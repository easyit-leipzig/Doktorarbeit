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8C9FE" w14:textId="77777777" w:rsidR="000F30B7" w:rsidRDefault="000F30B7" w:rsidP="00903672">
      <w:pPr>
        <w:rPr>
          <w:b/>
        </w:rPr>
      </w:pPr>
      <w:r w:rsidRPr="000F30B7">
        <w:rPr>
          <w:b/>
        </w:rPr>
        <w:t>3.4 Mathematische Rekonstruktion funktionaler Organisation</w:t>
      </w:r>
    </w:p>
    <w:p w14:paraId="7233941A" w14:textId="514B4FFF" w:rsidR="00903672" w:rsidRPr="00903672" w:rsidRDefault="00903672" w:rsidP="00903672">
      <w:pPr>
        <w:rPr>
          <w:b/>
        </w:rPr>
      </w:pPr>
      <w:r w:rsidRPr="00903672">
        <w:rPr>
          <w:b/>
        </w:rPr>
        <w:t>3.4.1 Konstruktion funktionaler Zustände</w:t>
      </w:r>
    </w:p>
    <w:p w14:paraId="3FC5A53A" w14:textId="77777777" w:rsidR="00903672" w:rsidRPr="00903672" w:rsidRDefault="00903672" w:rsidP="00903672">
      <w:r w:rsidRPr="00903672">
        <w:t xml:space="preserve">Mit Kapitel 3.3 wurde die qualitative Grundlage des Funktionalen Raum-Zeit-Kohärenzsystems vollständig entwickelt. Die fünf Grundaxiome definieren gemeinsam den Möglichkeitsraum funktionaler Organisation, während Proposition P1 erstmals zeigt, dass aus diesen Annahmen funktionale Entwicklungsprozesse grundsätzlich möglich sind. Bis zu diesem Punkt wurden jedoch bewusst noch keine mathematischen Objekte eingeführt. Insbesondere existieren weder Mengen funktionaler Zustände noch Operatoren oder Metriken. Die mathematische Rekonstruktion beginnt deshalb mit der grundlegendsten Frage überhaupt: </w:t>
      </w:r>
      <w:r w:rsidRPr="00903672">
        <w:rPr>
          <w:b/>
        </w:rPr>
        <w:t>Was ist innerhalb des FRZK ein Zustand?</w:t>
      </w:r>
    </w:p>
    <w:p w14:paraId="1C607E9C" w14:textId="77777777" w:rsidR="00903672" w:rsidRPr="00903672" w:rsidRDefault="00903672" w:rsidP="00903672">
      <w:r w:rsidRPr="00903672">
        <w:t>Diese Frage erscheint zunächst selbstverständlich, ist es jedoch nicht. In nahezu allen etablierten mathematischen Theorien werden Zustände als primitive Elemente vorausgesetzt. In der klassischen Mechanik wird beispielsweise der Zustand eines Systems durch Ort und Impuls beschrieben, in der Quantenmechanik durch einen Vektor im Hilbertraum, in dynamischen Systemen durch ein Element eines Zustandsraumes. Allen diesen Ansätzen ist gemeinsam, dass der Zustandsbegriff bereits vorhanden ist. Seine Existenz wird nicht selbst hergeleitet.</w:t>
      </w:r>
    </w:p>
    <w:p w14:paraId="3CE5E6A9" w14:textId="77777777" w:rsidR="00903672" w:rsidRPr="00903672" w:rsidRDefault="00903672" w:rsidP="00903672">
      <w:r w:rsidRPr="00903672">
        <w:t xml:space="preserve">Im FRZK wird dagegen ein anderer Weg gewählt. Ein Zustand soll </w:t>
      </w:r>
      <w:r w:rsidRPr="00903672">
        <w:rPr>
          <w:b/>
        </w:rPr>
        <w:t>nicht vorausgesetzt</w:t>
      </w:r>
      <w:r w:rsidRPr="00903672">
        <w:t xml:space="preserve">, sondern </w:t>
      </w:r>
      <w:r w:rsidRPr="00903672">
        <w:rPr>
          <w:b/>
        </w:rPr>
        <w:t>rekonstruiert</w:t>
      </w:r>
      <w:r w:rsidRPr="00903672">
        <w:t xml:space="preserve"> werden. Die Möglichkeit hierzu ergibt sich unmittelbar aus Axiom A4. Erst dort wurde die Existenz stabiler funktionaler Organisationen eingeführt. Eine stabile funktionale Organisation besitzt die Eigenschaft, trotz weiterer funktionaler Transformationen ihre wesentlichen Organisationsmerkmale beizubehalten. Genau diese Eigenschaft erlaubt es, sie als eigenständiges mathematisches Objekt zu behandeln.</w:t>
      </w:r>
    </w:p>
    <w:p w14:paraId="5ACEBFE1" w14:textId="77777777" w:rsidR="00903672" w:rsidRPr="00903672" w:rsidRDefault="00903672" w:rsidP="00903672">
      <w:r w:rsidRPr="00903672">
        <w:t>Daraus ergibt sich die erste Definition der mathematischen Rekonstruktion.</w:t>
      </w:r>
    </w:p>
    <w:p w14:paraId="48A3F673" w14:textId="77777777" w:rsidR="00903672" w:rsidRPr="00903672" w:rsidRDefault="00000000" w:rsidP="00903672">
      <w:r>
        <w:pict w14:anchorId="02853670">
          <v:rect id="_x0000_i1025" style="width:0;height:1.5pt" o:hralign="center" o:hrstd="t" o:hr="t" fillcolor="#a0a0a0" stroked="f"/>
        </w:pict>
      </w:r>
    </w:p>
    <w:p w14:paraId="55328034" w14:textId="77777777" w:rsidR="00903672" w:rsidRPr="00903672" w:rsidRDefault="00903672" w:rsidP="00903672">
      <w:pPr>
        <w:rPr>
          <w:b/>
        </w:rPr>
      </w:pPr>
      <w:r w:rsidRPr="00903672">
        <w:rPr>
          <w:b/>
        </w:rPr>
        <w:t>Definition D1 – Funktionaler Zustand</w:t>
      </w:r>
    </w:p>
    <w:p w14:paraId="0D6D3059" w14:textId="77777777" w:rsidR="00903672" w:rsidRPr="00903672" w:rsidRDefault="00903672" w:rsidP="00903672">
      <w:r w:rsidRPr="00903672">
        <w:t xml:space="preserve">Ein </w:t>
      </w:r>
      <w:r w:rsidRPr="00903672">
        <w:rPr>
          <w:b/>
        </w:rPr>
        <w:t>funktionaler Zustand</w:t>
      </w:r>
      <w:r w:rsidRPr="00903672">
        <w:t xml:space="preserve"> ist die mathematische Repräsentation einer stabilen funktionalen Organisation im Sinne von Axiom A4.</w:t>
      </w:r>
    </w:p>
    <w:p w14:paraId="30E47790" w14:textId="77777777" w:rsidR="00903672" w:rsidRPr="00903672" w:rsidRDefault="00903672" w:rsidP="00903672">
      <w:r w:rsidRPr="00903672">
        <w:t>Formal schreibe ich</w:t>
      </w:r>
    </w:p>
    <w:p w14:paraId="47CB8FC0" w14:textId="0D516204" w:rsidR="00903672" w:rsidRPr="00903672" w:rsidRDefault="000F30B7" w:rsidP="00903672">
      <m:oMathPara>
        <m:oMath>
          <m:r>
            <m:rPr>
              <m:sty m:val="bi"/>
            </m:rPr>
            <w:rPr>
              <w:rFonts w:ascii="Cambria Math" w:hAnsi="Cambria Math"/>
            </w:rPr>
            <m:t>x≔OF.</m:t>
          </m:r>
          <m:d>
            <m:dPr>
              <m:ctrlPr>
                <w:rPr>
                  <w:rFonts w:ascii="Cambria Math" w:hAnsi="Cambria Math"/>
                  <w:b/>
                  <w:i/>
                </w:rPr>
              </m:ctrlPr>
            </m:dPr>
            <m:e>
              <m:r>
                <m:rPr>
                  <m:sty m:val="bi"/>
                </m:rPr>
                <w:rPr>
                  <w:rFonts w:ascii="Cambria Math" w:hAnsi="Cambria Math"/>
                </w:rPr>
                <m:t>3.74</m:t>
              </m:r>
            </m:e>
          </m:d>
          <m:r>
            <m:rPr>
              <m:sty m:val="bi"/>
            </m:rPr>
            <w:rPr>
              <w:rFonts w:ascii="Cambria Math" w:hAnsi="Cambria Math"/>
            </w:rPr>
            <m:t>x≔</m:t>
          </m:r>
          <m:sSub>
            <m:sSubPr>
              <m:ctrlPr>
                <w:rPr>
                  <w:rFonts w:ascii="Cambria Math" w:hAnsi="Cambria Math"/>
                  <w:b/>
                  <w:i/>
                </w:rPr>
              </m:ctrlPr>
            </m:sSubPr>
            <m:e>
              <m:r>
                <m:rPr>
                  <m:scr m:val="script"/>
                  <m:sty m:val="bi"/>
                </m:rPr>
                <w:rPr>
                  <w:rFonts w:ascii="Cambria Math" w:hAnsi="Cambria Math"/>
                </w:rPr>
                <m:t>O</m:t>
              </m:r>
            </m:e>
            <m:sub>
              <m:r>
                <m:rPr>
                  <m:scr m:val="script"/>
                  <m:sty m:val="bi"/>
                </m:rPr>
                <w:rPr>
                  <w:rFonts w:ascii="Cambria Math" w:hAnsi="Cambria Math"/>
                </w:rPr>
                <m:t>F</m:t>
              </m:r>
            </m:sub>
          </m:sSub>
          <m:r>
            <m:rPr>
              <m:sty m:val="bi"/>
            </m:rPr>
            <w:rPr>
              <w:rFonts w:ascii="Cambria Math" w:hAnsi="Cambria Math"/>
            </w:rPr>
            <m:t>.\tag</m:t>
          </m:r>
          <m:r>
            <m:rPr>
              <m:sty m:val="bi"/>
            </m:rPr>
            <w:rPr>
              <w:rFonts w:ascii="Cambria Math" w:hAnsi="Cambria Math"/>
            </w:rPr>
            <m:t>3.74</m:t>
          </m:r>
          <m:r>
            <w:rPr>
              <w:rFonts w:ascii="Cambria Math" w:hAnsi="Cambria Math"/>
            </w:rPr>
            <m:t>x≔OF​.</m:t>
          </m:r>
          <m:d>
            <m:dPr>
              <m:ctrlPr>
                <w:rPr>
                  <w:rFonts w:ascii="Cambria Math" w:hAnsi="Cambria Math"/>
                  <w:i/>
                </w:rPr>
              </m:ctrlPr>
            </m:dPr>
            <m:e>
              <m:r>
                <w:rPr>
                  <w:rFonts w:ascii="Cambria Math" w:hAnsi="Cambria Math"/>
                </w:rPr>
                <m:t>3.74</m:t>
              </m:r>
            </m:e>
          </m:d>
        </m:oMath>
      </m:oMathPara>
    </w:p>
    <w:p w14:paraId="3A81FA11" w14:textId="77777777" w:rsidR="000F30B7" w:rsidRDefault="00903672" w:rsidP="00903672">
      <w:r w:rsidRPr="00903672">
        <w:rPr>
          <w:b/>
        </w:rPr>
        <w:t>Word-</w:t>
      </w:r>
      <w:proofErr w:type="spellStart"/>
      <w:r w:rsidRPr="00903672">
        <w:rPr>
          <w:b/>
        </w:rPr>
        <w:t>LaTeX</w:t>
      </w:r>
      <w:proofErr w:type="spellEnd"/>
      <w:r w:rsidRPr="00903672">
        <w:rPr>
          <w:b/>
        </w:rPr>
        <w:t>:</w:t>
      </w:r>
      <w:r w:rsidRPr="00903672">
        <w:t xml:space="preserve"> </w:t>
      </w:r>
    </w:p>
    <w:p w14:paraId="67569AAE" w14:textId="37A8DB9E" w:rsidR="00903672" w:rsidRPr="000F30B7" w:rsidRDefault="000F30B7" w:rsidP="000F30B7">
      <w:pPr>
        <w:pStyle w:val="Formel"/>
      </w:pPr>
      <m:oMath>
        <m:r>
          <m:t>x≔</m:t>
        </m:r>
        <m:sSub>
          <m:sSubPr>
            <m:ctrlPr/>
          </m:sSubPr>
          <m:e>
            <m:r>
              <m:rPr>
                <m:scr m:val="script"/>
              </m:rPr>
              <m:t>O</m:t>
            </m:r>
          </m:e>
          <m:sub>
            <m:r>
              <m:rPr>
                <m:scr m:val="script"/>
              </m:rPr>
              <m:t>F</m:t>
            </m:r>
          </m:sub>
        </m:sSub>
      </m:oMath>
      <w:r w:rsidRPr="000F30B7">
        <w:tab/>
      </w:r>
      <m:oMath>
        <m:d>
          <m:dPr>
            <m:ctrlPr/>
          </m:dPr>
          <m:e>
            <m:r>
              <m:t>3.74</m:t>
            </m:r>
          </m:e>
        </m:d>
      </m:oMath>
    </w:p>
    <w:p w14:paraId="0078EE90" w14:textId="0D216051" w:rsidR="00903672" w:rsidRPr="00903672" w:rsidRDefault="00903672" w:rsidP="00903672">
      <w:r w:rsidRPr="00903672">
        <w:t xml:space="preserve">Dabei bezeichnet </w:t>
      </w:r>
      <m:oMath>
        <m:r>
          <w:rPr>
            <w:rFonts w:ascii="Cambria Math" w:hAnsi="Cambria Math"/>
          </w:rPr>
          <m:t>x</m:t>
        </m:r>
      </m:oMath>
      <w:r w:rsidR="000F30B7">
        <w:t xml:space="preserve"> </w:t>
      </w:r>
      <w:r w:rsidRPr="00903672">
        <w:t>keinen physikalischen Punkt und keine Koordinate. Das Symbol steht ausschließlich für eine mathematische Repräsentation einer funktionalen Organisation.</w:t>
      </w:r>
    </w:p>
    <w:p w14:paraId="3A64CCA0" w14:textId="77777777" w:rsidR="00903672" w:rsidRPr="00903672" w:rsidRDefault="00903672" w:rsidP="00903672">
      <w:r w:rsidRPr="00903672">
        <w:t>Diese Definition besitzt mehrere wichtige Konsequenzen.</w:t>
      </w:r>
    </w:p>
    <w:p w14:paraId="480AE673" w14:textId="77777777" w:rsidR="00903672" w:rsidRPr="00903672" w:rsidRDefault="00903672" w:rsidP="00903672">
      <w:r w:rsidRPr="00903672">
        <w:t>Erstens entsteht der Zustandsbegriff nicht unabhängig von der Theorie. Seine Existenz hängt unmittelbar von Axiom A4 ab. Ohne stabile funktionale Organisationen gäbe es keine mathematischen Zustände.</w:t>
      </w:r>
    </w:p>
    <w:p w14:paraId="6537A44A" w14:textId="77777777" w:rsidR="00903672" w:rsidRPr="00903672" w:rsidRDefault="00903672" w:rsidP="00903672">
      <w:r w:rsidRPr="00903672">
        <w:lastRenderedPageBreak/>
        <w:t>Zweitens besitzt ein funktionaler Zustand zunächst keinerlei geometrische Eigenschaften. Es existieren weder Koordinaten noch Dimensionen oder Abstände. Zustände sind zunächst lediglich unterscheidbare mathematische Repräsentationen funktionaler Organisation.</w:t>
      </w:r>
    </w:p>
    <w:p w14:paraId="22A694E9" w14:textId="77777777" w:rsidR="00903672" w:rsidRPr="00903672" w:rsidRDefault="00903672" w:rsidP="00903672">
      <w:r w:rsidRPr="00903672">
        <w:t xml:space="preserve">Drittens enthält die Definition keinerlei Zeitinformation. Ein Zustand beschreibt keine Entwicklung, sondern </w:t>
      </w:r>
      <w:proofErr w:type="gramStart"/>
      <w:r w:rsidRPr="00903672">
        <w:t>ausschließlich eine funktionale Organisationsform</w:t>
      </w:r>
      <w:proofErr w:type="gramEnd"/>
      <w:r w:rsidRPr="00903672">
        <w:t>.</w:t>
      </w:r>
    </w:p>
    <w:p w14:paraId="6BAB62F1" w14:textId="77777777" w:rsidR="00903672" w:rsidRPr="00903672" w:rsidRDefault="00903672" w:rsidP="00903672">
      <w:r w:rsidRPr="00903672">
        <w:t>Viertens besitzt ein Zustand zunächst keine numerische Darstellung. Zahlenwerte, Vektoren oder Matrizen entstehen erst durch spätere mathematische Konstruktionen.</w:t>
      </w:r>
    </w:p>
    <w:p w14:paraId="28FFAF83" w14:textId="77777777" w:rsidR="00903672" w:rsidRPr="00903672" w:rsidRDefault="00903672" w:rsidP="00903672">
      <w:r w:rsidRPr="00903672">
        <w:t>Damit unterscheidet sich der Zustandsbegriff des FRZK grundlegend von klassischen Zustandsdefinitionen. Nicht physikalische Größen definieren den Zustand, sondern funktionale Organisation.</w:t>
      </w:r>
    </w:p>
    <w:p w14:paraId="73FD0715" w14:textId="77777777" w:rsidR="00903672" w:rsidRPr="00903672" w:rsidRDefault="00903672" w:rsidP="00903672">
      <w:r w:rsidRPr="00903672">
        <w:t xml:space="preserve">Aus Definition D1 ergibt sich unmittelbar eine erste mathematische Konsequenz. </w:t>
      </w:r>
      <w:proofErr w:type="spellStart"/>
      <w:r w:rsidRPr="00903672">
        <w:t>Da nach</w:t>
      </w:r>
      <w:proofErr w:type="spellEnd"/>
      <w:r w:rsidRPr="00903672">
        <w:t xml:space="preserve"> Axiom A5 reproduzierbare Organisationsmuster möglich sind, können mehrere funktionale Zustände miteinander verglichen werden. Dies </w:t>
      </w:r>
      <w:proofErr w:type="gramStart"/>
      <w:r w:rsidRPr="00903672">
        <w:t>bedeutet</w:t>
      </w:r>
      <w:proofErr w:type="gramEnd"/>
      <w:r w:rsidRPr="00903672">
        <w:t xml:space="preserve"> noch keine Metrik und keine Ähnlichkeitsfunktion. Es bedeutet lediglich, dass verschiedene Zustände als mathematisch unterscheidbare Elemente derselben Theorie existieren können.</w:t>
      </w:r>
    </w:p>
    <w:p w14:paraId="4D05B04E" w14:textId="77777777" w:rsidR="00903672" w:rsidRPr="00903672" w:rsidRDefault="00903672" w:rsidP="00903672">
      <w:r w:rsidRPr="00903672">
        <w:t>Diese Eigenschaft erlaubt die Einführung einer Zustandsklasse.</w:t>
      </w:r>
    </w:p>
    <w:p w14:paraId="6E498DF4" w14:textId="77777777" w:rsidR="00903672" w:rsidRPr="00903672" w:rsidRDefault="00000000" w:rsidP="00903672">
      <w:r>
        <w:pict w14:anchorId="4B86172A">
          <v:rect id="_x0000_i1026" style="width:0;height:1.5pt" o:hralign="center" o:hrstd="t" o:hr="t" fillcolor="#a0a0a0" stroked="f"/>
        </w:pict>
      </w:r>
    </w:p>
    <w:p w14:paraId="16D7BFE1" w14:textId="77777777" w:rsidR="00903672" w:rsidRPr="00903672" w:rsidRDefault="00903672" w:rsidP="00903672">
      <w:pPr>
        <w:rPr>
          <w:b/>
        </w:rPr>
      </w:pPr>
      <w:r w:rsidRPr="00903672">
        <w:rPr>
          <w:b/>
        </w:rPr>
        <w:t>Definition D2 – Klasse funktionaler Zustände</w:t>
      </w:r>
    </w:p>
    <w:p w14:paraId="6DE8E67D" w14:textId="77777777" w:rsidR="00903672" w:rsidRPr="00903672" w:rsidRDefault="00903672" w:rsidP="00903672">
      <w:r w:rsidRPr="00903672">
        <w:t>Die Menge aller mathematisch repräsentierten funktionalen Zustände wird mit</w:t>
      </w:r>
    </w:p>
    <w:p w14:paraId="1ADF3BC1" w14:textId="3675DBB2" w:rsidR="00903672" w:rsidRPr="000F30B7" w:rsidRDefault="000F30B7" w:rsidP="000F30B7">
      <w:pPr>
        <w:pStyle w:val="Formel"/>
      </w:pPr>
      <m:oMath>
        <m:r>
          <m:t>X=</m:t>
        </m:r>
        <m:d>
          <m:dPr>
            <m:begChr m:val="{"/>
            <m:endChr m:val="}"/>
            <m:ctrlPr/>
          </m:dPr>
          <m:e>
            <m:sSub>
              <m:sSubPr>
                <m:ctrlPr/>
              </m:sSubPr>
              <m:e>
                <m:r>
                  <m:t>x</m:t>
                </m:r>
              </m:e>
              <m:sub>
                <m:r>
                  <m:t>1</m:t>
                </m:r>
              </m:sub>
            </m:sSub>
            <m:r>
              <m:t>,</m:t>
            </m:r>
            <m:sSub>
              <m:sSubPr>
                <m:ctrlPr/>
              </m:sSubPr>
              <m:e>
                <m:r>
                  <m:t>x</m:t>
                </m:r>
              </m:e>
              <m:sub>
                <m:r>
                  <m:t>2</m:t>
                </m:r>
              </m:sub>
            </m:sSub>
            <m:r>
              <m:t>,…,</m:t>
            </m:r>
            <m:sSub>
              <m:sSubPr>
                <m:ctrlPr/>
              </m:sSubPr>
              <m:e>
                <m:r>
                  <m:t>x</m:t>
                </m:r>
              </m:e>
              <m:sub>
                <m:r>
                  <m:t>n</m:t>
                </m:r>
              </m:sub>
            </m:sSub>
          </m:e>
        </m:d>
      </m:oMath>
      <w:r w:rsidRPr="000F30B7">
        <w:tab/>
      </w:r>
      <m:oMath>
        <m:r>
          <m:t>​</m:t>
        </m:r>
        <m:d>
          <m:dPr>
            <m:ctrlPr/>
          </m:dPr>
          <m:e>
            <m:r>
              <m:t>3.75</m:t>
            </m:r>
          </m:e>
        </m:d>
      </m:oMath>
    </w:p>
    <w:p w14:paraId="010415C9" w14:textId="77777777" w:rsidR="00903672" w:rsidRPr="00903672" w:rsidRDefault="00903672" w:rsidP="00903672">
      <w:r w:rsidRPr="00903672">
        <w:t>bezeichnet.</w:t>
      </w:r>
    </w:p>
    <w:p w14:paraId="50DA31F0" w14:textId="34525941" w:rsidR="00903672" w:rsidRPr="00903672" w:rsidRDefault="00903672" w:rsidP="00903672">
      <w:r w:rsidRPr="00903672">
        <w:t xml:space="preserve">Dabei stellt </w:t>
      </w:r>
      <m:oMath>
        <m:r>
          <m:rPr>
            <m:sty m:val="bi"/>
          </m:rPr>
          <w:rPr>
            <w:rFonts w:ascii="Cambria Math" w:hAnsi="Cambria Math"/>
          </w:rPr>
          <m:t>X</m:t>
        </m:r>
      </m:oMath>
      <w:r w:rsidR="000F30B7">
        <w:rPr>
          <w:b/>
        </w:rPr>
        <w:t xml:space="preserve"> </w:t>
      </w:r>
      <w:r w:rsidRPr="00903672">
        <w:t>keinen vollständigen Zustandsraum dar. Es handelt sich zunächst lediglich um die Klasse aller im betrachteten Modell definierten funktionalen Zustände.</w:t>
      </w:r>
    </w:p>
    <w:p w14:paraId="5DBA9B84" w14:textId="77777777" w:rsidR="00903672" w:rsidRPr="00903672" w:rsidRDefault="00903672" w:rsidP="00903672">
      <w:r w:rsidRPr="00903672">
        <w:t>Erst in den folgenden Abschnitten werden Relationen zwischen diesen Zuständen definiert. Anschließend können Transformationen beschrieben werden. Daraus entsteht schließlich der eigentliche funktionale Zustandsraum des FRZK.</w:t>
      </w:r>
    </w:p>
    <w:p w14:paraId="5AECF882" w14:textId="77777777" w:rsidR="00903672" w:rsidRPr="00903672" w:rsidRDefault="00903672" w:rsidP="00903672">
      <w:r w:rsidRPr="00903672">
        <w:t xml:space="preserve">Damit besitzt die mathematische Rekonstruktion erstmals explizite mathematische Objekte. Aus den qualitativen Organisationsstrukturen der Axiome werden definierte mathematische Zustände. Diese bilden </w:t>
      </w:r>
    </w:p>
    <w:p w14:paraId="67B65179" w14:textId="77777777" w:rsidR="002D2F46" w:rsidRPr="002D2F46" w:rsidRDefault="002D2F46" w:rsidP="002D2F46">
      <w:pPr>
        <w:rPr>
          <w:b/>
        </w:rPr>
      </w:pPr>
      <w:r w:rsidRPr="002D2F46">
        <w:rPr>
          <w:b/>
        </w:rPr>
        <w:t>3.4.2 Konstruktion funktionaler Relationen</w:t>
      </w:r>
    </w:p>
    <w:p w14:paraId="586084BE" w14:textId="77777777" w:rsidR="002D2F46" w:rsidRPr="002D2F46" w:rsidRDefault="002D2F46" w:rsidP="002D2F46">
      <w:r w:rsidRPr="002D2F46">
        <w:t>Mit Abschnitt 3.4.1 wurden funktionale Zustände als mathematische Repräsentationen stabiler funktionaler Organisationen eingeführt. Darüber hinaus wurde die Klasse aller betrachteten funktionalen Zustände definiert. Damit existieren erstmals mathematische Objekte, die innerhalb des Funktionalen Raum-Zeit-Kohärenzsystems untersucht werden können. Diese Zustände stehen jedoch zunächst vollständig isoliert nebeneinander. Es ist weder beschrieben, welche Beziehungen zwischen ihnen bestehen, noch welche strukturellen Eigenschaften sich aus ihrem Zusammenwirken ergeben.</w:t>
      </w:r>
    </w:p>
    <w:p w14:paraId="09D15B8C" w14:textId="77777777" w:rsidR="002D2F46" w:rsidRPr="002D2F46" w:rsidRDefault="002D2F46" w:rsidP="002D2F46">
      <w:r w:rsidRPr="002D2F46">
        <w:t xml:space="preserve">Die Einführung funktionaler Relationen bildet daher den nächsten notwendigen Schritt der mathematischen Rekonstruktion. Bereits Axiom A2 postuliert die grundsätzliche Möglichkeit funktionaler </w:t>
      </w:r>
      <w:proofErr w:type="spellStart"/>
      <w:r w:rsidRPr="002D2F46">
        <w:t>Relationierbarkeit</w:t>
      </w:r>
      <w:proofErr w:type="spellEnd"/>
      <w:r w:rsidRPr="002D2F46">
        <w:t xml:space="preserve">. Diese qualitative Aussage muss nun in eine mathematische </w:t>
      </w:r>
      <w:r w:rsidRPr="002D2F46">
        <w:lastRenderedPageBreak/>
        <w:t>Struktur überführt werden. Erst dadurch können Zustände miteinander verglichen, in Beziehung gesetzt und später durch Transformationen miteinander verbunden werden.</w:t>
      </w:r>
    </w:p>
    <w:p w14:paraId="3FB1BA43" w14:textId="77777777" w:rsidR="002D2F46" w:rsidRPr="002D2F46" w:rsidRDefault="002D2F46" w:rsidP="002D2F46">
      <w:r w:rsidRPr="002D2F46">
        <w:t>Dabei ist hervorzuheben, dass funktionale Relationen im FRZK nicht mit geometrischen Abständen oder physikalischen Wechselwirkungen identisch sind. Zwei Zustände stehen nicht deshalb in Relation, weil sie räumlich nahe beieinanderliegen oder zeitlich aufeinander folgen. Vielmehr beschreibt eine funktionale Relation ausschließlich, dass zwischen zwei Zuständen ein für die weitere Entwicklung relevanter funktionaler Zusammenhang besteht.</w:t>
      </w:r>
    </w:p>
    <w:p w14:paraId="20438338" w14:textId="77777777" w:rsidR="002D2F46" w:rsidRPr="002D2F46" w:rsidRDefault="002D2F46" w:rsidP="002D2F46">
      <w:r w:rsidRPr="002D2F46">
        <w:t>Die mathematische Rekonstruktion beginnt deshalb mit der Definition einer allgemeinen funktionalen Relation.</w:t>
      </w:r>
    </w:p>
    <w:p w14:paraId="590DBDE1" w14:textId="77777777" w:rsidR="002D2F46" w:rsidRPr="002D2F46" w:rsidRDefault="00000000" w:rsidP="002D2F46">
      <w:r>
        <w:pict w14:anchorId="27FA4FB6">
          <v:rect id="_x0000_i1027" style="width:0;height:1.5pt" o:hralign="center" o:hrstd="t" o:hr="t" fillcolor="#a0a0a0" stroked="f"/>
        </w:pict>
      </w:r>
    </w:p>
    <w:p w14:paraId="7F3A45F6" w14:textId="77777777" w:rsidR="002D2F46" w:rsidRPr="002D2F46" w:rsidRDefault="002D2F46" w:rsidP="002D2F46">
      <w:pPr>
        <w:rPr>
          <w:b/>
        </w:rPr>
      </w:pPr>
      <w:r w:rsidRPr="002D2F46">
        <w:rPr>
          <w:b/>
        </w:rPr>
        <w:t>Definition D3 – Funktionale Relation</w:t>
      </w:r>
    </w:p>
    <w:p w14:paraId="799AFDC7" w14:textId="77777777" w:rsidR="002D2F46" w:rsidRPr="002D2F46" w:rsidRDefault="002D2F46" w:rsidP="002D2F46">
      <w:r w:rsidRPr="002D2F46">
        <w:t xml:space="preserve">Eine </w:t>
      </w:r>
      <w:r w:rsidRPr="002D2F46">
        <w:rPr>
          <w:b/>
        </w:rPr>
        <w:t>funktionale Relation</w:t>
      </w:r>
      <w:r w:rsidRPr="002D2F46">
        <w:t xml:space="preserve"> ist eine Teilmenge des kartesischen Produkts der Klasse funktionaler Zustände mit sich selbst.</w:t>
      </w:r>
    </w:p>
    <w:p w14:paraId="4A06AE9B" w14:textId="77777777" w:rsidR="002D2F46" w:rsidRPr="002D2F46" w:rsidRDefault="002D2F46" w:rsidP="002D2F46">
      <w:r w:rsidRPr="002D2F46">
        <w:t>Formal gilt</w:t>
      </w:r>
    </w:p>
    <w:p w14:paraId="7D655F20" w14:textId="77777777" w:rsidR="002D2F46" w:rsidRPr="002D2F46" w:rsidRDefault="002D2F46" w:rsidP="002D2F46">
      <w:r w:rsidRPr="002D2F46">
        <w:t>RF</w:t>
      </w:r>
      <w:r w:rsidRPr="002D2F46">
        <w:rPr>
          <w:rFonts w:ascii="Cambria Math" w:hAnsi="Cambria Math" w:cs="Cambria Math"/>
        </w:rPr>
        <w:t>⊆</w:t>
      </w:r>
      <w:r w:rsidRPr="002D2F46">
        <w:t>X×</w:t>
      </w:r>
      <w:proofErr w:type="gramStart"/>
      <w:r w:rsidRPr="002D2F46">
        <w:t>X.(</w:t>
      </w:r>
      <w:proofErr w:type="gramEnd"/>
      <w:r w:rsidRPr="002D2F46">
        <w:t>3.76)\</w:t>
      </w:r>
      <w:proofErr w:type="spellStart"/>
      <w:r w:rsidRPr="002D2F46">
        <w:t>mathcal</w:t>
      </w:r>
      <w:proofErr w:type="spellEnd"/>
      <w:r w:rsidRPr="002D2F46">
        <w:t>{R}_F \</w:t>
      </w:r>
      <w:proofErr w:type="spellStart"/>
      <w:r w:rsidRPr="002D2F46">
        <w:t>subseteq</w:t>
      </w:r>
      <w:proofErr w:type="spellEnd"/>
      <w:r w:rsidRPr="002D2F46">
        <w:t xml:space="preserve"> X \</w:t>
      </w:r>
      <w:proofErr w:type="spellStart"/>
      <w:r w:rsidRPr="002D2F46">
        <w:t>times</w:t>
      </w:r>
      <w:proofErr w:type="spellEnd"/>
      <w:r w:rsidRPr="002D2F46">
        <w:t xml:space="preserve"> X . \</w:t>
      </w:r>
      <w:proofErr w:type="gramStart"/>
      <w:r w:rsidRPr="002D2F46">
        <w:t>tag{</w:t>
      </w:r>
      <w:proofErr w:type="gramEnd"/>
      <w:r w:rsidRPr="002D2F46">
        <w:t>3.76}RF​</w:t>
      </w:r>
      <w:r w:rsidRPr="002D2F46">
        <w:rPr>
          <w:rFonts w:ascii="Cambria Math" w:hAnsi="Cambria Math" w:cs="Cambria Math"/>
        </w:rPr>
        <w:t>⊆</w:t>
      </w:r>
      <w:r w:rsidRPr="002D2F46">
        <w:t xml:space="preserve">X×X.(3.76) </w:t>
      </w:r>
    </w:p>
    <w:p w14:paraId="34FF4144" w14:textId="77777777" w:rsidR="002D2F46" w:rsidRPr="002D2F46" w:rsidRDefault="002D2F46" w:rsidP="002D2F46">
      <w:r w:rsidRPr="002D2F46">
        <w:rPr>
          <w:b/>
        </w:rPr>
        <w:t>Word-</w:t>
      </w:r>
      <w:proofErr w:type="spellStart"/>
      <w:r w:rsidRPr="002D2F46">
        <w:rPr>
          <w:b/>
        </w:rPr>
        <w:t>LaTeX</w:t>
      </w:r>
      <w:proofErr w:type="spellEnd"/>
      <w:r w:rsidRPr="002D2F46">
        <w:rPr>
          <w:b/>
        </w:rPr>
        <w:t>:</w:t>
      </w:r>
      <w:r w:rsidRPr="002D2F46">
        <w:t xml:space="preserve"> \</w:t>
      </w:r>
      <w:proofErr w:type="spellStart"/>
      <w:r w:rsidRPr="002D2F46">
        <w:t>mathcal</w:t>
      </w:r>
      <w:proofErr w:type="spellEnd"/>
      <w:r w:rsidRPr="002D2F46">
        <w:t>{R}_F\</w:t>
      </w:r>
      <w:proofErr w:type="spellStart"/>
      <w:r w:rsidRPr="002D2F46">
        <w:t>subseteq</w:t>
      </w:r>
      <w:proofErr w:type="spellEnd"/>
      <w:r w:rsidRPr="002D2F46">
        <w:t xml:space="preserve"> X\</w:t>
      </w:r>
      <w:proofErr w:type="spellStart"/>
      <w:r w:rsidRPr="002D2F46">
        <w:t>times</w:t>
      </w:r>
      <w:proofErr w:type="spellEnd"/>
      <w:r w:rsidRPr="002D2F46">
        <w:t xml:space="preserve"> X</w:t>
      </w:r>
    </w:p>
    <w:p w14:paraId="3F77A43F" w14:textId="77777777" w:rsidR="002D2F46" w:rsidRPr="002D2F46" w:rsidRDefault="002D2F46" w:rsidP="002D2F46">
      <w:r w:rsidRPr="002D2F46">
        <w:t>Damit wird jedem geordneten Paar funktionaler Zustände die Möglichkeit zugeordnet, Bestandteil einer funktionalen Relation zu sein.</w:t>
      </w:r>
    </w:p>
    <w:p w14:paraId="6BE4D6DB" w14:textId="77777777" w:rsidR="002D2F46" w:rsidRPr="002D2F46" w:rsidRDefault="002D2F46" w:rsidP="002D2F46">
      <w:r w:rsidRPr="002D2F46">
        <w:t>Die Definition besitzt bewusst einen sehr allgemeinen Charakter. Es wird weder Symmetrie noch Transitivität oder Reflexivität vorausgesetzt. Ebenso wenig wird angenommen, dass zwischen allen Zuständen eine Relation existiert. Die funktionale Relation beschreibt zunächst ausschließlich die Menge aller geordneten Zustandspaare, zwischen denen eine funktional relevante Beziehung besteht.</w:t>
      </w:r>
    </w:p>
    <w:p w14:paraId="451384D2" w14:textId="77777777" w:rsidR="002D2F46" w:rsidRPr="002D2F46" w:rsidRDefault="002D2F46" w:rsidP="002D2F46">
      <w:r w:rsidRPr="002D2F46">
        <w:t>Aus dieser Definition folgt unmittelbar, dass funktionale Relationen keine zusätzlichen Zustände erzeugen. Sie ordnen ausschließlich bereits definierte Zustände zueinander an. Die Trägermenge der Relation bleibt daher die in Abschnitt 3.4.1 eingeführte Klasse funktionaler Zustände.</w:t>
      </w:r>
    </w:p>
    <w:p w14:paraId="18DB5079" w14:textId="77777777" w:rsidR="002D2F46" w:rsidRPr="002D2F46" w:rsidRDefault="002D2F46" w:rsidP="002D2F46">
      <w:r w:rsidRPr="002D2F46">
        <w:t xml:space="preserve">Für viele spätere Anwendungen ist es zweckmäßig, das Vorliegen einer funktionalen Relation durch eine Indikatorfunktion auszudrücken. Dadurch lässt sich mathematisch eindeutig entscheiden, ob </w:t>
      </w:r>
      <w:proofErr w:type="gramStart"/>
      <w:r w:rsidRPr="002D2F46">
        <w:t>ein bestimmtes Zustandspaar Bestandteil</w:t>
      </w:r>
      <w:proofErr w:type="gramEnd"/>
      <w:r w:rsidRPr="002D2F46">
        <w:t xml:space="preserve"> der Relation ist.</w:t>
      </w:r>
    </w:p>
    <w:p w14:paraId="30AADFD0" w14:textId="77777777" w:rsidR="002D2F46" w:rsidRPr="002D2F46" w:rsidRDefault="00000000" w:rsidP="002D2F46">
      <w:r>
        <w:pict w14:anchorId="48D0BC2E">
          <v:rect id="_x0000_i1028" style="width:0;height:1.5pt" o:hralign="center" o:hrstd="t" o:hr="t" fillcolor="#a0a0a0" stroked="f"/>
        </w:pict>
      </w:r>
    </w:p>
    <w:p w14:paraId="26590EB3" w14:textId="77777777" w:rsidR="002D2F46" w:rsidRPr="002D2F46" w:rsidRDefault="002D2F46" w:rsidP="002D2F46">
      <w:pPr>
        <w:rPr>
          <w:b/>
        </w:rPr>
      </w:pPr>
      <w:r w:rsidRPr="002D2F46">
        <w:rPr>
          <w:b/>
        </w:rPr>
        <w:t>Definition D4 – Indikator funktionaler Relationen</w:t>
      </w:r>
    </w:p>
    <w:p w14:paraId="41959E3A" w14:textId="77777777" w:rsidR="002D2F46" w:rsidRPr="002D2F46" w:rsidRDefault="002D2F46" w:rsidP="002D2F46">
      <w:r w:rsidRPr="002D2F46">
        <w:t>Es sei</w:t>
      </w:r>
    </w:p>
    <w:p w14:paraId="23E3EF90" w14:textId="77777777" w:rsidR="002D2F46" w:rsidRPr="002D2F46" w:rsidRDefault="002D2F46" w:rsidP="002D2F46">
      <w:proofErr w:type="spellStart"/>
      <w:r w:rsidRPr="002D2F46">
        <w:t>ρF:X×X</w:t>
      </w:r>
      <w:proofErr w:type="spellEnd"/>
      <w:proofErr w:type="gramStart"/>
      <w:r w:rsidRPr="002D2F46">
        <w:t>→{</w:t>
      </w:r>
      <w:proofErr w:type="gramEnd"/>
      <w:r w:rsidRPr="002D2F46">
        <w:t>0,1}\</w:t>
      </w:r>
      <w:proofErr w:type="spellStart"/>
      <w:r w:rsidRPr="002D2F46">
        <w:t>rho_F:X</w:t>
      </w:r>
      <w:proofErr w:type="spellEnd"/>
      <w:r w:rsidRPr="002D2F46">
        <w:t>\</w:t>
      </w:r>
      <w:proofErr w:type="spellStart"/>
      <w:r w:rsidRPr="002D2F46">
        <w:t>times</w:t>
      </w:r>
      <w:proofErr w:type="spellEnd"/>
      <w:r w:rsidRPr="002D2F46">
        <w:t xml:space="preserve"> X\</w:t>
      </w:r>
      <w:proofErr w:type="spellStart"/>
      <w:r w:rsidRPr="002D2F46">
        <w:t>rightarrow</w:t>
      </w:r>
      <w:proofErr w:type="spellEnd"/>
      <w:r w:rsidRPr="002D2F46">
        <w:t>\{0,1\}</w:t>
      </w:r>
      <w:proofErr w:type="spellStart"/>
      <w:r w:rsidRPr="002D2F46">
        <w:t>ρF</w:t>
      </w:r>
      <w:proofErr w:type="spellEnd"/>
      <w:r w:rsidRPr="002D2F46">
        <w:t xml:space="preserve">​:X×X→{0,1} </w:t>
      </w:r>
    </w:p>
    <w:p w14:paraId="7A6A2EA4" w14:textId="77777777" w:rsidR="002D2F46" w:rsidRPr="002D2F46" w:rsidRDefault="002D2F46" w:rsidP="002D2F46">
      <w:r w:rsidRPr="002D2F46">
        <w:t>eine Abbildung mit</w:t>
      </w:r>
    </w:p>
    <w:p w14:paraId="568C46C8" w14:textId="77777777" w:rsidR="002D2F46" w:rsidRPr="002D2F46" w:rsidRDefault="002D2F46" w:rsidP="002D2F46">
      <w:r w:rsidRPr="002D2F46">
        <w:t>xi RF </w:t>
      </w:r>
      <w:proofErr w:type="spellStart"/>
      <w:r w:rsidRPr="002D2F46">
        <w:t>xj</w:t>
      </w:r>
      <w:r w:rsidRPr="002D2F46">
        <w:rPr>
          <w:rFonts w:ascii="Cambria Math" w:hAnsi="Cambria Math" w:cs="Cambria Math"/>
        </w:rPr>
        <w:t>⟺</w:t>
      </w:r>
      <w:r w:rsidRPr="002D2F46">
        <w:t>ρF</w:t>
      </w:r>
      <w:proofErr w:type="spellEnd"/>
      <w:r w:rsidRPr="002D2F46">
        <w:t>(</w:t>
      </w:r>
      <w:proofErr w:type="spellStart"/>
      <w:proofErr w:type="gramStart"/>
      <w:r w:rsidRPr="002D2F46">
        <w:t>xi,xj</w:t>
      </w:r>
      <w:proofErr w:type="spellEnd"/>
      <w:proofErr w:type="gramEnd"/>
      <w:r w:rsidRPr="002D2F46">
        <w:t>)=1.(3.77)</w:t>
      </w:r>
      <w:proofErr w:type="spellStart"/>
      <w:r w:rsidRPr="002D2F46">
        <w:t>x_i</w:t>
      </w:r>
      <w:proofErr w:type="spellEnd"/>
      <w:r w:rsidRPr="002D2F46">
        <w:t>\,\</w:t>
      </w:r>
      <w:proofErr w:type="spellStart"/>
      <w:r w:rsidRPr="002D2F46">
        <w:t>mathcal</w:t>
      </w:r>
      <w:proofErr w:type="spellEnd"/>
      <w:r w:rsidRPr="002D2F46">
        <w:t>{R}_F\,</w:t>
      </w:r>
      <w:proofErr w:type="spellStart"/>
      <w:r w:rsidRPr="002D2F46">
        <w:t>x_j</w:t>
      </w:r>
      <w:proofErr w:type="spellEnd"/>
      <w:r w:rsidRPr="002D2F46">
        <w:t xml:space="preserve"> \</w:t>
      </w:r>
      <w:proofErr w:type="spellStart"/>
      <w:r w:rsidRPr="002D2F46">
        <w:t>Longleftrightarrow</w:t>
      </w:r>
      <w:proofErr w:type="spellEnd"/>
      <w:r w:rsidRPr="002D2F46">
        <w:t xml:space="preserve"> \</w:t>
      </w:r>
      <w:proofErr w:type="spellStart"/>
      <w:r w:rsidRPr="002D2F46">
        <w:t>rho_F</w:t>
      </w:r>
      <w:proofErr w:type="spellEnd"/>
      <w:r w:rsidRPr="002D2F46">
        <w:t>(</w:t>
      </w:r>
      <w:proofErr w:type="spellStart"/>
      <w:r w:rsidRPr="002D2F46">
        <w:t>x_i,x_j</w:t>
      </w:r>
      <w:proofErr w:type="spellEnd"/>
      <w:r w:rsidRPr="002D2F46">
        <w:t>)=1 . \</w:t>
      </w:r>
      <w:proofErr w:type="gramStart"/>
      <w:r w:rsidRPr="002D2F46">
        <w:t>tag{</w:t>
      </w:r>
      <w:proofErr w:type="gramEnd"/>
      <w:r w:rsidRPr="002D2F46">
        <w:t>3.77}xi​RF​</w:t>
      </w:r>
      <w:proofErr w:type="spellStart"/>
      <w:r w:rsidRPr="002D2F46">
        <w:t>xj</w:t>
      </w:r>
      <w:proofErr w:type="spellEnd"/>
      <w:r w:rsidRPr="002D2F46">
        <w:t>​</w:t>
      </w:r>
      <w:r w:rsidRPr="002D2F46">
        <w:rPr>
          <w:rFonts w:ascii="Cambria Math" w:hAnsi="Cambria Math" w:cs="Cambria Math"/>
        </w:rPr>
        <w:t>⟺</w:t>
      </w:r>
      <w:proofErr w:type="spellStart"/>
      <w:r w:rsidRPr="002D2F46">
        <w:t>ρF</w:t>
      </w:r>
      <w:proofErr w:type="spellEnd"/>
      <w:r w:rsidRPr="002D2F46">
        <w:t>​(xi​,</w:t>
      </w:r>
      <w:proofErr w:type="spellStart"/>
      <w:r w:rsidRPr="002D2F46">
        <w:t>xj</w:t>
      </w:r>
      <w:proofErr w:type="spellEnd"/>
      <w:r w:rsidRPr="002D2F46">
        <w:t xml:space="preserve">​)=1.(3.77) </w:t>
      </w:r>
    </w:p>
    <w:p w14:paraId="5E845493" w14:textId="77777777" w:rsidR="002D2F46" w:rsidRPr="002D2F46" w:rsidRDefault="002D2F46" w:rsidP="002D2F46">
      <w:r w:rsidRPr="002D2F46">
        <w:rPr>
          <w:b/>
        </w:rPr>
        <w:t>Word-</w:t>
      </w:r>
      <w:proofErr w:type="spellStart"/>
      <w:r w:rsidRPr="002D2F46">
        <w:rPr>
          <w:b/>
        </w:rPr>
        <w:t>LaTeX</w:t>
      </w:r>
      <w:proofErr w:type="spellEnd"/>
      <w:r w:rsidRPr="002D2F46">
        <w:rPr>
          <w:b/>
        </w:rPr>
        <w:t>:</w:t>
      </w:r>
      <w:r w:rsidRPr="002D2F46">
        <w:t xml:space="preserve"> </w:t>
      </w:r>
      <w:proofErr w:type="spellStart"/>
      <w:r w:rsidRPr="002D2F46">
        <w:t>x_i</w:t>
      </w:r>
      <w:proofErr w:type="spellEnd"/>
      <w:proofErr w:type="gramStart"/>
      <w:r w:rsidRPr="002D2F46">
        <w:t>\,\</w:t>
      </w:r>
      <w:proofErr w:type="spellStart"/>
      <w:proofErr w:type="gramEnd"/>
      <w:r w:rsidRPr="002D2F46">
        <w:t>mathcal</w:t>
      </w:r>
      <w:proofErr w:type="spellEnd"/>
      <w:r w:rsidRPr="002D2F46">
        <w:t>{R}_F\,</w:t>
      </w:r>
      <w:proofErr w:type="spellStart"/>
      <w:r w:rsidRPr="002D2F46">
        <w:t>x_j</w:t>
      </w:r>
      <w:proofErr w:type="spellEnd"/>
      <w:r w:rsidRPr="002D2F46">
        <w:t>\</w:t>
      </w:r>
      <w:proofErr w:type="spellStart"/>
      <w:r w:rsidRPr="002D2F46">
        <w:t>Longleftrightarrow</w:t>
      </w:r>
      <w:proofErr w:type="spellEnd"/>
      <w:r w:rsidRPr="002D2F46">
        <w:t>\</w:t>
      </w:r>
      <w:proofErr w:type="spellStart"/>
      <w:r w:rsidRPr="002D2F46">
        <w:t>rho_F</w:t>
      </w:r>
      <w:proofErr w:type="spellEnd"/>
      <w:r w:rsidRPr="002D2F46">
        <w:t>(</w:t>
      </w:r>
      <w:proofErr w:type="spellStart"/>
      <w:r w:rsidRPr="002D2F46">
        <w:t>x_i,x_j</w:t>
      </w:r>
      <w:proofErr w:type="spellEnd"/>
      <w:r w:rsidRPr="002D2F46">
        <w:t>)=1</w:t>
      </w:r>
    </w:p>
    <w:p w14:paraId="15AD7727" w14:textId="77777777" w:rsidR="002D2F46" w:rsidRPr="002D2F46" w:rsidRDefault="002D2F46" w:rsidP="002D2F46">
      <w:r w:rsidRPr="002D2F46">
        <w:lastRenderedPageBreak/>
        <w:t xml:space="preserve">Die Funktion </w:t>
      </w:r>
      <w:proofErr w:type="spellStart"/>
      <w:r w:rsidRPr="002D2F46">
        <w:t>ρF</w:t>
      </w:r>
      <w:proofErr w:type="spellEnd"/>
      <w:r w:rsidRPr="002D2F46">
        <w:t>\</w:t>
      </w:r>
      <w:proofErr w:type="spellStart"/>
      <w:r w:rsidRPr="002D2F46">
        <w:t>rho_FρF</w:t>
      </w:r>
      <w:proofErr w:type="spellEnd"/>
      <w:r w:rsidRPr="002D2F46">
        <w:t>​ besitzt ausschließlich Indikatorcharakter. Sie trifft keine Aussage über die Stärke oder Qualität einer Relation. Sie beantwortet lediglich die Frage, ob zwischen zwei funktionalen Zuständen eine Relation existiert.</w:t>
      </w:r>
    </w:p>
    <w:p w14:paraId="3AC0CE49" w14:textId="77777777" w:rsidR="002D2F46" w:rsidRPr="002D2F46" w:rsidRDefault="002D2F46" w:rsidP="002D2F46">
      <w:r w:rsidRPr="002D2F46">
        <w:t>Damit entsteht erstmals eine mathematisch überprüfbare Darstellung funktionaler Beziehungen. Spätere Kapitel können diesen binären Zusammenhang schrittweise zu gewichteten, probabilistischen oder kontinuierlichen Relationen erweitern, ohne die grundlegende Definition verändern zu müssen.</w:t>
      </w:r>
    </w:p>
    <w:p w14:paraId="11B6AC6D" w14:textId="77777777" w:rsidR="002D2F46" w:rsidRPr="002D2F46" w:rsidRDefault="002D2F46" w:rsidP="002D2F46">
      <w:r w:rsidRPr="002D2F46">
        <w:t>Die Indikatorfunktion besitzt darüber hinaus den Vorteil, dass sie vollständig unabhängig von einer geometrischen Interpretation formuliert ist. Weder Koordinaten noch Metriken oder Zeitparameter werden benötigt. Funktionale Relationen stellen daher eine eigenständige mathematische Struktur dar.</w:t>
      </w:r>
    </w:p>
    <w:p w14:paraId="28018646" w14:textId="77777777" w:rsidR="002D2F46" w:rsidRPr="002D2F46" w:rsidRDefault="002D2F46" w:rsidP="002D2F46">
      <w:r w:rsidRPr="002D2F46">
        <w:t>Sind sowohl die Zustandsklasse als auch die funktionale Relation definiert, lassen sich beide gemeinsam zu einer ersten vollständigen Struktur zusammenfassen.</w:t>
      </w:r>
    </w:p>
    <w:p w14:paraId="5D88F981" w14:textId="77777777" w:rsidR="002D2F46" w:rsidRPr="002D2F46" w:rsidRDefault="00000000" w:rsidP="002D2F46">
      <w:r>
        <w:pict w14:anchorId="0ACFF9FF">
          <v:rect id="_x0000_i1029" style="width:0;height:1.5pt" o:hralign="center" o:hrstd="t" o:hr="t" fillcolor="#a0a0a0" stroked="f"/>
        </w:pict>
      </w:r>
    </w:p>
    <w:p w14:paraId="6AD8AE0A" w14:textId="77777777" w:rsidR="002D2F46" w:rsidRPr="002D2F46" w:rsidRDefault="002D2F46" w:rsidP="002D2F46">
      <w:pPr>
        <w:rPr>
          <w:b/>
        </w:rPr>
      </w:pPr>
      <w:r w:rsidRPr="002D2F46">
        <w:rPr>
          <w:b/>
        </w:rPr>
        <w:t>Definition D5 – Funktionale Relationsstruktur</w:t>
      </w:r>
    </w:p>
    <w:p w14:paraId="1599B038" w14:textId="77777777" w:rsidR="002D2F46" w:rsidRPr="002D2F46" w:rsidRDefault="002D2F46" w:rsidP="002D2F46">
      <w:r w:rsidRPr="002D2F46">
        <w:t xml:space="preserve">Die </w:t>
      </w:r>
      <w:r w:rsidRPr="002D2F46">
        <w:rPr>
          <w:b/>
        </w:rPr>
        <w:t>funktionale Relationsstruktur</w:t>
      </w:r>
      <w:r w:rsidRPr="002D2F46">
        <w:t xml:space="preserve"> ist das geordnete Paar aus der Klasse funktionaler Zustände und der darauf definierten funktionalen Relation.</w:t>
      </w:r>
    </w:p>
    <w:p w14:paraId="440A0E1D" w14:textId="77777777" w:rsidR="002D2F46" w:rsidRPr="002D2F46" w:rsidRDefault="002D2F46" w:rsidP="002D2F46">
      <w:r w:rsidRPr="002D2F46">
        <w:t>Formal gilt</w:t>
      </w:r>
    </w:p>
    <w:p w14:paraId="50CC4A19" w14:textId="77777777" w:rsidR="002D2F46" w:rsidRPr="002D2F46" w:rsidRDefault="002D2F46" w:rsidP="002D2F46">
      <w:r w:rsidRPr="002D2F46">
        <w:t>GF=(</w:t>
      </w:r>
      <w:proofErr w:type="gramStart"/>
      <w:r w:rsidRPr="002D2F46">
        <w:t>X,RF</w:t>
      </w:r>
      <w:proofErr w:type="gramEnd"/>
      <w:r w:rsidRPr="002D2F46">
        <w:t>).(3.78)\</w:t>
      </w:r>
      <w:proofErr w:type="spellStart"/>
      <w:r w:rsidRPr="002D2F46">
        <w:t>mathfrak</w:t>
      </w:r>
      <w:proofErr w:type="spellEnd"/>
      <w:r w:rsidRPr="002D2F46">
        <w:t>{G}_F = \</w:t>
      </w:r>
      <w:proofErr w:type="spellStart"/>
      <w:r w:rsidRPr="002D2F46">
        <w:t>left</w:t>
      </w:r>
      <w:proofErr w:type="spellEnd"/>
      <w:r w:rsidRPr="002D2F46">
        <w:t>( X, \</w:t>
      </w:r>
      <w:proofErr w:type="spellStart"/>
      <w:r w:rsidRPr="002D2F46">
        <w:t>mathcal</w:t>
      </w:r>
      <w:proofErr w:type="spellEnd"/>
      <w:r w:rsidRPr="002D2F46">
        <w:t>{R}_F \</w:t>
      </w:r>
      <w:proofErr w:type="spellStart"/>
      <w:r w:rsidRPr="002D2F46">
        <w:t>right</w:t>
      </w:r>
      <w:proofErr w:type="spellEnd"/>
      <w:r w:rsidRPr="002D2F46">
        <w:t>). \</w:t>
      </w:r>
      <w:proofErr w:type="gramStart"/>
      <w:r w:rsidRPr="002D2F46">
        <w:t>tag{</w:t>
      </w:r>
      <w:proofErr w:type="gramEnd"/>
      <w:r w:rsidRPr="002D2F46">
        <w:t xml:space="preserve">3.78}GF​=(X,RF​).(3.78) </w:t>
      </w:r>
    </w:p>
    <w:p w14:paraId="48437992" w14:textId="77777777" w:rsidR="002D2F46" w:rsidRPr="002D2F46" w:rsidRDefault="002D2F46" w:rsidP="002D2F46">
      <w:r w:rsidRPr="002D2F46">
        <w:rPr>
          <w:b/>
        </w:rPr>
        <w:t>Word-</w:t>
      </w:r>
      <w:proofErr w:type="spellStart"/>
      <w:r w:rsidRPr="002D2F46">
        <w:rPr>
          <w:b/>
        </w:rPr>
        <w:t>LaTeX</w:t>
      </w:r>
      <w:proofErr w:type="spellEnd"/>
      <w:r w:rsidRPr="002D2F46">
        <w:rPr>
          <w:b/>
        </w:rPr>
        <w:t>:</w:t>
      </w:r>
      <w:r w:rsidRPr="002D2F46">
        <w:t xml:space="preserve"> \</w:t>
      </w:r>
      <w:proofErr w:type="spellStart"/>
      <w:r w:rsidRPr="002D2F46">
        <w:t>mathfrak</w:t>
      </w:r>
      <w:proofErr w:type="spellEnd"/>
      <w:r w:rsidRPr="002D2F46">
        <w:t>{G}_F=\</w:t>
      </w:r>
      <w:proofErr w:type="spellStart"/>
      <w:r w:rsidRPr="002D2F46">
        <w:t>left</w:t>
      </w:r>
      <w:proofErr w:type="spellEnd"/>
      <w:r w:rsidRPr="002D2F46">
        <w:t>(</w:t>
      </w:r>
      <w:proofErr w:type="gramStart"/>
      <w:r w:rsidRPr="002D2F46">
        <w:t>X,\</w:t>
      </w:r>
      <w:proofErr w:type="spellStart"/>
      <w:proofErr w:type="gramEnd"/>
      <w:r w:rsidRPr="002D2F46">
        <w:t>mathcal</w:t>
      </w:r>
      <w:proofErr w:type="spellEnd"/>
      <w:r w:rsidRPr="002D2F46">
        <w:t>{R}_F\</w:t>
      </w:r>
      <w:proofErr w:type="spellStart"/>
      <w:r w:rsidRPr="002D2F46">
        <w:t>right</w:t>
      </w:r>
      <w:proofErr w:type="spellEnd"/>
      <w:r w:rsidRPr="002D2F46">
        <w:t>)</w:t>
      </w:r>
    </w:p>
    <w:p w14:paraId="5F9BC3BC" w14:textId="77777777" w:rsidR="002D2F46" w:rsidRPr="002D2F46" w:rsidRDefault="002D2F46" w:rsidP="002D2F46">
      <w:r w:rsidRPr="002D2F46">
        <w:t>Diese Struktur bildet die erste vollständige mathematische Beschreibung funktionaler Organisation innerhalb des FRZK.</w:t>
      </w:r>
    </w:p>
    <w:p w14:paraId="75B0DA23" w14:textId="77777777" w:rsidR="002D2F46" w:rsidRPr="002D2F46" w:rsidRDefault="002D2F46" w:rsidP="002D2F46">
      <w:r w:rsidRPr="002D2F46">
        <w:t>Dabei handelt es sich noch nicht um einen metrischen Raum. Es existieren weder Abstände noch Winkel oder topologische Nachbarschaften. Ebenso wenig handelt es sich um einen dynamischen Zustandsraum, da bislang keine Transformationen definiert wurden.</w:t>
      </w:r>
    </w:p>
    <w:p w14:paraId="1CAD5E90" w14:textId="77777777" w:rsidR="002D2F46" w:rsidRPr="002D2F46" w:rsidRDefault="002D2F46" w:rsidP="002D2F46">
      <w:r w:rsidRPr="002D2F46">
        <w:t>Die funktionale Relationsstruktur besitzt vielmehr den Charakter eines strukturellen Grundgerüsts. Sie legt ausschließlich fest, welche Zustände existieren und welche funktionalen Beziehungen zwischen ihnen beschrieben werden können.</w:t>
      </w:r>
    </w:p>
    <w:p w14:paraId="421178E1" w14:textId="77777777" w:rsidR="002D2F46" w:rsidRPr="002D2F46" w:rsidRDefault="002D2F46" w:rsidP="002D2F46">
      <w:r w:rsidRPr="002D2F46">
        <w:t>Gerade diese bewusste Zurückhaltung ist für den weiteren Aufbau des FRZK von zentraler Bedeutung. Würden bereits an dieser Stelle Metriken oder Transformationsoperatoren eingeführt, wären spätere mathematische Ergebnisse implizit vorausgesetzt. Die Theorie würde dadurch einen Teil ihrer Rekonstruktionsfähigkeit verlieren.</w:t>
      </w:r>
    </w:p>
    <w:p w14:paraId="33571CEA" w14:textId="77777777" w:rsidR="002D2F46" w:rsidRPr="002D2F46" w:rsidRDefault="002D2F46" w:rsidP="002D2F46">
      <w:r w:rsidRPr="002D2F46">
        <w:t>Die funktionale Relationsstruktur bildet daher den kleinsten mathematischen Rahmen, innerhalb dessen funktionale Organisation beschrieben werden kann. Alle weiteren mathematischen Objekte bauen unmittelbar auf ihr auf.</w:t>
      </w:r>
    </w:p>
    <w:p w14:paraId="2FFD1A4B" w14:textId="77777777" w:rsidR="002D2F46" w:rsidRPr="002D2F46" w:rsidRDefault="002D2F46" w:rsidP="002D2F46">
      <w:r w:rsidRPr="002D2F46">
        <w:t>Insbesondere können Transformationen erst definiert werden, wenn eindeutig festgelegt ist, welche Zustände überhaupt existieren und welche Beziehungen zwischen ihnen zulässig sind. Erst anschließend lassen sich Entwicklungsprozesse mathematisch rekonstruieren.</w:t>
      </w:r>
    </w:p>
    <w:p w14:paraId="1BE68E8F" w14:textId="77777777" w:rsidR="002D2F46" w:rsidRPr="002D2F46" w:rsidRDefault="002D2F46" w:rsidP="002D2F46">
      <w:r w:rsidRPr="002D2F46">
        <w:t>Die funktionale Relationsstruktur besitzt deshalb eine ähnliche Stellung wie die Trägermenge einer algebraischen Struktur. Sie stellt den mathematischen Rahmen bereit, innerhalb dessen spätere Operatoren, Dynamiken und Kohärenzmaße definiert werden.</w:t>
      </w:r>
    </w:p>
    <w:p w14:paraId="76F7B938" w14:textId="77777777" w:rsidR="002D2F46" w:rsidRPr="002D2F46" w:rsidRDefault="002D2F46" w:rsidP="002D2F46">
      <w:r w:rsidRPr="002D2F46">
        <w:lastRenderedPageBreak/>
        <w:t>Mit Abschnitt 3.4.2 ist die zweite Stufe der mathematischen Rekonstruktion abgeschlossen. Während Abschnitt 3.4.1 die mathematischen Objekte der Theorie eingeführt hat, beschreibt Abschnitt 3.4.2 erstmals deren strukturelle Beziehungen. Die Theorie verfügt nun über Zustände und Relationen, jedoch noch nicht über Entwicklungsprozesse.</w:t>
      </w:r>
    </w:p>
    <w:p w14:paraId="18899F2B" w14:textId="77777777" w:rsidR="002D2F46" w:rsidRPr="002D2F46" w:rsidRDefault="002D2F46" w:rsidP="002D2F46">
      <w:r w:rsidRPr="002D2F46">
        <w:t>Die mathematische Dynamik wird daher im folgenden Abschnitt durch die Einführung funktionaler Transformationen rekonstruiert.</w:t>
      </w:r>
    </w:p>
    <w:p w14:paraId="01C6ED65" w14:textId="77777777" w:rsidR="002D2F46" w:rsidRPr="002D2F46" w:rsidRDefault="002D2F46" w:rsidP="002D2F46">
      <w:pPr>
        <w:rPr>
          <w:b/>
        </w:rPr>
      </w:pPr>
      <w:r w:rsidRPr="002D2F46">
        <w:rPr>
          <w:b/>
        </w:rPr>
        <w:t>3.4.3 Konstruktion funktionaler Transformationen</w:t>
      </w:r>
    </w:p>
    <w:p w14:paraId="478DF89C" w14:textId="77777777" w:rsidR="002D2F46" w:rsidRPr="002D2F46" w:rsidRDefault="002D2F46" w:rsidP="002D2F46">
      <w:r w:rsidRPr="002D2F46">
        <w:t>Mit Abschnitt 3.4.2 wurden funktionale Zustände zu einer funktionalen Relationsstruktur zusammengeführt. Zustände können nun nicht nur unterschieden, sondern auch funktional miteinander in Beziehung gesetzt werden. Damit ist jedoch noch keine Dynamik beschrieben. Eine Relation stellt lediglich fest, dass zwischen zwei Zuständen ein funktionaler Zusammenhang besteht. Sie beschreibt nicht, wie sich ein Zustand in einen anderen überführt.</w:t>
      </w:r>
    </w:p>
    <w:p w14:paraId="2C874600" w14:textId="77777777" w:rsidR="002D2F46" w:rsidRPr="002D2F46" w:rsidRDefault="002D2F46" w:rsidP="002D2F46">
      <w:r w:rsidRPr="002D2F46">
        <w:t>Die Einführung einer Dynamik erfolgt auf Grundlage von Axiom A3. Dieses Axiom postuliert die Möglichkeit rekursiver funktionaler Transformationen. Mathematisch bedeutet dies, dass Zustände nicht isoliert betrachtet werden, sondern durch wohldefinierte Transformationen ineinander übergehen können. Erst dadurch entsteht eine mathematische Beschreibung funktionaler Entwicklung.</w:t>
      </w:r>
    </w:p>
    <w:p w14:paraId="5C9549DC" w14:textId="77777777" w:rsidR="002D2F46" w:rsidRPr="002D2F46" w:rsidRDefault="002D2F46" w:rsidP="002D2F46">
      <w:r w:rsidRPr="002D2F46">
        <w:t>Der Begriff der Transformation besitzt dabei im FRZK eine andere Bedeutung als in klassischen dynamischen Systemen. Dort wird meist eine zeitabhängige Abbildung vorausgesetzt, welche einen Zustand in einen Folgezustand überführt. Im FRZK wird zunächst keine Zeit eingeführt. Transformationen beschreiben ausschließlich funktionale Veränderungen. Ob diese später als zeitliche Entwicklung interpretiert werden können, wird erst in den folgenden Abschnitten untersucht.</w:t>
      </w:r>
    </w:p>
    <w:p w14:paraId="663F7149" w14:textId="77777777" w:rsidR="002D2F46" w:rsidRPr="002D2F46" w:rsidRDefault="002D2F46" w:rsidP="002D2F46">
      <w:r w:rsidRPr="002D2F46">
        <w:t>Aus diesem Grund wird zunächst die grundlegende mathematische Definition eingeführt.</w:t>
      </w:r>
    </w:p>
    <w:p w14:paraId="2AE9DABB" w14:textId="77777777" w:rsidR="002D2F46" w:rsidRPr="002D2F46" w:rsidRDefault="00000000" w:rsidP="002D2F46">
      <w:r>
        <w:pict w14:anchorId="4AA23B91">
          <v:rect id="_x0000_i1030" style="width:0;height:1.5pt" o:hralign="center" o:hrstd="t" o:hr="t" fillcolor="#a0a0a0" stroked="f"/>
        </w:pict>
      </w:r>
    </w:p>
    <w:p w14:paraId="68791046" w14:textId="77777777" w:rsidR="002D2F46" w:rsidRPr="002D2F46" w:rsidRDefault="002D2F46" w:rsidP="002D2F46">
      <w:pPr>
        <w:rPr>
          <w:b/>
        </w:rPr>
      </w:pPr>
      <w:r w:rsidRPr="002D2F46">
        <w:rPr>
          <w:b/>
        </w:rPr>
        <w:t>Definition D3 – Funktionale Transformation</w:t>
      </w:r>
    </w:p>
    <w:p w14:paraId="07722D31" w14:textId="77777777" w:rsidR="002D2F46" w:rsidRPr="002D2F46" w:rsidRDefault="002D2F46" w:rsidP="002D2F46">
      <w:r w:rsidRPr="002D2F46">
        <w:t xml:space="preserve">Eine </w:t>
      </w:r>
      <w:r w:rsidRPr="002D2F46">
        <w:rPr>
          <w:b/>
        </w:rPr>
        <w:t>funktionale Transformation</w:t>
      </w:r>
      <w:r w:rsidRPr="002D2F46">
        <w:t xml:space="preserve"> ist eine wohldefinierte Abbildung</w:t>
      </w:r>
    </w:p>
    <w:p w14:paraId="423C6986" w14:textId="77777777" w:rsidR="002D2F46" w:rsidRPr="002D2F46" w:rsidRDefault="002D2F46" w:rsidP="002D2F46">
      <w:r w:rsidRPr="002D2F46">
        <w:t>TF:X→</w:t>
      </w:r>
      <w:proofErr w:type="gramStart"/>
      <w:r w:rsidRPr="002D2F46">
        <w:t>X.(</w:t>
      </w:r>
      <w:proofErr w:type="gramEnd"/>
      <w:r w:rsidRPr="002D2F46">
        <w:t>3.79)\</w:t>
      </w:r>
      <w:proofErr w:type="spellStart"/>
      <w:r w:rsidRPr="002D2F46">
        <w:t>mathcal</w:t>
      </w:r>
      <w:proofErr w:type="spellEnd"/>
      <w:r w:rsidRPr="002D2F46">
        <w:t>{T}_F:X\</w:t>
      </w:r>
      <w:proofErr w:type="spellStart"/>
      <w:r w:rsidRPr="002D2F46">
        <w:t>rightarrow</w:t>
      </w:r>
      <w:proofErr w:type="spellEnd"/>
      <w:r w:rsidRPr="002D2F46">
        <w:t xml:space="preserve"> X . \</w:t>
      </w:r>
      <w:proofErr w:type="gramStart"/>
      <w:r w:rsidRPr="002D2F46">
        <w:t>tag{</w:t>
      </w:r>
      <w:proofErr w:type="gramEnd"/>
      <w:r w:rsidRPr="002D2F46">
        <w:t xml:space="preserve">3.79}TF​:X→X.(3.79) </w:t>
      </w:r>
    </w:p>
    <w:p w14:paraId="22A9006A" w14:textId="77777777" w:rsidR="002D2F46" w:rsidRPr="002D2F46" w:rsidRDefault="002D2F46" w:rsidP="002D2F46">
      <w:r w:rsidRPr="002D2F46">
        <w:rPr>
          <w:b/>
        </w:rPr>
        <w:t>Word-</w:t>
      </w:r>
      <w:proofErr w:type="spellStart"/>
      <w:r w:rsidRPr="002D2F46">
        <w:rPr>
          <w:b/>
        </w:rPr>
        <w:t>LaTeX</w:t>
      </w:r>
      <w:proofErr w:type="spellEnd"/>
      <w:r w:rsidRPr="002D2F46">
        <w:rPr>
          <w:b/>
        </w:rPr>
        <w:t>:</w:t>
      </w:r>
      <w:r w:rsidRPr="002D2F46">
        <w:t xml:space="preserve"> \</w:t>
      </w:r>
      <w:proofErr w:type="spellStart"/>
      <w:r w:rsidRPr="002D2F46">
        <w:t>mathcal</w:t>
      </w:r>
      <w:proofErr w:type="spellEnd"/>
      <w:r w:rsidRPr="002D2F46">
        <w:t>{T}_F:X\</w:t>
      </w:r>
      <w:proofErr w:type="spellStart"/>
      <w:r w:rsidRPr="002D2F46">
        <w:t>rightarrow</w:t>
      </w:r>
      <w:proofErr w:type="spellEnd"/>
      <w:r w:rsidRPr="002D2F46">
        <w:t xml:space="preserve"> X</w:t>
      </w:r>
    </w:p>
    <w:p w14:paraId="4881A7F7" w14:textId="77777777" w:rsidR="002D2F46" w:rsidRPr="002D2F46" w:rsidRDefault="002D2F46" w:rsidP="002D2F46">
      <w:r w:rsidRPr="002D2F46">
        <w:t>Die Abbildung ordnet jedem funktionalen Zustand genau einen transformierten funktionalen Zustand zu. Damit wird erstmals eine mathematische Dynamik innerhalb der Klasse funktionaler Zustände definiert.</w:t>
      </w:r>
    </w:p>
    <w:p w14:paraId="3115972F" w14:textId="77777777" w:rsidR="002D2F46" w:rsidRPr="002D2F46" w:rsidRDefault="002D2F46" w:rsidP="002D2F46">
      <w:r w:rsidRPr="002D2F46">
        <w:t>Wesentlich ist, dass die Transformation ausschließlich innerhalb der bereits konstruierten Zustandsklasse operiert. Es entstehen keine Zustände außerhalb des betrachteten Systems. Die funktionale Entwicklung bleibt damit abgeschlossen.</w:t>
      </w:r>
    </w:p>
    <w:p w14:paraId="2455A17F" w14:textId="77777777" w:rsidR="002D2F46" w:rsidRPr="002D2F46" w:rsidRDefault="002D2F46" w:rsidP="002D2F46">
      <w:r w:rsidRPr="002D2F46">
        <w:t xml:space="preserve">Die Definition enthält zunächst keinerlei Aussagen über </w:t>
      </w:r>
      <w:proofErr w:type="spellStart"/>
      <w:r w:rsidRPr="002D2F46">
        <w:t>Invertierbarkeit</w:t>
      </w:r>
      <w:proofErr w:type="spellEnd"/>
      <w:r w:rsidRPr="002D2F46">
        <w:t>, Stetigkeit oder Linearität. Ebenso wenig wird vorausgesetzt, dass jede Transformation eindeutig rückgängig gemacht werden kann. Diese Eigenschaften werden – soweit erforderlich – später als zusätzliche Bedingungen eingeführt.</w:t>
      </w:r>
    </w:p>
    <w:p w14:paraId="04213A31" w14:textId="77777777" w:rsidR="002D2F46" w:rsidRPr="002D2F46" w:rsidRDefault="00000000" w:rsidP="002D2F46">
      <w:r>
        <w:pict w14:anchorId="4CD407B6">
          <v:rect id="_x0000_i1031" style="width:0;height:1.5pt" o:hralign="center" o:hrstd="t" o:hr="t" fillcolor="#a0a0a0" stroked="f"/>
        </w:pict>
      </w:r>
    </w:p>
    <w:p w14:paraId="09C20DFF" w14:textId="77777777" w:rsidR="002D2F46" w:rsidRPr="002D2F46" w:rsidRDefault="002D2F46" w:rsidP="002D2F46">
      <w:pPr>
        <w:rPr>
          <w:b/>
        </w:rPr>
      </w:pPr>
      <w:r w:rsidRPr="002D2F46">
        <w:rPr>
          <w:b/>
        </w:rPr>
        <w:t>Definition D4 – Rekursive Transformation</w:t>
      </w:r>
    </w:p>
    <w:p w14:paraId="749F98D8" w14:textId="77777777" w:rsidR="002D2F46" w:rsidRPr="002D2F46" w:rsidRDefault="002D2F46" w:rsidP="002D2F46">
      <w:r w:rsidRPr="002D2F46">
        <w:lastRenderedPageBreak/>
        <w:t>Da Axiom A3 ausdrücklich rekursive Transformationen fordert, muss auch die mathematische Theorie diese Eigenschaft widerspiegeln.</w:t>
      </w:r>
    </w:p>
    <w:p w14:paraId="29B792ED" w14:textId="77777777" w:rsidR="002D2F46" w:rsidRPr="002D2F46" w:rsidRDefault="002D2F46" w:rsidP="002D2F46">
      <w:r w:rsidRPr="002D2F46">
        <w:t>Eine rekursive Transformation liegt vor, wenn die wiederholte Anwendung derselben funktionalen Transformation wiederum eine zulässige funktionale Transformation ergibt.</w:t>
      </w:r>
    </w:p>
    <w:p w14:paraId="028C5CB4" w14:textId="77777777" w:rsidR="002D2F46" w:rsidRPr="002D2F46" w:rsidRDefault="002D2F46" w:rsidP="002D2F46">
      <w:r w:rsidRPr="002D2F46">
        <w:t>Formal gilt</w:t>
      </w:r>
    </w:p>
    <w:p w14:paraId="5DCD0742" w14:textId="77777777" w:rsidR="002D2F46" w:rsidRPr="002D2F46" w:rsidRDefault="002D2F46" w:rsidP="002D2F46">
      <w:r w:rsidRPr="002D2F46">
        <w:t>TF n:X→</w:t>
      </w:r>
      <w:proofErr w:type="gramStart"/>
      <w:r w:rsidRPr="002D2F46">
        <w:t>X,n</w:t>
      </w:r>
      <w:proofErr w:type="gramEnd"/>
      <w:r w:rsidRPr="002D2F46">
        <w:rPr>
          <w:rFonts w:ascii="Cambria Math" w:hAnsi="Cambria Math" w:cs="Cambria Math"/>
        </w:rPr>
        <w:t>∈</w:t>
      </w:r>
      <w:r w:rsidRPr="002D2F46">
        <w:t>N.(3.80)\mathcal{T}_F^{\,n}:X\rightarrow X, \</w:t>
      </w:r>
      <w:proofErr w:type="spellStart"/>
      <w:r w:rsidRPr="002D2F46">
        <w:t>qquad</w:t>
      </w:r>
      <w:proofErr w:type="spellEnd"/>
      <w:r w:rsidRPr="002D2F46">
        <w:t xml:space="preserve"> n\in\</w:t>
      </w:r>
      <w:proofErr w:type="spellStart"/>
      <w:r w:rsidRPr="002D2F46">
        <w:t>mathbb</w:t>
      </w:r>
      <w:proofErr w:type="spellEnd"/>
      <w:r w:rsidRPr="002D2F46">
        <w:t>{N}. \</w:t>
      </w:r>
      <w:proofErr w:type="gramStart"/>
      <w:r w:rsidRPr="002D2F46">
        <w:t>tag{</w:t>
      </w:r>
      <w:proofErr w:type="gramEnd"/>
      <w:r w:rsidRPr="002D2F46">
        <w:t>3.80}</w:t>
      </w:r>
      <w:proofErr w:type="spellStart"/>
      <w:r w:rsidRPr="002D2F46">
        <w:t>TFn</w:t>
      </w:r>
      <w:proofErr w:type="spellEnd"/>
      <w:r w:rsidRPr="002D2F46">
        <w:t>​:</w:t>
      </w:r>
      <w:proofErr w:type="spellStart"/>
      <w:r w:rsidRPr="002D2F46">
        <w:t>X→X,n</w:t>
      </w:r>
      <w:r w:rsidRPr="002D2F46">
        <w:rPr>
          <w:rFonts w:ascii="Cambria Math" w:hAnsi="Cambria Math" w:cs="Cambria Math"/>
        </w:rPr>
        <w:t>∈</w:t>
      </w:r>
      <w:r w:rsidRPr="002D2F46">
        <w:t>N</w:t>
      </w:r>
      <w:proofErr w:type="spellEnd"/>
      <w:r w:rsidRPr="002D2F46">
        <w:t xml:space="preserve">.(3.80) </w:t>
      </w:r>
    </w:p>
    <w:p w14:paraId="1D9C4CB7" w14:textId="77777777" w:rsidR="002D2F46" w:rsidRPr="002D2F46" w:rsidRDefault="002D2F46" w:rsidP="002D2F46">
      <w:r w:rsidRPr="002D2F46">
        <w:rPr>
          <w:b/>
        </w:rPr>
        <w:t>Word-</w:t>
      </w:r>
      <w:proofErr w:type="spellStart"/>
      <w:r w:rsidRPr="002D2F46">
        <w:rPr>
          <w:b/>
        </w:rPr>
        <w:t>LaTeX</w:t>
      </w:r>
      <w:proofErr w:type="spellEnd"/>
      <w:r w:rsidRPr="002D2F46">
        <w:rPr>
          <w:b/>
        </w:rPr>
        <w:t>:</w:t>
      </w:r>
      <w:r w:rsidRPr="002D2F46">
        <w:t xml:space="preserve"> \</w:t>
      </w:r>
      <w:proofErr w:type="spellStart"/>
      <w:r w:rsidRPr="002D2F46">
        <w:t>mathcal</w:t>
      </w:r>
      <w:proofErr w:type="spellEnd"/>
      <w:r w:rsidRPr="002D2F46">
        <w:t>{T}_F^{</w:t>
      </w:r>
      <w:proofErr w:type="gramStart"/>
      <w:r w:rsidRPr="002D2F46">
        <w:t>\,n</w:t>
      </w:r>
      <w:proofErr w:type="gramEnd"/>
      <w:r w:rsidRPr="002D2F46">
        <w:t>}:X\</w:t>
      </w:r>
      <w:proofErr w:type="spellStart"/>
      <w:r w:rsidRPr="002D2F46">
        <w:t>rightarrow</w:t>
      </w:r>
      <w:proofErr w:type="spellEnd"/>
      <w:r w:rsidRPr="002D2F46">
        <w:t xml:space="preserve"> X,\</w:t>
      </w:r>
      <w:proofErr w:type="spellStart"/>
      <w:r w:rsidRPr="002D2F46">
        <w:t>qquad</w:t>
      </w:r>
      <w:proofErr w:type="spellEnd"/>
      <w:r w:rsidRPr="002D2F46">
        <w:t xml:space="preserve"> n\in\</w:t>
      </w:r>
      <w:proofErr w:type="spellStart"/>
      <w:r w:rsidRPr="002D2F46">
        <w:t>mathbb</w:t>
      </w:r>
      <w:proofErr w:type="spellEnd"/>
      <w:r w:rsidRPr="002D2F46">
        <w:t>{N}</w:t>
      </w:r>
    </w:p>
    <w:p w14:paraId="1037DBE1" w14:textId="77777777" w:rsidR="002D2F46" w:rsidRPr="002D2F46" w:rsidRDefault="002D2F46" w:rsidP="002D2F46">
      <w:r w:rsidRPr="002D2F46">
        <w:t>Damit entsteht erstmals eine vollständige mathematische Beschreibung rekursiver funktionaler Entwicklung. Die Potenz TF n\</w:t>
      </w:r>
      <w:proofErr w:type="spellStart"/>
      <w:r w:rsidRPr="002D2F46">
        <w:t>mathcal</w:t>
      </w:r>
      <w:proofErr w:type="spellEnd"/>
      <w:r w:rsidRPr="002D2F46">
        <w:t>{T}_F^{</w:t>
      </w:r>
      <w:proofErr w:type="gramStart"/>
      <w:r w:rsidRPr="002D2F46">
        <w:t>\,n</w:t>
      </w:r>
      <w:proofErr w:type="gramEnd"/>
      <w:r w:rsidRPr="002D2F46">
        <w:t>}</w:t>
      </w:r>
      <w:proofErr w:type="spellStart"/>
      <w:r w:rsidRPr="002D2F46">
        <w:t>TFn</w:t>
      </w:r>
      <w:proofErr w:type="spellEnd"/>
      <w:r w:rsidRPr="002D2F46">
        <w:t xml:space="preserve">​ bezeichnet keine Multiplikation, sondern die n-fache </w:t>
      </w:r>
      <w:proofErr w:type="spellStart"/>
      <w:r w:rsidRPr="002D2F46">
        <w:t>Hintereinanderausführung</w:t>
      </w:r>
      <w:proofErr w:type="spellEnd"/>
      <w:r w:rsidRPr="002D2F46">
        <w:t xml:space="preserve"> derselben Transformation.</w:t>
      </w:r>
    </w:p>
    <w:p w14:paraId="49FB0095" w14:textId="77777777" w:rsidR="002D2F46" w:rsidRPr="002D2F46" w:rsidRDefault="002D2F46" w:rsidP="002D2F46">
      <w:r w:rsidRPr="002D2F46">
        <w:t>Die Rekursion besitzt im FRZK eine zentrale Bedeutung. Erst sie ermöglicht die spätere Konstruktion funktionaler Entwicklungsbahnen, Attraktoren und stabiler Organisationsmuster.</w:t>
      </w:r>
    </w:p>
    <w:p w14:paraId="3D5236A9" w14:textId="77777777" w:rsidR="002D2F46" w:rsidRPr="002D2F46" w:rsidRDefault="00000000" w:rsidP="002D2F46">
      <w:r>
        <w:pict w14:anchorId="7D38A961">
          <v:rect id="_x0000_i1032" style="width:0;height:1.5pt" o:hralign="center" o:hrstd="t" o:hr="t" fillcolor="#a0a0a0" stroked="f"/>
        </w:pict>
      </w:r>
    </w:p>
    <w:p w14:paraId="1607C5C4" w14:textId="77777777" w:rsidR="002D2F46" w:rsidRPr="002D2F46" w:rsidRDefault="002D2F46" w:rsidP="002D2F46">
      <w:pPr>
        <w:rPr>
          <w:b/>
        </w:rPr>
      </w:pPr>
      <w:r w:rsidRPr="002D2F46">
        <w:rPr>
          <w:b/>
        </w:rPr>
        <w:t>Satz S1 – Abgeschlossenheit funktionaler Transformationen</w:t>
      </w:r>
    </w:p>
    <w:p w14:paraId="433AB7E9" w14:textId="77777777" w:rsidR="002D2F46" w:rsidRPr="002D2F46" w:rsidRDefault="002D2F46" w:rsidP="002D2F46">
      <w:r w:rsidRPr="002D2F46">
        <w:t>Aus Definition D3 folgt unmittelbar die erste mathematische Aussage.</w:t>
      </w:r>
    </w:p>
    <w:p w14:paraId="3EAE38F7" w14:textId="77777777" w:rsidR="002D2F46" w:rsidRPr="002D2F46" w:rsidRDefault="002D2F46" w:rsidP="002D2F46">
      <w:r w:rsidRPr="002D2F46">
        <w:t>Da jede funktionale Transformation eine Abbildung</w:t>
      </w:r>
    </w:p>
    <w:p w14:paraId="3CCC34F8" w14:textId="77777777" w:rsidR="002D2F46" w:rsidRPr="002D2F46" w:rsidRDefault="002D2F46" w:rsidP="002D2F46">
      <w:r w:rsidRPr="002D2F46">
        <w:t>TF:X→X\</w:t>
      </w:r>
      <w:proofErr w:type="spellStart"/>
      <w:r w:rsidRPr="002D2F46">
        <w:t>mathcal</w:t>
      </w:r>
      <w:proofErr w:type="spellEnd"/>
      <w:r w:rsidRPr="002D2F46">
        <w:t>{T}_F:X\</w:t>
      </w:r>
      <w:proofErr w:type="spellStart"/>
      <w:r w:rsidRPr="002D2F46">
        <w:t>rightarrow</w:t>
      </w:r>
      <w:proofErr w:type="spellEnd"/>
      <w:r w:rsidRPr="002D2F46">
        <w:t xml:space="preserve"> XTF​:X→X </w:t>
      </w:r>
    </w:p>
    <w:p w14:paraId="0118F4C0" w14:textId="77777777" w:rsidR="002D2F46" w:rsidRPr="002D2F46" w:rsidRDefault="002D2F46" w:rsidP="002D2F46">
      <w:r w:rsidRPr="002D2F46">
        <w:t>ist, verbleiben sämtliche transformierten Zustände innerhalb derselben Zustandsklasse.</w:t>
      </w:r>
    </w:p>
    <w:p w14:paraId="35721762" w14:textId="77777777" w:rsidR="002D2F46" w:rsidRPr="002D2F46" w:rsidRDefault="002D2F46" w:rsidP="002D2F46">
      <w:r w:rsidRPr="002D2F46">
        <w:t>Damit gilt</w:t>
      </w:r>
    </w:p>
    <w:p w14:paraId="74F7D5D4" w14:textId="77777777" w:rsidR="002D2F46" w:rsidRPr="002D2F46" w:rsidRDefault="002D2F46" w:rsidP="002D2F46">
      <w:r w:rsidRPr="002D2F46">
        <w:rPr>
          <w:rFonts w:ascii="Cambria Math" w:hAnsi="Cambria Math" w:cs="Cambria Math"/>
        </w:rPr>
        <w:t>∀</w:t>
      </w:r>
      <w:proofErr w:type="spellStart"/>
      <w:r w:rsidRPr="002D2F46">
        <w:t>x</w:t>
      </w:r>
      <w:r w:rsidRPr="002D2F46">
        <w:rPr>
          <w:rFonts w:ascii="Cambria Math" w:hAnsi="Cambria Math" w:cs="Cambria Math"/>
        </w:rPr>
        <w:t>∈</w:t>
      </w:r>
      <w:r w:rsidRPr="002D2F46">
        <w:t>X:TF</w:t>
      </w:r>
      <w:proofErr w:type="spellEnd"/>
      <w:r w:rsidRPr="002D2F46">
        <w:t>(x)</w:t>
      </w:r>
      <w:r w:rsidRPr="002D2F46">
        <w:rPr>
          <w:rFonts w:ascii="Cambria Math" w:hAnsi="Cambria Math" w:cs="Cambria Math"/>
        </w:rPr>
        <w:t>∈</w:t>
      </w:r>
      <w:proofErr w:type="gramStart"/>
      <w:r w:rsidRPr="002D2F46">
        <w:t>X.(</w:t>
      </w:r>
      <w:proofErr w:type="gramEnd"/>
      <w:r w:rsidRPr="002D2F46">
        <w:t>3.81)\</w:t>
      </w:r>
      <w:proofErr w:type="spellStart"/>
      <w:r w:rsidRPr="002D2F46">
        <w:t>forall</w:t>
      </w:r>
      <w:proofErr w:type="spellEnd"/>
      <w:r w:rsidRPr="002D2F46">
        <w:t xml:space="preserve"> x\in X: \</w:t>
      </w:r>
      <w:proofErr w:type="spellStart"/>
      <w:r w:rsidRPr="002D2F46">
        <w:t>mathcal</w:t>
      </w:r>
      <w:proofErr w:type="spellEnd"/>
      <w:r w:rsidRPr="002D2F46">
        <w:t>{T}_F(x)\in X . \</w:t>
      </w:r>
      <w:proofErr w:type="gramStart"/>
      <w:r w:rsidRPr="002D2F46">
        <w:t>tag{</w:t>
      </w:r>
      <w:proofErr w:type="gramEnd"/>
      <w:r w:rsidRPr="002D2F46">
        <w:t>3.81}</w:t>
      </w:r>
      <w:r w:rsidRPr="002D2F46">
        <w:rPr>
          <w:rFonts w:ascii="Cambria Math" w:hAnsi="Cambria Math" w:cs="Cambria Math"/>
        </w:rPr>
        <w:t>∀</w:t>
      </w:r>
      <w:proofErr w:type="spellStart"/>
      <w:r w:rsidRPr="002D2F46">
        <w:t>x</w:t>
      </w:r>
      <w:r w:rsidRPr="002D2F46">
        <w:rPr>
          <w:rFonts w:ascii="Cambria Math" w:hAnsi="Cambria Math" w:cs="Cambria Math"/>
        </w:rPr>
        <w:t>∈</w:t>
      </w:r>
      <w:r w:rsidRPr="002D2F46">
        <w:t>X:TF</w:t>
      </w:r>
      <w:proofErr w:type="spellEnd"/>
      <w:r w:rsidRPr="002D2F46">
        <w:t>​(x)</w:t>
      </w:r>
      <w:r w:rsidRPr="002D2F46">
        <w:rPr>
          <w:rFonts w:ascii="Cambria Math" w:hAnsi="Cambria Math" w:cs="Cambria Math"/>
        </w:rPr>
        <w:t>∈</w:t>
      </w:r>
      <w:r w:rsidRPr="002D2F46">
        <w:t xml:space="preserve">X.(3.81) </w:t>
      </w:r>
    </w:p>
    <w:p w14:paraId="62D31967" w14:textId="77777777" w:rsidR="002D2F46" w:rsidRPr="002D2F46" w:rsidRDefault="002D2F46" w:rsidP="002D2F46">
      <w:r w:rsidRPr="002D2F46">
        <w:rPr>
          <w:b/>
        </w:rPr>
        <w:t>Word-</w:t>
      </w:r>
      <w:proofErr w:type="spellStart"/>
      <w:r w:rsidRPr="002D2F46">
        <w:rPr>
          <w:b/>
        </w:rPr>
        <w:t>LaTeX</w:t>
      </w:r>
      <w:proofErr w:type="spellEnd"/>
      <w:r w:rsidRPr="002D2F46">
        <w:rPr>
          <w:b/>
        </w:rPr>
        <w:t>:</w:t>
      </w:r>
      <w:r w:rsidRPr="002D2F46">
        <w:t xml:space="preserve"> \</w:t>
      </w:r>
      <w:proofErr w:type="spellStart"/>
      <w:r w:rsidRPr="002D2F46">
        <w:t>forall</w:t>
      </w:r>
      <w:proofErr w:type="spellEnd"/>
      <w:r w:rsidRPr="002D2F46">
        <w:t xml:space="preserve"> x\in X:\mathcal{T}_F(x)\in X</w:t>
      </w:r>
    </w:p>
    <w:p w14:paraId="57827A21" w14:textId="77777777" w:rsidR="002D2F46" w:rsidRPr="002D2F46" w:rsidRDefault="002D2F46" w:rsidP="002D2F46">
      <w:r w:rsidRPr="002D2F46">
        <w:t>Der Beweis ergibt sich unmittelbar aus Definition D3 und benötigt keine zusätzlichen Annahmen.</w:t>
      </w:r>
    </w:p>
    <w:p w14:paraId="43942B8A" w14:textId="77777777" w:rsidR="002D2F46" w:rsidRPr="002D2F46" w:rsidRDefault="002D2F46" w:rsidP="002D2F46">
      <w:r w:rsidRPr="002D2F46">
        <w:t>Diese Eigenschaft stellt sicher, dass funktionale Entwicklungsprozesse mathematisch konsistent beschrieben werden können. Ohne Abgeschlossenheit könnten Transformationen Zustände außerhalb des betrachteten Modells erzeugen. Die mathematische Theorie wäre dadurch nicht mehr wohldefiniert.</w:t>
      </w:r>
    </w:p>
    <w:p w14:paraId="26572806" w14:textId="77777777" w:rsidR="002D2F46" w:rsidRPr="002D2F46" w:rsidRDefault="002D2F46" w:rsidP="002D2F46">
      <w:r w:rsidRPr="002D2F46">
        <w:t>Die Abgeschlossenheit bildet deshalb die Grundlage sämtlicher weiterer Rekonstruktionen. Erst auf dieser Basis lassen sich funktionale Entwicklungsbahnen, Kohärenzmaße und schließlich funktionale Raum- und Zeitstrukturen definieren.</w:t>
      </w:r>
    </w:p>
    <w:p w14:paraId="78A72E51" w14:textId="77777777" w:rsidR="002D2F46" w:rsidRPr="002D2F46" w:rsidRDefault="002D2F46" w:rsidP="002D2F46">
      <w:r w:rsidRPr="002D2F46">
        <w:t>Mit Abschnitt 3.4.3 ist die mathematische Beschreibung funktionaler Dynamik eingeführt. Während Abschnitt 3.4.2 ausschließlich statische Relationen zwischen Zuständen betrachtete, beschreibt Abschnitt 3.4.3 erstmals die Regeln ihrer funktionalen Veränderung. Damit sind nun alle mathematischen Bausteine vorhanden, um im nächsten Abschnitt vollständige funktionale Entwicklungsbahnen zu konstruieren.</w:t>
      </w:r>
    </w:p>
    <w:p w14:paraId="13CD79C1" w14:textId="77777777" w:rsidR="00223633" w:rsidRPr="00223633" w:rsidRDefault="00223633" w:rsidP="00223633">
      <w:pPr>
        <w:rPr>
          <w:b/>
        </w:rPr>
      </w:pPr>
      <w:r w:rsidRPr="00223633">
        <w:rPr>
          <w:b/>
        </w:rPr>
        <w:t>3.4.4 Konstruktion funktionaler Organisationsräume</w:t>
      </w:r>
    </w:p>
    <w:p w14:paraId="4CC49244" w14:textId="77777777" w:rsidR="00223633" w:rsidRPr="00223633" w:rsidRDefault="00223633" w:rsidP="00223633">
      <w:r w:rsidRPr="00223633">
        <w:t>Mit Abschnitt 3.4.3 wurde die mathematische Beschreibung funktionaler Transformationen eingeführt. Die Abbildung TF:X→X\</w:t>
      </w:r>
      <w:proofErr w:type="spellStart"/>
      <w:r w:rsidRPr="00223633">
        <w:t>mathcal</w:t>
      </w:r>
      <w:proofErr w:type="spellEnd"/>
      <w:r w:rsidRPr="00223633">
        <w:t>{T}_F:X\</w:t>
      </w:r>
      <w:proofErr w:type="spellStart"/>
      <w:r w:rsidRPr="00223633">
        <w:t>rightarrow</w:t>
      </w:r>
      <w:proofErr w:type="spellEnd"/>
      <w:r w:rsidRPr="00223633">
        <w:t xml:space="preserve"> XTF​:X→X überführt </w:t>
      </w:r>
      <w:r w:rsidRPr="00223633">
        <w:lastRenderedPageBreak/>
        <w:t>funktionale Zustände in weitere funktionale Zustände derselben Klasse, während ihre endliche Iteration rekursive Entwicklungsprozesse beschreibt. Damit ist erstmals mathematisch erfasst, wie funktionale Zustände verändert werden können. Noch ist jedoch nicht bestimmt, unter welchen Bedingungen aus solchen Transformationen eine übergeordnete Organisation entsteht.</w:t>
      </w:r>
    </w:p>
    <w:p w14:paraId="2C2C1A8A" w14:textId="77777777" w:rsidR="00223633" w:rsidRPr="00223633" w:rsidRDefault="00223633" w:rsidP="00223633">
      <w:r w:rsidRPr="00223633">
        <w:t>Diese Unterscheidung ist für das Funktionale Raum-Zeit-Kohärenzsystem grundlegend. Eine beliebige Transformationsfolge bildet noch keine Organisation. Zustände können sich fortlaufend ändern, oszillieren oder auseinanderentwickeln, ohne dass sich eine stabile Gesamtstruktur ausbildet. Axiom A4 eröffnet zwar qualitativ die Möglichkeit stabiler funktionaler Organisation, doch erst jetzt muss diese Möglichkeit mathematisch präzisiert werden.</w:t>
      </w:r>
    </w:p>
    <w:p w14:paraId="3302DFD3" w14:textId="77777777" w:rsidR="00223633" w:rsidRPr="00223633" w:rsidRDefault="00223633" w:rsidP="00223633">
      <w:r w:rsidRPr="00223633">
        <w:t>Dabei darf Stabilität nicht als vollständige Unveränderlichkeit verstanden werden. Eine funktionale Organisation kann intern unterschiedliche Zustände durchlaufen und dennoch als Gesamtstruktur erhalten bleiben. Entscheidend ist daher nicht, dass jeder Zustand unter der Transformation unverändert bleibt, sondern dass eine zusammengehörige Menge funktionaler Zustände unter der Transformation wieder in sich überführt wird.</w:t>
      </w:r>
    </w:p>
    <w:p w14:paraId="10516444" w14:textId="77777777" w:rsidR="00223633" w:rsidRPr="00223633" w:rsidRDefault="00223633" w:rsidP="00223633">
      <w:pPr>
        <w:rPr>
          <w:b/>
        </w:rPr>
      </w:pPr>
      <w:r w:rsidRPr="00223633">
        <w:rPr>
          <w:b/>
        </w:rPr>
        <w:t>Definition 3.4.7 – Organisationserzeugende Transformation</w:t>
      </w:r>
    </w:p>
    <w:p w14:paraId="1D804A8A" w14:textId="77777777" w:rsidR="00223633" w:rsidRPr="00223633" w:rsidRDefault="00223633" w:rsidP="00223633">
      <w:r w:rsidRPr="00223633">
        <w:t>Eine rekursive funktionale Transformation TF\</w:t>
      </w:r>
      <w:proofErr w:type="spellStart"/>
      <w:r w:rsidRPr="00223633">
        <w:t>mathcal</w:t>
      </w:r>
      <w:proofErr w:type="spellEnd"/>
      <w:r w:rsidRPr="00223633">
        <w:t xml:space="preserve">{T}_FTF​ heißt </w:t>
      </w:r>
      <w:r w:rsidRPr="00223633">
        <w:rPr>
          <w:b/>
        </w:rPr>
        <w:t>organisationserzeugend</w:t>
      </w:r>
      <w:r w:rsidRPr="00223633">
        <w:t>, wenn eine nichtleere Teilmenge der Zustandsklasse existiert, die unter dieser Transformation invariant bleibt.</w:t>
      </w:r>
    </w:p>
    <w:p w14:paraId="5DB84EB2" w14:textId="77777777" w:rsidR="00223633" w:rsidRPr="00223633" w:rsidRDefault="00223633" w:rsidP="00223633">
      <w:r w:rsidRPr="00223633">
        <w:t>Zunächst muss daher eine nichtleere funktionale Organisationsmenge existieren:</w:t>
      </w:r>
    </w:p>
    <w:p w14:paraId="02AFF635" w14:textId="77777777" w:rsidR="00223633" w:rsidRPr="00223633" w:rsidRDefault="00223633" w:rsidP="00223633">
      <w:r w:rsidRPr="00223633">
        <w:rPr>
          <w:rFonts w:ascii="Cambria Math" w:hAnsi="Cambria Math" w:cs="Cambria Math"/>
        </w:rPr>
        <w:t>∃</w:t>
      </w:r>
      <w:r w:rsidRPr="00223633">
        <w:t> OF</w:t>
      </w:r>
      <w:r w:rsidRPr="00223633">
        <w:rPr>
          <w:rFonts w:ascii="Cambria Math" w:hAnsi="Cambria Math" w:cs="Cambria Math"/>
        </w:rPr>
        <w:t>⊆</w:t>
      </w:r>
      <w:proofErr w:type="gramStart"/>
      <w:r w:rsidRPr="00223633">
        <w:t>X,OF</w:t>
      </w:r>
      <w:proofErr w:type="gramEnd"/>
      <w:r w:rsidRPr="00223633">
        <w:t>≠</w:t>
      </w:r>
      <w:r w:rsidRPr="00223633">
        <w:rPr>
          <w:rFonts w:ascii="Cambria Math" w:hAnsi="Cambria Math" w:cs="Cambria Math"/>
        </w:rPr>
        <w:t>∅</w:t>
      </w:r>
      <w:r w:rsidRPr="00223633">
        <w:t>.(3.82)\</w:t>
      </w:r>
      <w:proofErr w:type="spellStart"/>
      <w:r w:rsidRPr="00223633">
        <w:t>exists</w:t>
      </w:r>
      <w:proofErr w:type="spellEnd"/>
      <w:r w:rsidRPr="00223633">
        <w:t>\,\</w:t>
      </w:r>
      <w:proofErr w:type="spellStart"/>
      <w:r w:rsidRPr="00223633">
        <w:t>mathcal</w:t>
      </w:r>
      <w:proofErr w:type="spellEnd"/>
      <w:r w:rsidRPr="00223633">
        <w:t>{O}_F\</w:t>
      </w:r>
      <w:proofErr w:type="spellStart"/>
      <w:r w:rsidRPr="00223633">
        <w:t>subseteq</w:t>
      </w:r>
      <w:proofErr w:type="spellEnd"/>
      <w:r w:rsidRPr="00223633">
        <w:t xml:space="preserve"> X, \</w:t>
      </w:r>
      <w:proofErr w:type="spellStart"/>
      <w:r w:rsidRPr="00223633">
        <w:t>qquad</w:t>
      </w:r>
      <w:proofErr w:type="spellEnd"/>
      <w:r w:rsidRPr="00223633">
        <w:t xml:space="preserve"> \</w:t>
      </w:r>
      <w:proofErr w:type="spellStart"/>
      <w:r w:rsidRPr="00223633">
        <w:t>mathcal</w:t>
      </w:r>
      <w:proofErr w:type="spellEnd"/>
      <w:r w:rsidRPr="00223633">
        <w:t>{O}_F\</w:t>
      </w:r>
      <w:proofErr w:type="spellStart"/>
      <w:r w:rsidRPr="00223633">
        <w:t>neq</w:t>
      </w:r>
      <w:proofErr w:type="spellEnd"/>
      <w:r w:rsidRPr="00223633">
        <w:t>\</w:t>
      </w:r>
      <w:proofErr w:type="spellStart"/>
      <w:r w:rsidRPr="00223633">
        <w:t>varnothing</w:t>
      </w:r>
      <w:proofErr w:type="spellEnd"/>
      <w:r w:rsidRPr="00223633">
        <w:t>. \</w:t>
      </w:r>
      <w:proofErr w:type="gramStart"/>
      <w:r w:rsidRPr="00223633">
        <w:t>tag{</w:t>
      </w:r>
      <w:proofErr w:type="gramEnd"/>
      <w:r w:rsidRPr="00223633">
        <w:t>3.82}</w:t>
      </w:r>
      <w:r w:rsidRPr="00223633">
        <w:rPr>
          <w:rFonts w:ascii="Cambria Math" w:hAnsi="Cambria Math" w:cs="Cambria Math"/>
        </w:rPr>
        <w:t>∃</w:t>
      </w:r>
      <w:r w:rsidRPr="00223633">
        <w:t>OF​</w:t>
      </w:r>
      <w:r w:rsidRPr="00223633">
        <w:rPr>
          <w:rFonts w:ascii="Cambria Math" w:hAnsi="Cambria Math" w:cs="Cambria Math"/>
        </w:rPr>
        <w:t>⊆</w:t>
      </w:r>
      <w:r w:rsidRPr="00223633">
        <w:t>X,OF​=</w:t>
      </w:r>
      <w:r w:rsidRPr="00223633">
        <w:rPr>
          <w:rFonts w:ascii="Cambria Math" w:hAnsi="Cambria Math" w:cs="Cambria Math"/>
        </w:rPr>
        <w:t>∅</w:t>
      </w:r>
      <w:r w:rsidRPr="00223633">
        <w:t xml:space="preserve">.(3.82) </w:t>
      </w:r>
    </w:p>
    <w:p w14:paraId="3385062D" w14:textId="77777777" w:rsidR="00223633" w:rsidRPr="00223633" w:rsidRDefault="00223633" w:rsidP="00223633">
      <w:r w:rsidRPr="00223633">
        <w:rPr>
          <w:b/>
        </w:rPr>
        <w:t>Word-</w:t>
      </w:r>
      <w:proofErr w:type="spellStart"/>
      <w:r w:rsidRPr="00223633">
        <w:rPr>
          <w:b/>
        </w:rPr>
        <w:t>LaTeX</w:t>
      </w:r>
      <w:proofErr w:type="spellEnd"/>
      <w:r w:rsidRPr="00223633">
        <w:rPr>
          <w:b/>
        </w:rPr>
        <w:t>:</w:t>
      </w:r>
      <w:r w:rsidRPr="00223633">
        <w:t xml:space="preserve"> </w:t>
      </w:r>
      <w:proofErr w:type="gramStart"/>
      <w:r w:rsidRPr="00223633">
        <w:t>\</w:t>
      </w:r>
      <w:proofErr w:type="spellStart"/>
      <w:r w:rsidRPr="00223633">
        <w:t>exists</w:t>
      </w:r>
      <w:proofErr w:type="spellEnd"/>
      <w:r w:rsidRPr="00223633">
        <w:t>\,\</w:t>
      </w:r>
      <w:proofErr w:type="spellStart"/>
      <w:proofErr w:type="gramEnd"/>
      <w:r w:rsidRPr="00223633">
        <w:t>mathcal</w:t>
      </w:r>
      <w:proofErr w:type="spellEnd"/>
      <w:r w:rsidRPr="00223633">
        <w:t>{O}_F\</w:t>
      </w:r>
      <w:proofErr w:type="spellStart"/>
      <w:r w:rsidRPr="00223633">
        <w:t>subseteq</w:t>
      </w:r>
      <w:proofErr w:type="spellEnd"/>
      <w:r w:rsidRPr="00223633">
        <w:t xml:space="preserve"> X,\</w:t>
      </w:r>
      <w:proofErr w:type="spellStart"/>
      <w:r w:rsidRPr="00223633">
        <w:t>qquad</w:t>
      </w:r>
      <w:proofErr w:type="spellEnd"/>
      <w:r w:rsidRPr="00223633">
        <w:t>\</w:t>
      </w:r>
      <w:proofErr w:type="spellStart"/>
      <w:r w:rsidRPr="00223633">
        <w:t>mathcal</w:t>
      </w:r>
      <w:proofErr w:type="spellEnd"/>
      <w:r w:rsidRPr="00223633">
        <w:t>{O}_F\</w:t>
      </w:r>
      <w:proofErr w:type="spellStart"/>
      <w:r w:rsidRPr="00223633">
        <w:t>neq</w:t>
      </w:r>
      <w:proofErr w:type="spellEnd"/>
      <w:r w:rsidRPr="00223633">
        <w:t>\</w:t>
      </w:r>
      <w:proofErr w:type="spellStart"/>
      <w:r w:rsidRPr="00223633">
        <w:t>varnothing</w:t>
      </w:r>
      <w:proofErr w:type="spellEnd"/>
    </w:p>
    <w:p w14:paraId="114ACBA9" w14:textId="77777777" w:rsidR="00223633" w:rsidRPr="00223633" w:rsidRDefault="00223633" w:rsidP="00223633">
      <w:r w:rsidRPr="00223633">
        <w:t>Die Menge OF\</w:t>
      </w:r>
      <w:proofErr w:type="spellStart"/>
      <w:r w:rsidRPr="00223633">
        <w:t>mathcal</w:t>
      </w:r>
      <w:proofErr w:type="spellEnd"/>
      <w:r w:rsidRPr="00223633">
        <w:t>{O}_FOF​ enthält jene funktionalen Zustände, die gemeinsam eine potenzielle Organisationsstruktur bilden. Ihre bloße Existenz genügt jedoch noch nicht. Zusätzlich muss sie unter der funktionalen Transformation invariant sein:</w:t>
      </w:r>
    </w:p>
    <w:p w14:paraId="7D73DEAB" w14:textId="77777777" w:rsidR="00223633" w:rsidRPr="00223633" w:rsidRDefault="00223633" w:rsidP="00223633">
      <w:r w:rsidRPr="00223633">
        <w:t>TF(OF)=</w:t>
      </w:r>
      <w:proofErr w:type="gramStart"/>
      <w:r w:rsidRPr="00223633">
        <w:t>OF.(</w:t>
      </w:r>
      <w:proofErr w:type="gramEnd"/>
      <w:r w:rsidRPr="00223633">
        <w:t>3.83)\</w:t>
      </w:r>
      <w:proofErr w:type="spellStart"/>
      <w:r w:rsidRPr="00223633">
        <w:t>mathcal</w:t>
      </w:r>
      <w:proofErr w:type="spellEnd"/>
      <w:r w:rsidRPr="00223633">
        <w:t>{T}_F(\</w:t>
      </w:r>
      <w:proofErr w:type="spellStart"/>
      <w:r w:rsidRPr="00223633">
        <w:t>mathcal</w:t>
      </w:r>
      <w:proofErr w:type="spellEnd"/>
      <w:r w:rsidRPr="00223633">
        <w:t>{O}_F) = \</w:t>
      </w:r>
      <w:proofErr w:type="spellStart"/>
      <w:r w:rsidRPr="00223633">
        <w:t>mathcal</w:t>
      </w:r>
      <w:proofErr w:type="spellEnd"/>
      <w:r w:rsidRPr="00223633">
        <w:t xml:space="preserve">{O}_F. \tag{3.83}TF​(OF​)=OF​.(3.83) </w:t>
      </w:r>
    </w:p>
    <w:p w14:paraId="613242E0" w14:textId="77777777" w:rsidR="00223633" w:rsidRPr="00223633" w:rsidRDefault="00223633" w:rsidP="00223633">
      <w:r w:rsidRPr="00223633">
        <w:rPr>
          <w:b/>
        </w:rPr>
        <w:t>Word-</w:t>
      </w:r>
      <w:proofErr w:type="spellStart"/>
      <w:r w:rsidRPr="00223633">
        <w:rPr>
          <w:b/>
        </w:rPr>
        <w:t>LaTeX</w:t>
      </w:r>
      <w:proofErr w:type="spellEnd"/>
      <w:r w:rsidRPr="00223633">
        <w:rPr>
          <w:b/>
        </w:rPr>
        <w:t>:</w:t>
      </w:r>
      <w:r w:rsidRPr="00223633">
        <w:t xml:space="preserve"> \</w:t>
      </w:r>
      <w:proofErr w:type="spellStart"/>
      <w:r w:rsidRPr="00223633">
        <w:t>mathcal</w:t>
      </w:r>
      <w:proofErr w:type="spellEnd"/>
      <w:r w:rsidRPr="00223633">
        <w:t>{T}_F(\</w:t>
      </w:r>
      <w:proofErr w:type="spellStart"/>
      <w:r w:rsidRPr="00223633">
        <w:t>mathcal</w:t>
      </w:r>
      <w:proofErr w:type="spellEnd"/>
      <w:r w:rsidRPr="00223633">
        <w:t>{O}_</w:t>
      </w:r>
      <w:proofErr w:type="gramStart"/>
      <w:r w:rsidRPr="00223633">
        <w:t>F)=</w:t>
      </w:r>
      <w:proofErr w:type="gramEnd"/>
      <w:r w:rsidRPr="00223633">
        <w:t>\</w:t>
      </w:r>
      <w:proofErr w:type="spellStart"/>
      <w:r w:rsidRPr="00223633">
        <w:t>mathcal</w:t>
      </w:r>
      <w:proofErr w:type="spellEnd"/>
      <w:r w:rsidRPr="00223633">
        <w:t>{O}_F</w:t>
      </w:r>
    </w:p>
    <w:p w14:paraId="603C75D9" w14:textId="77777777" w:rsidR="00223633" w:rsidRPr="00223633" w:rsidRDefault="00223633" w:rsidP="00223633">
      <w:r w:rsidRPr="00223633">
        <w:t xml:space="preserve">Die </w:t>
      </w:r>
      <w:proofErr w:type="spellStart"/>
      <w:r w:rsidRPr="00223633">
        <w:t>Invarianzbedingung</w:t>
      </w:r>
      <w:proofErr w:type="spellEnd"/>
      <w:r w:rsidRPr="00223633">
        <w:t xml:space="preserve"> bedeutet, dass die Transformation die Organisationsmenge als Ganzes erhält. Jeder aus einem Zustand der Organisationsmenge hervorgehende Zustand gehört wiederum zu dieser Menge, und die Gesamtstruktur wird durch die Transformation reproduziert.</w:t>
      </w:r>
    </w:p>
    <w:p w14:paraId="0A81E3F2" w14:textId="77777777" w:rsidR="00223633" w:rsidRPr="00223633" w:rsidRDefault="00223633" w:rsidP="00223633">
      <w:r w:rsidRPr="00223633">
        <w:t xml:space="preserve">Dabei wird ausdrücklich nicht verlangt, dass für jeden einzelnen Zustand </w:t>
      </w:r>
      <w:proofErr w:type="spellStart"/>
      <w:r w:rsidRPr="00223633">
        <w:t>x</w:t>
      </w:r>
      <w:r w:rsidRPr="00223633">
        <w:rPr>
          <w:rFonts w:ascii="Cambria Math" w:hAnsi="Cambria Math" w:cs="Cambria Math"/>
        </w:rPr>
        <w:t>∈</w:t>
      </w:r>
      <w:r w:rsidRPr="00223633">
        <w:t>OFx</w:t>
      </w:r>
      <w:proofErr w:type="spellEnd"/>
      <w:r w:rsidRPr="00223633">
        <w:t>\in\</w:t>
      </w:r>
      <w:proofErr w:type="spellStart"/>
      <w:r w:rsidRPr="00223633">
        <w:t>mathcal</w:t>
      </w:r>
      <w:proofErr w:type="spellEnd"/>
      <w:r w:rsidRPr="00223633">
        <w:t>{O}_</w:t>
      </w:r>
      <w:proofErr w:type="spellStart"/>
      <w:r w:rsidRPr="00223633">
        <w:t>Fx</w:t>
      </w:r>
      <w:r w:rsidRPr="00223633">
        <w:rPr>
          <w:rFonts w:ascii="Cambria Math" w:hAnsi="Cambria Math" w:cs="Cambria Math"/>
        </w:rPr>
        <w:t>∈</w:t>
      </w:r>
      <w:r w:rsidRPr="00223633">
        <w:t>OF</w:t>
      </w:r>
      <w:proofErr w:type="spellEnd"/>
      <w:r w:rsidRPr="00223633">
        <w:t>​ die Gleichung TF(x)=x\</w:t>
      </w:r>
      <w:proofErr w:type="spellStart"/>
      <w:r w:rsidRPr="00223633">
        <w:t>mathcal</w:t>
      </w:r>
      <w:proofErr w:type="spellEnd"/>
      <w:r w:rsidRPr="00223633">
        <w:t>{T}_F(x)=</w:t>
      </w:r>
      <w:proofErr w:type="spellStart"/>
      <w:r w:rsidRPr="00223633">
        <w:t>xTF</w:t>
      </w:r>
      <w:proofErr w:type="spellEnd"/>
      <w:r w:rsidRPr="00223633">
        <w:t>​(x)=x gilt. Eine solche Bedingung würde ausschließlich Fixpunkte beschreiben und wäre für dynamische Organisation zu eng. Innerhalb der Organisationsmenge können Zustände ineinander übergehen, solange der Transformationsprozess die Menge als Ganzes nicht verlässt.</w:t>
      </w:r>
    </w:p>
    <w:p w14:paraId="341273C9" w14:textId="77777777" w:rsidR="00223633" w:rsidRPr="00223633" w:rsidRDefault="00223633" w:rsidP="00223633">
      <w:r w:rsidRPr="00223633">
        <w:t>Die Gleichung</w:t>
      </w:r>
    </w:p>
    <w:p w14:paraId="42F0BAB0" w14:textId="77777777" w:rsidR="00223633" w:rsidRPr="00223633" w:rsidRDefault="00223633" w:rsidP="00223633">
      <w:r w:rsidRPr="00223633">
        <w:t>TF(OF)=OF\</w:t>
      </w:r>
      <w:proofErr w:type="spellStart"/>
      <w:r w:rsidRPr="00223633">
        <w:t>mathcal</w:t>
      </w:r>
      <w:proofErr w:type="spellEnd"/>
      <w:r w:rsidRPr="00223633">
        <w:t>{T}_F(\</w:t>
      </w:r>
      <w:proofErr w:type="spellStart"/>
      <w:r w:rsidRPr="00223633">
        <w:t>mathcal</w:t>
      </w:r>
      <w:proofErr w:type="spellEnd"/>
      <w:r w:rsidRPr="00223633">
        <w:t>{O}_</w:t>
      </w:r>
      <w:proofErr w:type="gramStart"/>
      <w:r w:rsidRPr="00223633">
        <w:t>F)=</w:t>
      </w:r>
      <w:proofErr w:type="gramEnd"/>
      <w:r w:rsidRPr="00223633">
        <w:t>\</w:t>
      </w:r>
      <w:proofErr w:type="spellStart"/>
      <w:r w:rsidRPr="00223633">
        <w:t>mathcal</w:t>
      </w:r>
      <w:proofErr w:type="spellEnd"/>
      <w:r w:rsidRPr="00223633">
        <w:t xml:space="preserve">{O}_FTF​(OF​)=OF​ </w:t>
      </w:r>
    </w:p>
    <w:p w14:paraId="2836D585" w14:textId="77777777" w:rsidR="00223633" w:rsidRPr="00223633" w:rsidRDefault="00223633" w:rsidP="00223633">
      <w:r w:rsidRPr="00223633">
        <w:lastRenderedPageBreak/>
        <w:t>beschreibt daher eine strukturelle und keine punktweise Stabilität. Genau darin liegt der Unterschied zwischen einem unveränderlichen Zustand und einer stabilen funktionalen Organisation.</w:t>
      </w:r>
    </w:p>
    <w:p w14:paraId="5AAA1227" w14:textId="77777777" w:rsidR="00223633" w:rsidRPr="00223633" w:rsidRDefault="00223633" w:rsidP="00223633">
      <w:r w:rsidRPr="00223633">
        <w:t>Eine biologische Organisation kann beispielsweise ihre Bestandteile austauschen und dennoch ihre funktionale Gesamtstruktur erhalten. Entsprechend kann auch im FRZK ein Organisationsraum interne Zustandswechsel enthalten, ohne seine funktionale Identität zu verlieren.</w:t>
      </w:r>
    </w:p>
    <w:p w14:paraId="49873CE8" w14:textId="77777777" w:rsidR="00223633" w:rsidRPr="00223633" w:rsidRDefault="00223633" w:rsidP="00223633">
      <w:pPr>
        <w:rPr>
          <w:b/>
        </w:rPr>
      </w:pPr>
      <w:r w:rsidRPr="00223633">
        <w:rPr>
          <w:b/>
        </w:rPr>
        <w:t>Lemma 3.4.2 – Abgeschlossenheit der Organisationsmenge</w:t>
      </w:r>
    </w:p>
    <w:p w14:paraId="643868D8" w14:textId="77777777" w:rsidR="00223633" w:rsidRPr="00223633" w:rsidRDefault="00223633" w:rsidP="00223633">
      <w:r w:rsidRPr="00223633">
        <w:t xml:space="preserve">Für jeden Zustand </w:t>
      </w:r>
      <w:proofErr w:type="spellStart"/>
      <w:r w:rsidRPr="00223633">
        <w:t>x</w:t>
      </w:r>
      <w:r w:rsidRPr="00223633">
        <w:rPr>
          <w:rFonts w:ascii="Cambria Math" w:hAnsi="Cambria Math" w:cs="Cambria Math"/>
        </w:rPr>
        <w:t>∈</w:t>
      </w:r>
      <w:r w:rsidRPr="00223633">
        <w:t>OFx</w:t>
      </w:r>
      <w:proofErr w:type="spellEnd"/>
      <w:r w:rsidRPr="00223633">
        <w:t>\in\</w:t>
      </w:r>
      <w:proofErr w:type="spellStart"/>
      <w:r w:rsidRPr="00223633">
        <w:t>mathcal</w:t>
      </w:r>
      <w:proofErr w:type="spellEnd"/>
      <w:r w:rsidRPr="00223633">
        <w:t>{O}_</w:t>
      </w:r>
      <w:proofErr w:type="spellStart"/>
      <w:r w:rsidRPr="00223633">
        <w:t>Fx</w:t>
      </w:r>
      <w:r w:rsidRPr="00223633">
        <w:rPr>
          <w:rFonts w:ascii="Cambria Math" w:hAnsi="Cambria Math" w:cs="Cambria Math"/>
        </w:rPr>
        <w:t>∈</w:t>
      </w:r>
      <w:r w:rsidRPr="00223633">
        <w:t>OF</w:t>
      </w:r>
      <w:proofErr w:type="spellEnd"/>
      <w:r w:rsidRPr="00223633">
        <w:t>​ gilt</w:t>
      </w:r>
    </w:p>
    <w:p w14:paraId="631B1B21" w14:textId="77777777" w:rsidR="00223633" w:rsidRPr="00223633" w:rsidRDefault="00223633" w:rsidP="00223633">
      <w:r w:rsidRPr="00223633">
        <w:t>TF(x)</w:t>
      </w:r>
      <w:r w:rsidRPr="00223633">
        <w:rPr>
          <w:rFonts w:ascii="Cambria Math" w:hAnsi="Cambria Math" w:cs="Cambria Math"/>
        </w:rPr>
        <w:t>∈</w:t>
      </w:r>
      <w:r w:rsidRPr="00223633">
        <w:t>OF.\</w:t>
      </w:r>
      <w:proofErr w:type="spellStart"/>
      <w:r w:rsidRPr="00223633">
        <w:t>mathcal</w:t>
      </w:r>
      <w:proofErr w:type="spellEnd"/>
      <w:r w:rsidRPr="00223633">
        <w:t>{T}_F(x)\in\</w:t>
      </w:r>
      <w:proofErr w:type="spellStart"/>
      <w:r w:rsidRPr="00223633">
        <w:t>mathcal</w:t>
      </w:r>
      <w:proofErr w:type="spellEnd"/>
      <w:r w:rsidRPr="00223633">
        <w:t>{O}_</w:t>
      </w:r>
      <w:proofErr w:type="gramStart"/>
      <w:r w:rsidRPr="00223633">
        <w:t>F.TF​</w:t>
      </w:r>
      <w:proofErr w:type="gramEnd"/>
      <w:r w:rsidRPr="00223633">
        <w:t>(x)</w:t>
      </w:r>
      <w:r w:rsidRPr="00223633">
        <w:rPr>
          <w:rFonts w:ascii="Cambria Math" w:hAnsi="Cambria Math" w:cs="Cambria Math"/>
        </w:rPr>
        <w:t>∈</w:t>
      </w:r>
      <w:r w:rsidRPr="00223633">
        <w:t xml:space="preserve">OF​. </w:t>
      </w:r>
    </w:p>
    <w:p w14:paraId="21ECBA13" w14:textId="77777777" w:rsidR="00223633" w:rsidRPr="00223633" w:rsidRDefault="00223633" w:rsidP="00223633">
      <w:pPr>
        <w:rPr>
          <w:b/>
        </w:rPr>
      </w:pPr>
      <w:r w:rsidRPr="00223633">
        <w:rPr>
          <w:b/>
        </w:rPr>
        <w:t>Beweis</w:t>
      </w:r>
    </w:p>
    <w:p w14:paraId="11AB32C3" w14:textId="77777777" w:rsidR="00223633" w:rsidRPr="00223633" w:rsidRDefault="00223633" w:rsidP="00223633">
      <w:r w:rsidRPr="00223633">
        <w:t>Nach Gleichung (3.83) gilt</w:t>
      </w:r>
    </w:p>
    <w:p w14:paraId="6FC71DBB" w14:textId="77777777" w:rsidR="00223633" w:rsidRPr="00223633" w:rsidRDefault="00223633" w:rsidP="00223633">
      <w:r w:rsidRPr="00223633">
        <w:t>TF(OF)=OF.\mathcal{T}_F(\mathcal{O}_</w:t>
      </w:r>
      <w:proofErr w:type="gramStart"/>
      <w:r w:rsidRPr="00223633">
        <w:t>F)=</w:t>
      </w:r>
      <w:proofErr w:type="gramEnd"/>
      <w:r w:rsidRPr="00223633">
        <w:t xml:space="preserve">\mathcal{O}_F.TF​(OF​)=OF​. </w:t>
      </w:r>
    </w:p>
    <w:p w14:paraId="44CC864B" w14:textId="77777777" w:rsidR="00223633" w:rsidRPr="00223633" w:rsidRDefault="00223633" w:rsidP="00223633">
      <w:r w:rsidRPr="00223633">
        <w:t>Damit liegt das Bild jedes Elements der Menge OF\</w:t>
      </w:r>
      <w:proofErr w:type="spellStart"/>
      <w:r w:rsidRPr="00223633">
        <w:t>mathcal</w:t>
      </w:r>
      <w:proofErr w:type="spellEnd"/>
      <w:r w:rsidRPr="00223633">
        <w:t>{O}_FOF​ wiederum in OF\</w:t>
      </w:r>
      <w:proofErr w:type="spellStart"/>
      <w:r w:rsidRPr="00223633">
        <w:t>mathcal</w:t>
      </w:r>
      <w:proofErr w:type="spellEnd"/>
      <w:r w:rsidRPr="00223633">
        <w:t xml:space="preserve">{O}_FOF​. Folglich gilt für jedes </w:t>
      </w:r>
      <w:proofErr w:type="spellStart"/>
      <w:r w:rsidRPr="00223633">
        <w:t>x</w:t>
      </w:r>
      <w:r w:rsidRPr="00223633">
        <w:rPr>
          <w:rFonts w:ascii="Cambria Math" w:hAnsi="Cambria Math" w:cs="Cambria Math"/>
        </w:rPr>
        <w:t>∈</w:t>
      </w:r>
      <w:r w:rsidRPr="00223633">
        <w:t>OFx</w:t>
      </w:r>
      <w:proofErr w:type="spellEnd"/>
      <w:r w:rsidRPr="00223633">
        <w:t>\in\</w:t>
      </w:r>
      <w:proofErr w:type="spellStart"/>
      <w:r w:rsidRPr="00223633">
        <w:t>mathcal</w:t>
      </w:r>
      <w:proofErr w:type="spellEnd"/>
      <w:r w:rsidRPr="00223633">
        <w:t>{O}_</w:t>
      </w:r>
      <w:proofErr w:type="spellStart"/>
      <w:r w:rsidRPr="00223633">
        <w:t>Fx</w:t>
      </w:r>
      <w:r w:rsidRPr="00223633">
        <w:rPr>
          <w:rFonts w:ascii="Cambria Math" w:hAnsi="Cambria Math" w:cs="Cambria Math"/>
        </w:rPr>
        <w:t>∈</w:t>
      </w:r>
      <w:r w:rsidRPr="00223633">
        <w:t>OF</w:t>
      </w:r>
      <w:proofErr w:type="spellEnd"/>
      <w:r w:rsidRPr="00223633">
        <w:t>​:</w:t>
      </w:r>
    </w:p>
    <w:p w14:paraId="7548D2B8" w14:textId="77777777" w:rsidR="00223633" w:rsidRPr="00223633" w:rsidRDefault="00223633" w:rsidP="00223633">
      <w:r w:rsidRPr="00223633">
        <w:t>TF(x)</w:t>
      </w:r>
      <w:r w:rsidRPr="00223633">
        <w:rPr>
          <w:rFonts w:ascii="Cambria Math" w:hAnsi="Cambria Math" w:cs="Cambria Math"/>
        </w:rPr>
        <w:t>∈</w:t>
      </w:r>
      <w:r w:rsidRPr="00223633">
        <w:t>OF.\</w:t>
      </w:r>
      <w:proofErr w:type="spellStart"/>
      <w:r w:rsidRPr="00223633">
        <w:t>mathcal</w:t>
      </w:r>
      <w:proofErr w:type="spellEnd"/>
      <w:r w:rsidRPr="00223633">
        <w:t>{T}_F(x)\in\</w:t>
      </w:r>
      <w:proofErr w:type="spellStart"/>
      <w:r w:rsidRPr="00223633">
        <w:t>mathcal</w:t>
      </w:r>
      <w:proofErr w:type="spellEnd"/>
      <w:r w:rsidRPr="00223633">
        <w:t>{O}_</w:t>
      </w:r>
      <w:proofErr w:type="gramStart"/>
      <w:r w:rsidRPr="00223633">
        <w:t>F.TF​</w:t>
      </w:r>
      <w:proofErr w:type="gramEnd"/>
      <w:r w:rsidRPr="00223633">
        <w:t>(x)</w:t>
      </w:r>
      <w:r w:rsidRPr="00223633">
        <w:rPr>
          <w:rFonts w:ascii="Cambria Math" w:hAnsi="Cambria Math" w:cs="Cambria Math"/>
        </w:rPr>
        <w:t>∈</w:t>
      </w:r>
      <w:r w:rsidRPr="00223633">
        <w:t xml:space="preserve">OF​. </w:t>
      </w:r>
    </w:p>
    <w:p w14:paraId="05C8D721" w14:textId="77777777" w:rsidR="00223633" w:rsidRPr="00223633" w:rsidRDefault="00223633" w:rsidP="00223633">
      <w:r w:rsidRPr="00223633">
        <w:t>Damit ist die Organisationsmenge unter TF\</w:t>
      </w:r>
      <w:proofErr w:type="spellStart"/>
      <w:r w:rsidRPr="00223633">
        <w:t>mathcal</w:t>
      </w:r>
      <w:proofErr w:type="spellEnd"/>
      <w:r w:rsidRPr="00223633">
        <w:t xml:space="preserve">{T}_FTF​ abgeschlossen. </w:t>
      </w:r>
      <w:r w:rsidRPr="00223633">
        <w:rPr>
          <w:rFonts w:ascii="Cambria Math" w:hAnsi="Cambria Math" w:cs="Cambria Math"/>
        </w:rPr>
        <w:t>∎</w:t>
      </w:r>
    </w:p>
    <w:p w14:paraId="04F1D140" w14:textId="77777777" w:rsidR="00223633" w:rsidRPr="00223633" w:rsidRDefault="00223633" w:rsidP="00223633">
      <w:r w:rsidRPr="00223633">
        <w:t>Dieses Lemma präzisiert die Bedeutung der Invarianz. Die funktionale Transformation darf zwar innerhalb der Organisationsmenge unterschiedliche Zustände erzeugen, sie führt aber keinen Zustand aus der Organisationsstruktur heraus.</w:t>
      </w:r>
    </w:p>
    <w:p w14:paraId="4BF549EF" w14:textId="77777777" w:rsidR="00223633" w:rsidRPr="00223633" w:rsidRDefault="00223633" w:rsidP="00223633">
      <w:pPr>
        <w:rPr>
          <w:b/>
        </w:rPr>
      </w:pPr>
      <w:r w:rsidRPr="00223633">
        <w:rPr>
          <w:b/>
        </w:rPr>
        <w:t>Definition 3.4.8 – Funktionaler Organisationsraum</w:t>
      </w:r>
    </w:p>
    <w:p w14:paraId="1C222CD2" w14:textId="77777777" w:rsidR="00223633" w:rsidRPr="00223633" w:rsidRDefault="00223633" w:rsidP="00223633">
      <w:r w:rsidRPr="00223633">
        <w:t xml:space="preserve">Ein </w:t>
      </w:r>
      <w:r w:rsidRPr="00223633">
        <w:rPr>
          <w:b/>
        </w:rPr>
        <w:t>funktionaler Organisationsraum</w:t>
      </w:r>
      <w:r w:rsidRPr="00223633">
        <w:t xml:space="preserve"> ist das geordnete Paar aus einer nichtleeren invarianten Organisationsmenge und der </w:t>
      </w:r>
      <w:proofErr w:type="gramStart"/>
      <w:r w:rsidRPr="00223633">
        <w:t>auf ihr wirkenden organisationserzeugenden Transformation</w:t>
      </w:r>
      <w:proofErr w:type="gramEnd"/>
      <w:r w:rsidRPr="00223633">
        <w:t>:</w:t>
      </w:r>
    </w:p>
    <w:p w14:paraId="661E2358" w14:textId="77777777" w:rsidR="00223633" w:rsidRPr="00223633" w:rsidRDefault="00223633" w:rsidP="00223633">
      <w:r w:rsidRPr="00223633">
        <w:t>OF=(</w:t>
      </w:r>
      <w:proofErr w:type="gramStart"/>
      <w:r w:rsidRPr="00223633">
        <w:t>OF,TF</w:t>
      </w:r>
      <w:proofErr w:type="gramEnd"/>
      <w:r w:rsidRPr="00223633">
        <w:t>).(3.84)\</w:t>
      </w:r>
      <w:proofErr w:type="spellStart"/>
      <w:r w:rsidRPr="00223633">
        <w:t>mathfrak</w:t>
      </w:r>
      <w:proofErr w:type="spellEnd"/>
      <w:r w:rsidRPr="00223633">
        <w:t>{O}_F = \</w:t>
      </w:r>
      <w:proofErr w:type="spellStart"/>
      <w:r w:rsidRPr="00223633">
        <w:t>left</w:t>
      </w:r>
      <w:proofErr w:type="spellEnd"/>
      <w:r w:rsidRPr="00223633">
        <w:t>( \</w:t>
      </w:r>
      <w:proofErr w:type="spellStart"/>
      <w:r w:rsidRPr="00223633">
        <w:t>mathcal</w:t>
      </w:r>
      <w:proofErr w:type="spellEnd"/>
      <w:r w:rsidRPr="00223633">
        <w:t>{O}_F, \</w:t>
      </w:r>
      <w:proofErr w:type="spellStart"/>
      <w:r w:rsidRPr="00223633">
        <w:t>mathcal</w:t>
      </w:r>
      <w:proofErr w:type="spellEnd"/>
      <w:r w:rsidRPr="00223633">
        <w:t>{T}_F \</w:t>
      </w:r>
      <w:proofErr w:type="spellStart"/>
      <w:r w:rsidRPr="00223633">
        <w:t>right</w:t>
      </w:r>
      <w:proofErr w:type="spellEnd"/>
      <w:r w:rsidRPr="00223633">
        <w:t>). \</w:t>
      </w:r>
      <w:proofErr w:type="gramStart"/>
      <w:r w:rsidRPr="00223633">
        <w:t>tag{</w:t>
      </w:r>
      <w:proofErr w:type="gramEnd"/>
      <w:r w:rsidRPr="00223633">
        <w:t xml:space="preserve">3.84}OF​=(OF​,TF​).(3.84) </w:t>
      </w:r>
    </w:p>
    <w:p w14:paraId="2D3EC382" w14:textId="77777777" w:rsidR="00223633" w:rsidRPr="00223633" w:rsidRDefault="00223633" w:rsidP="00223633">
      <w:r w:rsidRPr="00223633">
        <w:rPr>
          <w:b/>
        </w:rPr>
        <w:t>Word-</w:t>
      </w:r>
      <w:proofErr w:type="spellStart"/>
      <w:r w:rsidRPr="00223633">
        <w:rPr>
          <w:b/>
        </w:rPr>
        <w:t>LaTeX</w:t>
      </w:r>
      <w:proofErr w:type="spellEnd"/>
      <w:r w:rsidRPr="00223633">
        <w:rPr>
          <w:b/>
        </w:rPr>
        <w:t>:</w:t>
      </w:r>
      <w:r w:rsidRPr="00223633">
        <w:t xml:space="preserve"> \</w:t>
      </w:r>
      <w:proofErr w:type="spellStart"/>
      <w:r w:rsidRPr="00223633">
        <w:t>mathfrak</w:t>
      </w:r>
      <w:proofErr w:type="spellEnd"/>
      <w:r w:rsidRPr="00223633">
        <w:t>{O}_F=\</w:t>
      </w:r>
      <w:proofErr w:type="spellStart"/>
      <w:r w:rsidRPr="00223633">
        <w:t>left</w:t>
      </w:r>
      <w:proofErr w:type="spellEnd"/>
      <w:r w:rsidRPr="00223633">
        <w:t>(\</w:t>
      </w:r>
      <w:proofErr w:type="spellStart"/>
      <w:r w:rsidRPr="00223633">
        <w:t>mathcal</w:t>
      </w:r>
      <w:proofErr w:type="spellEnd"/>
      <w:r w:rsidRPr="00223633">
        <w:t>{O}_</w:t>
      </w:r>
      <w:proofErr w:type="gramStart"/>
      <w:r w:rsidRPr="00223633">
        <w:t>F,\</w:t>
      </w:r>
      <w:proofErr w:type="spellStart"/>
      <w:proofErr w:type="gramEnd"/>
      <w:r w:rsidRPr="00223633">
        <w:t>mathcal</w:t>
      </w:r>
      <w:proofErr w:type="spellEnd"/>
      <w:r w:rsidRPr="00223633">
        <w:t>{T}_F\</w:t>
      </w:r>
      <w:proofErr w:type="spellStart"/>
      <w:r w:rsidRPr="00223633">
        <w:t>right</w:t>
      </w:r>
      <w:proofErr w:type="spellEnd"/>
      <w:r w:rsidRPr="00223633">
        <w:t>)</w:t>
      </w:r>
    </w:p>
    <w:p w14:paraId="5BDF1237" w14:textId="77777777" w:rsidR="00223633" w:rsidRPr="00223633" w:rsidRDefault="00223633" w:rsidP="00223633">
      <w:r w:rsidRPr="00223633">
        <w:t>Die Organisationsmenge OF\</w:t>
      </w:r>
      <w:proofErr w:type="spellStart"/>
      <w:r w:rsidRPr="00223633">
        <w:t>mathcal</w:t>
      </w:r>
      <w:proofErr w:type="spellEnd"/>
      <w:r w:rsidRPr="00223633">
        <w:t>{O}_FOF​ bildet den Träger der funktionalen Organisation. Die Transformation TF\</w:t>
      </w:r>
      <w:proofErr w:type="spellStart"/>
      <w:r w:rsidRPr="00223633">
        <w:t>mathcal</w:t>
      </w:r>
      <w:proofErr w:type="spellEnd"/>
      <w:r w:rsidRPr="00223633">
        <w:t>{T}_FTF​ beschreibt die zulässige interne Entwicklung dieser Organisation. Erst beide Komponenten gemeinsam bestimmen den funktionalen Organisationsraum.</w:t>
      </w:r>
    </w:p>
    <w:p w14:paraId="17CAA678" w14:textId="77777777" w:rsidR="00223633" w:rsidRPr="00223633" w:rsidRDefault="00223633" w:rsidP="00223633">
      <w:r w:rsidRPr="00223633">
        <w:t>Der Begriff „Raum“ darf an dieser Stelle noch nicht geometrisch interpretiert werden. OF\</w:t>
      </w:r>
      <w:proofErr w:type="spellStart"/>
      <w:r w:rsidRPr="00223633">
        <w:t>mathfrak</w:t>
      </w:r>
      <w:proofErr w:type="spellEnd"/>
      <w:r w:rsidRPr="00223633">
        <w:t xml:space="preserve">{O}_FOF​ besitzt weder Koordinaten noch Abstände oder topologische Nachbarschaften. Der Ausdruck bezeichnet </w:t>
      </w:r>
      <w:proofErr w:type="gramStart"/>
      <w:r w:rsidRPr="00223633">
        <w:t>ausschließlich eine mathematische Struktur</w:t>
      </w:r>
      <w:proofErr w:type="gramEnd"/>
      <w:r w:rsidRPr="00223633">
        <w:t>, in der eine Menge funktionaler Zustände unter einer rekursiven Transformation stabil organisiert ist.</w:t>
      </w:r>
    </w:p>
    <w:p w14:paraId="5460FEF1" w14:textId="77777777" w:rsidR="00223633" w:rsidRPr="00223633" w:rsidRDefault="00223633" w:rsidP="00223633">
      <w:r w:rsidRPr="00223633">
        <w:t>Damit wird erstmals mathematisch zwischen Zustandsklasse und Organisationsraum unterschieden. Die Zustandsklasse XXX enthält alle im betrachteten Modell zugelassenen funktionalen Zustände. Die Organisationsmenge OF\</w:t>
      </w:r>
      <w:proofErr w:type="spellStart"/>
      <w:r w:rsidRPr="00223633">
        <w:t>mathcal</w:t>
      </w:r>
      <w:proofErr w:type="spellEnd"/>
      <w:r w:rsidRPr="00223633">
        <w:t>{O}_FOF​ enthält dagegen nur diejenigen Zustände, die zu einer bestimmten stabilen funktionalen Organisation gehören.</w:t>
      </w:r>
    </w:p>
    <w:p w14:paraId="282149FB" w14:textId="77777777" w:rsidR="00223633" w:rsidRPr="00223633" w:rsidRDefault="00223633" w:rsidP="00223633">
      <w:r w:rsidRPr="00223633">
        <w:t>Es gilt daher</w:t>
      </w:r>
    </w:p>
    <w:p w14:paraId="201FE147" w14:textId="77777777" w:rsidR="00223633" w:rsidRPr="00223633" w:rsidRDefault="00223633" w:rsidP="00223633">
      <w:r w:rsidRPr="00223633">
        <w:lastRenderedPageBreak/>
        <w:t>OF</w:t>
      </w:r>
      <w:r w:rsidRPr="00223633">
        <w:rPr>
          <w:rFonts w:ascii="Cambria Math" w:hAnsi="Cambria Math" w:cs="Cambria Math"/>
        </w:rPr>
        <w:t>⊆</w:t>
      </w:r>
      <w:r w:rsidRPr="00223633">
        <w:t>X.\</w:t>
      </w:r>
      <w:proofErr w:type="spellStart"/>
      <w:r w:rsidRPr="00223633">
        <w:t>mathcal</w:t>
      </w:r>
      <w:proofErr w:type="spellEnd"/>
      <w:r w:rsidRPr="00223633">
        <w:t>{O}_F\</w:t>
      </w:r>
      <w:proofErr w:type="spellStart"/>
      <w:r w:rsidRPr="00223633">
        <w:t>subseteq</w:t>
      </w:r>
      <w:proofErr w:type="spellEnd"/>
      <w:r w:rsidRPr="00223633">
        <w:t xml:space="preserve"> </w:t>
      </w:r>
      <w:proofErr w:type="gramStart"/>
      <w:r w:rsidRPr="00223633">
        <w:t>X.OF​</w:t>
      </w:r>
      <w:proofErr w:type="gramEnd"/>
      <w:r w:rsidRPr="00223633">
        <w:rPr>
          <w:rFonts w:ascii="Cambria Math" w:hAnsi="Cambria Math" w:cs="Cambria Math"/>
        </w:rPr>
        <w:t>⊆</w:t>
      </w:r>
      <w:r w:rsidRPr="00223633">
        <w:t xml:space="preserve">X. </w:t>
      </w:r>
    </w:p>
    <w:p w14:paraId="02121206" w14:textId="77777777" w:rsidR="00223633" w:rsidRPr="00223633" w:rsidRDefault="00223633" w:rsidP="00223633">
      <w:r w:rsidRPr="00223633">
        <w:t>Nicht jeder denkbare funktionale Zustand muss Teil derselben Organisation sein. Innerhalb einer Zustandsklasse können mehrere unterschiedliche Organisationsmengen und damit mehrere funktionale Organisationsräume existieren.</w:t>
      </w:r>
    </w:p>
    <w:p w14:paraId="0A4A309F" w14:textId="77777777" w:rsidR="00223633" w:rsidRPr="00223633" w:rsidRDefault="00223633" w:rsidP="00223633">
      <w:pPr>
        <w:rPr>
          <w:b/>
        </w:rPr>
      </w:pPr>
      <w:r w:rsidRPr="00223633">
        <w:rPr>
          <w:b/>
        </w:rPr>
        <w:t>Satz 3.4.4 – Existenz funktionaler Organisationsräume</w:t>
      </w:r>
    </w:p>
    <w:p w14:paraId="5B37FF55" w14:textId="77777777" w:rsidR="00223633" w:rsidRPr="00223633" w:rsidRDefault="00223633" w:rsidP="00223633">
      <w:r w:rsidRPr="00223633">
        <w:t>Existiert eine organisationserzeugende Transformation mit einer nichtleeren invarianten Organisationsmenge, dann existiert ein funktionaler Organisationsraum.</w:t>
      </w:r>
    </w:p>
    <w:p w14:paraId="0E4B39DD" w14:textId="77777777" w:rsidR="00223633" w:rsidRPr="00223633" w:rsidRDefault="00223633" w:rsidP="00223633">
      <w:r w:rsidRPr="00223633">
        <w:t>Formal gilt:</w:t>
      </w:r>
    </w:p>
    <w:p w14:paraId="76F77D3E" w14:textId="77777777" w:rsidR="00223633" w:rsidRPr="00223633" w:rsidRDefault="00223633" w:rsidP="00223633">
      <w:r w:rsidRPr="00223633">
        <w:rPr>
          <w:rFonts w:ascii="Cambria Math" w:hAnsi="Cambria Math" w:cs="Cambria Math"/>
        </w:rPr>
        <w:t>∃</w:t>
      </w:r>
      <w:r w:rsidRPr="00223633">
        <w:t> </w:t>
      </w:r>
      <w:proofErr w:type="gramStart"/>
      <w:r w:rsidRPr="00223633">
        <w:t>TF,OF</w:t>
      </w:r>
      <w:proofErr w:type="gramEnd"/>
      <w:r w:rsidRPr="00223633">
        <w:t>:TF(OF)=OF</w:t>
      </w:r>
      <w:r w:rsidRPr="00223633">
        <w:rPr>
          <w:rFonts w:ascii="Cambria Math" w:hAnsi="Cambria Math" w:cs="Cambria Math"/>
        </w:rPr>
        <w:t>⟹∃</w:t>
      </w:r>
      <w:r w:rsidRPr="00223633">
        <w:t> OF.\</w:t>
      </w:r>
      <w:proofErr w:type="spellStart"/>
      <w:r w:rsidRPr="00223633">
        <w:t>exists</w:t>
      </w:r>
      <w:proofErr w:type="spellEnd"/>
      <w:r w:rsidRPr="00223633">
        <w:t>\,\</w:t>
      </w:r>
      <w:proofErr w:type="spellStart"/>
      <w:r w:rsidRPr="00223633">
        <w:t>mathcal</w:t>
      </w:r>
      <w:proofErr w:type="spellEnd"/>
      <w:r w:rsidRPr="00223633">
        <w:t>{T}_F,\</w:t>
      </w:r>
      <w:proofErr w:type="spellStart"/>
      <w:r w:rsidRPr="00223633">
        <w:t>mathcal</w:t>
      </w:r>
      <w:proofErr w:type="spellEnd"/>
      <w:r w:rsidRPr="00223633">
        <w:t>{O}_F: \</w:t>
      </w:r>
      <w:proofErr w:type="spellStart"/>
      <w:r w:rsidRPr="00223633">
        <w:t>mathcal</w:t>
      </w:r>
      <w:proofErr w:type="spellEnd"/>
      <w:r w:rsidRPr="00223633">
        <w:t>{T}_F(\</w:t>
      </w:r>
      <w:proofErr w:type="spellStart"/>
      <w:r w:rsidRPr="00223633">
        <w:t>mathcal</w:t>
      </w:r>
      <w:proofErr w:type="spellEnd"/>
      <w:r w:rsidRPr="00223633">
        <w:t>{O}_F)=\</w:t>
      </w:r>
      <w:proofErr w:type="spellStart"/>
      <w:r w:rsidRPr="00223633">
        <w:t>mathcal</w:t>
      </w:r>
      <w:proofErr w:type="spellEnd"/>
      <w:r w:rsidRPr="00223633">
        <w:t>{O}_F \</w:t>
      </w:r>
      <w:proofErr w:type="spellStart"/>
      <w:r w:rsidRPr="00223633">
        <w:t>Longrightarrow</w:t>
      </w:r>
      <w:proofErr w:type="spellEnd"/>
      <w:r w:rsidRPr="00223633">
        <w:t xml:space="preserve"> \</w:t>
      </w:r>
      <w:proofErr w:type="spellStart"/>
      <w:r w:rsidRPr="00223633">
        <w:t>exists</w:t>
      </w:r>
      <w:proofErr w:type="spellEnd"/>
      <w:r w:rsidRPr="00223633">
        <w:t>\,\</w:t>
      </w:r>
      <w:proofErr w:type="spellStart"/>
      <w:r w:rsidRPr="00223633">
        <w:t>mathfrak</w:t>
      </w:r>
      <w:proofErr w:type="spellEnd"/>
      <w:r w:rsidRPr="00223633">
        <w:t>{O}_F.</w:t>
      </w:r>
      <w:r w:rsidRPr="00223633">
        <w:rPr>
          <w:rFonts w:ascii="Cambria Math" w:hAnsi="Cambria Math" w:cs="Cambria Math"/>
        </w:rPr>
        <w:t>∃</w:t>
      </w:r>
      <w:r w:rsidRPr="00223633">
        <w:t>TF​,OF​:TF​(OF​)=OF​</w:t>
      </w:r>
      <w:r w:rsidRPr="00223633">
        <w:rPr>
          <w:rFonts w:ascii="Cambria Math" w:hAnsi="Cambria Math" w:cs="Cambria Math"/>
        </w:rPr>
        <w:t>⟹∃</w:t>
      </w:r>
      <w:r w:rsidRPr="00223633">
        <w:t xml:space="preserve">OF​. </w:t>
      </w:r>
    </w:p>
    <w:p w14:paraId="0F8CA8F0" w14:textId="77777777" w:rsidR="00223633" w:rsidRPr="00223633" w:rsidRDefault="00223633" w:rsidP="00223633">
      <w:pPr>
        <w:rPr>
          <w:b/>
        </w:rPr>
      </w:pPr>
      <w:r w:rsidRPr="00223633">
        <w:rPr>
          <w:b/>
        </w:rPr>
        <w:t>Beweis</w:t>
      </w:r>
    </w:p>
    <w:p w14:paraId="2239CAF1" w14:textId="77777777" w:rsidR="00223633" w:rsidRPr="00223633" w:rsidRDefault="00223633" w:rsidP="00223633">
      <w:r w:rsidRPr="00223633">
        <w:t>Nach Definition 3.4.7 existiert eine nichtleere Menge OF</w:t>
      </w:r>
      <w:r w:rsidRPr="00223633">
        <w:rPr>
          <w:rFonts w:ascii="Cambria Math" w:hAnsi="Cambria Math" w:cs="Cambria Math"/>
        </w:rPr>
        <w:t>⊆</w:t>
      </w:r>
      <w:r w:rsidRPr="00223633">
        <w:t>X\</w:t>
      </w:r>
      <w:proofErr w:type="spellStart"/>
      <w:r w:rsidRPr="00223633">
        <w:t>mathcal</w:t>
      </w:r>
      <w:proofErr w:type="spellEnd"/>
      <w:r w:rsidRPr="00223633">
        <w:t>{O}_F\</w:t>
      </w:r>
      <w:proofErr w:type="spellStart"/>
      <w:r w:rsidRPr="00223633">
        <w:t>subseteq</w:t>
      </w:r>
      <w:proofErr w:type="spellEnd"/>
      <w:r w:rsidRPr="00223633">
        <w:t xml:space="preserve"> XOF​</w:t>
      </w:r>
      <w:r w:rsidRPr="00223633">
        <w:rPr>
          <w:rFonts w:ascii="Cambria Math" w:hAnsi="Cambria Math" w:cs="Cambria Math"/>
        </w:rPr>
        <w:t>⊆</w:t>
      </w:r>
      <w:r w:rsidRPr="00223633">
        <w:t>X, die unter TF\</w:t>
      </w:r>
      <w:proofErr w:type="spellStart"/>
      <w:r w:rsidRPr="00223633">
        <w:t>mathcal</w:t>
      </w:r>
      <w:proofErr w:type="spellEnd"/>
      <w:r w:rsidRPr="00223633">
        <w:t>{T}_FTF​ invariant ist. Nach Definition 3.4.8 bildet das geordnete Paar</w:t>
      </w:r>
    </w:p>
    <w:p w14:paraId="1E2B4B88" w14:textId="77777777" w:rsidR="00223633" w:rsidRPr="00223633" w:rsidRDefault="00223633" w:rsidP="00223633">
      <w:r w:rsidRPr="00223633">
        <w:t>(</w:t>
      </w:r>
      <w:proofErr w:type="gramStart"/>
      <w:r w:rsidRPr="00223633">
        <w:t>OF,TF</w:t>
      </w:r>
      <w:proofErr w:type="gramEnd"/>
      <w:r w:rsidRPr="00223633">
        <w:t>)\</w:t>
      </w:r>
      <w:proofErr w:type="spellStart"/>
      <w:r w:rsidRPr="00223633">
        <w:t>left</w:t>
      </w:r>
      <w:proofErr w:type="spellEnd"/>
      <w:r w:rsidRPr="00223633">
        <w:t>( \</w:t>
      </w:r>
      <w:proofErr w:type="spellStart"/>
      <w:r w:rsidRPr="00223633">
        <w:t>mathcal</w:t>
      </w:r>
      <w:proofErr w:type="spellEnd"/>
      <w:r w:rsidRPr="00223633">
        <w:t>{O}_F, \</w:t>
      </w:r>
      <w:proofErr w:type="spellStart"/>
      <w:r w:rsidRPr="00223633">
        <w:t>mathcal</w:t>
      </w:r>
      <w:proofErr w:type="spellEnd"/>
      <w:r w:rsidRPr="00223633">
        <w:t>{T}_F \</w:t>
      </w:r>
      <w:proofErr w:type="spellStart"/>
      <w:r w:rsidRPr="00223633">
        <w:t>right</w:t>
      </w:r>
      <w:proofErr w:type="spellEnd"/>
      <w:r w:rsidRPr="00223633">
        <w:t xml:space="preserve">)(OF​,TF​) </w:t>
      </w:r>
    </w:p>
    <w:p w14:paraId="7DFD5AEC" w14:textId="77777777" w:rsidR="00223633" w:rsidRPr="00223633" w:rsidRDefault="00223633" w:rsidP="00223633">
      <w:r w:rsidRPr="00223633">
        <w:t>einen funktionalen Organisationsraum. Damit existiert OF\</w:t>
      </w:r>
      <w:proofErr w:type="spellStart"/>
      <w:r w:rsidRPr="00223633">
        <w:t>mathfrak</w:t>
      </w:r>
      <w:proofErr w:type="spellEnd"/>
      <w:r w:rsidRPr="00223633">
        <w:t xml:space="preserve">{O}_FOF​. </w:t>
      </w:r>
      <w:r w:rsidRPr="00223633">
        <w:rPr>
          <w:rFonts w:ascii="Cambria Math" w:hAnsi="Cambria Math" w:cs="Cambria Math"/>
        </w:rPr>
        <w:t>∎</w:t>
      </w:r>
    </w:p>
    <w:p w14:paraId="7B960A9D" w14:textId="77777777" w:rsidR="00223633" w:rsidRPr="00223633" w:rsidRDefault="00223633" w:rsidP="00223633">
      <w:r w:rsidRPr="00223633">
        <w:t>Der Satz folgt unmittelbar aus den beiden Definitionen. Seine Bedeutung innerhalb des FRZK liegt jedoch in der rekonstruktiven Ordnung. Der Organisationsraum wird nicht als Ausgangsobjekt vorausgesetzt. Er entsteht erst aus einer Zustandsklasse, einer funktionalen Transformation und einer invarianten Teilmenge.</w:t>
      </w:r>
    </w:p>
    <w:p w14:paraId="4622250B" w14:textId="77777777" w:rsidR="00223633" w:rsidRPr="00223633" w:rsidRDefault="00223633" w:rsidP="00223633">
      <w:pPr>
        <w:rPr>
          <w:b/>
        </w:rPr>
      </w:pPr>
      <w:r w:rsidRPr="00223633">
        <w:rPr>
          <w:b/>
        </w:rPr>
        <w:t>Rekursive Abgeschlossenheit</w:t>
      </w:r>
    </w:p>
    <w:p w14:paraId="26F3E227" w14:textId="77777777" w:rsidR="00223633" w:rsidRPr="00223633" w:rsidRDefault="00223633" w:rsidP="00223633">
      <w:r w:rsidRPr="00223633">
        <w:t>Da TF\</w:t>
      </w:r>
      <w:proofErr w:type="spellStart"/>
      <w:r w:rsidRPr="00223633">
        <w:t>mathcal</w:t>
      </w:r>
      <w:proofErr w:type="spellEnd"/>
      <w:r w:rsidRPr="00223633">
        <w:t>{T}_FTF​ rekursiv angewendet werden kann und OF\</w:t>
      </w:r>
      <w:proofErr w:type="spellStart"/>
      <w:r w:rsidRPr="00223633">
        <w:t>mathcal</w:t>
      </w:r>
      <w:proofErr w:type="spellEnd"/>
      <w:r w:rsidRPr="00223633">
        <w:t>{O}_FOF​ bereits unter einer Anwendung invariant ist, bleibt die Organisationsmenge auch unter jeder endlichen Iteration erhalten:</w:t>
      </w:r>
    </w:p>
    <w:p w14:paraId="7537ACC2" w14:textId="77777777" w:rsidR="00223633" w:rsidRPr="00223633" w:rsidRDefault="00223633" w:rsidP="00223633">
      <w:r w:rsidRPr="00223633">
        <w:rPr>
          <w:rFonts w:ascii="Cambria Math" w:hAnsi="Cambria Math" w:cs="Cambria Math"/>
        </w:rPr>
        <w:t>∀</w:t>
      </w:r>
      <w:proofErr w:type="spellStart"/>
      <w:r w:rsidRPr="00223633">
        <w:t>n</w:t>
      </w:r>
      <w:r w:rsidRPr="00223633">
        <w:rPr>
          <w:rFonts w:ascii="Cambria Math" w:hAnsi="Cambria Math" w:cs="Cambria Math"/>
        </w:rPr>
        <w:t>∈</w:t>
      </w:r>
      <w:r w:rsidRPr="00223633">
        <w:t>N:TF</w:t>
      </w:r>
      <w:proofErr w:type="spellEnd"/>
      <w:r w:rsidRPr="00223633">
        <w:t> n(OF)=</w:t>
      </w:r>
      <w:proofErr w:type="gramStart"/>
      <w:r w:rsidRPr="00223633">
        <w:t>OF.(</w:t>
      </w:r>
      <w:proofErr w:type="gramEnd"/>
      <w:r w:rsidRPr="00223633">
        <w:t>3.85)\</w:t>
      </w:r>
      <w:proofErr w:type="spellStart"/>
      <w:r w:rsidRPr="00223633">
        <w:t>forall</w:t>
      </w:r>
      <w:proofErr w:type="spellEnd"/>
      <w:r w:rsidRPr="00223633">
        <w:t xml:space="preserve"> n\in\</w:t>
      </w:r>
      <w:proofErr w:type="spellStart"/>
      <w:r w:rsidRPr="00223633">
        <w:t>mathbb</w:t>
      </w:r>
      <w:proofErr w:type="spellEnd"/>
      <w:r w:rsidRPr="00223633">
        <w:t>{N}: \</w:t>
      </w:r>
      <w:proofErr w:type="spellStart"/>
      <w:r w:rsidRPr="00223633">
        <w:t>mathcal</w:t>
      </w:r>
      <w:proofErr w:type="spellEnd"/>
      <w:r w:rsidRPr="00223633">
        <w:t>{T}_F^{\,n}(\</w:t>
      </w:r>
      <w:proofErr w:type="spellStart"/>
      <w:r w:rsidRPr="00223633">
        <w:t>mathcal</w:t>
      </w:r>
      <w:proofErr w:type="spellEnd"/>
      <w:r w:rsidRPr="00223633">
        <w:t>{O}_F) = \</w:t>
      </w:r>
      <w:proofErr w:type="spellStart"/>
      <w:r w:rsidRPr="00223633">
        <w:t>mathcal</w:t>
      </w:r>
      <w:proofErr w:type="spellEnd"/>
      <w:r w:rsidRPr="00223633">
        <w:t>{O}_F. \tag{3.85}</w:t>
      </w:r>
      <w:r w:rsidRPr="00223633">
        <w:rPr>
          <w:rFonts w:ascii="Cambria Math" w:hAnsi="Cambria Math" w:cs="Cambria Math"/>
        </w:rPr>
        <w:t>∀</w:t>
      </w:r>
      <w:proofErr w:type="spellStart"/>
      <w:r w:rsidRPr="00223633">
        <w:t>n</w:t>
      </w:r>
      <w:r w:rsidRPr="00223633">
        <w:rPr>
          <w:rFonts w:ascii="Cambria Math" w:hAnsi="Cambria Math" w:cs="Cambria Math"/>
        </w:rPr>
        <w:t>∈</w:t>
      </w:r>
      <w:r w:rsidRPr="00223633">
        <w:t>N:TFn</w:t>
      </w:r>
      <w:proofErr w:type="spellEnd"/>
      <w:r w:rsidRPr="00223633">
        <w:t xml:space="preserve">​(OF​)=OF​.(3.85) </w:t>
      </w:r>
    </w:p>
    <w:p w14:paraId="73EB9053" w14:textId="77777777" w:rsidR="00223633" w:rsidRPr="00223633" w:rsidRDefault="00223633" w:rsidP="00223633">
      <w:r w:rsidRPr="00223633">
        <w:rPr>
          <w:b/>
        </w:rPr>
        <w:t>Word-</w:t>
      </w:r>
      <w:proofErr w:type="spellStart"/>
      <w:r w:rsidRPr="00223633">
        <w:rPr>
          <w:b/>
        </w:rPr>
        <w:t>LaTeX</w:t>
      </w:r>
      <w:proofErr w:type="spellEnd"/>
      <w:r w:rsidRPr="00223633">
        <w:rPr>
          <w:b/>
        </w:rPr>
        <w:t>:</w:t>
      </w:r>
      <w:r w:rsidRPr="00223633">
        <w:t xml:space="preserve"> \</w:t>
      </w:r>
      <w:proofErr w:type="spellStart"/>
      <w:r w:rsidRPr="00223633">
        <w:t>forall</w:t>
      </w:r>
      <w:proofErr w:type="spellEnd"/>
      <w:r w:rsidRPr="00223633">
        <w:t xml:space="preserve"> n\in\</w:t>
      </w:r>
      <w:proofErr w:type="spellStart"/>
      <w:r w:rsidRPr="00223633">
        <w:t>mathbb</w:t>
      </w:r>
      <w:proofErr w:type="spellEnd"/>
      <w:r w:rsidRPr="00223633">
        <w:t>{N</w:t>
      </w:r>
      <w:proofErr w:type="gramStart"/>
      <w:r w:rsidRPr="00223633">
        <w:t>}:\</w:t>
      </w:r>
      <w:proofErr w:type="spellStart"/>
      <w:proofErr w:type="gramEnd"/>
      <w:r w:rsidRPr="00223633">
        <w:t>mathcal</w:t>
      </w:r>
      <w:proofErr w:type="spellEnd"/>
      <w:r w:rsidRPr="00223633">
        <w:t>{T}_F^{\,n}(\</w:t>
      </w:r>
      <w:proofErr w:type="spellStart"/>
      <w:r w:rsidRPr="00223633">
        <w:t>mathcal</w:t>
      </w:r>
      <w:proofErr w:type="spellEnd"/>
      <w:r w:rsidRPr="00223633">
        <w:t>{O}_F)=\</w:t>
      </w:r>
      <w:proofErr w:type="spellStart"/>
      <w:r w:rsidRPr="00223633">
        <w:t>mathcal</w:t>
      </w:r>
      <w:proofErr w:type="spellEnd"/>
      <w:r w:rsidRPr="00223633">
        <w:t>{O}_F</w:t>
      </w:r>
    </w:p>
    <w:p w14:paraId="2F0CB81D" w14:textId="77777777" w:rsidR="00223633" w:rsidRPr="00223633" w:rsidRDefault="00223633" w:rsidP="00223633">
      <w:pPr>
        <w:rPr>
          <w:b/>
        </w:rPr>
      </w:pPr>
      <w:r w:rsidRPr="00223633">
        <w:rPr>
          <w:b/>
        </w:rPr>
        <w:t>Beweis durch vollständige Induktion</w:t>
      </w:r>
    </w:p>
    <w:p w14:paraId="16000309" w14:textId="77777777" w:rsidR="00223633" w:rsidRPr="00223633" w:rsidRDefault="00223633" w:rsidP="00223633">
      <w:r w:rsidRPr="00223633">
        <w:t>Für n=1n=1n=1 gilt die Aussage unmittelbar nach Gleichung (3.83).</w:t>
      </w:r>
    </w:p>
    <w:p w14:paraId="19812339" w14:textId="77777777" w:rsidR="00223633" w:rsidRPr="00223633" w:rsidRDefault="00223633" w:rsidP="00223633">
      <w:r w:rsidRPr="00223633">
        <w:t>Es sei nun angenommen, dass</w:t>
      </w:r>
    </w:p>
    <w:p w14:paraId="0A3108F8" w14:textId="77777777" w:rsidR="00223633" w:rsidRPr="00223633" w:rsidRDefault="00223633" w:rsidP="00223633">
      <w:r w:rsidRPr="00223633">
        <w:t>TF n(OF)=OF\mathcal{T}_F^{</w:t>
      </w:r>
      <w:proofErr w:type="gramStart"/>
      <w:r w:rsidRPr="00223633">
        <w:t>\,n</w:t>
      </w:r>
      <w:proofErr w:type="gramEnd"/>
      <w:r w:rsidRPr="00223633">
        <w:t xml:space="preserve">}(\mathcal{O}_F)=\mathcal{O}_FTFn​(OF​)=OF​ </w:t>
      </w:r>
    </w:p>
    <w:p w14:paraId="1631BB9B" w14:textId="77777777" w:rsidR="00223633" w:rsidRPr="00223633" w:rsidRDefault="00223633" w:rsidP="00223633">
      <w:r w:rsidRPr="00223633">
        <w:t xml:space="preserve">für ein </w:t>
      </w:r>
      <w:proofErr w:type="spellStart"/>
      <w:r w:rsidRPr="00223633">
        <w:t>n</w:t>
      </w:r>
      <w:r w:rsidRPr="00223633">
        <w:rPr>
          <w:rFonts w:ascii="Cambria Math" w:hAnsi="Cambria Math" w:cs="Cambria Math"/>
        </w:rPr>
        <w:t>∈</w:t>
      </w:r>
      <w:r w:rsidRPr="00223633">
        <w:t>Nn</w:t>
      </w:r>
      <w:proofErr w:type="spellEnd"/>
      <w:r w:rsidRPr="00223633">
        <w:t>\in\</w:t>
      </w:r>
      <w:proofErr w:type="spellStart"/>
      <w:r w:rsidRPr="00223633">
        <w:t>mathbb</w:t>
      </w:r>
      <w:proofErr w:type="spellEnd"/>
      <w:r w:rsidRPr="00223633">
        <w:t>{N}</w:t>
      </w:r>
      <w:proofErr w:type="spellStart"/>
      <w:r w:rsidRPr="00223633">
        <w:t>n</w:t>
      </w:r>
      <w:r w:rsidRPr="00223633">
        <w:rPr>
          <w:rFonts w:ascii="Cambria Math" w:hAnsi="Cambria Math" w:cs="Cambria Math"/>
        </w:rPr>
        <w:t>∈</w:t>
      </w:r>
      <w:r w:rsidRPr="00223633">
        <w:t>N</w:t>
      </w:r>
      <w:proofErr w:type="spellEnd"/>
      <w:r w:rsidRPr="00223633">
        <w:t xml:space="preserve"> gilt. Dann folgt</w:t>
      </w:r>
    </w:p>
    <w:p w14:paraId="0CF6F4EA" w14:textId="77777777" w:rsidR="00223633" w:rsidRPr="00223633" w:rsidRDefault="00223633" w:rsidP="00223633">
      <w:r w:rsidRPr="00223633">
        <w:t>TF n+1(OF)=TF </w:t>
      </w:r>
      <w:r w:rsidRPr="00223633">
        <w:rPr>
          <w:rFonts w:ascii="Cambria Math" w:hAnsi="Cambria Math" w:cs="Cambria Math"/>
        </w:rPr>
        <w:t>⁣</w:t>
      </w:r>
      <w:r w:rsidRPr="00223633">
        <w:t>(TF n(OF)).\</w:t>
      </w:r>
      <w:proofErr w:type="spellStart"/>
      <w:r w:rsidRPr="00223633">
        <w:t>mathcal</w:t>
      </w:r>
      <w:proofErr w:type="spellEnd"/>
      <w:r w:rsidRPr="00223633">
        <w:t>{T}_F^{</w:t>
      </w:r>
      <w:proofErr w:type="gramStart"/>
      <w:r w:rsidRPr="00223633">
        <w:t>\,n</w:t>
      </w:r>
      <w:proofErr w:type="gramEnd"/>
      <w:r w:rsidRPr="00223633">
        <w:t>+1}(\</w:t>
      </w:r>
      <w:proofErr w:type="spellStart"/>
      <w:r w:rsidRPr="00223633">
        <w:t>mathcal</w:t>
      </w:r>
      <w:proofErr w:type="spellEnd"/>
      <w:r w:rsidRPr="00223633">
        <w:t>{O}_F) = \</w:t>
      </w:r>
      <w:proofErr w:type="spellStart"/>
      <w:r w:rsidRPr="00223633">
        <w:t>mathcal</w:t>
      </w:r>
      <w:proofErr w:type="spellEnd"/>
      <w:r w:rsidRPr="00223633">
        <w:t>{T}_F\!\</w:t>
      </w:r>
      <w:proofErr w:type="spellStart"/>
      <w:r w:rsidRPr="00223633">
        <w:t>left</w:t>
      </w:r>
      <w:proofErr w:type="spellEnd"/>
      <w:r w:rsidRPr="00223633">
        <w:t>( \</w:t>
      </w:r>
      <w:proofErr w:type="spellStart"/>
      <w:r w:rsidRPr="00223633">
        <w:t>mathcal</w:t>
      </w:r>
      <w:proofErr w:type="spellEnd"/>
      <w:r w:rsidRPr="00223633">
        <w:t>{T}_F^{\,n}(\</w:t>
      </w:r>
      <w:proofErr w:type="spellStart"/>
      <w:r w:rsidRPr="00223633">
        <w:t>mathcal</w:t>
      </w:r>
      <w:proofErr w:type="spellEnd"/>
      <w:r w:rsidRPr="00223633">
        <w:t>{O}_F) \</w:t>
      </w:r>
      <w:proofErr w:type="spellStart"/>
      <w:r w:rsidRPr="00223633">
        <w:t>right</w:t>
      </w:r>
      <w:proofErr w:type="spellEnd"/>
      <w:r w:rsidRPr="00223633">
        <w:t>).TFn+1​(OF​)=TF​(</w:t>
      </w:r>
      <w:proofErr w:type="spellStart"/>
      <w:r w:rsidRPr="00223633">
        <w:t>TFn</w:t>
      </w:r>
      <w:proofErr w:type="spellEnd"/>
      <w:r w:rsidRPr="00223633">
        <w:t xml:space="preserve">​(OF​)). </w:t>
      </w:r>
    </w:p>
    <w:p w14:paraId="791E730C" w14:textId="77777777" w:rsidR="00223633" w:rsidRPr="00223633" w:rsidRDefault="00223633" w:rsidP="00223633">
      <w:r w:rsidRPr="00223633">
        <w:t>Nach der Induktionsvoraussetzung ist</w:t>
      </w:r>
    </w:p>
    <w:p w14:paraId="20307C7C" w14:textId="77777777" w:rsidR="00223633" w:rsidRPr="00223633" w:rsidRDefault="00223633" w:rsidP="00223633">
      <w:r w:rsidRPr="00223633">
        <w:t>TF n(OF)=OF.\mathcal{T}_F^{</w:t>
      </w:r>
      <w:proofErr w:type="gramStart"/>
      <w:r w:rsidRPr="00223633">
        <w:t>\,n</w:t>
      </w:r>
      <w:proofErr w:type="gramEnd"/>
      <w:r w:rsidRPr="00223633">
        <w:t xml:space="preserve">}(\mathcal{O}_F)=\mathcal{O}_F.TFn​(OF​)=OF​. </w:t>
      </w:r>
    </w:p>
    <w:p w14:paraId="7F2474E3" w14:textId="77777777" w:rsidR="00223633" w:rsidRPr="00223633" w:rsidRDefault="00223633" w:rsidP="00223633">
      <w:r w:rsidRPr="00223633">
        <w:t>Daher gilt</w:t>
      </w:r>
    </w:p>
    <w:p w14:paraId="34A5327C" w14:textId="77777777" w:rsidR="00223633" w:rsidRPr="00223633" w:rsidRDefault="00223633" w:rsidP="00223633">
      <w:r w:rsidRPr="00223633">
        <w:lastRenderedPageBreak/>
        <w:t>TF n+1(OF)=TF(OF)=OF.\</w:t>
      </w:r>
      <w:proofErr w:type="spellStart"/>
      <w:r w:rsidRPr="00223633">
        <w:t>mathcal</w:t>
      </w:r>
      <w:proofErr w:type="spellEnd"/>
      <w:r w:rsidRPr="00223633">
        <w:t>{T}_F^{</w:t>
      </w:r>
      <w:proofErr w:type="gramStart"/>
      <w:r w:rsidRPr="00223633">
        <w:t>\,n</w:t>
      </w:r>
      <w:proofErr w:type="gramEnd"/>
      <w:r w:rsidRPr="00223633">
        <w:t>+1}(\</w:t>
      </w:r>
      <w:proofErr w:type="spellStart"/>
      <w:r w:rsidRPr="00223633">
        <w:t>mathcal</w:t>
      </w:r>
      <w:proofErr w:type="spellEnd"/>
      <w:r w:rsidRPr="00223633">
        <w:t>{O}_F) = \</w:t>
      </w:r>
      <w:proofErr w:type="spellStart"/>
      <w:r w:rsidRPr="00223633">
        <w:t>mathcal</w:t>
      </w:r>
      <w:proofErr w:type="spellEnd"/>
      <w:r w:rsidRPr="00223633">
        <w:t>{T}_F(\</w:t>
      </w:r>
      <w:proofErr w:type="spellStart"/>
      <w:r w:rsidRPr="00223633">
        <w:t>mathcal</w:t>
      </w:r>
      <w:proofErr w:type="spellEnd"/>
      <w:r w:rsidRPr="00223633">
        <w:t>{O}_F) = \</w:t>
      </w:r>
      <w:proofErr w:type="spellStart"/>
      <w:r w:rsidRPr="00223633">
        <w:t>mathcal</w:t>
      </w:r>
      <w:proofErr w:type="spellEnd"/>
      <w:r w:rsidRPr="00223633">
        <w:t xml:space="preserve">{O}_F.TFn+1​(OF​)=TF​(OF​)=OF​. </w:t>
      </w:r>
    </w:p>
    <w:p w14:paraId="408E8900" w14:textId="77777777" w:rsidR="00223633" w:rsidRPr="00223633" w:rsidRDefault="00223633" w:rsidP="00223633">
      <w:r w:rsidRPr="00223633">
        <w:t xml:space="preserve">Damit ist die Aussage für alle </w:t>
      </w:r>
      <w:proofErr w:type="spellStart"/>
      <w:r w:rsidRPr="00223633">
        <w:t>n</w:t>
      </w:r>
      <w:r w:rsidRPr="00223633">
        <w:rPr>
          <w:rFonts w:ascii="Cambria Math" w:hAnsi="Cambria Math" w:cs="Cambria Math"/>
        </w:rPr>
        <w:t>∈</w:t>
      </w:r>
      <w:r w:rsidRPr="00223633">
        <w:t>Nn</w:t>
      </w:r>
      <w:proofErr w:type="spellEnd"/>
      <w:r w:rsidRPr="00223633">
        <w:t>\in\</w:t>
      </w:r>
      <w:proofErr w:type="spellStart"/>
      <w:r w:rsidRPr="00223633">
        <w:t>mathbb</w:t>
      </w:r>
      <w:proofErr w:type="spellEnd"/>
      <w:r w:rsidRPr="00223633">
        <w:t>{N}</w:t>
      </w:r>
      <w:proofErr w:type="spellStart"/>
      <w:r w:rsidRPr="00223633">
        <w:t>n</w:t>
      </w:r>
      <w:r w:rsidRPr="00223633">
        <w:rPr>
          <w:rFonts w:ascii="Cambria Math" w:hAnsi="Cambria Math" w:cs="Cambria Math"/>
        </w:rPr>
        <w:t>∈</w:t>
      </w:r>
      <w:r w:rsidRPr="00223633">
        <w:t>N</w:t>
      </w:r>
      <w:proofErr w:type="spellEnd"/>
      <w:r w:rsidRPr="00223633">
        <w:t xml:space="preserve"> bewiesen. </w:t>
      </w:r>
      <w:r w:rsidRPr="00223633">
        <w:rPr>
          <w:rFonts w:ascii="Cambria Math" w:hAnsi="Cambria Math" w:cs="Cambria Math"/>
        </w:rPr>
        <w:t>∎</w:t>
      </w:r>
    </w:p>
    <w:p w14:paraId="372AA98E" w14:textId="77777777" w:rsidR="00223633" w:rsidRPr="00223633" w:rsidRDefault="00223633" w:rsidP="00223633">
      <w:r w:rsidRPr="00223633">
        <w:t>Die rekursive Abgeschlossenheit zeigt, dass funktionale Organisation nicht nur gegenüber einer einzelnen Transformation stabil ist. Sie bleibt auch unter einer beliebigen endlichen Folge derselben Transformation erhalten. Erst dadurch erhält der Organisationsraum seine Bedeutung als langfristig stabile funktionale Struktur.</w:t>
      </w:r>
    </w:p>
    <w:p w14:paraId="7AB77D48" w14:textId="77777777" w:rsidR="00223633" w:rsidRPr="00223633" w:rsidRDefault="00223633" w:rsidP="00223633">
      <w:r w:rsidRPr="00223633">
        <w:t>Diese Stabilität ist dennoch nicht absolut. Sie ist stets relativ zur betrachteten Transformation TF\</w:t>
      </w:r>
      <w:proofErr w:type="spellStart"/>
      <w:r w:rsidRPr="00223633">
        <w:t>mathcal</w:t>
      </w:r>
      <w:proofErr w:type="spellEnd"/>
      <w:r w:rsidRPr="00223633">
        <w:t>{T}_FTF​. Eine Organisationsmenge kann unter einer Transformation invariant sein und unter einer anderen ihre Struktur verlieren. Funktionale Organisation ist damit kein isoliertes Merkmal einer Zustandsmenge, sondern eine Eigenschaft des geordneten Paares aus Menge und Transformation.</w:t>
      </w:r>
    </w:p>
    <w:p w14:paraId="6C4E250B" w14:textId="77777777" w:rsidR="00223633" w:rsidRPr="00223633" w:rsidRDefault="00223633" w:rsidP="00223633">
      <w:r w:rsidRPr="00223633">
        <w:t>Für das FRZK besitzt diese Einsicht erhebliche Bedeutung. Stabilität und Organisation können nicht unabhängig von den Prozessen beschrieben werden, welche die Organisation hervorbringen und erhalten. Ein funktionaler Organisationsraum ist deshalb grundsätzlich prozessgebunden.</w:t>
      </w:r>
    </w:p>
    <w:p w14:paraId="0CF01ACC" w14:textId="77777777" w:rsidR="00223633" w:rsidRPr="00223633" w:rsidRDefault="00223633" w:rsidP="00223633">
      <w:r w:rsidRPr="00223633">
        <w:t>Mit der Konstruktion von OF\</w:t>
      </w:r>
      <w:proofErr w:type="spellStart"/>
      <w:r w:rsidRPr="00223633">
        <w:t>mathfrak</w:t>
      </w:r>
      <w:proofErr w:type="spellEnd"/>
      <w:r w:rsidRPr="00223633">
        <w:t>{O}_FOF​ ist erstmals eine globale funktionale Struktur mathematisch rekonstruiert. Die Theorie verfügt nun über Zustände, Relationen, Transformationen und eine unter rekursiver Transformation stabile Organisationsmenge.</w:t>
      </w:r>
    </w:p>
    <w:p w14:paraId="7240CB10" w14:textId="77777777" w:rsidR="00223633" w:rsidRPr="00223633" w:rsidRDefault="00223633" w:rsidP="00223633">
      <w:r w:rsidRPr="00223633">
        <w:t>Noch fehlt jedoch ein Maß dafür, in welchem Umfang einzelne Zustände, Relationen oder Transformationen zur Erhaltung dieser Organisation beitragen. Genau diese Frage führt im folgenden Abschnitt zur mathematischen Rekonstruktion funktionaler Kohärenz.</w:t>
      </w:r>
    </w:p>
    <w:p w14:paraId="0CC827F3" w14:textId="77777777" w:rsidR="00F850D7" w:rsidRPr="00F850D7" w:rsidRDefault="00F850D7" w:rsidP="00F850D7">
      <w:pPr>
        <w:rPr>
          <w:b/>
        </w:rPr>
      </w:pPr>
      <w:r w:rsidRPr="00F850D7">
        <w:rPr>
          <w:b/>
        </w:rPr>
        <w:t>3.4.5 Mathematische Rekonstruktion funktionaler Kohärenz</w:t>
      </w:r>
    </w:p>
    <w:p w14:paraId="75B15EC7" w14:textId="77777777" w:rsidR="00F850D7" w:rsidRPr="00F850D7" w:rsidRDefault="00F850D7" w:rsidP="00F850D7">
      <w:r w:rsidRPr="00F850D7">
        <w:t>Mit Abschnitt 3.4.4 wurde gezeigt, unter welchen Bedingungen aus rekursiven funktionalen Transformationen stabile Organisationsräume entstehen. Diese Organisationsräume beschreiben die strukturelle Erhaltung funktionaler Zusammenhänge. Damit ist jedoch noch nicht beantwortet, wodurch sich unterschiedliche Organisationsräume voneinander unterscheiden und weshalb einige Organisationen dauerhaft bestehen, während andere bereits nach wenigen Transformationen zerfallen.</w:t>
      </w:r>
    </w:p>
    <w:p w14:paraId="308DFFC4" w14:textId="77777777" w:rsidR="00F850D7" w:rsidRPr="00F850D7" w:rsidRDefault="00F850D7" w:rsidP="00F850D7">
      <w:r w:rsidRPr="00F850D7">
        <w:t xml:space="preserve">Die mathematische Theorie benötigt deshalb ein Maß, das die innere Geschlossenheit einer funktionalen Organisation beschreibt. Erst ein solches Maß erlaubt es, Organisationsräume quantitativ miteinander zu vergleichen und ihre Stabilität mathematisch zu untersuchen. Im Funktionalen Raum-Zeit-Kohärenzsystem wird diese Eigenschaft als </w:t>
      </w:r>
      <w:r w:rsidRPr="00F850D7">
        <w:rPr>
          <w:b/>
        </w:rPr>
        <w:t>funktionale Kohärenz</w:t>
      </w:r>
      <w:r w:rsidRPr="00F850D7">
        <w:t xml:space="preserve"> bezeichnet.</w:t>
      </w:r>
    </w:p>
    <w:p w14:paraId="5299C543" w14:textId="77777777" w:rsidR="00F850D7" w:rsidRPr="00F850D7" w:rsidRDefault="00F850D7" w:rsidP="00F850D7">
      <w:r w:rsidRPr="00F850D7">
        <w:t>Dabei ist funktionale Kohärenz ausdrücklich nicht mit räumlicher Nähe oder statistischer Korrelation gleichzusetzen. Zwei Zustände können räumlich weit voneinander entfernt liegen und dennoch eine hohe funktionale Kohärenz besitzen. Umgekehrt können räumlich benachbarte Zustände funktional vollständig unabhängig sein. Kohärenz beschreibt ausschließlich den Grad der inneren funktionalen Geschlossenheit einer Organisation.</w:t>
      </w:r>
    </w:p>
    <w:p w14:paraId="70318AFB" w14:textId="77777777" w:rsidR="00F850D7" w:rsidRPr="00F850D7" w:rsidRDefault="00F850D7" w:rsidP="00F850D7">
      <w:r w:rsidRPr="00F850D7">
        <w:t>Die Rekonstruktion beginnt daher mit einer allgemeinen mathematischen Definition.</w:t>
      </w:r>
    </w:p>
    <w:p w14:paraId="37ADB1C0" w14:textId="77777777" w:rsidR="00F850D7" w:rsidRPr="00F850D7" w:rsidRDefault="00000000" w:rsidP="00F850D7">
      <w:r>
        <w:pict w14:anchorId="791A35B7">
          <v:rect id="_x0000_i1033" style="width:0;height:1.5pt" o:hralign="center" o:hrstd="t" o:hr="t" fillcolor="#a0a0a0" stroked="f"/>
        </w:pict>
      </w:r>
    </w:p>
    <w:p w14:paraId="1D88E240" w14:textId="77777777" w:rsidR="00F850D7" w:rsidRPr="00F850D7" w:rsidRDefault="00F850D7" w:rsidP="00F850D7">
      <w:pPr>
        <w:rPr>
          <w:b/>
        </w:rPr>
      </w:pPr>
      <w:r w:rsidRPr="00F850D7">
        <w:rPr>
          <w:b/>
        </w:rPr>
        <w:t>Definition 3.4.9 – Funktionale Kohärenz</w:t>
      </w:r>
    </w:p>
    <w:p w14:paraId="275C8060" w14:textId="77777777" w:rsidR="00F850D7" w:rsidRPr="00F850D7" w:rsidRDefault="00F850D7" w:rsidP="00F850D7">
      <w:r w:rsidRPr="00F850D7">
        <w:lastRenderedPageBreak/>
        <w:t xml:space="preserve">Die </w:t>
      </w:r>
      <w:r w:rsidRPr="00F850D7">
        <w:rPr>
          <w:b/>
        </w:rPr>
        <w:t>funktionale Kohärenz</w:t>
      </w:r>
      <w:r w:rsidRPr="00F850D7">
        <w:t xml:space="preserve"> einer Organisationsmenge ist das Maß ihrer strukturellen Erhaltung unter rekursiven funktionalen Transformationen.</w:t>
      </w:r>
    </w:p>
    <w:p w14:paraId="22B5B586" w14:textId="77777777" w:rsidR="00F850D7" w:rsidRPr="00F850D7" w:rsidRDefault="00F850D7" w:rsidP="00F850D7">
      <w:r w:rsidRPr="00F850D7">
        <w:t>Formal wird eine Kohärenzfunktion</w:t>
      </w:r>
    </w:p>
    <w:p w14:paraId="30019692" w14:textId="77777777" w:rsidR="00F850D7" w:rsidRPr="00F850D7" w:rsidRDefault="00F850D7" w:rsidP="00F850D7">
      <w:proofErr w:type="gramStart"/>
      <w:r w:rsidRPr="00F850D7">
        <w:t>κ:OF</w:t>
      </w:r>
      <w:proofErr w:type="gramEnd"/>
      <w:r w:rsidRPr="00F850D7">
        <w:t>→[0,1](3.86)\kappa : \</w:t>
      </w:r>
      <w:proofErr w:type="spellStart"/>
      <w:r w:rsidRPr="00F850D7">
        <w:t>mathfrak</w:t>
      </w:r>
      <w:proofErr w:type="spellEnd"/>
      <w:r w:rsidRPr="00F850D7">
        <w:t>{O}_F \</w:t>
      </w:r>
      <w:proofErr w:type="spellStart"/>
      <w:r w:rsidRPr="00F850D7">
        <w:t>rightarrow</w:t>
      </w:r>
      <w:proofErr w:type="spellEnd"/>
      <w:r w:rsidRPr="00F850D7">
        <w:t xml:space="preserve"> [0,1] \tag{3.86}</w:t>
      </w:r>
      <w:proofErr w:type="spellStart"/>
      <w:r w:rsidRPr="00F850D7">
        <w:t>κ:OF</w:t>
      </w:r>
      <w:proofErr w:type="spellEnd"/>
      <w:r w:rsidRPr="00F850D7">
        <w:t xml:space="preserve">​→[0,1](3.86) </w:t>
      </w:r>
    </w:p>
    <w:p w14:paraId="47FA1E0E" w14:textId="77777777" w:rsidR="00F850D7" w:rsidRPr="00F850D7" w:rsidRDefault="00F850D7" w:rsidP="00F850D7">
      <w:r w:rsidRPr="00F850D7">
        <w:t>eingeführt.</w:t>
      </w:r>
    </w:p>
    <w:p w14:paraId="615FCFB5" w14:textId="77777777" w:rsidR="00F850D7" w:rsidRPr="00F850D7" w:rsidRDefault="00F850D7" w:rsidP="00F850D7">
      <w:r w:rsidRPr="00F850D7">
        <w:rPr>
          <w:b/>
        </w:rPr>
        <w:t>Word-</w:t>
      </w:r>
      <w:proofErr w:type="spellStart"/>
      <w:r w:rsidRPr="00F850D7">
        <w:rPr>
          <w:b/>
        </w:rPr>
        <w:t>LaTeX</w:t>
      </w:r>
      <w:proofErr w:type="spellEnd"/>
      <w:r w:rsidRPr="00F850D7">
        <w:rPr>
          <w:b/>
        </w:rPr>
        <w:t>:</w:t>
      </w:r>
      <w:r w:rsidRPr="00F850D7">
        <w:t xml:space="preserve"> \</w:t>
      </w:r>
      <w:proofErr w:type="spellStart"/>
      <w:r w:rsidRPr="00F850D7">
        <w:t>kappa</w:t>
      </w:r>
      <w:proofErr w:type="spellEnd"/>
      <w:r w:rsidRPr="00F850D7">
        <w:t>:\</w:t>
      </w:r>
      <w:proofErr w:type="spellStart"/>
      <w:r w:rsidRPr="00F850D7">
        <w:t>mathfrak</w:t>
      </w:r>
      <w:proofErr w:type="spellEnd"/>
      <w:r w:rsidRPr="00F850D7">
        <w:t>{O}_F\</w:t>
      </w:r>
      <w:proofErr w:type="spellStart"/>
      <w:proofErr w:type="gramStart"/>
      <w:r w:rsidRPr="00F850D7">
        <w:t>rightarrow</w:t>
      </w:r>
      <w:proofErr w:type="spellEnd"/>
      <w:r w:rsidRPr="00F850D7">
        <w:t>[</w:t>
      </w:r>
      <w:proofErr w:type="gramEnd"/>
      <w:r w:rsidRPr="00F850D7">
        <w:t>0,1]</w:t>
      </w:r>
    </w:p>
    <w:p w14:paraId="33B03DAD" w14:textId="77777777" w:rsidR="00F850D7" w:rsidRPr="00F850D7" w:rsidRDefault="00F850D7" w:rsidP="00F850D7">
      <w:r w:rsidRPr="00F850D7">
        <w:t>Dabei bedeutet</w:t>
      </w:r>
    </w:p>
    <w:p w14:paraId="0B3AF768" w14:textId="77777777" w:rsidR="00F850D7" w:rsidRPr="00F850D7" w:rsidRDefault="00F850D7" w:rsidP="00F850D7">
      <w:pPr>
        <w:numPr>
          <w:ilvl w:val="0"/>
          <w:numId w:val="6"/>
        </w:numPr>
      </w:pPr>
      <w:r w:rsidRPr="00F850D7">
        <w:t>κ=1\</w:t>
      </w:r>
      <w:proofErr w:type="spellStart"/>
      <w:r w:rsidRPr="00F850D7">
        <w:t>kappa</w:t>
      </w:r>
      <w:proofErr w:type="spellEnd"/>
      <w:r w:rsidRPr="00F850D7">
        <w:t xml:space="preserve">=1κ=1 maximale funktionale Kohärenz, </w:t>
      </w:r>
    </w:p>
    <w:p w14:paraId="70321749" w14:textId="77777777" w:rsidR="00F850D7" w:rsidRPr="00F850D7" w:rsidRDefault="00F850D7" w:rsidP="00F850D7">
      <w:pPr>
        <w:numPr>
          <w:ilvl w:val="0"/>
          <w:numId w:val="6"/>
        </w:numPr>
      </w:pPr>
      <w:r w:rsidRPr="00F850D7">
        <w:t>κ=0\</w:t>
      </w:r>
      <w:proofErr w:type="spellStart"/>
      <w:r w:rsidRPr="00F850D7">
        <w:t>kappa</w:t>
      </w:r>
      <w:proofErr w:type="spellEnd"/>
      <w:r w:rsidRPr="00F850D7">
        <w:t xml:space="preserve">=0κ=0 vollständiger Verlust funktionaler Organisation. </w:t>
      </w:r>
    </w:p>
    <w:p w14:paraId="4CB448CD" w14:textId="77777777" w:rsidR="00F850D7" w:rsidRPr="00F850D7" w:rsidRDefault="00F850D7" w:rsidP="00F850D7">
      <w:r w:rsidRPr="00F850D7">
        <w:t>Zwischenwerte beschreiben unterschiedliche Grade funktionaler Geschlossenheit.</w:t>
      </w:r>
    </w:p>
    <w:p w14:paraId="3B59AEEC" w14:textId="77777777" w:rsidR="00F850D7" w:rsidRPr="00F850D7" w:rsidRDefault="00F850D7" w:rsidP="00F850D7">
      <w:r w:rsidRPr="00F850D7">
        <w:t>Die Kohärenzfunktion ist zunächst bewusst abstrakt formuliert. Sie legt lediglich den Wertebereich fest, trifft jedoch noch keine Aussage darüber, wie der Kohärenzwert konkret berechnet wird. Dadurch bleibt die Theorie unabhängig von einer bestimmten Operationalisierung und kann später unterschiedliche mathematische Realisierungen zulassen.</w:t>
      </w:r>
    </w:p>
    <w:p w14:paraId="7A987463" w14:textId="77777777" w:rsidR="00F850D7" w:rsidRPr="00F850D7" w:rsidRDefault="00000000" w:rsidP="00F850D7">
      <w:r>
        <w:pict w14:anchorId="7D8BA01E">
          <v:rect id="_x0000_i1034" style="width:0;height:1.5pt" o:hralign="center" o:hrstd="t" o:hr="t" fillcolor="#a0a0a0" stroked="f"/>
        </w:pict>
      </w:r>
    </w:p>
    <w:p w14:paraId="45B6064E" w14:textId="77777777" w:rsidR="00F850D7" w:rsidRPr="00F850D7" w:rsidRDefault="00F850D7" w:rsidP="00F850D7">
      <w:pPr>
        <w:rPr>
          <w:b/>
        </w:rPr>
      </w:pPr>
      <w:r w:rsidRPr="00F850D7">
        <w:rPr>
          <w:b/>
        </w:rPr>
        <w:t>Definition 3.4.10 – Kohärenzerhaltende Transformation</w:t>
      </w:r>
    </w:p>
    <w:p w14:paraId="731CC06A" w14:textId="77777777" w:rsidR="00F850D7" w:rsidRPr="00F850D7" w:rsidRDefault="00F850D7" w:rsidP="00F850D7">
      <w:r w:rsidRPr="00F850D7">
        <w:t xml:space="preserve">Eine funktionale Transformation heißt </w:t>
      </w:r>
      <w:r w:rsidRPr="00F850D7">
        <w:rPr>
          <w:b/>
        </w:rPr>
        <w:t>kohärenzerhaltend</w:t>
      </w:r>
      <w:r w:rsidRPr="00F850D7">
        <w:t>, wenn sie den Kohärenzwert eines Organisationsraums nicht verändert.</w:t>
      </w:r>
    </w:p>
    <w:p w14:paraId="310E99CB" w14:textId="77777777" w:rsidR="00F850D7" w:rsidRPr="00F850D7" w:rsidRDefault="00F850D7" w:rsidP="00F850D7">
      <w:r w:rsidRPr="00F850D7">
        <w:t>Formal gilt</w:t>
      </w:r>
    </w:p>
    <w:p w14:paraId="182EE12E" w14:textId="77777777" w:rsidR="00F850D7" w:rsidRPr="00F850D7" w:rsidRDefault="00F850D7" w:rsidP="00F850D7">
      <w:r w:rsidRPr="00F850D7">
        <w:t>κ </w:t>
      </w:r>
      <w:r w:rsidRPr="00F850D7">
        <w:rPr>
          <w:rFonts w:ascii="Cambria Math" w:hAnsi="Cambria Math" w:cs="Cambria Math"/>
        </w:rPr>
        <w:t>⁣</w:t>
      </w:r>
      <w:r w:rsidRPr="00F850D7">
        <w:t>(TF(OF</w:t>
      </w:r>
      <w:proofErr w:type="gramStart"/>
      <w:r w:rsidRPr="00F850D7">
        <w:t>))=</w:t>
      </w:r>
      <w:proofErr w:type="gramEnd"/>
      <w:r w:rsidRPr="00F850D7">
        <w:t>κ(OF).(3.87)\</w:t>
      </w:r>
      <w:proofErr w:type="spellStart"/>
      <w:r w:rsidRPr="00F850D7">
        <w:t>kappa</w:t>
      </w:r>
      <w:proofErr w:type="spellEnd"/>
      <w:r w:rsidRPr="00F850D7">
        <w:t>\!\</w:t>
      </w:r>
      <w:proofErr w:type="spellStart"/>
      <w:r w:rsidRPr="00F850D7">
        <w:t>left</w:t>
      </w:r>
      <w:proofErr w:type="spellEnd"/>
      <w:r w:rsidRPr="00F850D7">
        <w:t>( \</w:t>
      </w:r>
      <w:proofErr w:type="spellStart"/>
      <w:r w:rsidRPr="00F850D7">
        <w:t>mathcal</w:t>
      </w:r>
      <w:proofErr w:type="spellEnd"/>
      <w:r w:rsidRPr="00F850D7">
        <w:t>{T}_F(\</w:t>
      </w:r>
      <w:proofErr w:type="spellStart"/>
      <w:r w:rsidRPr="00F850D7">
        <w:t>mathfrak</w:t>
      </w:r>
      <w:proofErr w:type="spellEnd"/>
      <w:r w:rsidRPr="00F850D7">
        <w:t>{O}_F) \</w:t>
      </w:r>
      <w:proofErr w:type="spellStart"/>
      <w:r w:rsidRPr="00F850D7">
        <w:t>right</w:t>
      </w:r>
      <w:proofErr w:type="spellEnd"/>
      <w:r w:rsidRPr="00F850D7">
        <w:t>) = \</w:t>
      </w:r>
      <w:proofErr w:type="spellStart"/>
      <w:r w:rsidRPr="00F850D7">
        <w:t>kappa</w:t>
      </w:r>
      <w:proofErr w:type="spellEnd"/>
      <w:r w:rsidRPr="00F850D7">
        <w:t>(\</w:t>
      </w:r>
      <w:proofErr w:type="spellStart"/>
      <w:r w:rsidRPr="00F850D7">
        <w:t>mathfrak</w:t>
      </w:r>
      <w:proofErr w:type="spellEnd"/>
      <w:r w:rsidRPr="00F850D7">
        <w:t>{O}_F). \</w:t>
      </w:r>
      <w:proofErr w:type="gramStart"/>
      <w:r w:rsidRPr="00F850D7">
        <w:t>tag{</w:t>
      </w:r>
      <w:proofErr w:type="gramEnd"/>
      <w:r w:rsidRPr="00F850D7">
        <w:t xml:space="preserve">3.87}κ(TF​(OF​))=κ(OF​).(3.87) </w:t>
      </w:r>
    </w:p>
    <w:p w14:paraId="598172C8" w14:textId="77777777" w:rsidR="00F850D7" w:rsidRPr="00F850D7" w:rsidRDefault="00F850D7" w:rsidP="00F850D7">
      <w:r w:rsidRPr="00F850D7">
        <w:rPr>
          <w:b/>
        </w:rPr>
        <w:t>Word-</w:t>
      </w:r>
      <w:proofErr w:type="spellStart"/>
      <w:r w:rsidRPr="00F850D7">
        <w:rPr>
          <w:b/>
        </w:rPr>
        <w:t>LaTeX</w:t>
      </w:r>
      <w:proofErr w:type="spellEnd"/>
      <w:r w:rsidRPr="00F850D7">
        <w:rPr>
          <w:b/>
        </w:rPr>
        <w:t>:</w:t>
      </w:r>
      <w:r w:rsidRPr="00F850D7">
        <w:t xml:space="preserve"> \kappa\left(\mathcal{T}_F(\mathfrak{O}_</w:t>
      </w:r>
      <w:proofErr w:type="gramStart"/>
      <w:r w:rsidRPr="00F850D7">
        <w:t>F)\</w:t>
      </w:r>
      <w:proofErr w:type="gramEnd"/>
      <w:r w:rsidRPr="00F850D7">
        <w:t>right)=\kappa(\mathfrak{O}_F)</w:t>
      </w:r>
    </w:p>
    <w:p w14:paraId="561D5106" w14:textId="77777777" w:rsidR="00F850D7" w:rsidRPr="00F850D7" w:rsidRDefault="00F850D7" w:rsidP="00F850D7">
      <w:r w:rsidRPr="00F850D7">
        <w:t>Eine solche Transformation verändert zwar möglicherweise einzelne Zustände oder Relationen innerhalb des Organisationsraums, erhält jedoch dessen globale funktionale Geschlossenheit.</w:t>
      </w:r>
    </w:p>
    <w:p w14:paraId="3DBA4260" w14:textId="77777777" w:rsidR="00F850D7" w:rsidRPr="00F850D7" w:rsidRDefault="00F850D7" w:rsidP="00F850D7">
      <w:r w:rsidRPr="00F850D7">
        <w:t>Damit wird zwischen struktureller Veränderung und funktionalem Zerfall unterschieden. Organisationen dürfen sich entwickeln, ohne ihre Kohärenz zu verlieren.</w:t>
      </w:r>
    </w:p>
    <w:p w14:paraId="2D9125A2" w14:textId="77777777" w:rsidR="00F850D7" w:rsidRPr="00F850D7" w:rsidRDefault="00000000" w:rsidP="00F850D7">
      <w:r>
        <w:pict w14:anchorId="708A9BCD">
          <v:rect id="_x0000_i1035" style="width:0;height:1.5pt" o:hralign="center" o:hrstd="t" o:hr="t" fillcolor="#a0a0a0" stroked="f"/>
        </w:pict>
      </w:r>
    </w:p>
    <w:p w14:paraId="345D79A4" w14:textId="77777777" w:rsidR="00F850D7" w:rsidRPr="00F850D7" w:rsidRDefault="00F850D7" w:rsidP="00F850D7">
      <w:pPr>
        <w:rPr>
          <w:b/>
        </w:rPr>
      </w:pPr>
      <w:r w:rsidRPr="00F850D7">
        <w:rPr>
          <w:b/>
        </w:rPr>
        <w:t>Lemma 3.4.3 – Rekursive Kohärenzerhaltung</w:t>
      </w:r>
    </w:p>
    <w:p w14:paraId="01104E7E" w14:textId="77777777" w:rsidR="00F850D7" w:rsidRPr="00F850D7" w:rsidRDefault="00F850D7" w:rsidP="00F850D7">
      <w:r w:rsidRPr="00F850D7">
        <w:t>Ist eine Transformation kohärenzerhaltend, dann bleibt die funktionale Kohärenz auch unter jeder endlichen Iteration erhalten.</w:t>
      </w:r>
    </w:p>
    <w:p w14:paraId="699FD6F1" w14:textId="77777777" w:rsidR="00F850D7" w:rsidRPr="00F850D7" w:rsidRDefault="00F850D7" w:rsidP="00F850D7">
      <w:r w:rsidRPr="00F850D7">
        <w:t>Formal gilt</w:t>
      </w:r>
    </w:p>
    <w:p w14:paraId="3405CAF9" w14:textId="77777777" w:rsidR="00F850D7" w:rsidRPr="00F850D7" w:rsidRDefault="00F850D7" w:rsidP="00F850D7">
      <w:r w:rsidRPr="00F850D7">
        <w:rPr>
          <w:rFonts w:ascii="Cambria Math" w:hAnsi="Cambria Math" w:cs="Cambria Math"/>
        </w:rPr>
        <w:t>∀</w:t>
      </w:r>
      <w:proofErr w:type="spellStart"/>
      <w:r w:rsidRPr="00F850D7">
        <w:t>n</w:t>
      </w:r>
      <w:r w:rsidRPr="00F850D7">
        <w:rPr>
          <w:rFonts w:ascii="Cambria Math" w:hAnsi="Cambria Math" w:cs="Cambria Math"/>
        </w:rPr>
        <w:t>∈</w:t>
      </w:r>
      <w:proofErr w:type="gramStart"/>
      <w:r w:rsidRPr="00F850D7">
        <w:t>N:κ</w:t>
      </w:r>
      <w:proofErr w:type="spellEnd"/>
      <w:proofErr w:type="gramEnd"/>
      <w:r w:rsidRPr="00F850D7">
        <w:t> </w:t>
      </w:r>
      <w:r w:rsidRPr="00F850D7">
        <w:rPr>
          <w:rFonts w:ascii="Cambria Math" w:hAnsi="Cambria Math" w:cs="Cambria Math"/>
        </w:rPr>
        <w:t>⁣</w:t>
      </w:r>
      <w:r w:rsidRPr="00F850D7">
        <w:t>(TF n(OF))=κ(OF).(3.88)\</w:t>
      </w:r>
      <w:proofErr w:type="spellStart"/>
      <w:r w:rsidRPr="00F850D7">
        <w:t>forall</w:t>
      </w:r>
      <w:proofErr w:type="spellEnd"/>
      <w:r w:rsidRPr="00F850D7">
        <w:t xml:space="preserve"> n\in\</w:t>
      </w:r>
      <w:proofErr w:type="spellStart"/>
      <w:r w:rsidRPr="00F850D7">
        <w:t>mathbb</w:t>
      </w:r>
      <w:proofErr w:type="spellEnd"/>
      <w:r w:rsidRPr="00F850D7">
        <w:t>{N}: \</w:t>
      </w:r>
      <w:proofErr w:type="spellStart"/>
      <w:r w:rsidRPr="00F850D7">
        <w:t>kappa</w:t>
      </w:r>
      <w:proofErr w:type="spellEnd"/>
      <w:r w:rsidRPr="00F850D7">
        <w:t>\!\</w:t>
      </w:r>
      <w:proofErr w:type="spellStart"/>
      <w:r w:rsidRPr="00F850D7">
        <w:t>left</w:t>
      </w:r>
      <w:proofErr w:type="spellEnd"/>
      <w:r w:rsidRPr="00F850D7">
        <w:t>( \</w:t>
      </w:r>
      <w:proofErr w:type="spellStart"/>
      <w:r w:rsidRPr="00F850D7">
        <w:t>mathcal</w:t>
      </w:r>
      <w:proofErr w:type="spellEnd"/>
      <w:r w:rsidRPr="00F850D7">
        <w:t>{T}_F^{\,n}(\</w:t>
      </w:r>
      <w:proofErr w:type="spellStart"/>
      <w:r w:rsidRPr="00F850D7">
        <w:t>mathfrak</w:t>
      </w:r>
      <w:proofErr w:type="spellEnd"/>
      <w:r w:rsidRPr="00F850D7">
        <w:t>{O}_F) \</w:t>
      </w:r>
      <w:proofErr w:type="spellStart"/>
      <w:r w:rsidRPr="00F850D7">
        <w:t>right</w:t>
      </w:r>
      <w:proofErr w:type="spellEnd"/>
      <w:r w:rsidRPr="00F850D7">
        <w:t>) = \</w:t>
      </w:r>
      <w:proofErr w:type="spellStart"/>
      <w:r w:rsidRPr="00F850D7">
        <w:t>kappa</w:t>
      </w:r>
      <w:proofErr w:type="spellEnd"/>
      <w:r w:rsidRPr="00F850D7">
        <w:t>(\</w:t>
      </w:r>
      <w:proofErr w:type="spellStart"/>
      <w:r w:rsidRPr="00F850D7">
        <w:t>mathfrak</w:t>
      </w:r>
      <w:proofErr w:type="spellEnd"/>
      <w:r w:rsidRPr="00F850D7">
        <w:t>{O}_F). \</w:t>
      </w:r>
      <w:proofErr w:type="gramStart"/>
      <w:r w:rsidRPr="00F850D7">
        <w:t>tag{</w:t>
      </w:r>
      <w:proofErr w:type="gramEnd"/>
      <w:r w:rsidRPr="00F850D7">
        <w:t>3.88}</w:t>
      </w:r>
      <w:r w:rsidRPr="00F850D7">
        <w:rPr>
          <w:rFonts w:ascii="Cambria Math" w:hAnsi="Cambria Math" w:cs="Cambria Math"/>
        </w:rPr>
        <w:t>∀</w:t>
      </w:r>
      <w:proofErr w:type="spellStart"/>
      <w:r w:rsidRPr="00F850D7">
        <w:t>n</w:t>
      </w:r>
      <w:r w:rsidRPr="00F850D7">
        <w:rPr>
          <w:rFonts w:ascii="Cambria Math" w:hAnsi="Cambria Math" w:cs="Cambria Math"/>
        </w:rPr>
        <w:t>∈</w:t>
      </w:r>
      <w:r w:rsidRPr="00F850D7">
        <w:t>N:κ</w:t>
      </w:r>
      <w:proofErr w:type="spellEnd"/>
      <w:r w:rsidRPr="00F850D7">
        <w:t>(</w:t>
      </w:r>
      <w:proofErr w:type="spellStart"/>
      <w:r w:rsidRPr="00F850D7">
        <w:t>TFn</w:t>
      </w:r>
      <w:proofErr w:type="spellEnd"/>
      <w:r w:rsidRPr="00F850D7">
        <w:t xml:space="preserve">​(OF​))=κ(OF​).(3.88) </w:t>
      </w:r>
    </w:p>
    <w:p w14:paraId="5D487537" w14:textId="77777777" w:rsidR="00F850D7" w:rsidRPr="00F850D7" w:rsidRDefault="00F850D7" w:rsidP="00F850D7">
      <w:r w:rsidRPr="00F850D7">
        <w:rPr>
          <w:b/>
        </w:rPr>
        <w:t>Word-</w:t>
      </w:r>
      <w:proofErr w:type="spellStart"/>
      <w:r w:rsidRPr="00F850D7">
        <w:rPr>
          <w:b/>
        </w:rPr>
        <w:t>LaTeX</w:t>
      </w:r>
      <w:proofErr w:type="spellEnd"/>
      <w:r w:rsidRPr="00F850D7">
        <w:rPr>
          <w:b/>
        </w:rPr>
        <w:t>:</w:t>
      </w:r>
      <w:r w:rsidRPr="00F850D7">
        <w:t xml:space="preserve"> \</w:t>
      </w:r>
      <w:proofErr w:type="spellStart"/>
      <w:r w:rsidRPr="00F850D7">
        <w:t>forall</w:t>
      </w:r>
      <w:proofErr w:type="spellEnd"/>
      <w:r w:rsidRPr="00F850D7">
        <w:t xml:space="preserve"> n\in\mathbb{N</w:t>
      </w:r>
      <w:proofErr w:type="gramStart"/>
      <w:r w:rsidRPr="00F850D7">
        <w:t>}:\kappa\left</w:t>
      </w:r>
      <w:proofErr w:type="gramEnd"/>
      <w:r w:rsidRPr="00F850D7">
        <w:t>(\mathcal{T}_F^{\,n}(\mathfrak{O}_F)\right)=\kappa(\mathfrak{O}_F)</w:t>
      </w:r>
    </w:p>
    <w:p w14:paraId="3FC5B91D" w14:textId="77777777" w:rsidR="00F850D7" w:rsidRPr="00F850D7" w:rsidRDefault="00F850D7" w:rsidP="00F850D7">
      <w:pPr>
        <w:rPr>
          <w:b/>
        </w:rPr>
      </w:pPr>
      <w:r w:rsidRPr="00F850D7">
        <w:rPr>
          <w:b/>
        </w:rPr>
        <w:lastRenderedPageBreak/>
        <w:t>Beweis</w:t>
      </w:r>
    </w:p>
    <w:p w14:paraId="1F5B6A39" w14:textId="77777777" w:rsidR="00F850D7" w:rsidRPr="00F850D7" w:rsidRDefault="00F850D7" w:rsidP="00F850D7">
      <w:r w:rsidRPr="00F850D7">
        <w:t>Für n=1n=1n=1 folgt die Aussage unmittelbar aus Definition 3.4.10.</w:t>
      </w:r>
    </w:p>
    <w:p w14:paraId="1106DAA3" w14:textId="77777777" w:rsidR="00F850D7" w:rsidRPr="00F850D7" w:rsidRDefault="00F850D7" w:rsidP="00F850D7">
      <w:r w:rsidRPr="00F850D7">
        <w:t xml:space="preserve">Die Induktion verläuft analog zur rekursiven Abgeschlossenheit aus Abschnitt 3.4.4. Da jede einzelne Transformation den Kohärenzwert erhält, bleibt dieser auch unter jeder endlichen Komposition erhalten. </w:t>
      </w:r>
      <w:r w:rsidRPr="00F850D7">
        <w:rPr>
          <w:rFonts w:ascii="Cambria Math" w:hAnsi="Cambria Math" w:cs="Cambria Math"/>
        </w:rPr>
        <w:t>∎</w:t>
      </w:r>
    </w:p>
    <w:p w14:paraId="4EFE4F18" w14:textId="77777777" w:rsidR="00F850D7" w:rsidRPr="00F850D7" w:rsidRDefault="00F850D7" w:rsidP="00F850D7">
      <w:r w:rsidRPr="00F850D7">
        <w:t>Dieses Lemma zeigt, dass funktionale Kohärenz eine Eigenschaft der gesamten rekursiven Entwicklung und nicht lediglich eines einzelnen Transformationsschrittes ist.</w:t>
      </w:r>
    </w:p>
    <w:p w14:paraId="0D2D282F" w14:textId="77777777" w:rsidR="00F850D7" w:rsidRPr="00F850D7" w:rsidRDefault="00000000" w:rsidP="00F850D7">
      <w:r>
        <w:pict w14:anchorId="1087FFE3">
          <v:rect id="_x0000_i1036" style="width:0;height:1.5pt" o:hralign="center" o:hrstd="t" o:hr="t" fillcolor="#a0a0a0" stroked="f"/>
        </w:pict>
      </w:r>
    </w:p>
    <w:p w14:paraId="186B4C19" w14:textId="77777777" w:rsidR="00F850D7" w:rsidRPr="00F850D7" w:rsidRDefault="00F850D7" w:rsidP="00F850D7">
      <w:pPr>
        <w:rPr>
          <w:b/>
        </w:rPr>
      </w:pPr>
      <w:r w:rsidRPr="00F850D7">
        <w:rPr>
          <w:b/>
        </w:rPr>
        <w:t>Satz 3.4.5 – Existenz kohärenter Organisationsräume</w:t>
      </w:r>
    </w:p>
    <w:p w14:paraId="67531753" w14:textId="77777777" w:rsidR="00F850D7" w:rsidRPr="00F850D7" w:rsidRDefault="00F850D7" w:rsidP="00F850D7">
      <w:r w:rsidRPr="00F850D7">
        <w:t>Existiert eine kohärenzerhaltende organisationserzeugende Transformation, dann besitzt der entsprechende Organisationsraum einen wohldefinierten Kohärenzwert.</w:t>
      </w:r>
    </w:p>
    <w:p w14:paraId="79B2A67D" w14:textId="77777777" w:rsidR="00F850D7" w:rsidRPr="00F850D7" w:rsidRDefault="00F850D7" w:rsidP="00F850D7">
      <w:r w:rsidRPr="00F850D7">
        <w:t>Formal gilt</w:t>
      </w:r>
    </w:p>
    <w:p w14:paraId="55A9F35C" w14:textId="77777777" w:rsidR="00F850D7" w:rsidRPr="00F850D7" w:rsidRDefault="00F850D7" w:rsidP="00F850D7">
      <w:r w:rsidRPr="00F850D7">
        <w:rPr>
          <w:rFonts w:ascii="Cambria Math" w:hAnsi="Cambria Math" w:cs="Cambria Math"/>
        </w:rPr>
        <w:t>∃</w:t>
      </w:r>
      <w:r w:rsidRPr="00F850D7">
        <w:t> </w:t>
      </w:r>
      <w:proofErr w:type="spellStart"/>
      <w:proofErr w:type="gramStart"/>
      <w:r w:rsidRPr="00F850D7">
        <w:t>TF:κ</w:t>
      </w:r>
      <w:proofErr w:type="spellEnd"/>
      <w:proofErr w:type="gramEnd"/>
      <w:r w:rsidRPr="00F850D7">
        <w:t> </w:t>
      </w:r>
      <w:r w:rsidRPr="00F850D7">
        <w:rPr>
          <w:rFonts w:ascii="Cambria Math" w:hAnsi="Cambria Math" w:cs="Cambria Math"/>
        </w:rPr>
        <w:t>⁣</w:t>
      </w:r>
      <w:r w:rsidRPr="00F850D7">
        <w:t>(TF(OF))=κ(OF)</w:t>
      </w:r>
      <w:r w:rsidRPr="00F850D7">
        <w:rPr>
          <w:rFonts w:ascii="Cambria Math" w:hAnsi="Cambria Math" w:cs="Cambria Math"/>
        </w:rPr>
        <w:t>⟹∃</w:t>
      </w:r>
      <w:r w:rsidRPr="00F850D7">
        <w:t> κ(OF).(3.89)\</w:t>
      </w:r>
      <w:proofErr w:type="spellStart"/>
      <w:r w:rsidRPr="00F850D7">
        <w:t>exists</w:t>
      </w:r>
      <w:proofErr w:type="spellEnd"/>
      <w:r w:rsidRPr="00F850D7">
        <w:t>\,\</w:t>
      </w:r>
      <w:proofErr w:type="spellStart"/>
      <w:r w:rsidRPr="00F850D7">
        <w:t>mathcal</w:t>
      </w:r>
      <w:proofErr w:type="spellEnd"/>
      <w:r w:rsidRPr="00F850D7">
        <w:t>{T}_F: \</w:t>
      </w:r>
      <w:proofErr w:type="spellStart"/>
      <w:r w:rsidRPr="00F850D7">
        <w:t>kappa</w:t>
      </w:r>
      <w:proofErr w:type="spellEnd"/>
      <w:r w:rsidRPr="00F850D7">
        <w:t>\!\</w:t>
      </w:r>
      <w:proofErr w:type="spellStart"/>
      <w:r w:rsidRPr="00F850D7">
        <w:t>left</w:t>
      </w:r>
      <w:proofErr w:type="spellEnd"/>
      <w:r w:rsidRPr="00F850D7">
        <w:t>( \</w:t>
      </w:r>
      <w:proofErr w:type="spellStart"/>
      <w:r w:rsidRPr="00F850D7">
        <w:t>mathcal</w:t>
      </w:r>
      <w:proofErr w:type="spellEnd"/>
      <w:r w:rsidRPr="00F850D7">
        <w:t>{T}_F(\</w:t>
      </w:r>
      <w:proofErr w:type="spellStart"/>
      <w:r w:rsidRPr="00F850D7">
        <w:t>mathfrak</w:t>
      </w:r>
      <w:proofErr w:type="spellEnd"/>
      <w:r w:rsidRPr="00F850D7">
        <w:t>{O}_F) \</w:t>
      </w:r>
      <w:proofErr w:type="spellStart"/>
      <w:r w:rsidRPr="00F850D7">
        <w:t>right</w:t>
      </w:r>
      <w:proofErr w:type="spellEnd"/>
      <w:r w:rsidRPr="00F850D7">
        <w:t>) = \</w:t>
      </w:r>
      <w:proofErr w:type="spellStart"/>
      <w:r w:rsidRPr="00F850D7">
        <w:t>kappa</w:t>
      </w:r>
      <w:proofErr w:type="spellEnd"/>
      <w:r w:rsidRPr="00F850D7">
        <w:t>(\</w:t>
      </w:r>
      <w:proofErr w:type="spellStart"/>
      <w:r w:rsidRPr="00F850D7">
        <w:t>mathfrak</w:t>
      </w:r>
      <w:proofErr w:type="spellEnd"/>
      <w:r w:rsidRPr="00F850D7">
        <w:t>{O}_F) \</w:t>
      </w:r>
      <w:proofErr w:type="spellStart"/>
      <w:r w:rsidRPr="00F850D7">
        <w:t>Longrightarrow</w:t>
      </w:r>
      <w:proofErr w:type="spellEnd"/>
      <w:r w:rsidRPr="00F850D7">
        <w:t xml:space="preserve"> \</w:t>
      </w:r>
      <w:proofErr w:type="spellStart"/>
      <w:r w:rsidRPr="00F850D7">
        <w:t>exists</w:t>
      </w:r>
      <w:proofErr w:type="spellEnd"/>
      <w:r w:rsidRPr="00F850D7">
        <w:t>\,\</w:t>
      </w:r>
      <w:proofErr w:type="spellStart"/>
      <w:r w:rsidRPr="00F850D7">
        <w:t>kappa</w:t>
      </w:r>
      <w:proofErr w:type="spellEnd"/>
      <w:r w:rsidRPr="00F850D7">
        <w:t>(\</w:t>
      </w:r>
      <w:proofErr w:type="spellStart"/>
      <w:r w:rsidRPr="00F850D7">
        <w:t>mathfrak</w:t>
      </w:r>
      <w:proofErr w:type="spellEnd"/>
      <w:r w:rsidRPr="00F850D7">
        <w:t>{O}_F). \</w:t>
      </w:r>
      <w:proofErr w:type="gramStart"/>
      <w:r w:rsidRPr="00F850D7">
        <w:t>tag{</w:t>
      </w:r>
      <w:proofErr w:type="gramEnd"/>
      <w:r w:rsidRPr="00F850D7">
        <w:t>3.89}</w:t>
      </w:r>
      <w:r w:rsidRPr="00F850D7">
        <w:rPr>
          <w:rFonts w:ascii="Cambria Math" w:hAnsi="Cambria Math" w:cs="Cambria Math"/>
        </w:rPr>
        <w:t>∃</w:t>
      </w:r>
      <w:r w:rsidRPr="00F850D7">
        <w:t>TF​:κ(TF​(OF​))=κ(OF​)</w:t>
      </w:r>
      <w:r w:rsidRPr="00F850D7">
        <w:rPr>
          <w:rFonts w:ascii="Cambria Math" w:hAnsi="Cambria Math" w:cs="Cambria Math"/>
        </w:rPr>
        <w:t>⟹∃</w:t>
      </w:r>
      <w:r w:rsidRPr="00F850D7">
        <w:t xml:space="preserve">κ(OF​).(3.89) </w:t>
      </w:r>
    </w:p>
    <w:p w14:paraId="73E9E444" w14:textId="77777777" w:rsidR="00F850D7" w:rsidRPr="00F850D7" w:rsidRDefault="00F850D7" w:rsidP="00F850D7">
      <w:r w:rsidRPr="00F850D7">
        <w:rPr>
          <w:b/>
        </w:rPr>
        <w:t>Word-</w:t>
      </w:r>
      <w:proofErr w:type="spellStart"/>
      <w:r w:rsidRPr="00F850D7">
        <w:rPr>
          <w:b/>
        </w:rPr>
        <w:t>LaTeX</w:t>
      </w:r>
      <w:proofErr w:type="spellEnd"/>
      <w:r w:rsidRPr="00F850D7">
        <w:rPr>
          <w:b/>
        </w:rPr>
        <w:t>:</w:t>
      </w:r>
      <w:r w:rsidRPr="00F850D7">
        <w:t xml:space="preserve"> </w:t>
      </w:r>
      <w:proofErr w:type="gramStart"/>
      <w:r w:rsidRPr="00F850D7">
        <w:t>\exists\,\</w:t>
      </w:r>
      <w:proofErr w:type="gramEnd"/>
      <w:r w:rsidRPr="00F850D7">
        <w:t>mathcal{T}_F:\kappa\left(\mathcal{T}_F(\mathfrak{O}_F)\right)=\kappa(\mathfrak{O}_F)\Longrightarrow\exists\,\kappa(\mathfrak{O}_F)</w:t>
      </w:r>
    </w:p>
    <w:p w14:paraId="6EE6E85B" w14:textId="77777777" w:rsidR="00F850D7" w:rsidRPr="00F850D7" w:rsidRDefault="00F850D7" w:rsidP="00F850D7">
      <w:pPr>
        <w:rPr>
          <w:b/>
        </w:rPr>
      </w:pPr>
      <w:r w:rsidRPr="00F850D7">
        <w:rPr>
          <w:b/>
        </w:rPr>
        <w:t>Beweis</w:t>
      </w:r>
    </w:p>
    <w:p w14:paraId="2B6CDB61" w14:textId="77777777" w:rsidR="00F850D7" w:rsidRPr="00F850D7" w:rsidRDefault="00F850D7" w:rsidP="00F850D7">
      <w:r w:rsidRPr="00F850D7">
        <w:t xml:space="preserve">Nach Definition 3.4.10 existiert eine Transformation, welche den Kohärenzwert invariant lässt. Damit kann der Organisationsraum eindeutig einem Kohärenzwert zugeordnet werden. Dieser Wert bleibt unter allen zulässigen rekursiven Transformationen erhalten und ist daher wohldefiniert. </w:t>
      </w:r>
      <w:r w:rsidRPr="00F850D7">
        <w:rPr>
          <w:rFonts w:ascii="Cambria Math" w:hAnsi="Cambria Math" w:cs="Cambria Math"/>
        </w:rPr>
        <w:t>∎</w:t>
      </w:r>
    </w:p>
    <w:p w14:paraId="0A28D682" w14:textId="77777777" w:rsidR="00F850D7" w:rsidRPr="00F850D7" w:rsidRDefault="00000000" w:rsidP="00F850D7">
      <w:r>
        <w:pict w14:anchorId="4C70570B">
          <v:rect id="_x0000_i1037" style="width:0;height:1.5pt" o:hralign="center" o:hrstd="t" o:hr="t" fillcolor="#a0a0a0" stroked="f"/>
        </w:pict>
      </w:r>
    </w:p>
    <w:p w14:paraId="5BB9EA87" w14:textId="77777777" w:rsidR="00F850D7" w:rsidRPr="00F850D7" w:rsidRDefault="00F850D7" w:rsidP="00F850D7">
      <w:pPr>
        <w:rPr>
          <w:b/>
        </w:rPr>
      </w:pPr>
      <w:r w:rsidRPr="00F850D7">
        <w:rPr>
          <w:b/>
        </w:rPr>
        <w:t>Bedeutung für das FRZK</w:t>
      </w:r>
    </w:p>
    <w:p w14:paraId="06672AD1" w14:textId="77777777" w:rsidR="00F850D7" w:rsidRPr="00F850D7" w:rsidRDefault="00F850D7" w:rsidP="00F850D7">
      <w:r w:rsidRPr="00F850D7">
        <w:t>Mit der Einführung funktionaler Kohärenz erhält das Funktionale Raum-Zeit-Kohärenzsystem erstmals eine quantitative Größe zur Beschreibung funktionaler Organisation.</w:t>
      </w:r>
    </w:p>
    <w:p w14:paraId="3EE24B60" w14:textId="77777777" w:rsidR="00F850D7" w:rsidRPr="00F850D7" w:rsidRDefault="00F850D7" w:rsidP="00F850D7">
      <w:r w:rsidRPr="00F850D7">
        <w:t>Während die bisherigen Abschnitte ausschließlich rekonstruiert haben,</w:t>
      </w:r>
    </w:p>
    <w:p w14:paraId="0A72653D" w14:textId="77777777" w:rsidR="00F850D7" w:rsidRPr="00F850D7" w:rsidRDefault="00F850D7" w:rsidP="00F850D7">
      <w:pPr>
        <w:numPr>
          <w:ilvl w:val="0"/>
          <w:numId w:val="7"/>
        </w:numPr>
      </w:pPr>
      <w:r w:rsidRPr="00F850D7">
        <w:t xml:space="preserve">welche Zustände existieren, </w:t>
      </w:r>
    </w:p>
    <w:p w14:paraId="61A293F3" w14:textId="77777777" w:rsidR="00F850D7" w:rsidRPr="00F850D7" w:rsidRDefault="00F850D7" w:rsidP="00F850D7">
      <w:pPr>
        <w:numPr>
          <w:ilvl w:val="0"/>
          <w:numId w:val="7"/>
        </w:numPr>
      </w:pPr>
      <w:r w:rsidRPr="00F850D7">
        <w:t xml:space="preserve">wie sie miteinander relationiert sind, </w:t>
      </w:r>
    </w:p>
    <w:p w14:paraId="3512B35C" w14:textId="77777777" w:rsidR="00F850D7" w:rsidRPr="00F850D7" w:rsidRDefault="00F850D7" w:rsidP="00F850D7">
      <w:pPr>
        <w:numPr>
          <w:ilvl w:val="0"/>
          <w:numId w:val="7"/>
        </w:numPr>
      </w:pPr>
      <w:r w:rsidRPr="00F850D7">
        <w:t xml:space="preserve">wie Transformationen wirken und </w:t>
      </w:r>
    </w:p>
    <w:p w14:paraId="2977A159" w14:textId="77777777" w:rsidR="00F850D7" w:rsidRPr="00F850D7" w:rsidRDefault="00F850D7" w:rsidP="00F850D7">
      <w:pPr>
        <w:numPr>
          <w:ilvl w:val="0"/>
          <w:numId w:val="7"/>
        </w:numPr>
      </w:pPr>
      <w:r w:rsidRPr="00F850D7">
        <w:t xml:space="preserve">unter welchen Bedingungen stabile Organisationsräume entstehen, </w:t>
      </w:r>
    </w:p>
    <w:p w14:paraId="6D758D66" w14:textId="77777777" w:rsidR="00F850D7" w:rsidRPr="00F850D7" w:rsidRDefault="00F850D7" w:rsidP="00F850D7">
      <w:r w:rsidRPr="00F850D7">
        <w:t>liefert die Kohärenzfunktion nun erstmals ein Maß für die Qualität dieser Organisation.</w:t>
      </w:r>
    </w:p>
    <w:p w14:paraId="51BE797D" w14:textId="77777777" w:rsidR="00F850D7" w:rsidRPr="00F850D7" w:rsidRDefault="00F850D7" w:rsidP="00F850D7">
      <w:r w:rsidRPr="00F850D7">
        <w:t>Erst dadurch wird es möglich, unterschiedliche Organisationsräume mathematisch miteinander zu vergleichen. Gleichzeitig entsteht die Grundlage für spätere Stabilitätsanalysen, Attraktoren, Dominanzstrukturen und schließlich für die Rekonstruktion funktionaler Raum- und Zeitbegriffe.</w:t>
      </w:r>
    </w:p>
    <w:p w14:paraId="13479EEF" w14:textId="77777777" w:rsidR="00F850D7" w:rsidRPr="00F850D7" w:rsidRDefault="00F850D7" w:rsidP="00F850D7">
      <w:r w:rsidRPr="00F850D7">
        <w:t>Die Kohärenzfunktion bildet daher den zentralen Übergang von der rein strukturellen Beschreibung zur mathematischen Bewertung funktionaler Organisation.</w:t>
      </w:r>
    </w:p>
    <w:p w14:paraId="3C4690AC" w14:textId="77777777" w:rsidR="000F30B7" w:rsidRPr="000F30B7" w:rsidRDefault="000F30B7" w:rsidP="000F30B7">
      <w:pPr>
        <w:rPr>
          <w:b/>
        </w:rPr>
      </w:pPr>
      <w:r w:rsidRPr="000F30B7">
        <w:rPr>
          <w:b/>
        </w:rPr>
        <w:lastRenderedPageBreak/>
        <w:t>3.4.6 Mathematische Rekonstruktion funktionaler Raum-Zeit-Kohärenz</w:t>
      </w:r>
    </w:p>
    <w:p w14:paraId="7A28FB2F" w14:textId="77777777" w:rsidR="000F30B7" w:rsidRPr="000F30B7" w:rsidRDefault="000F30B7" w:rsidP="000F30B7">
      <w:r w:rsidRPr="000F30B7">
        <w:t>Mit Abschnitt 3.4.5 wurde erstmals ein mathematisches Maß eingeführt, das den Grad funktionaler Organisation quantitativ beschreibt. Die Kohärenzfunktion ordnet jedem funktionalen Organisationsraum einen normierten Kohärenzwert zu und ermöglicht damit den Vergleich unterschiedlicher Organisationsstrukturen. Dennoch beschreibt sie bislang ausschließlich den inneren Organisationsgrad eines einzelnen Organisationsraums. Die eigentliche Zielsetzung des Funktionalen Raum-Zeit-Kohärenzsystems reicht jedoch darüber hinaus. Sie besteht darin, Raum und Zeit selbst als emergente Konsequenzen funktionaler Organisation zu rekonstruieren.</w:t>
      </w:r>
    </w:p>
    <w:p w14:paraId="11393F13" w14:textId="77777777" w:rsidR="000F30B7" w:rsidRPr="000F30B7" w:rsidRDefault="000F30B7" w:rsidP="000F30B7">
      <w:r w:rsidRPr="000F30B7">
        <w:t>Damit verschiebt sich die mathematische Fragestellung grundlegend. Bisher wurde untersucht, welche Zustände existieren, wie sie miteinander in Beziehung stehen, wie Transformationen wirken und unter welchen Bedingungen stabile Organisationen entstehen. Nun stellt sich die Frage, ob zwischen unterschiedlichen Organisationsräumen selbst wiederum funktionale Beziehungen bestehen und wie sich daraus eine globale Struktur entwickelt.</w:t>
      </w:r>
    </w:p>
    <w:p w14:paraId="5C357F43" w14:textId="77777777" w:rsidR="000F30B7" w:rsidRPr="000F30B7" w:rsidRDefault="000F30B7" w:rsidP="000F30B7">
      <w:r w:rsidRPr="000F30B7">
        <w:t>Im klassischen physikalischen Verständnis werden Raum und Zeit gewöhnlich als vorausgesetzte Koordinatensysteme betrachtet, innerhalb derer sich Prozesse abspielen. Das FRZK verfolgt den entgegengesetzten Rekonstruktionsweg. Raum und Zeit werden nicht vorausgesetzt, sondern entstehen erst aus den funktionalen Beziehungen kohärenter Organisationsräume.</w:t>
      </w:r>
    </w:p>
    <w:p w14:paraId="0B60127F" w14:textId="77777777" w:rsidR="000F30B7" w:rsidRPr="000F30B7" w:rsidRDefault="000F30B7" w:rsidP="000F30B7">
      <w:r w:rsidRPr="000F30B7">
        <w:t>Diese Perspektive entspricht unmittelbar den in Kapitel 3 entwickelten Axiomen. Bereits Axiom A5 postuliert, dass funktionale Kohärenz die Grundlage raumzeitlicher Rekonstruktion bildet. Die mathematische Umsetzung dieses Gedankens erfolgt nun durch die Einführung einer Kohärenzrelation zwischen Organisationsräumen.</w:t>
      </w:r>
    </w:p>
    <w:p w14:paraId="7FB24DDA" w14:textId="77777777" w:rsidR="000F30B7" w:rsidRPr="000F30B7" w:rsidRDefault="00000000" w:rsidP="000F30B7">
      <w:r>
        <w:pict w14:anchorId="572AB78D">
          <v:rect id="_x0000_i1038" style="width:0;height:1.5pt" o:hralign="center" o:hrstd="t" o:hr="t" fillcolor="#a0a0a0" stroked="f"/>
        </w:pict>
      </w:r>
    </w:p>
    <w:p w14:paraId="76619B7A" w14:textId="77777777" w:rsidR="000F30B7" w:rsidRPr="000F30B7" w:rsidRDefault="000F30B7" w:rsidP="000F30B7">
      <w:pPr>
        <w:rPr>
          <w:b/>
        </w:rPr>
      </w:pPr>
      <w:r w:rsidRPr="000F30B7">
        <w:rPr>
          <w:b/>
        </w:rPr>
        <w:t>Definition 3.4.11 – Funktionale Raum-Zeit-Kohärenz</w:t>
      </w:r>
    </w:p>
    <w:p w14:paraId="19969E1E" w14:textId="77777777" w:rsidR="000F30B7" w:rsidRPr="000F30B7" w:rsidRDefault="000F30B7" w:rsidP="000F30B7">
      <w:r w:rsidRPr="000F30B7">
        <w:t>Zwei funktionale Organisationsräume besitzen funktionale Raum-Zeit-Kohärenz, wenn ihre funktionalen Organisationsstrukturen in einer wohldefinierten Weise kohärent gekoppelt sind.</w:t>
      </w:r>
    </w:p>
    <w:p w14:paraId="423CB60C" w14:textId="77777777" w:rsidR="000F30B7" w:rsidRPr="000F30B7" w:rsidRDefault="000F30B7" w:rsidP="000F30B7">
      <w:r w:rsidRPr="000F30B7">
        <w:t>Formal wird eine Kohärenzrelation</w:t>
      </w:r>
    </w:p>
    <w:p w14:paraId="2E20B956" w14:textId="77777777" w:rsidR="000F30B7" w:rsidRPr="000F30B7" w:rsidRDefault="000F30B7" w:rsidP="000F30B7">
      <w:r w:rsidRPr="000F30B7">
        <w:t>K</w:t>
      </w:r>
      <w:r w:rsidRPr="000F30B7">
        <w:rPr>
          <w:rFonts w:ascii="Cambria Math" w:hAnsi="Cambria Math" w:cs="Cambria Math"/>
        </w:rPr>
        <w:t>⊆</w:t>
      </w:r>
      <w:r w:rsidRPr="000F30B7">
        <w:t>OF×</w:t>
      </w:r>
      <w:proofErr w:type="gramStart"/>
      <w:r w:rsidRPr="000F30B7">
        <w:t>OF(</w:t>
      </w:r>
      <w:proofErr w:type="gramEnd"/>
      <w:r w:rsidRPr="000F30B7">
        <w:t>3.90)\</w:t>
      </w:r>
      <w:proofErr w:type="spellStart"/>
      <w:r w:rsidRPr="000F30B7">
        <w:t>mathcal</w:t>
      </w:r>
      <w:proofErr w:type="spellEnd"/>
      <w:r w:rsidRPr="000F30B7">
        <w:t>{K} \</w:t>
      </w:r>
      <w:proofErr w:type="spellStart"/>
      <w:r w:rsidRPr="000F30B7">
        <w:t>subseteq</w:t>
      </w:r>
      <w:proofErr w:type="spellEnd"/>
      <w:r w:rsidRPr="000F30B7">
        <w:t xml:space="preserve"> \</w:t>
      </w:r>
      <w:proofErr w:type="spellStart"/>
      <w:r w:rsidRPr="000F30B7">
        <w:t>mathfrak</w:t>
      </w:r>
      <w:proofErr w:type="spellEnd"/>
      <w:r w:rsidRPr="000F30B7">
        <w:t>{O}_F \</w:t>
      </w:r>
      <w:proofErr w:type="spellStart"/>
      <w:r w:rsidRPr="000F30B7">
        <w:t>times</w:t>
      </w:r>
      <w:proofErr w:type="spellEnd"/>
      <w:r w:rsidRPr="000F30B7">
        <w:t xml:space="preserve"> \</w:t>
      </w:r>
      <w:proofErr w:type="spellStart"/>
      <w:r w:rsidRPr="000F30B7">
        <w:t>mathfrak</w:t>
      </w:r>
      <w:proofErr w:type="spellEnd"/>
      <w:r w:rsidRPr="000F30B7">
        <w:t>{O}_F \tag{3.90}K</w:t>
      </w:r>
      <w:r w:rsidRPr="000F30B7">
        <w:rPr>
          <w:rFonts w:ascii="Cambria Math" w:hAnsi="Cambria Math" w:cs="Cambria Math"/>
        </w:rPr>
        <w:t>⊆</w:t>
      </w:r>
      <w:r w:rsidRPr="000F30B7">
        <w:t xml:space="preserve">OF​×OF​(3.90) </w:t>
      </w:r>
    </w:p>
    <w:p w14:paraId="3872DCF4" w14:textId="77777777" w:rsidR="000F30B7" w:rsidRPr="000F30B7" w:rsidRDefault="000F30B7" w:rsidP="000F30B7">
      <w:r w:rsidRPr="000F30B7">
        <w:t>eingeführt.</w:t>
      </w:r>
    </w:p>
    <w:p w14:paraId="299345C6" w14:textId="77777777" w:rsidR="000F30B7" w:rsidRPr="000F30B7" w:rsidRDefault="000F30B7" w:rsidP="000F30B7">
      <w:r w:rsidRPr="000F30B7">
        <w:rPr>
          <w:b/>
        </w:rPr>
        <w:t>Word-</w:t>
      </w:r>
      <w:proofErr w:type="spellStart"/>
      <w:r w:rsidRPr="000F30B7">
        <w:rPr>
          <w:b/>
        </w:rPr>
        <w:t>LaTeX</w:t>
      </w:r>
      <w:proofErr w:type="spellEnd"/>
      <w:r w:rsidRPr="000F30B7">
        <w:rPr>
          <w:b/>
        </w:rPr>
        <w:t>:</w:t>
      </w:r>
      <w:r w:rsidRPr="000F30B7">
        <w:t xml:space="preserve"> \</w:t>
      </w:r>
      <w:proofErr w:type="spellStart"/>
      <w:r w:rsidRPr="000F30B7">
        <w:t>mathcal</w:t>
      </w:r>
      <w:proofErr w:type="spellEnd"/>
      <w:r w:rsidRPr="000F30B7">
        <w:t>{K}\</w:t>
      </w:r>
      <w:proofErr w:type="spellStart"/>
      <w:r w:rsidRPr="000F30B7">
        <w:t>subseteq</w:t>
      </w:r>
      <w:proofErr w:type="spellEnd"/>
      <w:r w:rsidRPr="000F30B7">
        <w:t>\</w:t>
      </w:r>
      <w:proofErr w:type="spellStart"/>
      <w:r w:rsidRPr="000F30B7">
        <w:t>mathfrak</w:t>
      </w:r>
      <w:proofErr w:type="spellEnd"/>
      <w:r w:rsidRPr="000F30B7">
        <w:t>{O}_F\</w:t>
      </w:r>
      <w:proofErr w:type="spellStart"/>
      <w:r w:rsidRPr="000F30B7">
        <w:t>times</w:t>
      </w:r>
      <w:proofErr w:type="spellEnd"/>
      <w:r w:rsidRPr="000F30B7">
        <w:t>\</w:t>
      </w:r>
      <w:proofErr w:type="spellStart"/>
      <w:r w:rsidRPr="000F30B7">
        <w:t>mathfrak</w:t>
      </w:r>
      <w:proofErr w:type="spellEnd"/>
      <w:r w:rsidRPr="000F30B7">
        <w:t>{O}_F</w:t>
      </w:r>
    </w:p>
    <w:p w14:paraId="11E87B33" w14:textId="77777777" w:rsidR="000F30B7" w:rsidRPr="000F30B7" w:rsidRDefault="000F30B7" w:rsidP="000F30B7">
      <w:r w:rsidRPr="000F30B7">
        <w:t>Die Relation beschreibt ausschließlich funktionale Zusammenhänge. Sie enthält keinerlei geometrische oder zeitliche Voraussetzungen.</w:t>
      </w:r>
    </w:p>
    <w:p w14:paraId="1ECB04D5" w14:textId="77777777" w:rsidR="000F30B7" w:rsidRPr="000F30B7" w:rsidRDefault="00000000" w:rsidP="000F30B7">
      <w:r>
        <w:pict w14:anchorId="1CD08CFE">
          <v:rect id="_x0000_i1039" style="width:0;height:1.5pt" o:hralign="center" o:hrstd="t" o:hr="t" fillcolor="#a0a0a0" stroked="f"/>
        </w:pict>
      </w:r>
    </w:p>
    <w:p w14:paraId="6D8526C8" w14:textId="77777777" w:rsidR="000F30B7" w:rsidRPr="000F30B7" w:rsidRDefault="000F30B7" w:rsidP="000F30B7">
      <w:pPr>
        <w:rPr>
          <w:b/>
        </w:rPr>
      </w:pPr>
      <w:r w:rsidRPr="000F30B7">
        <w:rPr>
          <w:b/>
        </w:rPr>
        <w:t>Definition 3.4.12 – Raum-Zeit-Kohärenzfunktion</w:t>
      </w:r>
    </w:p>
    <w:p w14:paraId="282DCAD5" w14:textId="77777777" w:rsidR="000F30B7" w:rsidRPr="000F30B7" w:rsidRDefault="000F30B7" w:rsidP="000F30B7">
      <w:r w:rsidRPr="000F30B7">
        <w:t>Zur Quantifizierung dieser Relation wird die Funktion</w:t>
      </w:r>
    </w:p>
    <w:p w14:paraId="7FCB10BC" w14:textId="77777777" w:rsidR="000F30B7" w:rsidRPr="000F30B7" w:rsidRDefault="000F30B7" w:rsidP="000F30B7">
      <w:proofErr w:type="gramStart"/>
      <w:r w:rsidRPr="000F30B7">
        <w:t>χ:OF</w:t>
      </w:r>
      <w:proofErr w:type="gramEnd"/>
      <w:r w:rsidRPr="000F30B7">
        <w:t>×OF→[0,1](3.91)\chi : \</w:t>
      </w:r>
      <w:proofErr w:type="spellStart"/>
      <w:r w:rsidRPr="000F30B7">
        <w:t>mathfrak</w:t>
      </w:r>
      <w:proofErr w:type="spellEnd"/>
      <w:r w:rsidRPr="000F30B7">
        <w:t>{O}_F \</w:t>
      </w:r>
      <w:proofErr w:type="spellStart"/>
      <w:r w:rsidRPr="000F30B7">
        <w:t>times</w:t>
      </w:r>
      <w:proofErr w:type="spellEnd"/>
      <w:r w:rsidRPr="000F30B7">
        <w:t xml:space="preserve"> \</w:t>
      </w:r>
      <w:proofErr w:type="spellStart"/>
      <w:r w:rsidRPr="000F30B7">
        <w:t>mathfrak</w:t>
      </w:r>
      <w:proofErr w:type="spellEnd"/>
      <w:r w:rsidRPr="000F30B7">
        <w:t>{O}_F \</w:t>
      </w:r>
      <w:proofErr w:type="spellStart"/>
      <w:r w:rsidRPr="000F30B7">
        <w:t>rightarrow</w:t>
      </w:r>
      <w:proofErr w:type="spellEnd"/>
      <w:r w:rsidRPr="000F30B7">
        <w:t xml:space="preserve"> [0,1] \tag{3.91}</w:t>
      </w:r>
      <w:proofErr w:type="spellStart"/>
      <w:r w:rsidRPr="000F30B7">
        <w:t>χ:OF</w:t>
      </w:r>
      <w:proofErr w:type="spellEnd"/>
      <w:r w:rsidRPr="000F30B7">
        <w:t xml:space="preserve">​×OF​→[0,1](3.91) </w:t>
      </w:r>
    </w:p>
    <w:p w14:paraId="2C4E07D1" w14:textId="77777777" w:rsidR="000F30B7" w:rsidRPr="000F30B7" w:rsidRDefault="000F30B7" w:rsidP="000F30B7">
      <w:r w:rsidRPr="000F30B7">
        <w:lastRenderedPageBreak/>
        <w:t>eingeführt.</w:t>
      </w:r>
    </w:p>
    <w:p w14:paraId="488E98CB" w14:textId="77777777" w:rsidR="000F30B7" w:rsidRPr="000F30B7" w:rsidRDefault="000F30B7" w:rsidP="000F30B7">
      <w:r w:rsidRPr="000F30B7">
        <w:rPr>
          <w:b/>
        </w:rPr>
        <w:t>Word-</w:t>
      </w:r>
      <w:proofErr w:type="spellStart"/>
      <w:r w:rsidRPr="000F30B7">
        <w:rPr>
          <w:b/>
        </w:rPr>
        <w:t>LaTeX</w:t>
      </w:r>
      <w:proofErr w:type="spellEnd"/>
      <w:r w:rsidRPr="000F30B7">
        <w:rPr>
          <w:b/>
        </w:rPr>
        <w:t>:</w:t>
      </w:r>
      <w:r w:rsidRPr="000F30B7">
        <w:t xml:space="preserve"> \</w:t>
      </w:r>
      <w:proofErr w:type="spellStart"/>
      <w:r w:rsidRPr="000F30B7">
        <w:t>chi</w:t>
      </w:r>
      <w:proofErr w:type="spellEnd"/>
      <w:r w:rsidRPr="000F30B7">
        <w:t>:\</w:t>
      </w:r>
      <w:proofErr w:type="spellStart"/>
      <w:r w:rsidRPr="000F30B7">
        <w:t>mathfrak</w:t>
      </w:r>
      <w:proofErr w:type="spellEnd"/>
      <w:r w:rsidRPr="000F30B7">
        <w:t>{O}_F\</w:t>
      </w:r>
      <w:proofErr w:type="spellStart"/>
      <w:r w:rsidRPr="000F30B7">
        <w:t>times</w:t>
      </w:r>
      <w:proofErr w:type="spellEnd"/>
      <w:r w:rsidRPr="000F30B7">
        <w:t>\</w:t>
      </w:r>
      <w:proofErr w:type="spellStart"/>
      <w:r w:rsidRPr="000F30B7">
        <w:t>mathfrak</w:t>
      </w:r>
      <w:proofErr w:type="spellEnd"/>
      <w:r w:rsidRPr="000F30B7">
        <w:t>{O}_F\</w:t>
      </w:r>
      <w:proofErr w:type="spellStart"/>
      <w:proofErr w:type="gramStart"/>
      <w:r w:rsidRPr="000F30B7">
        <w:t>rightarrow</w:t>
      </w:r>
      <w:proofErr w:type="spellEnd"/>
      <w:r w:rsidRPr="000F30B7">
        <w:t>[</w:t>
      </w:r>
      <w:proofErr w:type="gramEnd"/>
      <w:r w:rsidRPr="000F30B7">
        <w:t>0,1]</w:t>
      </w:r>
    </w:p>
    <w:p w14:paraId="2188829C" w14:textId="77777777" w:rsidR="000F30B7" w:rsidRPr="000F30B7" w:rsidRDefault="000F30B7" w:rsidP="000F30B7">
      <w:r w:rsidRPr="000F30B7">
        <w:t>Dabei beschreibt</w:t>
      </w:r>
    </w:p>
    <w:p w14:paraId="0D074C81" w14:textId="77777777" w:rsidR="000F30B7" w:rsidRPr="000F30B7" w:rsidRDefault="000F30B7" w:rsidP="000F30B7">
      <w:pPr>
        <w:numPr>
          <w:ilvl w:val="0"/>
          <w:numId w:val="8"/>
        </w:numPr>
      </w:pPr>
      <w:r w:rsidRPr="000F30B7">
        <w:t>χ=1\</w:t>
      </w:r>
      <w:proofErr w:type="spellStart"/>
      <w:r w:rsidRPr="000F30B7">
        <w:t>chi</w:t>
      </w:r>
      <w:proofErr w:type="spellEnd"/>
      <w:r w:rsidRPr="000F30B7">
        <w:t xml:space="preserve">=1χ=1 maximale funktionale Raum-Zeit-Kohärenz, </w:t>
      </w:r>
    </w:p>
    <w:p w14:paraId="6C0E9C52" w14:textId="77777777" w:rsidR="000F30B7" w:rsidRPr="000F30B7" w:rsidRDefault="000F30B7" w:rsidP="000F30B7">
      <w:pPr>
        <w:numPr>
          <w:ilvl w:val="0"/>
          <w:numId w:val="8"/>
        </w:numPr>
      </w:pPr>
      <w:r w:rsidRPr="000F30B7">
        <w:t>χ=0\</w:t>
      </w:r>
      <w:proofErr w:type="spellStart"/>
      <w:r w:rsidRPr="000F30B7">
        <w:t>chi</w:t>
      </w:r>
      <w:proofErr w:type="spellEnd"/>
      <w:r w:rsidRPr="000F30B7">
        <w:t xml:space="preserve">=0χ=0 vollständige funktionale Entkopplung. </w:t>
      </w:r>
    </w:p>
    <w:p w14:paraId="078FDD1E" w14:textId="77777777" w:rsidR="000F30B7" w:rsidRPr="000F30B7" w:rsidRDefault="000F30B7" w:rsidP="000F30B7">
      <w:r w:rsidRPr="000F30B7">
        <w:t>Die Funktion stellt eine Verallgemeinerung der bisherigen Kohärenzfunktion dar. Während κ\</w:t>
      </w:r>
      <w:proofErr w:type="spellStart"/>
      <w:r w:rsidRPr="000F30B7">
        <w:t>kappaκ</w:t>
      </w:r>
      <w:proofErr w:type="spellEnd"/>
      <w:r w:rsidRPr="000F30B7">
        <w:t xml:space="preserve"> die innere Organisation eines einzelnen Organisationsraums beschreibt, charakterisiert χ\</w:t>
      </w:r>
      <w:proofErr w:type="spellStart"/>
      <w:r w:rsidRPr="000F30B7">
        <w:t>chiχ</w:t>
      </w:r>
      <w:proofErr w:type="spellEnd"/>
      <w:r w:rsidRPr="000F30B7">
        <w:t xml:space="preserve"> die funktionale Kopplung zwischen verschiedenen Organisationsräumen.</w:t>
      </w:r>
    </w:p>
    <w:p w14:paraId="35228DF5" w14:textId="77777777" w:rsidR="000F30B7" w:rsidRPr="000F30B7" w:rsidRDefault="00000000" w:rsidP="000F30B7">
      <w:r>
        <w:pict w14:anchorId="07BDADEA">
          <v:rect id="_x0000_i1040" style="width:0;height:1.5pt" o:hralign="center" o:hrstd="t" o:hr="t" fillcolor="#a0a0a0" stroked="f"/>
        </w:pict>
      </w:r>
    </w:p>
    <w:p w14:paraId="09ACC37A" w14:textId="77777777" w:rsidR="000F30B7" w:rsidRPr="000F30B7" w:rsidRDefault="000F30B7" w:rsidP="000F30B7">
      <w:pPr>
        <w:rPr>
          <w:b/>
        </w:rPr>
      </w:pPr>
      <w:r w:rsidRPr="000F30B7">
        <w:rPr>
          <w:b/>
        </w:rPr>
        <w:t>Lemma 3.4.4 – Symmetrie der Raum-Zeit-Kohärenz</w:t>
      </w:r>
    </w:p>
    <w:p w14:paraId="43D3E022" w14:textId="77777777" w:rsidR="000F30B7" w:rsidRPr="000F30B7" w:rsidRDefault="000F30B7" w:rsidP="000F30B7">
      <w:r w:rsidRPr="000F30B7">
        <w:t>Ist die funktionale Kopplung wechselseitig definiert, so gilt</w:t>
      </w:r>
    </w:p>
    <w:p w14:paraId="324A56C3" w14:textId="77777777" w:rsidR="000F30B7" w:rsidRPr="000F30B7" w:rsidRDefault="000F30B7" w:rsidP="000F30B7">
      <w:r w:rsidRPr="000F30B7">
        <w:t>χ(O</w:t>
      </w:r>
      <w:proofErr w:type="gramStart"/>
      <w:r w:rsidRPr="000F30B7">
        <w:t>1,O</w:t>
      </w:r>
      <w:proofErr w:type="gramEnd"/>
      <w:r w:rsidRPr="000F30B7">
        <w:t>2)=χ(O2,O1).(3.92)\</w:t>
      </w:r>
      <w:proofErr w:type="spellStart"/>
      <w:r w:rsidRPr="000F30B7">
        <w:t>chi</w:t>
      </w:r>
      <w:proofErr w:type="spellEnd"/>
      <w:r w:rsidRPr="000F30B7">
        <w:t xml:space="preserve"> ( \</w:t>
      </w:r>
      <w:proofErr w:type="spellStart"/>
      <w:r w:rsidRPr="000F30B7">
        <w:t>mathfrak</w:t>
      </w:r>
      <w:proofErr w:type="spellEnd"/>
      <w:r w:rsidRPr="000F30B7">
        <w:t>{O}_1, \</w:t>
      </w:r>
      <w:proofErr w:type="spellStart"/>
      <w:r w:rsidRPr="000F30B7">
        <w:t>mathfrak</w:t>
      </w:r>
      <w:proofErr w:type="spellEnd"/>
      <w:r w:rsidRPr="000F30B7">
        <w:t>{O}_2 ) = \</w:t>
      </w:r>
      <w:proofErr w:type="spellStart"/>
      <w:r w:rsidRPr="000F30B7">
        <w:t>chi</w:t>
      </w:r>
      <w:proofErr w:type="spellEnd"/>
      <w:r w:rsidRPr="000F30B7">
        <w:t xml:space="preserve"> ( \</w:t>
      </w:r>
      <w:proofErr w:type="spellStart"/>
      <w:r w:rsidRPr="000F30B7">
        <w:t>mathfrak</w:t>
      </w:r>
      <w:proofErr w:type="spellEnd"/>
      <w:r w:rsidRPr="000F30B7">
        <w:t>{O}_2, \</w:t>
      </w:r>
      <w:proofErr w:type="spellStart"/>
      <w:r w:rsidRPr="000F30B7">
        <w:t>mathfrak</w:t>
      </w:r>
      <w:proofErr w:type="spellEnd"/>
      <w:r w:rsidRPr="000F30B7">
        <w:t>{O}_1 ). \</w:t>
      </w:r>
      <w:proofErr w:type="gramStart"/>
      <w:r w:rsidRPr="000F30B7">
        <w:t>tag{</w:t>
      </w:r>
      <w:proofErr w:type="gramEnd"/>
      <w:r w:rsidRPr="000F30B7">
        <w:t xml:space="preserve">3.92}χ(O1​,O2​)=χ(O2​,O1​).(3.92) </w:t>
      </w:r>
    </w:p>
    <w:p w14:paraId="68EF4B95" w14:textId="77777777" w:rsidR="000F30B7" w:rsidRPr="000F30B7" w:rsidRDefault="000F30B7" w:rsidP="000F30B7">
      <w:r w:rsidRPr="000F30B7">
        <w:rPr>
          <w:b/>
        </w:rPr>
        <w:t>Word-</w:t>
      </w:r>
      <w:proofErr w:type="spellStart"/>
      <w:r w:rsidRPr="000F30B7">
        <w:rPr>
          <w:b/>
        </w:rPr>
        <w:t>LaTeX</w:t>
      </w:r>
      <w:proofErr w:type="spellEnd"/>
      <w:r w:rsidRPr="000F30B7">
        <w:rPr>
          <w:b/>
        </w:rPr>
        <w:t>:</w:t>
      </w:r>
      <w:r w:rsidRPr="000F30B7">
        <w:t xml:space="preserve"> \chi(\mathfrak{O}_</w:t>
      </w:r>
      <w:proofErr w:type="gramStart"/>
      <w:r w:rsidRPr="000F30B7">
        <w:t>1,\</w:t>
      </w:r>
      <w:proofErr w:type="gramEnd"/>
      <w:r w:rsidRPr="000F30B7">
        <w:t>mathfrak{O}_2)=\chi(\mathfrak{O}_2,\mathfrak{O}_1)</w:t>
      </w:r>
    </w:p>
    <w:p w14:paraId="3F337DAD" w14:textId="77777777" w:rsidR="000F30B7" w:rsidRPr="000F30B7" w:rsidRDefault="000F30B7" w:rsidP="000F30B7">
      <w:pPr>
        <w:rPr>
          <w:b/>
        </w:rPr>
      </w:pPr>
      <w:r w:rsidRPr="000F30B7">
        <w:rPr>
          <w:b/>
        </w:rPr>
        <w:t>Beweis</w:t>
      </w:r>
    </w:p>
    <w:p w14:paraId="35693AED" w14:textId="77777777" w:rsidR="000F30B7" w:rsidRPr="000F30B7" w:rsidRDefault="000F30B7" w:rsidP="000F30B7">
      <w:r w:rsidRPr="000F30B7">
        <w:t xml:space="preserve">Da die funktionale Kopplung auf denselben strukturellen Beziehungen beruht und keine ausgezeichnete Richtung vorausgesetzt wird, ergibt sich unmittelbar die Symmetrie der Kohärenzrelation. </w:t>
      </w:r>
      <w:r w:rsidRPr="000F30B7">
        <w:rPr>
          <w:rFonts w:ascii="Cambria Math" w:hAnsi="Cambria Math" w:cs="Cambria Math"/>
        </w:rPr>
        <w:t>∎</w:t>
      </w:r>
    </w:p>
    <w:p w14:paraId="21067136" w14:textId="77777777" w:rsidR="000F30B7" w:rsidRPr="000F30B7" w:rsidRDefault="000F30B7" w:rsidP="000F30B7">
      <w:r w:rsidRPr="000F30B7">
        <w:t xml:space="preserve">Diese Eigenschaft ist jedoch keine zwingende Forderung des FRZK. In späteren Anwendungen können gerichtete Kohärenzrelationen definiert werden, beispielsweise bei kausalen oder </w:t>
      </w:r>
      <w:proofErr w:type="spellStart"/>
      <w:r w:rsidRPr="000F30B7">
        <w:t>informationsgerichteten</w:t>
      </w:r>
      <w:proofErr w:type="spellEnd"/>
      <w:r w:rsidRPr="000F30B7">
        <w:t xml:space="preserve"> Prozessen. Das Lemma beschreibt daher den einfachsten symmetrischen Spezialfall.</w:t>
      </w:r>
    </w:p>
    <w:p w14:paraId="0F31F9AA" w14:textId="77777777" w:rsidR="000F30B7" w:rsidRPr="000F30B7" w:rsidRDefault="00000000" w:rsidP="000F30B7">
      <w:r>
        <w:pict w14:anchorId="12C5A1FB">
          <v:rect id="_x0000_i1041" style="width:0;height:1.5pt" o:hralign="center" o:hrstd="t" o:hr="t" fillcolor="#a0a0a0" stroked="f"/>
        </w:pict>
      </w:r>
    </w:p>
    <w:p w14:paraId="0B43A875" w14:textId="77777777" w:rsidR="000F30B7" w:rsidRPr="000F30B7" w:rsidRDefault="000F30B7" w:rsidP="000F30B7">
      <w:pPr>
        <w:rPr>
          <w:b/>
        </w:rPr>
      </w:pPr>
      <w:r w:rsidRPr="000F30B7">
        <w:rPr>
          <w:b/>
        </w:rPr>
        <w:t>Satz 3.4.6 – Existenz eines funktionalen Raum-Zeit-Kohärenzsystems</w:t>
      </w:r>
    </w:p>
    <w:p w14:paraId="3DA23EBC" w14:textId="77777777" w:rsidR="000F30B7" w:rsidRPr="000F30B7" w:rsidRDefault="000F30B7" w:rsidP="000F30B7">
      <w:r w:rsidRPr="000F30B7">
        <w:t>Existieren mehrere funktionale Organisationsräume, die paarweise durch funktionale Raum-Zeit-Kohärenz gekoppelt sind, so entsteht ein Funktionales Raum-Zeit-Kohärenzsystem.</w:t>
      </w:r>
    </w:p>
    <w:p w14:paraId="144D8EE9" w14:textId="77777777" w:rsidR="000F30B7" w:rsidRPr="000F30B7" w:rsidRDefault="000F30B7" w:rsidP="000F30B7">
      <w:r w:rsidRPr="000F30B7">
        <w:t>Formal gilt</w:t>
      </w:r>
    </w:p>
    <w:p w14:paraId="7E704799" w14:textId="77777777" w:rsidR="000F30B7" w:rsidRPr="000F30B7" w:rsidRDefault="000F30B7" w:rsidP="000F30B7">
      <w:r w:rsidRPr="000F30B7">
        <w:t>(</w:t>
      </w:r>
      <w:proofErr w:type="spellStart"/>
      <w:proofErr w:type="gramStart"/>
      <w:r w:rsidRPr="000F30B7">
        <w:t>OF,K</w:t>
      </w:r>
      <w:proofErr w:type="gramEnd"/>
      <w:r w:rsidRPr="000F30B7">
        <w:t>,χ</w:t>
      </w:r>
      <w:proofErr w:type="spellEnd"/>
      <w:r w:rsidRPr="000F30B7">
        <w:t>)=FRZK.(3.93)\</w:t>
      </w:r>
      <w:proofErr w:type="spellStart"/>
      <w:r w:rsidRPr="000F30B7">
        <w:t>left</w:t>
      </w:r>
      <w:proofErr w:type="spellEnd"/>
      <w:r w:rsidRPr="000F30B7">
        <w:t>( \</w:t>
      </w:r>
      <w:proofErr w:type="spellStart"/>
      <w:r w:rsidRPr="000F30B7">
        <w:t>mathfrak</w:t>
      </w:r>
      <w:proofErr w:type="spellEnd"/>
      <w:r w:rsidRPr="000F30B7">
        <w:t>{O}_F, \</w:t>
      </w:r>
      <w:proofErr w:type="spellStart"/>
      <w:r w:rsidRPr="000F30B7">
        <w:t>mathcal</w:t>
      </w:r>
      <w:proofErr w:type="spellEnd"/>
      <w:r w:rsidRPr="000F30B7">
        <w:t>{K}, \</w:t>
      </w:r>
      <w:proofErr w:type="spellStart"/>
      <w:r w:rsidRPr="000F30B7">
        <w:t>chi</w:t>
      </w:r>
      <w:proofErr w:type="spellEnd"/>
      <w:r w:rsidRPr="000F30B7">
        <w:t xml:space="preserve"> \</w:t>
      </w:r>
      <w:proofErr w:type="spellStart"/>
      <w:r w:rsidRPr="000F30B7">
        <w:t>right</w:t>
      </w:r>
      <w:proofErr w:type="spellEnd"/>
      <w:r w:rsidRPr="000F30B7">
        <w:t>) = \</w:t>
      </w:r>
      <w:proofErr w:type="spellStart"/>
      <w:r w:rsidRPr="000F30B7">
        <w:t>mathfrak</w:t>
      </w:r>
      <w:proofErr w:type="spellEnd"/>
      <w:r w:rsidRPr="000F30B7">
        <w:t>{FRZK}. \</w:t>
      </w:r>
      <w:proofErr w:type="gramStart"/>
      <w:r w:rsidRPr="000F30B7">
        <w:t>tag{</w:t>
      </w:r>
      <w:proofErr w:type="gramEnd"/>
      <w:r w:rsidRPr="000F30B7">
        <w:t>3.93}(OF​,</w:t>
      </w:r>
      <w:proofErr w:type="spellStart"/>
      <w:r w:rsidRPr="000F30B7">
        <w:t>K,χ</w:t>
      </w:r>
      <w:proofErr w:type="spellEnd"/>
      <w:r w:rsidRPr="000F30B7">
        <w:t xml:space="preserve">)=FRZK.(3.93) </w:t>
      </w:r>
    </w:p>
    <w:p w14:paraId="3477B94F" w14:textId="77777777" w:rsidR="000F30B7" w:rsidRPr="000F30B7" w:rsidRDefault="000F30B7" w:rsidP="000F30B7">
      <w:r w:rsidRPr="000F30B7">
        <w:rPr>
          <w:b/>
        </w:rPr>
        <w:t>Word-</w:t>
      </w:r>
      <w:proofErr w:type="spellStart"/>
      <w:r w:rsidRPr="000F30B7">
        <w:rPr>
          <w:b/>
        </w:rPr>
        <w:t>LaTeX</w:t>
      </w:r>
      <w:proofErr w:type="spellEnd"/>
      <w:r w:rsidRPr="000F30B7">
        <w:rPr>
          <w:b/>
        </w:rPr>
        <w:t>:</w:t>
      </w:r>
      <w:r w:rsidRPr="000F30B7">
        <w:t xml:space="preserve"> \</w:t>
      </w:r>
      <w:proofErr w:type="spellStart"/>
      <w:r w:rsidRPr="000F30B7">
        <w:t>left</w:t>
      </w:r>
      <w:proofErr w:type="spellEnd"/>
      <w:r w:rsidRPr="000F30B7">
        <w:t>(\</w:t>
      </w:r>
      <w:proofErr w:type="spellStart"/>
      <w:r w:rsidRPr="000F30B7">
        <w:t>mathfrak</w:t>
      </w:r>
      <w:proofErr w:type="spellEnd"/>
      <w:r w:rsidRPr="000F30B7">
        <w:t>{O}_</w:t>
      </w:r>
      <w:proofErr w:type="gramStart"/>
      <w:r w:rsidRPr="000F30B7">
        <w:t>F,\</w:t>
      </w:r>
      <w:proofErr w:type="spellStart"/>
      <w:proofErr w:type="gramEnd"/>
      <w:r w:rsidRPr="000F30B7">
        <w:t>mathcal</w:t>
      </w:r>
      <w:proofErr w:type="spellEnd"/>
      <w:r w:rsidRPr="000F30B7">
        <w:t>{K},\</w:t>
      </w:r>
      <w:proofErr w:type="spellStart"/>
      <w:r w:rsidRPr="000F30B7">
        <w:t>chi</w:t>
      </w:r>
      <w:proofErr w:type="spellEnd"/>
      <w:r w:rsidRPr="000F30B7">
        <w:t>\</w:t>
      </w:r>
      <w:proofErr w:type="spellStart"/>
      <w:r w:rsidRPr="000F30B7">
        <w:t>right</w:t>
      </w:r>
      <w:proofErr w:type="spellEnd"/>
      <w:r w:rsidRPr="000F30B7">
        <w:t>)=\</w:t>
      </w:r>
      <w:proofErr w:type="spellStart"/>
      <w:r w:rsidRPr="000F30B7">
        <w:t>mathfrak</w:t>
      </w:r>
      <w:proofErr w:type="spellEnd"/>
      <w:r w:rsidRPr="000F30B7">
        <w:t>{FRZK}</w:t>
      </w:r>
    </w:p>
    <w:p w14:paraId="700CE7EF" w14:textId="77777777" w:rsidR="000F30B7" w:rsidRPr="000F30B7" w:rsidRDefault="000F30B7" w:rsidP="000F30B7">
      <w:pPr>
        <w:rPr>
          <w:b/>
        </w:rPr>
      </w:pPr>
      <w:r w:rsidRPr="000F30B7">
        <w:rPr>
          <w:b/>
        </w:rPr>
        <w:t>Beweis</w:t>
      </w:r>
    </w:p>
    <w:p w14:paraId="3A2AACAB" w14:textId="77777777" w:rsidR="000F30B7" w:rsidRPr="000F30B7" w:rsidRDefault="000F30B7" w:rsidP="000F30B7">
      <w:r w:rsidRPr="000F30B7">
        <w:t>Nach Definition 3.4.11 existiert eine funktionale Kohärenzrelation zwischen Organisationsräumen. Definition 3.4.12 ordnet jeder dieser Relationen einen Kohärenzwert zu. Damit liegt sowohl die strukturelle Relation als auch ihre quantitative Beschreibung vor. Das Tripel</w:t>
      </w:r>
    </w:p>
    <w:p w14:paraId="122EE4E1" w14:textId="77777777" w:rsidR="000F30B7" w:rsidRPr="000F30B7" w:rsidRDefault="000F30B7" w:rsidP="000F30B7">
      <w:r w:rsidRPr="000F30B7">
        <w:t>(</w:t>
      </w:r>
      <w:proofErr w:type="spellStart"/>
      <w:proofErr w:type="gramStart"/>
      <w:r w:rsidRPr="000F30B7">
        <w:t>OF,K</w:t>
      </w:r>
      <w:proofErr w:type="gramEnd"/>
      <w:r w:rsidRPr="000F30B7">
        <w:t>,χ</w:t>
      </w:r>
      <w:proofErr w:type="spellEnd"/>
      <w:r w:rsidRPr="000F30B7">
        <w:t>)( \</w:t>
      </w:r>
      <w:proofErr w:type="spellStart"/>
      <w:r w:rsidRPr="000F30B7">
        <w:t>mathfrak</w:t>
      </w:r>
      <w:proofErr w:type="spellEnd"/>
      <w:r w:rsidRPr="000F30B7">
        <w:t>{O}_F, \</w:t>
      </w:r>
      <w:proofErr w:type="spellStart"/>
      <w:r w:rsidRPr="000F30B7">
        <w:t>mathcal</w:t>
      </w:r>
      <w:proofErr w:type="spellEnd"/>
      <w:r w:rsidRPr="000F30B7">
        <w:t>{K}, \</w:t>
      </w:r>
      <w:proofErr w:type="spellStart"/>
      <w:r w:rsidRPr="000F30B7">
        <w:t>chi</w:t>
      </w:r>
      <w:proofErr w:type="spellEnd"/>
      <w:r w:rsidRPr="000F30B7">
        <w:t xml:space="preserve"> )(OF​,</w:t>
      </w:r>
      <w:proofErr w:type="spellStart"/>
      <w:r w:rsidRPr="000F30B7">
        <w:t>K,χ</w:t>
      </w:r>
      <w:proofErr w:type="spellEnd"/>
      <w:r w:rsidRPr="000F30B7">
        <w:t xml:space="preserve">) </w:t>
      </w:r>
    </w:p>
    <w:p w14:paraId="2C0F4D87" w14:textId="77777777" w:rsidR="000F30B7" w:rsidRPr="000F30B7" w:rsidRDefault="000F30B7" w:rsidP="000F30B7">
      <w:r w:rsidRPr="000F30B7">
        <w:t xml:space="preserve">erfüllt somit die Definition eines Funktionalen Raum-Zeit-Kohärenzsystems. </w:t>
      </w:r>
      <w:r w:rsidRPr="000F30B7">
        <w:rPr>
          <w:rFonts w:ascii="Cambria Math" w:hAnsi="Cambria Math" w:cs="Cambria Math"/>
        </w:rPr>
        <w:t>∎</w:t>
      </w:r>
    </w:p>
    <w:p w14:paraId="621DF9F3" w14:textId="77777777" w:rsidR="000F30B7" w:rsidRPr="000F30B7" w:rsidRDefault="00000000" w:rsidP="000F30B7">
      <w:r>
        <w:lastRenderedPageBreak/>
        <w:pict w14:anchorId="42E3E7F6">
          <v:rect id="_x0000_i1042" style="width:0;height:1.5pt" o:hralign="center" o:hrstd="t" o:hr="t" fillcolor="#a0a0a0" stroked="f"/>
        </w:pict>
      </w:r>
    </w:p>
    <w:p w14:paraId="330ACB2D" w14:textId="77777777" w:rsidR="000F30B7" w:rsidRPr="000F30B7" w:rsidRDefault="000F30B7" w:rsidP="000F30B7">
      <w:pPr>
        <w:rPr>
          <w:b/>
        </w:rPr>
      </w:pPr>
      <w:r w:rsidRPr="000F30B7">
        <w:rPr>
          <w:b/>
        </w:rPr>
        <w:t>Bedeutung für die weitere Theorie</w:t>
      </w:r>
    </w:p>
    <w:p w14:paraId="40214667" w14:textId="77777777" w:rsidR="000F30B7" w:rsidRPr="000F30B7" w:rsidRDefault="000F30B7" w:rsidP="000F30B7">
      <w:r w:rsidRPr="000F30B7">
        <w:t>Mit Abschnitt 3.4.6 erreicht die mathematische Rekonstruktion ihren eigentlichen Zielpunkt. Erstmals wird nicht mehr nur funktionale Organisation beschrieben, sondern deren globale Kopplung.</w:t>
      </w:r>
    </w:p>
    <w:p w14:paraId="5796BB14" w14:textId="77777777" w:rsidR="000F30B7" w:rsidRPr="000F30B7" w:rsidRDefault="000F30B7" w:rsidP="000F30B7">
      <w:r w:rsidRPr="000F30B7">
        <w:t>Die bisherigen mathematischen Objekte bauen dabei konsequent aufeinander auf:</w:t>
      </w:r>
    </w:p>
    <w:p w14:paraId="4C93CA0D" w14:textId="77777777" w:rsidR="000F30B7" w:rsidRPr="000F30B7" w:rsidRDefault="000F30B7" w:rsidP="000F30B7">
      <w:pPr>
        <w:numPr>
          <w:ilvl w:val="0"/>
          <w:numId w:val="9"/>
        </w:numPr>
      </w:pPr>
      <w:r w:rsidRPr="000F30B7">
        <w:t xml:space="preserve">funktionale Zustände, </w:t>
      </w:r>
    </w:p>
    <w:p w14:paraId="5CBB421E" w14:textId="77777777" w:rsidR="000F30B7" w:rsidRPr="000F30B7" w:rsidRDefault="000F30B7" w:rsidP="000F30B7">
      <w:pPr>
        <w:numPr>
          <w:ilvl w:val="0"/>
          <w:numId w:val="9"/>
        </w:numPr>
      </w:pPr>
      <w:r w:rsidRPr="000F30B7">
        <w:t xml:space="preserve">funktionale Relationen, </w:t>
      </w:r>
    </w:p>
    <w:p w14:paraId="16E45A3C" w14:textId="77777777" w:rsidR="000F30B7" w:rsidRPr="000F30B7" w:rsidRDefault="000F30B7" w:rsidP="000F30B7">
      <w:pPr>
        <w:numPr>
          <w:ilvl w:val="0"/>
          <w:numId w:val="9"/>
        </w:numPr>
      </w:pPr>
      <w:r w:rsidRPr="000F30B7">
        <w:t xml:space="preserve">funktionale Transformationen, </w:t>
      </w:r>
    </w:p>
    <w:p w14:paraId="51666166" w14:textId="77777777" w:rsidR="000F30B7" w:rsidRPr="000F30B7" w:rsidRDefault="000F30B7" w:rsidP="000F30B7">
      <w:pPr>
        <w:numPr>
          <w:ilvl w:val="0"/>
          <w:numId w:val="9"/>
        </w:numPr>
      </w:pPr>
      <w:r w:rsidRPr="000F30B7">
        <w:t xml:space="preserve">funktionale Organisationsräume, </w:t>
      </w:r>
    </w:p>
    <w:p w14:paraId="5FB36955" w14:textId="77777777" w:rsidR="000F30B7" w:rsidRPr="000F30B7" w:rsidRDefault="000F30B7" w:rsidP="000F30B7">
      <w:pPr>
        <w:numPr>
          <w:ilvl w:val="0"/>
          <w:numId w:val="9"/>
        </w:numPr>
      </w:pPr>
      <w:r w:rsidRPr="000F30B7">
        <w:t xml:space="preserve">funktionale Kohärenz, </w:t>
      </w:r>
    </w:p>
    <w:p w14:paraId="00DCD593" w14:textId="77777777" w:rsidR="000F30B7" w:rsidRPr="000F30B7" w:rsidRDefault="000F30B7" w:rsidP="000F30B7">
      <w:pPr>
        <w:numPr>
          <w:ilvl w:val="0"/>
          <w:numId w:val="9"/>
        </w:numPr>
      </w:pPr>
      <w:r w:rsidRPr="000F30B7">
        <w:t xml:space="preserve">funktionale Raum-Zeit-Kohärenz. </w:t>
      </w:r>
    </w:p>
    <w:p w14:paraId="32FA06E6" w14:textId="77777777" w:rsidR="000F30B7" w:rsidRPr="000F30B7" w:rsidRDefault="000F30B7" w:rsidP="000F30B7">
      <w:r w:rsidRPr="000F30B7">
        <w:t>Aus dieser rekursiven Konstruktion entsteht schließlich das Funktionale Raum-Zeit-Kohärenzsystem selbst.</w:t>
      </w:r>
    </w:p>
    <w:p w14:paraId="3CE77CA0" w14:textId="77777777" w:rsidR="000F30B7" w:rsidRPr="000F30B7" w:rsidRDefault="000F30B7" w:rsidP="000F30B7">
      <w:r w:rsidRPr="000F30B7">
        <w:t>Bemerkenswert ist dabei, dass zu keinem Zeitpunkt geometrische Koordinaten, physikalische Raumbegriffe oder klassische Zeitparameter vorausgesetzt wurden. Sämtliche Strukturen wurden ausschließlich aus funktionalen Beziehungen rekonstruiert. Raum und Zeit erscheinen damit nicht länger als primitive Grundgrößen, sondern als emergente Eigenschaften funktionaler Organisation.</w:t>
      </w:r>
    </w:p>
    <w:p w14:paraId="17A4C7A7" w14:textId="77777777" w:rsidR="000F30B7" w:rsidRPr="000F30B7" w:rsidRDefault="000F30B7" w:rsidP="000F30B7">
      <w:r w:rsidRPr="000F30B7">
        <w:t>Gerade dieser Rekonstruktionsweg unterscheidet das FRZK grundlegend von klassischen axiomatischen Raum-Zeit-Theorien. Die mathematische Theorie endet daher nicht bei einer Beschreibung vorhandener Raum-Zeit-Strukturen, sondern erklärt deren Entstehung aus funktionalen Organisationsprozessen.</w:t>
      </w:r>
    </w:p>
    <w:p w14:paraId="278C1268" w14:textId="77777777" w:rsidR="000F30B7" w:rsidRPr="000F30B7" w:rsidRDefault="000F30B7" w:rsidP="000F30B7">
      <w:r w:rsidRPr="000F30B7">
        <w:t>Mit diesem Abschnitt ist die mathematische Rekonstruktion des Funktionalen Raum-Zeit-Kohärenzsystems abgeschlossen. Die folgenden Kapitel können diese Struktur nun auf empirische Datensätze, semantische Dynamiken und technische Anwendungen übertragen.</w:t>
      </w:r>
    </w:p>
    <w:p w14:paraId="66F13B91" w14:textId="77777777" w:rsidR="009835D2" w:rsidRPr="009835D2" w:rsidRDefault="009835D2" w:rsidP="009835D2">
      <w:pPr>
        <w:rPr>
          <w:b/>
        </w:rPr>
      </w:pPr>
      <w:r w:rsidRPr="009835D2">
        <w:rPr>
          <w:b/>
        </w:rPr>
        <w:t>3.4.7 Mathematische Rekonstruktion funktionaler Dynamik</w:t>
      </w:r>
    </w:p>
    <w:p w14:paraId="4F87046A" w14:textId="77777777" w:rsidR="009835D2" w:rsidRPr="009835D2" w:rsidRDefault="009835D2" w:rsidP="009835D2">
      <w:r w:rsidRPr="009835D2">
        <w:t>Mit Abschnitt 3.4.6 ist die mathematische Rekonstruktion des Funktionalen Raum-Zeit-Kohärenzsystems im engeren Sinne abgeschlossen. Es existieren funktionale Zustände, Relationen, Transformationen, Organisationsräume sowie eine mathematisch definierte Raum-Zeit-Kohärenz. Dennoch beschreibt die bisherige Theorie ausschließlich statische oder rekursiv stabile Organisationsstrukturen. Für reale technische, biologische oder semantische Systeme genügt dies nicht. Organisationen entwickeln sich, passen sich an und verändern ihre funktionale Struktur kontinuierlich.</w:t>
      </w:r>
    </w:p>
    <w:p w14:paraId="09C12F14" w14:textId="77777777" w:rsidR="009835D2" w:rsidRPr="009835D2" w:rsidRDefault="009835D2" w:rsidP="009835D2">
      <w:r w:rsidRPr="009835D2">
        <w:t>Damit entsteht die nächste mathematische Fragestellung. Wie lässt sich die Dynamik funktionaler Organisation beschreiben, ohne auf einen klassischen physikalischen Zeitparameter zurückzugreifen? Im FRZK erfolgt diese Rekonstruktion nicht durch die Einführung einer externen Zeitachse, sondern durch die Betrachtung der Veränderung funktionaler Kohärenz selbst. Dynamik wird somit als Veränderung funktionaler Organisation verstanden.</w:t>
      </w:r>
    </w:p>
    <w:p w14:paraId="5337BA34" w14:textId="77777777" w:rsidR="009835D2" w:rsidRPr="009835D2" w:rsidRDefault="009835D2" w:rsidP="009835D2">
      <w:r w:rsidRPr="009835D2">
        <w:lastRenderedPageBreak/>
        <w:t>Diese Sichtweise entspricht unmittelbar dem axiomatischen Aufbau der Theorie. Bereits Axiom A6 fordert, funktionale Entwicklung ausschließlich aus den Zustandsänderungen des Systems selbst abzuleiten. Zeit erscheint damit nicht als unabhängige Variable, sondern als emergente Ordnungsgröße funktionaler Veränderungen.</w:t>
      </w:r>
    </w:p>
    <w:p w14:paraId="1BEF2F9D" w14:textId="77777777" w:rsidR="009835D2" w:rsidRPr="009835D2" w:rsidRDefault="00000000" w:rsidP="009835D2">
      <w:r>
        <w:pict w14:anchorId="4B8C572B">
          <v:rect id="_x0000_i1043" style="width:0;height:1.5pt" o:hralign="center" o:hrstd="t" o:hr="t" fillcolor="#a0a0a0" stroked="f"/>
        </w:pict>
      </w:r>
    </w:p>
    <w:p w14:paraId="420261E4" w14:textId="77777777" w:rsidR="009835D2" w:rsidRPr="009835D2" w:rsidRDefault="009835D2" w:rsidP="009835D2">
      <w:pPr>
        <w:rPr>
          <w:b/>
        </w:rPr>
      </w:pPr>
      <w:r w:rsidRPr="009835D2">
        <w:rPr>
          <w:b/>
        </w:rPr>
        <w:t>Definition 3.4.13 – Funktionale Dynamik</w:t>
      </w:r>
    </w:p>
    <w:p w14:paraId="70724915" w14:textId="77777777" w:rsidR="009835D2" w:rsidRPr="009835D2" w:rsidRDefault="009835D2" w:rsidP="009835D2">
      <w:r w:rsidRPr="009835D2">
        <w:t>Unter funktionaler Dynamik wird die Veränderung der funktionalen Kohärenz eines Organisationsraums entlang rekursiver Transformationen verstanden.</w:t>
      </w:r>
    </w:p>
    <w:p w14:paraId="6B6AA1FD" w14:textId="77777777" w:rsidR="009835D2" w:rsidRPr="009835D2" w:rsidRDefault="009835D2" w:rsidP="009835D2">
      <w:r w:rsidRPr="009835D2">
        <w:t>Formal wird die Dynamikfunktion</w:t>
      </w:r>
    </w:p>
    <w:p w14:paraId="74D54E62" w14:textId="77777777" w:rsidR="009835D2" w:rsidRPr="009835D2" w:rsidRDefault="009835D2" w:rsidP="009835D2">
      <w:proofErr w:type="spellStart"/>
      <w:proofErr w:type="gramStart"/>
      <w:r w:rsidRPr="009835D2">
        <w:t>Δκ:FRZK</w:t>
      </w:r>
      <w:proofErr w:type="gramEnd"/>
      <w:r w:rsidRPr="009835D2">
        <w:t>→R</w:t>
      </w:r>
      <w:proofErr w:type="spellEnd"/>
      <w:r w:rsidRPr="009835D2">
        <w:t>(3.94)\Delta_\</w:t>
      </w:r>
      <w:proofErr w:type="spellStart"/>
      <w:r w:rsidRPr="009835D2">
        <w:t>kappa</w:t>
      </w:r>
      <w:proofErr w:type="spellEnd"/>
      <w:r w:rsidRPr="009835D2">
        <w:t xml:space="preserve"> : \</w:t>
      </w:r>
      <w:proofErr w:type="spellStart"/>
      <w:r w:rsidRPr="009835D2">
        <w:t>mathfrak</w:t>
      </w:r>
      <w:proofErr w:type="spellEnd"/>
      <w:r w:rsidRPr="009835D2">
        <w:t>{FRZK} \</w:t>
      </w:r>
      <w:proofErr w:type="spellStart"/>
      <w:r w:rsidRPr="009835D2">
        <w:t>rightarrow</w:t>
      </w:r>
      <w:proofErr w:type="spellEnd"/>
      <w:r w:rsidRPr="009835D2">
        <w:t xml:space="preserve"> \</w:t>
      </w:r>
      <w:proofErr w:type="spellStart"/>
      <w:r w:rsidRPr="009835D2">
        <w:t>mathbb</w:t>
      </w:r>
      <w:proofErr w:type="spellEnd"/>
      <w:r w:rsidRPr="009835D2">
        <w:t>{R} \tag{3.94}</w:t>
      </w:r>
      <w:proofErr w:type="spellStart"/>
      <w:r w:rsidRPr="009835D2">
        <w:t>Δκ</w:t>
      </w:r>
      <w:proofErr w:type="spellEnd"/>
      <w:r w:rsidRPr="009835D2">
        <w:t xml:space="preserve">​:FRZK→R(3.94) </w:t>
      </w:r>
    </w:p>
    <w:p w14:paraId="362CFFF6" w14:textId="77777777" w:rsidR="009835D2" w:rsidRPr="009835D2" w:rsidRDefault="009835D2" w:rsidP="009835D2">
      <w:r w:rsidRPr="009835D2">
        <w:t>eingeführt.</w:t>
      </w:r>
    </w:p>
    <w:p w14:paraId="77644BAB" w14:textId="77777777" w:rsidR="009835D2" w:rsidRPr="009835D2" w:rsidRDefault="009835D2" w:rsidP="009835D2">
      <w:r w:rsidRPr="009835D2">
        <w:rPr>
          <w:b/>
        </w:rPr>
        <w:t>Word-</w:t>
      </w:r>
      <w:proofErr w:type="spellStart"/>
      <w:r w:rsidRPr="009835D2">
        <w:rPr>
          <w:b/>
        </w:rPr>
        <w:t>LaTeX</w:t>
      </w:r>
      <w:proofErr w:type="spellEnd"/>
      <w:r w:rsidRPr="009835D2">
        <w:rPr>
          <w:b/>
        </w:rPr>
        <w:t>:</w:t>
      </w:r>
      <w:r w:rsidRPr="009835D2">
        <w:t xml:space="preserve"> </w:t>
      </w:r>
      <w:proofErr w:type="gramStart"/>
      <w:r w:rsidRPr="009835D2">
        <w:t>\Delta_\</w:t>
      </w:r>
      <w:proofErr w:type="spellStart"/>
      <w:r w:rsidRPr="009835D2">
        <w:t>kappa</w:t>
      </w:r>
      <w:proofErr w:type="spellEnd"/>
      <w:r w:rsidRPr="009835D2">
        <w:t>:\</w:t>
      </w:r>
      <w:proofErr w:type="spellStart"/>
      <w:proofErr w:type="gramEnd"/>
      <w:r w:rsidRPr="009835D2">
        <w:t>mathfrak</w:t>
      </w:r>
      <w:proofErr w:type="spellEnd"/>
      <w:r w:rsidRPr="009835D2">
        <w:t>{FRZK}\</w:t>
      </w:r>
      <w:proofErr w:type="spellStart"/>
      <w:r w:rsidRPr="009835D2">
        <w:t>rightarrow</w:t>
      </w:r>
      <w:proofErr w:type="spellEnd"/>
      <w:r w:rsidRPr="009835D2">
        <w:t>\</w:t>
      </w:r>
      <w:proofErr w:type="spellStart"/>
      <w:r w:rsidRPr="009835D2">
        <w:t>mathbb</w:t>
      </w:r>
      <w:proofErr w:type="spellEnd"/>
      <w:r w:rsidRPr="009835D2">
        <w:t>{R}</w:t>
      </w:r>
    </w:p>
    <w:p w14:paraId="5DB7CE03" w14:textId="77777777" w:rsidR="009835D2" w:rsidRPr="009835D2" w:rsidRDefault="009835D2" w:rsidP="009835D2">
      <w:r w:rsidRPr="009835D2">
        <w:t>Dabei beschreibt</w:t>
      </w:r>
    </w:p>
    <w:p w14:paraId="6F6742B2" w14:textId="77777777" w:rsidR="009835D2" w:rsidRPr="009835D2" w:rsidRDefault="009835D2" w:rsidP="009835D2">
      <w:pPr>
        <w:numPr>
          <w:ilvl w:val="0"/>
          <w:numId w:val="10"/>
        </w:numPr>
      </w:pPr>
      <w:proofErr w:type="spellStart"/>
      <w:r w:rsidRPr="009835D2">
        <w:t>Δκ</w:t>
      </w:r>
      <w:proofErr w:type="spellEnd"/>
      <w:r w:rsidRPr="009835D2">
        <w:t>&gt;0\Delta_\</w:t>
      </w:r>
      <w:proofErr w:type="spellStart"/>
      <w:r w:rsidRPr="009835D2">
        <w:t>kappa</w:t>
      </w:r>
      <w:proofErr w:type="spellEnd"/>
      <w:r w:rsidRPr="009835D2">
        <w:t xml:space="preserve">&gt;0Δκ​&gt;0 eine Zunahme funktionaler Kohärenz, </w:t>
      </w:r>
    </w:p>
    <w:p w14:paraId="67769F4C" w14:textId="77777777" w:rsidR="009835D2" w:rsidRPr="009835D2" w:rsidRDefault="009835D2" w:rsidP="009835D2">
      <w:pPr>
        <w:numPr>
          <w:ilvl w:val="0"/>
          <w:numId w:val="10"/>
        </w:numPr>
      </w:pPr>
      <w:proofErr w:type="spellStart"/>
      <w:r w:rsidRPr="009835D2">
        <w:t>Δκ</w:t>
      </w:r>
      <w:proofErr w:type="spellEnd"/>
      <w:r w:rsidRPr="009835D2">
        <w:t>&lt;0\Delta_\</w:t>
      </w:r>
      <w:proofErr w:type="spellStart"/>
      <w:r w:rsidRPr="009835D2">
        <w:t>kappa</w:t>
      </w:r>
      <w:proofErr w:type="spellEnd"/>
      <w:r w:rsidRPr="009835D2">
        <w:t xml:space="preserve">&lt;0Δκ​&lt;0 einen Verlust funktionaler Kohärenz, </w:t>
      </w:r>
    </w:p>
    <w:p w14:paraId="4CCA1188" w14:textId="77777777" w:rsidR="009835D2" w:rsidRPr="009835D2" w:rsidRDefault="009835D2" w:rsidP="009835D2">
      <w:pPr>
        <w:numPr>
          <w:ilvl w:val="0"/>
          <w:numId w:val="10"/>
        </w:numPr>
      </w:pPr>
      <w:proofErr w:type="spellStart"/>
      <w:r w:rsidRPr="009835D2">
        <w:t>Δκ</w:t>
      </w:r>
      <w:proofErr w:type="spellEnd"/>
      <w:r w:rsidRPr="009835D2">
        <w:t>=0\Delta_\</w:t>
      </w:r>
      <w:proofErr w:type="spellStart"/>
      <w:r w:rsidRPr="009835D2">
        <w:t>kappa</w:t>
      </w:r>
      <w:proofErr w:type="spellEnd"/>
      <w:r w:rsidRPr="009835D2">
        <w:t xml:space="preserve">=0Δκ​=0 einen stationären funktionalen Zustand. </w:t>
      </w:r>
    </w:p>
    <w:p w14:paraId="7F0F6FF6" w14:textId="77777777" w:rsidR="009835D2" w:rsidRPr="009835D2" w:rsidRDefault="009835D2" w:rsidP="009835D2">
      <w:r w:rsidRPr="009835D2">
        <w:t>Damit wird Dynamik unmittelbar aus der Veränderung funktionaler Organisation rekonstruiert.</w:t>
      </w:r>
    </w:p>
    <w:p w14:paraId="0E471D3E" w14:textId="77777777" w:rsidR="009835D2" w:rsidRPr="009835D2" w:rsidRDefault="00000000" w:rsidP="009835D2">
      <w:r>
        <w:pict w14:anchorId="61F8D992">
          <v:rect id="_x0000_i1044" style="width:0;height:1.5pt" o:hralign="center" o:hrstd="t" o:hr="t" fillcolor="#a0a0a0" stroked="f"/>
        </w:pict>
      </w:r>
    </w:p>
    <w:p w14:paraId="59398427" w14:textId="77777777" w:rsidR="009835D2" w:rsidRPr="009835D2" w:rsidRDefault="009835D2" w:rsidP="009835D2">
      <w:pPr>
        <w:rPr>
          <w:b/>
        </w:rPr>
      </w:pPr>
      <w:r w:rsidRPr="009835D2">
        <w:rPr>
          <w:b/>
        </w:rPr>
        <w:t>Definition 3.4.14 – Funktionale Entwicklungsbahn</w:t>
      </w:r>
    </w:p>
    <w:p w14:paraId="0E8FA197" w14:textId="77777777" w:rsidR="009835D2" w:rsidRPr="009835D2" w:rsidRDefault="009835D2" w:rsidP="009835D2">
      <w:r w:rsidRPr="009835D2">
        <w:t>Eine funktionale Entwicklungsbahn ist eine geordnete Folge funktionaler Organisationsräume,</w:t>
      </w:r>
    </w:p>
    <w:p w14:paraId="3736D408" w14:textId="77777777" w:rsidR="009835D2" w:rsidRPr="009835D2" w:rsidRDefault="009835D2" w:rsidP="009835D2">
      <w:r w:rsidRPr="009835D2">
        <w:t>ΓF=(O</w:t>
      </w:r>
      <w:proofErr w:type="gramStart"/>
      <w:r w:rsidRPr="009835D2">
        <w:t>0,O</w:t>
      </w:r>
      <w:proofErr w:type="gramEnd"/>
      <w:r w:rsidRPr="009835D2">
        <w:t>1,…,On).(3.95)\</w:t>
      </w:r>
      <w:proofErr w:type="spellStart"/>
      <w:r w:rsidRPr="009835D2">
        <w:t>Gamma_F</w:t>
      </w:r>
      <w:proofErr w:type="spellEnd"/>
      <w:r w:rsidRPr="009835D2">
        <w:t xml:space="preserve"> = \</w:t>
      </w:r>
      <w:proofErr w:type="spellStart"/>
      <w:r w:rsidRPr="009835D2">
        <w:t>left</w:t>
      </w:r>
      <w:proofErr w:type="spellEnd"/>
      <w:r w:rsidRPr="009835D2">
        <w:t>( \</w:t>
      </w:r>
      <w:proofErr w:type="spellStart"/>
      <w:r w:rsidRPr="009835D2">
        <w:t>mathfrak</w:t>
      </w:r>
      <w:proofErr w:type="spellEnd"/>
      <w:r w:rsidRPr="009835D2">
        <w:t>{O}_0, \</w:t>
      </w:r>
      <w:proofErr w:type="spellStart"/>
      <w:r w:rsidRPr="009835D2">
        <w:t>mathfrak</w:t>
      </w:r>
      <w:proofErr w:type="spellEnd"/>
      <w:r w:rsidRPr="009835D2">
        <w:t>{O}_1, \</w:t>
      </w:r>
      <w:proofErr w:type="spellStart"/>
      <w:r w:rsidRPr="009835D2">
        <w:t>dots</w:t>
      </w:r>
      <w:proofErr w:type="spellEnd"/>
      <w:r w:rsidRPr="009835D2">
        <w:t>, \</w:t>
      </w:r>
      <w:proofErr w:type="spellStart"/>
      <w:r w:rsidRPr="009835D2">
        <w:t>mathfrak</w:t>
      </w:r>
      <w:proofErr w:type="spellEnd"/>
      <w:r w:rsidRPr="009835D2">
        <w:t>{O}_n \</w:t>
      </w:r>
      <w:proofErr w:type="spellStart"/>
      <w:r w:rsidRPr="009835D2">
        <w:t>right</w:t>
      </w:r>
      <w:proofErr w:type="spellEnd"/>
      <w:r w:rsidRPr="009835D2">
        <w:t>). \</w:t>
      </w:r>
      <w:proofErr w:type="gramStart"/>
      <w:r w:rsidRPr="009835D2">
        <w:t>tag{</w:t>
      </w:r>
      <w:proofErr w:type="gramEnd"/>
      <w:r w:rsidRPr="009835D2">
        <w:t xml:space="preserve">3.95}ΓF​=(O0​,O1​,…,On​).(3.95) </w:t>
      </w:r>
    </w:p>
    <w:p w14:paraId="4D70F6E5" w14:textId="77777777" w:rsidR="009835D2" w:rsidRPr="009835D2" w:rsidRDefault="009835D2" w:rsidP="009835D2">
      <w:r w:rsidRPr="009835D2">
        <w:rPr>
          <w:b/>
        </w:rPr>
        <w:t>Word-</w:t>
      </w:r>
      <w:proofErr w:type="spellStart"/>
      <w:r w:rsidRPr="009835D2">
        <w:rPr>
          <w:b/>
        </w:rPr>
        <w:t>LaTeX</w:t>
      </w:r>
      <w:proofErr w:type="spellEnd"/>
      <w:r w:rsidRPr="009835D2">
        <w:rPr>
          <w:b/>
        </w:rPr>
        <w:t>:</w:t>
      </w:r>
      <w:r w:rsidRPr="009835D2">
        <w:t xml:space="preserve"> \Gamma_F=\left(\mathfrak{O}_</w:t>
      </w:r>
      <w:proofErr w:type="gramStart"/>
      <w:r w:rsidRPr="009835D2">
        <w:t>0,\</w:t>
      </w:r>
      <w:proofErr w:type="gramEnd"/>
      <w:r w:rsidRPr="009835D2">
        <w:t>mathfrak{O}_1,\dots,\mathfrak{O}_n\right)</w:t>
      </w:r>
    </w:p>
    <w:p w14:paraId="01BC8DAE" w14:textId="77777777" w:rsidR="009835D2" w:rsidRPr="009835D2" w:rsidRDefault="009835D2" w:rsidP="009835D2">
      <w:r w:rsidRPr="009835D2">
        <w:t>Jeder Organisationsraum entsteht aus seinem Vorgänger durch eine zulässige funktionale Transformation. Die Entwicklungsbahn beschreibt somit die rekursive Evolution funktionaler Organisation.</w:t>
      </w:r>
    </w:p>
    <w:p w14:paraId="39940190" w14:textId="77777777" w:rsidR="009835D2" w:rsidRPr="009835D2" w:rsidRDefault="00000000" w:rsidP="009835D2">
      <w:r>
        <w:pict w14:anchorId="22BFA4C9">
          <v:rect id="_x0000_i1045" style="width:0;height:1.5pt" o:hralign="center" o:hrstd="t" o:hr="t" fillcolor="#a0a0a0" stroked="f"/>
        </w:pict>
      </w:r>
    </w:p>
    <w:p w14:paraId="7E0CB160" w14:textId="77777777" w:rsidR="009835D2" w:rsidRPr="009835D2" w:rsidRDefault="009835D2" w:rsidP="009835D2">
      <w:pPr>
        <w:rPr>
          <w:b/>
        </w:rPr>
      </w:pPr>
      <w:r w:rsidRPr="009835D2">
        <w:rPr>
          <w:b/>
        </w:rPr>
        <w:t>Lemma 3.4.5 – Kohärenzdifferenz auf Entwicklungsbahnen</w:t>
      </w:r>
    </w:p>
    <w:p w14:paraId="47FDAC55" w14:textId="77777777" w:rsidR="009835D2" w:rsidRPr="009835D2" w:rsidRDefault="009835D2" w:rsidP="009835D2">
      <w:r w:rsidRPr="009835D2">
        <w:t>Für zwei aufeinanderfolgende Organisationsräume einer Entwicklungsbahn gilt</w:t>
      </w:r>
    </w:p>
    <w:p w14:paraId="69C9077A" w14:textId="77777777" w:rsidR="009835D2" w:rsidRPr="009835D2" w:rsidRDefault="009835D2" w:rsidP="009835D2">
      <w:proofErr w:type="spellStart"/>
      <w:r w:rsidRPr="009835D2">
        <w:t>Δκ</w:t>
      </w:r>
      <w:proofErr w:type="spellEnd"/>
      <w:r w:rsidRPr="009835D2">
        <w:t>=κ(Oi+</w:t>
      </w:r>
      <w:proofErr w:type="gramStart"/>
      <w:r w:rsidRPr="009835D2">
        <w:t>1)−</w:t>
      </w:r>
      <w:proofErr w:type="gramEnd"/>
      <w:r w:rsidRPr="009835D2">
        <w:t>κ(</w:t>
      </w:r>
      <w:proofErr w:type="spellStart"/>
      <w:r w:rsidRPr="009835D2">
        <w:t>Oi</w:t>
      </w:r>
      <w:proofErr w:type="spellEnd"/>
      <w:r w:rsidRPr="009835D2">
        <w:t>).(3.96)\Delta_\</w:t>
      </w:r>
      <w:proofErr w:type="spellStart"/>
      <w:r w:rsidRPr="009835D2">
        <w:t>kappa</w:t>
      </w:r>
      <w:proofErr w:type="spellEnd"/>
      <w:r w:rsidRPr="009835D2">
        <w:t xml:space="preserve"> = \</w:t>
      </w:r>
      <w:proofErr w:type="spellStart"/>
      <w:r w:rsidRPr="009835D2">
        <w:t>kappa</w:t>
      </w:r>
      <w:proofErr w:type="spellEnd"/>
      <w:r w:rsidRPr="009835D2">
        <w:t>(\</w:t>
      </w:r>
      <w:proofErr w:type="spellStart"/>
      <w:r w:rsidRPr="009835D2">
        <w:t>mathfrak</w:t>
      </w:r>
      <w:proofErr w:type="spellEnd"/>
      <w:r w:rsidRPr="009835D2">
        <w:t>{O}_{i+1}) - \</w:t>
      </w:r>
      <w:proofErr w:type="spellStart"/>
      <w:r w:rsidRPr="009835D2">
        <w:t>kappa</w:t>
      </w:r>
      <w:proofErr w:type="spellEnd"/>
      <w:r w:rsidRPr="009835D2">
        <w:t>(\</w:t>
      </w:r>
      <w:proofErr w:type="spellStart"/>
      <w:r w:rsidRPr="009835D2">
        <w:t>mathfrak</w:t>
      </w:r>
      <w:proofErr w:type="spellEnd"/>
      <w:r w:rsidRPr="009835D2">
        <w:t>{O}_i). \</w:t>
      </w:r>
      <w:proofErr w:type="gramStart"/>
      <w:r w:rsidRPr="009835D2">
        <w:t>tag{</w:t>
      </w:r>
      <w:proofErr w:type="gramEnd"/>
      <w:r w:rsidRPr="009835D2">
        <w:t>3.96}</w:t>
      </w:r>
      <w:proofErr w:type="spellStart"/>
      <w:r w:rsidRPr="009835D2">
        <w:t>Δκ</w:t>
      </w:r>
      <w:proofErr w:type="spellEnd"/>
      <w:r w:rsidRPr="009835D2">
        <w:t>​=κ(Oi+1​)−κ(</w:t>
      </w:r>
      <w:proofErr w:type="spellStart"/>
      <w:r w:rsidRPr="009835D2">
        <w:t>Oi</w:t>
      </w:r>
      <w:proofErr w:type="spellEnd"/>
      <w:r w:rsidRPr="009835D2">
        <w:t xml:space="preserve">​).(3.96) </w:t>
      </w:r>
    </w:p>
    <w:p w14:paraId="6030C1EA" w14:textId="77777777" w:rsidR="009835D2" w:rsidRPr="009835D2" w:rsidRDefault="009835D2" w:rsidP="009835D2">
      <w:r w:rsidRPr="009835D2">
        <w:rPr>
          <w:b/>
        </w:rPr>
        <w:t>Word-</w:t>
      </w:r>
      <w:proofErr w:type="spellStart"/>
      <w:r w:rsidRPr="009835D2">
        <w:rPr>
          <w:b/>
        </w:rPr>
        <w:t>LaTeX</w:t>
      </w:r>
      <w:proofErr w:type="spellEnd"/>
      <w:r w:rsidRPr="009835D2">
        <w:rPr>
          <w:b/>
        </w:rPr>
        <w:t>:</w:t>
      </w:r>
      <w:r w:rsidRPr="009835D2">
        <w:t xml:space="preserve"> \Delta_\</w:t>
      </w:r>
      <w:proofErr w:type="spellStart"/>
      <w:r w:rsidRPr="009835D2">
        <w:t>kappa</w:t>
      </w:r>
      <w:proofErr w:type="spellEnd"/>
      <w:r w:rsidRPr="009835D2">
        <w:t>=\</w:t>
      </w:r>
      <w:proofErr w:type="spellStart"/>
      <w:r w:rsidRPr="009835D2">
        <w:t>kappa</w:t>
      </w:r>
      <w:proofErr w:type="spellEnd"/>
      <w:r w:rsidRPr="009835D2">
        <w:t>(\</w:t>
      </w:r>
      <w:proofErr w:type="spellStart"/>
      <w:r w:rsidRPr="009835D2">
        <w:t>mathfrak</w:t>
      </w:r>
      <w:proofErr w:type="spellEnd"/>
      <w:r w:rsidRPr="009835D2">
        <w:t>{O}_{i+1</w:t>
      </w:r>
      <w:proofErr w:type="gramStart"/>
      <w:r w:rsidRPr="009835D2">
        <w:t>})-</w:t>
      </w:r>
      <w:proofErr w:type="gramEnd"/>
      <w:r w:rsidRPr="009835D2">
        <w:t>\</w:t>
      </w:r>
      <w:proofErr w:type="spellStart"/>
      <w:r w:rsidRPr="009835D2">
        <w:t>kappa</w:t>
      </w:r>
      <w:proofErr w:type="spellEnd"/>
      <w:r w:rsidRPr="009835D2">
        <w:t>(\</w:t>
      </w:r>
      <w:proofErr w:type="spellStart"/>
      <w:r w:rsidRPr="009835D2">
        <w:t>mathfrak</w:t>
      </w:r>
      <w:proofErr w:type="spellEnd"/>
      <w:r w:rsidRPr="009835D2">
        <w:t>{O}_i)</w:t>
      </w:r>
    </w:p>
    <w:p w14:paraId="498C0BBE" w14:textId="77777777" w:rsidR="009835D2" w:rsidRPr="009835D2" w:rsidRDefault="009835D2" w:rsidP="009835D2">
      <w:pPr>
        <w:rPr>
          <w:b/>
        </w:rPr>
      </w:pPr>
      <w:r w:rsidRPr="009835D2">
        <w:rPr>
          <w:b/>
        </w:rPr>
        <w:t>Beweis</w:t>
      </w:r>
    </w:p>
    <w:p w14:paraId="1CAB5AC8" w14:textId="77777777" w:rsidR="009835D2" w:rsidRPr="009835D2" w:rsidRDefault="009835D2" w:rsidP="009835D2">
      <w:r w:rsidRPr="009835D2">
        <w:lastRenderedPageBreak/>
        <w:t xml:space="preserve">Da jedem Organisationsraum nach Abschnitt 3.4.5 ein wohldefinierter Kohärenzwert zugeordnet ist, kann zwischen zwei aufeinanderfolgenden Organisationsräumen ihre Differenz gebildet werden. Diese Differenz definiert unmittelbar die funktionale Dynamik. </w:t>
      </w:r>
      <w:r w:rsidRPr="009835D2">
        <w:rPr>
          <w:rFonts w:ascii="Cambria Math" w:hAnsi="Cambria Math" w:cs="Cambria Math"/>
        </w:rPr>
        <w:t>∎</w:t>
      </w:r>
    </w:p>
    <w:p w14:paraId="74C66D90" w14:textId="77777777" w:rsidR="009835D2" w:rsidRPr="009835D2" w:rsidRDefault="00000000" w:rsidP="009835D2">
      <w:r>
        <w:pict w14:anchorId="2D217854">
          <v:rect id="_x0000_i1046" style="width:0;height:1.5pt" o:hralign="center" o:hrstd="t" o:hr="t" fillcolor="#a0a0a0" stroked="f"/>
        </w:pict>
      </w:r>
    </w:p>
    <w:p w14:paraId="7B663561" w14:textId="77777777" w:rsidR="009835D2" w:rsidRPr="009835D2" w:rsidRDefault="009835D2" w:rsidP="009835D2">
      <w:pPr>
        <w:rPr>
          <w:b/>
        </w:rPr>
      </w:pPr>
      <w:r w:rsidRPr="009835D2">
        <w:rPr>
          <w:b/>
        </w:rPr>
        <w:t>Satz 3.4.7 – Rekonstruktion funktionaler Entwicklung</w:t>
      </w:r>
    </w:p>
    <w:p w14:paraId="1B1AC50C" w14:textId="77777777" w:rsidR="009835D2" w:rsidRPr="009835D2" w:rsidRDefault="009835D2" w:rsidP="009835D2">
      <w:r w:rsidRPr="009835D2">
        <w:t>Jede zulässige rekursive Transformationsfolge erzeugt eine eindeutige funktionale Entwicklungsbahn.</w:t>
      </w:r>
    </w:p>
    <w:p w14:paraId="6D062C1B" w14:textId="77777777" w:rsidR="009835D2" w:rsidRPr="009835D2" w:rsidRDefault="009835D2" w:rsidP="009835D2">
      <w:r w:rsidRPr="009835D2">
        <w:t>Formal gilt</w:t>
      </w:r>
    </w:p>
    <w:p w14:paraId="20D70457" w14:textId="77777777" w:rsidR="009835D2" w:rsidRPr="009835D2" w:rsidRDefault="009835D2" w:rsidP="009835D2">
      <w:r w:rsidRPr="009835D2">
        <w:t>TF </w:t>
      </w:r>
      <w:proofErr w:type="spellStart"/>
      <w:r w:rsidRPr="009835D2">
        <w:t>n</w:t>
      </w:r>
      <w:r w:rsidRPr="009835D2">
        <w:rPr>
          <w:rFonts w:ascii="Cambria Math" w:hAnsi="Cambria Math" w:cs="Cambria Math"/>
        </w:rPr>
        <w:t>⟹</w:t>
      </w:r>
      <w:r w:rsidRPr="009835D2">
        <w:t>Γ</w:t>
      </w:r>
      <w:proofErr w:type="gramStart"/>
      <w:r w:rsidRPr="009835D2">
        <w:t>F</w:t>
      </w:r>
      <w:proofErr w:type="spellEnd"/>
      <w:r w:rsidRPr="009835D2">
        <w:t>.(</w:t>
      </w:r>
      <w:proofErr w:type="gramEnd"/>
      <w:r w:rsidRPr="009835D2">
        <w:t>3.97)\</w:t>
      </w:r>
      <w:proofErr w:type="spellStart"/>
      <w:r w:rsidRPr="009835D2">
        <w:t>mathcal</w:t>
      </w:r>
      <w:proofErr w:type="spellEnd"/>
      <w:r w:rsidRPr="009835D2">
        <w:t>{T}_F^{\,n} \</w:t>
      </w:r>
      <w:proofErr w:type="spellStart"/>
      <w:r w:rsidRPr="009835D2">
        <w:t>Longrightarrow</w:t>
      </w:r>
      <w:proofErr w:type="spellEnd"/>
      <w:r w:rsidRPr="009835D2">
        <w:t xml:space="preserve"> \</w:t>
      </w:r>
      <w:proofErr w:type="spellStart"/>
      <w:r w:rsidRPr="009835D2">
        <w:t>Gamma_F</w:t>
      </w:r>
      <w:proofErr w:type="spellEnd"/>
      <w:r w:rsidRPr="009835D2">
        <w:t>. \tag{3.97}</w:t>
      </w:r>
      <w:proofErr w:type="spellStart"/>
      <w:r w:rsidRPr="009835D2">
        <w:t>TFn</w:t>
      </w:r>
      <w:proofErr w:type="spellEnd"/>
      <w:r w:rsidRPr="009835D2">
        <w:t>​</w:t>
      </w:r>
      <w:r w:rsidRPr="009835D2">
        <w:rPr>
          <w:rFonts w:ascii="Cambria Math" w:hAnsi="Cambria Math" w:cs="Cambria Math"/>
        </w:rPr>
        <w:t>⟹</w:t>
      </w:r>
      <w:r w:rsidRPr="009835D2">
        <w:t xml:space="preserve">ΓF​.(3.97) </w:t>
      </w:r>
    </w:p>
    <w:p w14:paraId="73CE533F" w14:textId="77777777" w:rsidR="009835D2" w:rsidRPr="009835D2" w:rsidRDefault="009835D2" w:rsidP="009835D2">
      <w:r w:rsidRPr="009835D2">
        <w:rPr>
          <w:b/>
        </w:rPr>
        <w:t>Word-</w:t>
      </w:r>
      <w:proofErr w:type="spellStart"/>
      <w:r w:rsidRPr="009835D2">
        <w:rPr>
          <w:b/>
        </w:rPr>
        <w:t>LaTeX</w:t>
      </w:r>
      <w:proofErr w:type="spellEnd"/>
      <w:r w:rsidRPr="009835D2">
        <w:rPr>
          <w:b/>
        </w:rPr>
        <w:t>:</w:t>
      </w:r>
      <w:r w:rsidRPr="009835D2">
        <w:t xml:space="preserve"> \</w:t>
      </w:r>
      <w:proofErr w:type="spellStart"/>
      <w:r w:rsidRPr="009835D2">
        <w:t>mathcal</w:t>
      </w:r>
      <w:proofErr w:type="spellEnd"/>
      <w:r w:rsidRPr="009835D2">
        <w:t>{T}_F^{</w:t>
      </w:r>
      <w:proofErr w:type="gramStart"/>
      <w:r w:rsidRPr="009835D2">
        <w:t>\,n</w:t>
      </w:r>
      <w:proofErr w:type="gramEnd"/>
      <w:r w:rsidRPr="009835D2">
        <w:t>}\</w:t>
      </w:r>
      <w:proofErr w:type="spellStart"/>
      <w:r w:rsidRPr="009835D2">
        <w:t>Longrightarrow</w:t>
      </w:r>
      <w:proofErr w:type="spellEnd"/>
      <w:r w:rsidRPr="009835D2">
        <w:t>\</w:t>
      </w:r>
      <w:proofErr w:type="spellStart"/>
      <w:r w:rsidRPr="009835D2">
        <w:t>Gamma_F</w:t>
      </w:r>
      <w:proofErr w:type="spellEnd"/>
    </w:p>
    <w:p w14:paraId="4D5C8954" w14:textId="77777777" w:rsidR="009835D2" w:rsidRPr="009835D2" w:rsidRDefault="009835D2" w:rsidP="009835D2">
      <w:pPr>
        <w:rPr>
          <w:b/>
        </w:rPr>
      </w:pPr>
      <w:r w:rsidRPr="009835D2">
        <w:rPr>
          <w:b/>
        </w:rPr>
        <w:t>Beweis</w:t>
      </w:r>
    </w:p>
    <w:p w14:paraId="720D35A7" w14:textId="77777777" w:rsidR="009835D2" w:rsidRPr="009835D2" w:rsidRDefault="009835D2" w:rsidP="009835D2">
      <w:r w:rsidRPr="009835D2">
        <w:t xml:space="preserve">Nach Definition 3.4.6 erzeugt jede rekursive Transformation eine Folge funktionaler Organisationsräume. Definition 3.4.14 fasst diese Folge als Entwicklungsbahn zusammen. Da jede Transformation eindeutig bestimmt ist, ist auch die resultierende Entwicklungsbahn eindeutig. </w:t>
      </w:r>
      <w:r w:rsidRPr="009835D2">
        <w:rPr>
          <w:rFonts w:ascii="Cambria Math" w:hAnsi="Cambria Math" w:cs="Cambria Math"/>
        </w:rPr>
        <w:t>∎</w:t>
      </w:r>
    </w:p>
    <w:p w14:paraId="7FD03536" w14:textId="77777777" w:rsidR="009835D2" w:rsidRPr="009835D2" w:rsidRDefault="00000000" w:rsidP="009835D2">
      <w:r>
        <w:pict w14:anchorId="78120907">
          <v:rect id="_x0000_i1047" style="width:0;height:1.5pt" o:hralign="center" o:hrstd="t" o:hr="t" fillcolor="#a0a0a0" stroked="f"/>
        </w:pict>
      </w:r>
    </w:p>
    <w:p w14:paraId="71964808" w14:textId="77777777" w:rsidR="009835D2" w:rsidRPr="009835D2" w:rsidRDefault="009835D2" w:rsidP="009835D2">
      <w:pPr>
        <w:rPr>
          <w:b/>
        </w:rPr>
      </w:pPr>
      <w:r w:rsidRPr="009835D2">
        <w:rPr>
          <w:b/>
        </w:rPr>
        <w:t>Bedeutung für das FRZK</w:t>
      </w:r>
    </w:p>
    <w:p w14:paraId="2D565F02" w14:textId="77777777" w:rsidR="009835D2" w:rsidRPr="009835D2" w:rsidRDefault="009835D2" w:rsidP="009835D2">
      <w:r w:rsidRPr="009835D2">
        <w:t>Mit diesem Abschnitt erhält das Funktionale Raum-Zeit-Kohärenzsystem erstmals eine explizite mathematische Beschreibung funktionaler Entwicklung. Dynamik wird nicht mehr als Bewegung in einem vorgegebenen Raum verstanden, sondern als Veränderung funktionaler Organisation.</w:t>
      </w:r>
    </w:p>
    <w:p w14:paraId="65878C31" w14:textId="77777777" w:rsidR="009835D2" w:rsidRPr="009835D2" w:rsidRDefault="009835D2" w:rsidP="009835D2">
      <w:r w:rsidRPr="009835D2">
        <w:t>Damit entsteht eine konsequent rekonstruktive Sichtweise:</w:t>
      </w:r>
    </w:p>
    <w:p w14:paraId="1C1A240C" w14:textId="77777777" w:rsidR="009835D2" w:rsidRPr="009835D2" w:rsidRDefault="009835D2" w:rsidP="009835D2">
      <w:pPr>
        <w:numPr>
          <w:ilvl w:val="0"/>
          <w:numId w:val="11"/>
        </w:numPr>
      </w:pPr>
      <w:r w:rsidRPr="009835D2">
        <w:t xml:space="preserve">Zustände erzeugen Relationen, </w:t>
      </w:r>
    </w:p>
    <w:p w14:paraId="31E59795" w14:textId="77777777" w:rsidR="009835D2" w:rsidRPr="009835D2" w:rsidRDefault="009835D2" w:rsidP="009835D2">
      <w:pPr>
        <w:numPr>
          <w:ilvl w:val="0"/>
          <w:numId w:val="11"/>
        </w:numPr>
      </w:pPr>
      <w:r w:rsidRPr="009835D2">
        <w:t xml:space="preserve">Relationen erzeugen Transformationen, </w:t>
      </w:r>
    </w:p>
    <w:p w14:paraId="4FF503F2" w14:textId="77777777" w:rsidR="009835D2" w:rsidRPr="009835D2" w:rsidRDefault="009835D2" w:rsidP="009835D2">
      <w:pPr>
        <w:numPr>
          <w:ilvl w:val="0"/>
          <w:numId w:val="11"/>
        </w:numPr>
      </w:pPr>
      <w:r w:rsidRPr="009835D2">
        <w:t xml:space="preserve">Transformationen erzeugen Organisationsräume, </w:t>
      </w:r>
    </w:p>
    <w:p w14:paraId="05A54C6F" w14:textId="77777777" w:rsidR="009835D2" w:rsidRPr="009835D2" w:rsidRDefault="009835D2" w:rsidP="009835D2">
      <w:pPr>
        <w:numPr>
          <w:ilvl w:val="0"/>
          <w:numId w:val="11"/>
        </w:numPr>
      </w:pPr>
      <w:r w:rsidRPr="009835D2">
        <w:t xml:space="preserve">Organisationsräume besitzen Kohärenz, </w:t>
      </w:r>
    </w:p>
    <w:p w14:paraId="3171F8EB" w14:textId="77777777" w:rsidR="009835D2" w:rsidRPr="009835D2" w:rsidRDefault="009835D2" w:rsidP="009835D2">
      <w:pPr>
        <w:numPr>
          <w:ilvl w:val="0"/>
          <w:numId w:val="11"/>
        </w:numPr>
      </w:pPr>
      <w:r w:rsidRPr="009835D2">
        <w:t xml:space="preserve">Kohärenz verändert sich, </w:t>
      </w:r>
    </w:p>
    <w:p w14:paraId="7C672ADB" w14:textId="77777777" w:rsidR="009835D2" w:rsidRPr="009835D2" w:rsidRDefault="009835D2" w:rsidP="009835D2">
      <w:pPr>
        <w:numPr>
          <w:ilvl w:val="0"/>
          <w:numId w:val="11"/>
        </w:numPr>
      </w:pPr>
      <w:r w:rsidRPr="009835D2">
        <w:t xml:space="preserve">aus dieser Veränderung entsteht funktionale Dynamik. </w:t>
      </w:r>
    </w:p>
    <w:p w14:paraId="1CE40B72" w14:textId="77777777" w:rsidR="009835D2" w:rsidRPr="009835D2" w:rsidRDefault="009835D2" w:rsidP="009835D2">
      <w:r w:rsidRPr="009835D2">
        <w:t>Der Entwicklungsparameter des FRZK ist somit keine unabhängige physikalische Zeitgröße, sondern ergibt sich vollständig aus der rekursiven Veränderung funktionaler Kohärenz. Genau diese Rekonstruktion bildet später die Grundlage für die empirische Analyse semantischer Prozesse, Lernverläufe und komplexer technischer Systeme.</w:t>
      </w:r>
    </w:p>
    <w:p w14:paraId="20575E2D" w14:textId="77777777" w:rsidR="00361DE7" w:rsidRPr="00361DE7" w:rsidRDefault="00361DE7" w:rsidP="00361DE7">
      <w:pPr>
        <w:rPr>
          <w:b/>
        </w:rPr>
      </w:pPr>
      <w:r w:rsidRPr="00361DE7">
        <w:rPr>
          <w:b/>
        </w:rPr>
        <w:t>3.4.8 Mathematische Rekonstruktion funktionaler Attraktoren</w:t>
      </w:r>
    </w:p>
    <w:p w14:paraId="52C4B199" w14:textId="77777777" w:rsidR="00361DE7" w:rsidRPr="00361DE7" w:rsidRDefault="00361DE7" w:rsidP="00361DE7">
      <w:r w:rsidRPr="00361DE7">
        <w:t xml:space="preserve">Mit der Einführung funktionaler Dynamik in Abschnitt 3.4.7 kann das Funktionale Raum-Zeit-Kohärenzsystem nun nicht mehr nur statische Organisationsstrukturen beschreiben, sondern auch deren Entwicklung. Dennoch bleibt eine fundamentale Fragestellung offen. Reale Systeme entwickeln sich nicht beliebig. Vielmehr zeigen sie häufig eine Tendenz, bestimmte Organisationsformen bevorzugt einzunehmen oder nach Störungen wieder anzunehmen. Solche stabilen Organisationsmuster sind aus zahlreichen Disziplinen bekannt, beispielsweise aus der nichtlinearen Dynamik, der Systemtheorie oder der theoretischen Biologie. Im </w:t>
      </w:r>
      <w:r w:rsidRPr="00361DE7">
        <w:lastRenderedPageBreak/>
        <w:t>Rahmen des FRZK sollen sie jedoch nicht als geometrische Attraktoren eines Phasenraums verstanden werden, sondern als stabile funktionale Organisationszustände.</w:t>
      </w:r>
    </w:p>
    <w:p w14:paraId="5EDE1ED6" w14:textId="77777777" w:rsidR="00361DE7" w:rsidRPr="00361DE7" w:rsidRDefault="00361DE7" w:rsidP="00361DE7">
      <w:r w:rsidRPr="00361DE7">
        <w:t>Die mathematische Rekonstruktion erfolgt daher erneut ausschließlich auf Grundlage funktionaler Beziehungen. Ein funktionaler Attraktor beschreibt keinen Punkt im klassischen Zustandsraum, sondern einen Organisationsraum, dessen funktionale Kohärenz unter rekursiven Transformationen invariant bleibt oder nach endlicher Zeit wieder erreicht wird. Damit entsteht ein Stabilitätsbegriff, der vollständig unabhängig von geometrischen Koordinaten formuliert werden kann.</w:t>
      </w:r>
    </w:p>
    <w:p w14:paraId="0A51D2EF" w14:textId="77777777" w:rsidR="00361DE7" w:rsidRPr="00361DE7" w:rsidRDefault="00361DE7" w:rsidP="00361DE7">
      <w:r w:rsidRPr="00361DE7">
        <w:pict w14:anchorId="291994E7">
          <v:rect id="_x0000_i1078" style="width:0;height:1.5pt" o:hralign="center" o:hrstd="t" o:hr="t" fillcolor="#a0a0a0" stroked="f"/>
        </w:pict>
      </w:r>
    </w:p>
    <w:p w14:paraId="0015D07A" w14:textId="77777777" w:rsidR="00361DE7" w:rsidRPr="00361DE7" w:rsidRDefault="00361DE7" w:rsidP="00361DE7">
      <w:pPr>
        <w:rPr>
          <w:b/>
        </w:rPr>
      </w:pPr>
      <w:r w:rsidRPr="00361DE7">
        <w:rPr>
          <w:b/>
        </w:rPr>
        <w:t>Definition 3.4.15 – Funktionaler Attraktor</w:t>
      </w:r>
    </w:p>
    <w:p w14:paraId="5FEB8DE4" w14:textId="77777777" w:rsidR="00361DE7" w:rsidRPr="00361DE7" w:rsidRDefault="00361DE7" w:rsidP="00361DE7">
      <w:r w:rsidRPr="00361DE7">
        <w:t>Ein funktionaler Organisationsraum heißt funktionaler Attraktor, wenn jede zulässige rekursive Transformation nach endlich vielen Schritten wieder zu einem funktional äquivalenten Organisationsraum führt.</w:t>
      </w:r>
    </w:p>
    <w:p w14:paraId="6AAF5F29" w14:textId="77777777" w:rsidR="00361DE7" w:rsidRPr="00361DE7" w:rsidRDefault="00361DE7" w:rsidP="00361DE7">
      <w:r w:rsidRPr="00361DE7">
        <w:t>Formal gilt</w:t>
      </w:r>
    </w:p>
    <w:p w14:paraId="64E28E9F" w14:textId="77777777" w:rsidR="00361DE7" w:rsidRPr="00361DE7" w:rsidRDefault="00361DE7" w:rsidP="00361DE7">
      <w:r w:rsidRPr="00361DE7">
        <w:t>TF n(OA)=</w:t>
      </w:r>
      <w:proofErr w:type="gramStart"/>
      <w:r w:rsidRPr="00361DE7">
        <w:t>OA.(</w:t>
      </w:r>
      <w:proofErr w:type="gramEnd"/>
      <w:r w:rsidRPr="00361DE7">
        <w:t>3.98)\</w:t>
      </w:r>
      <w:proofErr w:type="spellStart"/>
      <w:r w:rsidRPr="00361DE7">
        <w:t>mathcal</w:t>
      </w:r>
      <w:proofErr w:type="spellEnd"/>
      <w:r w:rsidRPr="00361DE7">
        <w:t>{T}_F^{\,n} (\</w:t>
      </w:r>
      <w:proofErr w:type="spellStart"/>
      <w:r w:rsidRPr="00361DE7">
        <w:t>mathfrak</w:t>
      </w:r>
      <w:proofErr w:type="spellEnd"/>
      <w:r w:rsidRPr="00361DE7">
        <w:t>{O}_A) = \</w:t>
      </w:r>
      <w:proofErr w:type="spellStart"/>
      <w:r w:rsidRPr="00361DE7">
        <w:t>mathfrak</w:t>
      </w:r>
      <w:proofErr w:type="spellEnd"/>
      <w:r w:rsidRPr="00361DE7">
        <w:t>{O}_A . \</w:t>
      </w:r>
      <w:proofErr w:type="gramStart"/>
      <w:r w:rsidRPr="00361DE7">
        <w:t>tag{</w:t>
      </w:r>
      <w:proofErr w:type="gramEnd"/>
      <w:r w:rsidRPr="00361DE7">
        <w:t>3.98}</w:t>
      </w:r>
      <w:proofErr w:type="spellStart"/>
      <w:r w:rsidRPr="00361DE7">
        <w:t>TFn</w:t>
      </w:r>
      <w:proofErr w:type="spellEnd"/>
      <w:r w:rsidRPr="00361DE7">
        <w:t xml:space="preserve">​(OA​)=OA​.(3.98) </w:t>
      </w:r>
    </w:p>
    <w:p w14:paraId="628644B9" w14:textId="77777777" w:rsidR="00361DE7" w:rsidRPr="00361DE7" w:rsidRDefault="00361DE7" w:rsidP="00361DE7">
      <w:r w:rsidRPr="00361DE7">
        <w:rPr>
          <w:b/>
        </w:rPr>
        <w:t>Word-</w:t>
      </w:r>
      <w:proofErr w:type="spellStart"/>
      <w:r w:rsidRPr="00361DE7">
        <w:rPr>
          <w:b/>
        </w:rPr>
        <w:t>LaTeX</w:t>
      </w:r>
      <w:proofErr w:type="spellEnd"/>
      <w:r w:rsidRPr="00361DE7">
        <w:rPr>
          <w:b/>
        </w:rPr>
        <w:t>:</w:t>
      </w:r>
      <w:r w:rsidRPr="00361DE7">
        <w:t xml:space="preserve"> \</w:t>
      </w:r>
      <w:proofErr w:type="spellStart"/>
      <w:r w:rsidRPr="00361DE7">
        <w:t>mathcal</w:t>
      </w:r>
      <w:proofErr w:type="spellEnd"/>
      <w:r w:rsidRPr="00361DE7">
        <w:t>{T}_F^{</w:t>
      </w:r>
      <w:proofErr w:type="gramStart"/>
      <w:r w:rsidRPr="00361DE7">
        <w:t>\,n</w:t>
      </w:r>
      <w:proofErr w:type="gramEnd"/>
      <w:r w:rsidRPr="00361DE7">
        <w:t>}(\</w:t>
      </w:r>
      <w:proofErr w:type="spellStart"/>
      <w:r w:rsidRPr="00361DE7">
        <w:t>mathfrak</w:t>
      </w:r>
      <w:proofErr w:type="spellEnd"/>
      <w:r w:rsidRPr="00361DE7">
        <w:t>{O}_A)=\</w:t>
      </w:r>
      <w:proofErr w:type="spellStart"/>
      <w:r w:rsidRPr="00361DE7">
        <w:t>mathfrak</w:t>
      </w:r>
      <w:proofErr w:type="spellEnd"/>
      <w:r w:rsidRPr="00361DE7">
        <w:t>{O}_A</w:t>
      </w:r>
    </w:p>
    <w:p w14:paraId="54075AAD" w14:textId="77777777" w:rsidR="00361DE7" w:rsidRPr="00361DE7" w:rsidRDefault="00361DE7" w:rsidP="00361DE7">
      <w:r w:rsidRPr="00361DE7">
        <w:t>Der Attraktor beschreibt somit einen stabilen Endzustand rekursiver funktionaler Entwicklung.</w:t>
      </w:r>
    </w:p>
    <w:p w14:paraId="392E8726" w14:textId="77777777" w:rsidR="00361DE7" w:rsidRPr="00361DE7" w:rsidRDefault="00361DE7" w:rsidP="00361DE7">
      <w:r w:rsidRPr="00361DE7">
        <w:pict w14:anchorId="55722C8C">
          <v:rect id="_x0000_i1079" style="width:0;height:1.5pt" o:hralign="center" o:hrstd="t" o:hr="t" fillcolor="#a0a0a0" stroked="f"/>
        </w:pict>
      </w:r>
    </w:p>
    <w:p w14:paraId="490390A6" w14:textId="77777777" w:rsidR="00361DE7" w:rsidRPr="00361DE7" w:rsidRDefault="00361DE7" w:rsidP="00361DE7">
      <w:pPr>
        <w:rPr>
          <w:b/>
        </w:rPr>
      </w:pPr>
      <w:r w:rsidRPr="00361DE7">
        <w:rPr>
          <w:b/>
        </w:rPr>
        <w:t xml:space="preserve">Definition 3.4.16 – </w:t>
      </w:r>
      <w:proofErr w:type="spellStart"/>
      <w:r w:rsidRPr="00361DE7">
        <w:rPr>
          <w:b/>
        </w:rPr>
        <w:t>Attraktorenmenge</w:t>
      </w:r>
      <w:proofErr w:type="spellEnd"/>
    </w:p>
    <w:p w14:paraId="28D113F6" w14:textId="77777777" w:rsidR="00361DE7" w:rsidRPr="00361DE7" w:rsidRDefault="00361DE7" w:rsidP="00361DE7">
      <w:r w:rsidRPr="00361DE7">
        <w:t>Die Menge aller funktionalen Attraktoren wird definiert durch</w:t>
      </w:r>
    </w:p>
    <w:p w14:paraId="77F78E2B" w14:textId="77777777" w:rsidR="00361DE7" w:rsidRPr="00361DE7" w:rsidRDefault="00361DE7" w:rsidP="00361DE7">
      <w:r w:rsidRPr="00361DE7">
        <w:t>AF</w:t>
      </w:r>
      <w:proofErr w:type="gramStart"/>
      <w:r w:rsidRPr="00361DE7">
        <w:t>={</w:t>
      </w:r>
      <w:proofErr w:type="gramEnd"/>
      <w:r w:rsidRPr="00361DE7">
        <w:t>OA</w:t>
      </w:r>
      <w:r w:rsidRPr="00361DE7">
        <w:rPr>
          <w:rFonts w:ascii="Cambria Math" w:hAnsi="Cambria Math" w:cs="Cambria Math"/>
        </w:rPr>
        <w:t>∣</w:t>
      </w:r>
      <w:r w:rsidRPr="00361DE7">
        <w:t>TF n(OA)=OA}.(3.99)\</w:t>
      </w:r>
      <w:proofErr w:type="spellStart"/>
      <w:r w:rsidRPr="00361DE7">
        <w:t>mathcal</w:t>
      </w:r>
      <w:proofErr w:type="spellEnd"/>
      <w:r w:rsidRPr="00361DE7">
        <w:t>{A}_F = \{ \</w:t>
      </w:r>
      <w:proofErr w:type="spellStart"/>
      <w:r w:rsidRPr="00361DE7">
        <w:t>mathfrak</w:t>
      </w:r>
      <w:proofErr w:type="spellEnd"/>
      <w:r w:rsidRPr="00361DE7">
        <w:t>{O}_A \</w:t>
      </w:r>
      <w:proofErr w:type="spellStart"/>
      <w:r w:rsidRPr="00361DE7">
        <w:t>mid</w:t>
      </w:r>
      <w:proofErr w:type="spellEnd"/>
      <w:r w:rsidRPr="00361DE7">
        <w:t xml:space="preserve"> \</w:t>
      </w:r>
      <w:proofErr w:type="spellStart"/>
      <w:r w:rsidRPr="00361DE7">
        <w:t>mathcal</w:t>
      </w:r>
      <w:proofErr w:type="spellEnd"/>
      <w:r w:rsidRPr="00361DE7">
        <w:t>{T}_F^{\,n} ( \</w:t>
      </w:r>
      <w:proofErr w:type="spellStart"/>
      <w:r w:rsidRPr="00361DE7">
        <w:t>mathfrak</w:t>
      </w:r>
      <w:proofErr w:type="spellEnd"/>
      <w:r w:rsidRPr="00361DE7">
        <w:t>{O}_A ) = \</w:t>
      </w:r>
      <w:proofErr w:type="spellStart"/>
      <w:r w:rsidRPr="00361DE7">
        <w:t>mathfrak</w:t>
      </w:r>
      <w:proofErr w:type="spellEnd"/>
      <w:r w:rsidRPr="00361DE7">
        <w:t>{O}_A \}. \</w:t>
      </w:r>
      <w:proofErr w:type="gramStart"/>
      <w:r w:rsidRPr="00361DE7">
        <w:t>tag{</w:t>
      </w:r>
      <w:proofErr w:type="gramEnd"/>
      <w:r w:rsidRPr="00361DE7">
        <w:t>3.99}AF​={OA​</w:t>
      </w:r>
      <w:r w:rsidRPr="00361DE7">
        <w:rPr>
          <w:rFonts w:ascii="Cambria Math" w:hAnsi="Cambria Math" w:cs="Cambria Math"/>
        </w:rPr>
        <w:t>∣</w:t>
      </w:r>
      <w:proofErr w:type="spellStart"/>
      <w:r w:rsidRPr="00361DE7">
        <w:t>TFn</w:t>
      </w:r>
      <w:proofErr w:type="spellEnd"/>
      <w:r w:rsidRPr="00361DE7">
        <w:t xml:space="preserve">​(OA​)=OA​}.(3.99) </w:t>
      </w:r>
    </w:p>
    <w:p w14:paraId="6F160499" w14:textId="77777777" w:rsidR="00361DE7" w:rsidRPr="00361DE7" w:rsidRDefault="00361DE7" w:rsidP="00361DE7">
      <w:r w:rsidRPr="00361DE7">
        <w:rPr>
          <w:b/>
        </w:rPr>
        <w:t>Word-</w:t>
      </w:r>
      <w:proofErr w:type="spellStart"/>
      <w:r w:rsidRPr="00361DE7">
        <w:rPr>
          <w:b/>
        </w:rPr>
        <w:t>LaTeX</w:t>
      </w:r>
      <w:proofErr w:type="spellEnd"/>
      <w:r w:rsidRPr="00361DE7">
        <w:rPr>
          <w:b/>
        </w:rPr>
        <w:t>:</w:t>
      </w:r>
      <w:r w:rsidRPr="00361DE7">
        <w:t xml:space="preserve"> \mathcal{A}_F=\{\mathfrak{O}_A\mid\mathcal{T}_F^{</w:t>
      </w:r>
      <w:proofErr w:type="gramStart"/>
      <w:r w:rsidRPr="00361DE7">
        <w:t>\,n</w:t>
      </w:r>
      <w:proofErr w:type="gramEnd"/>
      <w:r w:rsidRPr="00361DE7">
        <w:t>}(\mathfrak{O}_A)=\mathfrak{O}_A\}</w:t>
      </w:r>
    </w:p>
    <w:p w14:paraId="3ABB60E3" w14:textId="77777777" w:rsidR="00361DE7" w:rsidRPr="00361DE7" w:rsidRDefault="00361DE7" w:rsidP="00361DE7">
      <w:r w:rsidRPr="00361DE7">
        <w:t xml:space="preserve">Die </w:t>
      </w:r>
      <w:proofErr w:type="spellStart"/>
      <w:r w:rsidRPr="00361DE7">
        <w:t>Attraktorenmenge</w:t>
      </w:r>
      <w:proofErr w:type="spellEnd"/>
      <w:r w:rsidRPr="00361DE7">
        <w:t xml:space="preserve"> beschreibt sämtliche funktionalen Organisationsräume, die gegenüber rekursiven Transformationen invariant sind.</w:t>
      </w:r>
    </w:p>
    <w:p w14:paraId="4180AF52" w14:textId="77777777" w:rsidR="00361DE7" w:rsidRPr="00361DE7" w:rsidRDefault="00361DE7" w:rsidP="00361DE7">
      <w:r w:rsidRPr="00361DE7">
        <w:pict w14:anchorId="1823CD68">
          <v:rect id="_x0000_i1080" style="width:0;height:1.5pt" o:hralign="center" o:hrstd="t" o:hr="t" fillcolor="#a0a0a0" stroked="f"/>
        </w:pict>
      </w:r>
    </w:p>
    <w:p w14:paraId="00D2A1E1" w14:textId="77777777" w:rsidR="00361DE7" w:rsidRPr="00361DE7" w:rsidRDefault="00361DE7" w:rsidP="00361DE7">
      <w:pPr>
        <w:rPr>
          <w:b/>
        </w:rPr>
      </w:pPr>
      <w:r w:rsidRPr="00361DE7">
        <w:rPr>
          <w:b/>
        </w:rPr>
        <w:t>Lemma 3.4.6 – Kohärenzerhaltung funktionaler Attraktoren</w:t>
      </w:r>
    </w:p>
    <w:p w14:paraId="2B98D3FC" w14:textId="77777777" w:rsidR="00361DE7" w:rsidRPr="00361DE7" w:rsidRDefault="00361DE7" w:rsidP="00361DE7">
      <w:r w:rsidRPr="00361DE7">
        <w:t>Für jeden funktionalen Attraktor bleibt der Kohärenzwert invariant.</w:t>
      </w:r>
    </w:p>
    <w:p w14:paraId="21093A93" w14:textId="77777777" w:rsidR="00361DE7" w:rsidRPr="00361DE7" w:rsidRDefault="00361DE7" w:rsidP="00361DE7">
      <w:r w:rsidRPr="00361DE7">
        <w:t>κ(OA)=</w:t>
      </w:r>
      <w:proofErr w:type="gramStart"/>
      <w:r w:rsidRPr="00361DE7">
        <w:t>κ(</w:t>
      </w:r>
      <w:proofErr w:type="gramEnd"/>
      <w:r w:rsidRPr="00361DE7">
        <w:t>TF n(OA)).(3.100)\</w:t>
      </w:r>
      <w:proofErr w:type="spellStart"/>
      <w:r w:rsidRPr="00361DE7">
        <w:t>kappa</w:t>
      </w:r>
      <w:proofErr w:type="spellEnd"/>
      <w:r w:rsidRPr="00361DE7">
        <w:t xml:space="preserve"> ( \</w:t>
      </w:r>
      <w:proofErr w:type="spellStart"/>
      <w:r w:rsidRPr="00361DE7">
        <w:t>mathfrak</w:t>
      </w:r>
      <w:proofErr w:type="spellEnd"/>
      <w:r w:rsidRPr="00361DE7">
        <w:t>{O}_A ) = \</w:t>
      </w:r>
      <w:proofErr w:type="spellStart"/>
      <w:r w:rsidRPr="00361DE7">
        <w:t>kappa</w:t>
      </w:r>
      <w:proofErr w:type="spellEnd"/>
      <w:r w:rsidRPr="00361DE7">
        <w:t xml:space="preserve"> ( \</w:t>
      </w:r>
      <w:proofErr w:type="spellStart"/>
      <w:r w:rsidRPr="00361DE7">
        <w:t>mathcal</w:t>
      </w:r>
      <w:proofErr w:type="spellEnd"/>
      <w:r w:rsidRPr="00361DE7">
        <w:t>{T}_F^{\,n} ( \</w:t>
      </w:r>
      <w:proofErr w:type="spellStart"/>
      <w:r w:rsidRPr="00361DE7">
        <w:t>mathfrak</w:t>
      </w:r>
      <w:proofErr w:type="spellEnd"/>
      <w:r w:rsidRPr="00361DE7">
        <w:t>{O}_A ) ). \</w:t>
      </w:r>
      <w:proofErr w:type="gramStart"/>
      <w:r w:rsidRPr="00361DE7">
        <w:t>tag{</w:t>
      </w:r>
      <w:proofErr w:type="gramEnd"/>
      <w:r w:rsidRPr="00361DE7">
        <w:t>3.100}κ(OA​)=κ(</w:t>
      </w:r>
      <w:proofErr w:type="spellStart"/>
      <w:r w:rsidRPr="00361DE7">
        <w:t>TFn</w:t>
      </w:r>
      <w:proofErr w:type="spellEnd"/>
      <w:r w:rsidRPr="00361DE7">
        <w:t xml:space="preserve">​(OA​)).(3.100) </w:t>
      </w:r>
    </w:p>
    <w:p w14:paraId="7A18D814" w14:textId="77777777" w:rsidR="00361DE7" w:rsidRPr="00361DE7" w:rsidRDefault="00361DE7" w:rsidP="00361DE7">
      <w:r w:rsidRPr="00361DE7">
        <w:rPr>
          <w:b/>
        </w:rPr>
        <w:t>Word-</w:t>
      </w:r>
      <w:proofErr w:type="spellStart"/>
      <w:r w:rsidRPr="00361DE7">
        <w:rPr>
          <w:b/>
        </w:rPr>
        <w:t>LaTeX</w:t>
      </w:r>
      <w:proofErr w:type="spellEnd"/>
      <w:r w:rsidRPr="00361DE7">
        <w:rPr>
          <w:b/>
        </w:rPr>
        <w:t>:</w:t>
      </w:r>
      <w:r w:rsidRPr="00361DE7">
        <w:t xml:space="preserve"> \kappa(\mathfrak{O}_</w:t>
      </w:r>
      <w:proofErr w:type="gramStart"/>
      <w:r w:rsidRPr="00361DE7">
        <w:t>A)=</w:t>
      </w:r>
      <w:proofErr w:type="gramEnd"/>
      <w:r w:rsidRPr="00361DE7">
        <w:t>\kappa(\mathcal{T}_F^{\,n}(\mathfrak{O}_A))</w:t>
      </w:r>
    </w:p>
    <w:p w14:paraId="26266214" w14:textId="77777777" w:rsidR="00361DE7" w:rsidRPr="00361DE7" w:rsidRDefault="00361DE7" w:rsidP="00361DE7">
      <w:pPr>
        <w:rPr>
          <w:b/>
        </w:rPr>
      </w:pPr>
      <w:r w:rsidRPr="00361DE7">
        <w:rPr>
          <w:b/>
        </w:rPr>
        <w:t>Beweis</w:t>
      </w:r>
    </w:p>
    <w:p w14:paraId="298D5D3A" w14:textId="77777777" w:rsidR="00361DE7" w:rsidRPr="00361DE7" w:rsidRDefault="00361DE7" w:rsidP="00361DE7">
      <w:r w:rsidRPr="00361DE7">
        <w:t xml:space="preserve">Nach Definition 3.4.15 führt jede rekursive Transformation eines funktionalen Attraktors wieder zu einem funktional äquivalenten Organisationsraum. Da die funktionale Äquivalenz den Kohärenzwert erhält, folgt unmittelbar die Invarianz der funktionalen Kohärenz. </w:t>
      </w:r>
      <w:r w:rsidRPr="00361DE7">
        <w:rPr>
          <w:rFonts w:ascii="Cambria Math" w:hAnsi="Cambria Math" w:cs="Cambria Math"/>
        </w:rPr>
        <w:t>∎</w:t>
      </w:r>
    </w:p>
    <w:p w14:paraId="2F3E4A3F" w14:textId="77777777" w:rsidR="00361DE7" w:rsidRPr="00361DE7" w:rsidRDefault="00361DE7" w:rsidP="00361DE7">
      <w:r w:rsidRPr="00361DE7">
        <w:lastRenderedPageBreak/>
        <w:pict w14:anchorId="308BBA64">
          <v:rect id="_x0000_i1081" style="width:0;height:1.5pt" o:hralign="center" o:hrstd="t" o:hr="t" fillcolor="#a0a0a0" stroked="f"/>
        </w:pict>
      </w:r>
    </w:p>
    <w:p w14:paraId="03B31401" w14:textId="77777777" w:rsidR="00361DE7" w:rsidRPr="00361DE7" w:rsidRDefault="00361DE7" w:rsidP="00361DE7">
      <w:pPr>
        <w:rPr>
          <w:b/>
        </w:rPr>
      </w:pPr>
      <w:r w:rsidRPr="00361DE7">
        <w:rPr>
          <w:b/>
        </w:rPr>
        <w:t>Satz 3.4.8 – Existenz stabiler funktionaler Attraktoren</w:t>
      </w:r>
    </w:p>
    <w:p w14:paraId="081317EC" w14:textId="77777777" w:rsidR="00361DE7" w:rsidRPr="00361DE7" w:rsidRDefault="00361DE7" w:rsidP="00361DE7">
      <w:r w:rsidRPr="00361DE7">
        <w:t>Jede endliche rekursive Transformationsfolge mit invariantem Kohärenzwert besitzt mindestens einen funktionalen Attraktor.</w:t>
      </w:r>
    </w:p>
    <w:p w14:paraId="5F897CFE" w14:textId="77777777" w:rsidR="00361DE7" w:rsidRPr="00361DE7" w:rsidRDefault="00361DE7" w:rsidP="00361DE7">
      <w:r w:rsidRPr="00361DE7">
        <w:t>Formal gilt</w:t>
      </w:r>
    </w:p>
    <w:p w14:paraId="388D0852" w14:textId="77777777" w:rsidR="00361DE7" w:rsidRPr="00361DE7" w:rsidRDefault="00361DE7" w:rsidP="00361DE7">
      <w:r w:rsidRPr="00361DE7">
        <w:rPr>
          <w:rFonts w:ascii="Cambria Math" w:hAnsi="Cambria Math" w:cs="Cambria Math"/>
        </w:rPr>
        <w:t>∃</w:t>
      </w:r>
      <w:r w:rsidRPr="00361DE7">
        <w:t> OA</w:t>
      </w:r>
      <w:r w:rsidRPr="00361DE7">
        <w:rPr>
          <w:rFonts w:ascii="Cambria Math" w:hAnsi="Cambria Math" w:cs="Cambria Math"/>
        </w:rPr>
        <w:t>∈</w:t>
      </w:r>
      <w:proofErr w:type="gramStart"/>
      <w:r w:rsidRPr="00361DE7">
        <w:t>AF.(</w:t>
      </w:r>
      <w:proofErr w:type="gramEnd"/>
      <w:r w:rsidRPr="00361DE7">
        <w:t>3.101)\</w:t>
      </w:r>
      <w:proofErr w:type="spellStart"/>
      <w:r w:rsidRPr="00361DE7">
        <w:t>exists</w:t>
      </w:r>
      <w:proofErr w:type="spellEnd"/>
      <w:r w:rsidRPr="00361DE7">
        <w:t xml:space="preserve"> \, \</w:t>
      </w:r>
      <w:proofErr w:type="spellStart"/>
      <w:r w:rsidRPr="00361DE7">
        <w:t>mathfrak</w:t>
      </w:r>
      <w:proofErr w:type="spellEnd"/>
      <w:r w:rsidRPr="00361DE7">
        <w:t>{O}_A \in \</w:t>
      </w:r>
      <w:proofErr w:type="spellStart"/>
      <w:r w:rsidRPr="00361DE7">
        <w:t>mathcal</w:t>
      </w:r>
      <w:proofErr w:type="spellEnd"/>
      <w:r w:rsidRPr="00361DE7">
        <w:t>{A}_F. \tag{3.101}</w:t>
      </w:r>
      <w:r w:rsidRPr="00361DE7">
        <w:rPr>
          <w:rFonts w:ascii="Cambria Math" w:hAnsi="Cambria Math" w:cs="Cambria Math"/>
        </w:rPr>
        <w:t>∃</w:t>
      </w:r>
      <w:r w:rsidRPr="00361DE7">
        <w:t>OA​</w:t>
      </w:r>
      <w:r w:rsidRPr="00361DE7">
        <w:rPr>
          <w:rFonts w:ascii="Cambria Math" w:hAnsi="Cambria Math" w:cs="Cambria Math"/>
        </w:rPr>
        <w:t>∈</w:t>
      </w:r>
      <w:r w:rsidRPr="00361DE7">
        <w:t xml:space="preserve">AF​.(3.101) </w:t>
      </w:r>
    </w:p>
    <w:p w14:paraId="158508C9" w14:textId="77777777" w:rsidR="00361DE7" w:rsidRPr="00361DE7" w:rsidRDefault="00361DE7" w:rsidP="00361DE7">
      <w:r w:rsidRPr="00361DE7">
        <w:rPr>
          <w:b/>
        </w:rPr>
        <w:t>Word-</w:t>
      </w:r>
      <w:proofErr w:type="spellStart"/>
      <w:r w:rsidRPr="00361DE7">
        <w:rPr>
          <w:b/>
        </w:rPr>
        <w:t>LaTeX</w:t>
      </w:r>
      <w:proofErr w:type="spellEnd"/>
      <w:r w:rsidRPr="00361DE7">
        <w:rPr>
          <w:b/>
        </w:rPr>
        <w:t>:</w:t>
      </w:r>
      <w:r w:rsidRPr="00361DE7">
        <w:t xml:space="preserve"> </w:t>
      </w:r>
      <w:proofErr w:type="gramStart"/>
      <w:r w:rsidRPr="00361DE7">
        <w:t>\</w:t>
      </w:r>
      <w:proofErr w:type="spellStart"/>
      <w:r w:rsidRPr="00361DE7">
        <w:t>exists</w:t>
      </w:r>
      <w:proofErr w:type="spellEnd"/>
      <w:r w:rsidRPr="00361DE7">
        <w:t>\,\</w:t>
      </w:r>
      <w:proofErr w:type="spellStart"/>
      <w:proofErr w:type="gramEnd"/>
      <w:r w:rsidRPr="00361DE7">
        <w:t>mathfrak</w:t>
      </w:r>
      <w:proofErr w:type="spellEnd"/>
      <w:r w:rsidRPr="00361DE7">
        <w:t>{O}_A\in\</w:t>
      </w:r>
      <w:proofErr w:type="spellStart"/>
      <w:r w:rsidRPr="00361DE7">
        <w:t>mathcal</w:t>
      </w:r>
      <w:proofErr w:type="spellEnd"/>
      <w:r w:rsidRPr="00361DE7">
        <w:t>{A}_F</w:t>
      </w:r>
    </w:p>
    <w:p w14:paraId="2BAEB613" w14:textId="77777777" w:rsidR="00361DE7" w:rsidRPr="00361DE7" w:rsidRDefault="00361DE7" w:rsidP="00361DE7">
      <w:pPr>
        <w:rPr>
          <w:b/>
        </w:rPr>
      </w:pPr>
      <w:r w:rsidRPr="00361DE7">
        <w:rPr>
          <w:b/>
        </w:rPr>
        <w:t>Beweis</w:t>
      </w:r>
    </w:p>
    <w:p w14:paraId="688BD370" w14:textId="77777777" w:rsidR="00361DE7" w:rsidRPr="00361DE7" w:rsidRDefault="00361DE7" w:rsidP="00361DE7">
      <w:r w:rsidRPr="00361DE7">
        <w:t xml:space="preserve">Nach Abschnitt 3.4.7 erzeugt jede rekursive Transformation eine funktionale Entwicklungsbahn. Bleibt entlang dieser Bahn der Kohärenzwert invariant, existiert mindestens ein Organisationsraum, der nach endlich vielen Transformationen erneut erreicht wird. Dieser Organisationsraum erfüllt Definition 3.4.15 und ist somit funktionaler Attraktor. </w:t>
      </w:r>
      <w:r w:rsidRPr="00361DE7">
        <w:rPr>
          <w:rFonts w:ascii="Cambria Math" w:hAnsi="Cambria Math" w:cs="Cambria Math"/>
        </w:rPr>
        <w:t>∎</w:t>
      </w:r>
    </w:p>
    <w:p w14:paraId="573B560A" w14:textId="77777777" w:rsidR="00361DE7" w:rsidRPr="00361DE7" w:rsidRDefault="00361DE7" w:rsidP="00361DE7">
      <w:r w:rsidRPr="00361DE7">
        <w:pict w14:anchorId="7B7A5D39">
          <v:rect id="_x0000_i1082" style="width:0;height:1.5pt" o:hralign="center" o:hrstd="t" o:hr="t" fillcolor="#a0a0a0" stroked="f"/>
        </w:pict>
      </w:r>
    </w:p>
    <w:p w14:paraId="1A609C1F" w14:textId="77777777" w:rsidR="00361DE7" w:rsidRPr="00361DE7" w:rsidRDefault="00361DE7" w:rsidP="00361DE7">
      <w:pPr>
        <w:rPr>
          <w:b/>
        </w:rPr>
      </w:pPr>
      <w:r w:rsidRPr="00361DE7">
        <w:rPr>
          <w:b/>
        </w:rPr>
        <w:t>Bedeutung für das FRZK</w:t>
      </w:r>
    </w:p>
    <w:p w14:paraId="0752069D" w14:textId="77777777" w:rsidR="00361DE7" w:rsidRPr="00361DE7" w:rsidRDefault="00361DE7" w:rsidP="00361DE7">
      <w:r w:rsidRPr="00361DE7">
        <w:t>Mit diesem Abschnitt erhält das Funktionale Raum-Zeit-Kohärenzsystem erstmals einen mathematisch präzisen Stabilitätsbegriff. Stabilität wird nicht über geometrische Fixpunkte oder klassische Potentiallandschaften beschrieben, sondern ausschließlich über rekursive funktionale Organisation und Kohärenzerhaltung.</w:t>
      </w:r>
    </w:p>
    <w:p w14:paraId="70D47519" w14:textId="77777777" w:rsidR="00361DE7" w:rsidRPr="00361DE7" w:rsidRDefault="00361DE7" w:rsidP="00361DE7">
      <w:r w:rsidRPr="00361DE7">
        <w:t>Damit erweitert sich die Rekonstruktionskette des FRZK:</w:t>
      </w:r>
    </w:p>
    <w:p w14:paraId="219D258A" w14:textId="77777777" w:rsidR="00361DE7" w:rsidRPr="00361DE7" w:rsidRDefault="00361DE7" w:rsidP="00361DE7">
      <w:pPr>
        <w:numPr>
          <w:ilvl w:val="0"/>
          <w:numId w:val="12"/>
        </w:numPr>
      </w:pPr>
      <w:r w:rsidRPr="00361DE7">
        <w:t xml:space="preserve">funktionale Zustände, </w:t>
      </w:r>
    </w:p>
    <w:p w14:paraId="24B5D083" w14:textId="77777777" w:rsidR="00361DE7" w:rsidRPr="00361DE7" w:rsidRDefault="00361DE7" w:rsidP="00361DE7">
      <w:pPr>
        <w:numPr>
          <w:ilvl w:val="0"/>
          <w:numId w:val="12"/>
        </w:numPr>
      </w:pPr>
      <w:r w:rsidRPr="00361DE7">
        <w:t xml:space="preserve">funktionale Relationen, </w:t>
      </w:r>
    </w:p>
    <w:p w14:paraId="6E0CFFF6" w14:textId="77777777" w:rsidR="00361DE7" w:rsidRPr="00361DE7" w:rsidRDefault="00361DE7" w:rsidP="00361DE7">
      <w:pPr>
        <w:numPr>
          <w:ilvl w:val="0"/>
          <w:numId w:val="12"/>
        </w:numPr>
      </w:pPr>
      <w:r w:rsidRPr="00361DE7">
        <w:t xml:space="preserve">funktionale Transformationen, </w:t>
      </w:r>
    </w:p>
    <w:p w14:paraId="03C4806C" w14:textId="77777777" w:rsidR="00361DE7" w:rsidRPr="00361DE7" w:rsidRDefault="00361DE7" w:rsidP="00361DE7">
      <w:pPr>
        <w:numPr>
          <w:ilvl w:val="0"/>
          <w:numId w:val="12"/>
        </w:numPr>
      </w:pPr>
      <w:r w:rsidRPr="00361DE7">
        <w:t xml:space="preserve">funktionale Organisationsräume, </w:t>
      </w:r>
    </w:p>
    <w:p w14:paraId="247F730C" w14:textId="77777777" w:rsidR="00361DE7" w:rsidRPr="00361DE7" w:rsidRDefault="00361DE7" w:rsidP="00361DE7">
      <w:pPr>
        <w:numPr>
          <w:ilvl w:val="0"/>
          <w:numId w:val="12"/>
        </w:numPr>
      </w:pPr>
      <w:r w:rsidRPr="00361DE7">
        <w:t xml:space="preserve">funktionale Kohärenz, </w:t>
      </w:r>
    </w:p>
    <w:p w14:paraId="486D5599" w14:textId="77777777" w:rsidR="00361DE7" w:rsidRPr="00361DE7" w:rsidRDefault="00361DE7" w:rsidP="00361DE7">
      <w:pPr>
        <w:numPr>
          <w:ilvl w:val="0"/>
          <w:numId w:val="12"/>
        </w:numPr>
      </w:pPr>
      <w:r w:rsidRPr="00361DE7">
        <w:t xml:space="preserve">funktionale Dynamik, </w:t>
      </w:r>
    </w:p>
    <w:p w14:paraId="257997F0" w14:textId="77777777" w:rsidR="00361DE7" w:rsidRPr="00361DE7" w:rsidRDefault="00361DE7" w:rsidP="00361DE7">
      <w:pPr>
        <w:numPr>
          <w:ilvl w:val="0"/>
          <w:numId w:val="12"/>
        </w:numPr>
      </w:pPr>
      <w:r w:rsidRPr="00361DE7">
        <w:t xml:space="preserve">funktionale Attraktoren. </w:t>
      </w:r>
    </w:p>
    <w:p w14:paraId="44C6A55C" w14:textId="77777777" w:rsidR="00361DE7" w:rsidRPr="00361DE7" w:rsidRDefault="00361DE7" w:rsidP="00361DE7">
      <w:r w:rsidRPr="00361DE7">
        <w:t>Diese Erweiterung ist für die späteren empirischen Kapitel von zentraler Bedeutung. Lernprozesse, semantische Zustände oder technische Systeme können nun nicht nur hinsichtlich ihrer momentanen Organisation analysiert werden, sondern auch bezüglich der Frage, ob sie sich auf stabile funktionale Organisationsmuster hin entwickeln oder von diesen entfernen. Funktionale Attraktoren bilden damit die mathematische Grundlage für die Identifikation stabiler Wissenszustände, semantischer Resonanzmuster und langlebiger Organisationsformen innerhalb des Funktionalen Raum-Zeit-Kohärenzsystems.</w:t>
      </w:r>
    </w:p>
    <w:p w14:paraId="239FB7C9" w14:textId="77777777" w:rsidR="000E2B95" w:rsidRPr="000E2B95" w:rsidRDefault="000E2B95" w:rsidP="000E2B95">
      <w:pPr>
        <w:rPr>
          <w:b/>
        </w:rPr>
      </w:pPr>
      <w:r w:rsidRPr="000E2B95">
        <w:rPr>
          <w:b/>
        </w:rPr>
        <w:t>3.4.9 Mathematische Rekonstruktion funktionaler Invarianten</w:t>
      </w:r>
    </w:p>
    <w:p w14:paraId="415A507E" w14:textId="77777777" w:rsidR="000E2B95" w:rsidRPr="000E2B95" w:rsidRDefault="000E2B95" w:rsidP="000E2B95">
      <w:r w:rsidRPr="000E2B95">
        <w:t xml:space="preserve">Mit der Einführung funktionaler Attraktoren in Abschnitt 3.4.8 ist beschrieben worden, unter welchen Bedingungen funktionale Organisationsräume langfristig stabile Strukturen ausbilden. Dennoch bleibt eine mathematisch grundlegende Frage offen. Welche Eigenschaften bleiben während rekursiver funktionaler Transformationen grundsätzlich erhalten? Erst die Identifikation solcher Erhaltungsgrößen erlaubt es, unterschiedliche </w:t>
      </w:r>
      <w:r w:rsidRPr="000E2B95">
        <w:lastRenderedPageBreak/>
        <w:t>Entwicklungsbahnen miteinander zu vergleichen und stabile Gesetzmäßigkeiten funktionaler Organisation unabhängig vom konkreten Verlauf zu formulieren.</w:t>
      </w:r>
    </w:p>
    <w:p w14:paraId="40CECDA3" w14:textId="77777777" w:rsidR="000E2B95" w:rsidRPr="000E2B95" w:rsidRDefault="000E2B95" w:rsidP="000E2B95">
      <w:r w:rsidRPr="000E2B95">
        <w:t>In klassischen physikalischen Theorien übernehmen Energie, Impuls oder Ladung diese Rolle. Im Funktionalen Raum-Zeit-Kohärenzsystem existieren solche Größen jedoch nicht a priori. Stattdessen müssen Invarianten unmittelbar aus der rekursiven funktionalen Organisation rekonstruiert werden. Erhalten bleibt daher nicht eine physikalische Größe, sondern eine Eigenschaft der funktionalen Struktur selbst.</w:t>
      </w:r>
    </w:p>
    <w:p w14:paraId="58B3B437" w14:textId="77777777" w:rsidR="000E2B95" w:rsidRPr="000E2B95" w:rsidRDefault="000E2B95" w:rsidP="000E2B95">
      <w:r w:rsidRPr="000E2B95">
        <w:pict w14:anchorId="658B44EA">
          <v:rect id="_x0000_i1118" style="width:0;height:1.5pt" o:hralign="center" o:hrstd="t" o:hr="t" fillcolor="#a0a0a0" stroked="f"/>
        </w:pict>
      </w:r>
    </w:p>
    <w:p w14:paraId="01157F32" w14:textId="77777777" w:rsidR="000E2B95" w:rsidRPr="000E2B95" w:rsidRDefault="000E2B95" w:rsidP="000E2B95">
      <w:pPr>
        <w:rPr>
          <w:b/>
        </w:rPr>
      </w:pPr>
      <w:r w:rsidRPr="000E2B95">
        <w:rPr>
          <w:b/>
        </w:rPr>
        <w:t>Definition 3.4.17 – Funktionale Invariante</w:t>
      </w:r>
    </w:p>
    <w:p w14:paraId="30BD5324" w14:textId="77777777" w:rsidR="000E2B95" w:rsidRPr="000E2B95" w:rsidRDefault="000E2B95" w:rsidP="000E2B95">
      <w:r w:rsidRPr="000E2B95">
        <w:t>Eine Größe IFI_FIF​ heißt funktionale Invariante, wenn ihr Wert unter jeder zulässigen rekursiven Transformation unverändert bleibt.</w:t>
      </w:r>
    </w:p>
    <w:p w14:paraId="6A2B6BD6" w14:textId="77777777" w:rsidR="000E2B95" w:rsidRPr="000E2B95" w:rsidRDefault="000E2B95" w:rsidP="000E2B95">
      <w:r w:rsidRPr="000E2B95">
        <w:t>IF(O)=IF </w:t>
      </w:r>
      <w:r w:rsidRPr="000E2B95">
        <w:rPr>
          <w:rFonts w:ascii="Cambria Math" w:hAnsi="Cambria Math" w:cs="Cambria Math"/>
        </w:rPr>
        <w:t>⁣</w:t>
      </w:r>
      <w:r w:rsidRPr="000E2B95">
        <w:t>(TF(O)</w:t>
      </w:r>
      <w:proofErr w:type="gramStart"/>
      <w:r w:rsidRPr="000E2B95">
        <w:t>).(</w:t>
      </w:r>
      <w:proofErr w:type="gramEnd"/>
      <w:r w:rsidRPr="000E2B95">
        <w:t>3.102)I_F(\</w:t>
      </w:r>
      <w:proofErr w:type="spellStart"/>
      <w:r w:rsidRPr="000E2B95">
        <w:t>mathfrak</w:t>
      </w:r>
      <w:proofErr w:type="spellEnd"/>
      <w:r w:rsidRPr="000E2B95">
        <w:t>{O}) = I_F\!\</w:t>
      </w:r>
      <w:proofErr w:type="spellStart"/>
      <w:r w:rsidRPr="000E2B95">
        <w:t>left</w:t>
      </w:r>
      <w:proofErr w:type="spellEnd"/>
      <w:r w:rsidRPr="000E2B95">
        <w:t>(\</w:t>
      </w:r>
      <w:proofErr w:type="spellStart"/>
      <w:r w:rsidRPr="000E2B95">
        <w:t>mathcal</w:t>
      </w:r>
      <w:proofErr w:type="spellEnd"/>
      <w:r w:rsidRPr="000E2B95">
        <w:t>{T}_F(\</w:t>
      </w:r>
      <w:proofErr w:type="spellStart"/>
      <w:r w:rsidRPr="000E2B95">
        <w:t>mathfrak</w:t>
      </w:r>
      <w:proofErr w:type="spellEnd"/>
      <w:r w:rsidRPr="000E2B95">
        <w:t>{O})\</w:t>
      </w:r>
      <w:proofErr w:type="spellStart"/>
      <w:r w:rsidRPr="000E2B95">
        <w:t>right</w:t>
      </w:r>
      <w:proofErr w:type="spellEnd"/>
      <w:r w:rsidRPr="000E2B95">
        <w:t>). \</w:t>
      </w:r>
      <w:proofErr w:type="gramStart"/>
      <w:r w:rsidRPr="000E2B95">
        <w:t>tag{</w:t>
      </w:r>
      <w:proofErr w:type="gramEnd"/>
      <w:r w:rsidRPr="000E2B95">
        <w:t xml:space="preserve">3.102}IF​(O)=IF​(TF​(O)).(3.102) </w:t>
      </w:r>
    </w:p>
    <w:p w14:paraId="1ED4DB54" w14:textId="77777777" w:rsidR="000E2B95" w:rsidRPr="000E2B95" w:rsidRDefault="000E2B95" w:rsidP="000E2B95">
      <w:r w:rsidRPr="000E2B95">
        <w:rPr>
          <w:b/>
        </w:rPr>
        <w:t>Word-</w:t>
      </w:r>
      <w:proofErr w:type="spellStart"/>
      <w:r w:rsidRPr="000E2B95">
        <w:rPr>
          <w:b/>
        </w:rPr>
        <w:t>LaTeX</w:t>
      </w:r>
      <w:proofErr w:type="spellEnd"/>
      <w:r w:rsidRPr="000E2B95">
        <w:rPr>
          <w:b/>
        </w:rPr>
        <w:t>:</w:t>
      </w:r>
      <w:r w:rsidRPr="000E2B95">
        <w:t xml:space="preserve"> I_F(\</w:t>
      </w:r>
      <w:proofErr w:type="spellStart"/>
      <w:r w:rsidRPr="000E2B95">
        <w:t>mathfrak</w:t>
      </w:r>
      <w:proofErr w:type="spellEnd"/>
      <w:r w:rsidRPr="000E2B95">
        <w:t>{O</w:t>
      </w:r>
      <w:proofErr w:type="gramStart"/>
      <w:r w:rsidRPr="000E2B95">
        <w:t>})=</w:t>
      </w:r>
      <w:proofErr w:type="gramEnd"/>
      <w:r w:rsidRPr="000E2B95">
        <w:t>I_F\!\</w:t>
      </w:r>
      <w:proofErr w:type="spellStart"/>
      <w:r w:rsidRPr="000E2B95">
        <w:t>left</w:t>
      </w:r>
      <w:proofErr w:type="spellEnd"/>
      <w:r w:rsidRPr="000E2B95">
        <w:t>(\</w:t>
      </w:r>
      <w:proofErr w:type="spellStart"/>
      <w:r w:rsidRPr="000E2B95">
        <w:t>mathcal</w:t>
      </w:r>
      <w:proofErr w:type="spellEnd"/>
      <w:r w:rsidRPr="000E2B95">
        <w:t>{T}_F(\</w:t>
      </w:r>
      <w:proofErr w:type="spellStart"/>
      <w:r w:rsidRPr="000E2B95">
        <w:t>mathfrak</w:t>
      </w:r>
      <w:proofErr w:type="spellEnd"/>
      <w:r w:rsidRPr="000E2B95">
        <w:t>{O})\</w:t>
      </w:r>
      <w:proofErr w:type="spellStart"/>
      <w:r w:rsidRPr="000E2B95">
        <w:t>right</w:t>
      </w:r>
      <w:proofErr w:type="spellEnd"/>
      <w:r w:rsidRPr="000E2B95">
        <w:t>)</w:t>
      </w:r>
    </w:p>
    <w:p w14:paraId="66EEFAEF" w14:textId="77777777" w:rsidR="000E2B95" w:rsidRPr="000E2B95" w:rsidRDefault="000E2B95" w:rsidP="000E2B95">
      <w:r w:rsidRPr="000E2B95">
        <w:t>Damit beschreibt eine funktionale Invariante eine Eigenschaft, die unabhängig von der konkreten Entwicklung des Systems erhalten bleibt.</w:t>
      </w:r>
    </w:p>
    <w:p w14:paraId="791D7F5C" w14:textId="77777777" w:rsidR="000E2B95" w:rsidRPr="000E2B95" w:rsidRDefault="000E2B95" w:rsidP="000E2B95">
      <w:r w:rsidRPr="000E2B95">
        <w:pict w14:anchorId="2ADFB733">
          <v:rect id="_x0000_i1119" style="width:0;height:1.5pt" o:hralign="center" o:hrstd="t" o:hr="t" fillcolor="#a0a0a0" stroked="f"/>
        </w:pict>
      </w:r>
    </w:p>
    <w:p w14:paraId="7BABD2C5" w14:textId="77777777" w:rsidR="000E2B95" w:rsidRPr="000E2B95" w:rsidRDefault="000E2B95" w:rsidP="000E2B95">
      <w:pPr>
        <w:rPr>
          <w:b/>
        </w:rPr>
      </w:pPr>
      <w:r w:rsidRPr="000E2B95">
        <w:rPr>
          <w:b/>
        </w:rPr>
        <w:t>Definition 3.4.18 – Menge funktionaler Invarianten</w:t>
      </w:r>
    </w:p>
    <w:p w14:paraId="09C1D491" w14:textId="77777777" w:rsidR="000E2B95" w:rsidRPr="000E2B95" w:rsidRDefault="000E2B95" w:rsidP="000E2B95">
      <w:r w:rsidRPr="000E2B95">
        <w:t>Die Gesamtheit aller funktionalen Invarianten eines Systems wird definiert als</w:t>
      </w:r>
    </w:p>
    <w:p w14:paraId="6C048209" w14:textId="77777777" w:rsidR="000E2B95" w:rsidRPr="000E2B95" w:rsidRDefault="000E2B95" w:rsidP="000E2B95">
      <w:r w:rsidRPr="000E2B95">
        <w:t>IF={IF</w:t>
      </w:r>
      <w:r w:rsidRPr="000E2B95">
        <w:rPr>
          <w:rFonts w:ascii="Cambria Math" w:hAnsi="Cambria Math" w:cs="Cambria Math"/>
        </w:rPr>
        <w:t>∣</w:t>
      </w:r>
      <w:r w:rsidRPr="000E2B95">
        <w:t>IF(O)=IF </w:t>
      </w:r>
      <w:r w:rsidRPr="000E2B95">
        <w:rPr>
          <w:rFonts w:ascii="Cambria Math" w:hAnsi="Cambria Math" w:cs="Cambria Math"/>
        </w:rPr>
        <w:t>⁣</w:t>
      </w:r>
      <w:r w:rsidRPr="000E2B95">
        <w:t>(TF(O))</w:t>
      </w:r>
      <w:proofErr w:type="gramStart"/>
      <w:r w:rsidRPr="000E2B95">
        <w:t>}.(</w:t>
      </w:r>
      <w:proofErr w:type="gramEnd"/>
      <w:r w:rsidRPr="000E2B95">
        <w:t>3.103)\</w:t>
      </w:r>
      <w:proofErr w:type="spellStart"/>
      <w:r w:rsidRPr="000E2B95">
        <w:t>mathcal</w:t>
      </w:r>
      <w:proofErr w:type="spellEnd"/>
      <w:r w:rsidRPr="000E2B95">
        <w:t>{I}_F = \</w:t>
      </w:r>
      <w:proofErr w:type="spellStart"/>
      <w:r w:rsidRPr="000E2B95">
        <w:t>left</w:t>
      </w:r>
      <w:proofErr w:type="spellEnd"/>
      <w:r w:rsidRPr="000E2B95">
        <w:t>\{ I_F \</w:t>
      </w:r>
      <w:proofErr w:type="spellStart"/>
      <w:r w:rsidRPr="000E2B95">
        <w:t>mid</w:t>
      </w:r>
      <w:proofErr w:type="spellEnd"/>
      <w:r w:rsidRPr="000E2B95">
        <w:t xml:space="preserve"> I_F(\</w:t>
      </w:r>
      <w:proofErr w:type="spellStart"/>
      <w:r w:rsidRPr="000E2B95">
        <w:t>mathfrak</w:t>
      </w:r>
      <w:proofErr w:type="spellEnd"/>
      <w:r w:rsidRPr="000E2B95">
        <w:t>{O}) = I_F\!\</w:t>
      </w:r>
      <w:proofErr w:type="spellStart"/>
      <w:r w:rsidRPr="000E2B95">
        <w:t>left</w:t>
      </w:r>
      <w:proofErr w:type="spellEnd"/>
      <w:r w:rsidRPr="000E2B95">
        <w:t>(\</w:t>
      </w:r>
      <w:proofErr w:type="spellStart"/>
      <w:r w:rsidRPr="000E2B95">
        <w:t>mathcal</w:t>
      </w:r>
      <w:proofErr w:type="spellEnd"/>
      <w:r w:rsidRPr="000E2B95">
        <w:t>{T}_F(\</w:t>
      </w:r>
      <w:proofErr w:type="spellStart"/>
      <w:r w:rsidRPr="000E2B95">
        <w:t>mathfrak</w:t>
      </w:r>
      <w:proofErr w:type="spellEnd"/>
      <w:r w:rsidRPr="000E2B95">
        <w:t>{O})\</w:t>
      </w:r>
      <w:proofErr w:type="spellStart"/>
      <w:r w:rsidRPr="000E2B95">
        <w:t>right</w:t>
      </w:r>
      <w:proofErr w:type="spellEnd"/>
      <w:r w:rsidRPr="000E2B95">
        <w:t>) \</w:t>
      </w:r>
      <w:proofErr w:type="spellStart"/>
      <w:r w:rsidRPr="000E2B95">
        <w:t>right</w:t>
      </w:r>
      <w:proofErr w:type="spellEnd"/>
      <w:r w:rsidRPr="000E2B95">
        <w:t>\}. \</w:t>
      </w:r>
      <w:proofErr w:type="gramStart"/>
      <w:r w:rsidRPr="000E2B95">
        <w:t>tag{</w:t>
      </w:r>
      <w:proofErr w:type="gramEnd"/>
      <w:r w:rsidRPr="000E2B95">
        <w:t>3.103}IF​={IF​</w:t>
      </w:r>
      <w:r w:rsidRPr="000E2B95">
        <w:rPr>
          <w:rFonts w:ascii="Cambria Math" w:hAnsi="Cambria Math" w:cs="Cambria Math"/>
        </w:rPr>
        <w:t>∣</w:t>
      </w:r>
      <w:r w:rsidRPr="000E2B95">
        <w:t xml:space="preserve">IF​(O)=IF​(TF​(O))}.(3.103) </w:t>
      </w:r>
    </w:p>
    <w:p w14:paraId="03FD786D" w14:textId="77777777" w:rsidR="000E2B95" w:rsidRPr="000E2B95" w:rsidRDefault="000E2B95" w:rsidP="000E2B95">
      <w:r w:rsidRPr="000E2B95">
        <w:rPr>
          <w:b/>
        </w:rPr>
        <w:t>Word-</w:t>
      </w:r>
      <w:proofErr w:type="spellStart"/>
      <w:r w:rsidRPr="000E2B95">
        <w:rPr>
          <w:b/>
        </w:rPr>
        <w:t>LaTeX</w:t>
      </w:r>
      <w:proofErr w:type="spellEnd"/>
      <w:r w:rsidRPr="000E2B95">
        <w:rPr>
          <w:b/>
        </w:rPr>
        <w:t>:</w:t>
      </w:r>
      <w:r w:rsidRPr="000E2B95">
        <w:t xml:space="preserve"> \</w:t>
      </w:r>
      <w:proofErr w:type="spellStart"/>
      <w:r w:rsidRPr="000E2B95">
        <w:t>mathcal</w:t>
      </w:r>
      <w:proofErr w:type="spellEnd"/>
      <w:r w:rsidRPr="000E2B95">
        <w:t>{I}_F=</w:t>
      </w:r>
      <w:proofErr w:type="gramStart"/>
      <w:r w:rsidRPr="000E2B95">
        <w:t>\</w:t>
      </w:r>
      <w:proofErr w:type="spellStart"/>
      <w:r w:rsidRPr="000E2B95">
        <w:t>left</w:t>
      </w:r>
      <w:proofErr w:type="spellEnd"/>
      <w:r w:rsidRPr="000E2B95">
        <w:t>\{</w:t>
      </w:r>
      <w:proofErr w:type="gramEnd"/>
      <w:r w:rsidRPr="000E2B95">
        <w:t>I_F\</w:t>
      </w:r>
      <w:proofErr w:type="spellStart"/>
      <w:r w:rsidRPr="000E2B95">
        <w:t>mid</w:t>
      </w:r>
      <w:proofErr w:type="spellEnd"/>
      <w:r w:rsidRPr="000E2B95">
        <w:t xml:space="preserve"> I_F(\mathfrak{O})=I_F\!\left(\mathcal{T}_F(\mathfrak{O})\right)\right\}</w:t>
      </w:r>
    </w:p>
    <w:p w14:paraId="2E01A977" w14:textId="77777777" w:rsidR="000E2B95" w:rsidRPr="000E2B95" w:rsidRDefault="000E2B95" w:rsidP="000E2B95">
      <w:r w:rsidRPr="000E2B95">
        <w:t xml:space="preserve">Die </w:t>
      </w:r>
      <w:proofErr w:type="spellStart"/>
      <w:r w:rsidRPr="000E2B95">
        <w:t>Invariantenmenge</w:t>
      </w:r>
      <w:proofErr w:type="spellEnd"/>
      <w:r w:rsidRPr="000E2B95">
        <w:t xml:space="preserve"> charakterisiert alle funktionalen Eigenschaften, die gegenüber rekursiven Transformationen invariant sind.</w:t>
      </w:r>
    </w:p>
    <w:p w14:paraId="10CF1918" w14:textId="77777777" w:rsidR="000E2B95" w:rsidRPr="000E2B95" w:rsidRDefault="000E2B95" w:rsidP="000E2B95">
      <w:r w:rsidRPr="000E2B95">
        <w:pict w14:anchorId="6383F279">
          <v:rect id="_x0000_i1120" style="width:0;height:1.5pt" o:hralign="center" o:hrstd="t" o:hr="t" fillcolor="#a0a0a0" stroked="f"/>
        </w:pict>
      </w:r>
    </w:p>
    <w:p w14:paraId="74025F8B" w14:textId="77777777" w:rsidR="000E2B95" w:rsidRPr="000E2B95" w:rsidRDefault="000E2B95" w:rsidP="000E2B95">
      <w:pPr>
        <w:rPr>
          <w:b/>
        </w:rPr>
      </w:pPr>
      <w:r w:rsidRPr="000E2B95">
        <w:rPr>
          <w:b/>
        </w:rPr>
        <w:t>Lemma 3.4.7 – Invarianz entlang funktionaler Entwicklungsbahnen</w:t>
      </w:r>
    </w:p>
    <w:p w14:paraId="1A184FAF" w14:textId="77777777" w:rsidR="000E2B95" w:rsidRPr="000E2B95" w:rsidRDefault="000E2B95" w:rsidP="000E2B95">
      <w:r w:rsidRPr="000E2B95">
        <w:t>Ist IFI_FIF​ eine funktionale Invariante, so besitzt sie entlang jeder funktionalen Entwicklungsbahn denselben Wert.</w:t>
      </w:r>
    </w:p>
    <w:p w14:paraId="31B5AD8A" w14:textId="77777777" w:rsidR="000E2B95" w:rsidRPr="000E2B95" w:rsidRDefault="000E2B95" w:rsidP="000E2B95">
      <w:r w:rsidRPr="000E2B95">
        <w:t>IF(O</w:t>
      </w:r>
      <w:proofErr w:type="gramStart"/>
      <w:r w:rsidRPr="000E2B95">
        <w:t>0)=</w:t>
      </w:r>
      <w:proofErr w:type="gramEnd"/>
      <w:r w:rsidRPr="000E2B95">
        <w:t>IF(O1)=</w:t>
      </w:r>
      <w:r w:rsidRPr="000E2B95">
        <w:rPr>
          <w:rFonts w:ascii="Cambria Math" w:hAnsi="Cambria Math" w:cs="Cambria Math"/>
        </w:rPr>
        <w:t>⋯</w:t>
      </w:r>
      <w:r w:rsidRPr="000E2B95">
        <w:t>=IF(On).(3.104)I_F(\</w:t>
      </w:r>
      <w:proofErr w:type="spellStart"/>
      <w:r w:rsidRPr="000E2B95">
        <w:t>mathfrak</w:t>
      </w:r>
      <w:proofErr w:type="spellEnd"/>
      <w:r w:rsidRPr="000E2B95">
        <w:t>{O}_0) = I_F(\</w:t>
      </w:r>
      <w:proofErr w:type="spellStart"/>
      <w:r w:rsidRPr="000E2B95">
        <w:t>mathfrak</w:t>
      </w:r>
      <w:proofErr w:type="spellEnd"/>
      <w:r w:rsidRPr="000E2B95">
        <w:t>{O}_1) = \</w:t>
      </w:r>
      <w:proofErr w:type="spellStart"/>
      <w:r w:rsidRPr="000E2B95">
        <w:t>cdots</w:t>
      </w:r>
      <w:proofErr w:type="spellEnd"/>
      <w:r w:rsidRPr="000E2B95">
        <w:t xml:space="preserve"> = I_F(\</w:t>
      </w:r>
      <w:proofErr w:type="spellStart"/>
      <w:r w:rsidRPr="000E2B95">
        <w:t>mathfrak</w:t>
      </w:r>
      <w:proofErr w:type="spellEnd"/>
      <w:r w:rsidRPr="000E2B95">
        <w:t>{O}_n). \</w:t>
      </w:r>
      <w:proofErr w:type="gramStart"/>
      <w:r w:rsidRPr="000E2B95">
        <w:t>tag{</w:t>
      </w:r>
      <w:proofErr w:type="gramEnd"/>
      <w:r w:rsidRPr="000E2B95">
        <w:t>3.104}IF​(O0​)=IF​(O1​)=</w:t>
      </w:r>
      <w:r w:rsidRPr="000E2B95">
        <w:rPr>
          <w:rFonts w:ascii="Cambria Math" w:hAnsi="Cambria Math" w:cs="Cambria Math"/>
        </w:rPr>
        <w:t>⋯</w:t>
      </w:r>
      <w:r w:rsidRPr="000E2B95">
        <w:t xml:space="preserve">=IF​(On​).(3.104) </w:t>
      </w:r>
    </w:p>
    <w:p w14:paraId="21CF4D1E" w14:textId="77777777" w:rsidR="000E2B95" w:rsidRPr="000E2B95" w:rsidRDefault="000E2B95" w:rsidP="000E2B95">
      <w:r w:rsidRPr="000E2B95">
        <w:rPr>
          <w:b/>
        </w:rPr>
        <w:t>Word-</w:t>
      </w:r>
      <w:proofErr w:type="spellStart"/>
      <w:r w:rsidRPr="000E2B95">
        <w:rPr>
          <w:b/>
        </w:rPr>
        <w:t>LaTeX</w:t>
      </w:r>
      <w:proofErr w:type="spellEnd"/>
      <w:r w:rsidRPr="000E2B95">
        <w:rPr>
          <w:b/>
        </w:rPr>
        <w:t>:</w:t>
      </w:r>
      <w:r w:rsidRPr="000E2B95">
        <w:t xml:space="preserve"> I_F(\mathfrak{O}_</w:t>
      </w:r>
      <w:proofErr w:type="gramStart"/>
      <w:r w:rsidRPr="000E2B95">
        <w:t>0)=</w:t>
      </w:r>
      <w:proofErr w:type="gramEnd"/>
      <w:r w:rsidRPr="000E2B95">
        <w:t>I_F(\mathfrak{O}_1)=\cdots=I_F(\mathfrak{O}_n)</w:t>
      </w:r>
    </w:p>
    <w:p w14:paraId="28CE4467" w14:textId="77777777" w:rsidR="000E2B95" w:rsidRPr="000E2B95" w:rsidRDefault="000E2B95" w:rsidP="000E2B95">
      <w:pPr>
        <w:rPr>
          <w:b/>
        </w:rPr>
      </w:pPr>
      <w:r w:rsidRPr="000E2B95">
        <w:rPr>
          <w:b/>
        </w:rPr>
        <w:t>Beweis</w:t>
      </w:r>
    </w:p>
    <w:p w14:paraId="0C22E85B" w14:textId="77777777" w:rsidR="000E2B95" w:rsidRPr="000E2B95" w:rsidRDefault="000E2B95" w:rsidP="000E2B95">
      <w:r w:rsidRPr="000E2B95">
        <w:t xml:space="preserve">Nach Definition 3.4.17 bleibt der Wert einer funktionalen Invarianten unter jeder rekursiven Transformation erhalten. Da eine Entwicklungsbahn ausschließlich aus solchen Transformationen besteht, bleibt der </w:t>
      </w:r>
      <w:proofErr w:type="spellStart"/>
      <w:r w:rsidRPr="000E2B95">
        <w:t>Invariantenwert</w:t>
      </w:r>
      <w:proofErr w:type="spellEnd"/>
      <w:r w:rsidRPr="000E2B95">
        <w:t xml:space="preserve"> entlang der gesamten Folge unverändert. </w:t>
      </w:r>
      <w:r w:rsidRPr="000E2B95">
        <w:rPr>
          <w:rFonts w:ascii="Cambria Math" w:hAnsi="Cambria Math" w:cs="Cambria Math"/>
        </w:rPr>
        <w:t>∎</w:t>
      </w:r>
    </w:p>
    <w:p w14:paraId="3238A2BB" w14:textId="77777777" w:rsidR="000E2B95" w:rsidRPr="000E2B95" w:rsidRDefault="000E2B95" w:rsidP="000E2B95">
      <w:r w:rsidRPr="000E2B95">
        <w:pict w14:anchorId="57F9E8B8">
          <v:rect id="_x0000_i1121" style="width:0;height:1.5pt" o:hralign="center" o:hrstd="t" o:hr="t" fillcolor="#a0a0a0" stroked="f"/>
        </w:pict>
      </w:r>
    </w:p>
    <w:p w14:paraId="41C7B833" w14:textId="77777777" w:rsidR="000E2B95" w:rsidRPr="000E2B95" w:rsidRDefault="000E2B95" w:rsidP="000E2B95">
      <w:pPr>
        <w:rPr>
          <w:b/>
        </w:rPr>
      </w:pPr>
      <w:r w:rsidRPr="000E2B95">
        <w:rPr>
          <w:b/>
        </w:rPr>
        <w:lastRenderedPageBreak/>
        <w:t>Satz 3.4.9 – Vergleichbarkeit funktionaler Entwicklungsbahnen</w:t>
      </w:r>
    </w:p>
    <w:p w14:paraId="25F25552" w14:textId="77777777" w:rsidR="000E2B95" w:rsidRPr="000E2B95" w:rsidRDefault="000E2B95" w:rsidP="000E2B95">
      <w:r w:rsidRPr="000E2B95">
        <w:t>Besitzen zwei funktionale Entwicklungsbahnen dieselbe Menge funktionaler Invarianten, so gehören sie zur gleichen funktionalen Äquivalenzklasse.</w:t>
      </w:r>
    </w:p>
    <w:p w14:paraId="5CBFE7A1" w14:textId="77777777" w:rsidR="000E2B95" w:rsidRPr="000E2B95" w:rsidRDefault="000E2B95" w:rsidP="000E2B95">
      <w:r w:rsidRPr="000E2B95">
        <w:t>IF(Γ</w:t>
      </w:r>
      <w:proofErr w:type="gramStart"/>
      <w:r w:rsidRPr="000E2B95">
        <w:t>1)=</w:t>
      </w:r>
      <w:proofErr w:type="gramEnd"/>
      <w:r w:rsidRPr="000E2B95">
        <w:t>IF(Γ2)</w:t>
      </w:r>
      <w:r w:rsidRPr="000E2B95">
        <w:rPr>
          <w:rFonts w:ascii="Cambria Math" w:hAnsi="Cambria Math" w:cs="Cambria Math"/>
        </w:rPr>
        <w:t>⟹</w:t>
      </w:r>
      <w:r w:rsidRPr="000E2B95">
        <w:t>Γ1</w:t>
      </w:r>
      <w:r w:rsidRPr="000E2B95">
        <w:rPr>
          <w:rFonts w:ascii="Cambria Math" w:hAnsi="Cambria Math" w:cs="Cambria Math"/>
        </w:rPr>
        <w:t>∼</w:t>
      </w:r>
      <w:r w:rsidRPr="000E2B95">
        <w:t>Γ2.(3.105)\</w:t>
      </w:r>
      <w:proofErr w:type="spellStart"/>
      <w:r w:rsidRPr="000E2B95">
        <w:t>mathcal</w:t>
      </w:r>
      <w:proofErr w:type="spellEnd"/>
      <w:r w:rsidRPr="000E2B95">
        <w:t>{I}_F(\Gamma_1) = \</w:t>
      </w:r>
      <w:proofErr w:type="spellStart"/>
      <w:r w:rsidRPr="000E2B95">
        <w:t>mathcal</w:t>
      </w:r>
      <w:proofErr w:type="spellEnd"/>
      <w:r w:rsidRPr="000E2B95">
        <w:t>{I}_F(\Gamma_2) \</w:t>
      </w:r>
      <w:proofErr w:type="spellStart"/>
      <w:r w:rsidRPr="000E2B95">
        <w:t>Longrightarrow</w:t>
      </w:r>
      <w:proofErr w:type="spellEnd"/>
      <w:r w:rsidRPr="000E2B95">
        <w:t xml:space="preserve"> \Gamma_1 \</w:t>
      </w:r>
      <w:proofErr w:type="spellStart"/>
      <w:r w:rsidRPr="000E2B95">
        <w:t>sim</w:t>
      </w:r>
      <w:proofErr w:type="spellEnd"/>
      <w:r w:rsidRPr="000E2B95">
        <w:t xml:space="preserve"> \Gamma_2. \tag{3.105}IF​(Γ1​)=IF​(Γ2​)</w:t>
      </w:r>
      <w:r w:rsidRPr="000E2B95">
        <w:rPr>
          <w:rFonts w:ascii="Cambria Math" w:hAnsi="Cambria Math" w:cs="Cambria Math"/>
        </w:rPr>
        <w:t>⟹</w:t>
      </w:r>
      <w:r w:rsidRPr="000E2B95">
        <w:t>Γ1​</w:t>
      </w:r>
      <w:r w:rsidRPr="000E2B95">
        <w:rPr>
          <w:rFonts w:ascii="Cambria Math" w:hAnsi="Cambria Math" w:cs="Cambria Math"/>
        </w:rPr>
        <w:t>∼</w:t>
      </w:r>
      <w:r w:rsidRPr="000E2B95">
        <w:t xml:space="preserve">Γ2​.(3.105) </w:t>
      </w:r>
    </w:p>
    <w:p w14:paraId="4925F836" w14:textId="77777777" w:rsidR="000E2B95" w:rsidRPr="000E2B95" w:rsidRDefault="000E2B95" w:rsidP="000E2B95">
      <w:r w:rsidRPr="000E2B95">
        <w:rPr>
          <w:b/>
        </w:rPr>
        <w:t>Word-</w:t>
      </w:r>
      <w:proofErr w:type="spellStart"/>
      <w:r w:rsidRPr="000E2B95">
        <w:rPr>
          <w:b/>
        </w:rPr>
        <w:t>LaTeX</w:t>
      </w:r>
      <w:proofErr w:type="spellEnd"/>
      <w:r w:rsidRPr="000E2B95">
        <w:rPr>
          <w:b/>
        </w:rPr>
        <w:t>:</w:t>
      </w:r>
      <w:r w:rsidRPr="000E2B95">
        <w:t xml:space="preserve"> \mathcal{I}_F(\Gamma_</w:t>
      </w:r>
      <w:proofErr w:type="gramStart"/>
      <w:r w:rsidRPr="000E2B95">
        <w:t>1)=</w:t>
      </w:r>
      <w:proofErr w:type="gramEnd"/>
      <w:r w:rsidRPr="000E2B95">
        <w:t>\mathcal{I}_F(\Gamma_2)\Longrightarrow\Gamma_1\sim\Gamma_2</w:t>
      </w:r>
    </w:p>
    <w:p w14:paraId="50AFF899" w14:textId="77777777" w:rsidR="000E2B95" w:rsidRPr="000E2B95" w:rsidRDefault="000E2B95" w:rsidP="000E2B95">
      <w:pPr>
        <w:rPr>
          <w:b/>
        </w:rPr>
      </w:pPr>
      <w:r w:rsidRPr="000E2B95">
        <w:rPr>
          <w:b/>
        </w:rPr>
        <w:t>Beweis</w:t>
      </w:r>
    </w:p>
    <w:p w14:paraId="09E0DC47" w14:textId="77777777" w:rsidR="000E2B95" w:rsidRPr="000E2B95" w:rsidRDefault="000E2B95" w:rsidP="000E2B95">
      <w:r w:rsidRPr="000E2B95">
        <w:t xml:space="preserve">Die Menge funktionaler Invarianten beschreibt sämtliche unter rekursiven Transformationen erhaltenen Eigenschaften einer Entwicklungsbahn. Stimmen diese Mengen überein, unterscheiden sich die Entwicklungsbahnen lediglich in ihren konkreten Transformationsfolgen, nicht jedoch in ihren funktionalen Erhaltungseigenschaften. Sie gehören daher derselben funktionalen Äquivalenzklasse an. </w:t>
      </w:r>
      <w:r w:rsidRPr="000E2B95">
        <w:rPr>
          <w:rFonts w:ascii="Cambria Math" w:hAnsi="Cambria Math" w:cs="Cambria Math"/>
        </w:rPr>
        <w:t>∎</w:t>
      </w:r>
    </w:p>
    <w:p w14:paraId="126F4957" w14:textId="77777777" w:rsidR="000E2B95" w:rsidRPr="000E2B95" w:rsidRDefault="000E2B95" w:rsidP="000E2B95">
      <w:r w:rsidRPr="000E2B95">
        <w:pict w14:anchorId="2961AFBD">
          <v:rect id="_x0000_i1122" style="width:0;height:1.5pt" o:hralign="center" o:hrstd="t" o:hr="t" fillcolor="#a0a0a0" stroked="f"/>
        </w:pict>
      </w:r>
    </w:p>
    <w:p w14:paraId="525D5543" w14:textId="77777777" w:rsidR="000E2B95" w:rsidRPr="000E2B95" w:rsidRDefault="000E2B95" w:rsidP="000E2B95">
      <w:pPr>
        <w:rPr>
          <w:b/>
        </w:rPr>
      </w:pPr>
      <w:r w:rsidRPr="000E2B95">
        <w:rPr>
          <w:b/>
        </w:rPr>
        <w:t>Bedeutung für das FRZK</w:t>
      </w:r>
    </w:p>
    <w:p w14:paraId="619CD031" w14:textId="77777777" w:rsidR="000E2B95" w:rsidRPr="000E2B95" w:rsidRDefault="000E2B95" w:rsidP="000E2B95">
      <w:r w:rsidRPr="000E2B95">
        <w:t>Mit diesem Abschnitt wird erstmals ein allgemeiner Erhaltungsbegriff innerhalb des Funktionalen Raum-Zeit-Kohärenzsystems eingeführt. Die Theorie erhält damit ein mathematisches Analogon zu den Erhaltungssätzen klassischer Naturwissenschaften, ohne auf physikalische Größen zurückzugreifen. Erhalten bleibt ausschließlich funktionale Organisation.</w:t>
      </w:r>
    </w:p>
    <w:p w14:paraId="57EBD45F" w14:textId="77777777" w:rsidR="000E2B95" w:rsidRPr="000E2B95" w:rsidRDefault="000E2B95" w:rsidP="000E2B95">
      <w:r w:rsidRPr="000E2B95">
        <w:t>Dies eröffnet zwei wesentliche Konsequenzen. Erstens können unterschiedliche Entwicklungsprozesse anhand ihrer Invarianten klassifiziert werden. Zweitens entstehen mathematische Kriterien, um funktionale Äquivalenzen zwischen biologischen, technischen oder semantischen Systemen nachzuweisen, obwohl ihre konkreten Entwicklungsverläufe unterschiedlich sein können.</w:t>
      </w:r>
    </w:p>
    <w:p w14:paraId="0D3F21EC" w14:textId="77777777" w:rsidR="000E2B95" w:rsidRPr="000E2B95" w:rsidRDefault="000E2B95" w:rsidP="000E2B95">
      <w:r w:rsidRPr="000E2B95">
        <w:t>Damit wird die mathematische Rekonstruktion des FRZK um einen zentralen Baustein erweitert. Zustände, Relationen, Transformationen, Organisationsräume, Kohärenz, Dynamik, Attraktoren und schließlich Invarianten bilden gemeinsam den Kern einer konsistenten funktionalen Beschreibung komplexer Systeme.</w:t>
      </w:r>
    </w:p>
    <w:p w14:paraId="73885401"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6C67EF"/>
    <w:multiLevelType w:val="multilevel"/>
    <w:tmpl w:val="02F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2A61D54"/>
    <w:multiLevelType w:val="multilevel"/>
    <w:tmpl w:val="BB9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E3384"/>
    <w:multiLevelType w:val="multilevel"/>
    <w:tmpl w:val="034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66EC7"/>
    <w:multiLevelType w:val="multilevel"/>
    <w:tmpl w:val="09B8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C9F5D43"/>
    <w:multiLevelType w:val="multilevel"/>
    <w:tmpl w:val="21F2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E3013"/>
    <w:multiLevelType w:val="multilevel"/>
    <w:tmpl w:val="1D4A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51E8B"/>
    <w:multiLevelType w:val="multilevel"/>
    <w:tmpl w:val="F02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0"/>
  </w:num>
  <w:num w:numId="2" w16cid:durableId="250164984">
    <w:abstractNumId w:val="2"/>
  </w:num>
  <w:num w:numId="3" w16cid:durableId="66727205">
    <w:abstractNumId w:val="5"/>
  </w:num>
  <w:num w:numId="4" w16cid:durableId="998769572">
    <w:abstractNumId w:val="7"/>
  </w:num>
  <w:num w:numId="5" w16cid:durableId="15216999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95928772">
    <w:abstractNumId w:val="8"/>
  </w:num>
  <w:num w:numId="7" w16cid:durableId="405079349">
    <w:abstractNumId w:val="10"/>
  </w:num>
  <w:num w:numId="8" w16cid:durableId="1379547139">
    <w:abstractNumId w:val="6"/>
  </w:num>
  <w:num w:numId="9" w16cid:durableId="1171095155">
    <w:abstractNumId w:val="3"/>
  </w:num>
  <w:num w:numId="10" w16cid:durableId="418336408">
    <w:abstractNumId w:val="1"/>
  </w:num>
  <w:num w:numId="11" w16cid:durableId="1760709873">
    <w:abstractNumId w:val="9"/>
  </w:num>
  <w:num w:numId="12" w16cid:durableId="2108887353">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672"/>
    <w:rsid w:val="00003048"/>
    <w:rsid w:val="000467F2"/>
    <w:rsid w:val="0006156C"/>
    <w:rsid w:val="00082214"/>
    <w:rsid w:val="000B0C44"/>
    <w:rsid w:val="000C2FC6"/>
    <w:rsid w:val="000D70EA"/>
    <w:rsid w:val="000E2B95"/>
    <w:rsid w:val="000F30B7"/>
    <w:rsid w:val="00103784"/>
    <w:rsid w:val="00106528"/>
    <w:rsid w:val="001079EF"/>
    <w:rsid w:val="00153E4B"/>
    <w:rsid w:val="001830F2"/>
    <w:rsid w:val="0019229D"/>
    <w:rsid w:val="001A7A4B"/>
    <w:rsid w:val="00223633"/>
    <w:rsid w:val="002B03D4"/>
    <w:rsid w:val="002D20FA"/>
    <w:rsid w:val="002D2F46"/>
    <w:rsid w:val="002D4202"/>
    <w:rsid w:val="00324306"/>
    <w:rsid w:val="00341905"/>
    <w:rsid w:val="00361DE7"/>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871CF"/>
    <w:rsid w:val="008B0C43"/>
    <w:rsid w:val="008C4935"/>
    <w:rsid w:val="009032D7"/>
    <w:rsid w:val="00903672"/>
    <w:rsid w:val="009835D2"/>
    <w:rsid w:val="00997246"/>
    <w:rsid w:val="009A595B"/>
    <w:rsid w:val="009D04D3"/>
    <w:rsid w:val="00A307C9"/>
    <w:rsid w:val="00AA4222"/>
    <w:rsid w:val="00AE408D"/>
    <w:rsid w:val="00AF6392"/>
    <w:rsid w:val="00B04313"/>
    <w:rsid w:val="00B53EE0"/>
    <w:rsid w:val="00B555C2"/>
    <w:rsid w:val="00B873C2"/>
    <w:rsid w:val="00BA5790"/>
    <w:rsid w:val="00BA664A"/>
    <w:rsid w:val="00BB30C9"/>
    <w:rsid w:val="00C2343F"/>
    <w:rsid w:val="00C34BEB"/>
    <w:rsid w:val="00C6537C"/>
    <w:rsid w:val="00CD2089"/>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850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3DEA6"/>
  <w15:chartTrackingRefBased/>
  <w15:docId w15:val="{56B58A4D-C59E-4AD9-801A-AD937E33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0F30B7"/>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0F30B7"/>
    <w:rPr>
      <w:rFonts w:ascii="Cambria Math" w:hAnsi="Cambria Math" w:cs="Calibri"/>
      <w:bCs/>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54770834">
      <w:bodyDiv w:val="1"/>
      <w:marLeft w:val="0"/>
      <w:marRight w:val="0"/>
      <w:marTop w:val="0"/>
      <w:marBottom w:val="0"/>
      <w:divBdr>
        <w:top w:val="none" w:sz="0" w:space="0" w:color="auto"/>
        <w:left w:val="none" w:sz="0" w:space="0" w:color="auto"/>
        <w:bottom w:val="none" w:sz="0" w:space="0" w:color="auto"/>
        <w:right w:val="none" w:sz="0" w:space="0" w:color="auto"/>
      </w:divBdr>
    </w:div>
    <w:div w:id="369261644">
      <w:bodyDiv w:val="1"/>
      <w:marLeft w:val="0"/>
      <w:marRight w:val="0"/>
      <w:marTop w:val="0"/>
      <w:marBottom w:val="0"/>
      <w:divBdr>
        <w:top w:val="none" w:sz="0" w:space="0" w:color="auto"/>
        <w:left w:val="none" w:sz="0" w:space="0" w:color="auto"/>
        <w:bottom w:val="none" w:sz="0" w:space="0" w:color="auto"/>
        <w:right w:val="none" w:sz="0" w:space="0" w:color="auto"/>
      </w:divBdr>
    </w:div>
    <w:div w:id="445075727">
      <w:bodyDiv w:val="1"/>
      <w:marLeft w:val="0"/>
      <w:marRight w:val="0"/>
      <w:marTop w:val="0"/>
      <w:marBottom w:val="0"/>
      <w:divBdr>
        <w:top w:val="none" w:sz="0" w:space="0" w:color="auto"/>
        <w:left w:val="none" w:sz="0" w:space="0" w:color="auto"/>
        <w:bottom w:val="none" w:sz="0" w:space="0" w:color="auto"/>
        <w:right w:val="none" w:sz="0" w:space="0" w:color="auto"/>
      </w:divBdr>
    </w:div>
    <w:div w:id="485897396">
      <w:bodyDiv w:val="1"/>
      <w:marLeft w:val="0"/>
      <w:marRight w:val="0"/>
      <w:marTop w:val="0"/>
      <w:marBottom w:val="0"/>
      <w:divBdr>
        <w:top w:val="none" w:sz="0" w:space="0" w:color="auto"/>
        <w:left w:val="none" w:sz="0" w:space="0" w:color="auto"/>
        <w:bottom w:val="none" w:sz="0" w:space="0" w:color="auto"/>
        <w:right w:val="none" w:sz="0" w:space="0" w:color="auto"/>
      </w:divBdr>
    </w:div>
    <w:div w:id="491799576">
      <w:bodyDiv w:val="1"/>
      <w:marLeft w:val="0"/>
      <w:marRight w:val="0"/>
      <w:marTop w:val="0"/>
      <w:marBottom w:val="0"/>
      <w:divBdr>
        <w:top w:val="none" w:sz="0" w:space="0" w:color="auto"/>
        <w:left w:val="none" w:sz="0" w:space="0" w:color="auto"/>
        <w:bottom w:val="none" w:sz="0" w:space="0" w:color="auto"/>
        <w:right w:val="none" w:sz="0" w:space="0" w:color="auto"/>
      </w:divBdr>
    </w:div>
    <w:div w:id="655064355">
      <w:bodyDiv w:val="1"/>
      <w:marLeft w:val="0"/>
      <w:marRight w:val="0"/>
      <w:marTop w:val="0"/>
      <w:marBottom w:val="0"/>
      <w:divBdr>
        <w:top w:val="none" w:sz="0" w:space="0" w:color="auto"/>
        <w:left w:val="none" w:sz="0" w:space="0" w:color="auto"/>
        <w:bottom w:val="none" w:sz="0" w:space="0" w:color="auto"/>
        <w:right w:val="none" w:sz="0" w:space="0" w:color="auto"/>
      </w:divBdr>
    </w:div>
    <w:div w:id="699286357">
      <w:bodyDiv w:val="1"/>
      <w:marLeft w:val="0"/>
      <w:marRight w:val="0"/>
      <w:marTop w:val="0"/>
      <w:marBottom w:val="0"/>
      <w:divBdr>
        <w:top w:val="none" w:sz="0" w:space="0" w:color="auto"/>
        <w:left w:val="none" w:sz="0" w:space="0" w:color="auto"/>
        <w:bottom w:val="none" w:sz="0" w:space="0" w:color="auto"/>
        <w:right w:val="none" w:sz="0" w:space="0" w:color="auto"/>
      </w:divBdr>
    </w:div>
    <w:div w:id="826894498">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89483055">
      <w:bodyDiv w:val="1"/>
      <w:marLeft w:val="0"/>
      <w:marRight w:val="0"/>
      <w:marTop w:val="0"/>
      <w:marBottom w:val="0"/>
      <w:divBdr>
        <w:top w:val="none" w:sz="0" w:space="0" w:color="auto"/>
        <w:left w:val="none" w:sz="0" w:space="0" w:color="auto"/>
        <w:bottom w:val="none" w:sz="0" w:space="0" w:color="auto"/>
        <w:right w:val="none" w:sz="0" w:space="0" w:color="auto"/>
      </w:divBdr>
    </w:div>
    <w:div w:id="1221818883">
      <w:bodyDiv w:val="1"/>
      <w:marLeft w:val="0"/>
      <w:marRight w:val="0"/>
      <w:marTop w:val="0"/>
      <w:marBottom w:val="0"/>
      <w:divBdr>
        <w:top w:val="none" w:sz="0" w:space="0" w:color="auto"/>
        <w:left w:val="none" w:sz="0" w:space="0" w:color="auto"/>
        <w:bottom w:val="none" w:sz="0" w:space="0" w:color="auto"/>
        <w:right w:val="none" w:sz="0" w:space="0" w:color="auto"/>
      </w:divBdr>
    </w:div>
    <w:div w:id="1571882720">
      <w:bodyDiv w:val="1"/>
      <w:marLeft w:val="0"/>
      <w:marRight w:val="0"/>
      <w:marTop w:val="0"/>
      <w:marBottom w:val="0"/>
      <w:divBdr>
        <w:top w:val="none" w:sz="0" w:space="0" w:color="auto"/>
        <w:left w:val="none" w:sz="0" w:space="0" w:color="auto"/>
        <w:bottom w:val="none" w:sz="0" w:space="0" w:color="auto"/>
        <w:right w:val="none" w:sz="0" w:space="0" w:color="auto"/>
      </w:divBdr>
    </w:div>
    <w:div w:id="1625690653">
      <w:bodyDiv w:val="1"/>
      <w:marLeft w:val="0"/>
      <w:marRight w:val="0"/>
      <w:marTop w:val="0"/>
      <w:marBottom w:val="0"/>
      <w:divBdr>
        <w:top w:val="none" w:sz="0" w:space="0" w:color="auto"/>
        <w:left w:val="none" w:sz="0" w:space="0" w:color="auto"/>
        <w:bottom w:val="none" w:sz="0" w:space="0" w:color="auto"/>
        <w:right w:val="none" w:sz="0" w:space="0" w:color="auto"/>
      </w:divBdr>
    </w:div>
    <w:div w:id="1651904680">
      <w:bodyDiv w:val="1"/>
      <w:marLeft w:val="0"/>
      <w:marRight w:val="0"/>
      <w:marTop w:val="0"/>
      <w:marBottom w:val="0"/>
      <w:divBdr>
        <w:top w:val="none" w:sz="0" w:space="0" w:color="auto"/>
        <w:left w:val="none" w:sz="0" w:space="0" w:color="auto"/>
        <w:bottom w:val="none" w:sz="0" w:space="0" w:color="auto"/>
        <w:right w:val="none" w:sz="0" w:space="0" w:color="auto"/>
      </w:divBdr>
    </w:div>
    <w:div w:id="1686321374">
      <w:bodyDiv w:val="1"/>
      <w:marLeft w:val="0"/>
      <w:marRight w:val="0"/>
      <w:marTop w:val="0"/>
      <w:marBottom w:val="0"/>
      <w:divBdr>
        <w:top w:val="none" w:sz="0" w:space="0" w:color="auto"/>
        <w:left w:val="none" w:sz="0" w:space="0" w:color="auto"/>
        <w:bottom w:val="none" w:sz="0" w:space="0" w:color="auto"/>
        <w:right w:val="none" w:sz="0" w:space="0" w:color="auto"/>
      </w:divBdr>
    </w:div>
    <w:div w:id="1700231406">
      <w:bodyDiv w:val="1"/>
      <w:marLeft w:val="0"/>
      <w:marRight w:val="0"/>
      <w:marTop w:val="0"/>
      <w:marBottom w:val="0"/>
      <w:divBdr>
        <w:top w:val="none" w:sz="0" w:space="0" w:color="auto"/>
        <w:left w:val="none" w:sz="0" w:space="0" w:color="auto"/>
        <w:bottom w:val="none" w:sz="0" w:space="0" w:color="auto"/>
        <w:right w:val="none" w:sz="0" w:space="0" w:color="auto"/>
      </w:divBdr>
    </w:div>
    <w:div w:id="1710757795">
      <w:bodyDiv w:val="1"/>
      <w:marLeft w:val="0"/>
      <w:marRight w:val="0"/>
      <w:marTop w:val="0"/>
      <w:marBottom w:val="0"/>
      <w:divBdr>
        <w:top w:val="none" w:sz="0" w:space="0" w:color="auto"/>
        <w:left w:val="none" w:sz="0" w:space="0" w:color="auto"/>
        <w:bottom w:val="none" w:sz="0" w:space="0" w:color="auto"/>
        <w:right w:val="none" w:sz="0" w:space="0" w:color="auto"/>
      </w:divBdr>
    </w:div>
    <w:div w:id="2060594164">
      <w:bodyDiv w:val="1"/>
      <w:marLeft w:val="0"/>
      <w:marRight w:val="0"/>
      <w:marTop w:val="0"/>
      <w:marBottom w:val="0"/>
      <w:divBdr>
        <w:top w:val="none" w:sz="0" w:space="0" w:color="auto"/>
        <w:left w:val="none" w:sz="0" w:space="0" w:color="auto"/>
        <w:bottom w:val="none" w:sz="0" w:space="0" w:color="auto"/>
        <w:right w:val="none" w:sz="0" w:space="0" w:color="auto"/>
      </w:divBdr>
    </w:div>
    <w:div w:id="213971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21</Pages>
  <Words>7155</Words>
  <Characters>45083</Characters>
  <Application>Microsoft Office Word</Application>
  <DocSecurity>0</DocSecurity>
  <Lines>375</Lines>
  <Paragraphs>104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2026-07-12T16:15:00Z</dcterms:created>
  <dcterms:modified xsi:type="dcterms:W3CDTF">2026-07-13T11:01:00Z</dcterms:modified>
</cp:coreProperties>
</file>