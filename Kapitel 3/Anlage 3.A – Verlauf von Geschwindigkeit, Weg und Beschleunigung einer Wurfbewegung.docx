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DA6FD" w14:textId="3E2C2AC7" w:rsidR="00106528" w:rsidRDefault="001F1D93" w:rsidP="001F1D93">
      <w:pPr>
        <w:pStyle w:val="Titel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Anlage 3.A – Verlauf von Geschwindigkeit, Weg und Beschleunigung einer Wurfbewegung</w:t>
      </w:r>
    </w:p>
    <w:p w14:paraId="25732928" w14:textId="77777777" w:rsidR="001F1D93" w:rsidRDefault="001F1D93" w:rsidP="001F1D93">
      <w:pPr>
        <w:pStyle w:val="StandardWeb"/>
      </w:pPr>
      <w:r>
        <w:t>Denken. Raum wird so nicht mehr zur Bedingung des Denkens, sondern zu dessen Produkt.</w:t>
      </w:r>
    </w:p>
    <w:p w14:paraId="4DFEA0BF" w14:textId="77777777" w:rsidR="001F1D93" w:rsidRDefault="001F1D93" w:rsidP="001F1D93">
      <w:r>
        <w:sym w:font="Wingdings" w:char="F0DF"/>
      </w:r>
      <w:r>
        <w:t xml:space="preserve"> Anlaage</w:t>
      </w:r>
    </w:p>
    <w:p w14:paraId="3C69A896" w14:textId="77777777" w:rsidR="001F1D93" w:rsidRDefault="001F1D93" w:rsidP="001F1D93"/>
    <w:p w14:paraId="3C755D3B" w14:textId="5648F9E0" w:rsidR="001F1D93" w:rsidRDefault="001F1D93" w:rsidP="001F1D93">
      <w:r w:rsidRPr="001F402F">
        <w:rPr>
          <w:noProof/>
        </w:rPr>
        <w:drawing>
          <wp:inline distT="0" distB="0" distL="0" distR="0" wp14:anchorId="46613166" wp14:editId="42B28945">
            <wp:extent cx="5753735" cy="4649470"/>
            <wp:effectExtent l="0" t="0" r="0" b="0"/>
            <wp:docPr id="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678FF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9723B4"/>
          <w:sz w:val="21"/>
          <w:szCs w:val="21"/>
        </w:rPr>
        <w:t>import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numpy </w:t>
      </w:r>
      <w:r w:rsidRPr="009F33B2">
        <w:rPr>
          <w:rFonts w:ascii="Courier New" w:hAnsi="Courier New" w:cs="Courier New"/>
          <w:color w:val="9723B4"/>
          <w:sz w:val="21"/>
          <w:szCs w:val="21"/>
        </w:rPr>
        <w:t>as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np</w:t>
      </w:r>
    </w:p>
    <w:p w14:paraId="2ADCC34D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9723B4"/>
          <w:sz w:val="21"/>
          <w:szCs w:val="21"/>
        </w:rPr>
        <w:t>import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matplotlib.pyplot </w:t>
      </w:r>
      <w:r w:rsidRPr="009F33B2">
        <w:rPr>
          <w:rFonts w:ascii="Courier New" w:hAnsi="Courier New" w:cs="Courier New"/>
          <w:color w:val="9723B4"/>
          <w:sz w:val="21"/>
          <w:szCs w:val="21"/>
        </w:rPr>
        <w:t>as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plt</w:t>
      </w:r>
    </w:p>
    <w:p w14:paraId="723D33C4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9723B4"/>
          <w:sz w:val="21"/>
          <w:szCs w:val="21"/>
        </w:rPr>
        <w:t>from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mpl_toolkits.mplot3d </w:t>
      </w:r>
      <w:r w:rsidRPr="009F33B2">
        <w:rPr>
          <w:rFonts w:ascii="Courier New" w:hAnsi="Courier New" w:cs="Courier New"/>
          <w:color w:val="9723B4"/>
          <w:sz w:val="21"/>
          <w:szCs w:val="21"/>
        </w:rPr>
        <w:t>import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Axes3D</w:t>
      </w:r>
    </w:p>
    <w:p w14:paraId="30F7DB64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FA86877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Zeitachse</w:t>
      </w:r>
    </w:p>
    <w:p w14:paraId="6ABC6E9A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t = np.linspace(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0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10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300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9EBEDD3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B0F965D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Wegfunktion (z.B. s = 5t - 0.3t^2)</w:t>
      </w:r>
    </w:p>
    <w:p w14:paraId="3008380A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s =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5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t -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0.3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t**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2</w:t>
      </w:r>
    </w:p>
    <w:p w14:paraId="465AB1B2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05FE03E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Geschwindigkeit (erste Ableitung)</w:t>
      </w:r>
    </w:p>
    <w:p w14:paraId="192A778D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v =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5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0.6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t</w:t>
      </w:r>
    </w:p>
    <w:p w14:paraId="0D392B93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5496797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Beschleunigung (zweite Ableitung, konstant in dem Beispiel)</w:t>
      </w:r>
    </w:p>
    <w:p w14:paraId="4C17E6BE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a =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-0.6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np.ones_like(t)</w:t>
      </w:r>
    </w:p>
    <w:p w14:paraId="4BFBED86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AD41A1B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Für die Fläche: Wir "fächern" die Bewegung in eine zweite Raumrichtung auf</w:t>
      </w:r>
    </w:p>
    <w:p w14:paraId="55FA2AEA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 xml:space="preserve"># So entsteht eine Fläche: </w:t>
      </w:r>
    </w:p>
    <w:p w14:paraId="794D3A2E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Wir nutzen eine "breite" y-Richtung (z.B. für „querschnitt“)</w:t>
      </w:r>
    </w:p>
    <w:p w14:paraId="22BDFB7C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y_fach = np.linspace(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-1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1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50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  </w:t>
      </w:r>
      <w:r w:rsidRPr="009F33B2">
        <w:rPr>
          <w:rFonts w:ascii="Courier New" w:hAnsi="Courier New" w:cs="Courier New"/>
          <w:color w:val="008000"/>
          <w:sz w:val="21"/>
          <w:szCs w:val="21"/>
        </w:rPr>
        <w:t># kleine Breite, z.B. -1 bis 1</w:t>
      </w:r>
    </w:p>
    <w:p w14:paraId="6D6598CA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DA367EE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Gitter erzeugen</w:t>
      </w:r>
    </w:p>
    <w:p w14:paraId="30D6FAB1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T, Y = np.meshgrid(t, y_fach)</w:t>
      </w:r>
    </w:p>
    <w:p w14:paraId="425C1B10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2870895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Fläche erzeugen: Weg variiert leicht mit y, z ist Beschleunigung variiert mit y</w:t>
      </w:r>
    </w:p>
    <w:p w14:paraId="716118D0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Um eine schöne Fläche zu erhalten, machen wir Weg + y-Anteil, z ist Beschleunigung * cos(2πy)</w:t>
      </w:r>
    </w:p>
    <w:p w14:paraId="3501D7DA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S =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5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T -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0.3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T**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2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0.2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Y  </w:t>
      </w:r>
      <w:r w:rsidRPr="009F33B2">
        <w:rPr>
          <w:rFonts w:ascii="Courier New" w:hAnsi="Courier New" w:cs="Courier New"/>
          <w:color w:val="008000"/>
          <w:sz w:val="21"/>
          <w:szCs w:val="21"/>
        </w:rPr>
        <w:t># Weg mit leichtem y-Schwankungseffekt</w:t>
      </w:r>
    </w:p>
    <w:p w14:paraId="22C29C71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EF85127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Beschleunigung als wellenförmige Fläche, damit es "schön" aussieht</w:t>
      </w:r>
    </w:p>
    <w:p w14:paraId="374DFE30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Z = 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-0.6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np.cos(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2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np.pi * Y) * np.sin(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0.5</w:t>
      </w:r>
      <w:r w:rsidRPr="009F33B2">
        <w:rPr>
          <w:rFonts w:ascii="Courier New" w:hAnsi="Courier New" w:cs="Courier New"/>
          <w:color w:val="000000"/>
          <w:sz w:val="21"/>
          <w:szCs w:val="21"/>
        </w:rPr>
        <w:t xml:space="preserve"> * T)</w:t>
      </w:r>
    </w:p>
    <w:p w14:paraId="461D5A0B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F143355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3D-Plot</w:t>
      </w:r>
    </w:p>
    <w:p w14:paraId="75022DD3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fig = plt.figure(figsize=(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12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,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8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FA4F1DC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ax = fig.add_subplot(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111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, projection=</w:t>
      </w:r>
      <w:r w:rsidRPr="009F33B2">
        <w:rPr>
          <w:rFonts w:ascii="Courier New" w:hAnsi="Courier New" w:cs="Courier New"/>
          <w:color w:val="A31515"/>
          <w:sz w:val="21"/>
          <w:szCs w:val="21"/>
        </w:rPr>
        <w:t>'3d'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5DF68A7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6BE9F85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Oberfläche zeichnen</w:t>
      </w:r>
    </w:p>
    <w:p w14:paraId="59FA646B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surf = ax.plot_surface(T, S, Z, cmap=</w:t>
      </w:r>
      <w:r w:rsidRPr="009F33B2">
        <w:rPr>
          <w:rFonts w:ascii="Courier New" w:hAnsi="Courier New" w:cs="Courier New"/>
          <w:color w:val="A31515"/>
          <w:sz w:val="21"/>
          <w:szCs w:val="21"/>
        </w:rPr>
        <w:t>'coolwarm'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, edgecolor=</w:t>
      </w:r>
      <w:r w:rsidRPr="009F33B2">
        <w:rPr>
          <w:rFonts w:ascii="Courier New" w:hAnsi="Courier New" w:cs="Courier New"/>
          <w:color w:val="A31515"/>
          <w:sz w:val="21"/>
          <w:szCs w:val="21"/>
        </w:rPr>
        <w:t>'none'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, alpha=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0.9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5EB3210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AEC7DCE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Achsen</w:t>
      </w:r>
    </w:p>
    <w:p w14:paraId="3DA33A8D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ax.set_xlabel(</w:t>
      </w:r>
      <w:r w:rsidRPr="009F33B2">
        <w:rPr>
          <w:rFonts w:ascii="Courier New" w:hAnsi="Courier New" w:cs="Courier New"/>
          <w:color w:val="A31515"/>
          <w:sz w:val="21"/>
          <w:szCs w:val="21"/>
        </w:rPr>
        <w:t>'Zeit (s)'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A0A1096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ax.set_ylabel(</w:t>
      </w:r>
      <w:r w:rsidRPr="009F33B2">
        <w:rPr>
          <w:rFonts w:ascii="Courier New" w:hAnsi="Courier New" w:cs="Courier New"/>
          <w:color w:val="A31515"/>
          <w:sz w:val="21"/>
          <w:szCs w:val="21"/>
        </w:rPr>
        <w:t>'Weg (m)'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F2B0A68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ax.set_zlabel(</w:t>
      </w:r>
      <w:r w:rsidRPr="009F33B2">
        <w:rPr>
          <w:rFonts w:ascii="Courier New" w:hAnsi="Courier New" w:cs="Courier New"/>
          <w:color w:val="A31515"/>
          <w:sz w:val="21"/>
          <w:szCs w:val="21"/>
        </w:rPr>
        <w:t>'Beschleunigung (m/s²)'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13B0F4D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ax.set_title(</w:t>
      </w:r>
      <w:r w:rsidRPr="009F33B2">
        <w:rPr>
          <w:rFonts w:ascii="Courier New" w:hAnsi="Courier New" w:cs="Courier New"/>
          <w:color w:val="A31515"/>
          <w:sz w:val="21"/>
          <w:szCs w:val="21"/>
        </w:rPr>
        <w:t>'3D-Flächendiagramm von Weg-Zeit mit Beschleunigung als 3. Dimension'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1C6B671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F51F31A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8000"/>
          <w:sz w:val="21"/>
          <w:szCs w:val="21"/>
        </w:rPr>
        <w:t># Farbskala</w:t>
      </w:r>
    </w:p>
    <w:p w14:paraId="35E81592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cbar = fig.colorbar(surf, shrink=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0.5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, aspect=</w:t>
      </w:r>
      <w:r w:rsidRPr="009F33B2">
        <w:rPr>
          <w:rFonts w:ascii="Courier New" w:hAnsi="Courier New" w:cs="Courier New"/>
          <w:color w:val="116644"/>
          <w:sz w:val="21"/>
          <w:szCs w:val="21"/>
        </w:rPr>
        <w:t>10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39055E3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cbar.set_label(</w:t>
      </w:r>
      <w:r w:rsidRPr="009F33B2">
        <w:rPr>
          <w:rFonts w:ascii="Courier New" w:hAnsi="Courier New" w:cs="Courier New"/>
          <w:color w:val="A31515"/>
          <w:sz w:val="21"/>
          <w:szCs w:val="21"/>
        </w:rPr>
        <w:t>'Beschleunigung (m/s²)'</w:t>
      </w:r>
      <w:r w:rsidRPr="009F33B2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33BA2C1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1DFB648" w14:textId="77777777" w:rsidR="001F1D93" w:rsidRPr="009F33B2" w:rsidRDefault="001F1D93" w:rsidP="001F1D9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F33B2">
        <w:rPr>
          <w:rFonts w:ascii="Courier New" w:hAnsi="Courier New" w:cs="Courier New"/>
          <w:color w:val="000000"/>
          <w:sz w:val="21"/>
          <w:szCs w:val="21"/>
        </w:rPr>
        <w:t>plt.show()</w:t>
      </w:r>
    </w:p>
    <w:p w14:paraId="0E60BEDA" w14:textId="77777777" w:rsidR="001F1D93" w:rsidRDefault="001F1D93" w:rsidP="001F1D93"/>
    <w:p w14:paraId="3F71EE6F" w14:textId="42E5D241" w:rsidR="001F1D93" w:rsidRPr="00082214" w:rsidRDefault="001F1D93" w:rsidP="00082214">
      <w:pPr>
        <w:rPr>
          <w:rStyle w:val="IntensiveHervorhebung"/>
          <w:i w:val="0"/>
          <w:iCs w:val="0"/>
          <w:color w:val="auto"/>
        </w:rPr>
      </w:pPr>
    </w:p>
    <w:sectPr w:rsidR="001F1D93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93"/>
    <w:rsid w:val="000467F2"/>
    <w:rsid w:val="00082214"/>
    <w:rsid w:val="00106528"/>
    <w:rsid w:val="001830F2"/>
    <w:rsid w:val="0019229D"/>
    <w:rsid w:val="001F1D93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EF51C"/>
  <w15:chartTrackingRefBased/>
  <w15:docId w15:val="{22743790-10BD-4438-B126-CA71CD28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227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2025-07-19T12:17:00Z</dcterms:created>
  <dcterms:modified xsi:type="dcterms:W3CDTF">2025-07-19T12:19:00Z</dcterms:modified>
</cp:coreProperties>
</file>