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25189" w14:textId="77777777" w:rsidR="00D84816" w:rsidRPr="00D84816" w:rsidRDefault="00D84816" w:rsidP="00D84816">
      <w:pPr>
        <w:rPr>
          <w:b/>
        </w:rPr>
      </w:pPr>
      <w:r w:rsidRPr="00D84816">
        <w:rPr>
          <w:b/>
        </w:rPr>
        <w:t>3.4 Mathematische Rekonstruktion funktionaler Organisation</w:t>
      </w:r>
    </w:p>
    <w:p w14:paraId="2C6ECACA" w14:textId="77777777" w:rsidR="00D84816" w:rsidRPr="00D84816" w:rsidRDefault="00D84816" w:rsidP="00D84816">
      <w:pPr>
        <w:rPr>
          <w:b/>
        </w:rPr>
      </w:pPr>
      <w:r w:rsidRPr="00D84816">
        <w:rPr>
          <w:b/>
        </w:rPr>
        <w:t>3.4.0 Einleitung</w:t>
      </w:r>
    </w:p>
    <w:p w14:paraId="31666EF1" w14:textId="77777777" w:rsidR="00D84816" w:rsidRPr="00D84816" w:rsidRDefault="00D84816" w:rsidP="00D84816">
      <w:pPr>
        <w:rPr>
          <w:bCs w:val="0"/>
        </w:rPr>
      </w:pPr>
      <w:r w:rsidRPr="00D84816">
        <w:rPr>
          <w:bCs w:val="0"/>
        </w:rPr>
        <w:t>Mit Kapitel 3.3 wurde die axiomatische Grundlage des Funktionalen Raum-Zeit-Kohärenzsystems vollständig entwickelt. Die dort formulierten Axiome beschreiben ausschließlich qualitative Organisationsprinzipien und verzichten bewusst auf die Einführung mathematischer Objekte. Weder Mengen, Funktionen, Operatoren noch Zustandsräume wurden als primitive Begriffe vorausgesetzt. Diese methodische Zurückhaltung war notwendig, um die spätere mathematische Herleitung frei von Zirkelschlüssen aufzubauen.</w:t>
      </w:r>
    </w:p>
    <w:p w14:paraId="41BAD8EF" w14:textId="77777777" w:rsidR="00D84816" w:rsidRPr="00D84816" w:rsidRDefault="00D84816" w:rsidP="00D84816">
      <w:pPr>
        <w:rPr>
          <w:bCs w:val="0"/>
        </w:rPr>
      </w:pPr>
      <w:r w:rsidRPr="00D84816">
        <w:rPr>
          <w:bCs w:val="0"/>
        </w:rPr>
        <w:t>Damit stellt sich nun die zentrale Fragestellung dieses Kapitels:</w:t>
      </w:r>
    </w:p>
    <w:p w14:paraId="38212A4F" w14:textId="77777777" w:rsidR="00D84816" w:rsidRPr="00D84816" w:rsidRDefault="00D84816" w:rsidP="00D84816">
      <w:pPr>
        <w:rPr>
          <w:bCs w:val="0"/>
        </w:rPr>
      </w:pPr>
      <w:r w:rsidRPr="00D84816">
        <w:rPr>
          <w:b/>
        </w:rPr>
        <w:t>Wie lassen sich aus den axiomatischen Organisationsprinzipien mathematische Strukturen entwickeln, ohne die in Kapitel 3.3 formulierten Voraussetzungen zu verletzen?</w:t>
      </w:r>
    </w:p>
    <w:p w14:paraId="6B60D83C" w14:textId="77777777" w:rsidR="00D84816" w:rsidRPr="00D84816" w:rsidRDefault="00D84816" w:rsidP="00D84816">
      <w:pPr>
        <w:rPr>
          <w:bCs w:val="0"/>
        </w:rPr>
      </w:pPr>
      <w:r w:rsidRPr="00D84816">
        <w:rPr>
          <w:bCs w:val="0"/>
        </w:rPr>
        <w:t>Diese Fragestellung unterscheidet sich grundlegend von der Vorgehensweise klassischer mathematischer Theorien. In der Mengenlehre werden Mengen vorausgesetzt, in der linearen Algebra Vektorräume, in der Differentialgeometrie Mannigfaltigkeiten und in der Funktionalanalysis Funktionen zwischen bereits definierten Räumen. Das FRZK verfolgt dagegen den entgegengesetzten Weg. Ziel ist nicht die mathematische Beschreibung bereits vorhandener Strukturen, sondern deren schrittweise Rekonstruktion aus den zuvor eingeführten Organisationsprinzipien.</w:t>
      </w:r>
    </w:p>
    <w:p w14:paraId="7D547732" w14:textId="77777777" w:rsidR="00D84816" w:rsidRPr="00D84816" w:rsidRDefault="00D84816" w:rsidP="00D84816">
      <w:pPr>
        <w:rPr>
          <w:bCs w:val="0"/>
        </w:rPr>
      </w:pPr>
      <w:r w:rsidRPr="00D84816">
        <w:rPr>
          <w:bCs w:val="0"/>
        </w:rPr>
        <w:t xml:space="preserve">Der Begriff </w:t>
      </w:r>
      <w:r w:rsidRPr="00D84816">
        <w:rPr>
          <w:b/>
        </w:rPr>
        <w:t>Rekonstruktion</w:t>
      </w:r>
      <w:r w:rsidRPr="00D84816">
        <w:rPr>
          <w:bCs w:val="0"/>
        </w:rPr>
        <w:t xml:space="preserve"> wurde dabei bewusst gewählt. Die mathematischen Objekte dieses Kapitels werden nicht frei definiert, sondern entstehen als notwendige Konsequenz der axiomatischen Voraussetzungen. Jede neue Struktur muss sich daher logisch aus den vorhergehenden Schritten ergeben. Die Mathematik dient in diesem Kapitel nicht als Ausgangspunkt der Theorie, sondern als formale Sprache zur Beschreibung derjenigen Organisationsprinzipien, die bereits im </w:t>
      </w:r>
      <w:proofErr w:type="spellStart"/>
      <w:r w:rsidRPr="00D84816">
        <w:rPr>
          <w:bCs w:val="0"/>
        </w:rPr>
        <w:t>Axiomensystem</w:t>
      </w:r>
      <w:proofErr w:type="spellEnd"/>
      <w:r w:rsidRPr="00D84816">
        <w:rPr>
          <w:bCs w:val="0"/>
        </w:rPr>
        <w:t xml:space="preserve"> angelegt wurden.</w:t>
      </w:r>
    </w:p>
    <w:p w14:paraId="2C6DADAE" w14:textId="77777777" w:rsidR="00D84816" w:rsidRPr="00D84816" w:rsidRDefault="00D84816" w:rsidP="00D84816">
      <w:pPr>
        <w:rPr>
          <w:bCs w:val="0"/>
        </w:rPr>
      </w:pPr>
      <w:r w:rsidRPr="00D84816">
        <w:rPr>
          <w:bCs w:val="0"/>
        </w:rPr>
        <w:t>Die Rekonstruktion folgt dabei einem streng konstruktiven Prinzip. Jeder neue mathematische Begriff wird erst dann eingeführt, wenn er für den weiteren Aufbau der Theorie unverzichtbar geworden ist. Auf diese Weise entsteht eine durchgängige Argumentationskette, in der jede Definition eine konkrete Funktion innerhalb der Herleitung erfüllt.</w:t>
      </w:r>
    </w:p>
    <w:p w14:paraId="06ACB113" w14:textId="77777777" w:rsidR="00D84816" w:rsidRPr="00D84816" w:rsidRDefault="00D84816" w:rsidP="00D84816">
      <w:pPr>
        <w:rPr>
          <w:bCs w:val="0"/>
        </w:rPr>
      </w:pPr>
      <w:r w:rsidRPr="00D84816">
        <w:rPr>
          <w:bCs w:val="0"/>
        </w:rPr>
        <w:t>Die mathematische Entwicklung orientiert sich an der folgenden Reihenfolge:</w:t>
      </w:r>
    </w:p>
    <w:p w14:paraId="2A11D69B" w14:textId="77777777" w:rsidR="00D84816" w:rsidRPr="00D84816" w:rsidRDefault="00D84816" w:rsidP="00D84816">
      <w:pPr>
        <w:numPr>
          <w:ilvl w:val="0"/>
          <w:numId w:val="19"/>
        </w:numPr>
        <w:rPr>
          <w:bCs w:val="0"/>
        </w:rPr>
      </w:pPr>
      <w:r w:rsidRPr="00D84816">
        <w:rPr>
          <w:bCs w:val="0"/>
        </w:rPr>
        <w:t>Konstruktion funktionaler Differenzstrukturen,</w:t>
      </w:r>
    </w:p>
    <w:p w14:paraId="0962D4B3" w14:textId="77777777" w:rsidR="00D84816" w:rsidRPr="00D84816" w:rsidRDefault="00D84816" w:rsidP="00D84816">
      <w:pPr>
        <w:numPr>
          <w:ilvl w:val="0"/>
          <w:numId w:val="19"/>
        </w:numPr>
        <w:rPr>
          <w:bCs w:val="0"/>
        </w:rPr>
      </w:pPr>
      <w:r w:rsidRPr="00D84816">
        <w:rPr>
          <w:bCs w:val="0"/>
        </w:rPr>
        <w:t>Konstruktion funktionaler Relationen,</w:t>
      </w:r>
    </w:p>
    <w:p w14:paraId="2F868915" w14:textId="77777777" w:rsidR="00D84816" w:rsidRPr="00D84816" w:rsidRDefault="00D84816" w:rsidP="00D84816">
      <w:pPr>
        <w:numPr>
          <w:ilvl w:val="0"/>
          <w:numId w:val="19"/>
        </w:numPr>
        <w:rPr>
          <w:bCs w:val="0"/>
        </w:rPr>
      </w:pPr>
      <w:r w:rsidRPr="00D84816">
        <w:rPr>
          <w:bCs w:val="0"/>
        </w:rPr>
        <w:t>Konstruktion rekursiver Transformationen,</w:t>
      </w:r>
    </w:p>
    <w:p w14:paraId="5745AAFE" w14:textId="77777777" w:rsidR="00D84816" w:rsidRPr="00D84816" w:rsidRDefault="00D84816" w:rsidP="00D84816">
      <w:pPr>
        <w:numPr>
          <w:ilvl w:val="0"/>
          <w:numId w:val="19"/>
        </w:numPr>
        <w:rPr>
          <w:bCs w:val="0"/>
        </w:rPr>
      </w:pPr>
      <w:r w:rsidRPr="00D84816">
        <w:rPr>
          <w:bCs w:val="0"/>
        </w:rPr>
        <w:t>Konstruktion funktionaler Organisationsräume,</w:t>
      </w:r>
    </w:p>
    <w:p w14:paraId="26BDAD3D" w14:textId="77777777" w:rsidR="00D84816" w:rsidRPr="00D84816" w:rsidRDefault="00D84816" w:rsidP="00D84816">
      <w:pPr>
        <w:numPr>
          <w:ilvl w:val="0"/>
          <w:numId w:val="19"/>
        </w:numPr>
        <w:rPr>
          <w:bCs w:val="0"/>
        </w:rPr>
      </w:pPr>
      <w:r w:rsidRPr="00D84816">
        <w:rPr>
          <w:bCs w:val="0"/>
        </w:rPr>
        <w:t>Konstruktion funktionaler Zustandsräume,</w:t>
      </w:r>
    </w:p>
    <w:p w14:paraId="55ABC444" w14:textId="77777777" w:rsidR="00D84816" w:rsidRPr="00D84816" w:rsidRDefault="00D84816" w:rsidP="00D84816">
      <w:pPr>
        <w:numPr>
          <w:ilvl w:val="0"/>
          <w:numId w:val="19"/>
        </w:numPr>
        <w:rPr>
          <w:bCs w:val="0"/>
        </w:rPr>
      </w:pPr>
      <w:r w:rsidRPr="00D84816">
        <w:rPr>
          <w:bCs w:val="0"/>
        </w:rPr>
        <w:t>Konstruktion funktionaler Kohärenz,</w:t>
      </w:r>
    </w:p>
    <w:p w14:paraId="39954D01" w14:textId="77777777" w:rsidR="00D84816" w:rsidRPr="00D84816" w:rsidRDefault="00D84816" w:rsidP="00D84816">
      <w:pPr>
        <w:numPr>
          <w:ilvl w:val="0"/>
          <w:numId w:val="19"/>
        </w:numPr>
        <w:rPr>
          <w:bCs w:val="0"/>
        </w:rPr>
      </w:pPr>
      <w:r w:rsidRPr="00D84816">
        <w:rPr>
          <w:bCs w:val="0"/>
        </w:rPr>
        <w:t>Rekonstruktion funktionaler Raumstrukturen,</w:t>
      </w:r>
    </w:p>
    <w:p w14:paraId="2FB7F336" w14:textId="77777777" w:rsidR="00D84816" w:rsidRPr="00D84816" w:rsidRDefault="00D84816" w:rsidP="00D84816">
      <w:pPr>
        <w:numPr>
          <w:ilvl w:val="0"/>
          <w:numId w:val="19"/>
        </w:numPr>
        <w:rPr>
          <w:bCs w:val="0"/>
        </w:rPr>
      </w:pPr>
      <w:r w:rsidRPr="00D84816">
        <w:rPr>
          <w:bCs w:val="0"/>
        </w:rPr>
        <w:t>Rekonstruktion funktionaler Zeitstrukturen.</w:t>
      </w:r>
    </w:p>
    <w:p w14:paraId="3EFA1BE9" w14:textId="77777777" w:rsidR="00D84816" w:rsidRPr="00D84816" w:rsidRDefault="00D84816" w:rsidP="00D84816">
      <w:pPr>
        <w:rPr>
          <w:bCs w:val="0"/>
        </w:rPr>
      </w:pPr>
      <w:r w:rsidRPr="00D84816">
        <w:rPr>
          <w:bCs w:val="0"/>
        </w:rPr>
        <w:t xml:space="preserve">Diese Reihenfolge entspricht unmittelbar der logischen Entwicklungsrichtung des in Kapitel 3.3 formulierten </w:t>
      </w:r>
      <w:proofErr w:type="spellStart"/>
      <w:r w:rsidRPr="00D84816">
        <w:rPr>
          <w:bCs w:val="0"/>
        </w:rPr>
        <w:t>Axiomensystems</w:t>
      </w:r>
      <w:proofErr w:type="spellEnd"/>
      <w:r w:rsidRPr="00D84816">
        <w:rPr>
          <w:bCs w:val="0"/>
        </w:rPr>
        <w:t xml:space="preserve">. Jede Stufe setzt ausschließlich diejenigen Strukturen voraus, die in den vorhergehenden Schritten bereits mathematisch rekonstruiert wurden. </w:t>
      </w:r>
      <w:r w:rsidRPr="00D84816">
        <w:rPr>
          <w:bCs w:val="0"/>
        </w:rPr>
        <w:lastRenderedPageBreak/>
        <w:t>Dadurch entsteht eine geschlossene mathematische Herleitung ohne verborgene Voraussetzungen.</w:t>
      </w:r>
    </w:p>
    <w:p w14:paraId="1C0D8374" w14:textId="77777777" w:rsidR="00D84816" w:rsidRPr="00D84816" w:rsidRDefault="00D84816" w:rsidP="00D84816">
      <w:pPr>
        <w:rPr>
          <w:bCs w:val="0"/>
        </w:rPr>
      </w:pPr>
      <w:r w:rsidRPr="00D84816">
        <w:rPr>
          <w:bCs w:val="0"/>
        </w:rPr>
        <w:t>Ein weiterer methodischer Grundsatz betrifft die Form der Darstellung. Jeder Abschnitt dieses Kapitels besitzt denselben Aufbau:</w:t>
      </w:r>
    </w:p>
    <w:p w14:paraId="4D78A965" w14:textId="77777777" w:rsidR="00D84816" w:rsidRPr="00D84816" w:rsidRDefault="00D84816" w:rsidP="00D84816">
      <w:pPr>
        <w:numPr>
          <w:ilvl w:val="0"/>
          <w:numId w:val="20"/>
        </w:numPr>
        <w:rPr>
          <w:bCs w:val="0"/>
        </w:rPr>
      </w:pPr>
      <w:r w:rsidRPr="00D84816">
        <w:rPr>
          <w:bCs w:val="0"/>
        </w:rPr>
        <w:t>Motivation,</w:t>
      </w:r>
    </w:p>
    <w:p w14:paraId="290760A2" w14:textId="77777777" w:rsidR="00D84816" w:rsidRPr="00D84816" w:rsidRDefault="00D84816" w:rsidP="00D84816">
      <w:pPr>
        <w:numPr>
          <w:ilvl w:val="0"/>
          <w:numId w:val="20"/>
        </w:numPr>
        <w:rPr>
          <w:bCs w:val="0"/>
        </w:rPr>
      </w:pPr>
      <w:r w:rsidRPr="00D84816">
        <w:rPr>
          <w:bCs w:val="0"/>
        </w:rPr>
        <w:t>mathematische Definition,</w:t>
      </w:r>
    </w:p>
    <w:p w14:paraId="1B12F1A2" w14:textId="77777777" w:rsidR="00D84816" w:rsidRPr="00D84816" w:rsidRDefault="00D84816" w:rsidP="00D84816">
      <w:pPr>
        <w:numPr>
          <w:ilvl w:val="0"/>
          <w:numId w:val="20"/>
        </w:numPr>
        <w:rPr>
          <w:bCs w:val="0"/>
        </w:rPr>
      </w:pPr>
      <w:r w:rsidRPr="00D84816">
        <w:rPr>
          <w:bCs w:val="0"/>
        </w:rPr>
        <w:t>Eigenschaften,</w:t>
      </w:r>
    </w:p>
    <w:p w14:paraId="40CC91F8" w14:textId="77777777" w:rsidR="00D84816" w:rsidRPr="00D84816" w:rsidRDefault="00D84816" w:rsidP="00D84816">
      <w:pPr>
        <w:numPr>
          <w:ilvl w:val="0"/>
          <w:numId w:val="20"/>
        </w:numPr>
        <w:rPr>
          <w:bCs w:val="0"/>
        </w:rPr>
      </w:pPr>
      <w:r w:rsidRPr="00D84816">
        <w:rPr>
          <w:bCs w:val="0"/>
        </w:rPr>
        <w:t>Lemma,</w:t>
      </w:r>
    </w:p>
    <w:p w14:paraId="0308A0D4" w14:textId="77777777" w:rsidR="00D84816" w:rsidRPr="00D84816" w:rsidRDefault="00D84816" w:rsidP="00D84816">
      <w:pPr>
        <w:numPr>
          <w:ilvl w:val="0"/>
          <w:numId w:val="20"/>
        </w:numPr>
        <w:rPr>
          <w:bCs w:val="0"/>
        </w:rPr>
      </w:pPr>
      <w:r w:rsidRPr="00D84816">
        <w:rPr>
          <w:bCs w:val="0"/>
        </w:rPr>
        <w:t>Beweis,</w:t>
      </w:r>
    </w:p>
    <w:p w14:paraId="7D0E8E4C" w14:textId="77777777" w:rsidR="00D84816" w:rsidRPr="00D84816" w:rsidRDefault="00D84816" w:rsidP="00D84816">
      <w:pPr>
        <w:numPr>
          <w:ilvl w:val="0"/>
          <w:numId w:val="20"/>
        </w:numPr>
        <w:rPr>
          <w:bCs w:val="0"/>
        </w:rPr>
      </w:pPr>
      <w:r w:rsidRPr="00D84816">
        <w:rPr>
          <w:bCs w:val="0"/>
        </w:rPr>
        <w:t>Satz,</w:t>
      </w:r>
    </w:p>
    <w:p w14:paraId="3275FD09" w14:textId="77777777" w:rsidR="00D84816" w:rsidRPr="00D84816" w:rsidRDefault="00D84816" w:rsidP="00D84816">
      <w:pPr>
        <w:numPr>
          <w:ilvl w:val="0"/>
          <w:numId w:val="20"/>
        </w:numPr>
        <w:rPr>
          <w:bCs w:val="0"/>
        </w:rPr>
      </w:pPr>
      <w:r w:rsidRPr="00D84816">
        <w:rPr>
          <w:bCs w:val="0"/>
        </w:rPr>
        <w:t>Konsequenzen für das FRZK,</w:t>
      </w:r>
    </w:p>
    <w:p w14:paraId="737923C0" w14:textId="77777777" w:rsidR="00D84816" w:rsidRPr="00D84816" w:rsidRDefault="00D84816" w:rsidP="00D84816">
      <w:pPr>
        <w:numPr>
          <w:ilvl w:val="0"/>
          <w:numId w:val="20"/>
        </w:numPr>
        <w:rPr>
          <w:bCs w:val="0"/>
        </w:rPr>
      </w:pPr>
      <w:r w:rsidRPr="00D84816">
        <w:rPr>
          <w:bCs w:val="0"/>
        </w:rPr>
        <w:t>Überleitung zum nächsten Abschnitt.</w:t>
      </w:r>
    </w:p>
    <w:p w14:paraId="095D62A8" w14:textId="77777777" w:rsidR="00D84816" w:rsidRPr="00D84816" w:rsidRDefault="00D84816" w:rsidP="00D84816">
      <w:pPr>
        <w:rPr>
          <w:bCs w:val="0"/>
        </w:rPr>
      </w:pPr>
      <w:r w:rsidRPr="00D84816">
        <w:rPr>
          <w:bCs w:val="0"/>
        </w:rPr>
        <w:t>Diese einheitliche Struktur dient nicht nur der Übersichtlichkeit, sondern macht zugleich die logische Abhängigkeit aller mathematischen Konstruktionen transparent. Jeder Satz baut auf vorhergehenden Definitionen auf, jede Definition wird durch die Anforderungen der Theorie motiviert und jede neue mathematische Struktur erweitert den bisher rekonstruierten Organisationsraum.</w:t>
      </w:r>
    </w:p>
    <w:p w14:paraId="5E9E7BB4" w14:textId="77777777" w:rsidR="00D84816" w:rsidRPr="00D84816" w:rsidRDefault="00D84816" w:rsidP="00D84816">
      <w:pPr>
        <w:rPr>
          <w:bCs w:val="0"/>
        </w:rPr>
      </w:pPr>
      <w:r w:rsidRPr="00D84816">
        <w:rPr>
          <w:bCs w:val="0"/>
        </w:rPr>
        <w:t>Die eigentliche wissenschaftliche Innovation dieses Kapitels besteht daher nicht in einzelnen mathematischen Definitionen, sondern in ihrer systematischen Herleitung. Das FRZK entwickelt erstmals einen durchgängigen Rekonstruktionsprozess, der von qualitativen Organisationsprinzipien bis zur mathematischen Beschreibung funktionaler Raum- und Zeitstrukturen reicht. Raum und Zeit erscheinen dadurch nicht mehr als primitive Voraussetzungen der Theorie, sondern als Endpunkt einer schrittweisen mathematischen Rekonstruktion funktionaler Organisation.</w:t>
      </w:r>
    </w:p>
    <w:p w14:paraId="00FC9CD5" w14:textId="77777777" w:rsidR="00D84816" w:rsidRPr="00D84816" w:rsidRDefault="00D84816" w:rsidP="00D84816">
      <w:pPr>
        <w:rPr>
          <w:bCs w:val="0"/>
        </w:rPr>
      </w:pPr>
      <w:r w:rsidRPr="00D84816">
        <w:rPr>
          <w:bCs w:val="0"/>
        </w:rPr>
        <w:t>Die nachfolgende Entwicklung beginnt mit der elementarsten mathematischen Struktur, die sich aus Axiom A₁ ergibt. Da funktionale Organisation zunächst die Möglichkeit funktionaler Unterscheidbarkeit voraussetzt, muss die erste mathematische Konstruktion eine formale Beschreibung solcher Unterschiede liefern. Erst auf dieser Grundlage können anschließend Relationen, Transformationen und komplexere Organisationsformen aufgebaut werden.</w:t>
      </w:r>
    </w:p>
    <w:p w14:paraId="76195531" w14:textId="77777777" w:rsidR="00D84816" w:rsidRPr="00D84816" w:rsidRDefault="00D84816" w:rsidP="00D84816">
      <w:pPr>
        <w:rPr>
          <w:bCs w:val="0"/>
        </w:rPr>
      </w:pPr>
      <w:r w:rsidRPr="00D84816">
        <w:rPr>
          <w:bCs w:val="0"/>
        </w:rPr>
        <w:t>Damit beginnt die eigentliche mathematische Entwicklung des Funktionalen Raum-Zeit-Kohärenzsystems.</w:t>
      </w:r>
    </w:p>
    <w:p w14:paraId="44E63362" w14:textId="77777777" w:rsidR="00D84816" w:rsidRPr="00D84816" w:rsidRDefault="00D84816" w:rsidP="00D84816">
      <w:pPr>
        <w:rPr>
          <w:bCs w:val="0"/>
        </w:rPr>
      </w:pPr>
      <w:r w:rsidRPr="00D84816">
        <w:rPr>
          <w:bCs w:val="0"/>
        </w:rPr>
        <w:pict w14:anchorId="5522CD7F">
          <v:rect id="_x0000_i1035" style="width:0;height:1.5pt" o:hralign="center" o:hrstd="t" o:hr="t" fillcolor="#a0a0a0" stroked="f"/>
        </w:pict>
      </w:r>
    </w:p>
    <w:p w14:paraId="4E4E2246" w14:textId="77777777" w:rsidR="00D84816" w:rsidRPr="00D84816" w:rsidRDefault="00D84816" w:rsidP="00D84816">
      <w:pPr>
        <w:rPr>
          <w:bCs w:val="0"/>
        </w:rPr>
      </w:pPr>
      <w:r w:rsidRPr="00D84816">
        <w:rPr>
          <w:b/>
        </w:rPr>
        <w:t>Nächster Abschnitt:</w:t>
      </w:r>
      <w:r w:rsidRPr="00D84816">
        <w:rPr>
          <w:bCs w:val="0"/>
        </w:rPr>
        <w:t xml:space="preserve"> </w:t>
      </w:r>
      <w:r w:rsidRPr="00D84816">
        <w:rPr>
          <w:b/>
        </w:rPr>
        <w:t>3.4.1 Konstruktion funktionaler Differenzstrukturen</w:t>
      </w:r>
    </w:p>
    <w:p w14:paraId="2685B1F2" w14:textId="77777777" w:rsidR="00D84816" w:rsidRPr="00D84816" w:rsidRDefault="00D84816" w:rsidP="00D84816">
      <w:pPr>
        <w:rPr>
          <w:bCs w:val="0"/>
        </w:rPr>
      </w:pPr>
      <w:r w:rsidRPr="00D84816">
        <w:rPr>
          <w:bCs w:val="0"/>
        </w:rPr>
        <w:t xml:space="preserve">Dort erscheint erstmals die </w:t>
      </w:r>
      <w:r w:rsidRPr="00D84816">
        <w:rPr>
          <w:b/>
        </w:rPr>
        <w:t>erste mathematische Definition</w:t>
      </w:r>
      <w:r w:rsidRPr="00D84816">
        <w:rPr>
          <w:bCs w:val="0"/>
        </w:rPr>
        <w:t xml:space="preserve"> der gesamten Theorie sowie die </w:t>
      </w:r>
      <w:r w:rsidRPr="00D84816">
        <w:rPr>
          <w:b/>
        </w:rPr>
        <w:t>erste Gleichung von Kapitel 3.4: (3.100)</w:t>
      </w:r>
      <w:r w:rsidRPr="00D84816">
        <w:rPr>
          <w:bCs w:val="0"/>
        </w:rPr>
        <w:t>. Ab diesem Punkt beginnt die eigentliche mathematische Eigenleistung des FRZK mit Definitionen, Lemmata, Sätzen und Beweisen.</w:t>
      </w:r>
    </w:p>
    <w:p w14:paraId="57C56134" w14:textId="77777777" w:rsidR="00D84816" w:rsidRPr="00D84816" w:rsidRDefault="00D84816" w:rsidP="00D84816">
      <w:pPr>
        <w:rPr>
          <w:b/>
        </w:rPr>
      </w:pPr>
      <w:r w:rsidRPr="00D84816">
        <w:rPr>
          <w:b/>
        </w:rPr>
        <w:t>3.4.1 Konstruktion funktionaler Differenzstrukturen</w:t>
      </w:r>
    </w:p>
    <w:p w14:paraId="4A2EFE34" w14:textId="77777777" w:rsidR="00D84816" w:rsidRPr="00D84816" w:rsidRDefault="00D84816" w:rsidP="00D84816">
      <w:pPr>
        <w:rPr>
          <w:b/>
        </w:rPr>
      </w:pPr>
      <w:r w:rsidRPr="00D84816">
        <w:rPr>
          <w:b/>
        </w:rPr>
        <w:t>Motivation</w:t>
      </w:r>
    </w:p>
    <w:p w14:paraId="07DAE377" w14:textId="77777777" w:rsidR="00D84816" w:rsidRPr="00D84816" w:rsidRDefault="00D84816" w:rsidP="00D84816">
      <w:pPr>
        <w:rPr>
          <w:bCs w:val="0"/>
        </w:rPr>
      </w:pPr>
      <w:r w:rsidRPr="00D84816">
        <w:rPr>
          <w:bCs w:val="0"/>
        </w:rPr>
        <w:t xml:space="preserve">Mit Axiom A₁ wurde in Kapitel 3.3 ausschließlich die Möglichkeit funktionaler Unterscheidbarkeit postuliert. Diese Annahme besitzt zunächst einen rein qualitativen </w:t>
      </w:r>
      <w:r w:rsidRPr="00D84816">
        <w:rPr>
          <w:bCs w:val="0"/>
        </w:rPr>
        <w:lastRenderedPageBreak/>
        <w:t>Charakter und enthält noch keinerlei mathematische Struktur. Soll aus dieser qualitativen Aussage jedoch eine mathematisch überprüfbare Theorie entstehen, muss zunächst geklärt werden, wie funktionale Unterschiede formal beschrieben werden können.</w:t>
      </w:r>
    </w:p>
    <w:p w14:paraId="73550626" w14:textId="77777777" w:rsidR="00D84816" w:rsidRPr="00D84816" w:rsidRDefault="00D84816" w:rsidP="00D84816">
      <w:pPr>
        <w:rPr>
          <w:bCs w:val="0"/>
        </w:rPr>
      </w:pPr>
      <w:r w:rsidRPr="00D84816">
        <w:rPr>
          <w:bCs w:val="0"/>
        </w:rPr>
        <w:t xml:space="preserve">Die erste Aufgabe der mathematischen Rekonstruktion besteht daher nicht darin, bereits Mengen oder Zustandsräume einzuführen, sondern ausschließlich darin, eine mathematische Beschreibung funktionaler Unterschiede bereitzustellen. Diese Beschreibung muss den Anforderungen des </w:t>
      </w:r>
      <w:proofErr w:type="spellStart"/>
      <w:r w:rsidRPr="00D84816">
        <w:rPr>
          <w:bCs w:val="0"/>
        </w:rPr>
        <w:t>Axiomensystems</w:t>
      </w:r>
      <w:proofErr w:type="spellEnd"/>
      <w:r w:rsidRPr="00D84816">
        <w:rPr>
          <w:bCs w:val="0"/>
        </w:rPr>
        <w:t xml:space="preserve"> genügen und darf insbesondere keine Strukturen voraussetzen, deren Herleitung erst in den folgenden Abschnitten erfolgen soll.</w:t>
      </w:r>
    </w:p>
    <w:p w14:paraId="1FD9C94E" w14:textId="77777777" w:rsidR="00D84816" w:rsidRPr="00D84816" w:rsidRDefault="00D84816" w:rsidP="00D84816">
      <w:pPr>
        <w:rPr>
          <w:bCs w:val="0"/>
        </w:rPr>
      </w:pPr>
      <w:r w:rsidRPr="00D84816">
        <w:rPr>
          <w:bCs w:val="0"/>
        </w:rPr>
        <w:t xml:space="preserve">Aus diesem Grund wird im FRZK zunächst kein klassischer metrischer Abstand eingeführt. Ein Abstand setzt bereits einen definierten Raum mit einer Metrik voraus. Genau diese Strukturen sollen jedoch erst später entstehen. Stattdessen wird zunächst ausschließlich eine </w:t>
      </w:r>
      <w:r w:rsidRPr="00D84816">
        <w:rPr>
          <w:b/>
        </w:rPr>
        <w:t>funktionale Differenzstruktur</w:t>
      </w:r>
      <w:r w:rsidRPr="00D84816">
        <w:rPr>
          <w:bCs w:val="0"/>
        </w:rPr>
        <w:t xml:space="preserve"> definiert. Sie beschreibt lediglich die Möglichkeit, funktionale Konfigurationen voneinander zu unterscheiden, ohne bereits Aussagen über Geometrie, Topologie oder metrische Eigenschaften zu treffen.</w:t>
      </w:r>
    </w:p>
    <w:p w14:paraId="010C8597" w14:textId="77777777" w:rsidR="00D84816" w:rsidRPr="00D84816" w:rsidRDefault="00D84816" w:rsidP="00D84816">
      <w:pPr>
        <w:rPr>
          <w:bCs w:val="0"/>
        </w:rPr>
      </w:pPr>
      <w:r w:rsidRPr="00D84816">
        <w:rPr>
          <w:bCs w:val="0"/>
        </w:rPr>
        <w:t>Die funktionale Differenzstruktur bildet damit das erste mathematische Objekt des Funktionalen Raum-Zeit-Kohärenzsystems.</w:t>
      </w:r>
    </w:p>
    <w:p w14:paraId="586D9392" w14:textId="77777777" w:rsidR="00D84816" w:rsidRPr="00D84816" w:rsidRDefault="00D84816" w:rsidP="00D84816">
      <w:pPr>
        <w:rPr>
          <w:bCs w:val="0"/>
        </w:rPr>
      </w:pPr>
      <w:r w:rsidRPr="00D84816">
        <w:rPr>
          <w:bCs w:val="0"/>
        </w:rPr>
        <w:pict w14:anchorId="1393A647">
          <v:rect id="_x0000_i1091" style="width:0;height:1.5pt" o:hralign="center" o:hrstd="t" o:hr="t" fillcolor="#a0a0a0" stroked="f"/>
        </w:pict>
      </w:r>
    </w:p>
    <w:p w14:paraId="7EC33E33" w14:textId="77777777" w:rsidR="00D84816" w:rsidRPr="00D84816" w:rsidRDefault="00D84816" w:rsidP="00D84816">
      <w:pPr>
        <w:rPr>
          <w:b/>
        </w:rPr>
      </w:pPr>
      <w:r w:rsidRPr="00D84816">
        <w:rPr>
          <w:b/>
        </w:rPr>
        <w:t>Definition 3.4.1 (Funktionale Konfiguration)</w:t>
      </w:r>
    </w:p>
    <w:p w14:paraId="233620FE" w14:textId="77777777" w:rsidR="00D84816" w:rsidRPr="00D84816" w:rsidRDefault="00D84816" w:rsidP="00D84816">
      <w:pPr>
        <w:rPr>
          <w:bCs w:val="0"/>
        </w:rPr>
      </w:pPr>
      <w:r w:rsidRPr="00D84816">
        <w:rPr>
          <w:bCs w:val="0"/>
        </w:rPr>
        <w:t xml:space="preserve">Eine </w:t>
      </w:r>
      <w:r w:rsidRPr="00D84816">
        <w:rPr>
          <w:b/>
        </w:rPr>
        <w:t>funktionale Konfiguration</w:t>
      </w:r>
      <w:r w:rsidRPr="00D84816">
        <w:rPr>
          <w:bCs w:val="0"/>
        </w:rPr>
        <w:t xml:space="preserve"> ist ein abstraktes mathematisches Objekt, das ausschließlich durch seine funktionalen Eigenschaften charakterisiert wird. Über seine geometrische, physikalische oder informationstheoretische Interpretation wird zunächst keine Aussage getroffen.</w:t>
      </w:r>
    </w:p>
    <w:p w14:paraId="6E9C6A7D" w14:textId="77777777" w:rsidR="00D84816" w:rsidRPr="00D84816" w:rsidRDefault="00D84816" w:rsidP="00D84816">
      <w:pPr>
        <w:rPr>
          <w:bCs w:val="0"/>
        </w:rPr>
      </w:pPr>
      <w:r w:rsidRPr="00D84816">
        <w:rPr>
          <w:bCs w:val="0"/>
        </w:rPr>
        <w:t>Die Gesamtheit aller funktionalen Konfigurationen wird mit</w:t>
      </w:r>
    </w:p>
    <w:p w14:paraId="01AE42C9"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Omega_F</w:t>
      </w:r>
      <w:proofErr w:type="spellEnd"/>
      <w:r w:rsidRPr="00D84816">
        <w:rPr>
          <w:bCs w:val="0"/>
        </w:rPr>
        <w:br/>
        <w:t>]</w:t>
      </w:r>
    </w:p>
    <w:p w14:paraId="1544D8C9" w14:textId="77777777" w:rsidR="00D84816" w:rsidRPr="00D84816" w:rsidRDefault="00D84816" w:rsidP="00D84816">
      <w:pPr>
        <w:rPr>
          <w:bCs w:val="0"/>
        </w:rPr>
      </w:pPr>
      <w:r w:rsidRPr="00D84816">
        <w:rPr>
          <w:bCs w:val="0"/>
        </w:rPr>
        <w:t>bezeichnet.</w:t>
      </w:r>
    </w:p>
    <w:p w14:paraId="0D3D609B"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Omega_F</w:t>
      </w:r>
      <w:proofErr w:type="spellEnd"/>
    </w:p>
    <w:p w14:paraId="06AFCCAA" w14:textId="77777777" w:rsidR="00D84816" w:rsidRPr="00D84816" w:rsidRDefault="00D84816" w:rsidP="00D84816">
      <w:pPr>
        <w:rPr>
          <w:bCs w:val="0"/>
        </w:rPr>
      </w:pPr>
      <w:r w:rsidRPr="00D84816">
        <w:rPr>
          <w:bCs w:val="0"/>
        </w:rPr>
        <w:t>Dabei besitzt (\</w:t>
      </w:r>
      <w:proofErr w:type="spellStart"/>
      <w:r w:rsidRPr="00D84816">
        <w:rPr>
          <w:bCs w:val="0"/>
        </w:rPr>
        <w:t>Omega_F</w:t>
      </w:r>
      <w:proofErr w:type="spellEnd"/>
      <w:r w:rsidRPr="00D84816">
        <w:rPr>
          <w:bCs w:val="0"/>
        </w:rPr>
        <w:t>) zunächst ausschließlich die Bedeutung einer Trägermenge möglicher funktionaler Konfigurationen. Über ihre Struktur werden noch keine weiteren Annahmen getroffen.</w:t>
      </w:r>
    </w:p>
    <w:p w14:paraId="214B4BA2" w14:textId="77777777" w:rsidR="00D84816" w:rsidRPr="00D84816" w:rsidRDefault="00D84816" w:rsidP="00D84816">
      <w:pPr>
        <w:rPr>
          <w:bCs w:val="0"/>
        </w:rPr>
      </w:pPr>
      <w:r w:rsidRPr="00D84816">
        <w:rPr>
          <w:bCs w:val="0"/>
        </w:rPr>
        <w:pict w14:anchorId="225EABA4">
          <v:rect id="_x0000_i1092" style="width:0;height:1.5pt" o:hralign="center" o:hrstd="t" o:hr="t" fillcolor="#a0a0a0" stroked="f"/>
        </w:pict>
      </w:r>
    </w:p>
    <w:p w14:paraId="60A15054" w14:textId="77777777" w:rsidR="00D84816" w:rsidRPr="00D84816" w:rsidRDefault="00D84816" w:rsidP="00D84816">
      <w:pPr>
        <w:rPr>
          <w:b/>
        </w:rPr>
      </w:pPr>
      <w:r w:rsidRPr="00D84816">
        <w:rPr>
          <w:b/>
        </w:rPr>
        <w:t>Definition 3.4.2 (Funktionale Differenzabbildung)</w:t>
      </w:r>
    </w:p>
    <w:p w14:paraId="2793957C" w14:textId="77777777" w:rsidR="00D84816" w:rsidRPr="00D84816" w:rsidRDefault="00D84816" w:rsidP="00D84816">
      <w:pPr>
        <w:rPr>
          <w:bCs w:val="0"/>
        </w:rPr>
      </w:pPr>
      <w:r w:rsidRPr="00D84816">
        <w:rPr>
          <w:bCs w:val="0"/>
        </w:rPr>
        <w:t>Zur Beschreibung funktionaler Unterschiede wird eine Abbildung</w:t>
      </w:r>
    </w:p>
    <w:p w14:paraId="63DA9042"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Delta_</w:t>
      </w:r>
      <w:proofErr w:type="gramStart"/>
      <w:r w:rsidRPr="00D84816">
        <w:rPr>
          <w:bCs w:val="0"/>
        </w:rPr>
        <w:t>F</w:t>
      </w:r>
      <w:proofErr w:type="spellEnd"/>
      <w:r w:rsidRPr="00D84816">
        <w:rPr>
          <w:bCs w:val="0"/>
        </w:rPr>
        <w:t xml:space="preserve"> :</w:t>
      </w:r>
      <w:proofErr w:type="gramEnd"/>
      <w:r w:rsidRPr="00D84816">
        <w:rPr>
          <w:bCs w:val="0"/>
        </w:rPr>
        <w:br/>
        <w:t>\</w:t>
      </w:r>
      <w:proofErr w:type="spellStart"/>
      <w:r w:rsidRPr="00D84816">
        <w:rPr>
          <w:bCs w:val="0"/>
        </w:rPr>
        <w:t>Omega_F</w:t>
      </w:r>
      <w:proofErr w:type="spellEnd"/>
      <w:r w:rsidRPr="00D84816">
        <w:rPr>
          <w:bCs w:val="0"/>
        </w:rPr>
        <w:t xml:space="preserve"> \</w:t>
      </w:r>
      <w:proofErr w:type="spellStart"/>
      <w:r w:rsidRPr="00D84816">
        <w:rPr>
          <w:bCs w:val="0"/>
        </w:rPr>
        <w:t>times</w:t>
      </w:r>
      <w:proofErr w:type="spellEnd"/>
      <w:r w:rsidRPr="00D84816">
        <w:rPr>
          <w:bCs w:val="0"/>
        </w:rPr>
        <w:t xml:space="preserve"> \</w:t>
      </w:r>
      <w:proofErr w:type="spellStart"/>
      <w:r w:rsidRPr="00D84816">
        <w:rPr>
          <w:bCs w:val="0"/>
        </w:rPr>
        <w:t>Omega_F</w:t>
      </w:r>
      <w:proofErr w:type="spellEnd"/>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mathbb</w:t>
      </w:r>
      <w:proofErr w:type="spellEnd"/>
      <w:r w:rsidRPr="00D84816">
        <w:rPr>
          <w:bCs w:val="0"/>
        </w:rPr>
        <w:t>{R}_{\</w:t>
      </w:r>
      <w:proofErr w:type="spellStart"/>
      <w:r w:rsidRPr="00D84816">
        <w:rPr>
          <w:bCs w:val="0"/>
        </w:rPr>
        <w:t>ge</w:t>
      </w:r>
      <w:proofErr w:type="spellEnd"/>
      <w:r w:rsidRPr="00D84816">
        <w:rPr>
          <w:bCs w:val="0"/>
        </w:rPr>
        <w:t xml:space="preserve"> 0}</w:t>
      </w:r>
      <w:r w:rsidRPr="00D84816">
        <w:rPr>
          <w:bCs w:val="0"/>
        </w:rPr>
        <w:br/>
        <w:t>\tag{3.100}</w:t>
      </w:r>
      <w:r w:rsidRPr="00D84816">
        <w:rPr>
          <w:bCs w:val="0"/>
        </w:rPr>
        <w:br/>
        <w:t>]</w:t>
      </w:r>
    </w:p>
    <w:p w14:paraId="52DD287D" w14:textId="77777777" w:rsidR="00D84816" w:rsidRPr="00D84816" w:rsidRDefault="00D84816" w:rsidP="00D84816">
      <w:pPr>
        <w:rPr>
          <w:bCs w:val="0"/>
        </w:rPr>
      </w:pPr>
      <w:r w:rsidRPr="00D84816">
        <w:rPr>
          <w:bCs w:val="0"/>
        </w:rPr>
        <w:t>eingeführt.</w:t>
      </w:r>
    </w:p>
    <w:p w14:paraId="09672E90" w14:textId="77777777" w:rsidR="00D84816" w:rsidRPr="00D84816" w:rsidRDefault="00D84816" w:rsidP="00D84816">
      <w:pPr>
        <w:rPr>
          <w:bCs w:val="0"/>
        </w:rPr>
      </w:pPr>
      <w:r w:rsidRPr="00D84816">
        <w:rPr>
          <w:b/>
        </w:rPr>
        <w:lastRenderedPageBreak/>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Delta_F</w:t>
      </w:r>
      <w:proofErr w:type="spellEnd"/>
      <w:r w:rsidRPr="00D84816">
        <w:rPr>
          <w:bCs w:val="0"/>
        </w:rPr>
        <w:t>:\</w:t>
      </w:r>
      <w:proofErr w:type="spellStart"/>
      <w:r w:rsidRPr="00D84816">
        <w:rPr>
          <w:bCs w:val="0"/>
        </w:rPr>
        <w:t>Omega_F</w:t>
      </w:r>
      <w:proofErr w:type="spellEnd"/>
      <w:r w:rsidRPr="00D84816">
        <w:rPr>
          <w:bCs w:val="0"/>
        </w:rPr>
        <w:t>\</w:t>
      </w:r>
      <w:proofErr w:type="spellStart"/>
      <w:r w:rsidRPr="00D84816">
        <w:rPr>
          <w:bCs w:val="0"/>
        </w:rPr>
        <w:t>times</w:t>
      </w:r>
      <w:proofErr w:type="spellEnd"/>
      <w:r w:rsidRPr="00D84816">
        <w:rPr>
          <w:bCs w:val="0"/>
        </w:rPr>
        <w:t>\</w:t>
      </w:r>
      <w:proofErr w:type="spellStart"/>
      <w:r w:rsidRPr="00D84816">
        <w:rPr>
          <w:bCs w:val="0"/>
        </w:rPr>
        <w:t>Omega_F</w:t>
      </w:r>
      <w:proofErr w:type="spellEnd"/>
      <w:r w:rsidRPr="00D84816">
        <w:rPr>
          <w:bCs w:val="0"/>
        </w:rPr>
        <w:t>\</w:t>
      </w:r>
      <w:proofErr w:type="spellStart"/>
      <w:r w:rsidRPr="00D84816">
        <w:rPr>
          <w:bCs w:val="0"/>
        </w:rPr>
        <w:t>longrightarrow</w:t>
      </w:r>
      <w:proofErr w:type="spellEnd"/>
      <w:r w:rsidRPr="00D84816">
        <w:rPr>
          <w:bCs w:val="0"/>
        </w:rPr>
        <w:t>\</w:t>
      </w:r>
      <w:proofErr w:type="spellStart"/>
      <w:r w:rsidRPr="00D84816">
        <w:rPr>
          <w:bCs w:val="0"/>
        </w:rPr>
        <w:t>mathbb</w:t>
      </w:r>
      <w:proofErr w:type="spellEnd"/>
      <w:r w:rsidRPr="00D84816">
        <w:rPr>
          <w:bCs w:val="0"/>
        </w:rPr>
        <w:t>{R}_{\ge0}</w:t>
      </w:r>
    </w:p>
    <w:p w14:paraId="5671F40C" w14:textId="77777777" w:rsidR="00D84816" w:rsidRPr="00D84816" w:rsidRDefault="00D84816" w:rsidP="00D84816">
      <w:pPr>
        <w:rPr>
          <w:bCs w:val="0"/>
        </w:rPr>
      </w:pPr>
      <w:r w:rsidRPr="00D84816">
        <w:rPr>
          <w:bCs w:val="0"/>
        </w:rPr>
        <w:t>Die Abbildung ordnet jedem Paar funktionaler Konfigurationen einen nichtnegativen Wert zu, der ihre funktionale Verschiedenheit beschreibt.</w:t>
      </w:r>
    </w:p>
    <w:p w14:paraId="6CAC50DD" w14:textId="77777777" w:rsidR="00D84816" w:rsidRPr="00D84816" w:rsidRDefault="00D84816" w:rsidP="00D84816">
      <w:pPr>
        <w:rPr>
          <w:bCs w:val="0"/>
        </w:rPr>
      </w:pPr>
      <w:r w:rsidRPr="00D84816">
        <w:rPr>
          <w:bCs w:val="0"/>
        </w:rPr>
        <w:t xml:space="preserve">An dieser Stelle wird </w:t>
      </w:r>
      <w:r w:rsidRPr="00D84816">
        <w:rPr>
          <w:b/>
        </w:rPr>
        <w:t>bewusst nicht</w:t>
      </w:r>
      <w:r w:rsidRPr="00D84816">
        <w:rPr>
          <w:bCs w:val="0"/>
        </w:rPr>
        <w:t xml:space="preserve"> gefordert, dass es sich bereits um eine Metrik handelt. Insbesondere werden Symmetrie, Dreiecksungleichung oder </w:t>
      </w:r>
      <w:proofErr w:type="spellStart"/>
      <w:r w:rsidRPr="00D84816">
        <w:rPr>
          <w:bCs w:val="0"/>
        </w:rPr>
        <w:t>Definitheit</w:t>
      </w:r>
      <w:proofErr w:type="spellEnd"/>
      <w:r w:rsidRPr="00D84816">
        <w:rPr>
          <w:bCs w:val="0"/>
        </w:rPr>
        <w:t xml:space="preserve"> zunächst nicht vorausgesetzt.</w:t>
      </w:r>
    </w:p>
    <w:p w14:paraId="29A72CB1" w14:textId="77777777" w:rsidR="00D84816" w:rsidRPr="00D84816" w:rsidRDefault="00D84816" w:rsidP="00D84816">
      <w:pPr>
        <w:rPr>
          <w:bCs w:val="0"/>
        </w:rPr>
      </w:pPr>
      <w:r w:rsidRPr="00D84816">
        <w:rPr>
          <w:bCs w:val="0"/>
        </w:rPr>
        <w:t>Damit stellt (\</w:t>
      </w:r>
      <w:proofErr w:type="spellStart"/>
      <w:r w:rsidRPr="00D84816">
        <w:rPr>
          <w:bCs w:val="0"/>
        </w:rPr>
        <w:t>Delta_F</w:t>
      </w:r>
      <w:proofErr w:type="spellEnd"/>
      <w:r w:rsidRPr="00D84816">
        <w:rPr>
          <w:bCs w:val="0"/>
        </w:rPr>
        <w:t>) lediglich eine allgemeine Differenzabbildung dar.</w:t>
      </w:r>
    </w:p>
    <w:p w14:paraId="0D6A4644" w14:textId="77777777" w:rsidR="00D84816" w:rsidRPr="00D84816" w:rsidRDefault="00D84816" w:rsidP="00D84816">
      <w:pPr>
        <w:rPr>
          <w:bCs w:val="0"/>
        </w:rPr>
      </w:pPr>
      <w:r w:rsidRPr="00D84816">
        <w:rPr>
          <w:bCs w:val="0"/>
        </w:rPr>
        <w:pict w14:anchorId="24EB6EBF">
          <v:rect id="_x0000_i1093" style="width:0;height:1.5pt" o:hralign="center" o:hrstd="t" o:hr="t" fillcolor="#a0a0a0" stroked="f"/>
        </w:pict>
      </w:r>
    </w:p>
    <w:p w14:paraId="41164883" w14:textId="77777777" w:rsidR="00D84816" w:rsidRPr="00D84816" w:rsidRDefault="00D84816" w:rsidP="00D84816">
      <w:pPr>
        <w:rPr>
          <w:b/>
        </w:rPr>
      </w:pPr>
      <w:r w:rsidRPr="00D84816">
        <w:rPr>
          <w:b/>
        </w:rPr>
        <w:t>Bemerkung</w:t>
      </w:r>
    </w:p>
    <w:p w14:paraId="0EE8B112" w14:textId="77777777" w:rsidR="00D84816" w:rsidRPr="00D84816" w:rsidRDefault="00D84816" w:rsidP="00D84816">
      <w:pPr>
        <w:rPr>
          <w:bCs w:val="0"/>
        </w:rPr>
      </w:pPr>
      <w:r w:rsidRPr="00D84816">
        <w:rPr>
          <w:bCs w:val="0"/>
        </w:rPr>
        <w:t xml:space="preserve">Die Wahl der reellen Zahlen als Wertebereich bedeutet ausdrücklich </w:t>
      </w:r>
      <w:r w:rsidRPr="00D84816">
        <w:rPr>
          <w:b/>
        </w:rPr>
        <w:t>nicht</w:t>
      </w:r>
      <w:r w:rsidRPr="00D84816">
        <w:rPr>
          <w:bCs w:val="0"/>
        </w:rPr>
        <w:t>, dass bereits ein metrischer Raum konstruiert wurde. Die reellen Zahlen dienen an dieser Stelle ausschließlich als mathematische Skalierung funktionaler Unterschiede. Erst in einem späteren Abschnitt wird untersucht, unter welchen zusätzlichen Voraussetzungen aus der Differenzabbildung tatsächlich eine Metrik entsteht.</w:t>
      </w:r>
    </w:p>
    <w:p w14:paraId="0FDDAD19" w14:textId="77777777" w:rsidR="00D84816" w:rsidRPr="00D84816" w:rsidRDefault="00D84816" w:rsidP="00D84816">
      <w:pPr>
        <w:rPr>
          <w:bCs w:val="0"/>
        </w:rPr>
      </w:pPr>
      <w:r w:rsidRPr="00D84816">
        <w:rPr>
          <w:bCs w:val="0"/>
        </w:rPr>
        <w:pict w14:anchorId="770469C1">
          <v:rect id="_x0000_i1094" style="width:0;height:1.5pt" o:hralign="center" o:hrstd="t" o:hr="t" fillcolor="#a0a0a0" stroked="f"/>
        </w:pict>
      </w:r>
    </w:p>
    <w:p w14:paraId="46465C57" w14:textId="77777777" w:rsidR="00D84816" w:rsidRPr="00D84816" w:rsidRDefault="00D84816" w:rsidP="00D84816">
      <w:pPr>
        <w:rPr>
          <w:b/>
        </w:rPr>
      </w:pPr>
      <w:r w:rsidRPr="00D84816">
        <w:rPr>
          <w:b/>
        </w:rPr>
        <w:t>Definition 3.4.3 (Identität funktionaler Konfigurationen)</w:t>
      </w:r>
    </w:p>
    <w:p w14:paraId="145161A8" w14:textId="77777777" w:rsidR="00D84816" w:rsidRPr="00D84816" w:rsidRDefault="00D84816" w:rsidP="00D84816">
      <w:pPr>
        <w:rPr>
          <w:bCs w:val="0"/>
        </w:rPr>
      </w:pPr>
      <w:r w:rsidRPr="00D84816">
        <w:rPr>
          <w:bCs w:val="0"/>
        </w:rPr>
        <w:t>Zwei funktionale Konfigurationen</w:t>
      </w:r>
    </w:p>
    <w:p w14:paraId="111C1AAA"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omega_</w:t>
      </w:r>
      <w:proofErr w:type="gramStart"/>
      <w:r w:rsidRPr="00D84816">
        <w:rPr>
          <w:bCs w:val="0"/>
        </w:rPr>
        <w:t>i</w:t>
      </w:r>
      <w:proofErr w:type="spellEnd"/>
      <w:r w:rsidRPr="00D84816">
        <w:rPr>
          <w:bCs w:val="0"/>
        </w:rPr>
        <w:t>,\</w:t>
      </w:r>
      <w:proofErr w:type="spellStart"/>
      <w:r w:rsidRPr="00D84816">
        <w:rPr>
          <w:bCs w:val="0"/>
        </w:rPr>
        <w:t>omega_j</w:t>
      </w:r>
      <w:proofErr w:type="spellEnd"/>
      <w:r w:rsidRPr="00D84816">
        <w:rPr>
          <w:bCs w:val="0"/>
        </w:rPr>
        <w:t>\in\</w:t>
      </w:r>
      <w:proofErr w:type="spellStart"/>
      <w:r w:rsidRPr="00D84816">
        <w:rPr>
          <w:bCs w:val="0"/>
        </w:rPr>
        <w:t>Omega_F</w:t>
      </w:r>
      <w:proofErr w:type="spellEnd"/>
      <w:proofErr w:type="gramEnd"/>
      <w:r w:rsidRPr="00D84816">
        <w:rPr>
          <w:bCs w:val="0"/>
        </w:rPr>
        <w:br/>
        <w:t>]</w:t>
      </w:r>
    </w:p>
    <w:p w14:paraId="7E379ACF" w14:textId="77777777" w:rsidR="00D84816" w:rsidRPr="00D84816" w:rsidRDefault="00D84816" w:rsidP="00D84816">
      <w:pPr>
        <w:rPr>
          <w:bCs w:val="0"/>
        </w:rPr>
      </w:pPr>
      <w:r w:rsidRPr="00D84816">
        <w:rPr>
          <w:bCs w:val="0"/>
        </w:rPr>
        <w:t>heißen funktional identisch genau dann, wenn</w:t>
      </w:r>
    </w:p>
    <w:p w14:paraId="363AFA1A"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Delta_F</w:t>
      </w:r>
      <w:proofErr w:type="spellEnd"/>
      <w:r w:rsidRPr="00D84816">
        <w:rPr>
          <w:bCs w:val="0"/>
        </w:rPr>
        <w:t>(\</w:t>
      </w:r>
      <w:proofErr w:type="spellStart"/>
      <w:r w:rsidRPr="00D84816">
        <w:rPr>
          <w:bCs w:val="0"/>
        </w:rPr>
        <w:t>omega_</w:t>
      </w:r>
      <w:proofErr w:type="gramStart"/>
      <w:r w:rsidRPr="00D84816">
        <w:rPr>
          <w:bCs w:val="0"/>
        </w:rPr>
        <w:t>i</w:t>
      </w:r>
      <w:proofErr w:type="spellEnd"/>
      <w:r w:rsidRPr="00D84816">
        <w:rPr>
          <w:bCs w:val="0"/>
        </w:rPr>
        <w:t>,\</w:t>
      </w:r>
      <w:proofErr w:type="spellStart"/>
      <w:proofErr w:type="gramEnd"/>
      <w:r w:rsidRPr="00D84816">
        <w:rPr>
          <w:bCs w:val="0"/>
        </w:rPr>
        <w:t>omega_j</w:t>
      </w:r>
      <w:proofErr w:type="spellEnd"/>
      <w:r w:rsidRPr="00D84816">
        <w:rPr>
          <w:bCs w:val="0"/>
        </w:rPr>
        <w:t>)=0.</w:t>
      </w:r>
      <w:r w:rsidRPr="00D84816">
        <w:rPr>
          <w:bCs w:val="0"/>
        </w:rPr>
        <w:br/>
        <w:t>\tag{3.101}</w:t>
      </w:r>
      <w:r w:rsidRPr="00D84816">
        <w:rPr>
          <w:bCs w:val="0"/>
        </w:rPr>
        <w:br/>
        <w:t>]</w:t>
      </w:r>
    </w:p>
    <w:p w14:paraId="0F997783"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Delta_F</w:t>
      </w:r>
      <w:proofErr w:type="spellEnd"/>
      <w:r w:rsidRPr="00D84816">
        <w:rPr>
          <w:bCs w:val="0"/>
        </w:rPr>
        <w:t>(\</w:t>
      </w:r>
      <w:proofErr w:type="spellStart"/>
      <w:r w:rsidRPr="00D84816">
        <w:rPr>
          <w:bCs w:val="0"/>
        </w:rPr>
        <w:t>omega_</w:t>
      </w:r>
      <w:proofErr w:type="gramStart"/>
      <w:r w:rsidRPr="00D84816">
        <w:rPr>
          <w:bCs w:val="0"/>
        </w:rPr>
        <w:t>i</w:t>
      </w:r>
      <w:proofErr w:type="spellEnd"/>
      <w:r w:rsidRPr="00D84816">
        <w:rPr>
          <w:bCs w:val="0"/>
        </w:rPr>
        <w:t>,\</w:t>
      </w:r>
      <w:proofErr w:type="spellStart"/>
      <w:proofErr w:type="gramEnd"/>
      <w:r w:rsidRPr="00D84816">
        <w:rPr>
          <w:bCs w:val="0"/>
        </w:rPr>
        <w:t>omega_j</w:t>
      </w:r>
      <w:proofErr w:type="spellEnd"/>
      <w:r w:rsidRPr="00D84816">
        <w:rPr>
          <w:bCs w:val="0"/>
        </w:rPr>
        <w:t>)=0</w:t>
      </w:r>
    </w:p>
    <w:p w14:paraId="0D8A9BAF" w14:textId="77777777" w:rsidR="00D84816" w:rsidRPr="00D84816" w:rsidRDefault="00D84816" w:rsidP="00D84816">
      <w:pPr>
        <w:rPr>
          <w:bCs w:val="0"/>
        </w:rPr>
      </w:pPr>
      <w:r w:rsidRPr="00D84816">
        <w:rPr>
          <w:bCs w:val="0"/>
        </w:rPr>
        <w:t>Diese Definition beschreibt zunächst ausschließlich funktionale Identität. Sie macht keinerlei Aussage über physikalische oder geometrische Identität.</w:t>
      </w:r>
    </w:p>
    <w:p w14:paraId="198339CE" w14:textId="77777777" w:rsidR="00D84816" w:rsidRPr="00D84816" w:rsidRDefault="00D84816" w:rsidP="00D84816">
      <w:pPr>
        <w:rPr>
          <w:bCs w:val="0"/>
        </w:rPr>
      </w:pPr>
      <w:r w:rsidRPr="00D84816">
        <w:rPr>
          <w:bCs w:val="0"/>
        </w:rPr>
        <w:pict w14:anchorId="7F59FF2E">
          <v:rect id="_x0000_i1095" style="width:0;height:1.5pt" o:hralign="center" o:hrstd="t" o:hr="t" fillcolor="#a0a0a0" stroked="f"/>
        </w:pict>
      </w:r>
    </w:p>
    <w:p w14:paraId="5A4D5446" w14:textId="77777777" w:rsidR="00D84816" w:rsidRPr="00D84816" w:rsidRDefault="00D84816" w:rsidP="00D84816">
      <w:pPr>
        <w:rPr>
          <w:b/>
        </w:rPr>
      </w:pPr>
      <w:r w:rsidRPr="00D84816">
        <w:rPr>
          <w:b/>
        </w:rPr>
        <w:t>Lemma 3.4.1</w:t>
      </w:r>
    </w:p>
    <w:p w14:paraId="63A6E35C" w14:textId="77777777" w:rsidR="00D84816" w:rsidRPr="00D84816" w:rsidRDefault="00D84816" w:rsidP="00D84816">
      <w:pPr>
        <w:rPr>
          <w:b/>
        </w:rPr>
      </w:pPr>
      <w:r w:rsidRPr="00D84816">
        <w:rPr>
          <w:b/>
        </w:rPr>
        <w:t>Nichtnegativität</w:t>
      </w:r>
    </w:p>
    <w:p w14:paraId="146D29C6" w14:textId="77777777" w:rsidR="00D84816" w:rsidRPr="00D84816" w:rsidRDefault="00D84816" w:rsidP="00D84816">
      <w:pPr>
        <w:rPr>
          <w:bCs w:val="0"/>
        </w:rPr>
      </w:pPr>
      <w:r w:rsidRPr="00D84816">
        <w:rPr>
          <w:bCs w:val="0"/>
        </w:rPr>
        <w:t>Für alle funktionalen Konfigurationen gilt</w:t>
      </w:r>
    </w:p>
    <w:p w14:paraId="3AE8533E"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Delta_F</w:t>
      </w:r>
      <w:proofErr w:type="spellEnd"/>
      <w:r w:rsidRPr="00D84816">
        <w:rPr>
          <w:bCs w:val="0"/>
        </w:rPr>
        <w:t>(\</w:t>
      </w:r>
      <w:proofErr w:type="spellStart"/>
      <w:r w:rsidRPr="00D84816">
        <w:rPr>
          <w:bCs w:val="0"/>
        </w:rPr>
        <w:t>omega_</w:t>
      </w:r>
      <w:proofErr w:type="gramStart"/>
      <w:r w:rsidRPr="00D84816">
        <w:rPr>
          <w:bCs w:val="0"/>
        </w:rPr>
        <w:t>i</w:t>
      </w:r>
      <w:proofErr w:type="spellEnd"/>
      <w:r w:rsidRPr="00D84816">
        <w:rPr>
          <w:bCs w:val="0"/>
        </w:rPr>
        <w:t>,\</w:t>
      </w:r>
      <w:proofErr w:type="spellStart"/>
      <w:proofErr w:type="gramEnd"/>
      <w:r w:rsidRPr="00D84816">
        <w:rPr>
          <w:bCs w:val="0"/>
        </w:rPr>
        <w:t>omega_j</w:t>
      </w:r>
      <w:proofErr w:type="spellEnd"/>
      <w:r w:rsidRPr="00D84816">
        <w:rPr>
          <w:bCs w:val="0"/>
        </w:rPr>
        <w:t>)\ge0.</w:t>
      </w:r>
      <w:r w:rsidRPr="00D84816">
        <w:rPr>
          <w:bCs w:val="0"/>
        </w:rPr>
        <w:br/>
        <w:t>\tag{3.102}</w:t>
      </w:r>
      <w:r w:rsidRPr="00D84816">
        <w:rPr>
          <w:bCs w:val="0"/>
        </w:rPr>
        <w:br/>
        <w:t>]</w:t>
      </w:r>
    </w:p>
    <w:p w14:paraId="7DCE41D8"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Delta_F</w:t>
      </w:r>
      <w:proofErr w:type="spellEnd"/>
      <w:r w:rsidRPr="00D84816">
        <w:rPr>
          <w:bCs w:val="0"/>
        </w:rPr>
        <w:t>(\</w:t>
      </w:r>
      <w:proofErr w:type="spellStart"/>
      <w:r w:rsidRPr="00D84816">
        <w:rPr>
          <w:bCs w:val="0"/>
        </w:rPr>
        <w:t>omega_</w:t>
      </w:r>
      <w:proofErr w:type="gramStart"/>
      <w:r w:rsidRPr="00D84816">
        <w:rPr>
          <w:bCs w:val="0"/>
        </w:rPr>
        <w:t>i</w:t>
      </w:r>
      <w:proofErr w:type="spellEnd"/>
      <w:r w:rsidRPr="00D84816">
        <w:rPr>
          <w:bCs w:val="0"/>
        </w:rPr>
        <w:t>,\</w:t>
      </w:r>
      <w:proofErr w:type="spellStart"/>
      <w:proofErr w:type="gramEnd"/>
      <w:r w:rsidRPr="00D84816">
        <w:rPr>
          <w:bCs w:val="0"/>
        </w:rPr>
        <w:t>omega_j</w:t>
      </w:r>
      <w:proofErr w:type="spellEnd"/>
      <w:r w:rsidRPr="00D84816">
        <w:rPr>
          <w:bCs w:val="0"/>
        </w:rPr>
        <w:t>)\ge0</w:t>
      </w:r>
    </w:p>
    <w:p w14:paraId="6CC0F0E1" w14:textId="77777777" w:rsidR="00D84816" w:rsidRPr="00D84816" w:rsidRDefault="00D84816" w:rsidP="00D84816">
      <w:pPr>
        <w:rPr>
          <w:b/>
        </w:rPr>
      </w:pPr>
      <w:r w:rsidRPr="00D84816">
        <w:rPr>
          <w:b/>
        </w:rPr>
        <w:t>Beweis</w:t>
      </w:r>
    </w:p>
    <w:p w14:paraId="40E5D9DB" w14:textId="77777777" w:rsidR="00D84816" w:rsidRPr="00D84816" w:rsidRDefault="00D84816" w:rsidP="00D84816">
      <w:pPr>
        <w:rPr>
          <w:bCs w:val="0"/>
        </w:rPr>
      </w:pPr>
      <w:r w:rsidRPr="00D84816">
        <w:rPr>
          <w:bCs w:val="0"/>
        </w:rPr>
        <w:lastRenderedPageBreak/>
        <w:t>Die Behauptung folgt unmittelbar aus Definition 3.4.2, da die Differenzabbildung Werte im Bereich der nichtnegativen reellen Zahlen annimmt.</w:t>
      </w:r>
    </w:p>
    <w:p w14:paraId="4CE3729C" w14:textId="77777777" w:rsidR="00D84816" w:rsidRPr="00D84816" w:rsidRDefault="00D84816" w:rsidP="00D84816">
      <w:pPr>
        <w:rPr>
          <w:bCs w:val="0"/>
        </w:rPr>
      </w:pPr>
      <w:r w:rsidRPr="00D84816">
        <w:rPr>
          <w:rFonts w:ascii="Cambria Math" w:hAnsi="Cambria Math" w:cs="Cambria Math"/>
          <w:bCs w:val="0"/>
        </w:rPr>
        <w:t>∎</w:t>
      </w:r>
    </w:p>
    <w:p w14:paraId="4CB0B286" w14:textId="77777777" w:rsidR="00D84816" w:rsidRPr="00D84816" w:rsidRDefault="00D84816" w:rsidP="00D84816">
      <w:pPr>
        <w:rPr>
          <w:bCs w:val="0"/>
        </w:rPr>
      </w:pPr>
      <w:r w:rsidRPr="00D84816">
        <w:rPr>
          <w:bCs w:val="0"/>
        </w:rPr>
        <w:pict w14:anchorId="3A9F8178">
          <v:rect id="_x0000_i1096" style="width:0;height:1.5pt" o:hralign="center" o:hrstd="t" o:hr="t" fillcolor="#a0a0a0" stroked="f"/>
        </w:pict>
      </w:r>
    </w:p>
    <w:p w14:paraId="31BD8F14" w14:textId="77777777" w:rsidR="00D84816" w:rsidRPr="00D84816" w:rsidRDefault="00D84816" w:rsidP="00D84816">
      <w:pPr>
        <w:rPr>
          <w:b/>
        </w:rPr>
      </w:pPr>
      <w:r w:rsidRPr="00D84816">
        <w:rPr>
          <w:b/>
        </w:rPr>
        <w:t>Lemma 3.4.2</w:t>
      </w:r>
    </w:p>
    <w:p w14:paraId="5026C848" w14:textId="77777777" w:rsidR="00D84816" w:rsidRPr="00D84816" w:rsidRDefault="00D84816" w:rsidP="00D84816">
      <w:pPr>
        <w:rPr>
          <w:b/>
        </w:rPr>
      </w:pPr>
      <w:r w:rsidRPr="00D84816">
        <w:rPr>
          <w:b/>
        </w:rPr>
        <w:t>Reflexivität der funktionalen Identität</w:t>
      </w:r>
    </w:p>
    <w:p w14:paraId="7ADE6013" w14:textId="77777777" w:rsidR="00D84816" w:rsidRPr="00D84816" w:rsidRDefault="00D84816" w:rsidP="00D84816">
      <w:pPr>
        <w:rPr>
          <w:bCs w:val="0"/>
        </w:rPr>
      </w:pPr>
      <w:r w:rsidRPr="00D84816">
        <w:rPr>
          <w:bCs w:val="0"/>
        </w:rPr>
        <w:t>Für jede funktionale Konfiguration gilt</w:t>
      </w:r>
    </w:p>
    <w:p w14:paraId="4018A4A6"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Delta_F</w:t>
      </w:r>
      <w:proofErr w:type="spellEnd"/>
      <w:r w:rsidRPr="00D84816">
        <w:rPr>
          <w:bCs w:val="0"/>
        </w:rPr>
        <w:t>(\</w:t>
      </w:r>
      <w:proofErr w:type="spellStart"/>
      <w:proofErr w:type="gramStart"/>
      <w:r w:rsidRPr="00D84816">
        <w:rPr>
          <w:bCs w:val="0"/>
        </w:rPr>
        <w:t>omega</w:t>
      </w:r>
      <w:proofErr w:type="spellEnd"/>
      <w:r w:rsidRPr="00D84816">
        <w:rPr>
          <w:bCs w:val="0"/>
        </w:rPr>
        <w:t>,\</w:t>
      </w:r>
      <w:proofErr w:type="spellStart"/>
      <w:proofErr w:type="gramEnd"/>
      <w:r w:rsidRPr="00D84816">
        <w:rPr>
          <w:bCs w:val="0"/>
        </w:rPr>
        <w:t>omega</w:t>
      </w:r>
      <w:proofErr w:type="spellEnd"/>
      <w:r w:rsidRPr="00D84816">
        <w:rPr>
          <w:bCs w:val="0"/>
        </w:rPr>
        <w:t>)=0.</w:t>
      </w:r>
      <w:r w:rsidRPr="00D84816">
        <w:rPr>
          <w:bCs w:val="0"/>
        </w:rPr>
        <w:br/>
        <w:t>\tag{3.103}</w:t>
      </w:r>
      <w:r w:rsidRPr="00D84816">
        <w:rPr>
          <w:bCs w:val="0"/>
        </w:rPr>
        <w:br/>
        <w:t>]</w:t>
      </w:r>
    </w:p>
    <w:p w14:paraId="0C7155F1"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Delta_F</w:t>
      </w:r>
      <w:proofErr w:type="spellEnd"/>
      <w:r w:rsidRPr="00D84816">
        <w:rPr>
          <w:bCs w:val="0"/>
        </w:rPr>
        <w:t>(\</w:t>
      </w:r>
      <w:proofErr w:type="spellStart"/>
      <w:proofErr w:type="gramStart"/>
      <w:r w:rsidRPr="00D84816">
        <w:rPr>
          <w:bCs w:val="0"/>
        </w:rPr>
        <w:t>omega</w:t>
      </w:r>
      <w:proofErr w:type="spellEnd"/>
      <w:r w:rsidRPr="00D84816">
        <w:rPr>
          <w:bCs w:val="0"/>
        </w:rPr>
        <w:t>,\</w:t>
      </w:r>
      <w:proofErr w:type="spellStart"/>
      <w:proofErr w:type="gramEnd"/>
      <w:r w:rsidRPr="00D84816">
        <w:rPr>
          <w:bCs w:val="0"/>
        </w:rPr>
        <w:t>omega</w:t>
      </w:r>
      <w:proofErr w:type="spellEnd"/>
      <w:r w:rsidRPr="00D84816">
        <w:rPr>
          <w:bCs w:val="0"/>
        </w:rPr>
        <w:t>)=0</w:t>
      </w:r>
    </w:p>
    <w:p w14:paraId="72FAA5A9" w14:textId="77777777" w:rsidR="00D84816" w:rsidRPr="00D84816" w:rsidRDefault="00D84816" w:rsidP="00D84816">
      <w:pPr>
        <w:rPr>
          <w:b/>
        </w:rPr>
      </w:pPr>
      <w:r w:rsidRPr="00D84816">
        <w:rPr>
          <w:b/>
        </w:rPr>
        <w:t>Beweis</w:t>
      </w:r>
    </w:p>
    <w:p w14:paraId="14B23D8E" w14:textId="77777777" w:rsidR="00D84816" w:rsidRPr="00D84816" w:rsidRDefault="00D84816" w:rsidP="00D84816">
      <w:pPr>
        <w:rPr>
          <w:bCs w:val="0"/>
        </w:rPr>
      </w:pPr>
      <w:r w:rsidRPr="00D84816">
        <w:rPr>
          <w:bCs w:val="0"/>
        </w:rPr>
        <w:t>Eine Konfiguration unterscheidet sich funktional nicht von sich selbst. Nach Definition 3.4.3 besitzt daher jede funktionale Konfiguration zu sich selbst den Differenzwert Null.</w:t>
      </w:r>
    </w:p>
    <w:p w14:paraId="14F03F7D" w14:textId="77777777" w:rsidR="00D84816" w:rsidRPr="00D84816" w:rsidRDefault="00D84816" w:rsidP="00D84816">
      <w:pPr>
        <w:rPr>
          <w:bCs w:val="0"/>
        </w:rPr>
      </w:pPr>
      <w:r w:rsidRPr="00D84816">
        <w:rPr>
          <w:rFonts w:ascii="Cambria Math" w:hAnsi="Cambria Math" w:cs="Cambria Math"/>
          <w:bCs w:val="0"/>
        </w:rPr>
        <w:t>∎</w:t>
      </w:r>
    </w:p>
    <w:p w14:paraId="5FC05C26" w14:textId="77777777" w:rsidR="00D84816" w:rsidRPr="00D84816" w:rsidRDefault="00D84816" w:rsidP="00D84816">
      <w:pPr>
        <w:rPr>
          <w:bCs w:val="0"/>
        </w:rPr>
      </w:pPr>
      <w:r w:rsidRPr="00D84816">
        <w:rPr>
          <w:bCs w:val="0"/>
        </w:rPr>
        <w:pict w14:anchorId="1436B8E1">
          <v:rect id="_x0000_i1097" style="width:0;height:1.5pt" o:hralign="center" o:hrstd="t" o:hr="t" fillcolor="#a0a0a0" stroked="f"/>
        </w:pict>
      </w:r>
    </w:p>
    <w:p w14:paraId="719C116B" w14:textId="77777777" w:rsidR="00D84816" w:rsidRPr="00D84816" w:rsidRDefault="00D84816" w:rsidP="00D84816">
      <w:pPr>
        <w:rPr>
          <w:b/>
        </w:rPr>
      </w:pPr>
      <w:r w:rsidRPr="00D84816">
        <w:rPr>
          <w:b/>
        </w:rPr>
        <w:t>Satz 3.4.1</w:t>
      </w:r>
    </w:p>
    <w:p w14:paraId="0B551A21" w14:textId="77777777" w:rsidR="00D84816" w:rsidRPr="00D84816" w:rsidRDefault="00D84816" w:rsidP="00D84816">
      <w:pPr>
        <w:rPr>
          <w:b/>
        </w:rPr>
      </w:pPr>
      <w:r w:rsidRPr="00D84816">
        <w:rPr>
          <w:b/>
        </w:rPr>
        <w:t>Existenz einer funktionalen Differenzstruktur</w:t>
      </w:r>
    </w:p>
    <w:p w14:paraId="5AD818F6" w14:textId="77777777" w:rsidR="00D84816" w:rsidRPr="00D84816" w:rsidRDefault="00D84816" w:rsidP="00D84816">
      <w:pPr>
        <w:rPr>
          <w:bCs w:val="0"/>
        </w:rPr>
      </w:pPr>
      <w:r w:rsidRPr="00D84816">
        <w:rPr>
          <w:bCs w:val="0"/>
        </w:rPr>
        <w:t>Die Menge</w:t>
      </w:r>
    </w:p>
    <w:p w14:paraId="2F427F51"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left</w:t>
      </w:r>
      <w:proofErr w:type="spellEnd"/>
      <w:r w:rsidRPr="00D84816">
        <w:rPr>
          <w:bCs w:val="0"/>
        </w:rPr>
        <w:t>(</w:t>
      </w:r>
      <w:r w:rsidRPr="00D84816">
        <w:rPr>
          <w:bCs w:val="0"/>
        </w:rPr>
        <w:br/>
        <w:t>\</w:t>
      </w:r>
      <w:proofErr w:type="spellStart"/>
      <w:r w:rsidRPr="00D84816">
        <w:rPr>
          <w:bCs w:val="0"/>
        </w:rPr>
        <w:t>Omega_F</w:t>
      </w:r>
      <w:proofErr w:type="spellEnd"/>
      <w:r w:rsidRPr="00D84816">
        <w:rPr>
          <w:bCs w:val="0"/>
        </w:rPr>
        <w:t>,</w:t>
      </w:r>
      <w:r w:rsidRPr="00D84816">
        <w:rPr>
          <w:bCs w:val="0"/>
        </w:rPr>
        <w:br/>
        <w:t>\</w:t>
      </w:r>
      <w:proofErr w:type="spellStart"/>
      <w:r w:rsidRPr="00D84816">
        <w:rPr>
          <w:bCs w:val="0"/>
        </w:rPr>
        <w:t>Delta_F</w:t>
      </w:r>
      <w:proofErr w:type="spellEnd"/>
      <w:r w:rsidRPr="00D84816">
        <w:rPr>
          <w:bCs w:val="0"/>
        </w:rPr>
        <w:br/>
        <w:t>\</w:t>
      </w:r>
      <w:proofErr w:type="spellStart"/>
      <w:r w:rsidRPr="00D84816">
        <w:rPr>
          <w:bCs w:val="0"/>
        </w:rPr>
        <w:t>right</w:t>
      </w:r>
      <w:proofErr w:type="spellEnd"/>
      <w:r w:rsidRPr="00D84816">
        <w:rPr>
          <w:bCs w:val="0"/>
        </w:rPr>
        <w:t>)</w:t>
      </w:r>
      <w:r w:rsidRPr="00D84816">
        <w:rPr>
          <w:bCs w:val="0"/>
        </w:rPr>
        <w:br/>
        <w:t>\</w:t>
      </w:r>
      <w:proofErr w:type="gramStart"/>
      <w:r w:rsidRPr="00D84816">
        <w:rPr>
          <w:bCs w:val="0"/>
        </w:rPr>
        <w:t>tag{</w:t>
      </w:r>
      <w:proofErr w:type="gramEnd"/>
      <w:r w:rsidRPr="00D84816">
        <w:rPr>
          <w:bCs w:val="0"/>
        </w:rPr>
        <w:t>3.104}</w:t>
      </w:r>
      <w:r w:rsidRPr="00D84816">
        <w:rPr>
          <w:bCs w:val="0"/>
        </w:rPr>
        <w:br/>
        <w:t>]</w:t>
      </w:r>
    </w:p>
    <w:p w14:paraId="251B1A1F"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left</w:t>
      </w:r>
      <w:proofErr w:type="spellEnd"/>
      <w:r w:rsidRPr="00D84816">
        <w:rPr>
          <w:bCs w:val="0"/>
        </w:rPr>
        <w:t>(\</w:t>
      </w:r>
      <w:proofErr w:type="spellStart"/>
      <w:r w:rsidRPr="00D84816">
        <w:rPr>
          <w:bCs w:val="0"/>
        </w:rPr>
        <w:t>Omega_</w:t>
      </w:r>
      <w:proofErr w:type="gramStart"/>
      <w:r w:rsidRPr="00D84816">
        <w:rPr>
          <w:bCs w:val="0"/>
        </w:rPr>
        <w:t>F</w:t>
      </w:r>
      <w:proofErr w:type="spellEnd"/>
      <w:r w:rsidRPr="00D84816">
        <w:rPr>
          <w:bCs w:val="0"/>
        </w:rPr>
        <w:t>,\</w:t>
      </w:r>
      <w:proofErr w:type="spellStart"/>
      <w:r w:rsidRPr="00D84816">
        <w:rPr>
          <w:bCs w:val="0"/>
        </w:rPr>
        <w:t>Delta_F</w:t>
      </w:r>
      <w:proofErr w:type="spellEnd"/>
      <w:r w:rsidRPr="00D84816">
        <w:rPr>
          <w:bCs w:val="0"/>
        </w:rPr>
        <w:t>\</w:t>
      </w:r>
      <w:proofErr w:type="spellStart"/>
      <w:r w:rsidRPr="00D84816">
        <w:rPr>
          <w:bCs w:val="0"/>
        </w:rPr>
        <w:t>right</w:t>
      </w:r>
      <w:proofErr w:type="spellEnd"/>
      <w:proofErr w:type="gramEnd"/>
      <w:r w:rsidRPr="00D84816">
        <w:rPr>
          <w:bCs w:val="0"/>
        </w:rPr>
        <w:t>)</w:t>
      </w:r>
    </w:p>
    <w:p w14:paraId="1BC5ECFB" w14:textId="77777777" w:rsidR="00D84816" w:rsidRPr="00D84816" w:rsidRDefault="00D84816" w:rsidP="00D84816">
      <w:pPr>
        <w:rPr>
          <w:bCs w:val="0"/>
        </w:rPr>
      </w:pPr>
      <w:r w:rsidRPr="00D84816">
        <w:rPr>
          <w:bCs w:val="0"/>
        </w:rPr>
        <w:t xml:space="preserve">bildet eine </w:t>
      </w:r>
      <w:r w:rsidRPr="00D84816">
        <w:rPr>
          <w:b/>
        </w:rPr>
        <w:t>funktionale Differenzstruktur</w:t>
      </w:r>
      <w:r w:rsidRPr="00D84816">
        <w:rPr>
          <w:bCs w:val="0"/>
        </w:rPr>
        <w:t>.</w:t>
      </w:r>
    </w:p>
    <w:p w14:paraId="13212B3C" w14:textId="77777777" w:rsidR="00D84816" w:rsidRPr="00D84816" w:rsidRDefault="00D84816" w:rsidP="00D84816">
      <w:pPr>
        <w:rPr>
          <w:b/>
        </w:rPr>
      </w:pPr>
      <w:r w:rsidRPr="00D84816">
        <w:rPr>
          <w:b/>
        </w:rPr>
        <w:t>Beweis</w:t>
      </w:r>
    </w:p>
    <w:p w14:paraId="7A844C4C" w14:textId="77777777" w:rsidR="00D84816" w:rsidRPr="00D84816" w:rsidRDefault="00D84816" w:rsidP="00D84816">
      <w:pPr>
        <w:rPr>
          <w:bCs w:val="0"/>
        </w:rPr>
      </w:pPr>
      <w:r w:rsidRPr="00D84816">
        <w:rPr>
          <w:bCs w:val="0"/>
        </w:rPr>
        <w:t>Nach Definition 3.4.2 existiert für jedes Paar funktionaler Konfigurationen eine wohldefinierte Differenzabbildung. Zusammen mit der Trägermenge (\</w:t>
      </w:r>
      <w:proofErr w:type="spellStart"/>
      <w:r w:rsidRPr="00D84816">
        <w:rPr>
          <w:bCs w:val="0"/>
        </w:rPr>
        <w:t>Omega_F</w:t>
      </w:r>
      <w:proofErr w:type="spellEnd"/>
      <w:r w:rsidRPr="00D84816">
        <w:rPr>
          <w:bCs w:val="0"/>
        </w:rPr>
        <w:t>) entsteht damit die minimale mathematische Struktur, welche funktionale Unterschiede beschreibt. Weitere Eigenschaften wie Symmetrie, Transitivität oder metrische Vollständigkeit werden an dieser Stelle bewusst nicht vorausgesetzt und sind daher nicht Bestandteil des Beweises.</w:t>
      </w:r>
    </w:p>
    <w:p w14:paraId="407005F5" w14:textId="77777777" w:rsidR="00D84816" w:rsidRPr="00D84816" w:rsidRDefault="00D84816" w:rsidP="00D84816">
      <w:pPr>
        <w:rPr>
          <w:bCs w:val="0"/>
        </w:rPr>
      </w:pPr>
      <w:r w:rsidRPr="00D84816">
        <w:rPr>
          <w:rFonts w:ascii="Cambria Math" w:hAnsi="Cambria Math" w:cs="Cambria Math"/>
          <w:bCs w:val="0"/>
        </w:rPr>
        <w:t>∎</w:t>
      </w:r>
    </w:p>
    <w:p w14:paraId="24A155B5" w14:textId="77777777" w:rsidR="00D84816" w:rsidRPr="00D84816" w:rsidRDefault="00D84816" w:rsidP="00D84816">
      <w:pPr>
        <w:rPr>
          <w:bCs w:val="0"/>
        </w:rPr>
      </w:pPr>
      <w:r w:rsidRPr="00D84816">
        <w:rPr>
          <w:bCs w:val="0"/>
        </w:rPr>
        <w:pict w14:anchorId="125F52E1">
          <v:rect id="_x0000_i1098" style="width:0;height:1.5pt" o:hralign="center" o:hrstd="t" o:hr="t" fillcolor="#a0a0a0" stroked="f"/>
        </w:pict>
      </w:r>
    </w:p>
    <w:p w14:paraId="5C61C217" w14:textId="77777777" w:rsidR="00D84816" w:rsidRPr="00D84816" w:rsidRDefault="00D84816" w:rsidP="00D84816">
      <w:pPr>
        <w:rPr>
          <w:b/>
        </w:rPr>
      </w:pPr>
      <w:r w:rsidRPr="00D84816">
        <w:rPr>
          <w:b/>
        </w:rPr>
        <w:t>Bedeutung für das FRZK</w:t>
      </w:r>
    </w:p>
    <w:p w14:paraId="2D5FD52E" w14:textId="77777777" w:rsidR="00D84816" w:rsidRPr="00D84816" w:rsidRDefault="00D84816" w:rsidP="00D84816">
      <w:pPr>
        <w:rPr>
          <w:bCs w:val="0"/>
        </w:rPr>
      </w:pPr>
      <w:r w:rsidRPr="00D84816">
        <w:rPr>
          <w:bCs w:val="0"/>
        </w:rPr>
        <w:lastRenderedPageBreak/>
        <w:t>Mit der funktionalen Differenzstruktur entsteht erstmals ein mathematisch präzises Objekt, das unmittelbar aus Axiom A₁ hervorgeht. Gleichzeitig bleibt die Konstruktion bewusst minimal: Es wird lediglich eine formale Beschreibung funktionaler Unterschiede eingeführt, ohne bereits Relationen, Operatoren, Räume oder Zustandsgrößen vorauszusetzen.</w:t>
      </w:r>
    </w:p>
    <w:p w14:paraId="508223F8" w14:textId="77777777" w:rsidR="00D84816" w:rsidRPr="00D84816" w:rsidRDefault="00D84816" w:rsidP="00D84816">
      <w:pPr>
        <w:rPr>
          <w:bCs w:val="0"/>
        </w:rPr>
      </w:pPr>
      <w:r w:rsidRPr="00D84816">
        <w:rPr>
          <w:bCs w:val="0"/>
        </w:rPr>
        <w:t>Diese Zurückhaltung ist entscheidend für die Konsistenz der Theorie. Würden an dieser Stelle bereits zusätzliche Eigenschaften wie Symmetrie oder eine Metrik gefordert, würden mathematische Strukturen eingeführt, deren Herleitung erst Gegenstand der folgenden Abschnitte ist.</w:t>
      </w:r>
    </w:p>
    <w:p w14:paraId="2BAACE44" w14:textId="77777777" w:rsidR="00D84816" w:rsidRPr="00D84816" w:rsidRDefault="00D84816" w:rsidP="00D84816">
      <w:pPr>
        <w:rPr>
          <w:bCs w:val="0"/>
        </w:rPr>
      </w:pPr>
      <w:r w:rsidRPr="00D84816">
        <w:rPr>
          <w:bCs w:val="0"/>
        </w:rPr>
        <w:t>Die funktionale Differenzstruktur bildet daher den ersten Baustein der mathematischen Rekonstruktion. Erst nachdem funktionale Unterschiede formal beschrieben werden können, stellt sich die nächste Frage:</w:t>
      </w:r>
    </w:p>
    <w:p w14:paraId="52B7D321" w14:textId="77777777" w:rsidR="00D84816" w:rsidRPr="00D84816" w:rsidRDefault="00D84816" w:rsidP="00D84816">
      <w:pPr>
        <w:rPr>
          <w:bCs w:val="0"/>
        </w:rPr>
      </w:pPr>
      <w:r w:rsidRPr="00D84816">
        <w:rPr>
          <w:b/>
        </w:rPr>
        <w:t>Wie lassen sich zwischen funktionalen Konfigurationen allgemeine mathematische Beziehungen formulieren?</w:t>
      </w:r>
    </w:p>
    <w:p w14:paraId="712B7D51" w14:textId="77777777" w:rsidR="00D84816" w:rsidRPr="00D84816" w:rsidRDefault="00D84816" w:rsidP="00D84816">
      <w:pPr>
        <w:rPr>
          <w:bCs w:val="0"/>
        </w:rPr>
      </w:pPr>
      <w:r w:rsidRPr="00D84816">
        <w:rPr>
          <w:bCs w:val="0"/>
        </w:rPr>
        <w:t xml:space="preserve">Diese Fragestellung führt unmittelbar zum nächsten Abschnitt, in dem aus der Differenzstruktur die ersten </w:t>
      </w:r>
      <w:r w:rsidRPr="00D84816">
        <w:rPr>
          <w:b/>
        </w:rPr>
        <w:t>funktionalen Relationen</w:t>
      </w:r>
      <w:r w:rsidRPr="00D84816">
        <w:rPr>
          <w:bCs w:val="0"/>
        </w:rPr>
        <w:t xml:space="preserve"> entwickelt werden.</w:t>
      </w:r>
    </w:p>
    <w:p w14:paraId="2C736E95" w14:textId="77777777" w:rsidR="00D84816" w:rsidRPr="00D84816" w:rsidRDefault="00D84816" w:rsidP="00D84816">
      <w:pPr>
        <w:rPr>
          <w:bCs w:val="0"/>
        </w:rPr>
      </w:pPr>
      <w:r w:rsidRPr="00D84816">
        <w:rPr>
          <w:bCs w:val="0"/>
        </w:rPr>
        <w:pict w14:anchorId="6DFB2B9F">
          <v:rect id="_x0000_i1099" style="width:0;height:1.5pt" o:hralign="center" o:hrstd="t" o:hr="t" fillcolor="#a0a0a0" stroked="f"/>
        </w:pict>
      </w:r>
    </w:p>
    <w:p w14:paraId="6366222B" w14:textId="77777777" w:rsidR="00D84816" w:rsidRPr="00D84816" w:rsidRDefault="00D84816" w:rsidP="00D84816">
      <w:pPr>
        <w:rPr>
          <w:b/>
        </w:rPr>
      </w:pPr>
      <w:r w:rsidRPr="00D84816">
        <w:rPr>
          <w:b/>
        </w:rPr>
        <w:t>Fachliche Anmerkung</w:t>
      </w:r>
    </w:p>
    <w:p w14:paraId="6039B5DE" w14:textId="77777777" w:rsidR="00D84816" w:rsidRPr="00D84816" w:rsidRDefault="00D84816" w:rsidP="00D84816">
      <w:pPr>
        <w:rPr>
          <w:bCs w:val="0"/>
        </w:rPr>
      </w:pPr>
      <w:r w:rsidRPr="00D84816">
        <w:rPr>
          <w:bCs w:val="0"/>
        </w:rPr>
        <w:t xml:space="preserve">Hier möchte ich eine wichtige methodische Entscheidung festhalten: Ich habe </w:t>
      </w:r>
      <w:r w:rsidRPr="00D84816">
        <w:rPr>
          <w:b/>
        </w:rPr>
        <w:t>bewusst</w:t>
      </w:r>
      <w:r w:rsidRPr="00D84816">
        <w:rPr>
          <w:bCs w:val="0"/>
        </w:rPr>
        <w:t xml:space="preserve"> (\</w:t>
      </w:r>
      <w:proofErr w:type="spellStart"/>
      <w:r w:rsidRPr="00D84816">
        <w:rPr>
          <w:bCs w:val="0"/>
        </w:rPr>
        <w:t>Omega_F</w:t>
      </w:r>
      <w:proofErr w:type="spellEnd"/>
      <w:r w:rsidRPr="00D84816">
        <w:rPr>
          <w:bCs w:val="0"/>
        </w:rPr>
        <w:t xml:space="preserve">) als Trägermenge eingeführt. Das bedeutet, dass wir ab diesem Punkt eine minimale mengenartige Struktur zulassen. Das ist aus meiner Sicht unvermeidlich, denn ohne einen Definitionsbereich können wir keine mathematischen Abbildungen formulieren. Gleichzeitig bleibt der Anspruch aus Kapitel 3.3 gewahrt: Mengen werden </w:t>
      </w:r>
      <w:r w:rsidRPr="00D84816">
        <w:rPr>
          <w:b/>
        </w:rPr>
        <w:t>nicht als primitives Konzept</w:t>
      </w:r>
      <w:r w:rsidRPr="00D84816">
        <w:rPr>
          <w:bCs w:val="0"/>
        </w:rPr>
        <w:t xml:space="preserve"> vorausgesetzt, sondern erscheinen erst jetzt als Teil der mathematischen Rekonstruktion. Diese Trennung zwischen Axiomatik und Mathematik halte ich für entscheidend und würde sie in der gesamten weiteren Entwicklung konsequent beibehalten.</w:t>
      </w:r>
    </w:p>
    <w:p w14:paraId="7C6B8630" w14:textId="77777777" w:rsidR="00D84816" w:rsidRPr="00D84816" w:rsidRDefault="00D84816" w:rsidP="00D84816">
      <w:pPr>
        <w:rPr>
          <w:b/>
        </w:rPr>
      </w:pPr>
      <w:r w:rsidRPr="00D84816">
        <w:rPr>
          <w:b/>
        </w:rPr>
        <w:t>3.4.2 Konstruktion funktionaler Relationen</w:t>
      </w:r>
    </w:p>
    <w:p w14:paraId="4407CAF6" w14:textId="77777777" w:rsidR="00D84816" w:rsidRPr="00D84816" w:rsidRDefault="00D84816" w:rsidP="00D84816">
      <w:pPr>
        <w:rPr>
          <w:b/>
        </w:rPr>
      </w:pPr>
      <w:r w:rsidRPr="00D84816">
        <w:rPr>
          <w:b/>
        </w:rPr>
        <w:t>Motivation</w:t>
      </w:r>
    </w:p>
    <w:p w14:paraId="7A020C04" w14:textId="77777777" w:rsidR="00D84816" w:rsidRPr="00D84816" w:rsidRDefault="00D84816" w:rsidP="00D84816">
      <w:pPr>
        <w:rPr>
          <w:bCs w:val="0"/>
        </w:rPr>
      </w:pPr>
      <w:r w:rsidRPr="00D84816">
        <w:rPr>
          <w:bCs w:val="0"/>
        </w:rPr>
        <w:t>Mit Abschnitt 3.4.1 wurde die erste mathematische Struktur des Funktionalen Raum-Zeit-Kohärenzsystems eingeführt. Die funktionale Differenzstruktur erlaubt es, funktionale Konfigurationen mathematisch voneinander zu unterscheiden. Diese Beschreibung bleibt jedoch zunächst lokal. Sie betrachtet jeweils nur zwei Konfigurationen gleichzeitig und trifft noch keine Aussage darüber, ob zwischen diesen Konfigurationen ein systematischer funktionaler Zusammenhang besteht.</w:t>
      </w:r>
    </w:p>
    <w:p w14:paraId="3B93EEB0" w14:textId="77777777" w:rsidR="00D84816" w:rsidRPr="00D84816" w:rsidRDefault="00D84816" w:rsidP="00D84816">
      <w:pPr>
        <w:rPr>
          <w:bCs w:val="0"/>
        </w:rPr>
      </w:pPr>
      <w:r w:rsidRPr="00D84816">
        <w:rPr>
          <w:bCs w:val="0"/>
        </w:rPr>
        <w:t>Damit wird unmittelbar die nächste Fragestellung notwendig:</w:t>
      </w:r>
    </w:p>
    <w:p w14:paraId="3538ABE2" w14:textId="77777777" w:rsidR="00D84816" w:rsidRPr="00D84816" w:rsidRDefault="00D84816" w:rsidP="00D84816">
      <w:pPr>
        <w:rPr>
          <w:bCs w:val="0"/>
        </w:rPr>
      </w:pPr>
      <w:r w:rsidRPr="00D84816">
        <w:rPr>
          <w:b/>
        </w:rPr>
        <w:t>Wann bilden funktionale Unterschiede gemeinsam eine mathematisch beschreibbare Struktur?</w:t>
      </w:r>
    </w:p>
    <w:p w14:paraId="5A26BDB0" w14:textId="77777777" w:rsidR="00D84816" w:rsidRPr="00D84816" w:rsidRDefault="00D84816" w:rsidP="00D84816">
      <w:pPr>
        <w:rPr>
          <w:bCs w:val="0"/>
        </w:rPr>
      </w:pPr>
      <w:r w:rsidRPr="00D84816">
        <w:rPr>
          <w:bCs w:val="0"/>
        </w:rPr>
        <w:t>Diese Frage führt unmittelbar zur Einführung funktionaler Relationen.</w:t>
      </w:r>
    </w:p>
    <w:p w14:paraId="1B47F8CF" w14:textId="77777777" w:rsidR="00D84816" w:rsidRPr="00D84816" w:rsidRDefault="00D84816" w:rsidP="00D84816">
      <w:pPr>
        <w:rPr>
          <w:bCs w:val="0"/>
        </w:rPr>
      </w:pPr>
      <w:r w:rsidRPr="00D84816">
        <w:rPr>
          <w:bCs w:val="0"/>
        </w:rPr>
        <w:t>Dabei unterscheidet sich der Relationsbegriff des FRZK von seinem klassischen mengentheoretischen Pendant. In der Mengenlehre wird eine Relation als Teilmenge eines kartesischen Produkts definiert. Im FRZK wird dagegen zunächst von der funktionalen Bedeutung ausgegangen. Eine Relation beschreibt hier zunächst eine reproduzierbare strukturelle Abhängigkeit zwischen funktionalen Konfigurationen. Erst anschließend wird diese Eigenschaft mathematisch formalisiert.</w:t>
      </w:r>
    </w:p>
    <w:p w14:paraId="3320D7F2" w14:textId="77777777" w:rsidR="00D84816" w:rsidRPr="00D84816" w:rsidRDefault="00D84816" w:rsidP="00D84816">
      <w:pPr>
        <w:rPr>
          <w:bCs w:val="0"/>
        </w:rPr>
      </w:pPr>
      <w:r w:rsidRPr="00D84816">
        <w:rPr>
          <w:bCs w:val="0"/>
        </w:rPr>
        <w:lastRenderedPageBreak/>
        <w:t>Die Relation ist damit nicht Ausgangspunkt der Theorie, sondern die erste mathematische Konsequenz der zuvor rekonstruierten Differenzstruktur.</w:t>
      </w:r>
    </w:p>
    <w:p w14:paraId="0E0921FA" w14:textId="77777777" w:rsidR="00D84816" w:rsidRPr="00D84816" w:rsidRDefault="00D84816" w:rsidP="00D84816">
      <w:pPr>
        <w:rPr>
          <w:bCs w:val="0"/>
        </w:rPr>
      </w:pPr>
      <w:r w:rsidRPr="00D84816">
        <w:rPr>
          <w:bCs w:val="0"/>
        </w:rPr>
        <w:pict w14:anchorId="3F752FEC">
          <v:rect id="_x0000_i1169" style="width:0;height:1.5pt" o:hralign="center" o:hrstd="t" o:hr="t" fillcolor="#a0a0a0" stroked="f"/>
        </w:pict>
      </w:r>
    </w:p>
    <w:p w14:paraId="0F693D1A" w14:textId="77777777" w:rsidR="00D84816" w:rsidRPr="00D84816" w:rsidRDefault="00D84816" w:rsidP="00D84816">
      <w:pPr>
        <w:rPr>
          <w:b/>
        </w:rPr>
      </w:pPr>
      <w:r w:rsidRPr="00D84816">
        <w:rPr>
          <w:b/>
        </w:rPr>
        <w:t>Definition 3.4.4 (Funktionale Relation)</w:t>
      </w:r>
    </w:p>
    <w:p w14:paraId="5359DAA6" w14:textId="77777777" w:rsidR="00D84816" w:rsidRPr="00D84816" w:rsidRDefault="00D84816" w:rsidP="00D84816">
      <w:pPr>
        <w:rPr>
          <w:bCs w:val="0"/>
        </w:rPr>
      </w:pPr>
      <w:r w:rsidRPr="00D84816">
        <w:rPr>
          <w:bCs w:val="0"/>
        </w:rPr>
        <w:t>Seien</w:t>
      </w:r>
    </w:p>
    <w:p w14:paraId="3925E1BB"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omega_</w:t>
      </w:r>
      <w:proofErr w:type="gramStart"/>
      <w:r w:rsidRPr="00D84816">
        <w:rPr>
          <w:bCs w:val="0"/>
        </w:rPr>
        <w:t>i</w:t>
      </w:r>
      <w:proofErr w:type="spellEnd"/>
      <w:r w:rsidRPr="00D84816">
        <w:rPr>
          <w:bCs w:val="0"/>
        </w:rPr>
        <w:t>,\</w:t>
      </w:r>
      <w:proofErr w:type="spellStart"/>
      <w:r w:rsidRPr="00D84816">
        <w:rPr>
          <w:bCs w:val="0"/>
        </w:rPr>
        <w:t>omega_j</w:t>
      </w:r>
      <w:proofErr w:type="spellEnd"/>
      <w:r w:rsidRPr="00D84816">
        <w:rPr>
          <w:bCs w:val="0"/>
        </w:rPr>
        <w:t>\in\</w:t>
      </w:r>
      <w:proofErr w:type="spellStart"/>
      <w:r w:rsidRPr="00D84816">
        <w:rPr>
          <w:bCs w:val="0"/>
        </w:rPr>
        <w:t>Omega_F</w:t>
      </w:r>
      <w:proofErr w:type="spellEnd"/>
      <w:proofErr w:type="gramEnd"/>
      <w:r w:rsidRPr="00D84816">
        <w:rPr>
          <w:bCs w:val="0"/>
        </w:rPr>
        <w:t>.</w:t>
      </w:r>
      <w:r w:rsidRPr="00D84816">
        <w:rPr>
          <w:bCs w:val="0"/>
        </w:rPr>
        <w:br/>
        <w:t>]</w:t>
      </w:r>
    </w:p>
    <w:p w14:paraId="7D518B16" w14:textId="77777777" w:rsidR="00D84816" w:rsidRPr="00D84816" w:rsidRDefault="00D84816" w:rsidP="00D84816">
      <w:pPr>
        <w:rPr>
          <w:bCs w:val="0"/>
        </w:rPr>
      </w:pPr>
      <w:r w:rsidRPr="00D84816">
        <w:rPr>
          <w:bCs w:val="0"/>
        </w:rPr>
        <w:t>Zwischen zwei funktionalen Konfigurationen besteht genau dann eine funktionale Relation, wenn ihre funktionale Differenz mathematisch beschrieben werden kann.</w:t>
      </w:r>
    </w:p>
    <w:p w14:paraId="3C51C81F" w14:textId="77777777" w:rsidR="00D84816" w:rsidRPr="00D84816" w:rsidRDefault="00D84816" w:rsidP="00D84816">
      <w:pPr>
        <w:rPr>
          <w:bCs w:val="0"/>
        </w:rPr>
      </w:pPr>
      <w:r w:rsidRPr="00D84816">
        <w:rPr>
          <w:bCs w:val="0"/>
        </w:rPr>
        <w:t>Formal definiere ich die funktionale Relation als</w:t>
      </w:r>
    </w:p>
    <w:p w14:paraId="2877344A"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{R}_F</w:t>
      </w:r>
      <w:r w:rsidRPr="00D84816">
        <w:rPr>
          <w:bCs w:val="0"/>
        </w:rPr>
        <w:br/>
        <w:t>\</w:t>
      </w:r>
      <w:proofErr w:type="spellStart"/>
      <w:r w:rsidRPr="00D84816">
        <w:rPr>
          <w:bCs w:val="0"/>
        </w:rPr>
        <w:t>subseteq</w:t>
      </w:r>
      <w:proofErr w:type="spellEnd"/>
      <w:r w:rsidRPr="00D84816">
        <w:rPr>
          <w:bCs w:val="0"/>
        </w:rPr>
        <w:br/>
        <w:t>\</w:t>
      </w:r>
      <w:proofErr w:type="spellStart"/>
      <w:r w:rsidRPr="00D84816">
        <w:rPr>
          <w:bCs w:val="0"/>
        </w:rPr>
        <w:t>Omega_F</w:t>
      </w:r>
      <w:proofErr w:type="spellEnd"/>
      <w:r w:rsidRPr="00D84816">
        <w:rPr>
          <w:bCs w:val="0"/>
        </w:rPr>
        <w:t>\</w:t>
      </w:r>
      <w:proofErr w:type="spellStart"/>
      <w:r w:rsidRPr="00D84816">
        <w:rPr>
          <w:bCs w:val="0"/>
        </w:rPr>
        <w:t>times</w:t>
      </w:r>
      <w:proofErr w:type="spellEnd"/>
      <w:r w:rsidRPr="00D84816">
        <w:rPr>
          <w:bCs w:val="0"/>
        </w:rPr>
        <w:t>\</w:t>
      </w:r>
      <w:proofErr w:type="spellStart"/>
      <w:r w:rsidRPr="00D84816">
        <w:rPr>
          <w:bCs w:val="0"/>
        </w:rPr>
        <w:t>Omega_F</w:t>
      </w:r>
      <w:proofErr w:type="spellEnd"/>
      <w:r w:rsidRPr="00D84816">
        <w:rPr>
          <w:bCs w:val="0"/>
        </w:rPr>
        <w:t>.</w:t>
      </w:r>
      <w:r w:rsidRPr="00D84816">
        <w:rPr>
          <w:bCs w:val="0"/>
        </w:rPr>
        <w:br/>
        <w:t>\</w:t>
      </w:r>
      <w:proofErr w:type="gramStart"/>
      <w:r w:rsidRPr="00D84816">
        <w:rPr>
          <w:bCs w:val="0"/>
        </w:rPr>
        <w:t>tag{</w:t>
      </w:r>
      <w:proofErr w:type="gramEnd"/>
      <w:r w:rsidRPr="00D84816">
        <w:rPr>
          <w:bCs w:val="0"/>
        </w:rPr>
        <w:t>3.105}</w:t>
      </w:r>
      <w:r w:rsidRPr="00D84816">
        <w:rPr>
          <w:bCs w:val="0"/>
        </w:rPr>
        <w:br/>
        <w:t>]</w:t>
      </w:r>
    </w:p>
    <w:p w14:paraId="001DCB5C"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{R}_F\</w:t>
      </w:r>
      <w:proofErr w:type="spellStart"/>
      <w:r w:rsidRPr="00D84816">
        <w:rPr>
          <w:bCs w:val="0"/>
        </w:rPr>
        <w:t>subseteq</w:t>
      </w:r>
      <w:proofErr w:type="spellEnd"/>
      <w:r w:rsidRPr="00D84816">
        <w:rPr>
          <w:bCs w:val="0"/>
        </w:rPr>
        <w:t>\</w:t>
      </w:r>
      <w:proofErr w:type="spellStart"/>
      <w:r w:rsidRPr="00D84816">
        <w:rPr>
          <w:bCs w:val="0"/>
        </w:rPr>
        <w:t>Omega_F</w:t>
      </w:r>
      <w:proofErr w:type="spellEnd"/>
      <w:r w:rsidRPr="00D84816">
        <w:rPr>
          <w:bCs w:val="0"/>
        </w:rPr>
        <w:t>\</w:t>
      </w:r>
      <w:proofErr w:type="spellStart"/>
      <w:r w:rsidRPr="00D84816">
        <w:rPr>
          <w:bCs w:val="0"/>
        </w:rPr>
        <w:t>times</w:t>
      </w:r>
      <w:proofErr w:type="spellEnd"/>
      <w:r w:rsidRPr="00D84816">
        <w:rPr>
          <w:bCs w:val="0"/>
        </w:rPr>
        <w:t>\</w:t>
      </w:r>
      <w:proofErr w:type="spellStart"/>
      <w:r w:rsidRPr="00D84816">
        <w:rPr>
          <w:bCs w:val="0"/>
        </w:rPr>
        <w:t>Omega_F</w:t>
      </w:r>
      <w:proofErr w:type="spellEnd"/>
    </w:p>
    <w:p w14:paraId="120F3F0C" w14:textId="77777777" w:rsidR="00D84816" w:rsidRPr="00D84816" w:rsidRDefault="00D84816" w:rsidP="00D84816">
      <w:pPr>
        <w:rPr>
          <w:bCs w:val="0"/>
        </w:rPr>
      </w:pPr>
      <w:r w:rsidRPr="00D84816">
        <w:rPr>
          <w:bCs w:val="0"/>
        </w:rPr>
        <w:t>Damit besitzt die Relation erstmals eine klassische mathematische Formulierung.</w:t>
      </w:r>
    </w:p>
    <w:p w14:paraId="6DF272CB" w14:textId="77777777" w:rsidR="00D84816" w:rsidRPr="00D84816" w:rsidRDefault="00D84816" w:rsidP="00D84816">
      <w:pPr>
        <w:rPr>
          <w:bCs w:val="0"/>
        </w:rPr>
      </w:pPr>
      <w:r w:rsidRPr="00D84816">
        <w:rPr>
          <w:bCs w:val="0"/>
        </w:rPr>
        <w:t>Gleichzeitig bleibt offen,</w:t>
      </w:r>
    </w:p>
    <w:p w14:paraId="092AD03D" w14:textId="77777777" w:rsidR="00D84816" w:rsidRPr="00D84816" w:rsidRDefault="00D84816" w:rsidP="00D84816">
      <w:pPr>
        <w:numPr>
          <w:ilvl w:val="0"/>
          <w:numId w:val="21"/>
        </w:numPr>
        <w:rPr>
          <w:bCs w:val="0"/>
        </w:rPr>
      </w:pPr>
      <w:r w:rsidRPr="00D84816">
        <w:rPr>
          <w:bCs w:val="0"/>
        </w:rPr>
        <w:t>welche Relationen existieren,</w:t>
      </w:r>
    </w:p>
    <w:p w14:paraId="4A836ED4" w14:textId="77777777" w:rsidR="00D84816" w:rsidRPr="00D84816" w:rsidRDefault="00D84816" w:rsidP="00D84816">
      <w:pPr>
        <w:numPr>
          <w:ilvl w:val="0"/>
          <w:numId w:val="21"/>
        </w:numPr>
        <w:rPr>
          <w:bCs w:val="0"/>
        </w:rPr>
      </w:pPr>
      <w:r w:rsidRPr="00D84816">
        <w:rPr>
          <w:bCs w:val="0"/>
        </w:rPr>
        <w:t>welche Eigenschaften sie besitzen,</w:t>
      </w:r>
    </w:p>
    <w:p w14:paraId="2F3F9D79" w14:textId="77777777" w:rsidR="00D84816" w:rsidRPr="00D84816" w:rsidRDefault="00D84816" w:rsidP="00D84816">
      <w:pPr>
        <w:numPr>
          <w:ilvl w:val="0"/>
          <w:numId w:val="21"/>
        </w:numPr>
        <w:rPr>
          <w:bCs w:val="0"/>
        </w:rPr>
      </w:pPr>
      <w:r w:rsidRPr="00D84816">
        <w:rPr>
          <w:bCs w:val="0"/>
        </w:rPr>
        <w:t>welche Struktur sie insgesamt bilden.</w:t>
      </w:r>
    </w:p>
    <w:p w14:paraId="3688F85C" w14:textId="77777777" w:rsidR="00D84816" w:rsidRPr="00D84816" w:rsidRDefault="00D84816" w:rsidP="00D84816">
      <w:pPr>
        <w:rPr>
          <w:bCs w:val="0"/>
        </w:rPr>
      </w:pPr>
      <w:r w:rsidRPr="00D84816">
        <w:rPr>
          <w:bCs w:val="0"/>
        </w:rPr>
        <w:t>Diese Eigenschaften ergeben sich erst im weiteren Verlauf.</w:t>
      </w:r>
    </w:p>
    <w:p w14:paraId="3FACAD40" w14:textId="77777777" w:rsidR="00D84816" w:rsidRPr="00D84816" w:rsidRDefault="00D84816" w:rsidP="00D84816">
      <w:pPr>
        <w:rPr>
          <w:bCs w:val="0"/>
        </w:rPr>
      </w:pPr>
      <w:r w:rsidRPr="00D84816">
        <w:rPr>
          <w:bCs w:val="0"/>
        </w:rPr>
        <w:pict w14:anchorId="0DBC3526">
          <v:rect id="_x0000_i1170" style="width:0;height:1.5pt" o:hralign="center" o:hrstd="t" o:hr="t" fillcolor="#a0a0a0" stroked="f"/>
        </w:pict>
      </w:r>
    </w:p>
    <w:p w14:paraId="5E7F4332" w14:textId="77777777" w:rsidR="00D84816" w:rsidRPr="00D84816" w:rsidRDefault="00D84816" w:rsidP="00D84816">
      <w:pPr>
        <w:rPr>
          <w:b/>
        </w:rPr>
      </w:pPr>
      <w:r w:rsidRPr="00D84816">
        <w:rPr>
          <w:b/>
        </w:rPr>
        <w:t>Definition 3.4.5 (Aktive Relation)</w:t>
      </w:r>
    </w:p>
    <w:p w14:paraId="5341B1ED" w14:textId="77777777" w:rsidR="00D84816" w:rsidRPr="00D84816" w:rsidRDefault="00D84816" w:rsidP="00D84816">
      <w:pPr>
        <w:rPr>
          <w:bCs w:val="0"/>
        </w:rPr>
      </w:pPr>
      <w:r w:rsidRPr="00D84816">
        <w:rPr>
          <w:bCs w:val="0"/>
        </w:rPr>
        <w:t>Eine Relation</w:t>
      </w:r>
    </w:p>
    <w:p w14:paraId="1A53A5FE"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omega_</w:t>
      </w:r>
      <w:proofErr w:type="gramStart"/>
      <w:r w:rsidRPr="00D84816">
        <w:rPr>
          <w:bCs w:val="0"/>
        </w:rPr>
        <w:t>i</w:t>
      </w:r>
      <w:proofErr w:type="spellEnd"/>
      <w:r w:rsidRPr="00D84816">
        <w:rPr>
          <w:bCs w:val="0"/>
        </w:rPr>
        <w:t>,\</w:t>
      </w:r>
      <w:proofErr w:type="spellStart"/>
      <w:proofErr w:type="gramEnd"/>
      <w:r w:rsidRPr="00D84816">
        <w:rPr>
          <w:bCs w:val="0"/>
        </w:rPr>
        <w:t>omega_j</w:t>
      </w:r>
      <w:proofErr w:type="spellEnd"/>
      <w:r w:rsidRPr="00D84816">
        <w:rPr>
          <w:bCs w:val="0"/>
        </w:rPr>
        <w:t>)</w:t>
      </w:r>
      <w:r w:rsidRPr="00D84816">
        <w:rPr>
          <w:bCs w:val="0"/>
        </w:rPr>
        <w:br/>
        <w:t>\in</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
    <w:p w14:paraId="1613D366" w14:textId="77777777" w:rsidR="00D84816" w:rsidRPr="00D84816" w:rsidRDefault="00D84816" w:rsidP="00D84816">
      <w:pPr>
        <w:rPr>
          <w:bCs w:val="0"/>
        </w:rPr>
      </w:pPr>
      <w:r w:rsidRPr="00D84816">
        <w:rPr>
          <w:bCs w:val="0"/>
        </w:rPr>
        <w:t xml:space="preserve">heißt </w:t>
      </w:r>
      <w:r w:rsidRPr="00D84816">
        <w:rPr>
          <w:b/>
        </w:rPr>
        <w:t>aktiv</w:t>
      </w:r>
      <w:r w:rsidRPr="00D84816">
        <w:rPr>
          <w:bCs w:val="0"/>
        </w:rPr>
        <w:t>, wenn</w:t>
      </w:r>
    </w:p>
    <w:p w14:paraId="11A1A688"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Delta_F</w:t>
      </w:r>
      <w:proofErr w:type="spellEnd"/>
      <w:r w:rsidRPr="00D84816">
        <w:rPr>
          <w:bCs w:val="0"/>
        </w:rPr>
        <w:t>(\</w:t>
      </w:r>
      <w:proofErr w:type="spellStart"/>
      <w:r w:rsidRPr="00D84816">
        <w:rPr>
          <w:bCs w:val="0"/>
        </w:rPr>
        <w:t>omega_</w:t>
      </w:r>
      <w:proofErr w:type="gramStart"/>
      <w:r w:rsidRPr="00D84816">
        <w:rPr>
          <w:bCs w:val="0"/>
        </w:rPr>
        <w:t>i</w:t>
      </w:r>
      <w:proofErr w:type="spellEnd"/>
      <w:r w:rsidRPr="00D84816">
        <w:rPr>
          <w:bCs w:val="0"/>
        </w:rPr>
        <w:t>,\</w:t>
      </w:r>
      <w:proofErr w:type="spellStart"/>
      <w:proofErr w:type="gramEnd"/>
      <w:r w:rsidRPr="00D84816">
        <w:rPr>
          <w:bCs w:val="0"/>
        </w:rPr>
        <w:t>omega_j</w:t>
      </w:r>
      <w:proofErr w:type="spellEnd"/>
      <w:r w:rsidRPr="00D84816">
        <w:rPr>
          <w:bCs w:val="0"/>
        </w:rPr>
        <w:t>)&gt;0.</w:t>
      </w:r>
      <w:r w:rsidRPr="00D84816">
        <w:rPr>
          <w:bCs w:val="0"/>
        </w:rPr>
        <w:br/>
        <w:t>\tag{3.106}</w:t>
      </w:r>
      <w:r w:rsidRPr="00D84816">
        <w:rPr>
          <w:bCs w:val="0"/>
        </w:rPr>
        <w:br/>
        <w:t>]</w:t>
      </w:r>
    </w:p>
    <w:p w14:paraId="017E64E9"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Delta_F</w:t>
      </w:r>
      <w:proofErr w:type="spellEnd"/>
      <w:r w:rsidRPr="00D84816">
        <w:rPr>
          <w:bCs w:val="0"/>
        </w:rPr>
        <w:t>(\</w:t>
      </w:r>
      <w:proofErr w:type="spellStart"/>
      <w:r w:rsidRPr="00D84816">
        <w:rPr>
          <w:bCs w:val="0"/>
        </w:rPr>
        <w:t>omega_</w:t>
      </w:r>
      <w:proofErr w:type="gramStart"/>
      <w:r w:rsidRPr="00D84816">
        <w:rPr>
          <w:bCs w:val="0"/>
        </w:rPr>
        <w:t>i</w:t>
      </w:r>
      <w:proofErr w:type="spellEnd"/>
      <w:r w:rsidRPr="00D84816">
        <w:rPr>
          <w:bCs w:val="0"/>
        </w:rPr>
        <w:t>,\</w:t>
      </w:r>
      <w:proofErr w:type="spellStart"/>
      <w:proofErr w:type="gramEnd"/>
      <w:r w:rsidRPr="00D84816">
        <w:rPr>
          <w:bCs w:val="0"/>
        </w:rPr>
        <w:t>omega_j</w:t>
      </w:r>
      <w:proofErr w:type="spellEnd"/>
      <w:r w:rsidRPr="00D84816">
        <w:rPr>
          <w:bCs w:val="0"/>
        </w:rPr>
        <w:t>)&gt;0</w:t>
      </w:r>
    </w:p>
    <w:p w14:paraId="68F1E648" w14:textId="77777777" w:rsidR="00D84816" w:rsidRPr="00D84816" w:rsidRDefault="00D84816" w:rsidP="00D84816">
      <w:pPr>
        <w:rPr>
          <w:bCs w:val="0"/>
        </w:rPr>
      </w:pPr>
      <w:r w:rsidRPr="00D84816">
        <w:rPr>
          <w:bCs w:val="0"/>
        </w:rPr>
        <w:t>Damit werden erstmals diejenigen Relationen unterschieden,</w:t>
      </w:r>
    </w:p>
    <w:p w14:paraId="231C355F" w14:textId="77777777" w:rsidR="00D84816" w:rsidRPr="00D84816" w:rsidRDefault="00D84816" w:rsidP="00D84816">
      <w:pPr>
        <w:rPr>
          <w:bCs w:val="0"/>
        </w:rPr>
      </w:pPr>
      <w:proofErr w:type="gramStart"/>
      <w:r w:rsidRPr="00D84816">
        <w:rPr>
          <w:bCs w:val="0"/>
        </w:rPr>
        <w:lastRenderedPageBreak/>
        <w:t>die tatsächlich funktionale Unterschiede</w:t>
      </w:r>
      <w:proofErr w:type="gramEnd"/>
      <w:r w:rsidRPr="00D84816">
        <w:rPr>
          <w:bCs w:val="0"/>
        </w:rPr>
        <w:t xml:space="preserve"> beschreiben.</w:t>
      </w:r>
    </w:p>
    <w:p w14:paraId="0C383AF5" w14:textId="77777777" w:rsidR="00D84816" w:rsidRPr="00D84816" w:rsidRDefault="00D84816" w:rsidP="00D84816">
      <w:pPr>
        <w:rPr>
          <w:bCs w:val="0"/>
        </w:rPr>
      </w:pPr>
      <w:r w:rsidRPr="00D84816">
        <w:rPr>
          <w:bCs w:val="0"/>
        </w:rPr>
        <w:pict w14:anchorId="084FA011">
          <v:rect id="_x0000_i1171" style="width:0;height:1.5pt" o:hralign="center" o:hrstd="t" o:hr="t" fillcolor="#a0a0a0" stroked="f"/>
        </w:pict>
      </w:r>
    </w:p>
    <w:p w14:paraId="643A7A61" w14:textId="77777777" w:rsidR="00D84816" w:rsidRPr="00D84816" w:rsidRDefault="00D84816" w:rsidP="00D84816">
      <w:pPr>
        <w:rPr>
          <w:b/>
        </w:rPr>
      </w:pPr>
      <w:r w:rsidRPr="00D84816">
        <w:rPr>
          <w:b/>
        </w:rPr>
        <w:t>Bemerkung</w:t>
      </w:r>
    </w:p>
    <w:p w14:paraId="3275CFFA" w14:textId="77777777" w:rsidR="00D84816" w:rsidRPr="00D84816" w:rsidRDefault="00D84816" w:rsidP="00D84816">
      <w:pPr>
        <w:rPr>
          <w:bCs w:val="0"/>
        </w:rPr>
      </w:pPr>
      <w:r w:rsidRPr="00D84816">
        <w:rPr>
          <w:bCs w:val="0"/>
        </w:rPr>
        <w:t>Der Begriff</w:t>
      </w:r>
    </w:p>
    <w:p w14:paraId="6CB88382" w14:textId="77777777" w:rsidR="00D84816" w:rsidRPr="00D84816" w:rsidRDefault="00D84816" w:rsidP="00D84816">
      <w:pPr>
        <w:rPr>
          <w:bCs w:val="0"/>
        </w:rPr>
      </w:pPr>
      <w:r w:rsidRPr="00D84816">
        <w:rPr>
          <w:bCs w:val="0"/>
        </w:rPr>
        <w:t>aktiv</w:t>
      </w:r>
    </w:p>
    <w:p w14:paraId="7D99FC52" w14:textId="77777777" w:rsidR="00D84816" w:rsidRPr="00D84816" w:rsidRDefault="00D84816" w:rsidP="00D84816">
      <w:pPr>
        <w:rPr>
          <w:bCs w:val="0"/>
        </w:rPr>
      </w:pPr>
      <w:r w:rsidRPr="00D84816">
        <w:rPr>
          <w:bCs w:val="0"/>
        </w:rPr>
        <w:t>besitzt an dieser Stelle ausschließlich mathematische Bedeutung.</w:t>
      </w:r>
    </w:p>
    <w:p w14:paraId="1771DDC9" w14:textId="77777777" w:rsidR="00D84816" w:rsidRPr="00D84816" w:rsidRDefault="00D84816" w:rsidP="00D84816">
      <w:pPr>
        <w:rPr>
          <w:bCs w:val="0"/>
        </w:rPr>
      </w:pPr>
      <w:r w:rsidRPr="00D84816">
        <w:rPr>
          <w:bCs w:val="0"/>
        </w:rPr>
        <w:t>Er beschreibt weder Energiefluss,</w:t>
      </w:r>
    </w:p>
    <w:p w14:paraId="06563593" w14:textId="77777777" w:rsidR="00D84816" w:rsidRPr="00D84816" w:rsidRDefault="00D84816" w:rsidP="00D84816">
      <w:pPr>
        <w:rPr>
          <w:bCs w:val="0"/>
        </w:rPr>
      </w:pPr>
      <w:r w:rsidRPr="00D84816">
        <w:rPr>
          <w:bCs w:val="0"/>
        </w:rPr>
        <w:t>noch Informationsübertragung,</w:t>
      </w:r>
    </w:p>
    <w:p w14:paraId="3451FBCE" w14:textId="77777777" w:rsidR="00D84816" w:rsidRPr="00D84816" w:rsidRDefault="00D84816" w:rsidP="00D84816">
      <w:pPr>
        <w:rPr>
          <w:bCs w:val="0"/>
        </w:rPr>
      </w:pPr>
      <w:r w:rsidRPr="00D84816">
        <w:rPr>
          <w:bCs w:val="0"/>
        </w:rPr>
        <w:t>noch Kausalität.</w:t>
      </w:r>
    </w:p>
    <w:p w14:paraId="4835D88A" w14:textId="77777777" w:rsidR="00D84816" w:rsidRPr="00D84816" w:rsidRDefault="00D84816" w:rsidP="00D84816">
      <w:pPr>
        <w:rPr>
          <w:bCs w:val="0"/>
        </w:rPr>
      </w:pPr>
      <w:r w:rsidRPr="00D84816">
        <w:rPr>
          <w:bCs w:val="0"/>
        </w:rPr>
        <w:t>Diese Interpretationen entstehen erst wesentlich später.</w:t>
      </w:r>
    </w:p>
    <w:p w14:paraId="54C103A4" w14:textId="77777777" w:rsidR="00D84816" w:rsidRPr="00D84816" w:rsidRDefault="00D84816" w:rsidP="00D84816">
      <w:pPr>
        <w:rPr>
          <w:bCs w:val="0"/>
        </w:rPr>
      </w:pPr>
      <w:r w:rsidRPr="00D84816">
        <w:rPr>
          <w:bCs w:val="0"/>
        </w:rPr>
        <w:pict w14:anchorId="71BC548F">
          <v:rect id="_x0000_i1172" style="width:0;height:1.5pt" o:hralign="center" o:hrstd="t" o:hr="t" fillcolor="#a0a0a0" stroked="f"/>
        </w:pict>
      </w:r>
    </w:p>
    <w:p w14:paraId="0BB59ECC" w14:textId="77777777" w:rsidR="00D84816" w:rsidRPr="00D84816" w:rsidRDefault="00D84816" w:rsidP="00D84816">
      <w:pPr>
        <w:rPr>
          <w:b/>
        </w:rPr>
      </w:pPr>
      <w:r w:rsidRPr="00D84816">
        <w:rPr>
          <w:b/>
        </w:rPr>
        <w:t>Lemma 3.4.3</w:t>
      </w:r>
    </w:p>
    <w:p w14:paraId="5199A105" w14:textId="77777777" w:rsidR="00D84816" w:rsidRPr="00D84816" w:rsidRDefault="00D84816" w:rsidP="00D84816">
      <w:pPr>
        <w:rPr>
          <w:b/>
        </w:rPr>
      </w:pPr>
      <w:r w:rsidRPr="00D84816">
        <w:rPr>
          <w:b/>
        </w:rPr>
        <w:t>Existenz trivialer Relationen</w:t>
      </w:r>
    </w:p>
    <w:p w14:paraId="0DC31D67" w14:textId="77777777" w:rsidR="00D84816" w:rsidRPr="00D84816" w:rsidRDefault="00D84816" w:rsidP="00D84816">
      <w:pPr>
        <w:rPr>
          <w:bCs w:val="0"/>
        </w:rPr>
      </w:pPr>
      <w:r w:rsidRPr="00D84816">
        <w:rPr>
          <w:bCs w:val="0"/>
        </w:rPr>
        <w:t>Für jede funktionale Konfiguration</w:t>
      </w:r>
    </w:p>
    <w:p w14:paraId="114BB111"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omega</w:t>
      </w:r>
      <w:proofErr w:type="spellEnd"/>
      <w:r w:rsidRPr="00D84816">
        <w:rPr>
          <w:bCs w:val="0"/>
        </w:rPr>
        <w:br/>
        <w:t>\in</w:t>
      </w:r>
      <w:r w:rsidRPr="00D84816">
        <w:rPr>
          <w:bCs w:val="0"/>
        </w:rPr>
        <w:br/>
        <w:t>\</w:t>
      </w:r>
      <w:proofErr w:type="spellStart"/>
      <w:r w:rsidRPr="00D84816">
        <w:rPr>
          <w:bCs w:val="0"/>
        </w:rPr>
        <w:t>Omega_F</w:t>
      </w:r>
      <w:proofErr w:type="spellEnd"/>
      <w:r w:rsidRPr="00D84816">
        <w:rPr>
          <w:bCs w:val="0"/>
        </w:rPr>
        <w:br/>
        <w:t>]</w:t>
      </w:r>
    </w:p>
    <w:p w14:paraId="1FD498F1" w14:textId="77777777" w:rsidR="00D84816" w:rsidRPr="00D84816" w:rsidRDefault="00D84816" w:rsidP="00D84816">
      <w:pPr>
        <w:rPr>
          <w:bCs w:val="0"/>
        </w:rPr>
      </w:pPr>
      <w:r w:rsidRPr="00D84816">
        <w:rPr>
          <w:bCs w:val="0"/>
        </w:rPr>
        <w:t>existiert mindestens eine Relation.</w:t>
      </w:r>
    </w:p>
    <w:p w14:paraId="39FC1F22" w14:textId="77777777" w:rsidR="00D84816" w:rsidRPr="00D84816" w:rsidRDefault="00D84816" w:rsidP="00D84816">
      <w:pPr>
        <w:rPr>
          <w:bCs w:val="0"/>
        </w:rPr>
      </w:pPr>
      <w:r w:rsidRPr="00D84816">
        <w:rPr>
          <w:bCs w:val="0"/>
        </w:rPr>
        <w:t>Formal</w:t>
      </w:r>
    </w:p>
    <w:p w14:paraId="18431D11" w14:textId="77777777" w:rsidR="00D84816" w:rsidRPr="00D84816" w:rsidRDefault="00D84816" w:rsidP="00D84816">
      <w:pPr>
        <w:rPr>
          <w:bCs w:val="0"/>
        </w:rPr>
      </w:pPr>
      <w:r w:rsidRPr="00D84816">
        <w:rPr>
          <w:bCs w:val="0"/>
        </w:rPr>
        <w:t>[</w:t>
      </w:r>
      <w:r w:rsidRPr="00D84816">
        <w:rPr>
          <w:bCs w:val="0"/>
        </w:rPr>
        <w:br/>
        <w:t>(\</w:t>
      </w:r>
      <w:proofErr w:type="spellStart"/>
      <w:proofErr w:type="gramStart"/>
      <w:r w:rsidRPr="00D84816">
        <w:rPr>
          <w:bCs w:val="0"/>
        </w:rPr>
        <w:t>omega</w:t>
      </w:r>
      <w:proofErr w:type="spellEnd"/>
      <w:r w:rsidRPr="00D84816">
        <w:rPr>
          <w:bCs w:val="0"/>
        </w:rPr>
        <w:t>,\</w:t>
      </w:r>
      <w:proofErr w:type="spellStart"/>
      <w:proofErr w:type="gramEnd"/>
      <w:r w:rsidRPr="00D84816">
        <w:rPr>
          <w:bCs w:val="0"/>
        </w:rPr>
        <w:t>omega</w:t>
      </w:r>
      <w:proofErr w:type="spellEnd"/>
      <w:r w:rsidRPr="00D84816">
        <w:rPr>
          <w:bCs w:val="0"/>
        </w:rPr>
        <w:t>)</w:t>
      </w:r>
      <w:r w:rsidRPr="00D84816">
        <w:rPr>
          <w:bCs w:val="0"/>
        </w:rPr>
        <w:br/>
        <w:t>\in</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\tag{3.107}</w:t>
      </w:r>
      <w:r w:rsidRPr="00D84816">
        <w:rPr>
          <w:bCs w:val="0"/>
        </w:rPr>
        <w:br/>
        <w:t>]</w:t>
      </w:r>
    </w:p>
    <w:p w14:paraId="61BED41D"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proofErr w:type="gramStart"/>
      <w:r w:rsidRPr="00D84816">
        <w:rPr>
          <w:bCs w:val="0"/>
        </w:rPr>
        <w:t>omega</w:t>
      </w:r>
      <w:proofErr w:type="spellEnd"/>
      <w:r w:rsidRPr="00D84816">
        <w:rPr>
          <w:bCs w:val="0"/>
        </w:rPr>
        <w:t>,\</w:t>
      </w:r>
      <w:proofErr w:type="spellStart"/>
      <w:proofErr w:type="gramEnd"/>
      <w:r w:rsidRPr="00D84816">
        <w:rPr>
          <w:bCs w:val="0"/>
        </w:rPr>
        <w:t>omega</w:t>
      </w:r>
      <w:proofErr w:type="spellEnd"/>
      <w:r w:rsidRPr="00D84816">
        <w:rPr>
          <w:bCs w:val="0"/>
        </w:rPr>
        <w:t>)\in\</w:t>
      </w:r>
      <w:proofErr w:type="spellStart"/>
      <w:r w:rsidRPr="00D84816">
        <w:rPr>
          <w:bCs w:val="0"/>
        </w:rPr>
        <w:t>mathcal</w:t>
      </w:r>
      <w:proofErr w:type="spellEnd"/>
      <w:r w:rsidRPr="00D84816">
        <w:rPr>
          <w:bCs w:val="0"/>
        </w:rPr>
        <w:t xml:space="preserve"> R_F</w:t>
      </w:r>
    </w:p>
    <w:p w14:paraId="70DC4C8D" w14:textId="77777777" w:rsidR="00D84816" w:rsidRPr="00D84816" w:rsidRDefault="00D84816" w:rsidP="00D84816">
      <w:pPr>
        <w:rPr>
          <w:b/>
        </w:rPr>
      </w:pPr>
      <w:r w:rsidRPr="00D84816">
        <w:rPr>
          <w:b/>
        </w:rPr>
        <w:t>Beweis</w:t>
      </w:r>
    </w:p>
    <w:p w14:paraId="4E71AC44" w14:textId="77777777" w:rsidR="00D84816" w:rsidRPr="00D84816" w:rsidRDefault="00D84816" w:rsidP="00D84816">
      <w:pPr>
        <w:rPr>
          <w:bCs w:val="0"/>
        </w:rPr>
      </w:pPr>
      <w:r w:rsidRPr="00D84816">
        <w:rPr>
          <w:bCs w:val="0"/>
        </w:rPr>
        <w:t>Nach Definition 3.4.3 gilt</w:t>
      </w:r>
    </w:p>
    <w:p w14:paraId="79EA8E08"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Delta_F</w:t>
      </w:r>
      <w:proofErr w:type="spellEnd"/>
      <w:r w:rsidRPr="00D84816">
        <w:rPr>
          <w:bCs w:val="0"/>
        </w:rPr>
        <w:t>(\</w:t>
      </w:r>
      <w:proofErr w:type="spellStart"/>
      <w:proofErr w:type="gramStart"/>
      <w:r w:rsidRPr="00D84816">
        <w:rPr>
          <w:bCs w:val="0"/>
        </w:rPr>
        <w:t>omega</w:t>
      </w:r>
      <w:proofErr w:type="spellEnd"/>
      <w:r w:rsidRPr="00D84816">
        <w:rPr>
          <w:bCs w:val="0"/>
        </w:rPr>
        <w:t>,\</w:t>
      </w:r>
      <w:proofErr w:type="spellStart"/>
      <w:proofErr w:type="gramEnd"/>
      <w:r w:rsidRPr="00D84816">
        <w:rPr>
          <w:bCs w:val="0"/>
        </w:rPr>
        <w:t>omega</w:t>
      </w:r>
      <w:proofErr w:type="spellEnd"/>
      <w:r w:rsidRPr="00D84816">
        <w:rPr>
          <w:bCs w:val="0"/>
        </w:rPr>
        <w:t>)=0.</w:t>
      </w:r>
      <w:r w:rsidRPr="00D84816">
        <w:rPr>
          <w:bCs w:val="0"/>
        </w:rPr>
        <w:br/>
        <w:t>]</w:t>
      </w:r>
    </w:p>
    <w:p w14:paraId="3657C73C" w14:textId="77777777" w:rsidR="00D84816" w:rsidRPr="00D84816" w:rsidRDefault="00D84816" w:rsidP="00D84816">
      <w:pPr>
        <w:rPr>
          <w:bCs w:val="0"/>
        </w:rPr>
      </w:pPr>
      <w:r w:rsidRPr="00D84816">
        <w:rPr>
          <w:bCs w:val="0"/>
        </w:rPr>
        <w:t>Damit besitzt jede Konfiguration mindestens die Identitätsrelation zu sich selbst.</w:t>
      </w:r>
    </w:p>
    <w:p w14:paraId="60832C3A" w14:textId="77777777" w:rsidR="00D84816" w:rsidRPr="00D84816" w:rsidRDefault="00D84816" w:rsidP="00D84816">
      <w:pPr>
        <w:rPr>
          <w:bCs w:val="0"/>
        </w:rPr>
      </w:pPr>
      <w:r w:rsidRPr="00D84816">
        <w:rPr>
          <w:rFonts w:ascii="Cambria Math" w:hAnsi="Cambria Math" w:cs="Cambria Math"/>
          <w:bCs w:val="0"/>
        </w:rPr>
        <w:t>∎</w:t>
      </w:r>
    </w:p>
    <w:p w14:paraId="23448856" w14:textId="77777777" w:rsidR="00D84816" w:rsidRPr="00D84816" w:rsidRDefault="00D84816" w:rsidP="00D84816">
      <w:pPr>
        <w:rPr>
          <w:bCs w:val="0"/>
        </w:rPr>
      </w:pPr>
      <w:r w:rsidRPr="00D84816">
        <w:rPr>
          <w:bCs w:val="0"/>
        </w:rPr>
        <w:pict w14:anchorId="6104EE7A">
          <v:rect id="_x0000_i1173" style="width:0;height:1.5pt" o:hralign="center" o:hrstd="t" o:hr="t" fillcolor="#a0a0a0" stroked="f"/>
        </w:pict>
      </w:r>
    </w:p>
    <w:p w14:paraId="172F07DD" w14:textId="77777777" w:rsidR="00D84816" w:rsidRPr="00D84816" w:rsidRDefault="00D84816" w:rsidP="00D84816">
      <w:pPr>
        <w:rPr>
          <w:b/>
        </w:rPr>
      </w:pPr>
      <w:r w:rsidRPr="00D84816">
        <w:rPr>
          <w:b/>
        </w:rPr>
        <w:t>Lemma 3.4.4</w:t>
      </w:r>
    </w:p>
    <w:p w14:paraId="024D5ABE" w14:textId="77777777" w:rsidR="00D84816" w:rsidRPr="00D84816" w:rsidRDefault="00D84816" w:rsidP="00D84816">
      <w:pPr>
        <w:rPr>
          <w:b/>
        </w:rPr>
      </w:pPr>
      <w:r w:rsidRPr="00D84816">
        <w:rPr>
          <w:b/>
        </w:rPr>
        <w:t>Existenz nichttrivialer Relationen</w:t>
      </w:r>
    </w:p>
    <w:p w14:paraId="6C9EDA00" w14:textId="77777777" w:rsidR="00D84816" w:rsidRPr="00D84816" w:rsidRDefault="00D84816" w:rsidP="00D84816">
      <w:pPr>
        <w:rPr>
          <w:bCs w:val="0"/>
        </w:rPr>
      </w:pPr>
      <w:r w:rsidRPr="00D84816">
        <w:rPr>
          <w:bCs w:val="0"/>
        </w:rPr>
        <w:lastRenderedPageBreak/>
        <w:t>Existieren zwei funktional unterschiedliche Konfigurationen,</w:t>
      </w:r>
    </w:p>
    <w:p w14:paraId="251E2DF0" w14:textId="77777777" w:rsidR="00D84816" w:rsidRPr="00D84816" w:rsidRDefault="00D84816" w:rsidP="00D84816">
      <w:pPr>
        <w:rPr>
          <w:bCs w:val="0"/>
        </w:rPr>
      </w:pPr>
      <w:r w:rsidRPr="00D84816">
        <w:rPr>
          <w:bCs w:val="0"/>
        </w:rPr>
        <w:t>so existiert mindestens eine nichttriviale Relation.</w:t>
      </w:r>
    </w:p>
    <w:p w14:paraId="11D50504" w14:textId="77777777" w:rsidR="00D84816" w:rsidRPr="00D84816" w:rsidRDefault="00D84816" w:rsidP="00D84816">
      <w:pPr>
        <w:rPr>
          <w:bCs w:val="0"/>
        </w:rPr>
      </w:pPr>
      <w:r w:rsidRPr="00D84816">
        <w:rPr>
          <w:bCs w:val="0"/>
        </w:rPr>
        <w:t>Formal</w:t>
      </w:r>
    </w:p>
    <w:p w14:paraId="342E201A"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Delta_F</w:t>
      </w:r>
      <w:proofErr w:type="spellEnd"/>
      <w:r w:rsidRPr="00D84816">
        <w:rPr>
          <w:bCs w:val="0"/>
        </w:rPr>
        <w:t>(\</w:t>
      </w:r>
      <w:proofErr w:type="spellStart"/>
      <w:r w:rsidRPr="00D84816">
        <w:rPr>
          <w:bCs w:val="0"/>
        </w:rPr>
        <w:t>omega_</w:t>
      </w:r>
      <w:proofErr w:type="gramStart"/>
      <w:r w:rsidRPr="00D84816">
        <w:rPr>
          <w:bCs w:val="0"/>
        </w:rPr>
        <w:t>i</w:t>
      </w:r>
      <w:proofErr w:type="spellEnd"/>
      <w:r w:rsidRPr="00D84816">
        <w:rPr>
          <w:bCs w:val="0"/>
        </w:rPr>
        <w:t>,\</w:t>
      </w:r>
      <w:proofErr w:type="spellStart"/>
      <w:proofErr w:type="gramEnd"/>
      <w:r w:rsidRPr="00D84816">
        <w:rPr>
          <w:bCs w:val="0"/>
        </w:rPr>
        <w:t>omega_j</w:t>
      </w:r>
      <w:proofErr w:type="spellEnd"/>
      <w:r w:rsidRPr="00D84816">
        <w:rPr>
          <w:bCs w:val="0"/>
        </w:rPr>
        <w:t>)&gt;0</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omega_i</w:t>
      </w:r>
      <w:proofErr w:type="spellEnd"/>
      <w:r w:rsidRPr="00D84816">
        <w:rPr>
          <w:bCs w:val="0"/>
        </w:rPr>
        <w:t>,\</w:t>
      </w:r>
      <w:proofErr w:type="spellStart"/>
      <w:r w:rsidRPr="00D84816">
        <w:rPr>
          <w:bCs w:val="0"/>
        </w:rPr>
        <w:t>omega_j</w:t>
      </w:r>
      <w:proofErr w:type="spellEnd"/>
      <w:r w:rsidRPr="00D84816">
        <w:rPr>
          <w:bCs w:val="0"/>
        </w:rPr>
        <w:t>)</w:t>
      </w:r>
      <w:r w:rsidRPr="00D84816">
        <w:rPr>
          <w:bCs w:val="0"/>
        </w:rPr>
        <w:br/>
        <w:t>\in</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\tag{3.108}</w:t>
      </w:r>
      <w:r w:rsidRPr="00D84816">
        <w:rPr>
          <w:bCs w:val="0"/>
        </w:rPr>
        <w:br/>
        <w:t>]</w:t>
      </w:r>
    </w:p>
    <w:p w14:paraId="68926161"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\Delta_F(\omega_</w:t>
      </w:r>
      <w:proofErr w:type="gramStart"/>
      <w:r w:rsidRPr="00D84816">
        <w:rPr>
          <w:bCs w:val="0"/>
        </w:rPr>
        <w:t>i,\</w:t>
      </w:r>
      <w:proofErr w:type="gramEnd"/>
      <w:r w:rsidRPr="00D84816">
        <w:rPr>
          <w:bCs w:val="0"/>
        </w:rPr>
        <w:t>omega_j)&gt;0\Longrightarrow(\omega_i,\omega_j)\in\mathcal R_F</w:t>
      </w:r>
    </w:p>
    <w:p w14:paraId="52AEC192" w14:textId="77777777" w:rsidR="00D84816" w:rsidRPr="00D84816" w:rsidRDefault="00D84816" w:rsidP="00D84816">
      <w:pPr>
        <w:rPr>
          <w:b/>
        </w:rPr>
      </w:pPr>
      <w:r w:rsidRPr="00D84816">
        <w:rPr>
          <w:b/>
        </w:rPr>
        <w:t>Beweis</w:t>
      </w:r>
    </w:p>
    <w:p w14:paraId="1544D722" w14:textId="77777777" w:rsidR="00D84816" w:rsidRPr="00D84816" w:rsidRDefault="00D84816" w:rsidP="00D84816">
      <w:pPr>
        <w:rPr>
          <w:bCs w:val="0"/>
        </w:rPr>
      </w:pPr>
      <w:r w:rsidRPr="00D84816">
        <w:rPr>
          <w:bCs w:val="0"/>
        </w:rPr>
        <w:t>Nach Definition 3.4.5 erzeugt jede positive funktionale Differenz unmittelbar eine aktive funktionale Relation.</w:t>
      </w:r>
    </w:p>
    <w:p w14:paraId="0CFDE5B5" w14:textId="77777777" w:rsidR="00D84816" w:rsidRPr="00D84816" w:rsidRDefault="00D84816" w:rsidP="00D84816">
      <w:pPr>
        <w:rPr>
          <w:bCs w:val="0"/>
        </w:rPr>
      </w:pPr>
      <w:r w:rsidRPr="00D84816">
        <w:rPr>
          <w:rFonts w:ascii="Cambria Math" w:hAnsi="Cambria Math" w:cs="Cambria Math"/>
          <w:bCs w:val="0"/>
        </w:rPr>
        <w:t>∎</w:t>
      </w:r>
    </w:p>
    <w:p w14:paraId="036206A2" w14:textId="77777777" w:rsidR="00D84816" w:rsidRPr="00D84816" w:rsidRDefault="00D84816" w:rsidP="00D84816">
      <w:pPr>
        <w:rPr>
          <w:bCs w:val="0"/>
        </w:rPr>
      </w:pPr>
      <w:r w:rsidRPr="00D84816">
        <w:rPr>
          <w:bCs w:val="0"/>
        </w:rPr>
        <w:pict w14:anchorId="153DBA54">
          <v:rect id="_x0000_i1174" style="width:0;height:1.5pt" o:hralign="center" o:hrstd="t" o:hr="t" fillcolor="#a0a0a0" stroked="f"/>
        </w:pict>
      </w:r>
    </w:p>
    <w:p w14:paraId="62A518F7" w14:textId="77777777" w:rsidR="00D84816" w:rsidRPr="00D84816" w:rsidRDefault="00D84816" w:rsidP="00D84816">
      <w:pPr>
        <w:rPr>
          <w:b/>
        </w:rPr>
      </w:pPr>
      <w:r w:rsidRPr="00D84816">
        <w:rPr>
          <w:b/>
        </w:rPr>
        <w:t>Satz 3.4.2</w:t>
      </w:r>
    </w:p>
    <w:p w14:paraId="72BBAAB2" w14:textId="77777777" w:rsidR="00D84816" w:rsidRPr="00D84816" w:rsidRDefault="00D84816" w:rsidP="00D84816">
      <w:pPr>
        <w:rPr>
          <w:b/>
        </w:rPr>
      </w:pPr>
      <w:r w:rsidRPr="00D84816">
        <w:rPr>
          <w:b/>
        </w:rPr>
        <w:t>Die funktionale Relationsstruktur</w:t>
      </w:r>
    </w:p>
    <w:p w14:paraId="24906F3E" w14:textId="77777777" w:rsidR="00D84816" w:rsidRPr="00D84816" w:rsidRDefault="00D84816" w:rsidP="00D84816">
      <w:pPr>
        <w:rPr>
          <w:bCs w:val="0"/>
        </w:rPr>
      </w:pPr>
      <w:r w:rsidRPr="00D84816">
        <w:rPr>
          <w:bCs w:val="0"/>
        </w:rPr>
        <w:t>Die Menge</w:t>
      </w:r>
    </w:p>
    <w:p w14:paraId="54086BAC" w14:textId="77777777" w:rsidR="00D84816" w:rsidRPr="00D84816" w:rsidRDefault="00D84816" w:rsidP="00D84816">
      <w:pPr>
        <w:rPr>
          <w:bCs w:val="0"/>
        </w:rPr>
      </w:pPr>
      <w:r w:rsidRPr="00D84816">
        <w:rPr>
          <w:bCs w:val="0"/>
        </w:rPr>
        <w:t>[</w:t>
      </w:r>
      <w:r w:rsidRPr="00D84816">
        <w:rPr>
          <w:bCs w:val="0"/>
        </w:rPr>
        <w:br/>
        <w:t>\</w:t>
      </w:r>
      <w:proofErr w:type="spellStart"/>
      <w:proofErr w:type="gramStart"/>
      <w:r w:rsidRPr="00D84816">
        <w:rPr>
          <w:bCs w:val="0"/>
        </w:rPr>
        <w:t>left</w:t>
      </w:r>
      <w:proofErr w:type="spellEnd"/>
      <w:r w:rsidRPr="00D84816">
        <w:rPr>
          <w:bCs w:val="0"/>
        </w:rPr>
        <w:t>(</w:t>
      </w:r>
      <w:proofErr w:type="gramEnd"/>
      <w:r w:rsidRPr="00D84816">
        <w:rPr>
          <w:bCs w:val="0"/>
        </w:rPr>
        <w:br/>
        <w:t>\</w:t>
      </w:r>
      <w:proofErr w:type="spellStart"/>
      <w:r w:rsidRPr="00D84816">
        <w:rPr>
          <w:bCs w:val="0"/>
        </w:rPr>
        <w:t>Omega_F</w:t>
      </w:r>
      <w:proofErr w:type="spellEnd"/>
      <w:r w:rsidRPr="00D84816">
        <w:rPr>
          <w:bCs w:val="0"/>
        </w:rPr>
        <w:t>,</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roofErr w:type="spellStart"/>
      <w:r w:rsidRPr="00D84816">
        <w:rPr>
          <w:bCs w:val="0"/>
        </w:rPr>
        <w:t>right</w:t>
      </w:r>
      <w:proofErr w:type="spellEnd"/>
      <w:r w:rsidRPr="00D84816">
        <w:rPr>
          <w:bCs w:val="0"/>
        </w:rPr>
        <w:t>)</w:t>
      </w:r>
      <w:r w:rsidRPr="00D84816">
        <w:rPr>
          <w:bCs w:val="0"/>
        </w:rPr>
        <w:br/>
        <w:t>\tag{3.109}</w:t>
      </w:r>
      <w:r w:rsidRPr="00D84816">
        <w:rPr>
          <w:bCs w:val="0"/>
        </w:rPr>
        <w:br/>
        <w:t>]</w:t>
      </w:r>
    </w:p>
    <w:p w14:paraId="621790A1"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proofErr w:type="gramStart"/>
      <w:r w:rsidRPr="00D84816">
        <w:rPr>
          <w:bCs w:val="0"/>
        </w:rPr>
        <w:t>left</w:t>
      </w:r>
      <w:proofErr w:type="spellEnd"/>
      <w:r w:rsidRPr="00D84816">
        <w:rPr>
          <w:bCs w:val="0"/>
        </w:rPr>
        <w:t>(</w:t>
      </w:r>
      <w:proofErr w:type="gramEnd"/>
      <w:r w:rsidRPr="00D84816">
        <w:rPr>
          <w:bCs w:val="0"/>
        </w:rPr>
        <w:t>\</w:t>
      </w:r>
      <w:proofErr w:type="spellStart"/>
      <w:r w:rsidRPr="00D84816">
        <w:rPr>
          <w:bCs w:val="0"/>
        </w:rPr>
        <w:t>Omega_F</w:t>
      </w:r>
      <w:proofErr w:type="spellEnd"/>
      <w:r w:rsidRPr="00D84816">
        <w:rPr>
          <w:bCs w:val="0"/>
        </w:rPr>
        <w:t>,\</w:t>
      </w:r>
      <w:proofErr w:type="spellStart"/>
      <w:r w:rsidRPr="00D84816">
        <w:rPr>
          <w:bCs w:val="0"/>
        </w:rPr>
        <w:t>mathcal</w:t>
      </w:r>
      <w:proofErr w:type="spellEnd"/>
      <w:r w:rsidRPr="00D84816">
        <w:rPr>
          <w:bCs w:val="0"/>
        </w:rPr>
        <w:t xml:space="preserve"> R_F\</w:t>
      </w:r>
      <w:proofErr w:type="spellStart"/>
      <w:r w:rsidRPr="00D84816">
        <w:rPr>
          <w:bCs w:val="0"/>
        </w:rPr>
        <w:t>right</w:t>
      </w:r>
      <w:proofErr w:type="spellEnd"/>
      <w:r w:rsidRPr="00D84816">
        <w:rPr>
          <w:bCs w:val="0"/>
        </w:rPr>
        <w:t>)</w:t>
      </w:r>
    </w:p>
    <w:p w14:paraId="3D1466F3" w14:textId="77777777" w:rsidR="00D84816" w:rsidRPr="00D84816" w:rsidRDefault="00D84816" w:rsidP="00D84816">
      <w:pPr>
        <w:rPr>
          <w:bCs w:val="0"/>
        </w:rPr>
      </w:pPr>
      <w:r w:rsidRPr="00D84816">
        <w:rPr>
          <w:bCs w:val="0"/>
        </w:rPr>
        <w:t xml:space="preserve">bildet eine </w:t>
      </w:r>
      <w:r w:rsidRPr="00D84816">
        <w:rPr>
          <w:b/>
        </w:rPr>
        <w:t>funktionale Relationsstruktur</w:t>
      </w:r>
      <w:r w:rsidRPr="00D84816">
        <w:rPr>
          <w:bCs w:val="0"/>
        </w:rPr>
        <w:t>.</w:t>
      </w:r>
    </w:p>
    <w:p w14:paraId="52BE58C9" w14:textId="77777777" w:rsidR="00D84816" w:rsidRPr="00D84816" w:rsidRDefault="00D84816" w:rsidP="00D84816">
      <w:pPr>
        <w:rPr>
          <w:b/>
        </w:rPr>
      </w:pPr>
      <w:r w:rsidRPr="00D84816">
        <w:rPr>
          <w:b/>
        </w:rPr>
        <w:t>Beweis</w:t>
      </w:r>
    </w:p>
    <w:p w14:paraId="6B60EF0F" w14:textId="77777777" w:rsidR="00D84816" w:rsidRPr="00D84816" w:rsidRDefault="00D84816" w:rsidP="00D84816">
      <w:pPr>
        <w:rPr>
          <w:bCs w:val="0"/>
        </w:rPr>
      </w:pPr>
      <w:r w:rsidRPr="00D84816">
        <w:rPr>
          <w:bCs w:val="0"/>
        </w:rPr>
        <w:t>Die Trägermenge</w:t>
      </w:r>
    </w:p>
    <w:p w14:paraId="00BFFCB4"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Omega_F</w:t>
      </w:r>
      <w:proofErr w:type="spellEnd"/>
      <w:r w:rsidRPr="00D84816">
        <w:rPr>
          <w:bCs w:val="0"/>
        </w:rPr>
        <w:br/>
        <w:t>]</w:t>
      </w:r>
    </w:p>
    <w:p w14:paraId="604E2861" w14:textId="77777777" w:rsidR="00D84816" w:rsidRPr="00D84816" w:rsidRDefault="00D84816" w:rsidP="00D84816">
      <w:pPr>
        <w:rPr>
          <w:bCs w:val="0"/>
        </w:rPr>
      </w:pPr>
      <w:r w:rsidRPr="00D84816">
        <w:rPr>
          <w:bCs w:val="0"/>
        </w:rPr>
        <w:t>wurde in Abschnitt 3.4.1 konstruiert.</w:t>
      </w:r>
    </w:p>
    <w:p w14:paraId="31700AC6" w14:textId="77777777" w:rsidR="00D84816" w:rsidRPr="00D84816" w:rsidRDefault="00D84816" w:rsidP="00D84816">
      <w:pPr>
        <w:rPr>
          <w:bCs w:val="0"/>
        </w:rPr>
      </w:pPr>
      <w:r w:rsidRPr="00D84816">
        <w:rPr>
          <w:bCs w:val="0"/>
        </w:rPr>
        <w:t>Definition 3.4.4 ordnet dieser Trägermenge eine Relation zu.</w:t>
      </w:r>
    </w:p>
    <w:p w14:paraId="325A24B3" w14:textId="77777777" w:rsidR="00D84816" w:rsidRPr="00D84816" w:rsidRDefault="00D84816" w:rsidP="00D84816">
      <w:pPr>
        <w:rPr>
          <w:bCs w:val="0"/>
        </w:rPr>
      </w:pPr>
      <w:r w:rsidRPr="00D84816">
        <w:rPr>
          <w:bCs w:val="0"/>
        </w:rPr>
        <w:t>Damit existiert erstmals eine mathematische Struktur,</w:t>
      </w:r>
    </w:p>
    <w:p w14:paraId="473EA78A" w14:textId="77777777" w:rsidR="00D84816" w:rsidRPr="00D84816" w:rsidRDefault="00D84816" w:rsidP="00D84816">
      <w:pPr>
        <w:rPr>
          <w:bCs w:val="0"/>
        </w:rPr>
      </w:pPr>
      <w:proofErr w:type="gramStart"/>
      <w:r w:rsidRPr="00D84816">
        <w:rPr>
          <w:bCs w:val="0"/>
        </w:rPr>
        <w:t>welche funktionale Zusammenhänge</w:t>
      </w:r>
      <w:proofErr w:type="gramEnd"/>
      <w:r w:rsidRPr="00D84816">
        <w:rPr>
          <w:bCs w:val="0"/>
        </w:rPr>
        <w:t xml:space="preserve"> zwischen Konfigurationen beschreibt.</w:t>
      </w:r>
    </w:p>
    <w:p w14:paraId="49AE4208" w14:textId="77777777" w:rsidR="00D84816" w:rsidRPr="00D84816" w:rsidRDefault="00D84816" w:rsidP="00D84816">
      <w:pPr>
        <w:rPr>
          <w:bCs w:val="0"/>
        </w:rPr>
      </w:pPr>
      <w:r w:rsidRPr="00D84816">
        <w:rPr>
          <w:bCs w:val="0"/>
        </w:rPr>
        <w:lastRenderedPageBreak/>
        <w:t>Weitere Eigenschaften wie</w:t>
      </w:r>
    </w:p>
    <w:p w14:paraId="3D281223" w14:textId="77777777" w:rsidR="00D84816" w:rsidRPr="00D84816" w:rsidRDefault="00D84816" w:rsidP="00D84816">
      <w:pPr>
        <w:numPr>
          <w:ilvl w:val="0"/>
          <w:numId w:val="22"/>
        </w:numPr>
        <w:rPr>
          <w:bCs w:val="0"/>
        </w:rPr>
      </w:pPr>
      <w:r w:rsidRPr="00D84816">
        <w:rPr>
          <w:bCs w:val="0"/>
        </w:rPr>
        <w:t>Symmetrie,</w:t>
      </w:r>
    </w:p>
    <w:p w14:paraId="454C8B67" w14:textId="77777777" w:rsidR="00D84816" w:rsidRPr="00D84816" w:rsidRDefault="00D84816" w:rsidP="00D84816">
      <w:pPr>
        <w:numPr>
          <w:ilvl w:val="0"/>
          <w:numId w:val="22"/>
        </w:numPr>
        <w:rPr>
          <w:bCs w:val="0"/>
        </w:rPr>
      </w:pPr>
      <w:r w:rsidRPr="00D84816">
        <w:rPr>
          <w:bCs w:val="0"/>
        </w:rPr>
        <w:t>Transitivität,</w:t>
      </w:r>
    </w:p>
    <w:p w14:paraId="248CBB39" w14:textId="77777777" w:rsidR="00D84816" w:rsidRPr="00D84816" w:rsidRDefault="00D84816" w:rsidP="00D84816">
      <w:pPr>
        <w:numPr>
          <w:ilvl w:val="0"/>
          <w:numId w:val="22"/>
        </w:numPr>
        <w:rPr>
          <w:bCs w:val="0"/>
        </w:rPr>
      </w:pPr>
      <w:r w:rsidRPr="00D84816">
        <w:rPr>
          <w:bCs w:val="0"/>
        </w:rPr>
        <w:t>Antisymmetrie,</w:t>
      </w:r>
    </w:p>
    <w:p w14:paraId="45F73427" w14:textId="77777777" w:rsidR="00D84816" w:rsidRPr="00D84816" w:rsidRDefault="00D84816" w:rsidP="00D84816">
      <w:pPr>
        <w:numPr>
          <w:ilvl w:val="0"/>
          <w:numId w:val="22"/>
        </w:numPr>
        <w:rPr>
          <w:bCs w:val="0"/>
        </w:rPr>
      </w:pPr>
      <w:r w:rsidRPr="00D84816">
        <w:rPr>
          <w:bCs w:val="0"/>
        </w:rPr>
        <w:t>Vollständigkeit</w:t>
      </w:r>
    </w:p>
    <w:p w14:paraId="379889B8" w14:textId="77777777" w:rsidR="00D84816" w:rsidRPr="00D84816" w:rsidRDefault="00D84816" w:rsidP="00D84816">
      <w:pPr>
        <w:rPr>
          <w:bCs w:val="0"/>
        </w:rPr>
      </w:pPr>
      <w:r w:rsidRPr="00D84816">
        <w:rPr>
          <w:bCs w:val="0"/>
        </w:rPr>
        <w:t>werden bewusst noch nicht vorausgesetzt.</w:t>
      </w:r>
    </w:p>
    <w:p w14:paraId="71E8319B" w14:textId="77777777" w:rsidR="00D84816" w:rsidRPr="00D84816" w:rsidRDefault="00D84816" w:rsidP="00D84816">
      <w:pPr>
        <w:rPr>
          <w:bCs w:val="0"/>
        </w:rPr>
      </w:pPr>
      <w:r w:rsidRPr="00D84816">
        <w:rPr>
          <w:rFonts w:ascii="Cambria Math" w:hAnsi="Cambria Math" w:cs="Cambria Math"/>
          <w:bCs w:val="0"/>
        </w:rPr>
        <w:t>∎</w:t>
      </w:r>
    </w:p>
    <w:p w14:paraId="73C3F85F" w14:textId="77777777" w:rsidR="00D84816" w:rsidRPr="00D84816" w:rsidRDefault="00D84816" w:rsidP="00D84816">
      <w:pPr>
        <w:rPr>
          <w:bCs w:val="0"/>
        </w:rPr>
      </w:pPr>
      <w:r w:rsidRPr="00D84816">
        <w:rPr>
          <w:bCs w:val="0"/>
        </w:rPr>
        <w:pict w14:anchorId="7C21F397">
          <v:rect id="_x0000_i1175" style="width:0;height:1.5pt" o:hralign="center" o:hrstd="t" o:hr="t" fillcolor="#a0a0a0" stroked="f"/>
        </w:pict>
      </w:r>
    </w:p>
    <w:p w14:paraId="401C5876" w14:textId="77777777" w:rsidR="00D84816" w:rsidRPr="00D84816" w:rsidRDefault="00D84816" w:rsidP="00D84816">
      <w:pPr>
        <w:rPr>
          <w:b/>
        </w:rPr>
      </w:pPr>
      <w:r w:rsidRPr="00D84816">
        <w:rPr>
          <w:b/>
        </w:rPr>
        <w:t>Korollar 3.4.1</w:t>
      </w:r>
    </w:p>
    <w:p w14:paraId="1A7A7BC3" w14:textId="77777777" w:rsidR="00D84816" w:rsidRPr="00D84816" w:rsidRDefault="00D84816" w:rsidP="00D84816">
      <w:pPr>
        <w:rPr>
          <w:bCs w:val="0"/>
        </w:rPr>
      </w:pPr>
      <w:r w:rsidRPr="00D84816">
        <w:rPr>
          <w:bCs w:val="0"/>
        </w:rPr>
        <w:t>Jede funktionale Differenzstruktur besitzt mindestens eine zugehörige funktionale Relationsstruktur.</w:t>
      </w:r>
    </w:p>
    <w:p w14:paraId="67EAB9F6" w14:textId="77777777" w:rsidR="00D84816" w:rsidRPr="00D84816" w:rsidRDefault="00D84816" w:rsidP="00D84816">
      <w:pPr>
        <w:rPr>
          <w:bCs w:val="0"/>
        </w:rPr>
      </w:pPr>
      <w:r w:rsidRPr="00D84816">
        <w:rPr>
          <w:bCs w:val="0"/>
        </w:rPr>
        <w:t>Formal</w:t>
      </w:r>
    </w:p>
    <w:p w14:paraId="32ECEF34"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Omega_</w:t>
      </w:r>
      <w:proofErr w:type="gramStart"/>
      <w:r w:rsidRPr="00D84816">
        <w:rPr>
          <w:bCs w:val="0"/>
        </w:rPr>
        <w:t>F</w:t>
      </w:r>
      <w:proofErr w:type="spellEnd"/>
      <w:r w:rsidRPr="00D84816">
        <w:rPr>
          <w:bCs w:val="0"/>
        </w:rPr>
        <w:t>,\</w:t>
      </w:r>
      <w:proofErr w:type="spellStart"/>
      <w:proofErr w:type="gramEnd"/>
      <w:r w:rsidRPr="00D84816">
        <w:rPr>
          <w:bCs w:val="0"/>
        </w:rPr>
        <w:t>Delta_F</w:t>
      </w:r>
      <w:proofErr w:type="spellEnd"/>
      <w:r w:rsidRPr="00D84816">
        <w:rPr>
          <w:bCs w:val="0"/>
        </w:rPr>
        <w:t>)</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Omega_F</w:t>
      </w:r>
      <w:proofErr w:type="spellEnd"/>
      <w:r w:rsidRPr="00D84816">
        <w:rPr>
          <w:bCs w:val="0"/>
        </w:rPr>
        <w:t>,\</w:t>
      </w:r>
      <w:proofErr w:type="spellStart"/>
      <w:r w:rsidRPr="00D84816">
        <w:rPr>
          <w:bCs w:val="0"/>
        </w:rPr>
        <w:t>mathcal</w:t>
      </w:r>
      <w:proofErr w:type="spellEnd"/>
      <w:r w:rsidRPr="00D84816">
        <w:rPr>
          <w:bCs w:val="0"/>
        </w:rPr>
        <w:t xml:space="preserve"> R_F).</w:t>
      </w:r>
      <w:r w:rsidRPr="00D84816">
        <w:rPr>
          <w:bCs w:val="0"/>
        </w:rPr>
        <w:br/>
        <w:t>\tag{3.110}</w:t>
      </w:r>
      <w:r w:rsidRPr="00D84816">
        <w:rPr>
          <w:bCs w:val="0"/>
        </w:rPr>
        <w:br/>
        <w:t>]</w:t>
      </w:r>
    </w:p>
    <w:p w14:paraId="46A179C1"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Omega_</w:t>
      </w:r>
      <w:proofErr w:type="gramStart"/>
      <w:r w:rsidRPr="00D84816">
        <w:rPr>
          <w:bCs w:val="0"/>
        </w:rPr>
        <w:t>F</w:t>
      </w:r>
      <w:proofErr w:type="spellEnd"/>
      <w:r w:rsidRPr="00D84816">
        <w:rPr>
          <w:bCs w:val="0"/>
        </w:rPr>
        <w:t>,\</w:t>
      </w:r>
      <w:proofErr w:type="spellStart"/>
      <w:proofErr w:type="gramEnd"/>
      <w:r w:rsidRPr="00D84816">
        <w:rPr>
          <w:bCs w:val="0"/>
        </w:rPr>
        <w:t>Delta_F</w:t>
      </w:r>
      <w:proofErr w:type="spellEnd"/>
      <w:r w:rsidRPr="00D84816">
        <w:rPr>
          <w:bCs w:val="0"/>
        </w:rPr>
        <w:t>)\</w:t>
      </w:r>
      <w:proofErr w:type="spellStart"/>
      <w:r w:rsidRPr="00D84816">
        <w:rPr>
          <w:bCs w:val="0"/>
        </w:rPr>
        <w:t>Longrightarrow</w:t>
      </w:r>
      <w:proofErr w:type="spellEnd"/>
      <w:r w:rsidRPr="00D84816">
        <w:rPr>
          <w:bCs w:val="0"/>
        </w:rPr>
        <w:t>(\</w:t>
      </w:r>
      <w:proofErr w:type="spellStart"/>
      <w:r w:rsidRPr="00D84816">
        <w:rPr>
          <w:bCs w:val="0"/>
        </w:rPr>
        <w:t>Omega_F</w:t>
      </w:r>
      <w:proofErr w:type="spellEnd"/>
      <w:r w:rsidRPr="00D84816">
        <w:rPr>
          <w:bCs w:val="0"/>
        </w:rPr>
        <w:t>,\</w:t>
      </w:r>
      <w:proofErr w:type="spellStart"/>
      <w:r w:rsidRPr="00D84816">
        <w:rPr>
          <w:bCs w:val="0"/>
        </w:rPr>
        <w:t>mathcal</w:t>
      </w:r>
      <w:proofErr w:type="spellEnd"/>
      <w:r w:rsidRPr="00D84816">
        <w:rPr>
          <w:bCs w:val="0"/>
        </w:rPr>
        <w:t xml:space="preserve"> R_F)</w:t>
      </w:r>
    </w:p>
    <w:p w14:paraId="3BC8AF1D" w14:textId="77777777" w:rsidR="00D84816" w:rsidRPr="00D84816" w:rsidRDefault="00D84816" w:rsidP="00D84816">
      <w:pPr>
        <w:rPr>
          <w:bCs w:val="0"/>
        </w:rPr>
      </w:pPr>
      <w:r w:rsidRPr="00D84816">
        <w:rPr>
          <w:bCs w:val="0"/>
        </w:rPr>
        <w:pict w14:anchorId="3D8AE835">
          <v:rect id="_x0000_i1176" style="width:0;height:1.5pt" o:hralign="center" o:hrstd="t" o:hr="t" fillcolor="#a0a0a0" stroked="f"/>
        </w:pict>
      </w:r>
    </w:p>
    <w:p w14:paraId="1CF2C8C0" w14:textId="77777777" w:rsidR="00D84816" w:rsidRPr="00D84816" w:rsidRDefault="00D84816" w:rsidP="00D84816">
      <w:pPr>
        <w:rPr>
          <w:b/>
        </w:rPr>
      </w:pPr>
      <w:r w:rsidRPr="00D84816">
        <w:rPr>
          <w:b/>
        </w:rPr>
        <w:t>Beweis</w:t>
      </w:r>
    </w:p>
    <w:p w14:paraId="290C1FBB" w14:textId="77777777" w:rsidR="00D84816" w:rsidRPr="00D84816" w:rsidRDefault="00D84816" w:rsidP="00D84816">
      <w:pPr>
        <w:rPr>
          <w:bCs w:val="0"/>
        </w:rPr>
      </w:pPr>
      <w:r w:rsidRPr="00D84816">
        <w:rPr>
          <w:bCs w:val="0"/>
        </w:rPr>
        <w:t>Die Aussage folgt unmittelbar aus Satz 3.4.2.</w:t>
      </w:r>
    </w:p>
    <w:p w14:paraId="512A0254" w14:textId="77777777" w:rsidR="00D84816" w:rsidRPr="00D84816" w:rsidRDefault="00D84816" w:rsidP="00D84816">
      <w:pPr>
        <w:rPr>
          <w:bCs w:val="0"/>
        </w:rPr>
      </w:pPr>
      <w:r w:rsidRPr="00D84816">
        <w:rPr>
          <w:rFonts w:ascii="Cambria Math" w:hAnsi="Cambria Math" w:cs="Cambria Math"/>
          <w:bCs w:val="0"/>
        </w:rPr>
        <w:t>∎</w:t>
      </w:r>
    </w:p>
    <w:p w14:paraId="53A82F99" w14:textId="77777777" w:rsidR="00D84816" w:rsidRPr="00D84816" w:rsidRDefault="00D84816" w:rsidP="00D84816">
      <w:pPr>
        <w:rPr>
          <w:bCs w:val="0"/>
        </w:rPr>
      </w:pPr>
      <w:r w:rsidRPr="00D84816">
        <w:rPr>
          <w:bCs w:val="0"/>
        </w:rPr>
        <w:pict w14:anchorId="14FB18F1">
          <v:rect id="_x0000_i1177" style="width:0;height:1.5pt" o:hralign="center" o:hrstd="t" o:hr="t" fillcolor="#a0a0a0" stroked="f"/>
        </w:pict>
      </w:r>
    </w:p>
    <w:p w14:paraId="7636EDAD" w14:textId="77777777" w:rsidR="00D84816" w:rsidRPr="00D84816" w:rsidRDefault="00D84816" w:rsidP="00D84816">
      <w:pPr>
        <w:rPr>
          <w:b/>
        </w:rPr>
      </w:pPr>
      <w:r w:rsidRPr="00D84816">
        <w:rPr>
          <w:b/>
        </w:rPr>
        <w:t>Bedeutung für das FRZK</w:t>
      </w:r>
    </w:p>
    <w:p w14:paraId="3448F1AC" w14:textId="77777777" w:rsidR="00D84816" w:rsidRPr="00D84816" w:rsidRDefault="00D84816" w:rsidP="00D84816">
      <w:pPr>
        <w:rPr>
          <w:bCs w:val="0"/>
        </w:rPr>
      </w:pPr>
      <w:r w:rsidRPr="00D84816">
        <w:rPr>
          <w:bCs w:val="0"/>
        </w:rPr>
        <w:t>Mit der Einführung funktionaler Relationen überschreitet die mathematische Rekonstruktion erstmals die Ebene einzelner Konfigurationen. Während die funktionale Differenzstruktur lediglich Unterschiede zwischen Paaren von Konfigurationen beschreibt, erlaubt die Relationsstruktur die mathematische Erfassung systematischer Zusammenhänge innerhalb der Gesamtheit funktionaler Konfigurationen.</w:t>
      </w:r>
    </w:p>
    <w:p w14:paraId="6D6C15A5" w14:textId="77777777" w:rsidR="00D84816" w:rsidRPr="00D84816" w:rsidRDefault="00D84816" w:rsidP="00D84816">
      <w:pPr>
        <w:rPr>
          <w:bCs w:val="0"/>
        </w:rPr>
      </w:pPr>
      <w:r w:rsidRPr="00D84816">
        <w:rPr>
          <w:bCs w:val="0"/>
        </w:rPr>
        <w:t>Diese Erweiterung besitzt für das FRZK eine grundlegende Bedeutung. Relationen bilden die Voraussetzung dafür, dass funktionale Unterschiede nicht isoliert betrachtet werden müssen, sondern als Bestandteile größerer Organisationszusammenhänge verstanden werden können. Erst durch Relationen wird es möglich, wiederkehrende Muster, Abhängigkeiten und schließlich rekursive Transformationsprozesse mathematisch zu beschreiben.</w:t>
      </w:r>
    </w:p>
    <w:p w14:paraId="668743B0" w14:textId="77777777" w:rsidR="00D84816" w:rsidRPr="00D84816" w:rsidRDefault="00D84816" w:rsidP="00D84816">
      <w:pPr>
        <w:rPr>
          <w:bCs w:val="0"/>
        </w:rPr>
      </w:pPr>
      <w:r w:rsidRPr="00D84816">
        <w:rPr>
          <w:bCs w:val="0"/>
        </w:rPr>
        <w:t>Bemerkenswert ist, dass auch an dieser Stelle noch keine Operatoren eingeführt wurden. Die Relationsstruktur beschreibt ausschließlich statische funktionale Zusammenhänge. Eine Veränderung oder Verknüpfung dieser Relationen wird bewusst noch nicht betrachtet.</w:t>
      </w:r>
    </w:p>
    <w:p w14:paraId="6E3CB4BD" w14:textId="77777777" w:rsidR="00D84816" w:rsidRPr="00D84816" w:rsidRDefault="00D84816" w:rsidP="00D84816">
      <w:pPr>
        <w:rPr>
          <w:bCs w:val="0"/>
        </w:rPr>
      </w:pPr>
      <w:r w:rsidRPr="00D84816">
        <w:rPr>
          <w:bCs w:val="0"/>
        </w:rPr>
        <w:lastRenderedPageBreak/>
        <w:pict w14:anchorId="7FF8874D">
          <v:rect id="_x0000_i1178" style="width:0;height:1.5pt" o:hralign="center" o:hrstd="t" o:hr="t" fillcolor="#a0a0a0" stroked="f"/>
        </w:pict>
      </w:r>
    </w:p>
    <w:p w14:paraId="29EEB5E4" w14:textId="77777777" w:rsidR="00D84816" w:rsidRPr="00D84816" w:rsidRDefault="00D84816" w:rsidP="00D84816">
      <w:pPr>
        <w:rPr>
          <w:b/>
        </w:rPr>
      </w:pPr>
      <w:r w:rsidRPr="00D84816">
        <w:rPr>
          <w:b/>
        </w:rPr>
        <w:t>Überleitung zu Abschnitt 3.4.3</w:t>
      </w:r>
    </w:p>
    <w:p w14:paraId="45C4AFCA" w14:textId="77777777" w:rsidR="00D84816" w:rsidRPr="00D84816" w:rsidRDefault="00D84816" w:rsidP="00D84816">
      <w:pPr>
        <w:rPr>
          <w:bCs w:val="0"/>
        </w:rPr>
      </w:pPr>
      <w:r w:rsidRPr="00D84816">
        <w:rPr>
          <w:bCs w:val="0"/>
        </w:rPr>
        <w:t>Mit der Rekonstruktion funktionaler Relationen ist erstmals eine mathematische Struktur vorhanden, welche funktionale Zusammenhänge beschreibt. Das dritte Axiom fordert jedoch mehr als statische Beziehungen. Es postuliert die Möglichkeit rekursiver Transformationen. Die nächste mathematische Aufgabe besteht daher darin, Relationen nicht nur zu beschreiben, sondern ihre Veränderung formal zu erfassen.</w:t>
      </w:r>
    </w:p>
    <w:p w14:paraId="2598A88F" w14:textId="77777777" w:rsidR="00D84816" w:rsidRPr="00D84816" w:rsidRDefault="00D84816" w:rsidP="00D84816">
      <w:pPr>
        <w:rPr>
          <w:bCs w:val="0"/>
        </w:rPr>
      </w:pPr>
      <w:r w:rsidRPr="00D84816">
        <w:rPr>
          <w:bCs w:val="0"/>
        </w:rPr>
        <w:t xml:space="preserve">Dazu werden im folgenden Abschnitt erstmals </w:t>
      </w:r>
      <w:r w:rsidRPr="00D84816">
        <w:rPr>
          <w:b/>
        </w:rPr>
        <w:t>funktionale Transformationsoperatoren</w:t>
      </w:r>
      <w:r w:rsidRPr="00D84816">
        <w:rPr>
          <w:bCs w:val="0"/>
        </w:rPr>
        <w:t xml:space="preserve"> eingeführt. Sie bilden den Übergang von statischen Relationsstrukturen zu dynamischen Organisationsprozessen und stellen damit den nächsten zentralen Baustein der mathematischen Rekonstruktion des Funktionalen Raum-Zeit-Kohärenzsystems dar.</w:t>
      </w:r>
    </w:p>
    <w:p w14:paraId="2A74F46F" w14:textId="77777777" w:rsidR="00D84816" w:rsidRPr="00D84816" w:rsidRDefault="00D84816" w:rsidP="00D84816">
      <w:pPr>
        <w:rPr>
          <w:b/>
        </w:rPr>
      </w:pPr>
      <w:r w:rsidRPr="00D84816">
        <w:rPr>
          <w:b/>
        </w:rPr>
        <w:t>3.4.3 Konstruktion rekursiver Transformationen</w:t>
      </w:r>
    </w:p>
    <w:p w14:paraId="63D20DE1" w14:textId="77777777" w:rsidR="00D84816" w:rsidRPr="00D84816" w:rsidRDefault="00D84816" w:rsidP="00D84816">
      <w:pPr>
        <w:rPr>
          <w:b/>
        </w:rPr>
      </w:pPr>
      <w:r w:rsidRPr="00D84816">
        <w:rPr>
          <w:b/>
        </w:rPr>
        <w:t>Motivation</w:t>
      </w:r>
    </w:p>
    <w:p w14:paraId="0C6B5C7D" w14:textId="77777777" w:rsidR="00D84816" w:rsidRPr="00D84816" w:rsidRDefault="00D84816" w:rsidP="00D84816">
      <w:pPr>
        <w:rPr>
          <w:bCs w:val="0"/>
        </w:rPr>
      </w:pPr>
      <w:r w:rsidRPr="00D84816">
        <w:rPr>
          <w:bCs w:val="0"/>
        </w:rPr>
        <w:t xml:space="preserve">Mit Abschnitt 3.4.2 wurde erstmals eine mathematische Beschreibung funktionaler Relationen entwickelt. Diese Relationen stellen jedoch zunächst ausschließlich statische Zusammenhänge zwischen funktionalen Konfigurationen dar. Sie beantworten die Frage, </w:t>
      </w:r>
      <w:r w:rsidRPr="00D84816">
        <w:rPr>
          <w:b/>
        </w:rPr>
        <w:t>welche funktionalen Beziehungen existieren</w:t>
      </w:r>
      <w:r w:rsidRPr="00D84816">
        <w:rPr>
          <w:bCs w:val="0"/>
        </w:rPr>
        <w:t xml:space="preserve">, nicht jedoch, </w:t>
      </w:r>
      <w:r w:rsidRPr="00D84816">
        <w:rPr>
          <w:b/>
        </w:rPr>
        <w:t>wie sich diese Beziehungen verändern können</w:t>
      </w:r>
      <w:r w:rsidRPr="00D84816">
        <w:rPr>
          <w:bCs w:val="0"/>
        </w:rPr>
        <w:t>.</w:t>
      </w:r>
    </w:p>
    <w:p w14:paraId="0DC7E288" w14:textId="77777777" w:rsidR="00D84816" w:rsidRPr="00D84816" w:rsidRDefault="00D84816" w:rsidP="00D84816">
      <w:pPr>
        <w:rPr>
          <w:bCs w:val="0"/>
        </w:rPr>
      </w:pPr>
      <w:r w:rsidRPr="00D84816">
        <w:rPr>
          <w:bCs w:val="0"/>
        </w:rPr>
        <w:t>Damit tritt unmittelbar die nächste mathematische Problemstellung auf.</w:t>
      </w:r>
    </w:p>
    <w:p w14:paraId="484A3AF2" w14:textId="77777777" w:rsidR="00D84816" w:rsidRPr="00D84816" w:rsidRDefault="00D84816" w:rsidP="00D84816">
      <w:pPr>
        <w:rPr>
          <w:bCs w:val="0"/>
        </w:rPr>
      </w:pPr>
      <w:r w:rsidRPr="00D84816">
        <w:rPr>
          <w:bCs w:val="0"/>
        </w:rPr>
        <w:t>Eine Theorie funktionaler Organisation muss nicht nur beschreiben können, dass Relationen existieren, sondern ebenso erklären, wie neue Relationen entstehen, bestehende Relationen verändert werden oder Organisationsstrukturen ihre Gestalt verändern. Eine rein statische Relationsstruktur wäre hierzu nicht ausreichend.</w:t>
      </w:r>
    </w:p>
    <w:p w14:paraId="62C430F3" w14:textId="77777777" w:rsidR="00D84816" w:rsidRPr="00D84816" w:rsidRDefault="00D84816" w:rsidP="00D84816">
      <w:pPr>
        <w:rPr>
          <w:bCs w:val="0"/>
        </w:rPr>
      </w:pPr>
      <w:r w:rsidRPr="00D84816">
        <w:rPr>
          <w:bCs w:val="0"/>
        </w:rPr>
        <w:t xml:space="preserve">Die mathematische Beschreibung solcher Veränderungen erfolgt durch </w:t>
      </w:r>
      <w:r w:rsidRPr="00D84816">
        <w:rPr>
          <w:b/>
        </w:rPr>
        <w:t>Transformationen</w:t>
      </w:r>
      <w:r w:rsidRPr="00D84816">
        <w:rPr>
          <w:bCs w:val="0"/>
        </w:rPr>
        <w:t>.</w:t>
      </w:r>
    </w:p>
    <w:p w14:paraId="1B96CEB8" w14:textId="77777777" w:rsidR="00D84816" w:rsidRPr="00D84816" w:rsidRDefault="00D84816" w:rsidP="00D84816">
      <w:pPr>
        <w:rPr>
          <w:bCs w:val="0"/>
        </w:rPr>
      </w:pPr>
      <w:r w:rsidRPr="00D84816">
        <w:rPr>
          <w:bCs w:val="0"/>
        </w:rPr>
        <w:t xml:space="preserve">Dabei ist hervorzuheben, dass Transformation im FRZK zunächst noch </w:t>
      </w:r>
      <w:r w:rsidRPr="00D84816">
        <w:rPr>
          <w:b/>
        </w:rPr>
        <w:t>keine zeitliche Entwicklung</w:t>
      </w:r>
      <w:r w:rsidRPr="00D84816">
        <w:rPr>
          <w:bCs w:val="0"/>
        </w:rPr>
        <w:t xml:space="preserve"> beschreibt. Eine Transformation bezeichnet </w:t>
      </w:r>
      <w:proofErr w:type="gramStart"/>
      <w:r w:rsidRPr="00D84816">
        <w:rPr>
          <w:bCs w:val="0"/>
        </w:rPr>
        <w:t>ausschließlich den Übergang</w:t>
      </w:r>
      <w:proofErr w:type="gramEnd"/>
      <w:r w:rsidRPr="00D84816">
        <w:rPr>
          <w:bCs w:val="0"/>
        </w:rPr>
        <w:t xml:space="preserve"> einer mathematischen Struktur in eine andere mathematische Struktur. Ob eine Folge solcher Transformationen später als zeitlicher Prozess interpretiert werden kann, bleibt zunächst offen und wird erst in Abschnitt 3.4.9 behandelt.</w:t>
      </w:r>
    </w:p>
    <w:p w14:paraId="038526AA" w14:textId="77777777" w:rsidR="00D84816" w:rsidRPr="00D84816" w:rsidRDefault="00D84816" w:rsidP="00D84816">
      <w:pPr>
        <w:rPr>
          <w:bCs w:val="0"/>
        </w:rPr>
      </w:pPr>
      <w:r w:rsidRPr="00D84816">
        <w:rPr>
          <w:bCs w:val="0"/>
        </w:rPr>
        <w:t>Transformationen bilden damit die erste mathematische Beschreibung funktionaler Veränderung innerhalb des FRZK.</w:t>
      </w:r>
    </w:p>
    <w:p w14:paraId="2628F59E" w14:textId="77777777" w:rsidR="00D84816" w:rsidRPr="00D84816" w:rsidRDefault="00D84816" w:rsidP="00D84816">
      <w:pPr>
        <w:rPr>
          <w:bCs w:val="0"/>
        </w:rPr>
      </w:pPr>
      <w:r w:rsidRPr="00D84816">
        <w:rPr>
          <w:bCs w:val="0"/>
        </w:rPr>
        <w:pict w14:anchorId="7260DD93">
          <v:rect id="_x0000_i1243" style="width:0;height:1.5pt" o:hralign="center" o:hrstd="t" o:hr="t" fillcolor="#a0a0a0" stroked="f"/>
        </w:pict>
      </w:r>
    </w:p>
    <w:p w14:paraId="0C63682C" w14:textId="77777777" w:rsidR="00D84816" w:rsidRPr="00D84816" w:rsidRDefault="00D84816" w:rsidP="00D84816">
      <w:pPr>
        <w:rPr>
          <w:b/>
        </w:rPr>
      </w:pPr>
      <w:r w:rsidRPr="00D84816">
        <w:rPr>
          <w:b/>
        </w:rPr>
        <w:t>Definition 3.4.6 (Funktionaler Transformationsoperator)</w:t>
      </w:r>
    </w:p>
    <w:p w14:paraId="5CA0152F" w14:textId="77777777" w:rsidR="00D84816" w:rsidRPr="00D84816" w:rsidRDefault="00D84816" w:rsidP="00D84816">
      <w:pPr>
        <w:rPr>
          <w:bCs w:val="0"/>
        </w:rPr>
      </w:pPr>
      <w:r w:rsidRPr="00D84816">
        <w:rPr>
          <w:bCs w:val="0"/>
        </w:rPr>
        <w:t>Sei</w:t>
      </w:r>
    </w:p>
    <w:p w14:paraId="04598492"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{R}_F</w:t>
      </w:r>
      <w:r w:rsidRPr="00D84816">
        <w:rPr>
          <w:bCs w:val="0"/>
        </w:rPr>
        <w:br/>
        <w:t>]</w:t>
      </w:r>
    </w:p>
    <w:p w14:paraId="793F7601" w14:textId="77777777" w:rsidR="00D84816" w:rsidRPr="00D84816" w:rsidRDefault="00D84816" w:rsidP="00D84816">
      <w:pPr>
        <w:rPr>
          <w:bCs w:val="0"/>
        </w:rPr>
      </w:pPr>
      <w:r w:rsidRPr="00D84816">
        <w:rPr>
          <w:bCs w:val="0"/>
        </w:rPr>
        <w:t>die in Abschnitt 3.4.2 konstruierte funktionale Relationsstruktur.</w:t>
      </w:r>
    </w:p>
    <w:p w14:paraId="129F0192" w14:textId="77777777" w:rsidR="00D84816" w:rsidRPr="00D84816" w:rsidRDefault="00D84816" w:rsidP="00D84816">
      <w:pPr>
        <w:rPr>
          <w:bCs w:val="0"/>
        </w:rPr>
      </w:pPr>
      <w:r w:rsidRPr="00D84816">
        <w:rPr>
          <w:bCs w:val="0"/>
        </w:rPr>
        <w:t xml:space="preserve">Ein </w:t>
      </w:r>
      <w:r w:rsidRPr="00D84816">
        <w:rPr>
          <w:b/>
        </w:rPr>
        <w:t>funktionaler Transformationsoperator</w:t>
      </w:r>
      <w:r w:rsidRPr="00D84816">
        <w:rPr>
          <w:bCs w:val="0"/>
        </w:rPr>
        <w:t xml:space="preserve"> ist eine Abbildung</w:t>
      </w:r>
    </w:p>
    <w:p w14:paraId="790C0598"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{T}_F:</w:t>
      </w:r>
      <w:r w:rsidRPr="00D84816">
        <w:rPr>
          <w:bCs w:val="0"/>
        </w:rPr>
        <w:br/>
      </w:r>
      <w:r w:rsidRPr="00D84816">
        <w:rPr>
          <w:bCs w:val="0"/>
        </w:rPr>
        <w:lastRenderedPageBreak/>
        <w:t>\</w:t>
      </w:r>
      <w:proofErr w:type="spellStart"/>
      <w:r w:rsidRPr="00D84816">
        <w:rPr>
          <w:bCs w:val="0"/>
        </w:rPr>
        <w:t>mathcal</w:t>
      </w:r>
      <w:proofErr w:type="spellEnd"/>
      <w:r w:rsidRPr="00D84816">
        <w:rPr>
          <w:bCs w:val="0"/>
        </w:rPr>
        <w:t>{R}_F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mathcal</w:t>
      </w:r>
      <w:proofErr w:type="spellEnd"/>
      <w:r w:rsidRPr="00D84816">
        <w:rPr>
          <w:bCs w:val="0"/>
        </w:rPr>
        <w:t>{R}_F.</w:t>
      </w:r>
      <w:r w:rsidRPr="00D84816">
        <w:rPr>
          <w:bCs w:val="0"/>
        </w:rPr>
        <w:br/>
        <w:t>\</w:t>
      </w:r>
      <w:proofErr w:type="gramStart"/>
      <w:r w:rsidRPr="00D84816">
        <w:rPr>
          <w:bCs w:val="0"/>
        </w:rPr>
        <w:t>tag{</w:t>
      </w:r>
      <w:proofErr w:type="gramEnd"/>
      <w:r w:rsidRPr="00D84816">
        <w:rPr>
          <w:bCs w:val="0"/>
        </w:rPr>
        <w:t>3.111}</w:t>
      </w:r>
      <w:r w:rsidRPr="00D84816">
        <w:rPr>
          <w:bCs w:val="0"/>
        </w:rPr>
        <w:br/>
        <w:t>]</w:t>
      </w:r>
    </w:p>
    <w:p w14:paraId="5D3F83F7"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{T}_F:\</w:t>
      </w:r>
      <w:proofErr w:type="spellStart"/>
      <w:r w:rsidRPr="00D84816">
        <w:rPr>
          <w:bCs w:val="0"/>
        </w:rPr>
        <w:t>mathcal</w:t>
      </w:r>
      <w:proofErr w:type="spellEnd"/>
      <w:r w:rsidRPr="00D84816">
        <w:rPr>
          <w:bCs w:val="0"/>
        </w:rPr>
        <w:t>{R}_F\</w:t>
      </w:r>
      <w:proofErr w:type="spellStart"/>
      <w:r w:rsidRPr="00D84816">
        <w:rPr>
          <w:bCs w:val="0"/>
        </w:rPr>
        <w:t>longrightarrow</w:t>
      </w:r>
      <w:proofErr w:type="spellEnd"/>
      <w:r w:rsidRPr="00D84816">
        <w:rPr>
          <w:bCs w:val="0"/>
        </w:rPr>
        <w:t>\</w:t>
      </w:r>
      <w:proofErr w:type="spellStart"/>
      <w:r w:rsidRPr="00D84816">
        <w:rPr>
          <w:bCs w:val="0"/>
        </w:rPr>
        <w:t>mathcal</w:t>
      </w:r>
      <w:proofErr w:type="spellEnd"/>
      <w:r w:rsidRPr="00D84816">
        <w:rPr>
          <w:bCs w:val="0"/>
        </w:rPr>
        <w:t>{R}_F</w:t>
      </w:r>
    </w:p>
    <w:p w14:paraId="68B67C5C" w14:textId="77777777" w:rsidR="00D84816" w:rsidRPr="00D84816" w:rsidRDefault="00D84816" w:rsidP="00D84816">
      <w:pPr>
        <w:rPr>
          <w:bCs w:val="0"/>
        </w:rPr>
      </w:pPr>
      <w:r w:rsidRPr="00D84816">
        <w:rPr>
          <w:bCs w:val="0"/>
        </w:rPr>
        <w:t>Der Operator ordnet jeder funktionalen Relation eine neue funktionale Relation zu.</w:t>
      </w:r>
    </w:p>
    <w:p w14:paraId="3BCDC943" w14:textId="77777777" w:rsidR="00D84816" w:rsidRPr="00D84816" w:rsidRDefault="00D84816" w:rsidP="00D84816">
      <w:pPr>
        <w:rPr>
          <w:bCs w:val="0"/>
        </w:rPr>
      </w:pPr>
      <w:r w:rsidRPr="00D84816">
        <w:rPr>
          <w:bCs w:val="0"/>
        </w:rPr>
        <w:t>Damit entsteht erstmals eine mathematische Beschreibung funktionaler Veränderung.</w:t>
      </w:r>
    </w:p>
    <w:p w14:paraId="60AEE222" w14:textId="77777777" w:rsidR="00D84816" w:rsidRPr="00D84816" w:rsidRDefault="00D84816" w:rsidP="00D84816">
      <w:pPr>
        <w:rPr>
          <w:bCs w:val="0"/>
        </w:rPr>
      </w:pPr>
      <w:r w:rsidRPr="00D84816">
        <w:rPr>
          <w:bCs w:val="0"/>
        </w:rPr>
        <w:pict w14:anchorId="092142AC">
          <v:rect id="_x0000_i1244" style="width:0;height:1.5pt" o:hralign="center" o:hrstd="t" o:hr="t" fillcolor="#a0a0a0" stroked="f"/>
        </w:pict>
      </w:r>
    </w:p>
    <w:p w14:paraId="3026278A" w14:textId="77777777" w:rsidR="00D84816" w:rsidRPr="00D84816" w:rsidRDefault="00D84816" w:rsidP="00D84816">
      <w:pPr>
        <w:rPr>
          <w:b/>
        </w:rPr>
      </w:pPr>
      <w:r w:rsidRPr="00D84816">
        <w:rPr>
          <w:b/>
        </w:rPr>
        <w:t>Interpretation</w:t>
      </w:r>
    </w:p>
    <w:p w14:paraId="42C7B645" w14:textId="77777777" w:rsidR="00D84816" w:rsidRPr="00D84816" w:rsidRDefault="00D84816" w:rsidP="00D84816">
      <w:pPr>
        <w:rPr>
          <w:bCs w:val="0"/>
        </w:rPr>
      </w:pPr>
      <w:r w:rsidRPr="00D84816">
        <w:rPr>
          <w:bCs w:val="0"/>
        </w:rPr>
        <w:t>Der Transformationsoperator beschreibt zunächst ausschließlich mathematische Strukturänderungen.</w:t>
      </w:r>
    </w:p>
    <w:p w14:paraId="02A84671" w14:textId="77777777" w:rsidR="00D84816" w:rsidRPr="00D84816" w:rsidRDefault="00D84816" w:rsidP="00D84816">
      <w:pPr>
        <w:rPr>
          <w:bCs w:val="0"/>
        </w:rPr>
      </w:pPr>
      <w:r w:rsidRPr="00D84816">
        <w:rPr>
          <w:bCs w:val="0"/>
        </w:rPr>
        <w:t xml:space="preserve">Insbesondere werden </w:t>
      </w:r>
      <w:r w:rsidRPr="00D84816">
        <w:rPr>
          <w:b/>
        </w:rPr>
        <w:t>nicht</w:t>
      </w:r>
      <w:r w:rsidRPr="00D84816">
        <w:rPr>
          <w:bCs w:val="0"/>
        </w:rPr>
        <w:t xml:space="preserve"> vorausgesetzt:</w:t>
      </w:r>
    </w:p>
    <w:p w14:paraId="0CA31A92" w14:textId="77777777" w:rsidR="00D84816" w:rsidRPr="00D84816" w:rsidRDefault="00D84816" w:rsidP="00D84816">
      <w:pPr>
        <w:numPr>
          <w:ilvl w:val="0"/>
          <w:numId w:val="23"/>
        </w:numPr>
        <w:rPr>
          <w:bCs w:val="0"/>
        </w:rPr>
      </w:pPr>
      <w:r w:rsidRPr="00D84816">
        <w:rPr>
          <w:bCs w:val="0"/>
        </w:rPr>
        <w:t>zeitliche Entwicklung,</w:t>
      </w:r>
    </w:p>
    <w:p w14:paraId="683F0B63" w14:textId="77777777" w:rsidR="00D84816" w:rsidRPr="00D84816" w:rsidRDefault="00D84816" w:rsidP="00D84816">
      <w:pPr>
        <w:numPr>
          <w:ilvl w:val="0"/>
          <w:numId w:val="23"/>
        </w:numPr>
        <w:rPr>
          <w:bCs w:val="0"/>
        </w:rPr>
      </w:pPr>
      <w:r w:rsidRPr="00D84816">
        <w:rPr>
          <w:bCs w:val="0"/>
        </w:rPr>
        <w:t>Kausalität,</w:t>
      </w:r>
    </w:p>
    <w:p w14:paraId="55A4B636" w14:textId="77777777" w:rsidR="00D84816" w:rsidRPr="00D84816" w:rsidRDefault="00D84816" w:rsidP="00D84816">
      <w:pPr>
        <w:numPr>
          <w:ilvl w:val="0"/>
          <w:numId w:val="23"/>
        </w:numPr>
        <w:rPr>
          <w:bCs w:val="0"/>
        </w:rPr>
      </w:pPr>
      <w:r w:rsidRPr="00D84816">
        <w:rPr>
          <w:bCs w:val="0"/>
        </w:rPr>
        <w:t>physikalische Dynamik,</w:t>
      </w:r>
    </w:p>
    <w:p w14:paraId="2AEF1DB2" w14:textId="77777777" w:rsidR="00D84816" w:rsidRPr="00D84816" w:rsidRDefault="00D84816" w:rsidP="00D84816">
      <w:pPr>
        <w:numPr>
          <w:ilvl w:val="0"/>
          <w:numId w:val="23"/>
        </w:numPr>
        <w:rPr>
          <w:bCs w:val="0"/>
        </w:rPr>
      </w:pPr>
      <w:r w:rsidRPr="00D84816">
        <w:rPr>
          <w:bCs w:val="0"/>
        </w:rPr>
        <w:t>Informationsfluss,</w:t>
      </w:r>
    </w:p>
    <w:p w14:paraId="3252F49B" w14:textId="77777777" w:rsidR="00D84816" w:rsidRPr="00D84816" w:rsidRDefault="00D84816" w:rsidP="00D84816">
      <w:pPr>
        <w:numPr>
          <w:ilvl w:val="0"/>
          <w:numId w:val="23"/>
        </w:numPr>
        <w:rPr>
          <w:bCs w:val="0"/>
        </w:rPr>
      </w:pPr>
      <w:r w:rsidRPr="00D84816">
        <w:rPr>
          <w:bCs w:val="0"/>
        </w:rPr>
        <w:t>Energieübertragung.</w:t>
      </w:r>
    </w:p>
    <w:p w14:paraId="337EA7F7" w14:textId="77777777" w:rsidR="00D84816" w:rsidRPr="00D84816" w:rsidRDefault="00D84816" w:rsidP="00D84816">
      <w:pPr>
        <w:rPr>
          <w:bCs w:val="0"/>
        </w:rPr>
      </w:pPr>
      <w:r w:rsidRPr="00D84816">
        <w:rPr>
          <w:bCs w:val="0"/>
        </w:rPr>
        <w:t>Alle diese Interpretationen entstehen erst in späteren Kapiteln.</w:t>
      </w:r>
    </w:p>
    <w:p w14:paraId="1CFE776A" w14:textId="77777777" w:rsidR="00D84816" w:rsidRPr="00D84816" w:rsidRDefault="00D84816" w:rsidP="00D84816">
      <w:pPr>
        <w:rPr>
          <w:bCs w:val="0"/>
        </w:rPr>
      </w:pPr>
      <w:r w:rsidRPr="00D84816">
        <w:rPr>
          <w:bCs w:val="0"/>
        </w:rPr>
        <w:t>Transformation besitzt hier ausschließlich strukturelle Bedeutung.</w:t>
      </w:r>
    </w:p>
    <w:p w14:paraId="6937D853" w14:textId="77777777" w:rsidR="00D84816" w:rsidRPr="00D84816" w:rsidRDefault="00D84816" w:rsidP="00D84816">
      <w:pPr>
        <w:rPr>
          <w:bCs w:val="0"/>
        </w:rPr>
      </w:pPr>
      <w:r w:rsidRPr="00D84816">
        <w:rPr>
          <w:bCs w:val="0"/>
        </w:rPr>
        <w:pict w14:anchorId="5C07741C">
          <v:rect id="_x0000_i1245" style="width:0;height:1.5pt" o:hralign="center" o:hrstd="t" o:hr="t" fillcolor="#a0a0a0" stroked="f"/>
        </w:pict>
      </w:r>
    </w:p>
    <w:p w14:paraId="1E72D88C" w14:textId="77777777" w:rsidR="00D84816" w:rsidRPr="00D84816" w:rsidRDefault="00D84816" w:rsidP="00D84816">
      <w:pPr>
        <w:rPr>
          <w:b/>
        </w:rPr>
      </w:pPr>
      <w:r w:rsidRPr="00D84816">
        <w:rPr>
          <w:b/>
        </w:rPr>
        <w:t>Definition 3.4.7 (Rekursive Transformation)</w:t>
      </w:r>
    </w:p>
    <w:p w14:paraId="36EA3805" w14:textId="77777777" w:rsidR="00D84816" w:rsidRPr="00D84816" w:rsidRDefault="00D84816" w:rsidP="00D84816">
      <w:pPr>
        <w:rPr>
          <w:bCs w:val="0"/>
        </w:rPr>
      </w:pPr>
      <w:r w:rsidRPr="00D84816">
        <w:rPr>
          <w:bCs w:val="0"/>
        </w:rPr>
        <w:t xml:space="preserve">Ein Transformationsoperator heißt </w:t>
      </w:r>
      <w:r w:rsidRPr="00D84816">
        <w:rPr>
          <w:b/>
        </w:rPr>
        <w:t>rekursiv</w:t>
      </w:r>
      <w:r w:rsidRPr="00D84816">
        <w:rPr>
          <w:bCs w:val="0"/>
        </w:rPr>
        <w:t>, wenn seine wiederholte Anwendung zulässig ist.</w:t>
      </w:r>
    </w:p>
    <w:p w14:paraId="5273E464" w14:textId="77777777" w:rsidR="00D84816" w:rsidRPr="00D84816" w:rsidRDefault="00D84816" w:rsidP="00D84816">
      <w:pPr>
        <w:rPr>
          <w:bCs w:val="0"/>
        </w:rPr>
      </w:pPr>
      <w:r w:rsidRPr="00D84816">
        <w:rPr>
          <w:bCs w:val="0"/>
        </w:rPr>
        <w:t>Formal</w:t>
      </w:r>
    </w:p>
    <w:p w14:paraId="430DC298" w14:textId="77777777" w:rsidR="00D84816" w:rsidRPr="00D84816" w:rsidRDefault="00D84816" w:rsidP="00D84816">
      <w:pPr>
        <w:rPr>
          <w:b/>
        </w:rPr>
      </w:pPr>
      <w:r w:rsidRPr="00D84816">
        <w:rPr>
          <w:b/>
        </w:rPr>
        <w:t>[</w:t>
      </w:r>
      <w:r w:rsidRPr="00D84816">
        <w:rPr>
          <w:b/>
        </w:rPr>
        <w:br/>
        <w:t>\</w:t>
      </w:r>
      <w:proofErr w:type="spellStart"/>
      <w:r w:rsidRPr="00D84816">
        <w:rPr>
          <w:b/>
        </w:rPr>
        <w:t>mathcal</w:t>
      </w:r>
      <w:proofErr w:type="spellEnd"/>
      <w:r w:rsidRPr="00D84816">
        <w:rPr>
          <w:b/>
        </w:rPr>
        <w:t>{T}_F^</w:t>
      </w:r>
      <w:proofErr w:type="gramStart"/>
      <w:r w:rsidRPr="00D84816">
        <w:rPr>
          <w:b/>
        </w:rPr>
        <w:t>{,n</w:t>
      </w:r>
      <w:proofErr w:type="gramEnd"/>
      <w:r w:rsidRPr="00D84816">
        <w:rPr>
          <w:b/>
        </w:rPr>
        <w:t>}</w:t>
      </w:r>
    </w:p>
    <w:p w14:paraId="01EF1B23" w14:textId="77777777" w:rsidR="00D84816" w:rsidRPr="00D84816" w:rsidRDefault="00D84816" w:rsidP="00D84816">
      <w:pPr>
        <w:rPr>
          <w:bCs w:val="0"/>
        </w:rPr>
      </w:pPr>
      <w:r w:rsidRPr="00D84816">
        <w:rPr>
          <w:bCs w:val="0"/>
        </w:rPr>
        <w:t>\</w:t>
      </w:r>
      <w:proofErr w:type="spellStart"/>
      <w:r w:rsidRPr="00D84816">
        <w:rPr>
          <w:bCs w:val="0"/>
        </w:rPr>
        <w:t>underbrace</w:t>
      </w:r>
      <w:proofErr w:type="spellEnd"/>
      <w:r w:rsidRPr="00D84816">
        <w:rPr>
          <w:bCs w:val="0"/>
        </w:rPr>
        <w:t>{</w:t>
      </w:r>
      <w:r w:rsidRPr="00D84816">
        <w:rPr>
          <w:bCs w:val="0"/>
        </w:rPr>
        <w:br/>
        <w:t>\</w:t>
      </w:r>
      <w:proofErr w:type="spellStart"/>
      <w:r w:rsidRPr="00D84816">
        <w:rPr>
          <w:bCs w:val="0"/>
        </w:rPr>
        <w:t>mathcal</w:t>
      </w:r>
      <w:proofErr w:type="spellEnd"/>
      <w:r w:rsidRPr="00D84816">
        <w:rPr>
          <w:bCs w:val="0"/>
        </w:rPr>
        <w:t>{T}_F</w:t>
      </w:r>
      <w:r w:rsidRPr="00D84816">
        <w:rPr>
          <w:bCs w:val="0"/>
        </w:rPr>
        <w:br/>
        <w:t>\</w:t>
      </w:r>
      <w:proofErr w:type="spellStart"/>
      <w:r w:rsidRPr="00D84816">
        <w:rPr>
          <w:bCs w:val="0"/>
        </w:rPr>
        <w:t>circ</w:t>
      </w:r>
      <w:proofErr w:type="spellEnd"/>
      <w:r w:rsidRPr="00D84816">
        <w:rPr>
          <w:bCs w:val="0"/>
        </w:rPr>
        <w:br/>
        <w:t>\</w:t>
      </w:r>
      <w:proofErr w:type="spellStart"/>
      <w:r w:rsidRPr="00D84816">
        <w:rPr>
          <w:bCs w:val="0"/>
        </w:rPr>
        <w:t>mathcal</w:t>
      </w:r>
      <w:proofErr w:type="spellEnd"/>
      <w:r w:rsidRPr="00D84816">
        <w:rPr>
          <w:bCs w:val="0"/>
        </w:rPr>
        <w:t>{T}_F</w:t>
      </w:r>
      <w:r w:rsidRPr="00D84816">
        <w:rPr>
          <w:bCs w:val="0"/>
        </w:rPr>
        <w:br/>
        <w:t>\</w:t>
      </w:r>
      <w:proofErr w:type="spellStart"/>
      <w:r w:rsidRPr="00D84816">
        <w:rPr>
          <w:bCs w:val="0"/>
        </w:rPr>
        <w:t>circ</w:t>
      </w:r>
      <w:proofErr w:type="spellEnd"/>
      <w:r w:rsidRPr="00D84816">
        <w:rPr>
          <w:bCs w:val="0"/>
        </w:rPr>
        <w:br/>
        <w:t>\</w:t>
      </w:r>
      <w:proofErr w:type="spellStart"/>
      <w:r w:rsidRPr="00D84816">
        <w:rPr>
          <w:bCs w:val="0"/>
        </w:rPr>
        <w:t>cdots</w:t>
      </w:r>
      <w:proofErr w:type="spellEnd"/>
      <w:r w:rsidRPr="00D84816">
        <w:rPr>
          <w:bCs w:val="0"/>
        </w:rPr>
        <w:br/>
        <w:t>\</w:t>
      </w:r>
      <w:proofErr w:type="spellStart"/>
      <w:r w:rsidRPr="00D84816">
        <w:rPr>
          <w:bCs w:val="0"/>
        </w:rPr>
        <w:t>circ</w:t>
      </w:r>
      <w:proofErr w:type="spellEnd"/>
      <w:r w:rsidRPr="00D84816">
        <w:rPr>
          <w:bCs w:val="0"/>
        </w:rPr>
        <w:br/>
        <w:t>\</w:t>
      </w:r>
      <w:proofErr w:type="spellStart"/>
      <w:r w:rsidRPr="00D84816">
        <w:rPr>
          <w:bCs w:val="0"/>
        </w:rPr>
        <w:t>mathcal</w:t>
      </w:r>
      <w:proofErr w:type="spellEnd"/>
      <w:r w:rsidRPr="00D84816">
        <w:rPr>
          <w:bCs w:val="0"/>
        </w:rPr>
        <w:t>{T}</w:t>
      </w:r>
      <w:r w:rsidRPr="00D84816">
        <w:rPr>
          <w:bCs w:val="0"/>
          <w:i/>
          <w:iCs/>
        </w:rPr>
        <w:t>F</w:t>
      </w:r>
      <w:r w:rsidRPr="00D84816">
        <w:rPr>
          <w:bCs w:val="0"/>
          <w:i/>
          <w:iCs/>
        </w:rPr>
        <w:br/>
        <w:t>}</w:t>
      </w:r>
      <w:r w:rsidRPr="00D84816">
        <w:rPr>
          <w:bCs w:val="0"/>
        </w:rPr>
        <w:t>{n\</w:t>
      </w:r>
      <w:proofErr w:type="spellStart"/>
      <w:r w:rsidRPr="00D84816">
        <w:rPr>
          <w:bCs w:val="0"/>
        </w:rPr>
        <w:t>text</w:t>
      </w:r>
      <w:proofErr w:type="spellEnd"/>
      <w:r w:rsidRPr="00D84816">
        <w:rPr>
          <w:bCs w:val="0"/>
        </w:rPr>
        <w:t>{-mal}}.</w:t>
      </w:r>
      <w:r w:rsidRPr="00D84816">
        <w:rPr>
          <w:bCs w:val="0"/>
        </w:rPr>
        <w:br/>
        <w:t>\</w:t>
      </w:r>
      <w:proofErr w:type="gramStart"/>
      <w:r w:rsidRPr="00D84816">
        <w:rPr>
          <w:bCs w:val="0"/>
        </w:rPr>
        <w:t>tag{</w:t>
      </w:r>
      <w:proofErr w:type="gramEnd"/>
      <w:r w:rsidRPr="00D84816">
        <w:rPr>
          <w:bCs w:val="0"/>
        </w:rPr>
        <w:t>3.112}</w:t>
      </w:r>
      <w:r w:rsidRPr="00D84816">
        <w:rPr>
          <w:bCs w:val="0"/>
        </w:rPr>
        <w:br/>
        <w:t>]</w:t>
      </w:r>
    </w:p>
    <w:p w14:paraId="4CF0BFFE" w14:textId="77777777" w:rsidR="00D84816" w:rsidRPr="00D84816" w:rsidRDefault="00D84816" w:rsidP="00D84816">
      <w:pPr>
        <w:rPr>
          <w:bCs w:val="0"/>
        </w:rPr>
      </w:pPr>
      <w:r w:rsidRPr="00D84816">
        <w:rPr>
          <w:b/>
        </w:rPr>
        <w:lastRenderedPageBreak/>
        <w:t>Word-</w:t>
      </w:r>
      <w:proofErr w:type="spellStart"/>
      <w:r w:rsidRPr="00D84816">
        <w:rPr>
          <w:b/>
        </w:rPr>
        <w:t>LaTeX</w:t>
      </w:r>
      <w:proofErr w:type="spellEnd"/>
      <w:r w:rsidRPr="00D84816">
        <w:rPr>
          <w:b/>
        </w:rPr>
        <w:t>:</w:t>
      </w:r>
      <w:r w:rsidRPr="00D84816">
        <w:rPr>
          <w:bCs w:val="0"/>
        </w:rPr>
        <w:t xml:space="preserve"> \mathcal{T}_F^{</w:t>
      </w:r>
      <w:proofErr w:type="gramStart"/>
      <w:r w:rsidRPr="00D84816">
        <w:rPr>
          <w:bCs w:val="0"/>
        </w:rPr>
        <w:t>\,n</w:t>
      </w:r>
      <w:proofErr w:type="gramEnd"/>
      <w:r w:rsidRPr="00D84816">
        <w:rPr>
          <w:bCs w:val="0"/>
        </w:rPr>
        <w:t>}=\underbrace{\mathcal{T}_F\circ\mathcal{T}_F\circ\cdots\circ\mathcal{T}_F}_{n\text{-mal}}</w:t>
      </w:r>
    </w:p>
    <w:p w14:paraId="4B02488B" w14:textId="77777777" w:rsidR="00D84816" w:rsidRPr="00D84816" w:rsidRDefault="00D84816" w:rsidP="00D84816">
      <w:pPr>
        <w:rPr>
          <w:bCs w:val="0"/>
        </w:rPr>
      </w:pPr>
      <w:r w:rsidRPr="00D84816">
        <w:rPr>
          <w:bCs w:val="0"/>
        </w:rPr>
        <w:t>Die Rekursion beschreibt damit ausschließlich die wiederholte Anwendung desselben mathematischen Operators.</w:t>
      </w:r>
    </w:p>
    <w:p w14:paraId="31A5E21A" w14:textId="77777777" w:rsidR="00D84816" w:rsidRPr="00D84816" w:rsidRDefault="00D84816" w:rsidP="00D84816">
      <w:pPr>
        <w:rPr>
          <w:bCs w:val="0"/>
        </w:rPr>
      </w:pPr>
      <w:r w:rsidRPr="00D84816">
        <w:rPr>
          <w:bCs w:val="0"/>
        </w:rPr>
        <w:pict w14:anchorId="24FE35C8">
          <v:rect id="_x0000_i1246" style="width:0;height:1.5pt" o:hralign="center" o:hrstd="t" o:hr="t" fillcolor="#a0a0a0" stroked="f"/>
        </w:pict>
      </w:r>
    </w:p>
    <w:p w14:paraId="43DFBE9C" w14:textId="77777777" w:rsidR="00D84816" w:rsidRPr="00D84816" w:rsidRDefault="00D84816" w:rsidP="00D84816">
      <w:pPr>
        <w:rPr>
          <w:b/>
        </w:rPr>
      </w:pPr>
      <w:r w:rsidRPr="00D84816">
        <w:rPr>
          <w:b/>
        </w:rPr>
        <w:t>Lemma 3.4.5</w:t>
      </w:r>
    </w:p>
    <w:p w14:paraId="79A0453A" w14:textId="77777777" w:rsidR="00D84816" w:rsidRPr="00D84816" w:rsidRDefault="00D84816" w:rsidP="00D84816">
      <w:pPr>
        <w:rPr>
          <w:b/>
        </w:rPr>
      </w:pPr>
      <w:r w:rsidRPr="00D84816">
        <w:rPr>
          <w:b/>
        </w:rPr>
        <w:t>Abgeschlossenheit unter Transformation</w:t>
      </w:r>
    </w:p>
    <w:p w14:paraId="148CCB1E" w14:textId="77777777" w:rsidR="00D84816" w:rsidRPr="00D84816" w:rsidRDefault="00D84816" w:rsidP="00D84816">
      <w:pPr>
        <w:rPr>
          <w:bCs w:val="0"/>
        </w:rPr>
      </w:pPr>
      <w:r w:rsidRPr="00D84816">
        <w:rPr>
          <w:bCs w:val="0"/>
        </w:rPr>
        <w:t>Für jede Relation</w:t>
      </w:r>
    </w:p>
    <w:p w14:paraId="7858F9EA" w14:textId="77777777" w:rsidR="00D84816" w:rsidRPr="00D84816" w:rsidRDefault="00D84816" w:rsidP="00D84816">
      <w:pPr>
        <w:rPr>
          <w:bCs w:val="0"/>
        </w:rPr>
      </w:pPr>
      <w:r w:rsidRPr="00D84816">
        <w:rPr>
          <w:bCs w:val="0"/>
        </w:rPr>
        <w:t>[</w:t>
      </w:r>
      <w:r w:rsidRPr="00D84816">
        <w:rPr>
          <w:bCs w:val="0"/>
        </w:rPr>
        <w:br/>
        <w:t>r</w:t>
      </w:r>
      <w:r w:rsidRPr="00D84816">
        <w:rPr>
          <w:bCs w:val="0"/>
        </w:rPr>
        <w:br/>
        <w:t>\in</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
    <w:p w14:paraId="087872CF" w14:textId="77777777" w:rsidR="00D84816" w:rsidRPr="00D84816" w:rsidRDefault="00D84816" w:rsidP="00D84816">
      <w:pPr>
        <w:rPr>
          <w:bCs w:val="0"/>
        </w:rPr>
      </w:pPr>
      <w:r w:rsidRPr="00D84816">
        <w:rPr>
          <w:bCs w:val="0"/>
        </w:rPr>
        <w:t>gilt</w:t>
      </w:r>
    </w:p>
    <w:p w14:paraId="0FD918CA"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T_F(r)</w:t>
      </w:r>
      <w:r w:rsidRPr="00D84816">
        <w:rPr>
          <w:bCs w:val="0"/>
        </w:rPr>
        <w:br/>
        <w:t>\in</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roofErr w:type="gramStart"/>
      <w:r w:rsidRPr="00D84816">
        <w:rPr>
          <w:bCs w:val="0"/>
        </w:rPr>
        <w:t>tag{</w:t>
      </w:r>
      <w:proofErr w:type="gramEnd"/>
      <w:r w:rsidRPr="00D84816">
        <w:rPr>
          <w:bCs w:val="0"/>
        </w:rPr>
        <w:t>3.113}</w:t>
      </w:r>
      <w:r w:rsidRPr="00D84816">
        <w:rPr>
          <w:bCs w:val="0"/>
        </w:rPr>
        <w:br/>
        <w:t>]</w:t>
      </w:r>
    </w:p>
    <w:p w14:paraId="1698A998"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T_F(r)\in\</w:t>
      </w:r>
      <w:proofErr w:type="spellStart"/>
      <w:r w:rsidRPr="00D84816">
        <w:rPr>
          <w:bCs w:val="0"/>
        </w:rPr>
        <w:t>mathcal</w:t>
      </w:r>
      <w:proofErr w:type="spellEnd"/>
      <w:r w:rsidRPr="00D84816">
        <w:rPr>
          <w:bCs w:val="0"/>
        </w:rPr>
        <w:t xml:space="preserve"> R_F</w:t>
      </w:r>
    </w:p>
    <w:p w14:paraId="79AEE623" w14:textId="77777777" w:rsidR="00D84816" w:rsidRPr="00D84816" w:rsidRDefault="00D84816" w:rsidP="00D84816">
      <w:pPr>
        <w:rPr>
          <w:b/>
        </w:rPr>
      </w:pPr>
      <w:r w:rsidRPr="00D84816">
        <w:rPr>
          <w:b/>
        </w:rPr>
        <w:t>Beweis</w:t>
      </w:r>
    </w:p>
    <w:p w14:paraId="45BFB637" w14:textId="77777777" w:rsidR="00D84816" w:rsidRPr="00D84816" w:rsidRDefault="00D84816" w:rsidP="00D84816">
      <w:pPr>
        <w:rPr>
          <w:bCs w:val="0"/>
        </w:rPr>
      </w:pPr>
      <w:r w:rsidRPr="00D84816">
        <w:rPr>
          <w:bCs w:val="0"/>
        </w:rPr>
        <w:t>Die Aussage folgt unmittelbar aus Definition 3.4.6, da der Transformationsoperator als Abbildung</w:t>
      </w:r>
    </w:p>
    <w:p w14:paraId="66BE2C3A"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roofErr w:type="spellStart"/>
      <w:r w:rsidRPr="00D84816">
        <w:rPr>
          <w:bCs w:val="0"/>
        </w:rPr>
        <w:t>rightarrow</w:t>
      </w:r>
      <w:proofErr w:type="spellEnd"/>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
    <w:p w14:paraId="28B39B84" w14:textId="77777777" w:rsidR="00D84816" w:rsidRPr="00D84816" w:rsidRDefault="00D84816" w:rsidP="00D84816">
      <w:pPr>
        <w:rPr>
          <w:bCs w:val="0"/>
        </w:rPr>
      </w:pPr>
      <w:r w:rsidRPr="00D84816">
        <w:rPr>
          <w:bCs w:val="0"/>
        </w:rPr>
        <w:t>definiert wurde.</w:t>
      </w:r>
    </w:p>
    <w:p w14:paraId="0D61E6C1" w14:textId="77777777" w:rsidR="00D84816" w:rsidRPr="00D84816" w:rsidRDefault="00D84816" w:rsidP="00D84816">
      <w:pPr>
        <w:rPr>
          <w:bCs w:val="0"/>
        </w:rPr>
      </w:pPr>
      <w:r w:rsidRPr="00D84816">
        <w:rPr>
          <w:rFonts w:ascii="Cambria Math" w:hAnsi="Cambria Math" w:cs="Cambria Math"/>
          <w:bCs w:val="0"/>
        </w:rPr>
        <w:t>∎</w:t>
      </w:r>
    </w:p>
    <w:p w14:paraId="7FDE3EBE" w14:textId="77777777" w:rsidR="00D84816" w:rsidRPr="00D84816" w:rsidRDefault="00D84816" w:rsidP="00D84816">
      <w:pPr>
        <w:rPr>
          <w:bCs w:val="0"/>
        </w:rPr>
      </w:pPr>
      <w:r w:rsidRPr="00D84816">
        <w:rPr>
          <w:bCs w:val="0"/>
        </w:rPr>
        <w:pict w14:anchorId="47620ACE">
          <v:rect id="_x0000_i1247" style="width:0;height:1.5pt" o:hralign="center" o:hrstd="t" o:hr="t" fillcolor="#a0a0a0" stroked="f"/>
        </w:pict>
      </w:r>
    </w:p>
    <w:p w14:paraId="0C1A0DEA" w14:textId="77777777" w:rsidR="00D84816" w:rsidRPr="00D84816" w:rsidRDefault="00D84816" w:rsidP="00D84816">
      <w:pPr>
        <w:rPr>
          <w:b/>
        </w:rPr>
      </w:pPr>
      <w:r w:rsidRPr="00D84816">
        <w:rPr>
          <w:b/>
        </w:rPr>
        <w:t>Lemma 3.4.6</w:t>
      </w:r>
    </w:p>
    <w:p w14:paraId="5E948C78" w14:textId="77777777" w:rsidR="00D84816" w:rsidRPr="00D84816" w:rsidRDefault="00D84816" w:rsidP="00D84816">
      <w:pPr>
        <w:rPr>
          <w:b/>
        </w:rPr>
      </w:pPr>
      <w:r w:rsidRPr="00D84816">
        <w:rPr>
          <w:b/>
        </w:rPr>
        <w:t>Rekursive Abgeschlossenheit</w:t>
      </w:r>
    </w:p>
    <w:p w14:paraId="03DDB5DC" w14:textId="77777777" w:rsidR="00D84816" w:rsidRPr="00D84816" w:rsidRDefault="00D84816" w:rsidP="00D84816">
      <w:pPr>
        <w:rPr>
          <w:bCs w:val="0"/>
        </w:rPr>
      </w:pPr>
      <w:r w:rsidRPr="00D84816">
        <w:rPr>
          <w:bCs w:val="0"/>
        </w:rPr>
        <w:t>Für jedes</w:t>
      </w:r>
    </w:p>
    <w:p w14:paraId="6B96595D" w14:textId="77777777" w:rsidR="00D84816" w:rsidRPr="00D84816" w:rsidRDefault="00D84816" w:rsidP="00D84816">
      <w:pPr>
        <w:rPr>
          <w:bCs w:val="0"/>
        </w:rPr>
      </w:pPr>
      <w:r w:rsidRPr="00D84816">
        <w:rPr>
          <w:bCs w:val="0"/>
        </w:rPr>
        <w:t>[</w:t>
      </w:r>
      <w:r w:rsidRPr="00D84816">
        <w:rPr>
          <w:bCs w:val="0"/>
        </w:rPr>
        <w:br/>
        <w:t>n</w:t>
      </w:r>
      <w:r w:rsidRPr="00D84816">
        <w:rPr>
          <w:bCs w:val="0"/>
        </w:rPr>
        <w:br/>
        <w:t>\in</w:t>
      </w:r>
      <w:r w:rsidRPr="00D84816">
        <w:rPr>
          <w:bCs w:val="0"/>
        </w:rPr>
        <w:br/>
        <w:t>\</w:t>
      </w:r>
      <w:proofErr w:type="spellStart"/>
      <w:r w:rsidRPr="00D84816">
        <w:rPr>
          <w:bCs w:val="0"/>
        </w:rPr>
        <w:t>mathbb</w:t>
      </w:r>
      <w:proofErr w:type="spellEnd"/>
      <w:r w:rsidRPr="00D84816">
        <w:rPr>
          <w:bCs w:val="0"/>
        </w:rPr>
        <w:t xml:space="preserve"> N</w:t>
      </w:r>
      <w:r w:rsidRPr="00D84816">
        <w:rPr>
          <w:bCs w:val="0"/>
        </w:rPr>
        <w:br/>
        <w:t>]</w:t>
      </w:r>
    </w:p>
    <w:p w14:paraId="01EF3794" w14:textId="77777777" w:rsidR="00D84816" w:rsidRPr="00D84816" w:rsidRDefault="00D84816" w:rsidP="00D84816">
      <w:pPr>
        <w:rPr>
          <w:bCs w:val="0"/>
        </w:rPr>
      </w:pPr>
      <w:r w:rsidRPr="00D84816">
        <w:rPr>
          <w:bCs w:val="0"/>
        </w:rPr>
        <w:lastRenderedPageBreak/>
        <w:t>gilt</w:t>
      </w:r>
    </w:p>
    <w:p w14:paraId="5133E6BB"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r w:rsidRPr="00D84816">
        <w:rPr>
          <w:bCs w:val="0"/>
        </w:rPr>
        <w:br/>
        <w:t>(r)</w:t>
      </w:r>
      <w:r w:rsidRPr="00D84816">
        <w:rPr>
          <w:bCs w:val="0"/>
        </w:rPr>
        <w:br/>
        <w:t>\in</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\tag{3.114}</w:t>
      </w:r>
      <w:r w:rsidRPr="00D84816">
        <w:rPr>
          <w:bCs w:val="0"/>
        </w:rPr>
        <w:br/>
        <w:t>]</w:t>
      </w:r>
    </w:p>
    <w:p w14:paraId="4F277617"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}(r)\in\</w:t>
      </w:r>
      <w:proofErr w:type="spellStart"/>
      <w:r w:rsidRPr="00D84816">
        <w:rPr>
          <w:bCs w:val="0"/>
        </w:rPr>
        <w:t>mathcal</w:t>
      </w:r>
      <w:proofErr w:type="spellEnd"/>
      <w:r w:rsidRPr="00D84816">
        <w:rPr>
          <w:bCs w:val="0"/>
        </w:rPr>
        <w:t xml:space="preserve"> R_F</w:t>
      </w:r>
    </w:p>
    <w:p w14:paraId="37EA3F40" w14:textId="77777777" w:rsidR="00D84816" w:rsidRPr="00D84816" w:rsidRDefault="00D84816" w:rsidP="00D84816">
      <w:pPr>
        <w:rPr>
          <w:b/>
        </w:rPr>
      </w:pPr>
      <w:r w:rsidRPr="00D84816">
        <w:rPr>
          <w:b/>
        </w:rPr>
        <w:t>Beweis</w:t>
      </w:r>
    </w:p>
    <w:p w14:paraId="30894D7F" w14:textId="77777777" w:rsidR="00D84816" w:rsidRPr="00D84816" w:rsidRDefault="00D84816" w:rsidP="00D84816">
      <w:pPr>
        <w:rPr>
          <w:bCs w:val="0"/>
        </w:rPr>
      </w:pPr>
      <w:r w:rsidRPr="00D84816">
        <w:rPr>
          <w:bCs w:val="0"/>
        </w:rPr>
        <w:t>Der Beweis erfolgt durch vollständige Induktion über</w:t>
      </w:r>
    </w:p>
    <w:p w14:paraId="1E6ED369" w14:textId="77777777" w:rsidR="00D84816" w:rsidRPr="00D84816" w:rsidRDefault="00D84816" w:rsidP="00D84816">
      <w:pPr>
        <w:rPr>
          <w:bCs w:val="0"/>
        </w:rPr>
      </w:pPr>
      <w:r w:rsidRPr="00D84816">
        <w:rPr>
          <w:bCs w:val="0"/>
        </w:rPr>
        <w:t>[</w:t>
      </w:r>
      <w:r w:rsidRPr="00D84816">
        <w:rPr>
          <w:bCs w:val="0"/>
        </w:rPr>
        <w:br/>
        <w:t>n.</w:t>
      </w:r>
      <w:r w:rsidRPr="00D84816">
        <w:rPr>
          <w:bCs w:val="0"/>
        </w:rPr>
        <w:br/>
        <w:t>]</w:t>
      </w:r>
    </w:p>
    <w:p w14:paraId="1CB1278E" w14:textId="77777777" w:rsidR="00D84816" w:rsidRPr="00D84816" w:rsidRDefault="00D84816" w:rsidP="00D84816">
      <w:pPr>
        <w:rPr>
          <w:bCs w:val="0"/>
        </w:rPr>
      </w:pPr>
      <w:r w:rsidRPr="00D84816">
        <w:rPr>
          <w:bCs w:val="0"/>
        </w:rPr>
        <w:t>Für</w:t>
      </w:r>
    </w:p>
    <w:p w14:paraId="53474634" w14:textId="77777777" w:rsidR="00D84816" w:rsidRPr="00D84816" w:rsidRDefault="00D84816" w:rsidP="00D84816">
      <w:pPr>
        <w:rPr>
          <w:bCs w:val="0"/>
        </w:rPr>
      </w:pPr>
      <w:r w:rsidRPr="00D84816">
        <w:rPr>
          <w:bCs w:val="0"/>
        </w:rPr>
        <w:t>[</w:t>
      </w:r>
      <w:r w:rsidRPr="00D84816">
        <w:rPr>
          <w:bCs w:val="0"/>
        </w:rPr>
        <w:br/>
        <w:t>n=1</w:t>
      </w:r>
      <w:r w:rsidRPr="00D84816">
        <w:rPr>
          <w:bCs w:val="0"/>
        </w:rPr>
        <w:br/>
        <w:t>]</w:t>
      </w:r>
    </w:p>
    <w:p w14:paraId="705D2E00" w14:textId="77777777" w:rsidR="00D84816" w:rsidRPr="00D84816" w:rsidRDefault="00D84816" w:rsidP="00D84816">
      <w:pPr>
        <w:rPr>
          <w:bCs w:val="0"/>
        </w:rPr>
      </w:pPr>
      <w:r w:rsidRPr="00D84816">
        <w:rPr>
          <w:bCs w:val="0"/>
        </w:rPr>
        <w:t>gilt die Aussage nach Lemma 3.4.5.</w:t>
      </w:r>
    </w:p>
    <w:p w14:paraId="41BAB288" w14:textId="77777777" w:rsidR="00D84816" w:rsidRPr="00D84816" w:rsidRDefault="00D84816" w:rsidP="00D84816">
      <w:pPr>
        <w:rPr>
          <w:bCs w:val="0"/>
        </w:rPr>
      </w:pPr>
      <w:r w:rsidRPr="00D84816">
        <w:rPr>
          <w:bCs w:val="0"/>
        </w:rPr>
        <w:t>Sei sie nun für</w:t>
      </w:r>
    </w:p>
    <w:p w14:paraId="325FE10D" w14:textId="77777777" w:rsidR="00D84816" w:rsidRPr="00D84816" w:rsidRDefault="00D84816" w:rsidP="00D84816">
      <w:pPr>
        <w:rPr>
          <w:bCs w:val="0"/>
        </w:rPr>
      </w:pPr>
      <w:r w:rsidRPr="00D84816">
        <w:rPr>
          <w:bCs w:val="0"/>
        </w:rPr>
        <w:t>[</w:t>
      </w:r>
      <w:r w:rsidRPr="00D84816">
        <w:rPr>
          <w:bCs w:val="0"/>
        </w:rPr>
        <w:br/>
        <w:t>n</w:t>
      </w:r>
      <w:r w:rsidRPr="00D84816">
        <w:rPr>
          <w:bCs w:val="0"/>
        </w:rPr>
        <w:br/>
        <w:t>]</w:t>
      </w:r>
    </w:p>
    <w:p w14:paraId="23497ACE" w14:textId="77777777" w:rsidR="00D84816" w:rsidRPr="00D84816" w:rsidRDefault="00D84816" w:rsidP="00D84816">
      <w:pPr>
        <w:rPr>
          <w:bCs w:val="0"/>
        </w:rPr>
      </w:pPr>
      <w:r w:rsidRPr="00D84816">
        <w:rPr>
          <w:bCs w:val="0"/>
        </w:rPr>
        <w:t>gültig.</w:t>
      </w:r>
    </w:p>
    <w:p w14:paraId="54F8E476" w14:textId="77777777" w:rsidR="00D84816" w:rsidRPr="00D84816" w:rsidRDefault="00D84816" w:rsidP="00D84816">
      <w:pPr>
        <w:rPr>
          <w:bCs w:val="0"/>
        </w:rPr>
      </w:pPr>
      <w:r w:rsidRPr="00D84816">
        <w:rPr>
          <w:bCs w:val="0"/>
        </w:rPr>
        <w:t>Dann gilt</w:t>
      </w:r>
    </w:p>
    <w:p w14:paraId="6B616279" w14:textId="77777777" w:rsidR="00D84816" w:rsidRPr="00D84816" w:rsidRDefault="00D84816" w:rsidP="00D84816">
      <w:pPr>
        <w:rPr>
          <w:b/>
        </w:rPr>
      </w:pPr>
      <w:r w:rsidRPr="00D84816">
        <w:rPr>
          <w:b/>
        </w:rPr>
        <w:t>[</w:t>
      </w:r>
      <w:r w:rsidRPr="00D84816">
        <w:rPr>
          <w:b/>
        </w:rPr>
        <w:br/>
        <w:t>\</w:t>
      </w:r>
      <w:proofErr w:type="spellStart"/>
      <w:r w:rsidRPr="00D84816">
        <w:rPr>
          <w:b/>
        </w:rPr>
        <w:t>mathcal</w:t>
      </w:r>
      <w:proofErr w:type="spellEnd"/>
      <w:r w:rsidRPr="00D84816">
        <w:rPr>
          <w:b/>
        </w:rPr>
        <w:t xml:space="preserve"> T_F^</w:t>
      </w:r>
      <w:proofErr w:type="gramStart"/>
      <w:r w:rsidRPr="00D84816">
        <w:rPr>
          <w:b/>
        </w:rPr>
        <w:t>{,n</w:t>
      </w:r>
      <w:proofErr w:type="gramEnd"/>
      <w:r w:rsidRPr="00D84816">
        <w:rPr>
          <w:b/>
        </w:rPr>
        <w:t>+1}</w:t>
      </w:r>
    </w:p>
    <w:p w14:paraId="120BB379"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T_F</w:t>
      </w:r>
      <w:r w:rsidRPr="00D84816">
        <w:rPr>
          <w:bCs w:val="0"/>
        </w:rPr>
        <w:br/>
        <w:t>\</w:t>
      </w:r>
      <w:proofErr w:type="spellStart"/>
      <w:r w:rsidRPr="00D84816">
        <w:rPr>
          <w:bCs w:val="0"/>
        </w:rPr>
        <w:t>circ</w:t>
      </w:r>
      <w:proofErr w:type="spellEnd"/>
      <w:r w:rsidRPr="00D84816">
        <w:rPr>
          <w:bCs w:val="0"/>
        </w:rPr>
        <w:b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r w:rsidRPr="00D84816">
        <w:rPr>
          <w:bCs w:val="0"/>
        </w:rPr>
        <w:br/>
        <w:t>]</w:t>
      </w:r>
    </w:p>
    <w:p w14:paraId="65F0D1A4" w14:textId="77777777" w:rsidR="00D84816" w:rsidRPr="00D84816" w:rsidRDefault="00D84816" w:rsidP="00D84816">
      <w:pPr>
        <w:rPr>
          <w:bCs w:val="0"/>
        </w:rPr>
      </w:pPr>
      <w:r w:rsidRPr="00D84816">
        <w:rPr>
          <w:bCs w:val="0"/>
        </w:rPr>
        <w:t>Nach Induktionsvoraussetzung liegt</w:t>
      </w:r>
    </w:p>
    <w:p w14:paraId="62A7729E"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}(r)</w:t>
      </w:r>
      <w:r w:rsidRPr="00D84816">
        <w:rPr>
          <w:bCs w:val="0"/>
        </w:rPr>
        <w:br/>
        <w:t>]</w:t>
      </w:r>
    </w:p>
    <w:p w14:paraId="4CE502C5" w14:textId="77777777" w:rsidR="00D84816" w:rsidRPr="00D84816" w:rsidRDefault="00D84816" w:rsidP="00D84816">
      <w:pPr>
        <w:rPr>
          <w:bCs w:val="0"/>
        </w:rPr>
      </w:pPr>
      <w:r w:rsidRPr="00D84816">
        <w:rPr>
          <w:bCs w:val="0"/>
        </w:rPr>
        <w:t>wieder in</w:t>
      </w:r>
    </w:p>
    <w:p w14:paraId="08A82493"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
    <w:p w14:paraId="358FC92F" w14:textId="77777777" w:rsidR="00D84816" w:rsidRPr="00D84816" w:rsidRDefault="00D84816" w:rsidP="00D84816">
      <w:pPr>
        <w:rPr>
          <w:bCs w:val="0"/>
        </w:rPr>
      </w:pPr>
      <w:r w:rsidRPr="00D84816">
        <w:rPr>
          <w:bCs w:val="0"/>
        </w:rPr>
        <w:t>Da</w:t>
      </w:r>
    </w:p>
    <w:p w14:paraId="6825E93D" w14:textId="77777777" w:rsidR="00D84816" w:rsidRPr="00D84816" w:rsidRDefault="00D84816" w:rsidP="00D84816">
      <w:pPr>
        <w:rPr>
          <w:bCs w:val="0"/>
        </w:rPr>
      </w:pPr>
      <w:r w:rsidRPr="00D84816">
        <w:rPr>
          <w:bCs w:val="0"/>
        </w:rPr>
        <w:lastRenderedPageBreak/>
        <w:t>[</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p>
    <w:p w14:paraId="1171A8D9" w14:textId="77777777" w:rsidR="00D84816" w:rsidRPr="00D84816" w:rsidRDefault="00D84816" w:rsidP="00D84816">
      <w:pPr>
        <w:rPr>
          <w:bCs w:val="0"/>
        </w:rPr>
      </w:pPr>
      <w:r w:rsidRPr="00D84816">
        <w:rPr>
          <w:bCs w:val="0"/>
        </w:rPr>
        <w:t>nach Definition wiederum auf</w:t>
      </w:r>
    </w:p>
    <w:p w14:paraId="50673E95"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
    <w:p w14:paraId="23D8CB59" w14:textId="77777777" w:rsidR="00D84816" w:rsidRPr="00D84816" w:rsidRDefault="00D84816" w:rsidP="00D84816">
      <w:pPr>
        <w:rPr>
          <w:bCs w:val="0"/>
        </w:rPr>
      </w:pPr>
      <w:r w:rsidRPr="00D84816">
        <w:rPr>
          <w:bCs w:val="0"/>
        </w:rPr>
        <w:t>abbildet,</w:t>
      </w:r>
    </w:p>
    <w:p w14:paraId="4EFDDA6A" w14:textId="77777777" w:rsidR="00D84816" w:rsidRPr="00D84816" w:rsidRDefault="00D84816" w:rsidP="00D84816">
      <w:pPr>
        <w:rPr>
          <w:bCs w:val="0"/>
        </w:rPr>
      </w:pPr>
      <w:r w:rsidRPr="00D84816">
        <w:rPr>
          <w:bCs w:val="0"/>
        </w:rPr>
        <w:t>liegt auch</w:t>
      </w:r>
    </w:p>
    <w:p w14:paraId="7BB1007A"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+1}(r)</w:t>
      </w:r>
      <w:r w:rsidRPr="00D84816">
        <w:rPr>
          <w:bCs w:val="0"/>
        </w:rPr>
        <w:br/>
        <w:t>]</w:t>
      </w:r>
    </w:p>
    <w:p w14:paraId="506C3EB5" w14:textId="77777777" w:rsidR="00D84816" w:rsidRPr="00D84816" w:rsidRDefault="00D84816" w:rsidP="00D84816">
      <w:pPr>
        <w:rPr>
          <w:bCs w:val="0"/>
        </w:rPr>
      </w:pPr>
      <w:r w:rsidRPr="00D84816">
        <w:rPr>
          <w:bCs w:val="0"/>
        </w:rPr>
        <w:t>in</w:t>
      </w:r>
    </w:p>
    <w:p w14:paraId="63AE7F4B"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
    <w:p w14:paraId="38563C69" w14:textId="77777777" w:rsidR="00D84816" w:rsidRPr="00D84816" w:rsidRDefault="00D84816" w:rsidP="00D84816">
      <w:pPr>
        <w:rPr>
          <w:bCs w:val="0"/>
        </w:rPr>
      </w:pPr>
      <w:r w:rsidRPr="00D84816">
        <w:rPr>
          <w:rFonts w:ascii="Cambria Math" w:hAnsi="Cambria Math" w:cs="Cambria Math"/>
          <w:bCs w:val="0"/>
        </w:rPr>
        <w:t>∎</w:t>
      </w:r>
    </w:p>
    <w:p w14:paraId="5F584BA7" w14:textId="77777777" w:rsidR="00D84816" w:rsidRPr="00D84816" w:rsidRDefault="00D84816" w:rsidP="00D84816">
      <w:pPr>
        <w:rPr>
          <w:bCs w:val="0"/>
        </w:rPr>
      </w:pPr>
      <w:r w:rsidRPr="00D84816">
        <w:rPr>
          <w:bCs w:val="0"/>
        </w:rPr>
        <w:pict w14:anchorId="17454FD0">
          <v:rect id="_x0000_i1248" style="width:0;height:1.5pt" o:hralign="center" o:hrstd="t" o:hr="t" fillcolor="#a0a0a0" stroked="f"/>
        </w:pict>
      </w:r>
    </w:p>
    <w:p w14:paraId="595B38C2" w14:textId="77777777" w:rsidR="00D84816" w:rsidRPr="00D84816" w:rsidRDefault="00D84816" w:rsidP="00D84816">
      <w:pPr>
        <w:rPr>
          <w:b/>
        </w:rPr>
      </w:pPr>
      <w:r w:rsidRPr="00D84816">
        <w:rPr>
          <w:b/>
        </w:rPr>
        <w:t>Satz 3.4.3</w:t>
      </w:r>
    </w:p>
    <w:p w14:paraId="1B9D4451" w14:textId="77777777" w:rsidR="00D84816" w:rsidRPr="00D84816" w:rsidRDefault="00D84816" w:rsidP="00D84816">
      <w:pPr>
        <w:rPr>
          <w:b/>
        </w:rPr>
      </w:pPr>
      <w:r w:rsidRPr="00D84816">
        <w:rPr>
          <w:b/>
        </w:rPr>
        <w:t>Existenz rekursiver Transformationsräume</w:t>
      </w:r>
    </w:p>
    <w:p w14:paraId="7B52A918" w14:textId="77777777" w:rsidR="00D84816" w:rsidRPr="00D84816" w:rsidRDefault="00D84816" w:rsidP="00D84816">
      <w:pPr>
        <w:rPr>
          <w:bCs w:val="0"/>
        </w:rPr>
      </w:pPr>
      <w:r w:rsidRPr="00D84816">
        <w:rPr>
          <w:bCs w:val="0"/>
        </w:rPr>
        <w:t>Die Menge</w:t>
      </w:r>
    </w:p>
    <w:p w14:paraId="2D2DFD79" w14:textId="77777777" w:rsidR="00D84816" w:rsidRPr="00D84816" w:rsidRDefault="00D84816" w:rsidP="00D84816">
      <w:pPr>
        <w:rPr>
          <w:bCs w:val="0"/>
        </w:rPr>
      </w:pPr>
      <w:r w:rsidRPr="00D84816">
        <w:rPr>
          <w:bCs w:val="0"/>
        </w:rPr>
        <w:t>[</w:t>
      </w:r>
      <w:r w:rsidRPr="00D84816">
        <w:rPr>
          <w:bCs w:val="0"/>
        </w:rPr>
        <w:br/>
        <w:t>\</w:t>
      </w:r>
      <w:proofErr w:type="spellStart"/>
      <w:proofErr w:type="gramStart"/>
      <w:r w:rsidRPr="00D84816">
        <w:rPr>
          <w:bCs w:val="0"/>
        </w:rPr>
        <w:t>left</w:t>
      </w:r>
      <w:proofErr w:type="spellEnd"/>
      <w:r w:rsidRPr="00D84816">
        <w:rPr>
          <w:bCs w:val="0"/>
        </w:rPr>
        <w:t>(</w:t>
      </w:r>
      <w:proofErr w:type="gramEnd"/>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proofErr w:type="spellStart"/>
      <w:r w:rsidRPr="00D84816">
        <w:rPr>
          <w:bCs w:val="0"/>
        </w:rPr>
        <w:t>right</w:t>
      </w:r>
      <w:proofErr w:type="spellEnd"/>
      <w:r w:rsidRPr="00D84816">
        <w:rPr>
          <w:bCs w:val="0"/>
        </w:rPr>
        <w:t>)</w:t>
      </w:r>
      <w:r w:rsidRPr="00D84816">
        <w:rPr>
          <w:bCs w:val="0"/>
        </w:rPr>
        <w:br/>
        <w:t>\tag{3.115}</w:t>
      </w:r>
      <w:r w:rsidRPr="00D84816">
        <w:rPr>
          <w:bCs w:val="0"/>
        </w:rPr>
        <w:br/>
        <w:t>]</w:t>
      </w:r>
    </w:p>
    <w:p w14:paraId="5861D942"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proofErr w:type="gramStart"/>
      <w:r w:rsidRPr="00D84816">
        <w:rPr>
          <w:bCs w:val="0"/>
        </w:rPr>
        <w:t>left</w:t>
      </w:r>
      <w:proofErr w:type="spellEnd"/>
      <w:r w:rsidRPr="00D84816">
        <w:rPr>
          <w:bCs w:val="0"/>
        </w:rPr>
        <w:t>(</w:t>
      </w:r>
      <w:proofErr w:type="gramEnd"/>
      <w:r w:rsidRPr="00D84816">
        <w:rPr>
          <w:bCs w:val="0"/>
        </w:rPr>
        <w:t>\</w:t>
      </w:r>
      <w:proofErr w:type="spellStart"/>
      <w:r w:rsidRPr="00D84816">
        <w:rPr>
          <w:bCs w:val="0"/>
        </w:rPr>
        <w:t>mathcal</w:t>
      </w:r>
      <w:proofErr w:type="spellEnd"/>
      <w:r w:rsidRPr="00D84816">
        <w:rPr>
          <w:bCs w:val="0"/>
        </w:rPr>
        <w:t xml:space="preserve"> R_F,\</w:t>
      </w:r>
      <w:proofErr w:type="spellStart"/>
      <w:r w:rsidRPr="00D84816">
        <w:rPr>
          <w:bCs w:val="0"/>
        </w:rPr>
        <w:t>mathcal</w:t>
      </w:r>
      <w:proofErr w:type="spellEnd"/>
      <w:r w:rsidRPr="00D84816">
        <w:rPr>
          <w:bCs w:val="0"/>
        </w:rPr>
        <w:t xml:space="preserve"> T_F\</w:t>
      </w:r>
      <w:proofErr w:type="spellStart"/>
      <w:r w:rsidRPr="00D84816">
        <w:rPr>
          <w:bCs w:val="0"/>
        </w:rPr>
        <w:t>right</w:t>
      </w:r>
      <w:proofErr w:type="spellEnd"/>
      <w:r w:rsidRPr="00D84816">
        <w:rPr>
          <w:bCs w:val="0"/>
        </w:rPr>
        <w:t>)</w:t>
      </w:r>
    </w:p>
    <w:p w14:paraId="3CD88BB3" w14:textId="77777777" w:rsidR="00D84816" w:rsidRPr="00D84816" w:rsidRDefault="00D84816" w:rsidP="00D84816">
      <w:pPr>
        <w:rPr>
          <w:bCs w:val="0"/>
        </w:rPr>
      </w:pPr>
      <w:r w:rsidRPr="00D84816">
        <w:rPr>
          <w:bCs w:val="0"/>
        </w:rPr>
        <w:t xml:space="preserve">bildet einen </w:t>
      </w:r>
      <w:r w:rsidRPr="00D84816">
        <w:rPr>
          <w:b/>
        </w:rPr>
        <w:t>funktionalen Transformationsraum</w:t>
      </w:r>
      <w:r w:rsidRPr="00D84816">
        <w:rPr>
          <w:bCs w:val="0"/>
        </w:rPr>
        <w:t>.</w:t>
      </w:r>
    </w:p>
    <w:p w14:paraId="5A7419E2" w14:textId="77777777" w:rsidR="00D84816" w:rsidRPr="00D84816" w:rsidRDefault="00D84816" w:rsidP="00D84816">
      <w:pPr>
        <w:rPr>
          <w:b/>
        </w:rPr>
      </w:pPr>
      <w:r w:rsidRPr="00D84816">
        <w:rPr>
          <w:b/>
        </w:rPr>
        <w:t>Beweis</w:t>
      </w:r>
    </w:p>
    <w:p w14:paraId="3311D45C" w14:textId="77777777" w:rsidR="00D84816" w:rsidRPr="00D84816" w:rsidRDefault="00D84816" w:rsidP="00D84816">
      <w:pPr>
        <w:rPr>
          <w:bCs w:val="0"/>
        </w:rPr>
      </w:pPr>
      <w:r w:rsidRPr="00D84816">
        <w:rPr>
          <w:bCs w:val="0"/>
        </w:rPr>
        <w:t>Nach Definition 3.4.6 existiert ein Operator</w:t>
      </w:r>
    </w:p>
    <w:p w14:paraId="4E0C9E6B"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p>
    <w:p w14:paraId="55265645" w14:textId="77777777" w:rsidR="00D84816" w:rsidRPr="00D84816" w:rsidRDefault="00D84816" w:rsidP="00D84816">
      <w:pPr>
        <w:rPr>
          <w:bCs w:val="0"/>
        </w:rPr>
      </w:pPr>
      <w:r w:rsidRPr="00D84816">
        <w:rPr>
          <w:bCs w:val="0"/>
        </w:rPr>
        <w:t>Nach Lemma 3.4.5 bleibt die Relationsstruktur unter diesem Operator abgeschlossen.</w:t>
      </w:r>
    </w:p>
    <w:p w14:paraId="3AC88862" w14:textId="77777777" w:rsidR="00D84816" w:rsidRPr="00D84816" w:rsidRDefault="00D84816" w:rsidP="00D84816">
      <w:pPr>
        <w:rPr>
          <w:bCs w:val="0"/>
        </w:rPr>
      </w:pPr>
      <w:r w:rsidRPr="00D84816">
        <w:rPr>
          <w:bCs w:val="0"/>
        </w:rPr>
        <w:t>Nach Lemma 3.4.6 gilt dies ebenso für beliebig viele rekursive Anwendungen.</w:t>
      </w:r>
    </w:p>
    <w:p w14:paraId="3A24DFFC" w14:textId="77777777" w:rsidR="00D84816" w:rsidRPr="00D84816" w:rsidRDefault="00D84816" w:rsidP="00D84816">
      <w:pPr>
        <w:rPr>
          <w:bCs w:val="0"/>
        </w:rPr>
      </w:pPr>
      <w:r w:rsidRPr="00D84816">
        <w:rPr>
          <w:bCs w:val="0"/>
        </w:rPr>
        <w:t>Damit bilden</w:t>
      </w:r>
    </w:p>
    <w:p w14:paraId="33B18BDB" w14:textId="77777777" w:rsidR="00D84816" w:rsidRPr="00D84816" w:rsidRDefault="00D84816" w:rsidP="00D84816">
      <w:pPr>
        <w:rPr>
          <w:bCs w:val="0"/>
        </w:rPr>
      </w:pPr>
      <w:r w:rsidRPr="00D84816">
        <w:rPr>
          <w:bCs w:val="0"/>
        </w:rPr>
        <w:lastRenderedPageBreak/>
        <w:t>[</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
    <w:p w14:paraId="3D4F2B13" w14:textId="77777777" w:rsidR="00D84816" w:rsidRPr="00D84816" w:rsidRDefault="00D84816" w:rsidP="00D84816">
      <w:pPr>
        <w:rPr>
          <w:bCs w:val="0"/>
        </w:rPr>
      </w:pPr>
      <w:r w:rsidRPr="00D84816">
        <w:rPr>
          <w:bCs w:val="0"/>
        </w:rPr>
        <w:t>und</w:t>
      </w:r>
    </w:p>
    <w:p w14:paraId="21343B91"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p>
    <w:p w14:paraId="6BDDDDF9" w14:textId="77777777" w:rsidR="00D84816" w:rsidRPr="00D84816" w:rsidRDefault="00D84816" w:rsidP="00D84816">
      <w:pPr>
        <w:rPr>
          <w:bCs w:val="0"/>
        </w:rPr>
      </w:pPr>
      <w:r w:rsidRPr="00D84816">
        <w:rPr>
          <w:bCs w:val="0"/>
        </w:rPr>
        <w:t>gemeinsam einen mathematischen Raum rekursiver Transformationen.</w:t>
      </w:r>
    </w:p>
    <w:p w14:paraId="3999916B" w14:textId="77777777" w:rsidR="00D84816" w:rsidRPr="00D84816" w:rsidRDefault="00D84816" w:rsidP="00D84816">
      <w:pPr>
        <w:rPr>
          <w:bCs w:val="0"/>
        </w:rPr>
      </w:pPr>
      <w:r w:rsidRPr="00D84816">
        <w:rPr>
          <w:rFonts w:ascii="Cambria Math" w:hAnsi="Cambria Math" w:cs="Cambria Math"/>
          <w:bCs w:val="0"/>
        </w:rPr>
        <w:t>∎</w:t>
      </w:r>
    </w:p>
    <w:p w14:paraId="536C885E" w14:textId="77777777" w:rsidR="00D84816" w:rsidRPr="00D84816" w:rsidRDefault="00D84816" w:rsidP="00D84816">
      <w:pPr>
        <w:rPr>
          <w:bCs w:val="0"/>
        </w:rPr>
      </w:pPr>
      <w:r w:rsidRPr="00D84816">
        <w:rPr>
          <w:bCs w:val="0"/>
        </w:rPr>
        <w:pict w14:anchorId="5913A345">
          <v:rect id="_x0000_i1249" style="width:0;height:1.5pt" o:hralign="center" o:hrstd="t" o:hr="t" fillcolor="#a0a0a0" stroked="f"/>
        </w:pict>
      </w:r>
    </w:p>
    <w:p w14:paraId="05B85778" w14:textId="77777777" w:rsidR="00D84816" w:rsidRPr="00D84816" w:rsidRDefault="00D84816" w:rsidP="00D84816">
      <w:pPr>
        <w:rPr>
          <w:b/>
        </w:rPr>
      </w:pPr>
      <w:r w:rsidRPr="00D84816">
        <w:rPr>
          <w:b/>
        </w:rPr>
        <w:t>Korollar 3.4.2</w:t>
      </w:r>
    </w:p>
    <w:p w14:paraId="0C00377E" w14:textId="77777777" w:rsidR="00D84816" w:rsidRPr="00D84816" w:rsidRDefault="00D84816" w:rsidP="00D84816">
      <w:pPr>
        <w:rPr>
          <w:bCs w:val="0"/>
        </w:rPr>
      </w:pPr>
      <w:r w:rsidRPr="00D84816">
        <w:rPr>
          <w:bCs w:val="0"/>
        </w:rPr>
        <w:t>Jede funktionale Relationsstruktur besitzt mindestens einen zugehörigen Transformationsraum.</w:t>
      </w:r>
    </w:p>
    <w:p w14:paraId="7F5D8648" w14:textId="77777777" w:rsidR="00D84816" w:rsidRPr="00D84816" w:rsidRDefault="00D84816" w:rsidP="00D84816">
      <w:pPr>
        <w:rPr>
          <w:bCs w:val="0"/>
        </w:rPr>
      </w:pPr>
      <w:r w:rsidRPr="00D84816">
        <w:rPr>
          <w:bCs w:val="0"/>
        </w:rPr>
        <w:t>Formal</w:t>
      </w:r>
    </w:p>
    <w:p w14:paraId="41F56A1F"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Omega_</w:t>
      </w:r>
      <w:proofErr w:type="gramStart"/>
      <w:r w:rsidRPr="00D84816">
        <w:rPr>
          <w:bCs w:val="0"/>
        </w:rPr>
        <w:t>F</w:t>
      </w:r>
      <w:proofErr w:type="spellEnd"/>
      <w:r w:rsidRPr="00D84816">
        <w:rPr>
          <w:bCs w:val="0"/>
        </w:rPr>
        <w:t>,\</w:t>
      </w:r>
      <w:proofErr w:type="spellStart"/>
      <w:proofErr w:type="gramEnd"/>
      <w:r w:rsidRPr="00D84816">
        <w:rPr>
          <w:bCs w:val="0"/>
        </w:rPr>
        <w:t>mathcal</w:t>
      </w:r>
      <w:proofErr w:type="spellEnd"/>
      <w:r w:rsidRPr="00D84816">
        <w:rPr>
          <w:bCs w:val="0"/>
        </w:rPr>
        <w:t xml:space="preserve"> R_F)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mathcal</w:t>
      </w:r>
      <w:proofErr w:type="spellEnd"/>
      <w:r w:rsidRPr="00D84816">
        <w:rPr>
          <w:bCs w:val="0"/>
        </w:rPr>
        <w:t xml:space="preserve"> R_F,\</w:t>
      </w:r>
      <w:proofErr w:type="spellStart"/>
      <w:r w:rsidRPr="00D84816">
        <w:rPr>
          <w:bCs w:val="0"/>
        </w:rPr>
        <w:t>mathcal</w:t>
      </w:r>
      <w:proofErr w:type="spellEnd"/>
      <w:r w:rsidRPr="00D84816">
        <w:rPr>
          <w:bCs w:val="0"/>
        </w:rPr>
        <w:t xml:space="preserve"> T_F).</w:t>
      </w:r>
      <w:r w:rsidRPr="00D84816">
        <w:rPr>
          <w:bCs w:val="0"/>
        </w:rPr>
        <w:br/>
        <w:t>\tag{3.116}</w:t>
      </w:r>
      <w:r w:rsidRPr="00D84816">
        <w:rPr>
          <w:bCs w:val="0"/>
        </w:rPr>
        <w:br/>
        <w:t>]</w:t>
      </w:r>
    </w:p>
    <w:p w14:paraId="7EF50BBD"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Omega_</w:t>
      </w:r>
      <w:proofErr w:type="gramStart"/>
      <w:r w:rsidRPr="00D84816">
        <w:rPr>
          <w:bCs w:val="0"/>
        </w:rPr>
        <w:t>F</w:t>
      </w:r>
      <w:proofErr w:type="spellEnd"/>
      <w:r w:rsidRPr="00D84816">
        <w:rPr>
          <w:bCs w:val="0"/>
        </w:rPr>
        <w:t>,\</w:t>
      </w:r>
      <w:proofErr w:type="spellStart"/>
      <w:proofErr w:type="gramEnd"/>
      <w:r w:rsidRPr="00D84816">
        <w:rPr>
          <w:bCs w:val="0"/>
        </w:rPr>
        <w:t>mathcal</w:t>
      </w:r>
      <w:proofErr w:type="spellEnd"/>
      <w:r w:rsidRPr="00D84816">
        <w:rPr>
          <w:bCs w:val="0"/>
        </w:rPr>
        <w:t xml:space="preserve"> R_F)\</w:t>
      </w:r>
      <w:proofErr w:type="spellStart"/>
      <w:r w:rsidRPr="00D84816">
        <w:rPr>
          <w:bCs w:val="0"/>
        </w:rPr>
        <w:t>Longrightarrow</w:t>
      </w:r>
      <w:proofErr w:type="spellEnd"/>
      <w:r w:rsidRPr="00D84816">
        <w:rPr>
          <w:bCs w:val="0"/>
        </w:rPr>
        <w:t>(\</w:t>
      </w:r>
      <w:proofErr w:type="spellStart"/>
      <w:r w:rsidRPr="00D84816">
        <w:rPr>
          <w:bCs w:val="0"/>
        </w:rPr>
        <w:t>mathcal</w:t>
      </w:r>
      <w:proofErr w:type="spellEnd"/>
      <w:r w:rsidRPr="00D84816">
        <w:rPr>
          <w:bCs w:val="0"/>
        </w:rPr>
        <w:t xml:space="preserve"> R_F,\</w:t>
      </w:r>
      <w:proofErr w:type="spellStart"/>
      <w:r w:rsidRPr="00D84816">
        <w:rPr>
          <w:bCs w:val="0"/>
        </w:rPr>
        <w:t>mathcal</w:t>
      </w:r>
      <w:proofErr w:type="spellEnd"/>
      <w:r w:rsidRPr="00D84816">
        <w:rPr>
          <w:bCs w:val="0"/>
        </w:rPr>
        <w:t xml:space="preserve"> T_F)</w:t>
      </w:r>
    </w:p>
    <w:p w14:paraId="19D041C1" w14:textId="77777777" w:rsidR="00D84816" w:rsidRPr="00D84816" w:rsidRDefault="00D84816" w:rsidP="00D84816">
      <w:pPr>
        <w:rPr>
          <w:bCs w:val="0"/>
        </w:rPr>
      </w:pPr>
      <w:r w:rsidRPr="00D84816">
        <w:rPr>
          <w:bCs w:val="0"/>
        </w:rPr>
        <w:pict w14:anchorId="616B7D8F">
          <v:rect id="_x0000_i1250" style="width:0;height:1.5pt" o:hralign="center" o:hrstd="t" o:hr="t" fillcolor="#a0a0a0" stroked="f"/>
        </w:pict>
      </w:r>
    </w:p>
    <w:p w14:paraId="657758C3" w14:textId="77777777" w:rsidR="00D84816" w:rsidRPr="00D84816" w:rsidRDefault="00D84816" w:rsidP="00D84816">
      <w:pPr>
        <w:rPr>
          <w:b/>
        </w:rPr>
      </w:pPr>
      <w:r w:rsidRPr="00D84816">
        <w:rPr>
          <w:b/>
        </w:rPr>
        <w:t>Bedeutung für das FRZK</w:t>
      </w:r>
    </w:p>
    <w:p w14:paraId="2E950DE7" w14:textId="77777777" w:rsidR="00D84816" w:rsidRPr="00D84816" w:rsidRDefault="00D84816" w:rsidP="00D84816">
      <w:pPr>
        <w:rPr>
          <w:bCs w:val="0"/>
        </w:rPr>
      </w:pPr>
      <w:r w:rsidRPr="00D84816">
        <w:rPr>
          <w:bCs w:val="0"/>
        </w:rPr>
        <w:t>Mit Abschnitt 3.4.3 wird erstmals ein mathematischer Mechanismus eingeführt, der Veränderungen funktionaler Strukturen beschreibt. Die Theorie überschreitet damit die Ebene statischer Beziehungen und ermöglicht die formale Beschreibung rekursiver Transformationsprozesse.</w:t>
      </w:r>
    </w:p>
    <w:p w14:paraId="27432153" w14:textId="77777777" w:rsidR="00D84816" w:rsidRPr="00D84816" w:rsidRDefault="00D84816" w:rsidP="00D84816">
      <w:pPr>
        <w:rPr>
          <w:bCs w:val="0"/>
        </w:rPr>
      </w:pPr>
      <w:r w:rsidRPr="00D84816">
        <w:rPr>
          <w:bCs w:val="0"/>
        </w:rPr>
        <w:t xml:space="preserve">Entscheidend ist jedoch, dass diese Rekursion weiterhin </w:t>
      </w:r>
      <w:r w:rsidRPr="00D84816">
        <w:rPr>
          <w:b/>
        </w:rPr>
        <w:t>strukturell</w:t>
      </w:r>
      <w:r w:rsidRPr="00D84816">
        <w:rPr>
          <w:bCs w:val="0"/>
        </w:rPr>
        <w:t xml:space="preserve"> verstanden wird. Weder Zeit noch Dynamik oder Kausalität werden vorausgesetzt. Der Transformationsoperator beschreibt ausschließlich die mathematische Möglichkeit, Relationen wiederholt in neue Relationen zu überführen.</w:t>
      </w:r>
    </w:p>
    <w:p w14:paraId="55622ECA" w14:textId="77777777" w:rsidR="00D84816" w:rsidRPr="00D84816" w:rsidRDefault="00D84816" w:rsidP="00D84816">
      <w:pPr>
        <w:rPr>
          <w:bCs w:val="0"/>
        </w:rPr>
      </w:pPr>
      <w:r w:rsidRPr="00D84816">
        <w:rPr>
          <w:bCs w:val="0"/>
        </w:rPr>
        <w:t>Gerade diese Trennung besitzt für den weiteren Aufbau der Theorie große Bedeutung. Erst durch rekursive Transformationen können stabile Organisationsformen entstehen, deren mathematische Rekonstruktion im folgenden Abschnitt vorgenommen wird.</w:t>
      </w:r>
    </w:p>
    <w:p w14:paraId="32A9D9B8" w14:textId="77777777" w:rsidR="00D84816" w:rsidRPr="00D84816" w:rsidRDefault="00D84816" w:rsidP="00D84816">
      <w:pPr>
        <w:rPr>
          <w:bCs w:val="0"/>
        </w:rPr>
      </w:pPr>
      <w:r w:rsidRPr="00D84816">
        <w:rPr>
          <w:bCs w:val="0"/>
        </w:rPr>
        <w:pict w14:anchorId="73BCBB93">
          <v:rect id="_x0000_i1251" style="width:0;height:1.5pt" o:hralign="center" o:hrstd="t" o:hr="t" fillcolor="#a0a0a0" stroked="f"/>
        </w:pict>
      </w:r>
    </w:p>
    <w:p w14:paraId="3912359F" w14:textId="77777777" w:rsidR="00D84816" w:rsidRPr="00D84816" w:rsidRDefault="00D84816" w:rsidP="00D84816">
      <w:pPr>
        <w:rPr>
          <w:b/>
        </w:rPr>
      </w:pPr>
      <w:r w:rsidRPr="00D84816">
        <w:rPr>
          <w:b/>
        </w:rPr>
        <w:t>Überleitung zu Abschnitt 3.4.4</w:t>
      </w:r>
    </w:p>
    <w:p w14:paraId="0A9FDD12" w14:textId="77777777" w:rsidR="00D84816" w:rsidRPr="00D84816" w:rsidRDefault="00D84816" w:rsidP="00D84816">
      <w:pPr>
        <w:rPr>
          <w:bCs w:val="0"/>
        </w:rPr>
      </w:pPr>
      <w:r w:rsidRPr="00D84816">
        <w:rPr>
          <w:bCs w:val="0"/>
        </w:rPr>
        <w:t xml:space="preserve">Die bisher entwickelten Strukturen beschreiben funktionale Unterschiede, Relationen und deren rekursive Transformationen. Damit sind alle Voraussetzungen geschaffen, um den Übergang von einzelnen Transformationen zu </w:t>
      </w:r>
      <w:r w:rsidRPr="00D84816">
        <w:rPr>
          <w:b/>
        </w:rPr>
        <w:t>stabilen Organisationsstrukturen</w:t>
      </w:r>
      <w:r w:rsidRPr="00D84816">
        <w:rPr>
          <w:bCs w:val="0"/>
        </w:rPr>
        <w:t xml:space="preserve"> mathematisch zu vollziehen. Im nächsten Abschnitt wird deshalb untersucht, unter welchen Bedingungen rekursive Transformationen zu übergeordneten funktionalen </w:t>
      </w:r>
      <w:r w:rsidRPr="00D84816">
        <w:rPr>
          <w:bCs w:val="0"/>
        </w:rPr>
        <w:lastRenderedPageBreak/>
        <w:t>Organisationsräumen führen und damit erstmals globale Strukturen innerhalb des FRZK entstehen.</w:t>
      </w:r>
    </w:p>
    <w:p w14:paraId="0C6DB338" w14:textId="77777777" w:rsidR="00D84816" w:rsidRPr="00D84816" w:rsidRDefault="00D84816" w:rsidP="00D84816">
      <w:pPr>
        <w:rPr>
          <w:b/>
        </w:rPr>
      </w:pPr>
      <w:r w:rsidRPr="00D84816">
        <w:rPr>
          <w:b/>
        </w:rPr>
        <w:t>3.4.4 Konstruktion funktionaler Organisationsräume</w:t>
      </w:r>
    </w:p>
    <w:p w14:paraId="67813080" w14:textId="77777777" w:rsidR="00D84816" w:rsidRPr="00D84816" w:rsidRDefault="00D84816" w:rsidP="00D84816">
      <w:pPr>
        <w:rPr>
          <w:b/>
        </w:rPr>
      </w:pPr>
      <w:r w:rsidRPr="00D84816">
        <w:rPr>
          <w:b/>
        </w:rPr>
        <w:t>Motivation</w:t>
      </w:r>
    </w:p>
    <w:p w14:paraId="622E9170" w14:textId="77777777" w:rsidR="00D84816" w:rsidRPr="00D84816" w:rsidRDefault="00D84816" w:rsidP="00D84816">
      <w:pPr>
        <w:rPr>
          <w:bCs w:val="0"/>
        </w:rPr>
      </w:pPr>
      <w:r w:rsidRPr="00D84816">
        <w:rPr>
          <w:bCs w:val="0"/>
        </w:rPr>
        <w:t>Mit Abschnitt 3.4.3 wurde erstmals ein mathematischer Mechanismus eingeführt, der rekursive Transformationen funktionaler Relationen beschreibt. Damit besitzt das FRZK nun eine mathematische Struktur, welche nicht nur statische Zusammenhänge erfasst, sondern auch deren wiederholte Veränderung formal beschreibt.</w:t>
      </w:r>
    </w:p>
    <w:p w14:paraId="2F8E67F4" w14:textId="77777777" w:rsidR="00D84816" w:rsidRPr="00D84816" w:rsidRDefault="00D84816" w:rsidP="00D84816">
      <w:pPr>
        <w:rPr>
          <w:bCs w:val="0"/>
        </w:rPr>
      </w:pPr>
      <w:r w:rsidRPr="00D84816">
        <w:rPr>
          <w:bCs w:val="0"/>
        </w:rPr>
        <w:t>An dieser Stelle ergibt sich jedoch ein grundlegendes mathematisches Problem.</w:t>
      </w:r>
    </w:p>
    <w:p w14:paraId="0536D58F" w14:textId="77777777" w:rsidR="00D84816" w:rsidRPr="00D84816" w:rsidRDefault="00D84816" w:rsidP="00D84816">
      <w:pPr>
        <w:rPr>
          <w:bCs w:val="0"/>
        </w:rPr>
      </w:pPr>
      <w:r w:rsidRPr="00D84816">
        <w:rPr>
          <w:bCs w:val="0"/>
        </w:rPr>
        <w:t>Rekursive Transformationen allein erzeugen noch keine Organisation. Eine beliebige Folge von Transformationen kann vollständig ungeordnet verlaufen. Ebenso können Transformationen beliebig oszillieren oder divergieren, ohne dass sich daraus übergeordnete funktionale Strukturen ergeben.</w:t>
      </w:r>
    </w:p>
    <w:p w14:paraId="23AB813A" w14:textId="77777777" w:rsidR="00D84816" w:rsidRPr="00D84816" w:rsidRDefault="00D84816" w:rsidP="00D84816">
      <w:pPr>
        <w:rPr>
          <w:bCs w:val="0"/>
        </w:rPr>
      </w:pPr>
      <w:r w:rsidRPr="00D84816">
        <w:rPr>
          <w:bCs w:val="0"/>
        </w:rPr>
        <w:t>Für eine Theorie funktionaler Organisation genügt es daher nicht, Transformationen zu beschreiben. Es muss zusätzlich mathematisch charakterisiert werden, wann mehrere Transformationen gemeinsam eine stabile Organisationsstruktur bilden.</w:t>
      </w:r>
    </w:p>
    <w:p w14:paraId="05896358" w14:textId="77777777" w:rsidR="00D84816" w:rsidRPr="00D84816" w:rsidRDefault="00D84816" w:rsidP="00D84816">
      <w:pPr>
        <w:rPr>
          <w:bCs w:val="0"/>
        </w:rPr>
      </w:pPr>
      <w:r w:rsidRPr="00D84816">
        <w:rPr>
          <w:bCs w:val="0"/>
        </w:rPr>
        <w:t>Diese Fragestellung führt unmittelbar zur Konstruktion funktionaler Organisationsräume.</w:t>
      </w:r>
    </w:p>
    <w:p w14:paraId="02B4CF36" w14:textId="77777777" w:rsidR="00D84816" w:rsidRPr="00D84816" w:rsidRDefault="00D84816" w:rsidP="00D84816">
      <w:pPr>
        <w:rPr>
          <w:bCs w:val="0"/>
        </w:rPr>
      </w:pPr>
      <w:r w:rsidRPr="00D84816">
        <w:rPr>
          <w:bCs w:val="0"/>
        </w:rPr>
        <w:t xml:space="preserve">Dabei ist besonders hervorzuheben, dass ein Organisationsraum noch </w:t>
      </w:r>
      <w:r w:rsidRPr="00D84816">
        <w:rPr>
          <w:b/>
        </w:rPr>
        <w:t>kein Zustandsraum</w:t>
      </w:r>
      <w:r w:rsidRPr="00D84816">
        <w:rPr>
          <w:bCs w:val="0"/>
        </w:rPr>
        <w:t xml:space="preserve"> ist. Ein Zustandsraum setzt bereits eine mathematische Beschreibung möglicher Systemzustände voraus. Der Organisationsraum beschreibt dagegen ausschließlich die mathematische Struktur rekursiv miteinander verknüpfter Transformationen. Er bildet somit die Voraussetzung für Zustandsräume, geht jedoch logisch und mathematisch ihrer Einführung voraus.</w:t>
      </w:r>
    </w:p>
    <w:p w14:paraId="6D7DEC7B" w14:textId="77777777" w:rsidR="00D84816" w:rsidRPr="00D84816" w:rsidRDefault="00D84816" w:rsidP="00D84816">
      <w:pPr>
        <w:rPr>
          <w:bCs w:val="0"/>
        </w:rPr>
      </w:pPr>
      <w:r w:rsidRPr="00D84816">
        <w:rPr>
          <w:bCs w:val="0"/>
        </w:rPr>
        <w:pict w14:anchorId="0DEE73D4">
          <v:rect id="_x0000_i1315" style="width:0;height:1.5pt" o:hralign="center" o:hrstd="t" o:hr="t" fillcolor="#a0a0a0" stroked="f"/>
        </w:pict>
      </w:r>
    </w:p>
    <w:p w14:paraId="12E62ECA" w14:textId="77777777" w:rsidR="00D84816" w:rsidRPr="00D84816" w:rsidRDefault="00D84816" w:rsidP="00D84816">
      <w:pPr>
        <w:rPr>
          <w:b/>
        </w:rPr>
      </w:pPr>
      <w:r w:rsidRPr="00D84816">
        <w:rPr>
          <w:b/>
        </w:rPr>
        <w:t>Definition 3.4.8 (Organisationserzeugende Transformation)</w:t>
      </w:r>
    </w:p>
    <w:p w14:paraId="239DA86B" w14:textId="77777777" w:rsidR="00D84816" w:rsidRPr="00D84816" w:rsidRDefault="00D84816" w:rsidP="00D84816">
      <w:pPr>
        <w:rPr>
          <w:bCs w:val="0"/>
        </w:rPr>
      </w:pPr>
      <w:r w:rsidRPr="00D84816">
        <w:rPr>
          <w:bCs w:val="0"/>
        </w:rPr>
        <w:t>Eine rekursive Transformation</w:t>
      </w:r>
    </w:p>
    <w:p w14:paraId="7252CAB7"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{T}_F</w:t>
      </w:r>
      <w:r w:rsidRPr="00D84816">
        <w:rPr>
          <w:bCs w:val="0"/>
        </w:rPr>
        <w:br/>
        <w:t>]</w:t>
      </w:r>
    </w:p>
    <w:p w14:paraId="6D37B102" w14:textId="77777777" w:rsidR="00D84816" w:rsidRPr="00D84816" w:rsidRDefault="00D84816" w:rsidP="00D84816">
      <w:pPr>
        <w:rPr>
          <w:bCs w:val="0"/>
        </w:rPr>
      </w:pPr>
      <w:r w:rsidRPr="00D84816">
        <w:rPr>
          <w:bCs w:val="0"/>
        </w:rPr>
        <w:t xml:space="preserve">heißt </w:t>
      </w:r>
      <w:r w:rsidRPr="00D84816">
        <w:rPr>
          <w:b/>
        </w:rPr>
        <w:t>organisationserzeugend</w:t>
      </w:r>
      <w:r w:rsidRPr="00D84816">
        <w:rPr>
          <w:bCs w:val="0"/>
        </w:rPr>
        <w:t>, wenn ihre wiederholte Anwendung eine nichttriviale invariante Struktur hervorbringt.</w:t>
      </w:r>
    </w:p>
    <w:p w14:paraId="0C8E948A" w14:textId="77777777" w:rsidR="00D84816" w:rsidRPr="00D84816" w:rsidRDefault="00D84816" w:rsidP="00D84816">
      <w:pPr>
        <w:rPr>
          <w:bCs w:val="0"/>
        </w:rPr>
      </w:pPr>
      <w:r w:rsidRPr="00D84816">
        <w:rPr>
          <w:bCs w:val="0"/>
        </w:rPr>
        <w:t>Formal gilt</w:t>
      </w:r>
    </w:p>
    <w:p w14:paraId="54E51A85" w14:textId="77777777" w:rsidR="00D84816" w:rsidRPr="00D84816" w:rsidRDefault="00D84816" w:rsidP="00D84816">
      <w:pPr>
        <w:rPr>
          <w:b/>
        </w:rPr>
      </w:pPr>
      <w:r w:rsidRPr="00D84816">
        <w:rPr>
          <w:b/>
        </w:rPr>
        <w:t>[</w:t>
      </w:r>
      <w:r w:rsidRPr="00D84816">
        <w:rPr>
          <w:b/>
        </w:rPr>
        <w:br/>
        <w:t>\</w:t>
      </w:r>
      <w:proofErr w:type="spellStart"/>
      <w:proofErr w:type="gramStart"/>
      <w:r w:rsidRPr="00D84816">
        <w:rPr>
          <w:b/>
        </w:rPr>
        <w:t>exists</w:t>
      </w:r>
      <w:proofErr w:type="spellEnd"/>
      <w:r w:rsidRPr="00D84816">
        <w:rPr>
          <w:b/>
        </w:rPr>
        <w:t>,\</w:t>
      </w:r>
      <w:proofErr w:type="spellStart"/>
      <w:proofErr w:type="gramEnd"/>
      <w:r w:rsidRPr="00D84816">
        <w:rPr>
          <w:b/>
        </w:rPr>
        <w:t>mathcal</w:t>
      </w:r>
      <w:proofErr w:type="spellEnd"/>
      <w:r w:rsidRPr="00D84816">
        <w:rPr>
          <w:b/>
        </w:rPr>
        <w:t>{O}\</w:t>
      </w:r>
      <w:proofErr w:type="spellStart"/>
      <w:r w:rsidRPr="00D84816">
        <w:rPr>
          <w:b/>
        </w:rPr>
        <w:t>subseteq</w:t>
      </w:r>
      <w:proofErr w:type="spellEnd"/>
      <w:r w:rsidRPr="00D84816">
        <w:rPr>
          <w:b/>
        </w:rPr>
        <w:t>\</w:t>
      </w:r>
      <w:proofErr w:type="spellStart"/>
      <w:r w:rsidRPr="00D84816">
        <w:rPr>
          <w:b/>
        </w:rPr>
        <w:t>mathcal</w:t>
      </w:r>
      <w:proofErr w:type="spellEnd"/>
      <w:r w:rsidRPr="00D84816">
        <w:rPr>
          <w:b/>
        </w:rPr>
        <w:t>{R}_F:</w:t>
      </w:r>
      <w:r w:rsidRPr="00D84816">
        <w:rPr>
          <w:b/>
        </w:rPr>
        <w:br/>
        <w:t>\</w:t>
      </w:r>
      <w:proofErr w:type="spellStart"/>
      <w:r w:rsidRPr="00D84816">
        <w:rPr>
          <w:b/>
        </w:rPr>
        <w:t>quad</w:t>
      </w:r>
      <w:proofErr w:type="spellEnd"/>
      <w:r w:rsidRPr="00D84816">
        <w:rPr>
          <w:b/>
        </w:rPr>
        <w:br/>
        <w:t>\</w:t>
      </w:r>
      <w:proofErr w:type="spellStart"/>
      <w:r w:rsidRPr="00D84816">
        <w:rPr>
          <w:b/>
        </w:rPr>
        <w:t>mathcal</w:t>
      </w:r>
      <w:proofErr w:type="spellEnd"/>
      <w:r w:rsidRPr="00D84816">
        <w:rPr>
          <w:b/>
        </w:rPr>
        <w:t>{T}_F(\</w:t>
      </w:r>
      <w:proofErr w:type="spellStart"/>
      <w:r w:rsidRPr="00D84816">
        <w:rPr>
          <w:b/>
        </w:rPr>
        <w:t>mathcal</w:t>
      </w:r>
      <w:proofErr w:type="spellEnd"/>
      <w:r w:rsidRPr="00D84816">
        <w:rPr>
          <w:b/>
        </w:rPr>
        <w:t>{O})</w:t>
      </w:r>
    </w:p>
    <w:p w14:paraId="7437367B"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{O}.</w:t>
      </w:r>
      <w:r w:rsidRPr="00D84816">
        <w:rPr>
          <w:bCs w:val="0"/>
        </w:rPr>
        <w:br/>
        <w:t>\</w:t>
      </w:r>
      <w:proofErr w:type="gramStart"/>
      <w:r w:rsidRPr="00D84816">
        <w:rPr>
          <w:bCs w:val="0"/>
        </w:rPr>
        <w:t>tag{</w:t>
      </w:r>
      <w:proofErr w:type="gramEnd"/>
      <w:r w:rsidRPr="00D84816">
        <w:rPr>
          <w:bCs w:val="0"/>
        </w:rPr>
        <w:t>3.117}</w:t>
      </w:r>
      <w:r w:rsidRPr="00D84816">
        <w:rPr>
          <w:bCs w:val="0"/>
        </w:rPr>
        <w:br/>
        <w:t>]</w:t>
      </w:r>
    </w:p>
    <w:p w14:paraId="0532088B"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gramStart"/>
      <w:r w:rsidRPr="00D84816">
        <w:rPr>
          <w:bCs w:val="0"/>
        </w:rPr>
        <w:t>\exists\,\</w:t>
      </w:r>
      <w:proofErr w:type="gramEnd"/>
      <w:r w:rsidRPr="00D84816">
        <w:rPr>
          <w:bCs w:val="0"/>
        </w:rPr>
        <w:t>mathcal{O}\subseteq\mathcal{R}_F:\quad\mathcal{T}_F(\mathcal{O})=\mathcal{O}</w:t>
      </w:r>
    </w:p>
    <w:p w14:paraId="6B7E79B6" w14:textId="77777777" w:rsidR="00D84816" w:rsidRPr="00D84816" w:rsidRDefault="00D84816" w:rsidP="00D84816">
      <w:pPr>
        <w:rPr>
          <w:bCs w:val="0"/>
        </w:rPr>
      </w:pPr>
      <w:r w:rsidRPr="00D84816">
        <w:rPr>
          <w:bCs w:val="0"/>
        </w:rPr>
        <w:lastRenderedPageBreak/>
        <w:t>Die Menge</w:t>
      </w:r>
    </w:p>
    <w:p w14:paraId="6E102450"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O</w:t>
      </w:r>
      <w:r w:rsidRPr="00D84816">
        <w:rPr>
          <w:bCs w:val="0"/>
        </w:rPr>
        <w:br/>
        <w:t>]</w:t>
      </w:r>
    </w:p>
    <w:p w14:paraId="7C4E1229" w14:textId="77777777" w:rsidR="00D84816" w:rsidRPr="00D84816" w:rsidRDefault="00D84816" w:rsidP="00D84816">
      <w:pPr>
        <w:rPr>
          <w:bCs w:val="0"/>
        </w:rPr>
      </w:pPr>
      <w:r w:rsidRPr="00D84816">
        <w:rPr>
          <w:bCs w:val="0"/>
        </w:rPr>
        <w:t>bezeichnet dabei noch keinen Organisationsraum, sondern lediglich eine unter dem Transformationsoperator invariante Relationsstruktur.</w:t>
      </w:r>
    </w:p>
    <w:p w14:paraId="5A1BADE6" w14:textId="77777777" w:rsidR="00D84816" w:rsidRPr="00D84816" w:rsidRDefault="00D84816" w:rsidP="00D84816">
      <w:pPr>
        <w:rPr>
          <w:bCs w:val="0"/>
        </w:rPr>
      </w:pPr>
      <w:r w:rsidRPr="00D84816">
        <w:rPr>
          <w:bCs w:val="0"/>
        </w:rPr>
        <w:pict w14:anchorId="0FDE3382">
          <v:rect id="_x0000_i1316" style="width:0;height:1.5pt" o:hralign="center" o:hrstd="t" o:hr="t" fillcolor="#a0a0a0" stroked="f"/>
        </w:pict>
      </w:r>
    </w:p>
    <w:p w14:paraId="72EB25E5" w14:textId="77777777" w:rsidR="00D84816" w:rsidRPr="00D84816" w:rsidRDefault="00D84816" w:rsidP="00D84816">
      <w:pPr>
        <w:rPr>
          <w:b/>
        </w:rPr>
      </w:pPr>
      <w:r w:rsidRPr="00D84816">
        <w:rPr>
          <w:b/>
        </w:rPr>
        <w:t>Interpretation</w:t>
      </w:r>
    </w:p>
    <w:p w14:paraId="4219BE1F" w14:textId="77777777" w:rsidR="00D84816" w:rsidRPr="00D84816" w:rsidRDefault="00D84816" w:rsidP="00D84816">
      <w:pPr>
        <w:rPr>
          <w:bCs w:val="0"/>
        </w:rPr>
      </w:pPr>
      <w:r w:rsidRPr="00D84816">
        <w:rPr>
          <w:bCs w:val="0"/>
        </w:rPr>
        <w:t>Die Bedingung</w:t>
      </w:r>
    </w:p>
    <w:p w14:paraId="709F95E2"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w:t>
      </w:r>
      <w:proofErr w:type="gramStart"/>
      <w:r w:rsidRPr="00D84816">
        <w:rPr>
          <w:bCs w:val="0"/>
        </w:rPr>
        <w:t>F(</w:t>
      </w:r>
      <w:proofErr w:type="gramEnd"/>
      <w:r w:rsidRPr="00D84816">
        <w:rPr>
          <w:bCs w:val="0"/>
        </w:rPr>
        <w:t>\</w:t>
      </w:r>
      <w:proofErr w:type="spellStart"/>
      <w:r w:rsidRPr="00D84816">
        <w:rPr>
          <w:bCs w:val="0"/>
        </w:rPr>
        <w:t>mathcal</w:t>
      </w:r>
      <w:proofErr w:type="spellEnd"/>
      <w:r w:rsidRPr="00D84816">
        <w:rPr>
          <w:bCs w:val="0"/>
        </w:rPr>
        <w:t xml:space="preserve"> O)=\</w:t>
      </w:r>
      <w:proofErr w:type="spellStart"/>
      <w:r w:rsidRPr="00D84816">
        <w:rPr>
          <w:bCs w:val="0"/>
        </w:rPr>
        <w:t>mathcal</w:t>
      </w:r>
      <w:proofErr w:type="spellEnd"/>
      <w:r w:rsidRPr="00D84816">
        <w:rPr>
          <w:bCs w:val="0"/>
        </w:rPr>
        <w:t xml:space="preserve"> O</w:t>
      </w:r>
      <w:r w:rsidRPr="00D84816">
        <w:rPr>
          <w:bCs w:val="0"/>
        </w:rPr>
        <w:br/>
        <w:t>]</w:t>
      </w:r>
    </w:p>
    <w:p w14:paraId="3545EB26" w14:textId="77777777" w:rsidR="00D84816" w:rsidRPr="00D84816" w:rsidRDefault="00D84816" w:rsidP="00D84816">
      <w:pPr>
        <w:rPr>
          <w:bCs w:val="0"/>
        </w:rPr>
      </w:pPr>
      <w:r w:rsidRPr="00D84816">
        <w:rPr>
          <w:bCs w:val="0"/>
        </w:rPr>
        <w:t>beschreibt keine vollständige Unveränderlichkeit einzelner Relationen. Vielmehr bedeutet sie, dass die Organisationsstruktur als Ganzes unter der Wirkung des Transformationsoperators erhalten bleibt. Einzelne Relationen dürfen sich verändern, solange die übergeordnete funktionale Organisation invariant bleibt.</w:t>
      </w:r>
    </w:p>
    <w:p w14:paraId="565AE7F2" w14:textId="77777777" w:rsidR="00D84816" w:rsidRPr="00D84816" w:rsidRDefault="00D84816" w:rsidP="00D84816">
      <w:pPr>
        <w:rPr>
          <w:bCs w:val="0"/>
        </w:rPr>
      </w:pPr>
      <w:r w:rsidRPr="00D84816">
        <w:rPr>
          <w:bCs w:val="0"/>
        </w:rPr>
        <w:t xml:space="preserve">Damit wird erstmals mathematisch zwischen </w:t>
      </w:r>
      <w:r w:rsidRPr="00D84816">
        <w:rPr>
          <w:b/>
        </w:rPr>
        <w:t>lokaler Veränderung</w:t>
      </w:r>
      <w:r w:rsidRPr="00D84816">
        <w:rPr>
          <w:bCs w:val="0"/>
        </w:rPr>
        <w:t xml:space="preserve"> und </w:t>
      </w:r>
      <w:r w:rsidRPr="00D84816">
        <w:rPr>
          <w:b/>
        </w:rPr>
        <w:t>globaler Stabilität</w:t>
      </w:r>
      <w:r w:rsidRPr="00D84816">
        <w:rPr>
          <w:bCs w:val="0"/>
        </w:rPr>
        <w:t xml:space="preserve"> unterschieden.</w:t>
      </w:r>
    </w:p>
    <w:p w14:paraId="78811244" w14:textId="77777777" w:rsidR="00D84816" w:rsidRPr="00D84816" w:rsidRDefault="00D84816" w:rsidP="00D84816">
      <w:pPr>
        <w:rPr>
          <w:bCs w:val="0"/>
        </w:rPr>
      </w:pPr>
      <w:r w:rsidRPr="00D84816">
        <w:rPr>
          <w:bCs w:val="0"/>
        </w:rPr>
        <w:pict w14:anchorId="5A6AAB23">
          <v:rect id="_x0000_i1317" style="width:0;height:1.5pt" o:hralign="center" o:hrstd="t" o:hr="t" fillcolor="#a0a0a0" stroked="f"/>
        </w:pict>
      </w:r>
    </w:p>
    <w:p w14:paraId="0AA6B55D" w14:textId="77777777" w:rsidR="00D84816" w:rsidRPr="00D84816" w:rsidRDefault="00D84816" w:rsidP="00D84816">
      <w:pPr>
        <w:rPr>
          <w:b/>
        </w:rPr>
      </w:pPr>
      <w:r w:rsidRPr="00D84816">
        <w:rPr>
          <w:b/>
        </w:rPr>
        <w:t>Definition 3.4.9 (Funktionaler Organisationsraum)</w:t>
      </w:r>
    </w:p>
    <w:p w14:paraId="38887199" w14:textId="77777777" w:rsidR="00D84816" w:rsidRPr="00D84816" w:rsidRDefault="00D84816" w:rsidP="00D84816">
      <w:pPr>
        <w:rPr>
          <w:bCs w:val="0"/>
        </w:rPr>
      </w:pPr>
      <w:r w:rsidRPr="00D84816">
        <w:rPr>
          <w:bCs w:val="0"/>
        </w:rPr>
        <w:t xml:space="preserve">Ein </w:t>
      </w:r>
      <w:r w:rsidRPr="00D84816">
        <w:rPr>
          <w:b/>
        </w:rPr>
        <w:t>funktionaler Organisationsraum</w:t>
      </w:r>
      <w:r w:rsidRPr="00D84816">
        <w:rPr>
          <w:bCs w:val="0"/>
        </w:rPr>
        <w:t xml:space="preserve"> ist das geordnete Paar</w:t>
      </w:r>
    </w:p>
    <w:p w14:paraId="657AD8FD" w14:textId="77777777" w:rsidR="00D84816" w:rsidRPr="00D84816" w:rsidRDefault="00D84816" w:rsidP="00D84816">
      <w:pPr>
        <w:rPr>
          <w:b/>
        </w:rPr>
      </w:pPr>
      <w:r w:rsidRPr="00D84816">
        <w:rPr>
          <w:b/>
        </w:rPr>
        <w:t>[</w:t>
      </w:r>
      <w:r w:rsidRPr="00D84816">
        <w:rPr>
          <w:b/>
        </w:rPr>
        <w:br/>
        <w:t>\</w:t>
      </w:r>
      <w:proofErr w:type="spellStart"/>
      <w:r w:rsidRPr="00D84816">
        <w:rPr>
          <w:b/>
        </w:rPr>
        <w:t>mathfrak</w:t>
      </w:r>
      <w:proofErr w:type="spellEnd"/>
      <w:r w:rsidRPr="00D84816">
        <w:rPr>
          <w:b/>
        </w:rPr>
        <w:t>{O}_F</w:t>
      </w:r>
    </w:p>
    <w:p w14:paraId="34E35D05"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O,</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r w:rsidRPr="00D84816">
        <w:rPr>
          <w:bCs w:val="0"/>
        </w:rPr>
        <w:br/>
        <w:t>\</w:t>
      </w:r>
      <w:proofErr w:type="gramStart"/>
      <w:r w:rsidRPr="00D84816">
        <w:rPr>
          <w:bCs w:val="0"/>
        </w:rPr>
        <w:t>tag{</w:t>
      </w:r>
      <w:proofErr w:type="gramEnd"/>
      <w:r w:rsidRPr="00D84816">
        <w:rPr>
          <w:bCs w:val="0"/>
        </w:rPr>
        <w:t>3.118}</w:t>
      </w:r>
      <w:r w:rsidRPr="00D84816">
        <w:rPr>
          <w:bCs w:val="0"/>
        </w:rPr>
        <w:br/>
        <w:t>]</w:t>
      </w:r>
    </w:p>
    <w:p w14:paraId="11744D01"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{O}_F</w:t>
      </w:r>
      <w:proofErr w:type="gramStart"/>
      <w:r w:rsidRPr="00D84816">
        <w:rPr>
          <w:bCs w:val="0"/>
        </w:rPr>
        <w:t>=(</w:t>
      </w:r>
      <w:proofErr w:type="gramEnd"/>
      <w:r w:rsidRPr="00D84816">
        <w:rPr>
          <w:bCs w:val="0"/>
        </w:rPr>
        <w:t>\</w:t>
      </w:r>
      <w:proofErr w:type="spellStart"/>
      <w:r w:rsidRPr="00D84816">
        <w:rPr>
          <w:bCs w:val="0"/>
        </w:rPr>
        <w:t>mathcal</w:t>
      </w:r>
      <w:proofErr w:type="spellEnd"/>
      <w:r w:rsidRPr="00D84816">
        <w:rPr>
          <w:bCs w:val="0"/>
        </w:rPr>
        <w:t xml:space="preserve"> O,\</w:t>
      </w:r>
      <w:proofErr w:type="spellStart"/>
      <w:r w:rsidRPr="00D84816">
        <w:rPr>
          <w:bCs w:val="0"/>
        </w:rPr>
        <w:t>mathcal</w:t>
      </w:r>
      <w:proofErr w:type="spellEnd"/>
      <w:r w:rsidRPr="00D84816">
        <w:rPr>
          <w:bCs w:val="0"/>
        </w:rPr>
        <w:t xml:space="preserve"> T_F)</w:t>
      </w:r>
    </w:p>
    <w:p w14:paraId="35BADE14" w14:textId="77777777" w:rsidR="00D84816" w:rsidRPr="00D84816" w:rsidRDefault="00D84816" w:rsidP="00D84816">
      <w:pPr>
        <w:rPr>
          <w:bCs w:val="0"/>
        </w:rPr>
      </w:pPr>
      <w:r w:rsidRPr="00D84816">
        <w:rPr>
          <w:bCs w:val="0"/>
        </w:rPr>
        <w:t>Dabei gilt</w:t>
      </w:r>
    </w:p>
    <w:p w14:paraId="5CE68061" w14:textId="77777777" w:rsidR="00D84816" w:rsidRPr="00D84816" w:rsidRDefault="00D84816" w:rsidP="00D84816">
      <w:pPr>
        <w:numPr>
          <w:ilvl w:val="0"/>
          <w:numId w:val="24"/>
        </w:numPr>
        <w:rPr>
          <w:bCs w:val="0"/>
        </w:rPr>
      </w:pPr>
      <w:r w:rsidRPr="00D84816">
        <w:rPr>
          <w:bCs w:val="0"/>
        </w:rPr>
        <w:t>(\</w:t>
      </w:r>
      <w:proofErr w:type="spellStart"/>
      <w:r w:rsidRPr="00D84816">
        <w:rPr>
          <w:bCs w:val="0"/>
        </w:rPr>
        <w:t>mathcal</w:t>
      </w:r>
      <w:proofErr w:type="spellEnd"/>
      <w:r w:rsidRPr="00D84816">
        <w:rPr>
          <w:bCs w:val="0"/>
        </w:rPr>
        <w:t xml:space="preserve"> O) ist eine unter rekursiven Transformationen invariante Organisationsstruktur,</w:t>
      </w:r>
    </w:p>
    <w:p w14:paraId="11D7DE49" w14:textId="77777777" w:rsidR="00D84816" w:rsidRPr="00D84816" w:rsidRDefault="00D84816" w:rsidP="00D84816">
      <w:pPr>
        <w:numPr>
          <w:ilvl w:val="0"/>
          <w:numId w:val="24"/>
        </w:numPr>
        <w:rPr>
          <w:bCs w:val="0"/>
        </w:rPr>
      </w:pPr>
      <w:r w:rsidRPr="00D84816">
        <w:rPr>
          <w:bCs w:val="0"/>
        </w:rPr>
        <w:t>(\</w:t>
      </w:r>
      <w:proofErr w:type="spellStart"/>
      <w:r w:rsidRPr="00D84816">
        <w:rPr>
          <w:bCs w:val="0"/>
        </w:rPr>
        <w:t>mathcal</w:t>
      </w:r>
      <w:proofErr w:type="spellEnd"/>
      <w:r w:rsidRPr="00D84816">
        <w:rPr>
          <w:bCs w:val="0"/>
        </w:rPr>
        <w:t xml:space="preserve"> T_F) beschreibt die auf dieser Organisationsstruktur wirkenden Transformationen.</w:t>
      </w:r>
    </w:p>
    <w:p w14:paraId="21775037" w14:textId="77777777" w:rsidR="00D84816" w:rsidRPr="00D84816" w:rsidRDefault="00D84816" w:rsidP="00D84816">
      <w:pPr>
        <w:rPr>
          <w:bCs w:val="0"/>
        </w:rPr>
      </w:pPr>
      <w:r w:rsidRPr="00D84816">
        <w:rPr>
          <w:bCs w:val="0"/>
        </w:rPr>
        <w:t>Der Organisationsraum enthält damit erstmals sowohl eine Struktur als auch die Regeln ihrer Erhaltung.</w:t>
      </w:r>
    </w:p>
    <w:p w14:paraId="794D2292" w14:textId="77777777" w:rsidR="00D84816" w:rsidRPr="00D84816" w:rsidRDefault="00D84816" w:rsidP="00D84816">
      <w:pPr>
        <w:rPr>
          <w:bCs w:val="0"/>
        </w:rPr>
      </w:pPr>
      <w:r w:rsidRPr="00D84816">
        <w:rPr>
          <w:bCs w:val="0"/>
        </w:rPr>
        <w:pict w14:anchorId="49343E4C">
          <v:rect id="_x0000_i1318" style="width:0;height:1.5pt" o:hralign="center" o:hrstd="t" o:hr="t" fillcolor="#a0a0a0" stroked="f"/>
        </w:pict>
      </w:r>
    </w:p>
    <w:p w14:paraId="1F343E04" w14:textId="77777777" w:rsidR="00D84816" w:rsidRPr="00D84816" w:rsidRDefault="00D84816" w:rsidP="00D84816">
      <w:pPr>
        <w:rPr>
          <w:b/>
        </w:rPr>
      </w:pPr>
      <w:r w:rsidRPr="00D84816">
        <w:rPr>
          <w:b/>
        </w:rPr>
        <w:t>Lemma 3.4.7 (Strukturerhaltung)</w:t>
      </w:r>
    </w:p>
    <w:p w14:paraId="323BE669" w14:textId="77777777" w:rsidR="00D84816" w:rsidRPr="00D84816" w:rsidRDefault="00D84816" w:rsidP="00D84816">
      <w:pPr>
        <w:rPr>
          <w:bCs w:val="0"/>
        </w:rPr>
      </w:pPr>
      <w:r w:rsidRPr="00D84816">
        <w:rPr>
          <w:bCs w:val="0"/>
        </w:rPr>
        <w:t>Ist</w:t>
      </w:r>
    </w:p>
    <w:p w14:paraId="3F032482" w14:textId="77777777" w:rsidR="00D84816" w:rsidRPr="00D84816" w:rsidRDefault="00D84816" w:rsidP="00D84816">
      <w:pPr>
        <w:rPr>
          <w:b/>
        </w:rPr>
      </w:pPr>
      <w:r w:rsidRPr="00D84816">
        <w:rPr>
          <w:b/>
        </w:rPr>
        <w:lastRenderedPageBreak/>
        <w:t>[</w:t>
      </w:r>
      <w:r w:rsidRPr="00D84816">
        <w:rPr>
          <w:b/>
        </w:rPr>
        <w:br/>
        <w:t>\</w:t>
      </w:r>
      <w:proofErr w:type="spellStart"/>
      <w:r w:rsidRPr="00D84816">
        <w:rPr>
          <w:b/>
        </w:rPr>
        <w:t>mathfrak</w:t>
      </w:r>
      <w:proofErr w:type="spellEnd"/>
      <w:r w:rsidRPr="00D84816">
        <w:rPr>
          <w:b/>
        </w:rPr>
        <w:t xml:space="preserve"> O_F</w:t>
      </w:r>
    </w:p>
    <w:p w14:paraId="769C6B4F"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O,</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r w:rsidRPr="00D84816">
        <w:rPr>
          <w:bCs w:val="0"/>
        </w:rPr>
        <w:br/>
        <w:t>]</w:t>
      </w:r>
    </w:p>
    <w:p w14:paraId="69CDBEF7" w14:textId="77777777" w:rsidR="00D84816" w:rsidRPr="00D84816" w:rsidRDefault="00D84816" w:rsidP="00D84816">
      <w:pPr>
        <w:rPr>
          <w:bCs w:val="0"/>
        </w:rPr>
      </w:pPr>
      <w:r w:rsidRPr="00D84816">
        <w:rPr>
          <w:bCs w:val="0"/>
        </w:rPr>
        <w:t>ein funktionaler Organisationsraum, so gilt für jede natürliche Zahl</w:t>
      </w:r>
    </w:p>
    <w:p w14:paraId="152400F2" w14:textId="77777777" w:rsidR="00D84816" w:rsidRPr="00D84816" w:rsidRDefault="00D84816" w:rsidP="00D84816">
      <w:pPr>
        <w:rPr>
          <w:bCs w:val="0"/>
        </w:rPr>
      </w:pPr>
      <w:r w:rsidRPr="00D84816">
        <w:rPr>
          <w:bCs w:val="0"/>
        </w:rPr>
        <w:t>[</w:t>
      </w:r>
      <w:r w:rsidRPr="00D84816">
        <w:rPr>
          <w:bCs w:val="0"/>
        </w:rPr>
        <w:br/>
        <w:t>n\in\</w:t>
      </w:r>
      <w:proofErr w:type="spellStart"/>
      <w:r w:rsidRPr="00D84816">
        <w:rPr>
          <w:bCs w:val="0"/>
        </w:rPr>
        <w:t>mathbb</w:t>
      </w:r>
      <w:proofErr w:type="spellEnd"/>
      <w:r w:rsidRPr="00D84816">
        <w:rPr>
          <w:bCs w:val="0"/>
        </w:rPr>
        <w:t xml:space="preserve"> N</w:t>
      </w:r>
      <w:r w:rsidRPr="00D84816">
        <w:rPr>
          <w:bCs w:val="0"/>
        </w:rPr>
        <w:br/>
        <w:t>]</w:t>
      </w:r>
    </w:p>
    <w:p w14:paraId="2144F704" w14:textId="77777777" w:rsidR="00D84816" w:rsidRPr="00D84816" w:rsidRDefault="00D84816" w:rsidP="00D84816">
      <w:pPr>
        <w:rPr>
          <w:bCs w:val="0"/>
        </w:rPr>
      </w:pPr>
      <w:r w:rsidRPr="00D84816">
        <w:rPr>
          <w:bCs w:val="0"/>
        </w:rPr>
        <w:t>die Invarianz</w:t>
      </w:r>
    </w:p>
    <w:p w14:paraId="6DC529A5" w14:textId="77777777" w:rsidR="00D84816" w:rsidRPr="00D84816" w:rsidRDefault="00D84816" w:rsidP="00D84816">
      <w:pPr>
        <w:rPr>
          <w:b/>
        </w:rPr>
      </w:pPr>
      <w:r w:rsidRPr="00D84816">
        <w:rPr>
          <w:b/>
        </w:rPr>
        <w:t>[</w:t>
      </w:r>
      <w:r w:rsidRPr="00D84816">
        <w:rPr>
          <w:b/>
        </w:rPr>
        <w:br/>
        <w:t>\</w:t>
      </w:r>
      <w:proofErr w:type="spellStart"/>
      <w:r w:rsidRPr="00D84816">
        <w:rPr>
          <w:b/>
        </w:rPr>
        <w:t>mathcal</w:t>
      </w:r>
      <w:proofErr w:type="spellEnd"/>
      <w:r w:rsidRPr="00D84816">
        <w:rPr>
          <w:b/>
        </w:rPr>
        <w:t xml:space="preserve"> T_F^</w:t>
      </w:r>
      <w:proofErr w:type="gramStart"/>
      <w:r w:rsidRPr="00D84816">
        <w:rPr>
          <w:b/>
        </w:rPr>
        <w:t>{,n</w:t>
      </w:r>
      <w:proofErr w:type="gramEnd"/>
      <w:r w:rsidRPr="00D84816">
        <w:rPr>
          <w:b/>
        </w:rPr>
        <w:t>}</w:t>
      </w:r>
      <w:r w:rsidRPr="00D84816">
        <w:rPr>
          <w:b/>
        </w:rPr>
        <w:br/>
        <w:t>(</w:t>
      </w:r>
      <w:r w:rsidRPr="00D84816">
        <w:rPr>
          <w:b/>
        </w:rPr>
        <w:br/>
        <w:t>\</w:t>
      </w:r>
      <w:proofErr w:type="spellStart"/>
      <w:r w:rsidRPr="00D84816">
        <w:rPr>
          <w:b/>
        </w:rPr>
        <w:t>mathcal</w:t>
      </w:r>
      <w:proofErr w:type="spellEnd"/>
      <w:r w:rsidRPr="00D84816">
        <w:rPr>
          <w:b/>
        </w:rPr>
        <w:t xml:space="preserve"> O</w:t>
      </w:r>
      <w:r w:rsidRPr="00D84816">
        <w:rPr>
          <w:b/>
        </w:rPr>
        <w:br/>
        <w:t>)</w:t>
      </w:r>
    </w:p>
    <w:p w14:paraId="3FDB8CF0"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O.</w:t>
      </w:r>
      <w:r w:rsidRPr="00D84816">
        <w:rPr>
          <w:bCs w:val="0"/>
        </w:rPr>
        <w:br/>
        <w:t>\</w:t>
      </w:r>
      <w:proofErr w:type="gramStart"/>
      <w:r w:rsidRPr="00D84816">
        <w:rPr>
          <w:bCs w:val="0"/>
        </w:rPr>
        <w:t>tag{</w:t>
      </w:r>
      <w:proofErr w:type="gramEnd"/>
      <w:r w:rsidRPr="00D84816">
        <w:rPr>
          <w:bCs w:val="0"/>
        </w:rPr>
        <w:t>3.119}</w:t>
      </w:r>
      <w:r w:rsidRPr="00D84816">
        <w:rPr>
          <w:bCs w:val="0"/>
        </w:rPr>
        <w:br/>
        <w:t>]</w:t>
      </w:r>
    </w:p>
    <w:p w14:paraId="64BA9F8A"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proofErr w:type="spellStart"/>
      <w:r w:rsidRPr="00D84816">
        <w:rPr>
          <w:bCs w:val="0"/>
        </w:rPr>
        <w:t>mathcal</w:t>
      </w:r>
      <w:proofErr w:type="spellEnd"/>
      <w:r w:rsidRPr="00D84816">
        <w:rPr>
          <w:bCs w:val="0"/>
        </w:rPr>
        <w:t xml:space="preserve"> O)=\</w:t>
      </w:r>
      <w:proofErr w:type="spellStart"/>
      <w:r w:rsidRPr="00D84816">
        <w:rPr>
          <w:bCs w:val="0"/>
        </w:rPr>
        <w:t>mathcal</w:t>
      </w:r>
      <w:proofErr w:type="spellEnd"/>
      <w:r w:rsidRPr="00D84816">
        <w:rPr>
          <w:bCs w:val="0"/>
        </w:rPr>
        <w:t xml:space="preserve"> O</w:t>
      </w:r>
    </w:p>
    <w:p w14:paraId="66874E7E" w14:textId="77777777" w:rsidR="00D84816" w:rsidRPr="00D84816" w:rsidRDefault="00D84816" w:rsidP="00D84816">
      <w:pPr>
        <w:rPr>
          <w:b/>
        </w:rPr>
      </w:pPr>
      <w:r w:rsidRPr="00D84816">
        <w:rPr>
          <w:b/>
        </w:rPr>
        <w:t>Beweis</w:t>
      </w:r>
    </w:p>
    <w:p w14:paraId="6FDB1E0C" w14:textId="77777777" w:rsidR="00D84816" w:rsidRPr="00D84816" w:rsidRDefault="00D84816" w:rsidP="00D84816">
      <w:pPr>
        <w:rPr>
          <w:bCs w:val="0"/>
        </w:rPr>
      </w:pPr>
      <w:r w:rsidRPr="00D84816">
        <w:rPr>
          <w:bCs w:val="0"/>
        </w:rPr>
        <w:t>Nach Definition 3.4.8 gilt</w:t>
      </w:r>
    </w:p>
    <w:p w14:paraId="441CB03D"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w:t>
      </w:r>
      <w:proofErr w:type="gramStart"/>
      <w:r w:rsidRPr="00D84816">
        <w:rPr>
          <w:bCs w:val="0"/>
        </w:rPr>
        <w:t>F(</w:t>
      </w:r>
      <w:proofErr w:type="gramEnd"/>
      <w:r w:rsidRPr="00D84816">
        <w:rPr>
          <w:bCs w:val="0"/>
        </w:rPr>
        <w:t>\</w:t>
      </w:r>
      <w:proofErr w:type="spellStart"/>
      <w:r w:rsidRPr="00D84816">
        <w:rPr>
          <w:bCs w:val="0"/>
        </w:rPr>
        <w:t>mathcal</w:t>
      </w:r>
      <w:proofErr w:type="spellEnd"/>
      <w:r w:rsidRPr="00D84816">
        <w:rPr>
          <w:bCs w:val="0"/>
        </w:rPr>
        <w:t xml:space="preserve"> O)=\</w:t>
      </w:r>
      <w:proofErr w:type="spellStart"/>
      <w:r w:rsidRPr="00D84816">
        <w:rPr>
          <w:bCs w:val="0"/>
        </w:rPr>
        <w:t>mathcal</w:t>
      </w:r>
      <w:proofErr w:type="spellEnd"/>
      <w:r w:rsidRPr="00D84816">
        <w:rPr>
          <w:bCs w:val="0"/>
        </w:rPr>
        <w:t xml:space="preserve"> O.</w:t>
      </w:r>
      <w:r w:rsidRPr="00D84816">
        <w:rPr>
          <w:bCs w:val="0"/>
        </w:rPr>
        <w:br/>
        <w:t>]</w:t>
      </w:r>
    </w:p>
    <w:p w14:paraId="1BA1F3FF" w14:textId="77777777" w:rsidR="00D84816" w:rsidRPr="00D84816" w:rsidRDefault="00D84816" w:rsidP="00D84816">
      <w:pPr>
        <w:rPr>
          <w:bCs w:val="0"/>
        </w:rPr>
      </w:pPr>
      <w:r w:rsidRPr="00D84816">
        <w:rPr>
          <w:bCs w:val="0"/>
        </w:rPr>
        <w:t>Durch vollständige Induktion folgt unmittelbar</w:t>
      </w:r>
    </w:p>
    <w:p w14:paraId="2F1A3D54"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proofErr w:type="spellStart"/>
      <w:r w:rsidRPr="00D84816">
        <w:rPr>
          <w:bCs w:val="0"/>
        </w:rPr>
        <w:t>mathcal</w:t>
      </w:r>
      <w:proofErr w:type="spellEnd"/>
      <w:r w:rsidRPr="00D84816">
        <w:rPr>
          <w:bCs w:val="0"/>
        </w:rPr>
        <w:t xml:space="preserve"> O)=\</w:t>
      </w:r>
      <w:proofErr w:type="spellStart"/>
      <w:r w:rsidRPr="00D84816">
        <w:rPr>
          <w:bCs w:val="0"/>
        </w:rPr>
        <w:t>mathcal</w:t>
      </w:r>
      <w:proofErr w:type="spellEnd"/>
      <w:r w:rsidRPr="00D84816">
        <w:rPr>
          <w:bCs w:val="0"/>
        </w:rPr>
        <w:t xml:space="preserve"> O</w:t>
      </w:r>
      <w:r w:rsidRPr="00D84816">
        <w:rPr>
          <w:bCs w:val="0"/>
        </w:rPr>
        <w:br/>
        <w:t>]</w:t>
      </w:r>
    </w:p>
    <w:p w14:paraId="1CAF8221" w14:textId="77777777" w:rsidR="00D84816" w:rsidRPr="00D84816" w:rsidRDefault="00D84816" w:rsidP="00D84816">
      <w:pPr>
        <w:rPr>
          <w:bCs w:val="0"/>
        </w:rPr>
      </w:pPr>
      <w:r w:rsidRPr="00D84816">
        <w:rPr>
          <w:bCs w:val="0"/>
        </w:rPr>
        <w:t>für alle</w:t>
      </w:r>
    </w:p>
    <w:p w14:paraId="141FF1D3" w14:textId="77777777" w:rsidR="00D84816" w:rsidRPr="00D84816" w:rsidRDefault="00D84816" w:rsidP="00D84816">
      <w:pPr>
        <w:rPr>
          <w:bCs w:val="0"/>
        </w:rPr>
      </w:pPr>
      <w:r w:rsidRPr="00D84816">
        <w:rPr>
          <w:bCs w:val="0"/>
        </w:rPr>
        <w:t>[</w:t>
      </w:r>
      <w:r w:rsidRPr="00D84816">
        <w:rPr>
          <w:bCs w:val="0"/>
        </w:rPr>
        <w:br/>
        <w:t>n\in\</w:t>
      </w:r>
      <w:proofErr w:type="spellStart"/>
      <w:r w:rsidRPr="00D84816">
        <w:rPr>
          <w:bCs w:val="0"/>
        </w:rPr>
        <w:t>mathbb</w:t>
      </w:r>
      <w:proofErr w:type="spellEnd"/>
      <w:r w:rsidRPr="00D84816">
        <w:rPr>
          <w:bCs w:val="0"/>
        </w:rPr>
        <w:t xml:space="preserve"> N.</w:t>
      </w:r>
      <w:r w:rsidRPr="00D84816">
        <w:rPr>
          <w:bCs w:val="0"/>
        </w:rPr>
        <w:br/>
        <w:t>]</w:t>
      </w:r>
    </w:p>
    <w:p w14:paraId="288CEA38" w14:textId="77777777" w:rsidR="00D84816" w:rsidRPr="00D84816" w:rsidRDefault="00D84816" w:rsidP="00D84816">
      <w:pPr>
        <w:rPr>
          <w:bCs w:val="0"/>
        </w:rPr>
      </w:pPr>
      <w:r w:rsidRPr="00D84816">
        <w:rPr>
          <w:rFonts w:ascii="Cambria Math" w:hAnsi="Cambria Math" w:cs="Cambria Math"/>
          <w:bCs w:val="0"/>
        </w:rPr>
        <w:t>∎</w:t>
      </w:r>
    </w:p>
    <w:p w14:paraId="41023385" w14:textId="77777777" w:rsidR="00D84816" w:rsidRPr="00D84816" w:rsidRDefault="00D84816" w:rsidP="00D84816">
      <w:pPr>
        <w:rPr>
          <w:bCs w:val="0"/>
        </w:rPr>
      </w:pPr>
      <w:r w:rsidRPr="00D84816">
        <w:rPr>
          <w:bCs w:val="0"/>
        </w:rPr>
        <w:pict w14:anchorId="7446C89E">
          <v:rect id="_x0000_i1319" style="width:0;height:1.5pt" o:hralign="center" o:hrstd="t" o:hr="t" fillcolor="#a0a0a0" stroked="f"/>
        </w:pict>
      </w:r>
    </w:p>
    <w:p w14:paraId="0C7F529B" w14:textId="77777777" w:rsidR="00D84816" w:rsidRPr="00D84816" w:rsidRDefault="00D84816" w:rsidP="00D84816">
      <w:pPr>
        <w:rPr>
          <w:b/>
        </w:rPr>
      </w:pPr>
      <w:r w:rsidRPr="00D84816">
        <w:rPr>
          <w:b/>
        </w:rPr>
        <w:t>Lemma 3.4.8 (Abgeschlossenheit des Organisationsraums)</w:t>
      </w:r>
    </w:p>
    <w:p w14:paraId="0B90BD42" w14:textId="77777777" w:rsidR="00D84816" w:rsidRPr="00D84816" w:rsidRDefault="00D84816" w:rsidP="00D84816">
      <w:pPr>
        <w:rPr>
          <w:bCs w:val="0"/>
        </w:rPr>
      </w:pPr>
      <w:r w:rsidRPr="00D84816">
        <w:rPr>
          <w:bCs w:val="0"/>
        </w:rPr>
        <w:t>Für jede Relation</w:t>
      </w:r>
    </w:p>
    <w:p w14:paraId="4AB94240" w14:textId="77777777" w:rsidR="00D84816" w:rsidRPr="00D84816" w:rsidRDefault="00D84816" w:rsidP="00D84816">
      <w:pPr>
        <w:rPr>
          <w:bCs w:val="0"/>
        </w:rPr>
      </w:pPr>
      <w:r w:rsidRPr="00D84816">
        <w:rPr>
          <w:bCs w:val="0"/>
        </w:rPr>
        <w:t>[</w:t>
      </w:r>
      <w:r w:rsidRPr="00D84816">
        <w:rPr>
          <w:bCs w:val="0"/>
        </w:rPr>
        <w:br/>
        <w:t>r</w:t>
      </w:r>
      <w:r w:rsidRPr="00D84816">
        <w:rPr>
          <w:bCs w:val="0"/>
        </w:rPr>
        <w:br/>
        <w:t>\in</w:t>
      </w:r>
      <w:r w:rsidRPr="00D84816">
        <w:rPr>
          <w:bCs w:val="0"/>
        </w:rPr>
        <w:br/>
      </w:r>
      <w:r w:rsidRPr="00D84816">
        <w:rPr>
          <w:bCs w:val="0"/>
        </w:rPr>
        <w:lastRenderedPageBreak/>
        <w:t>\</w:t>
      </w:r>
      <w:proofErr w:type="spellStart"/>
      <w:r w:rsidRPr="00D84816">
        <w:rPr>
          <w:bCs w:val="0"/>
        </w:rPr>
        <w:t>mathcal</w:t>
      </w:r>
      <w:proofErr w:type="spellEnd"/>
      <w:r w:rsidRPr="00D84816">
        <w:rPr>
          <w:bCs w:val="0"/>
        </w:rPr>
        <w:t xml:space="preserve"> O</w:t>
      </w:r>
      <w:r w:rsidRPr="00D84816">
        <w:rPr>
          <w:bCs w:val="0"/>
        </w:rPr>
        <w:br/>
        <w:t>]</w:t>
      </w:r>
    </w:p>
    <w:p w14:paraId="402F70B5" w14:textId="77777777" w:rsidR="00D84816" w:rsidRPr="00D84816" w:rsidRDefault="00D84816" w:rsidP="00D84816">
      <w:pPr>
        <w:rPr>
          <w:bCs w:val="0"/>
        </w:rPr>
      </w:pPr>
      <w:r w:rsidRPr="00D84816">
        <w:rPr>
          <w:bCs w:val="0"/>
        </w:rPr>
        <w:t>gilt</w:t>
      </w:r>
    </w:p>
    <w:p w14:paraId="7703B953"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T_F(r)</w:t>
      </w:r>
      <w:r w:rsidRPr="00D84816">
        <w:rPr>
          <w:bCs w:val="0"/>
        </w:rPr>
        <w:br/>
        <w:t>\in</w:t>
      </w:r>
      <w:r w:rsidRPr="00D84816">
        <w:rPr>
          <w:bCs w:val="0"/>
        </w:rPr>
        <w:br/>
        <w:t>\</w:t>
      </w:r>
      <w:proofErr w:type="spellStart"/>
      <w:r w:rsidRPr="00D84816">
        <w:rPr>
          <w:bCs w:val="0"/>
        </w:rPr>
        <w:t>mathcal</w:t>
      </w:r>
      <w:proofErr w:type="spellEnd"/>
      <w:r w:rsidRPr="00D84816">
        <w:rPr>
          <w:bCs w:val="0"/>
        </w:rPr>
        <w:t xml:space="preserve"> O.</w:t>
      </w:r>
      <w:r w:rsidRPr="00D84816">
        <w:rPr>
          <w:bCs w:val="0"/>
        </w:rPr>
        <w:br/>
        <w:t>\</w:t>
      </w:r>
      <w:proofErr w:type="gramStart"/>
      <w:r w:rsidRPr="00D84816">
        <w:rPr>
          <w:bCs w:val="0"/>
        </w:rPr>
        <w:t>tag{</w:t>
      </w:r>
      <w:proofErr w:type="gramEnd"/>
      <w:r w:rsidRPr="00D84816">
        <w:rPr>
          <w:bCs w:val="0"/>
        </w:rPr>
        <w:t>3.120}</w:t>
      </w:r>
      <w:r w:rsidRPr="00D84816">
        <w:rPr>
          <w:bCs w:val="0"/>
        </w:rPr>
        <w:br/>
        <w:t>]</w:t>
      </w:r>
    </w:p>
    <w:p w14:paraId="64E9A2BB"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T_F(r)\in\</w:t>
      </w:r>
      <w:proofErr w:type="spellStart"/>
      <w:r w:rsidRPr="00D84816">
        <w:rPr>
          <w:bCs w:val="0"/>
        </w:rPr>
        <w:t>mathcal</w:t>
      </w:r>
      <w:proofErr w:type="spellEnd"/>
      <w:r w:rsidRPr="00D84816">
        <w:rPr>
          <w:bCs w:val="0"/>
        </w:rPr>
        <w:t xml:space="preserve"> O</w:t>
      </w:r>
    </w:p>
    <w:p w14:paraId="7214CA41" w14:textId="77777777" w:rsidR="00D84816" w:rsidRPr="00D84816" w:rsidRDefault="00D84816" w:rsidP="00D84816">
      <w:pPr>
        <w:rPr>
          <w:b/>
        </w:rPr>
      </w:pPr>
      <w:r w:rsidRPr="00D84816">
        <w:rPr>
          <w:b/>
        </w:rPr>
        <w:t>Beweis</w:t>
      </w:r>
    </w:p>
    <w:p w14:paraId="22A01627" w14:textId="77777777" w:rsidR="00D84816" w:rsidRPr="00D84816" w:rsidRDefault="00D84816" w:rsidP="00D84816">
      <w:pPr>
        <w:rPr>
          <w:bCs w:val="0"/>
        </w:rPr>
      </w:pPr>
      <w:r w:rsidRPr="00D84816">
        <w:rPr>
          <w:bCs w:val="0"/>
        </w:rPr>
        <w:t>Die Aussage folgt unmittelbar aus der Definition der Invarianz des Organisationsraums.</w:t>
      </w:r>
    </w:p>
    <w:p w14:paraId="727E976E" w14:textId="77777777" w:rsidR="00D84816" w:rsidRPr="00D84816" w:rsidRDefault="00D84816" w:rsidP="00D84816">
      <w:pPr>
        <w:rPr>
          <w:bCs w:val="0"/>
        </w:rPr>
      </w:pPr>
      <w:r w:rsidRPr="00D84816">
        <w:rPr>
          <w:rFonts w:ascii="Cambria Math" w:hAnsi="Cambria Math" w:cs="Cambria Math"/>
          <w:bCs w:val="0"/>
        </w:rPr>
        <w:t>∎</w:t>
      </w:r>
    </w:p>
    <w:p w14:paraId="7D8438D0" w14:textId="77777777" w:rsidR="00D84816" w:rsidRPr="00D84816" w:rsidRDefault="00D84816" w:rsidP="00D84816">
      <w:pPr>
        <w:rPr>
          <w:bCs w:val="0"/>
        </w:rPr>
      </w:pPr>
      <w:r w:rsidRPr="00D84816">
        <w:rPr>
          <w:bCs w:val="0"/>
        </w:rPr>
        <w:pict w14:anchorId="5A8B3B86">
          <v:rect id="_x0000_i1320" style="width:0;height:1.5pt" o:hralign="center" o:hrstd="t" o:hr="t" fillcolor="#a0a0a0" stroked="f"/>
        </w:pict>
      </w:r>
    </w:p>
    <w:p w14:paraId="54848C75" w14:textId="77777777" w:rsidR="00D84816" w:rsidRPr="00D84816" w:rsidRDefault="00D84816" w:rsidP="00D84816">
      <w:pPr>
        <w:rPr>
          <w:b/>
        </w:rPr>
      </w:pPr>
      <w:r w:rsidRPr="00D84816">
        <w:rPr>
          <w:b/>
        </w:rPr>
        <w:t>Satz 3.4.4 (Existenz funktionaler Organisationsräume)</w:t>
      </w:r>
    </w:p>
    <w:p w14:paraId="7C0D38F2" w14:textId="77777777" w:rsidR="00D84816" w:rsidRPr="00D84816" w:rsidRDefault="00D84816" w:rsidP="00D84816">
      <w:pPr>
        <w:rPr>
          <w:bCs w:val="0"/>
        </w:rPr>
      </w:pPr>
      <w:r w:rsidRPr="00D84816">
        <w:rPr>
          <w:bCs w:val="0"/>
        </w:rPr>
        <w:t>Existiert mindestens eine organisationserzeugende Transformation, so existiert mindestens ein funktionaler Organisationsraum.</w:t>
      </w:r>
    </w:p>
    <w:p w14:paraId="224E90F4" w14:textId="77777777" w:rsidR="00D84816" w:rsidRPr="00D84816" w:rsidRDefault="00D84816" w:rsidP="00D84816">
      <w:pPr>
        <w:rPr>
          <w:bCs w:val="0"/>
        </w:rPr>
      </w:pPr>
      <w:r w:rsidRPr="00D84816">
        <w:rPr>
          <w:bCs w:val="0"/>
        </w:rPr>
        <w:t>Formal</w:t>
      </w:r>
    </w:p>
    <w:p w14:paraId="3B1BAFFE" w14:textId="77777777" w:rsidR="00D84816" w:rsidRPr="00D84816" w:rsidRDefault="00D84816" w:rsidP="00D84816">
      <w:pPr>
        <w:rPr>
          <w:bCs w:val="0"/>
        </w:rPr>
      </w:pPr>
      <w:r w:rsidRPr="00D84816">
        <w:rPr>
          <w:bCs w:val="0"/>
        </w:rPr>
        <w:t>[</w:t>
      </w:r>
      <w:r w:rsidRPr="00D84816">
        <w:rPr>
          <w:bCs w:val="0"/>
        </w:rPr>
        <w:br/>
        <w:t>\</w:t>
      </w:r>
      <w:proofErr w:type="spellStart"/>
      <w:proofErr w:type="gramStart"/>
      <w:r w:rsidRPr="00D84816">
        <w:rPr>
          <w:bCs w:val="0"/>
        </w:rPr>
        <w:t>exists</w:t>
      </w:r>
      <w:proofErr w:type="spellEnd"/>
      <w:r w:rsidRPr="00D84816">
        <w:rPr>
          <w:bCs w:val="0"/>
        </w:rPr>
        <w:t>,\</w:t>
      </w:r>
      <w:proofErr w:type="spellStart"/>
      <w:proofErr w:type="gramEnd"/>
      <w:r w:rsidRPr="00D84816">
        <w:rPr>
          <w:bCs w:val="0"/>
        </w:rPr>
        <w:t>mathcal</w:t>
      </w:r>
      <w:proofErr w:type="spellEnd"/>
      <w:r w:rsidRPr="00D84816">
        <w:rPr>
          <w:bCs w:val="0"/>
        </w:rPr>
        <w:t xml:space="preserve"> T_F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exists</w:t>
      </w:r>
      <w:proofErr w:type="spellEnd"/>
      <w:r w:rsidRPr="00D84816">
        <w:rPr>
          <w:bCs w:val="0"/>
        </w:rPr>
        <w:t>,\</w:t>
      </w:r>
      <w:proofErr w:type="spellStart"/>
      <w:r w:rsidRPr="00D84816">
        <w:rPr>
          <w:bCs w:val="0"/>
        </w:rPr>
        <w:t>mathfrak</w:t>
      </w:r>
      <w:proofErr w:type="spellEnd"/>
      <w:r w:rsidRPr="00D84816">
        <w:rPr>
          <w:bCs w:val="0"/>
        </w:rPr>
        <w:t xml:space="preserve"> O_F.</w:t>
      </w:r>
      <w:r w:rsidRPr="00D84816">
        <w:rPr>
          <w:bCs w:val="0"/>
        </w:rPr>
        <w:br/>
        <w:t>\tag{3.121}</w:t>
      </w:r>
      <w:r w:rsidRPr="00D84816">
        <w:rPr>
          <w:bCs w:val="0"/>
        </w:rPr>
        <w:br/>
        <w:t>]</w:t>
      </w:r>
    </w:p>
    <w:p w14:paraId="303B6476"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gramStart"/>
      <w:r w:rsidRPr="00D84816">
        <w:rPr>
          <w:bCs w:val="0"/>
        </w:rPr>
        <w:t>\</w:t>
      </w:r>
      <w:proofErr w:type="spellStart"/>
      <w:r w:rsidRPr="00D84816">
        <w:rPr>
          <w:bCs w:val="0"/>
        </w:rPr>
        <w:t>exists</w:t>
      </w:r>
      <w:proofErr w:type="spellEnd"/>
      <w:r w:rsidRPr="00D84816">
        <w:rPr>
          <w:bCs w:val="0"/>
        </w:rPr>
        <w:t>\,\</w:t>
      </w:r>
      <w:proofErr w:type="spellStart"/>
      <w:proofErr w:type="gramEnd"/>
      <w:r w:rsidRPr="00D84816">
        <w:rPr>
          <w:bCs w:val="0"/>
        </w:rPr>
        <w:t>mathcal</w:t>
      </w:r>
      <w:proofErr w:type="spellEnd"/>
      <w:r w:rsidRPr="00D84816">
        <w:rPr>
          <w:bCs w:val="0"/>
        </w:rPr>
        <w:t xml:space="preserve"> T_F\</w:t>
      </w:r>
      <w:proofErr w:type="spellStart"/>
      <w:r w:rsidRPr="00D84816">
        <w:rPr>
          <w:bCs w:val="0"/>
        </w:rPr>
        <w:t>Longrightarrow</w:t>
      </w:r>
      <w:proofErr w:type="spellEnd"/>
      <w:r w:rsidRPr="00D84816">
        <w:rPr>
          <w:bCs w:val="0"/>
        </w:rPr>
        <w:t>\</w:t>
      </w:r>
      <w:proofErr w:type="spellStart"/>
      <w:r w:rsidRPr="00D84816">
        <w:rPr>
          <w:bCs w:val="0"/>
        </w:rPr>
        <w:t>exists</w:t>
      </w:r>
      <w:proofErr w:type="spellEnd"/>
      <w:r w:rsidRPr="00D84816">
        <w:rPr>
          <w:bCs w:val="0"/>
        </w:rPr>
        <w:t>\,\</w:t>
      </w:r>
      <w:proofErr w:type="spellStart"/>
      <w:r w:rsidRPr="00D84816">
        <w:rPr>
          <w:bCs w:val="0"/>
        </w:rPr>
        <w:t>mathfrak</w:t>
      </w:r>
      <w:proofErr w:type="spellEnd"/>
      <w:r w:rsidRPr="00D84816">
        <w:rPr>
          <w:bCs w:val="0"/>
        </w:rPr>
        <w:t xml:space="preserve"> O_F</w:t>
      </w:r>
    </w:p>
    <w:p w14:paraId="7189DDC1" w14:textId="77777777" w:rsidR="00D84816" w:rsidRPr="00D84816" w:rsidRDefault="00D84816" w:rsidP="00D84816">
      <w:pPr>
        <w:rPr>
          <w:b/>
        </w:rPr>
      </w:pPr>
      <w:r w:rsidRPr="00D84816">
        <w:rPr>
          <w:b/>
        </w:rPr>
        <w:t>Beweis</w:t>
      </w:r>
    </w:p>
    <w:p w14:paraId="510D1B9D" w14:textId="77777777" w:rsidR="00D84816" w:rsidRPr="00D84816" w:rsidRDefault="00D84816" w:rsidP="00D84816">
      <w:pPr>
        <w:rPr>
          <w:bCs w:val="0"/>
        </w:rPr>
      </w:pPr>
      <w:r w:rsidRPr="00D84816">
        <w:rPr>
          <w:bCs w:val="0"/>
        </w:rPr>
        <w:t>Nach Definition 3.4.8 erzeugt eine organisationserzeugende Transformation eine invariante Organisationsstruktur</w:t>
      </w:r>
    </w:p>
    <w:p w14:paraId="7EE94274"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O.</w:t>
      </w:r>
      <w:r w:rsidRPr="00D84816">
        <w:rPr>
          <w:bCs w:val="0"/>
        </w:rPr>
        <w:br/>
        <w:t>]</w:t>
      </w:r>
    </w:p>
    <w:p w14:paraId="55A755F9" w14:textId="77777777" w:rsidR="00D84816" w:rsidRPr="00D84816" w:rsidRDefault="00D84816" w:rsidP="00D84816">
      <w:pPr>
        <w:rPr>
          <w:bCs w:val="0"/>
        </w:rPr>
      </w:pPr>
      <w:r w:rsidRPr="00D84816">
        <w:rPr>
          <w:bCs w:val="0"/>
        </w:rPr>
        <w:t>Gemeinsam mit dem Transformationsoperator entsteht dadurch nach Definition 3.4.9 das geordnete Paar</w:t>
      </w:r>
    </w:p>
    <w:p w14:paraId="0F9A18C9" w14:textId="77777777" w:rsidR="00D84816" w:rsidRPr="00D84816" w:rsidRDefault="00D84816" w:rsidP="00D84816">
      <w:pPr>
        <w:rPr>
          <w:bCs w:val="0"/>
        </w:rPr>
      </w:pPr>
      <w:r w:rsidRPr="00D84816">
        <w:rPr>
          <w:bCs w:val="0"/>
        </w:rPr>
        <w:t>[</w:t>
      </w:r>
      <w:r w:rsidRPr="00D84816">
        <w:rPr>
          <w:bCs w:val="0"/>
        </w:rPr>
        <w:br/>
        <w:t>(</w:t>
      </w:r>
      <w:r w:rsidRPr="00D84816">
        <w:rPr>
          <w:bCs w:val="0"/>
        </w:rPr>
        <w:br/>
        <w:t>\</w:t>
      </w:r>
      <w:proofErr w:type="spellStart"/>
      <w:r w:rsidRPr="00D84816">
        <w:rPr>
          <w:bCs w:val="0"/>
        </w:rPr>
        <w:t>mathcal</w:t>
      </w:r>
      <w:proofErr w:type="spellEnd"/>
      <w:r w:rsidRPr="00D84816">
        <w:rPr>
          <w:bCs w:val="0"/>
        </w:rPr>
        <w:t xml:space="preserve"> O,</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r w:rsidRPr="00D84816">
        <w:rPr>
          <w:bCs w:val="0"/>
        </w:rPr>
        <w:br/>
        <w:t>]</w:t>
      </w:r>
    </w:p>
    <w:p w14:paraId="25B59D01" w14:textId="77777777" w:rsidR="00D84816" w:rsidRPr="00D84816" w:rsidRDefault="00D84816" w:rsidP="00D84816">
      <w:pPr>
        <w:rPr>
          <w:bCs w:val="0"/>
        </w:rPr>
      </w:pPr>
      <w:r w:rsidRPr="00D84816">
        <w:rPr>
          <w:bCs w:val="0"/>
        </w:rPr>
        <w:t>welches einen funktionalen Organisationsraum bildet.</w:t>
      </w:r>
    </w:p>
    <w:p w14:paraId="4354FBDD" w14:textId="77777777" w:rsidR="00D84816" w:rsidRPr="00D84816" w:rsidRDefault="00D84816" w:rsidP="00D84816">
      <w:pPr>
        <w:rPr>
          <w:bCs w:val="0"/>
        </w:rPr>
      </w:pPr>
      <w:r w:rsidRPr="00D84816">
        <w:rPr>
          <w:rFonts w:ascii="Cambria Math" w:hAnsi="Cambria Math" w:cs="Cambria Math"/>
          <w:bCs w:val="0"/>
        </w:rPr>
        <w:t>∎</w:t>
      </w:r>
    </w:p>
    <w:p w14:paraId="2E4F3895" w14:textId="77777777" w:rsidR="00D84816" w:rsidRPr="00D84816" w:rsidRDefault="00D84816" w:rsidP="00D84816">
      <w:pPr>
        <w:rPr>
          <w:bCs w:val="0"/>
        </w:rPr>
      </w:pPr>
      <w:r w:rsidRPr="00D84816">
        <w:rPr>
          <w:bCs w:val="0"/>
        </w:rPr>
        <w:lastRenderedPageBreak/>
        <w:pict w14:anchorId="2A7773B3">
          <v:rect id="_x0000_i1321" style="width:0;height:1.5pt" o:hralign="center" o:hrstd="t" o:hr="t" fillcolor="#a0a0a0" stroked="f"/>
        </w:pict>
      </w:r>
    </w:p>
    <w:p w14:paraId="303A8A2A" w14:textId="77777777" w:rsidR="00D84816" w:rsidRPr="00D84816" w:rsidRDefault="00D84816" w:rsidP="00D84816">
      <w:pPr>
        <w:rPr>
          <w:b/>
        </w:rPr>
      </w:pPr>
      <w:r w:rsidRPr="00D84816">
        <w:rPr>
          <w:b/>
        </w:rPr>
        <w:t>Korollar 3.4.3</w:t>
      </w:r>
    </w:p>
    <w:p w14:paraId="50D34586" w14:textId="77777777" w:rsidR="00D84816" w:rsidRPr="00D84816" w:rsidRDefault="00D84816" w:rsidP="00D84816">
      <w:pPr>
        <w:rPr>
          <w:bCs w:val="0"/>
        </w:rPr>
      </w:pPr>
      <w:r w:rsidRPr="00D84816">
        <w:rPr>
          <w:bCs w:val="0"/>
        </w:rPr>
        <w:t>Jeder funktionale Organisationsraum ist unter rekursiven Transformationen abgeschlossen.</w:t>
      </w:r>
    </w:p>
    <w:p w14:paraId="541EFE78" w14:textId="77777777" w:rsidR="00D84816" w:rsidRPr="00D84816" w:rsidRDefault="00D84816" w:rsidP="00D84816">
      <w:pPr>
        <w:rPr>
          <w:bCs w:val="0"/>
        </w:rPr>
      </w:pPr>
      <w:r w:rsidRPr="00D84816">
        <w:rPr>
          <w:bCs w:val="0"/>
        </w:rPr>
        <w:t>Formal</w:t>
      </w:r>
    </w:p>
    <w:p w14:paraId="441524CD" w14:textId="77777777" w:rsidR="00D84816" w:rsidRPr="00D84816" w:rsidRDefault="00D84816" w:rsidP="00D84816">
      <w:pPr>
        <w:rPr>
          <w:b/>
        </w:rPr>
      </w:pPr>
      <w:r w:rsidRPr="00D84816">
        <w:rPr>
          <w:b/>
        </w:rPr>
        <w:t>[</w:t>
      </w:r>
      <w:r w:rsidRPr="00D84816">
        <w:rPr>
          <w:b/>
        </w:rPr>
        <w:br/>
        <w:t>\</w:t>
      </w:r>
      <w:proofErr w:type="spellStart"/>
      <w:r w:rsidRPr="00D84816">
        <w:rPr>
          <w:b/>
        </w:rPr>
        <w:t>mathfrak</w:t>
      </w:r>
      <w:proofErr w:type="spellEnd"/>
      <w:r w:rsidRPr="00D84816">
        <w:rPr>
          <w:b/>
        </w:rPr>
        <w:t xml:space="preserve"> O_F</w:t>
      </w:r>
      <w:r w:rsidRPr="00D84816">
        <w:rPr>
          <w:b/>
        </w:rPr>
        <w:br/>
        <w:t>\</w:t>
      </w:r>
      <w:proofErr w:type="spellStart"/>
      <w:r w:rsidRPr="00D84816">
        <w:rPr>
          <w:b/>
        </w:rPr>
        <w:t>Longrightarrow</w:t>
      </w:r>
      <w:proofErr w:type="spellEnd"/>
      <w:r w:rsidRPr="00D84816">
        <w:rPr>
          <w:b/>
        </w:rPr>
        <w:br/>
        <w:t>\</w:t>
      </w:r>
      <w:proofErr w:type="spellStart"/>
      <w:r w:rsidRPr="00D84816">
        <w:rPr>
          <w:b/>
        </w:rPr>
        <w:t>forall</w:t>
      </w:r>
      <w:proofErr w:type="spellEnd"/>
      <w:r w:rsidRPr="00D84816">
        <w:rPr>
          <w:b/>
        </w:rPr>
        <w:t xml:space="preserve"> n\in\</w:t>
      </w:r>
      <w:proofErr w:type="spellStart"/>
      <w:r w:rsidRPr="00D84816">
        <w:rPr>
          <w:b/>
        </w:rPr>
        <w:t>mathbb</w:t>
      </w:r>
      <w:proofErr w:type="spellEnd"/>
      <w:r w:rsidRPr="00D84816">
        <w:rPr>
          <w:b/>
        </w:rPr>
        <w:t xml:space="preserve"> N:</w:t>
      </w:r>
      <w:r w:rsidRPr="00D84816">
        <w:rPr>
          <w:b/>
        </w:rPr>
        <w:br/>
        <w:t>\</w:t>
      </w:r>
      <w:proofErr w:type="spellStart"/>
      <w:r w:rsidRPr="00D84816">
        <w:rPr>
          <w:b/>
        </w:rPr>
        <w:t>mathcal</w:t>
      </w:r>
      <w:proofErr w:type="spellEnd"/>
      <w:r w:rsidRPr="00D84816">
        <w:rPr>
          <w:b/>
        </w:rPr>
        <w:t xml:space="preserve"> T_F^</w:t>
      </w:r>
      <w:proofErr w:type="gramStart"/>
      <w:r w:rsidRPr="00D84816">
        <w:rPr>
          <w:b/>
        </w:rPr>
        <w:t>{,n</w:t>
      </w:r>
      <w:proofErr w:type="gramEnd"/>
      <w:r w:rsidRPr="00D84816">
        <w:rPr>
          <w:b/>
        </w:rPr>
        <w:t>}</w:t>
      </w:r>
      <w:r w:rsidRPr="00D84816">
        <w:rPr>
          <w:b/>
        </w:rPr>
        <w:br/>
        <w:t>(</w:t>
      </w:r>
      <w:r w:rsidRPr="00D84816">
        <w:rPr>
          <w:b/>
        </w:rPr>
        <w:br/>
        <w:t>\</w:t>
      </w:r>
      <w:proofErr w:type="spellStart"/>
      <w:r w:rsidRPr="00D84816">
        <w:rPr>
          <w:b/>
        </w:rPr>
        <w:t>mathcal</w:t>
      </w:r>
      <w:proofErr w:type="spellEnd"/>
      <w:r w:rsidRPr="00D84816">
        <w:rPr>
          <w:b/>
        </w:rPr>
        <w:t xml:space="preserve"> O</w:t>
      </w:r>
      <w:r w:rsidRPr="00D84816">
        <w:rPr>
          <w:b/>
        </w:rPr>
        <w:br/>
        <w:t>)</w:t>
      </w:r>
    </w:p>
    <w:p w14:paraId="7A3192D4"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O.</w:t>
      </w:r>
      <w:r w:rsidRPr="00D84816">
        <w:rPr>
          <w:bCs w:val="0"/>
        </w:rPr>
        <w:br/>
        <w:t>\</w:t>
      </w:r>
      <w:proofErr w:type="gramStart"/>
      <w:r w:rsidRPr="00D84816">
        <w:rPr>
          <w:bCs w:val="0"/>
        </w:rPr>
        <w:t>tag{</w:t>
      </w:r>
      <w:proofErr w:type="gramEnd"/>
      <w:r w:rsidRPr="00D84816">
        <w:rPr>
          <w:bCs w:val="0"/>
        </w:rPr>
        <w:t>3.122}</w:t>
      </w:r>
      <w:r w:rsidRPr="00D84816">
        <w:rPr>
          <w:bCs w:val="0"/>
        </w:rPr>
        <w:br/>
        <w:t>]</w:t>
      </w:r>
    </w:p>
    <w:p w14:paraId="5ADABE5C"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 xml:space="preserve"> O_F\</w:t>
      </w:r>
      <w:proofErr w:type="spellStart"/>
      <w:r w:rsidRPr="00D84816">
        <w:rPr>
          <w:bCs w:val="0"/>
        </w:rPr>
        <w:t>Longrightarrow</w:t>
      </w:r>
      <w:proofErr w:type="spellEnd"/>
      <w:r w:rsidRPr="00D84816">
        <w:rPr>
          <w:bCs w:val="0"/>
        </w:rPr>
        <w:t>\</w:t>
      </w:r>
      <w:proofErr w:type="spellStart"/>
      <w:r w:rsidRPr="00D84816">
        <w:rPr>
          <w:bCs w:val="0"/>
        </w:rPr>
        <w:t>forall</w:t>
      </w:r>
      <w:proofErr w:type="spellEnd"/>
      <w:r w:rsidRPr="00D84816">
        <w:rPr>
          <w:bCs w:val="0"/>
        </w:rPr>
        <w:t xml:space="preserve"> n\in\</w:t>
      </w:r>
      <w:proofErr w:type="spellStart"/>
      <w:r w:rsidRPr="00D84816">
        <w:rPr>
          <w:bCs w:val="0"/>
        </w:rPr>
        <w:t>mathbb</w:t>
      </w:r>
      <w:proofErr w:type="spellEnd"/>
      <w:r w:rsidRPr="00D84816">
        <w:rPr>
          <w:bCs w:val="0"/>
        </w:rPr>
        <w:t xml:space="preserve"> N:\mathcal T_F^{</w:t>
      </w:r>
      <w:proofErr w:type="gramStart"/>
      <w:r w:rsidRPr="00D84816">
        <w:rPr>
          <w:bCs w:val="0"/>
        </w:rPr>
        <w:t>\,n</w:t>
      </w:r>
      <w:proofErr w:type="gramEnd"/>
      <w:r w:rsidRPr="00D84816">
        <w:rPr>
          <w:bCs w:val="0"/>
        </w:rPr>
        <w:t>}(\</w:t>
      </w:r>
      <w:proofErr w:type="spellStart"/>
      <w:r w:rsidRPr="00D84816">
        <w:rPr>
          <w:bCs w:val="0"/>
        </w:rPr>
        <w:t>mathcal</w:t>
      </w:r>
      <w:proofErr w:type="spellEnd"/>
      <w:r w:rsidRPr="00D84816">
        <w:rPr>
          <w:bCs w:val="0"/>
        </w:rPr>
        <w:t xml:space="preserve"> O)=\</w:t>
      </w:r>
      <w:proofErr w:type="spellStart"/>
      <w:r w:rsidRPr="00D84816">
        <w:rPr>
          <w:bCs w:val="0"/>
        </w:rPr>
        <w:t>mathcal</w:t>
      </w:r>
      <w:proofErr w:type="spellEnd"/>
      <w:r w:rsidRPr="00D84816">
        <w:rPr>
          <w:bCs w:val="0"/>
        </w:rPr>
        <w:t xml:space="preserve"> O</w:t>
      </w:r>
    </w:p>
    <w:p w14:paraId="14C5A644" w14:textId="77777777" w:rsidR="00D84816" w:rsidRPr="00D84816" w:rsidRDefault="00D84816" w:rsidP="00D84816">
      <w:pPr>
        <w:rPr>
          <w:bCs w:val="0"/>
        </w:rPr>
      </w:pPr>
      <w:r w:rsidRPr="00D84816">
        <w:rPr>
          <w:bCs w:val="0"/>
        </w:rPr>
        <w:pict w14:anchorId="439E62B5">
          <v:rect id="_x0000_i1322" style="width:0;height:1.5pt" o:hralign="center" o:hrstd="t" o:hr="t" fillcolor="#a0a0a0" stroked="f"/>
        </w:pict>
      </w:r>
    </w:p>
    <w:p w14:paraId="7D88462E" w14:textId="77777777" w:rsidR="00D84816" w:rsidRPr="00D84816" w:rsidRDefault="00D84816" w:rsidP="00D84816">
      <w:pPr>
        <w:rPr>
          <w:b/>
        </w:rPr>
      </w:pPr>
      <w:r w:rsidRPr="00D84816">
        <w:rPr>
          <w:b/>
        </w:rPr>
        <w:t>Bedeutung für das FRZK</w:t>
      </w:r>
    </w:p>
    <w:p w14:paraId="6FF95DDA" w14:textId="77777777" w:rsidR="00D84816" w:rsidRPr="00D84816" w:rsidRDefault="00D84816" w:rsidP="00D84816">
      <w:pPr>
        <w:rPr>
          <w:bCs w:val="0"/>
        </w:rPr>
      </w:pPr>
      <w:r w:rsidRPr="00D84816">
        <w:rPr>
          <w:bCs w:val="0"/>
        </w:rPr>
        <w:t xml:space="preserve">Mit der Einführung funktionaler Organisationsräume wird erstmals mathematisch zwischen </w:t>
      </w:r>
      <w:r w:rsidRPr="00D84816">
        <w:rPr>
          <w:b/>
        </w:rPr>
        <w:t>Transformation</w:t>
      </w:r>
      <w:r w:rsidRPr="00D84816">
        <w:rPr>
          <w:bCs w:val="0"/>
        </w:rPr>
        <w:t xml:space="preserve"> und </w:t>
      </w:r>
      <w:r w:rsidRPr="00D84816">
        <w:rPr>
          <w:b/>
        </w:rPr>
        <w:t>Organisation</w:t>
      </w:r>
      <w:r w:rsidRPr="00D84816">
        <w:rPr>
          <w:bCs w:val="0"/>
        </w:rPr>
        <w:t xml:space="preserve"> unterschieden. Transformation beschreibt einzelne strukturelle Änderungen, während der Organisationsraum jene übergeordneten Strukturen erfasst, die trotz rekursiver Transformationen erhalten bleiben.</w:t>
      </w:r>
    </w:p>
    <w:p w14:paraId="4C9259DF" w14:textId="77777777" w:rsidR="00D84816" w:rsidRPr="00D84816" w:rsidRDefault="00D84816" w:rsidP="00D84816">
      <w:pPr>
        <w:rPr>
          <w:bCs w:val="0"/>
        </w:rPr>
      </w:pPr>
      <w:r w:rsidRPr="00D84816">
        <w:rPr>
          <w:bCs w:val="0"/>
        </w:rPr>
        <w:t xml:space="preserve">Dieser Schritt ist für das FRZK von grundlegender Bedeutung. Er bildet den mathematischen Übergang von lokalen Prozessen zu globalen Organisationsformen und schafft damit die Voraussetzung für den nächsten Entwicklungsschritt. Erst wenn eine stabile Organisationsstruktur existiert, kann sinnvoll von einem </w:t>
      </w:r>
      <w:r w:rsidRPr="00D84816">
        <w:rPr>
          <w:b/>
        </w:rPr>
        <w:t>Zustandsraum</w:t>
      </w:r>
      <w:r w:rsidRPr="00D84816">
        <w:rPr>
          <w:bCs w:val="0"/>
        </w:rPr>
        <w:t xml:space="preserve"> gesprochen werden. Zustände beschreiben nämlich nicht einzelne Relationen oder Transformationen, sondern Positionen innerhalb eines bereits bestehenden Organisationsraums.</w:t>
      </w:r>
    </w:p>
    <w:p w14:paraId="258EAC96" w14:textId="77777777" w:rsidR="00D84816" w:rsidRPr="00D84816" w:rsidRDefault="00D84816" w:rsidP="00D84816">
      <w:pPr>
        <w:rPr>
          <w:bCs w:val="0"/>
        </w:rPr>
      </w:pPr>
      <w:r w:rsidRPr="00D84816">
        <w:rPr>
          <w:bCs w:val="0"/>
        </w:rPr>
        <w:t>Damit ist erstmals eine mathematische Grundlage geschaffen, auf der sich funktionale Zustände definieren lassen, ohne diese bereits als primitive Begriffe vorauszusetzen.</w:t>
      </w:r>
    </w:p>
    <w:p w14:paraId="6D7FB189" w14:textId="77777777" w:rsidR="00D84816" w:rsidRPr="00D84816" w:rsidRDefault="00D84816" w:rsidP="00D84816">
      <w:pPr>
        <w:rPr>
          <w:bCs w:val="0"/>
        </w:rPr>
      </w:pPr>
      <w:r w:rsidRPr="00D84816">
        <w:rPr>
          <w:bCs w:val="0"/>
        </w:rPr>
        <w:pict w14:anchorId="2E3D9AF0">
          <v:rect id="_x0000_i1323" style="width:0;height:1.5pt" o:hralign="center" o:hrstd="t" o:hr="t" fillcolor="#a0a0a0" stroked="f"/>
        </w:pict>
      </w:r>
    </w:p>
    <w:p w14:paraId="56CAB3B4" w14:textId="77777777" w:rsidR="00D84816" w:rsidRPr="00D84816" w:rsidRDefault="00D84816" w:rsidP="00D84816">
      <w:pPr>
        <w:rPr>
          <w:b/>
        </w:rPr>
      </w:pPr>
      <w:r w:rsidRPr="00D84816">
        <w:rPr>
          <w:b/>
        </w:rPr>
        <w:t>Überleitung zu Abschnitt 3.4.5</w:t>
      </w:r>
    </w:p>
    <w:p w14:paraId="395CDFA0" w14:textId="77777777" w:rsidR="00D84816" w:rsidRPr="00D84816" w:rsidRDefault="00D84816" w:rsidP="00D84816">
      <w:pPr>
        <w:rPr>
          <w:bCs w:val="0"/>
        </w:rPr>
      </w:pPr>
      <w:r w:rsidRPr="00D84816">
        <w:rPr>
          <w:bCs w:val="0"/>
        </w:rPr>
        <w:t xml:space="preserve">Die bisherige Rekonstruktion hat gezeigt, wie aus funktionalen Unterschieden über Relationen und rekursive Transformationen stabile Organisationsräume entstehen können. Es fehlt jedoch noch ein entscheidender Schritt: Die mathematische Beschreibung der möglichen Konfigurationen innerhalb eines Organisationsraums. Diese erfolgt im folgenden Abschnitt durch die Einführung </w:t>
      </w:r>
      <w:r w:rsidRPr="00D84816">
        <w:rPr>
          <w:b/>
        </w:rPr>
        <w:t>funktionaler Zustandsräume</w:t>
      </w:r>
      <w:r w:rsidRPr="00D84816">
        <w:rPr>
          <w:bCs w:val="0"/>
        </w:rPr>
        <w:t>, welche die Grundlage für die spätere Definition funktionaler Kohärenz sowie der daraus rekonstruierten Raum- und Zeitstrukturen bilden.</w:t>
      </w:r>
    </w:p>
    <w:p w14:paraId="33D5BB60" w14:textId="77777777" w:rsidR="00D84816" w:rsidRPr="00D84816" w:rsidRDefault="00D84816" w:rsidP="00D84816">
      <w:pPr>
        <w:rPr>
          <w:b/>
        </w:rPr>
      </w:pPr>
      <w:r w:rsidRPr="00D84816">
        <w:rPr>
          <w:b/>
        </w:rPr>
        <w:t>3.4.5 Konstruktion funktionaler Zustandsräume</w:t>
      </w:r>
    </w:p>
    <w:p w14:paraId="29821E61" w14:textId="77777777" w:rsidR="00D84816" w:rsidRPr="00D84816" w:rsidRDefault="00D84816" w:rsidP="00D84816">
      <w:pPr>
        <w:rPr>
          <w:b/>
        </w:rPr>
      </w:pPr>
      <w:r w:rsidRPr="00D84816">
        <w:rPr>
          <w:b/>
        </w:rPr>
        <w:t>Motivation</w:t>
      </w:r>
    </w:p>
    <w:p w14:paraId="7FD4342B" w14:textId="77777777" w:rsidR="00D84816" w:rsidRPr="00D84816" w:rsidRDefault="00D84816" w:rsidP="00D84816">
      <w:pPr>
        <w:rPr>
          <w:bCs w:val="0"/>
        </w:rPr>
      </w:pPr>
      <w:r w:rsidRPr="00D84816">
        <w:rPr>
          <w:bCs w:val="0"/>
        </w:rPr>
        <w:lastRenderedPageBreak/>
        <w:t>Mit Abschnitt 3.4.4 wurde gezeigt, dass rekursive Transformationen unter geeigneten Bedingungen stabile Organisationsräume hervorbringen können. Diese Organisationsräume beschreiben jedoch zunächst ausschließlich die globale Struktur funktionaler Organisation. Sie enthalten noch keine mathematische Beschreibung derjenigen Konfigurationen, welche innerhalb dieser Organisation auftreten können.</w:t>
      </w:r>
    </w:p>
    <w:p w14:paraId="0AE25A06" w14:textId="77777777" w:rsidR="00D84816" w:rsidRPr="00D84816" w:rsidRDefault="00D84816" w:rsidP="00D84816">
      <w:pPr>
        <w:rPr>
          <w:bCs w:val="0"/>
        </w:rPr>
      </w:pPr>
      <w:r w:rsidRPr="00D84816">
        <w:rPr>
          <w:bCs w:val="0"/>
        </w:rPr>
        <w:t xml:space="preserve">Für die weitere Entwicklung des FRZK ist diese Unterscheidung von grundlegender Bedeutung. Ein Organisationsraum beschreibt die </w:t>
      </w:r>
      <w:r w:rsidRPr="00D84816">
        <w:rPr>
          <w:b/>
        </w:rPr>
        <w:t>Struktur</w:t>
      </w:r>
      <w:r w:rsidRPr="00D84816">
        <w:rPr>
          <w:bCs w:val="0"/>
        </w:rPr>
        <w:t xml:space="preserve"> einer funktionalen Organisation, nicht jedoch ihre </w:t>
      </w:r>
      <w:r w:rsidRPr="00D84816">
        <w:rPr>
          <w:b/>
        </w:rPr>
        <w:t>konkreten Ausprägungen</w:t>
      </w:r>
      <w:r w:rsidRPr="00D84816">
        <w:rPr>
          <w:bCs w:val="0"/>
        </w:rPr>
        <w:t>. Soll funktionale Organisation mathematisch untersucht werden, muss daher zusätzlich beschrieben werden, welche funktionalen Konfigurationen innerhalb eines Organisationsraums möglich sind und wie diese mathematisch charakterisiert werden können.</w:t>
      </w:r>
    </w:p>
    <w:p w14:paraId="28A44A29" w14:textId="77777777" w:rsidR="00D84816" w:rsidRPr="00D84816" w:rsidRDefault="00D84816" w:rsidP="00D84816">
      <w:pPr>
        <w:rPr>
          <w:bCs w:val="0"/>
        </w:rPr>
      </w:pPr>
      <w:r w:rsidRPr="00D84816">
        <w:rPr>
          <w:bCs w:val="0"/>
        </w:rPr>
        <w:t>Diese Beschreibung erfolgt durch die Einführung funktionaler Zustände und der daraus abgeleiteten funktionalen Zustandsräume.</w:t>
      </w:r>
    </w:p>
    <w:p w14:paraId="41BDC04A" w14:textId="77777777" w:rsidR="00D84816" w:rsidRPr="00D84816" w:rsidRDefault="00D84816" w:rsidP="00D84816">
      <w:pPr>
        <w:rPr>
          <w:bCs w:val="0"/>
        </w:rPr>
      </w:pPr>
      <w:r w:rsidRPr="00D84816">
        <w:rPr>
          <w:bCs w:val="0"/>
        </w:rPr>
        <w:t xml:space="preserve">Dabei ist hervorzuheben, dass der Begriff des Zustands im FRZK nicht mit klassischen physikalischen Zuständen gleichgesetzt wird. Ein funktionaler Zustand beschreibt keine vollständige physikalische Beschreibung eines Systems, sondern </w:t>
      </w:r>
      <w:proofErr w:type="gramStart"/>
      <w:r w:rsidRPr="00D84816">
        <w:rPr>
          <w:bCs w:val="0"/>
        </w:rPr>
        <w:t>ausschließlich seine Position</w:t>
      </w:r>
      <w:proofErr w:type="gramEnd"/>
      <w:r w:rsidRPr="00D84816">
        <w:rPr>
          <w:bCs w:val="0"/>
        </w:rPr>
        <w:t xml:space="preserve"> innerhalb einer funktionalen Organisationsstruktur.</w:t>
      </w:r>
    </w:p>
    <w:p w14:paraId="2786B5F8" w14:textId="77777777" w:rsidR="00D84816" w:rsidRPr="00D84816" w:rsidRDefault="00D84816" w:rsidP="00D84816">
      <w:pPr>
        <w:rPr>
          <w:bCs w:val="0"/>
        </w:rPr>
      </w:pPr>
      <w:r w:rsidRPr="00D84816">
        <w:rPr>
          <w:bCs w:val="0"/>
        </w:rPr>
        <w:t>Damit wird der Zustandsbegriff selbst aus der zuvor entwickelten Organisationsstruktur rekonstruiert und nicht als primitives mathematisches Objekt vorausgesetzt.</w:t>
      </w:r>
    </w:p>
    <w:p w14:paraId="75FFB1D3" w14:textId="77777777" w:rsidR="00D84816" w:rsidRPr="00D84816" w:rsidRDefault="00D84816" w:rsidP="00D84816">
      <w:pPr>
        <w:rPr>
          <w:bCs w:val="0"/>
        </w:rPr>
      </w:pPr>
      <w:r w:rsidRPr="00D84816">
        <w:rPr>
          <w:bCs w:val="0"/>
        </w:rPr>
        <w:pict w14:anchorId="762D28F8">
          <v:rect id="_x0000_i1381" style="width:0;height:1.5pt" o:hralign="center" o:hrstd="t" o:hr="t" fillcolor="#a0a0a0" stroked="f"/>
        </w:pict>
      </w:r>
    </w:p>
    <w:p w14:paraId="6D55D779" w14:textId="77777777" w:rsidR="00D84816" w:rsidRPr="00D84816" w:rsidRDefault="00D84816" w:rsidP="00D84816">
      <w:pPr>
        <w:rPr>
          <w:b/>
        </w:rPr>
      </w:pPr>
      <w:r w:rsidRPr="00D84816">
        <w:rPr>
          <w:b/>
        </w:rPr>
        <w:t>Definition 3.4.10 (Funktionaler Zustand)</w:t>
      </w:r>
    </w:p>
    <w:p w14:paraId="1138257C" w14:textId="77777777" w:rsidR="00D84816" w:rsidRPr="00D84816" w:rsidRDefault="00D84816" w:rsidP="00D84816">
      <w:pPr>
        <w:rPr>
          <w:bCs w:val="0"/>
        </w:rPr>
      </w:pPr>
      <w:r w:rsidRPr="00D84816">
        <w:rPr>
          <w:bCs w:val="0"/>
        </w:rPr>
        <w:t>Sei</w:t>
      </w:r>
    </w:p>
    <w:p w14:paraId="3202C882" w14:textId="77777777" w:rsidR="00D84816" w:rsidRPr="00D84816" w:rsidRDefault="00D84816" w:rsidP="00D84816">
      <w:pPr>
        <w:rPr>
          <w:b/>
        </w:rPr>
      </w:pPr>
      <w:r w:rsidRPr="00D84816">
        <w:rPr>
          <w:b/>
        </w:rPr>
        <w:t>[</w:t>
      </w:r>
      <w:r w:rsidRPr="00D84816">
        <w:rPr>
          <w:b/>
        </w:rPr>
        <w:br/>
        <w:t>\</w:t>
      </w:r>
      <w:proofErr w:type="spellStart"/>
      <w:r w:rsidRPr="00D84816">
        <w:rPr>
          <w:b/>
        </w:rPr>
        <w:t>mathfrak</w:t>
      </w:r>
      <w:proofErr w:type="spellEnd"/>
      <w:r w:rsidRPr="00D84816">
        <w:rPr>
          <w:b/>
        </w:rPr>
        <w:t xml:space="preserve"> O_F</w:t>
      </w:r>
    </w:p>
    <w:p w14:paraId="2FD3017D"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O,</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r w:rsidRPr="00D84816">
        <w:rPr>
          <w:bCs w:val="0"/>
        </w:rPr>
        <w:br/>
        <w:t>]</w:t>
      </w:r>
    </w:p>
    <w:p w14:paraId="4CECDF38" w14:textId="77777777" w:rsidR="00D84816" w:rsidRPr="00D84816" w:rsidRDefault="00D84816" w:rsidP="00D84816">
      <w:pPr>
        <w:rPr>
          <w:bCs w:val="0"/>
        </w:rPr>
      </w:pPr>
      <w:r w:rsidRPr="00D84816">
        <w:rPr>
          <w:bCs w:val="0"/>
        </w:rPr>
        <w:t>ein funktionaler Organisationsraum.</w:t>
      </w:r>
    </w:p>
    <w:p w14:paraId="363C33C6" w14:textId="77777777" w:rsidR="00D84816" w:rsidRPr="00D84816" w:rsidRDefault="00D84816" w:rsidP="00D84816">
      <w:pPr>
        <w:rPr>
          <w:bCs w:val="0"/>
        </w:rPr>
      </w:pPr>
      <w:r w:rsidRPr="00D84816">
        <w:rPr>
          <w:bCs w:val="0"/>
        </w:rPr>
        <w:t xml:space="preserve">Ein </w:t>
      </w:r>
      <w:r w:rsidRPr="00D84816">
        <w:rPr>
          <w:b/>
        </w:rPr>
        <w:t>funktionaler Zustand</w:t>
      </w:r>
      <w:r w:rsidRPr="00D84816">
        <w:rPr>
          <w:bCs w:val="0"/>
        </w:rPr>
        <w:t xml:space="preserve"> ist eine eindeutig beschreibbare funktionale Konfiguration</w:t>
      </w:r>
    </w:p>
    <w:p w14:paraId="3E9AF0E5" w14:textId="77777777" w:rsidR="00D84816" w:rsidRPr="00D84816" w:rsidRDefault="00D84816" w:rsidP="00D84816">
      <w:pPr>
        <w:rPr>
          <w:bCs w:val="0"/>
        </w:rPr>
      </w:pPr>
      <w:r w:rsidRPr="00D84816">
        <w:rPr>
          <w:bCs w:val="0"/>
        </w:rPr>
        <w:t>[</w:t>
      </w:r>
      <w:r w:rsidRPr="00D84816">
        <w:rPr>
          <w:bCs w:val="0"/>
        </w:rPr>
        <w:br/>
        <w:t>x</w:t>
      </w:r>
      <w:r w:rsidRPr="00D84816">
        <w:rPr>
          <w:bCs w:val="0"/>
        </w:rPr>
        <w:br/>
        <w:t>]</w:t>
      </w:r>
    </w:p>
    <w:p w14:paraId="59186359" w14:textId="77777777" w:rsidR="00D84816" w:rsidRPr="00D84816" w:rsidRDefault="00D84816" w:rsidP="00D84816">
      <w:pPr>
        <w:rPr>
          <w:bCs w:val="0"/>
        </w:rPr>
      </w:pPr>
      <w:r w:rsidRPr="00D84816">
        <w:rPr>
          <w:bCs w:val="0"/>
        </w:rPr>
        <w:t>innerhalb dieses Organisationsraums.</w:t>
      </w:r>
    </w:p>
    <w:p w14:paraId="17A8253A" w14:textId="77777777" w:rsidR="00D84816" w:rsidRPr="00D84816" w:rsidRDefault="00D84816" w:rsidP="00D84816">
      <w:pPr>
        <w:rPr>
          <w:bCs w:val="0"/>
        </w:rPr>
      </w:pPr>
      <w:r w:rsidRPr="00D84816">
        <w:rPr>
          <w:bCs w:val="0"/>
        </w:rPr>
        <w:t>Formal</w:t>
      </w:r>
    </w:p>
    <w:p w14:paraId="28A8D805" w14:textId="77777777" w:rsidR="00D84816" w:rsidRPr="00D84816" w:rsidRDefault="00D84816" w:rsidP="00D84816">
      <w:pPr>
        <w:rPr>
          <w:bCs w:val="0"/>
        </w:rPr>
      </w:pPr>
      <w:r w:rsidRPr="00D84816">
        <w:rPr>
          <w:bCs w:val="0"/>
        </w:rPr>
        <w:t>[</w:t>
      </w:r>
      <w:r w:rsidRPr="00D84816">
        <w:rPr>
          <w:bCs w:val="0"/>
        </w:rPr>
        <w:br/>
        <w:t>x</w:t>
      </w:r>
      <w:r w:rsidRPr="00D84816">
        <w:rPr>
          <w:bCs w:val="0"/>
        </w:rPr>
        <w:br/>
        <w:t>\in</w:t>
      </w:r>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roofErr w:type="gramStart"/>
      <w:r w:rsidRPr="00D84816">
        <w:rPr>
          <w:bCs w:val="0"/>
        </w:rPr>
        <w:t>tag{</w:t>
      </w:r>
      <w:proofErr w:type="gramEnd"/>
      <w:r w:rsidRPr="00D84816">
        <w:rPr>
          <w:bCs w:val="0"/>
        </w:rPr>
        <w:t>3.123}</w:t>
      </w:r>
      <w:r w:rsidRPr="00D84816">
        <w:rPr>
          <w:bCs w:val="0"/>
        </w:rPr>
        <w:br/>
        <w:t>]</w:t>
      </w:r>
    </w:p>
    <w:p w14:paraId="70740943" w14:textId="77777777" w:rsidR="00D84816" w:rsidRPr="00D84816" w:rsidRDefault="00D84816" w:rsidP="00D84816">
      <w:pPr>
        <w:rPr>
          <w:bCs w:val="0"/>
        </w:rPr>
      </w:pPr>
      <w:r w:rsidRPr="00D84816">
        <w:rPr>
          <w:b/>
        </w:rPr>
        <w:lastRenderedPageBreak/>
        <w:t>Word-</w:t>
      </w:r>
      <w:proofErr w:type="spellStart"/>
      <w:r w:rsidRPr="00D84816">
        <w:rPr>
          <w:b/>
        </w:rPr>
        <w:t>LaTeX</w:t>
      </w:r>
      <w:proofErr w:type="spellEnd"/>
      <w:r w:rsidRPr="00D84816">
        <w:rPr>
          <w:b/>
        </w:rPr>
        <w:t>:</w:t>
      </w:r>
      <w:r w:rsidRPr="00D84816">
        <w:rPr>
          <w:bCs w:val="0"/>
        </w:rPr>
        <w:t xml:space="preserve"> x\in\</w:t>
      </w:r>
      <w:proofErr w:type="spellStart"/>
      <w:r w:rsidRPr="00D84816">
        <w:rPr>
          <w:bCs w:val="0"/>
        </w:rPr>
        <w:t>mathcal</w:t>
      </w:r>
      <w:proofErr w:type="spellEnd"/>
      <w:r w:rsidRPr="00D84816">
        <w:rPr>
          <w:bCs w:val="0"/>
        </w:rPr>
        <w:t xml:space="preserve"> X_F</w:t>
      </w:r>
    </w:p>
    <w:p w14:paraId="2E943A30" w14:textId="77777777" w:rsidR="00D84816" w:rsidRPr="00D84816" w:rsidRDefault="00D84816" w:rsidP="00D84816">
      <w:pPr>
        <w:rPr>
          <w:bCs w:val="0"/>
        </w:rPr>
      </w:pPr>
      <w:r w:rsidRPr="00D84816">
        <w:rPr>
          <w:bCs w:val="0"/>
        </w:rPr>
        <w:t>Dabei bezeichnet</w:t>
      </w:r>
    </w:p>
    <w:p w14:paraId="07891E2E"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
    <w:p w14:paraId="32577CEA" w14:textId="77777777" w:rsidR="00D84816" w:rsidRPr="00D84816" w:rsidRDefault="00D84816" w:rsidP="00D84816">
      <w:pPr>
        <w:rPr>
          <w:bCs w:val="0"/>
        </w:rPr>
      </w:pPr>
      <w:r w:rsidRPr="00D84816">
        <w:rPr>
          <w:bCs w:val="0"/>
        </w:rPr>
        <w:t>die Menge aller funktionalen Zustände eines Organisationsraums.</w:t>
      </w:r>
    </w:p>
    <w:p w14:paraId="615FEB4E" w14:textId="77777777" w:rsidR="00D84816" w:rsidRPr="00D84816" w:rsidRDefault="00D84816" w:rsidP="00D84816">
      <w:pPr>
        <w:rPr>
          <w:bCs w:val="0"/>
        </w:rPr>
      </w:pPr>
      <w:r w:rsidRPr="00D84816">
        <w:rPr>
          <w:bCs w:val="0"/>
        </w:rPr>
        <w:t>Diese Menge wird nicht vorausgesetzt, sondern ergibt sich unmittelbar aus der Existenz des Organisationsraums.</w:t>
      </w:r>
    </w:p>
    <w:p w14:paraId="37D3086C" w14:textId="77777777" w:rsidR="00D84816" w:rsidRPr="00D84816" w:rsidRDefault="00D84816" w:rsidP="00D84816">
      <w:pPr>
        <w:rPr>
          <w:bCs w:val="0"/>
        </w:rPr>
      </w:pPr>
      <w:r w:rsidRPr="00D84816">
        <w:rPr>
          <w:bCs w:val="0"/>
        </w:rPr>
        <w:pict w14:anchorId="3D8998BF">
          <v:rect id="_x0000_i1382" style="width:0;height:1.5pt" o:hralign="center" o:hrstd="t" o:hr="t" fillcolor="#a0a0a0" stroked="f"/>
        </w:pict>
      </w:r>
    </w:p>
    <w:p w14:paraId="35F6DF17" w14:textId="77777777" w:rsidR="00D84816" w:rsidRPr="00D84816" w:rsidRDefault="00D84816" w:rsidP="00D84816">
      <w:pPr>
        <w:rPr>
          <w:b/>
        </w:rPr>
      </w:pPr>
      <w:r w:rsidRPr="00D84816">
        <w:rPr>
          <w:b/>
        </w:rPr>
        <w:t>Interpretation</w:t>
      </w:r>
    </w:p>
    <w:p w14:paraId="5AD9569C" w14:textId="77777777" w:rsidR="00D84816" w:rsidRPr="00D84816" w:rsidRDefault="00D84816" w:rsidP="00D84816">
      <w:pPr>
        <w:rPr>
          <w:bCs w:val="0"/>
        </w:rPr>
      </w:pPr>
      <w:r w:rsidRPr="00D84816">
        <w:rPr>
          <w:bCs w:val="0"/>
        </w:rPr>
        <w:t>Der funktionale Zustand beschreibt keine physikalische Momentaufnahme und besitzt zunächst auch keine zeitliche Bedeutung. Er kennzeichnet ausschließlich eine mathematisch beschreibbare Konfiguration innerhalb eines funktionalen Organisationsraums.</w:t>
      </w:r>
    </w:p>
    <w:p w14:paraId="5EDC9608" w14:textId="77777777" w:rsidR="00D84816" w:rsidRPr="00D84816" w:rsidRDefault="00D84816" w:rsidP="00D84816">
      <w:pPr>
        <w:rPr>
          <w:bCs w:val="0"/>
        </w:rPr>
      </w:pPr>
      <w:r w:rsidRPr="00D84816">
        <w:rPr>
          <w:bCs w:val="0"/>
        </w:rPr>
        <w:t>Dadurch bleibt der Zustandsbegriff vollständig unabhängig von späteren Interpretationen als physikalischer, biologischer oder informationstechnischer Zustand.</w:t>
      </w:r>
    </w:p>
    <w:p w14:paraId="4F74984F" w14:textId="77777777" w:rsidR="00D84816" w:rsidRPr="00D84816" w:rsidRDefault="00D84816" w:rsidP="00D84816">
      <w:pPr>
        <w:rPr>
          <w:bCs w:val="0"/>
        </w:rPr>
      </w:pPr>
      <w:r w:rsidRPr="00D84816">
        <w:rPr>
          <w:bCs w:val="0"/>
        </w:rPr>
        <w:pict w14:anchorId="62B5AB88">
          <v:rect id="_x0000_i1383" style="width:0;height:1.5pt" o:hralign="center" o:hrstd="t" o:hr="t" fillcolor="#a0a0a0" stroked="f"/>
        </w:pict>
      </w:r>
    </w:p>
    <w:p w14:paraId="4703DBA7" w14:textId="77777777" w:rsidR="00D84816" w:rsidRPr="00D84816" w:rsidRDefault="00D84816" w:rsidP="00D84816">
      <w:pPr>
        <w:rPr>
          <w:b/>
        </w:rPr>
      </w:pPr>
      <w:r w:rsidRPr="00D84816">
        <w:rPr>
          <w:b/>
        </w:rPr>
        <w:t>Definition 3.4.11 (Funktionaler Zustandsraum)</w:t>
      </w:r>
    </w:p>
    <w:p w14:paraId="7A0E5E0C" w14:textId="77777777" w:rsidR="00D84816" w:rsidRPr="00D84816" w:rsidRDefault="00D84816" w:rsidP="00D84816">
      <w:pPr>
        <w:rPr>
          <w:bCs w:val="0"/>
        </w:rPr>
      </w:pPr>
      <w:r w:rsidRPr="00D84816">
        <w:rPr>
          <w:bCs w:val="0"/>
        </w:rPr>
        <w:t xml:space="preserve">Der </w:t>
      </w:r>
      <w:r w:rsidRPr="00D84816">
        <w:rPr>
          <w:b/>
        </w:rPr>
        <w:t>funktionale Zustandsraum</w:t>
      </w:r>
      <w:r w:rsidRPr="00D84816">
        <w:rPr>
          <w:bCs w:val="0"/>
        </w:rPr>
        <w:t xml:space="preserve"> ist das geordnete Tripel</w:t>
      </w:r>
    </w:p>
    <w:p w14:paraId="143ADE09" w14:textId="77777777" w:rsidR="00D84816" w:rsidRPr="00D84816" w:rsidRDefault="00D84816" w:rsidP="00D84816">
      <w:pPr>
        <w:rPr>
          <w:b/>
        </w:rPr>
      </w:pPr>
      <w:r w:rsidRPr="00D84816">
        <w:rPr>
          <w:b/>
        </w:rPr>
        <w:t>[</w:t>
      </w:r>
      <w:r w:rsidRPr="00D84816">
        <w:rPr>
          <w:b/>
        </w:rPr>
        <w:br/>
        <w:t>\</w:t>
      </w:r>
      <w:proofErr w:type="spellStart"/>
      <w:r w:rsidRPr="00D84816">
        <w:rPr>
          <w:b/>
        </w:rPr>
        <w:t>mathfrak</w:t>
      </w:r>
      <w:proofErr w:type="spellEnd"/>
      <w:r w:rsidRPr="00D84816">
        <w:rPr>
          <w:b/>
        </w:rPr>
        <w:t xml:space="preserve"> X_F</w:t>
      </w:r>
    </w:p>
    <w:p w14:paraId="3164B37F"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roofErr w:type="spellStart"/>
      <w:r w:rsidRPr="00D84816">
        <w:rPr>
          <w:bCs w:val="0"/>
        </w:rPr>
        <w:t>mathcal</w:t>
      </w:r>
      <w:proofErr w:type="spellEnd"/>
      <w:r w:rsidRPr="00D84816">
        <w:rPr>
          <w:bCs w:val="0"/>
        </w:rPr>
        <w:t xml:space="preserve"> O,</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r w:rsidRPr="00D84816">
        <w:rPr>
          <w:bCs w:val="0"/>
        </w:rPr>
        <w:br/>
        <w:t>\</w:t>
      </w:r>
      <w:proofErr w:type="gramStart"/>
      <w:r w:rsidRPr="00D84816">
        <w:rPr>
          <w:bCs w:val="0"/>
        </w:rPr>
        <w:t>tag{</w:t>
      </w:r>
      <w:proofErr w:type="gramEnd"/>
      <w:r w:rsidRPr="00D84816">
        <w:rPr>
          <w:bCs w:val="0"/>
        </w:rPr>
        <w:t>3.124}</w:t>
      </w:r>
      <w:r w:rsidRPr="00D84816">
        <w:rPr>
          <w:bCs w:val="0"/>
        </w:rPr>
        <w:br/>
        <w:t>]</w:t>
      </w:r>
    </w:p>
    <w:p w14:paraId="7F46D9C3"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 xml:space="preserve"> X_F</w:t>
      </w:r>
      <w:proofErr w:type="gramStart"/>
      <w:r w:rsidRPr="00D84816">
        <w:rPr>
          <w:bCs w:val="0"/>
        </w:rPr>
        <w:t>=(</w:t>
      </w:r>
      <w:proofErr w:type="gramEnd"/>
      <w:r w:rsidRPr="00D84816">
        <w:rPr>
          <w:bCs w:val="0"/>
        </w:rPr>
        <w:t>\</w:t>
      </w:r>
      <w:proofErr w:type="spellStart"/>
      <w:r w:rsidRPr="00D84816">
        <w:rPr>
          <w:bCs w:val="0"/>
        </w:rPr>
        <w:t>mathcal</w:t>
      </w:r>
      <w:proofErr w:type="spellEnd"/>
      <w:r w:rsidRPr="00D84816">
        <w:rPr>
          <w:bCs w:val="0"/>
        </w:rPr>
        <w:t xml:space="preserve"> X_F,\</w:t>
      </w:r>
      <w:proofErr w:type="spellStart"/>
      <w:r w:rsidRPr="00D84816">
        <w:rPr>
          <w:bCs w:val="0"/>
        </w:rPr>
        <w:t>mathcal</w:t>
      </w:r>
      <w:proofErr w:type="spellEnd"/>
      <w:r w:rsidRPr="00D84816">
        <w:rPr>
          <w:bCs w:val="0"/>
        </w:rPr>
        <w:t xml:space="preserve"> O,\</w:t>
      </w:r>
      <w:proofErr w:type="spellStart"/>
      <w:r w:rsidRPr="00D84816">
        <w:rPr>
          <w:bCs w:val="0"/>
        </w:rPr>
        <w:t>mathcal</w:t>
      </w:r>
      <w:proofErr w:type="spellEnd"/>
      <w:r w:rsidRPr="00D84816">
        <w:rPr>
          <w:bCs w:val="0"/>
        </w:rPr>
        <w:t xml:space="preserve"> T_F)</w:t>
      </w:r>
    </w:p>
    <w:p w14:paraId="5C1D0ABE" w14:textId="77777777" w:rsidR="00D84816" w:rsidRPr="00D84816" w:rsidRDefault="00D84816" w:rsidP="00D84816">
      <w:pPr>
        <w:rPr>
          <w:bCs w:val="0"/>
        </w:rPr>
      </w:pPr>
      <w:r w:rsidRPr="00D84816">
        <w:rPr>
          <w:bCs w:val="0"/>
        </w:rPr>
        <w:t>Der Zustandsraum enthält damit</w:t>
      </w:r>
    </w:p>
    <w:p w14:paraId="6132136E" w14:textId="77777777" w:rsidR="00D84816" w:rsidRPr="00D84816" w:rsidRDefault="00D84816" w:rsidP="00D84816">
      <w:pPr>
        <w:numPr>
          <w:ilvl w:val="0"/>
          <w:numId w:val="25"/>
        </w:numPr>
        <w:rPr>
          <w:bCs w:val="0"/>
        </w:rPr>
      </w:pPr>
      <w:r w:rsidRPr="00D84816">
        <w:rPr>
          <w:bCs w:val="0"/>
        </w:rPr>
        <w:t>die Menge funktionaler Zustände,</w:t>
      </w:r>
    </w:p>
    <w:p w14:paraId="59205F31" w14:textId="77777777" w:rsidR="00D84816" w:rsidRPr="00D84816" w:rsidRDefault="00D84816" w:rsidP="00D84816">
      <w:pPr>
        <w:numPr>
          <w:ilvl w:val="0"/>
          <w:numId w:val="25"/>
        </w:numPr>
        <w:rPr>
          <w:bCs w:val="0"/>
        </w:rPr>
      </w:pPr>
      <w:r w:rsidRPr="00D84816">
        <w:rPr>
          <w:bCs w:val="0"/>
        </w:rPr>
        <w:t>die zugrunde liegende Organisationsstruktur,</w:t>
      </w:r>
    </w:p>
    <w:p w14:paraId="49F0BAC9" w14:textId="77777777" w:rsidR="00D84816" w:rsidRPr="00D84816" w:rsidRDefault="00D84816" w:rsidP="00D84816">
      <w:pPr>
        <w:numPr>
          <w:ilvl w:val="0"/>
          <w:numId w:val="25"/>
        </w:numPr>
        <w:rPr>
          <w:bCs w:val="0"/>
        </w:rPr>
      </w:pPr>
      <w:r w:rsidRPr="00D84816">
        <w:rPr>
          <w:bCs w:val="0"/>
        </w:rPr>
        <w:t>den Transformationsoperator.</w:t>
      </w:r>
    </w:p>
    <w:p w14:paraId="333A7EA5" w14:textId="77777777" w:rsidR="00D84816" w:rsidRPr="00D84816" w:rsidRDefault="00D84816" w:rsidP="00D84816">
      <w:pPr>
        <w:rPr>
          <w:bCs w:val="0"/>
        </w:rPr>
      </w:pPr>
      <w:r w:rsidRPr="00D84816">
        <w:rPr>
          <w:bCs w:val="0"/>
        </w:rPr>
        <w:t>Er stellt somit die vollständige mathematische Beschreibung funktionaler Organisation dar.</w:t>
      </w:r>
    </w:p>
    <w:p w14:paraId="661960AC" w14:textId="77777777" w:rsidR="00D84816" w:rsidRPr="00D84816" w:rsidRDefault="00D84816" w:rsidP="00D84816">
      <w:pPr>
        <w:rPr>
          <w:bCs w:val="0"/>
        </w:rPr>
      </w:pPr>
      <w:r w:rsidRPr="00D84816">
        <w:rPr>
          <w:bCs w:val="0"/>
        </w:rPr>
        <w:pict w14:anchorId="6E825992">
          <v:rect id="_x0000_i1384" style="width:0;height:1.5pt" o:hralign="center" o:hrstd="t" o:hr="t" fillcolor="#a0a0a0" stroked="f"/>
        </w:pict>
      </w:r>
    </w:p>
    <w:p w14:paraId="769E936D" w14:textId="77777777" w:rsidR="00D84816" w:rsidRPr="00D84816" w:rsidRDefault="00D84816" w:rsidP="00D84816">
      <w:pPr>
        <w:rPr>
          <w:b/>
        </w:rPr>
      </w:pPr>
      <w:r w:rsidRPr="00D84816">
        <w:rPr>
          <w:b/>
        </w:rPr>
        <w:t>Lemma 3.4.9 (Abgeschlossenheit des Zustandsraums)</w:t>
      </w:r>
    </w:p>
    <w:p w14:paraId="3C8AC0D9" w14:textId="77777777" w:rsidR="00D84816" w:rsidRPr="00D84816" w:rsidRDefault="00D84816" w:rsidP="00D84816">
      <w:pPr>
        <w:rPr>
          <w:bCs w:val="0"/>
        </w:rPr>
      </w:pPr>
      <w:r w:rsidRPr="00D84816">
        <w:rPr>
          <w:bCs w:val="0"/>
        </w:rPr>
        <w:t>Für jeden funktionalen Zustand</w:t>
      </w:r>
    </w:p>
    <w:p w14:paraId="32150F3D" w14:textId="77777777" w:rsidR="00D84816" w:rsidRPr="00D84816" w:rsidRDefault="00D84816" w:rsidP="00D84816">
      <w:pPr>
        <w:rPr>
          <w:bCs w:val="0"/>
        </w:rPr>
      </w:pPr>
      <w:r w:rsidRPr="00D84816">
        <w:rPr>
          <w:bCs w:val="0"/>
        </w:rPr>
        <w:t>[</w:t>
      </w:r>
      <w:r w:rsidRPr="00D84816">
        <w:rPr>
          <w:bCs w:val="0"/>
        </w:rPr>
        <w:br/>
        <w:t>x</w:t>
      </w:r>
      <w:r w:rsidRPr="00D84816">
        <w:rPr>
          <w:bCs w:val="0"/>
        </w:rPr>
        <w:br/>
        <w:t>\in</w:t>
      </w:r>
      <w:r w:rsidRPr="00D84816">
        <w:rPr>
          <w:bCs w:val="0"/>
        </w:rPr>
        <w:br/>
      </w:r>
      <w:r w:rsidRPr="00D84816">
        <w:rPr>
          <w:bCs w:val="0"/>
        </w:rPr>
        <w:lastRenderedPageBreak/>
        <w:t>\</w:t>
      </w:r>
      <w:proofErr w:type="spellStart"/>
      <w:r w:rsidRPr="00D84816">
        <w:rPr>
          <w:bCs w:val="0"/>
        </w:rPr>
        <w:t>mathcal</w:t>
      </w:r>
      <w:proofErr w:type="spellEnd"/>
      <w:r w:rsidRPr="00D84816">
        <w:rPr>
          <w:bCs w:val="0"/>
        </w:rPr>
        <w:t xml:space="preserve"> X_F</w:t>
      </w:r>
      <w:r w:rsidRPr="00D84816">
        <w:rPr>
          <w:bCs w:val="0"/>
        </w:rPr>
        <w:br/>
        <w:t>]</w:t>
      </w:r>
    </w:p>
    <w:p w14:paraId="6CF658CC" w14:textId="77777777" w:rsidR="00D84816" w:rsidRPr="00D84816" w:rsidRDefault="00D84816" w:rsidP="00D84816">
      <w:pPr>
        <w:rPr>
          <w:bCs w:val="0"/>
        </w:rPr>
      </w:pPr>
      <w:r w:rsidRPr="00D84816">
        <w:rPr>
          <w:bCs w:val="0"/>
        </w:rPr>
        <w:t>gilt</w:t>
      </w:r>
    </w:p>
    <w:p w14:paraId="41B96872"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T_F(x)</w:t>
      </w:r>
      <w:r w:rsidRPr="00D84816">
        <w:rPr>
          <w:bCs w:val="0"/>
        </w:rPr>
        <w:br/>
        <w:t>\in</w:t>
      </w:r>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roofErr w:type="gramStart"/>
      <w:r w:rsidRPr="00D84816">
        <w:rPr>
          <w:bCs w:val="0"/>
        </w:rPr>
        <w:t>tag{</w:t>
      </w:r>
      <w:proofErr w:type="gramEnd"/>
      <w:r w:rsidRPr="00D84816">
        <w:rPr>
          <w:bCs w:val="0"/>
        </w:rPr>
        <w:t>3.125}</w:t>
      </w:r>
      <w:r w:rsidRPr="00D84816">
        <w:rPr>
          <w:bCs w:val="0"/>
        </w:rPr>
        <w:br/>
        <w:t>]</w:t>
      </w:r>
    </w:p>
    <w:p w14:paraId="00E8AB45"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T_F(x)\in\</w:t>
      </w:r>
      <w:proofErr w:type="spellStart"/>
      <w:r w:rsidRPr="00D84816">
        <w:rPr>
          <w:bCs w:val="0"/>
        </w:rPr>
        <w:t>mathcal</w:t>
      </w:r>
      <w:proofErr w:type="spellEnd"/>
      <w:r w:rsidRPr="00D84816">
        <w:rPr>
          <w:bCs w:val="0"/>
        </w:rPr>
        <w:t xml:space="preserve"> X_F</w:t>
      </w:r>
    </w:p>
    <w:p w14:paraId="78FF1EF9" w14:textId="77777777" w:rsidR="00D84816" w:rsidRPr="00D84816" w:rsidRDefault="00D84816" w:rsidP="00D84816">
      <w:pPr>
        <w:rPr>
          <w:b/>
        </w:rPr>
      </w:pPr>
      <w:r w:rsidRPr="00D84816">
        <w:rPr>
          <w:b/>
        </w:rPr>
        <w:t>Beweis</w:t>
      </w:r>
    </w:p>
    <w:p w14:paraId="6E543D67" w14:textId="77777777" w:rsidR="00D84816" w:rsidRPr="00D84816" w:rsidRDefault="00D84816" w:rsidP="00D84816">
      <w:pPr>
        <w:rPr>
          <w:bCs w:val="0"/>
        </w:rPr>
      </w:pPr>
      <w:r w:rsidRPr="00D84816">
        <w:rPr>
          <w:bCs w:val="0"/>
        </w:rPr>
        <w:t>Da der Transformationsoperator den Organisationsraum invariant lässt und alle funktionalen Zustände Bestandteile dieses Organisationsraums sind, bleibt auch jeder transformierte Zustand innerhalb des Zustandsraums.</w:t>
      </w:r>
    </w:p>
    <w:p w14:paraId="30C4830B" w14:textId="77777777" w:rsidR="00D84816" w:rsidRPr="00D84816" w:rsidRDefault="00D84816" w:rsidP="00D84816">
      <w:pPr>
        <w:rPr>
          <w:bCs w:val="0"/>
        </w:rPr>
      </w:pPr>
      <w:r w:rsidRPr="00D84816">
        <w:rPr>
          <w:rFonts w:ascii="Cambria Math" w:hAnsi="Cambria Math" w:cs="Cambria Math"/>
          <w:bCs w:val="0"/>
        </w:rPr>
        <w:t>∎</w:t>
      </w:r>
    </w:p>
    <w:p w14:paraId="7DE402C0" w14:textId="77777777" w:rsidR="00D84816" w:rsidRPr="00D84816" w:rsidRDefault="00D84816" w:rsidP="00D84816">
      <w:pPr>
        <w:rPr>
          <w:bCs w:val="0"/>
        </w:rPr>
      </w:pPr>
      <w:r w:rsidRPr="00D84816">
        <w:rPr>
          <w:bCs w:val="0"/>
        </w:rPr>
        <w:pict w14:anchorId="19B315BA">
          <v:rect id="_x0000_i1385" style="width:0;height:1.5pt" o:hralign="center" o:hrstd="t" o:hr="t" fillcolor="#a0a0a0" stroked="f"/>
        </w:pict>
      </w:r>
    </w:p>
    <w:p w14:paraId="2F4A8413" w14:textId="77777777" w:rsidR="00D84816" w:rsidRPr="00D84816" w:rsidRDefault="00D84816" w:rsidP="00D84816">
      <w:pPr>
        <w:rPr>
          <w:b/>
        </w:rPr>
      </w:pPr>
      <w:r w:rsidRPr="00D84816">
        <w:rPr>
          <w:b/>
        </w:rPr>
        <w:t>Lemma 3.4.10 (Erreichbarkeit funktionaler Zustände)</w:t>
      </w:r>
    </w:p>
    <w:p w14:paraId="58B99E59" w14:textId="77777777" w:rsidR="00D84816" w:rsidRPr="00D84816" w:rsidRDefault="00D84816" w:rsidP="00D84816">
      <w:pPr>
        <w:rPr>
          <w:bCs w:val="0"/>
        </w:rPr>
      </w:pPr>
      <w:r w:rsidRPr="00D84816">
        <w:rPr>
          <w:bCs w:val="0"/>
        </w:rPr>
        <w:t>Seien</w:t>
      </w:r>
    </w:p>
    <w:p w14:paraId="63FCA72E"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x_i</w:t>
      </w:r>
      <w:proofErr w:type="spellEnd"/>
      <w:r w:rsidRPr="00D84816">
        <w:rPr>
          <w:bCs w:val="0"/>
        </w:rPr>
        <w:t>,</w:t>
      </w:r>
      <w:r w:rsidRPr="00D84816">
        <w:rPr>
          <w:bCs w:val="0"/>
        </w:rPr>
        <w:br/>
      </w:r>
      <w:proofErr w:type="spellStart"/>
      <w:r w:rsidRPr="00D84816">
        <w:rPr>
          <w:bCs w:val="0"/>
        </w:rPr>
        <w:t>x_j</w:t>
      </w:r>
      <w:proofErr w:type="spellEnd"/>
      <w:r w:rsidRPr="00D84816">
        <w:rPr>
          <w:bCs w:val="0"/>
        </w:rPr>
        <w:br/>
        <w:t>\in</w:t>
      </w:r>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
    <w:p w14:paraId="6EA66A4C" w14:textId="77777777" w:rsidR="00D84816" w:rsidRPr="00D84816" w:rsidRDefault="00D84816" w:rsidP="00D84816">
      <w:pPr>
        <w:rPr>
          <w:bCs w:val="0"/>
        </w:rPr>
      </w:pPr>
      <w:r w:rsidRPr="00D84816">
        <w:rPr>
          <w:bCs w:val="0"/>
        </w:rPr>
        <w:t>Existiert eine endliche Folge rekursiver Transformationen</w:t>
      </w:r>
    </w:p>
    <w:p w14:paraId="0148D69B"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r w:rsidRPr="00D84816">
        <w:rPr>
          <w:bCs w:val="0"/>
        </w:rPr>
        <w:br/>
        <w:t>]</w:t>
      </w:r>
    </w:p>
    <w:p w14:paraId="625DA87C" w14:textId="77777777" w:rsidR="00D84816" w:rsidRPr="00D84816" w:rsidRDefault="00D84816" w:rsidP="00D84816">
      <w:pPr>
        <w:rPr>
          <w:bCs w:val="0"/>
        </w:rPr>
      </w:pPr>
      <w:r w:rsidRPr="00D84816">
        <w:rPr>
          <w:bCs w:val="0"/>
        </w:rPr>
        <w:t>so gilt</w:t>
      </w:r>
    </w:p>
    <w:p w14:paraId="3E159562" w14:textId="77777777" w:rsidR="00D84816" w:rsidRPr="00D84816" w:rsidRDefault="00D84816" w:rsidP="00D84816">
      <w:pPr>
        <w:rPr>
          <w:b/>
        </w:rPr>
      </w:pPr>
      <w:r w:rsidRPr="00D84816">
        <w:rPr>
          <w:b/>
        </w:rPr>
        <w:t>[</w:t>
      </w:r>
      <w:r w:rsidRPr="00D84816">
        <w:rPr>
          <w:b/>
        </w:rPr>
        <w:br/>
      </w:r>
      <w:proofErr w:type="spellStart"/>
      <w:r w:rsidRPr="00D84816">
        <w:rPr>
          <w:b/>
        </w:rPr>
        <w:t>x_j</w:t>
      </w:r>
      <w:proofErr w:type="spellEnd"/>
    </w:p>
    <w:p w14:paraId="5D10AAF7"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r w:rsidRPr="00D84816">
        <w:rPr>
          <w:bCs w:val="0"/>
        </w:rPr>
        <w:br/>
        <w:t>(</w:t>
      </w:r>
      <w:proofErr w:type="spellStart"/>
      <w:r w:rsidRPr="00D84816">
        <w:rPr>
          <w:bCs w:val="0"/>
        </w:rPr>
        <w:t>x_i</w:t>
      </w:r>
      <w:proofErr w:type="spellEnd"/>
      <w:r w:rsidRPr="00D84816">
        <w:rPr>
          <w:bCs w:val="0"/>
        </w:rPr>
        <w:t>).</w:t>
      </w:r>
      <w:r w:rsidRPr="00D84816">
        <w:rPr>
          <w:bCs w:val="0"/>
        </w:rPr>
        <w:br/>
        <w:t>\tag{3.126}</w:t>
      </w:r>
      <w:r w:rsidRPr="00D84816">
        <w:rPr>
          <w:bCs w:val="0"/>
        </w:rPr>
        <w:br/>
        <w:t>]</w:t>
      </w:r>
    </w:p>
    <w:p w14:paraId="637BA1D1"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x_j</w:t>
      </w:r>
      <w:proofErr w:type="spellEnd"/>
      <w:r w:rsidRPr="00D84816">
        <w:rPr>
          <w:bCs w:val="0"/>
        </w:rP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proofErr w:type="spellStart"/>
      <w:r w:rsidRPr="00D84816">
        <w:rPr>
          <w:bCs w:val="0"/>
        </w:rPr>
        <w:t>x_i</w:t>
      </w:r>
      <w:proofErr w:type="spellEnd"/>
      <w:r w:rsidRPr="00D84816">
        <w:rPr>
          <w:bCs w:val="0"/>
        </w:rPr>
        <w:t>)</w:t>
      </w:r>
    </w:p>
    <w:p w14:paraId="18FBB1D5" w14:textId="77777777" w:rsidR="00D84816" w:rsidRPr="00D84816" w:rsidRDefault="00D84816" w:rsidP="00D84816">
      <w:pPr>
        <w:rPr>
          <w:b/>
        </w:rPr>
      </w:pPr>
      <w:r w:rsidRPr="00D84816">
        <w:rPr>
          <w:b/>
        </w:rPr>
        <w:t>Beweis</w:t>
      </w:r>
    </w:p>
    <w:p w14:paraId="0AE2093B" w14:textId="77777777" w:rsidR="00D84816" w:rsidRPr="00D84816" w:rsidRDefault="00D84816" w:rsidP="00D84816">
      <w:pPr>
        <w:rPr>
          <w:bCs w:val="0"/>
        </w:rPr>
      </w:pPr>
      <w:r w:rsidRPr="00D84816">
        <w:rPr>
          <w:bCs w:val="0"/>
        </w:rPr>
        <w:t>Die Aussage folgt unmittelbar aus der Definition rekursiver Transformationen und der Abgeschlossenheit des Zustandsraums.</w:t>
      </w:r>
    </w:p>
    <w:p w14:paraId="1C88CF8A" w14:textId="77777777" w:rsidR="00D84816" w:rsidRPr="00D84816" w:rsidRDefault="00D84816" w:rsidP="00D84816">
      <w:pPr>
        <w:rPr>
          <w:bCs w:val="0"/>
        </w:rPr>
      </w:pPr>
      <w:r w:rsidRPr="00D84816">
        <w:rPr>
          <w:rFonts w:ascii="Cambria Math" w:hAnsi="Cambria Math" w:cs="Cambria Math"/>
          <w:bCs w:val="0"/>
        </w:rPr>
        <w:t>∎</w:t>
      </w:r>
    </w:p>
    <w:p w14:paraId="478E8FF6" w14:textId="77777777" w:rsidR="00D84816" w:rsidRPr="00D84816" w:rsidRDefault="00D84816" w:rsidP="00D84816">
      <w:pPr>
        <w:rPr>
          <w:bCs w:val="0"/>
        </w:rPr>
      </w:pPr>
      <w:r w:rsidRPr="00D84816">
        <w:rPr>
          <w:bCs w:val="0"/>
        </w:rPr>
        <w:lastRenderedPageBreak/>
        <w:pict w14:anchorId="06553267">
          <v:rect id="_x0000_i1386" style="width:0;height:1.5pt" o:hralign="center" o:hrstd="t" o:hr="t" fillcolor="#a0a0a0" stroked="f"/>
        </w:pict>
      </w:r>
    </w:p>
    <w:p w14:paraId="4335BE5D" w14:textId="77777777" w:rsidR="00D84816" w:rsidRPr="00D84816" w:rsidRDefault="00D84816" w:rsidP="00D84816">
      <w:pPr>
        <w:rPr>
          <w:b/>
        </w:rPr>
      </w:pPr>
      <w:r w:rsidRPr="00D84816">
        <w:rPr>
          <w:b/>
        </w:rPr>
        <w:t>Satz 3.4.5 (Existenz funktionaler Zustandsräume)</w:t>
      </w:r>
    </w:p>
    <w:p w14:paraId="7FD4C222" w14:textId="77777777" w:rsidR="00D84816" w:rsidRPr="00D84816" w:rsidRDefault="00D84816" w:rsidP="00D84816">
      <w:pPr>
        <w:rPr>
          <w:bCs w:val="0"/>
        </w:rPr>
      </w:pPr>
      <w:r w:rsidRPr="00D84816">
        <w:rPr>
          <w:bCs w:val="0"/>
        </w:rPr>
        <w:t>Jeder funktionale Organisationsraum besitzt mindestens einen zugehörigen funktionalen Zustandsraum.</w:t>
      </w:r>
    </w:p>
    <w:p w14:paraId="20289614" w14:textId="77777777" w:rsidR="00D84816" w:rsidRPr="00D84816" w:rsidRDefault="00D84816" w:rsidP="00D84816">
      <w:pPr>
        <w:rPr>
          <w:bCs w:val="0"/>
        </w:rPr>
      </w:pPr>
      <w:r w:rsidRPr="00D84816">
        <w:rPr>
          <w:bCs w:val="0"/>
        </w:rPr>
        <w:t>Formal</w:t>
      </w:r>
    </w:p>
    <w:p w14:paraId="50123D54"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mathfrak</w:t>
      </w:r>
      <w:proofErr w:type="spellEnd"/>
      <w:r w:rsidRPr="00D84816">
        <w:rPr>
          <w:bCs w:val="0"/>
        </w:rPr>
        <w:t xml:space="preserve"> O_F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exists</w:t>
      </w:r>
      <w:proofErr w:type="spellEnd"/>
      <w:r w:rsidRPr="00D84816">
        <w:rPr>
          <w:bCs w:val="0"/>
        </w:rPr>
        <w:t>,</w:t>
      </w:r>
      <w:r w:rsidRPr="00D84816">
        <w:rPr>
          <w:bCs w:val="0"/>
        </w:rPr>
        <w:br/>
        <w:t>\</w:t>
      </w:r>
      <w:proofErr w:type="spellStart"/>
      <w:r w:rsidRPr="00D84816">
        <w:rPr>
          <w:bCs w:val="0"/>
        </w:rPr>
        <w:t>mathfrak</w:t>
      </w:r>
      <w:proofErr w:type="spellEnd"/>
      <w:r w:rsidRPr="00D84816">
        <w:rPr>
          <w:bCs w:val="0"/>
        </w:rPr>
        <w:t xml:space="preserve"> X_F.</w:t>
      </w:r>
      <w:r w:rsidRPr="00D84816">
        <w:rPr>
          <w:bCs w:val="0"/>
        </w:rPr>
        <w:br/>
        <w:t>\</w:t>
      </w:r>
      <w:proofErr w:type="gramStart"/>
      <w:r w:rsidRPr="00D84816">
        <w:rPr>
          <w:bCs w:val="0"/>
        </w:rPr>
        <w:t>tag{</w:t>
      </w:r>
      <w:proofErr w:type="gramEnd"/>
      <w:r w:rsidRPr="00D84816">
        <w:rPr>
          <w:bCs w:val="0"/>
        </w:rPr>
        <w:t>3.127}</w:t>
      </w:r>
      <w:r w:rsidRPr="00D84816">
        <w:rPr>
          <w:bCs w:val="0"/>
        </w:rPr>
        <w:br/>
        <w:t>]</w:t>
      </w:r>
    </w:p>
    <w:p w14:paraId="66C7A4F7"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 xml:space="preserve"> O_F</w:t>
      </w:r>
      <w:proofErr w:type="gramStart"/>
      <w:r w:rsidRPr="00D84816">
        <w:rPr>
          <w:bCs w:val="0"/>
        </w:rPr>
        <w:t>\</w:t>
      </w:r>
      <w:proofErr w:type="spellStart"/>
      <w:r w:rsidRPr="00D84816">
        <w:rPr>
          <w:bCs w:val="0"/>
        </w:rPr>
        <w:t>Longrightarrow</w:t>
      </w:r>
      <w:proofErr w:type="spellEnd"/>
      <w:r w:rsidRPr="00D84816">
        <w:rPr>
          <w:bCs w:val="0"/>
        </w:rPr>
        <w:t>\</w:t>
      </w:r>
      <w:proofErr w:type="spellStart"/>
      <w:r w:rsidRPr="00D84816">
        <w:rPr>
          <w:bCs w:val="0"/>
        </w:rPr>
        <w:t>exists</w:t>
      </w:r>
      <w:proofErr w:type="spellEnd"/>
      <w:r w:rsidRPr="00D84816">
        <w:rPr>
          <w:bCs w:val="0"/>
        </w:rPr>
        <w:t>\,\</w:t>
      </w:r>
      <w:proofErr w:type="spellStart"/>
      <w:proofErr w:type="gramEnd"/>
      <w:r w:rsidRPr="00D84816">
        <w:rPr>
          <w:bCs w:val="0"/>
        </w:rPr>
        <w:t>mathfrak</w:t>
      </w:r>
      <w:proofErr w:type="spellEnd"/>
      <w:r w:rsidRPr="00D84816">
        <w:rPr>
          <w:bCs w:val="0"/>
        </w:rPr>
        <w:t xml:space="preserve"> X_F</w:t>
      </w:r>
    </w:p>
    <w:p w14:paraId="141095B0" w14:textId="77777777" w:rsidR="00D84816" w:rsidRPr="00D84816" w:rsidRDefault="00D84816" w:rsidP="00D84816">
      <w:pPr>
        <w:rPr>
          <w:b/>
        </w:rPr>
      </w:pPr>
      <w:r w:rsidRPr="00D84816">
        <w:rPr>
          <w:b/>
        </w:rPr>
        <w:t>Beweis</w:t>
      </w:r>
    </w:p>
    <w:p w14:paraId="5B4B4160" w14:textId="77777777" w:rsidR="00D84816" w:rsidRPr="00D84816" w:rsidRDefault="00D84816" w:rsidP="00D84816">
      <w:pPr>
        <w:rPr>
          <w:bCs w:val="0"/>
        </w:rPr>
      </w:pPr>
      <w:r w:rsidRPr="00D84816">
        <w:rPr>
          <w:bCs w:val="0"/>
        </w:rPr>
        <w:t>Aus der Existenz eines funktionalen Organisationsraums folgt die Existenz funktionaler Konfigurationen innerhalb dieser Organisationsstruktur. Die Gesamtheit dieser Konfigurationen bildet nach Definition 3.4.10 die Menge</w:t>
      </w:r>
    </w:p>
    <w:p w14:paraId="7117E1CE"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
    <w:p w14:paraId="3C3E8530" w14:textId="77777777" w:rsidR="00D84816" w:rsidRPr="00D84816" w:rsidRDefault="00D84816" w:rsidP="00D84816">
      <w:pPr>
        <w:rPr>
          <w:bCs w:val="0"/>
        </w:rPr>
      </w:pPr>
      <w:r w:rsidRPr="00D84816">
        <w:rPr>
          <w:bCs w:val="0"/>
        </w:rPr>
        <w:t>Gemeinsam mit der Organisationsstruktur und dem Transformationsoperator entsteht dadurch nach Definition 3.4.11 der funktionale Zustandsraum.</w:t>
      </w:r>
    </w:p>
    <w:p w14:paraId="458844E6" w14:textId="77777777" w:rsidR="00D84816" w:rsidRPr="00D84816" w:rsidRDefault="00D84816" w:rsidP="00D84816">
      <w:pPr>
        <w:rPr>
          <w:bCs w:val="0"/>
        </w:rPr>
      </w:pPr>
      <w:r w:rsidRPr="00D84816">
        <w:rPr>
          <w:rFonts w:ascii="Cambria Math" w:hAnsi="Cambria Math" w:cs="Cambria Math"/>
          <w:bCs w:val="0"/>
        </w:rPr>
        <w:t>∎</w:t>
      </w:r>
    </w:p>
    <w:p w14:paraId="17C809D1" w14:textId="77777777" w:rsidR="00D84816" w:rsidRPr="00D84816" w:rsidRDefault="00D84816" w:rsidP="00D84816">
      <w:pPr>
        <w:rPr>
          <w:bCs w:val="0"/>
        </w:rPr>
      </w:pPr>
      <w:r w:rsidRPr="00D84816">
        <w:rPr>
          <w:bCs w:val="0"/>
        </w:rPr>
        <w:pict w14:anchorId="0D7B44E1">
          <v:rect id="_x0000_i1387" style="width:0;height:1.5pt" o:hralign="center" o:hrstd="t" o:hr="t" fillcolor="#a0a0a0" stroked="f"/>
        </w:pict>
      </w:r>
    </w:p>
    <w:p w14:paraId="702D5DBB" w14:textId="77777777" w:rsidR="00D84816" w:rsidRPr="00D84816" w:rsidRDefault="00D84816" w:rsidP="00D84816">
      <w:pPr>
        <w:rPr>
          <w:b/>
        </w:rPr>
      </w:pPr>
      <w:r w:rsidRPr="00D84816">
        <w:rPr>
          <w:b/>
        </w:rPr>
        <w:t>Korollar 3.4.4</w:t>
      </w:r>
    </w:p>
    <w:p w14:paraId="1771C1BA" w14:textId="77777777" w:rsidR="00D84816" w:rsidRPr="00D84816" w:rsidRDefault="00D84816" w:rsidP="00D84816">
      <w:pPr>
        <w:rPr>
          <w:bCs w:val="0"/>
        </w:rPr>
      </w:pPr>
      <w:r w:rsidRPr="00D84816">
        <w:rPr>
          <w:bCs w:val="0"/>
        </w:rPr>
        <w:t>Jede rekursive Transformation induziert eine Abbildung auf dem funktionalen Zustandsraum.</w:t>
      </w:r>
    </w:p>
    <w:p w14:paraId="0221BA8A" w14:textId="77777777" w:rsidR="00D84816" w:rsidRPr="00D84816" w:rsidRDefault="00D84816" w:rsidP="00D84816">
      <w:pPr>
        <w:rPr>
          <w:bCs w:val="0"/>
        </w:rPr>
      </w:pPr>
      <w:r w:rsidRPr="00D84816">
        <w:rPr>
          <w:bCs w:val="0"/>
        </w:rPr>
        <w:t>Formal</w:t>
      </w:r>
    </w:p>
    <w:p w14:paraId="62FDFBEC"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roofErr w:type="gramStart"/>
      <w:r w:rsidRPr="00D84816">
        <w:rPr>
          <w:bCs w:val="0"/>
        </w:rPr>
        <w:t>tag{</w:t>
      </w:r>
      <w:proofErr w:type="gramEnd"/>
      <w:r w:rsidRPr="00D84816">
        <w:rPr>
          <w:bCs w:val="0"/>
        </w:rPr>
        <w:t>3.128}</w:t>
      </w:r>
      <w:r w:rsidRPr="00D84816">
        <w:rPr>
          <w:bCs w:val="0"/>
        </w:rPr>
        <w:br/>
        <w:t>]</w:t>
      </w:r>
    </w:p>
    <w:p w14:paraId="44B68AFE"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T_F:\</w:t>
      </w:r>
      <w:proofErr w:type="spellStart"/>
      <w:r w:rsidRPr="00D84816">
        <w:rPr>
          <w:bCs w:val="0"/>
        </w:rPr>
        <w:t>mathcal</w:t>
      </w:r>
      <w:proofErr w:type="spellEnd"/>
      <w:r w:rsidRPr="00D84816">
        <w:rPr>
          <w:bCs w:val="0"/>
        </w:rPr>
        <w:t xml:space="preserve"> X_F\</w:t>
      </w:r>
      <w:proofErr w:type="spellStart"/>
      <w:r w:rsidRPr="00D84816">
        <w:rPr>
          <w:bCs w:val="0"/>
        </w:rPr>
        <w:t>longrightarrow</w:t>
      </w:r>
      <w:proofErr w:type="spellEnd"/>
      <w:r w:rsidRPr="00D84816">
        <w:rPr>
          <w:bCs w:val="0"/>
        </w:rPr>
        <w:t>\</w:t>
      </w:r>
      <w:proofErr w:type="spellStart"/>
      <w:r w:rsidRPr="00D84816">
        <w:rPr>
          <w:bCs w:val="0"/>
        </w:rPr>
        <w:t>mathcal</w:t>
      </w:r>
      <w:proofErr w:type="spellEnd"/>
      <w:r w:rsidRPr="00D84816">
        <w:rPr>
          <w:bCs w:val="0"/>
        </w:rPr>
        <w:t xml:space="preserve"> X_F</w:t>
      </w:r>
    </w:p>
    <w:p w14:paraId="29FEFF3A" w14:textId="77777777" w:rsidR="00D84816" w:rsidRPr="00D84816" w:rsidRDefault="00D84816" w:rsidP="00D84816">
      <w:pPr>
        <w:rPr>
          <w:bCs w:val="0"/>
        </w:rPr>
      </w:pPr>
      <w:r w:rsidRPr="00D84816">
        <w:rPr>
          <w:bCs w:val="0"/>
        </w:rPr>
        <w:t>Damit besitzt jeder funktionale Zustandsraum eine wohldefinierte interne Transformationsstruktur.</w:t>
      </w:r>
    </w:p>
    <w:p w14:paraId="36921C74" w14:textId="77777777" w:rsidR="00D84816" w:rsidRPr="00D84816" w:rsidRDefault="00D84816" w:rsidP="00D84816">
      <w:pPr>
        <w:rPr>
          <w:bCs w:val="0"/>
        </w:rPr>
      </w:pPr>
      <w:r w:rsidRPr="00D84816">
        <w:rPr>
          <w:bCs w:val="0"/>
        </w:rPr>
        <w:pict w14:anchorId="4D0E2CB3">
          <v:rect id="_x0000_i1388" style="width:0;height:1.5pt" o:hralign="center" o:hrstd="t" o:hr="t" fillcolor="#a0a0a0" stroked="f"/>
        </w:pict>
      </w:r>
    </w:p>
    <w:p w14:paraId="1E5A5374" w14:textId="77777777" w:rsidR="00D84816" w:rsidRPr="00D84816" w:rsidRDefault="00D84816" w:rsidP="00D84816">
      <w:pPr>
        <w:rPr>
          <w:b/>
        </w:rPr>
      </w:pPr>
      <w:r w:rsidRPr="00D84816">
        <w:rPr>
          <w:b/>
        </w:rPr>
        <w:t>Bedeutung für das FRZK</w:t>
      </w:r>
    </w:p>
    <w:p w14:paraId="0A403D4B" w14:textId="77777777" w:rsidR="00D84816" w:rsidRPr="00D84816" w:rsidRDefault="00D84816" w:rsidP="00D84816">
      <w:pPr>
        <w:rPr>
          <w:bCs w:val="0"/>
        </w:rPr>
      </w:pPr>
      <w:r w:rsidRPr="00D84816">
        <w:rPr>
          <w:bCs w:val="0"/>
        </w:rPr>
        <w:lastRenderedPageBreak/>
        <w:t>Mit der Rekonstruktion funktionaler Zustandsräume erreicht die mathematische Entwicklung einen entscheidenden Wendepunkt. Erstmals verfügt das FRZK über einen mathematischen Raum, innerhalb dessen funktionale Konfigurationen beschrieben, miteinander verglichen und durch Transformationen verändert werden können.</w:t>
      </w:r>
    </w:p>
    <w:p w14:paraId="5D7C29E8" w14:textId="77777777" w:rsidR="00D84816" w:rsidRPr="00D84816" w:rsidRDefault="00D84816" w:rsidP="00D84816">
      <w:pPr>
        <w:rPr>
          <w:bCs w:val="0"/>
        </w:rPr>
      </w:pPr>
      <w:r w:rsidRPr="00D84816">
        <w:rPr>
          <w:bCs w:val="0"/>
        </w:rPr>
        <w:t>Bemerkenswert ist dabei, dass der Zustandsraum nicht den Ausgangspunkt der Theorie bildet, sondern das Ergebnis einer mehrstufigen Rekonstruktion. Erst aus funktionalen Unterschieden entstanden Relationen, daraus rekursive Transformationen, anschließend Organisationsräume und schließlich Zustandsräume. Damit unterscheidet sich der Zustandsbegriff des FRZK grundlegend von klassischen Zustandsräumen der Physik oder Dynamischen Systeme, bei denen der Zustandsraum bereits zu Beginn vorausgesetzt wird.</w:t>
      </w:r>
    </w:p>
    <w:p w14:paraId="7F6083F1" w14:textId="77777777" w:rsidR="00D84816" w:rsidRPr="00D84816" w:rsidRDefault="00D84816" w:rsidP="00D84816">
      <w:pPr>
        <w:rPr>
          <w:bCs w:val="0"/>
        </w:rPr>
      </w:pPr>
      <w:r w:rsidRPr="00D84816">
        <w:rPr>
          <w:bCs w:val="0"/>
        </w:rPr>
        <w:t xml:space="preserve">Mit der Existenz funktionaler Zustandsräume sind nun erstmals alle mathematischen Voraussetzungen geschaffen, um den zentralen Begriff der </w:t>
      </w:r>
      <w:r w:rsidRPr="00D84816">
        <w:rPr>
          <w:b/>
        </w:rPr>
        <w:t>funktionalen Kohärenz</w:t>
      </w:r>
      <w:r w:rsidRPr="00D84816">
        <w:rPr>
          <w:bCs w:val="0"/>
        </w:rPr>
        <w:t xml:space="preserve"> präzise zu definieren. Während bisher lediglich einzelne Zustände und ihre Transformationen beschrieben wurden, wird im nächsten Abschnitt untersucht, unter welchen Bedingungen verschiedene Zustände gemeinsam stabile und reproduzierbare Organisationsmuster bilden. Erst dort erhält das in Kapitel 3.3 eingeführte qualitative Organisationsprinzip der Kohärenz seine vollständige mathematische Formalisierung.</w:t>
      </w:r>
    </w:p>
    <w:p w14:paraId="7CDF2919" w14:textId="77777777" w:rsidR="00D84816" w:rsidRPr="00D84816" w:rsidRDefault="00D84816" w:rsidP="00D84816">
      <w:pPr>
        <w:rPr>
          <w:b/>
        </w:rPr>
      </w:pPr>
      <w:r w:rsidRPr="00D84816">
        <w:rPr>
          <w:b/>
        </w:rPr>
        <w:t>3.4.6 Konstruktion funktionaler Kohärenz</w:t>
      </w:r>
    </w:p>
    <w:p w14:paraId="1838991F" w14:textId="77777777" w:rsidR="00D84816" w:rsidRPr="00D84816" w:rsidRDefault="00D84816" w:rsidP="00D84816">
      <w:pPr>
        <w:rPr>
          <w:b/>
        </w:rPr>
      </w:pPr>
      <w:r w:rsidRPr="00D84816">
        <w:rPr>
          <w:b/>
        </w:rPr>
        <w:t>Motivation</w:t>
      </w:r>
    </w:p>
    <w:p w14:paraId="4E57099C" w14:textId="77777777" w:rsidR="00D84816" w:rsidRPr="00D84816" w:rsidRDefault="00D84816" w:rsidP="00D84816">
      <w:pPr>
        <w:rPr>
          <w:bCs w:val="0"/>
        </w:rPr>
      </w:pPr>
      <w:r w:rsidRPr="00D84816">
        <w:rPr>
          <w:bCs w:val="0"/>
        </w:rPr>
        <w:t>Mit Abschnitt 3.4.5 wurde der funktionale Zustandsraum als mathematische Struktur rekonstruiert. Innerhalb dieses Zustandsraums können funktionale Konfigurationen beschrieben und durch rekursive Transformationen miteinander in Beziehung gesetzt werden. Damit besitzt das FRZK erstmals alle mathematischen Voraussetzungen, um eine der zentralen Fragestellungen der Theorie zu beantworten:</w:t>
      </w:r>
    </w:p>
    <w:p w14:paraId="7C188D38" w14:textId="77777777" w:rsidR="00D84816" w:rsidRPr="00D84816" w:rsidRDefault="00D84816" w:rsidP="00D84816">
      <w:pPr>
        <w:rPr>
          <w:bCs w:val="0"/>
        </w:rPr>
      </w:pPr>
      <w:r w:rsidRPr="00D84816">
        <w:rPr>
          <w:b/>
        </w:rPr>
        <w:t>Unter welchen Bedingungen bilden verschiedene funktionale Zustände eine stabile Organisation?</w:t>
      </w:r>
    </w:p>
    <w:p w14:paraId="54EE9E98" w14:textId="77777777" w:rsidR="00D84816" w:rsidRPr="00D84816" w:rsidRDefault="00D84816" w:rsidP="00D84816">
      <w:pPr>
        <w:rPr>
          <w:bCs w:val="0"/>
        </w:rPr>
      </w:pPr>
      <w:r w:rsidRPr="00D84816">
        <w:rPr>
          <w:bCs w:val="0"/>
        </w:rPr>
        <w:t>Die Existenz eines Zustandsraums allein genügt hierfür nicht. Zustände können beliebig verteilt sein, ohne einen gemeinsamen funktionalen Zusammenhang aufzuweisen. Ebenso können sie sich unter Transformationen vollständig ungeordnet verändern. Eine mathematische Theorie funktionaler Organisation benötigt daher ein Kriterium, das zwischen bloßer Koexistenz von Zuständen und tatsächlich organisierter Struktur unterscheidet.</w:t>
      </w:r>
    </w:p>
    <w:p w14:paraId="614713CB" w14:textId="77777777" w:rsidR="00D84816" w:rsidRPr="00D84816" w:rsidRDefault="00D84816" w:rsidP="00D84816">
      <w:pPr>
        <w:rPr>
          <w:bCs w:val="0"/>
        </w:rPr>
      </w:pPr>
      <w:r w:rsidRPr="00D84816">
        <w:rPr>
          <w:bCs w:val="0"/>
        </w:rPr>
        <w:t xml:space="preserve">Dieses Kriterium wird im FRZK durch den Begriff der </w:t>
      </w:r>
      <w:r w:rsidRPr="00D84816">
        <w:rPr>
          <w:b/>
        </w:rPr>
        <w:t>funktionalen Kohärenz</w:t>
      </w:r>
      <w:r w:rsidRPr="00D84816">
        <w:rPr>
          <w:bCs w:val="0"/>
        </w:rPr>
        <w:t xml:space="preserve"> beschrieben.</w:t>
      </w:r>
    </w:p>
    <w:p w14:paraId="7ECF4622" w14:textId="77777777" w:rsidR="00D84816" w:rsidRPr="00D84816" w:rsidRDefault="00D84816" w:rsidP="00D84816">
      <w:pPr>
        <w:rPr>
          <w:bCs w:val="0"/>
        </w:rPr>
      </w:pPr>
      <w:r w:rsidRPr="00D84816">
        <w:rPr>
          <w:bCs w:val="0"/>
        </w:rPr>
        <w:t>Dabei wird Kohärenz ausdrücklich nicht als Ähnlichkeit einzelner Zustände verstanden. Kohärenz beschreibt vielmehr eine Eigenschaft des gesamten Organisationsraums. Sie charakterisiert die Fähigkeit einer Menge funktionaler Zustände, unter rekursiven Transformationen ihre Organisationsstruktur zu bewahren.</w:t>
      </w:r>
    </w:p>
    <w:p w14:paraId="70C27C10" w14:textId="77777777" w:rsidR="00D84816" w:rsidRPr="00D84816" w:rsidRDefault="00D84816" w:rsidP="00D84816">
      <w:pPr>
        <w:rPr>
          <w:bCs w:val="0"/>
        </w:rPr>
      </w:pPr>
      <w:r w:rsidRPr="00D84816">
        <w:rPr>
          <w:bCs w:val="0"/>
        </w:rPr>
        <w:t>Damit stellt Kohärenz den ersten genuinen Ordnungsbegriff des FRZK dar.</w:t>
      </w:r>
    </w:p>
    <w:p w14:paraId="701E5970" w14:textId="77777777" w:rsidR="00D84816" w:rsidRPr="00D84816" w:rsidRDefault="00D84816" w:rsidP="00D84816">
      <w:pPr>
        <w:rPr>
          <w:bCs w:val="0"/>
        </w:rPr>
      </w:pPr>
      <w:r w:rsidRPr="00D84816">
        <w:rPr>
          <w:bCs w:val="0"/>
        </w:rPr>
        <w:pict w14:anchorId="392723A9">
          <v:rect id="_x0000_i1457" style="width:0;height:1.5pt" o:hralign="center" o:hrstd="t" o:hr="t" fillcolor="#a0a0a0" stroked="f"/>
        </w:pict>
      </w:r>
    </w:p>
    <w:p w14:paraId="5759FF9E" w14:textId="77777777" w:rsidR="00D84816" w:rsidRPr="00D84816" w:rsidRDefault="00D84816" w:rsidP="00D84816">
      <w:pPr>
        <w:rPr>
          <w:b/>
        </w:rPr>
      </w:pPr>
      <w:r w:rsidRPr="00D84816">
        <w:rPr>
          <w:b/>
        </w:rPr>
        <w:t>Definition 3.4.12 (Funktionale Kohärenz)</w:t>
      </w:r>
    </w:p>
    <w:p w14:paraId="32B039D3" w14:textId="77777777" w:rsidR="00D84816" w:rsidRPr="00D84816" w:rsidRDefault="00D84816" w:rsidP="00D84816">
      <w:pPr>
        <w:rPr>
          <w:bCs w:val="0"/>
        </w:rPr>
      </w:pPr>
      <w:r w:rsidRPr="00D84816">
        <w:rPr>
          <w:bCs w:val="0"/>
        </w:rPr>
        <w:t>Sei</w:t>
      </w:r>
    </w:p>
    <w:p w14:paraId="2DA71CEF" w14:textId="77777777" w:rsidR="00D84816" w:rsidRPr="00D84816" w:rsidRDefault="00D84816" w:rsidP="00D84816">
      <w:pPr>
        <w:rPr>
          <w:b/>
        </w:rPr>
      </w:pPr>
      <w:r w:rsidRPr="00D84816">
        <w:rPr>
          <w:b/>
        </w:rPr>
        <w:t>[</w:t>
      </w:r>
      <w:r w:rsidRPr="00D84816">
        <w:rPr>
          <w:b/>
        </w:rPr>
        <w:br/>
        <w:t>\</w:t>
      </w:r>
      <w:proofErr w:type="spellStart"/>
      <w:r w:rsidRPr="00D84816">
        <w:rPr>
          <w:b/>
        </w:rPr>
        <w:t>mathfrak</w:t>
      </w:r>
      <w:proofErr w:type="spellEnd"/>
      <w:r w:rsidRPr="00D84816">
        <w:rPr>
          <w:b/>
        </w:rPr>
        <w:t xml:space="preserve"> X_F</w:t>
      </w:r>
    </w:p>
    <w:p w14:paraId="7F0DC906" w14:textId="77777777" w:rsidR="00D84816" w:rsidRPr="00D84816" w:rsidRDefault="00D84816" w:rsidP="00D84816">
      <w:pPr>
        <w:rPr>
          <w:bCs w:val="0"/>
        </w:rPr>
      </w:pPr>
      <w:r w:rsidRPr="00D84816">
        <w:rPr>
          <w:bCs w:val="0"/>
        </w:rPr>
        <w:lastRenderedPageBreak/>
        <w:t>(</w:t>
      </w:r>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roofErr w:type="spellStart"/>
      <w:r w:rsidRPr="00D84816">
        <w:rPr>
          <w:bCs w:val="0"/>
        </w:rPr>
        <w:t>mathcal</w:t>
      </w:r>
      <w:proofErr w:type="spellEnd"/>
      <w:r w:rsidRPr="00D84816">
        <w:rPr>
          <w:bCs w:val="0"/>
        </w:rPr>
        <w:t xml:space="preserve"> O,</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r w:rsidRPr="00D84816">
        <w:rPr>
          <w:bCs w:val="0"/>
        </w:rPr>
        <w:br/>
        <w:t>]</w:t>
      </w:r>
    </w:p>
    <w:p w14:paraId="4EE5E0F7" w14:textId="77777777" w:rsidR="00D84816" w:rsidRPr="00D84816" w:rsidRDefault="00D84816" w:rsidP="00D84816">
      <w:pPr>
        <w:rPr>
          <w:bCs w:val="0"/>
        </w:rPr>
      </w:pPr>
      <w:r w:rsidRPr="00D84816">
        <w:rPr>
          <w:bCs w:val="0"/>
        </w:rPr>
        <w:t>ein funktionaler Zustandsraum.</w:t>
      </w:r>
    </w:p>
    <w:p w14:paraId="63F4523F" w14:textId="77777777" w:rsidR="00D84816" w:rsidRPr="00D84816" w:rsidRDefault="00D84816" w:rsidP="00D84816">
      <w:pPr>
        <w:rPr>
          <w:bCs w:val="0"/>
        </w:rPr>
      </w:pPr>
      <w:r w:rsidRPr="00D84816">
        <w:rPr>
          <w:bCs w:val="0"/>
        </w:rPr>
        <w:t>Eine Teilmenge</w:t>
      </w:r>
    </w:p>
    <w:p w14:paraId="2F043805"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K</w:t>
      </w:r>
      <w:r w:rsidRPr="00D84816">
        <w:rPr>
          <w:bCs w:val="0"/>
        </w:rPr>
        <w:br/>
        <w:t>\</w:t>
      </w:r>
      <w:proofErr w:type="spellStart"/>
      <w:r w:rsidRPr="00D84816">
        <w:rPr>
          <w:bCs w:val="0"/>
        </w:rPr>
        <w:t>subseteq</w:t>
      </w:r>
      <w:proofErr w:type="spellEnd"/>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
    <w:p w14:paraId="4FE5D854" w14:textId="77777777" w:rsidR="00D84816" w:rsidRPr="00D84816" w:rsidRDefault="00D84816" w:rsidP="00D84816">
      <w:pPr>
        <w:rPr>
          <w:bCs w:val="0"/>
        </w:rPr>
      </w:pPr>
      <w:r w:rsidRPr="00D84816">
        <w:rPr>
          <w:bCs w:val="0"/>
        </w:rPr>
        <w:t xml:space="preserve">heißt </w:t>
      </w:r>
      <w:r w:rsidRPr="00D84816">
        <w:rPr>
          <w:b/>
        </w:rPr>
        <w:t>funktional kohärent</w:t>
      </w:r>
      <w:r w:rsidRPr="00D84816">
        <w:rPr>
          <w:bCs w:val="0"/>
        </w:rPr>
        <w:t>, wenn sie unter rekursiven Transformationen invariant bleibt.</w:t>
      </w:r>
    </w:p>
    <w:p w14:paraId="3FA8F76A" w14:textId="77777777" w:rsidR="00D84816" w:rsidRPr="00D84816" w:rsidRDefault="00D84816" w:rsidP="00D84816">
      <w:pPr>
        <w:rPr>
          <w:bCs w:val="0"/>
        </w:rPr>
      </w:pPr>
      <w:r w:rsidRPr="00D84816">
        <w:rPr>
          <w:bCs w:val="0"/>
        </w:rPr>
        <w:t>Formal gilt</w:t>
      </w:r>
    </w:p>
    <w:p w14:paraId="502882BC" w14:textId="77777777" w:rsidR="00D84816" w:rsidRPr="00D84816" w:rsidRDefault="00D84816" w:rsidP="00D84816">
      <w:pPr>
        <w:rPr>
          <w:b/>
        </w:rPr>
      </w:pPr>
      <w:r w:rsidRPr="00D84816">
        <w:rPr>
          <w:b/>
        </w:rPr>
        <w:t>[</w:t>
      </w:r>
      <w:r w:rsidRPr="00D84816">
        <w:rPr>
          <w:b/>
        </w:rPr>
        <w:br/>
        <w:t>\</w:t>
      </w:r>
      <w:proofErr w:type="spellStart"/>
      <w:r w:rsidRPr="00D84816">
        <w:rPr>
          <w:b/>
        </w:rPr>
        <w:t>mathcal</w:t>
      </w:r>
      <w:proofErr w:type="spellEnd"/>
      <w:r w:rsidRPr="00D84816">
        <w:rPr>
          <w:b/>
        </w:rPr>
        <w:t xml:space="preserve"> T_</w:t>
      </w:r>
      <w:proofErr w:type="gramStart"/>
      <w:r w:rsidRPr="00D84816">
        <w:rPr>
          <w:b/>
        </w:rPr>
        <w:t>F(</w:t>
      </w:r>
      <w:proofErr w:type="gramEnd"/>
      <w:r w:rsidRPr="00D84816">
        <w:rPr>
          <w:b/>
        </w:rPr>
        <w:t>\</w:t>
      </w:r>
      <w:proofErr w:type="spellStart"/>
      <w:r w:rsidRPr="00D84816">
        <w:rPr>
          <w:b/>
        </w:rPr>
        <w:t>mathcal</w:t>
      </w:r>
      <w:proofErr w:type="spellEnd"/>
      <w:r w:rsidRPr="00D84816">
        <w:rPr>
          <w:b/>
        </w:rPr>
        <w:t xml:space="preserve"> K)</w:t>
      </w:r>
    </w:p>
    <w:p w14:paraId="3D2C4F59"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K.</w:t>
      </w:r>
      <w:r w:rsidRPr="00D84816">
        <w:rPr>
          <w:bCs w:val="0"/>
        </w:rPr>
        <w:br/>
        <w:t>\</w:t>
      </w:r>
      <w:proofErr w:type="gramStart"/>
      <w:r w:rsidRPr="00D84816">
        <w:rPr>
          <w:bCs w:val="0"/>
        </w:rPr>
        <w:t>tag{</w:t>
      </w:r>
      <w:proofErr w:type="gramEnd"/>
      <w:r w:rsidRPr="00D84816">
        <w:rPr>
          <w:bCs w:val="0"/>
        </w:rPr>
        <w:t>3.129}</w:t>
      </w:r>
      <w:r w:rsidRPr="00D84816">
        <w:rPr>
          <w:bCs w:val="0"/>
        </w:rPr>
        <w:br/>
        <w:t>]</w:t>
      </w:r>
    </w:p>
    <w:p w14:paraId="67ECD622"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T_</w:t>
      </w:r>
      <w:proofErr w:type="gramStart"/>
      <w:r w:rsidRPr="00D84816">
        <w:rPr>
          <w:bCs w:val="0"/>
        </w:rPr>
        <w:t>F(</w:t>
      </w:r>
      <w:proofErr w:type="gramEnd"/>
      <w:r w:rsidRPr="00D84816">
        <w:rPr>
          <w:bCs w:val="0"/>
        </w:rPr>
        <w:t>\</w:t>
      </w:r>
      <w:proofErr w:type="spellStart"/>
      <w:r w:rsidRPr="00D84816">
        <w:rPr>
          <w:bCs w:val="0"/>
        </w:rPr>
        <w:t>mathcal</w:t>
      </w:r>
      <w:proofErr w:type="spellEnd"/>
      <w:r w:rsidRPr="00D84816">
        <w:rPr>
          <w:bCs w:val="0"/>
        </w:rPr>
        <w:t xml:space="preserve"> K)=\</w:t>
      </w:r>
      <w:proofErr w:type="spellStart"/>
      <w:r w:rsidRPr="00D84816">
        <w:rPr>
          <w:bCs w:val="0"/>
        </w:rPr>
        <w:t>mathcal</w:t>
      </w:r>
      <w:proofErr w:type="spellEnd"/>
      <w:r w:rsidRPr="00D84816">
        <w:rPr>
          <w:bCs w:val="0"/>
        </w:rPr>
        <w:t xml:space="preserve"> K</w:t>
      </w:r>
    </w:p>
    <w:p w14:paraId="03DFB72A" w14:textId="77777777" w:rsidR="00D84816" w:rsidRPr="00D84816" w:rsidRDefault="00D84816" w:rsidP="00D84816">
      <w:pPr>
        <w:rPr>
          <w:bCs w:val="0"/>
        </w:rPr>
      </w:pPr>
      <w:r w:rsidRPr="00D84816">
        <w:rPr>
          <w:bCs w:val="0"/>
        </w:rPr>
        <w:t>Diese Definition beschreibt Kohärenz ausschließlich als strukturelle Invarianz. Weder geometrische Nähe noch metrische Eigenschaften werden vorausgesetzt.</w:t>
      </w:r>
    </w:p>
    <w:p w14:paraId="38826D72" w14:textId="77777777" w:rsidR="00D84816" w:rsidRPr="00D84816" w:rsidRDefault="00D84816" w:rsidP="00D84816">
      <w:pPr>
        <w:rPr>
          <w:bCs w:val="0"/>
        </w:rPr>
      </w:pPr>
      <w:r w:rsidRPr="00D84816">
        <w:rPr>
          <w:bCs w:val="0"/>
        </w:rPr>
        <w:pict w14:anchorId="2D8FDE51">
          <v:rect id="_x0000_i1458" style="width:0;height:1.5pt" o:hralign="center" o:hrstd="t" o:hr="t" fillcolor="#a0a0a0" stroked="f"/>
        </w:pict>
      </w:r>
    </w:p>
    <w:p w14:paraId="7EAD882D" w14:textId="77777777" w:rsidR="00D84816" w:rsidRPr="00D84816" w:rsidRDefault="00D84816" w:rsidP="00D84816">
      <w:pPr>
        <w:rPr>
          <w:b/>
        </w:rPr>
      </w:pPr>
      <w:r w:rsidRPr="00D84816">
        <w:rPr>
          <w:b/>
        </w:rPr>
        <w:t>Interpretation</w:t>
      </w:r>
    </w:p>
    <w:p w14:paraId="624E176A" w14:textId="77777777" w:rsidR="00D84816" w:rsidRPr="00D84816" w:rsidRDefault="00D84816" w:rsidP="00D84816">
      <w:pPr>
        <w:rPr>
          <w:bCs w:val="0"/>
        </w:rPr>
      </w:pPr>
      <w:r w:rsidRPr="00D84816">
        <w:rPr>
          <w:bCs w:val="0"/>
        </w:rPr>
        <w:t xml:space="preserve">Kohärenz bedeutet im FRZK nicht, dass sich einzelne Zustände nicht verändern dürfen. Vielmehr beschreibt sie die Eigenschaft, dass die </w:t>
      </w:r>
      <w:r w:rsidRPr="00D84816">
        <w:rPr>
          <w:b/>
        </w:rPr>
        <w:t>Organisation der Zustände</w:t>
      </w:r>
      <w:r w:rsidRPr="00D84816">
        <w:rPr>
          <w:bCs w:val="0"/>
        </w:rPr>
        <w:t xml:space="preserve"> trotz lokaler Transformationen erhalten bleibt.</w:t>
      </w:r>
    </w:p>
    <w:p w14:paraId="68E51B17" w14:textId="77777777" w:rsidR="00D84816" w:rsidRPr="00D84816" w:rsidRDefault="00D84816" w:rsidP="00D84816">
      <w:pPr>
        <w:rPr>
          <w:bCs w:val="0"/>
        </w:rPr>
      </w:pPr>
      <w:r w:rsidRPr="00D84816">
        <w:rPr>
          <w:bCs w:val="0"/>
        </w:rPr>
        <w:t>Damit wird erstmals zwischen</w:t>
      </w:r>
    </w:p>
    <w:p w14:paraId="384D3C8A" w14:textId="77777777" w:rsidR="00D84816" w:rsidRPr="00D84816" w:rsidRDefault="00D84816" w:rsidP="00D84816">
      <w:pPr>
        <w:numPr>
          <w:ilvl w:val="0"/>
          <w:numId w:val="26"/>
        </w:numPr>
        <w:rPr>
          <w:bCs w:val="0"/>
        </w:rPr>
      </w:pPr>
      <w:r w:rsidRPr="00D84816">
        <w:rPr>
          <w:b/>
        </w:rPr>
        <w:t>lokaler Variabilität</w:t>
      </w:r>
      <w:r w:rsidRPr="00D84816">
        <w:rPr>
          <w:bCs w:val="0"/>
        </w:rPr>
        <w:t xml:space="preserve"> und</w:t>
      </w:r>
    </w:p>
    <w:p w14:paraId="0618454A" w14:textId="77777777" w:rsidR="00D84816" w:rsidRPr="00D84816" w:rsidRDefault="00D84816" w:rsidP="00D84816">
      <w:pPr>
        <w:numPr>
          <w:ilvl w:val="0"/>
          <w:numId w:val="26"/>
        </w:numPr>
        <w:rPr>
          <w:bCs w:val="0"/>
        </w:rPr>
      </w:pPr>
      <w:r w:rsidRPr="00D84816">
        <w:rPr>
          <w:b/>
        </w:rPr>
        <w:t>globaler Stabilität</w:t>
      </w:r>
    </w:p>
    <w:p w14:paraId="6C26E279" w14:textId="77777777" w:rsidR="00D84816" w:rsidRPr="00D84816" w:rsidRDefault="00D84816" w:rsidP="00D84816">
      <w:pPr>
        <w:rPr>
          <w:bCs w:val="0"/>
        </w:rPr>
      </w:pPr>
      <w:r w:rsidRPr="00D84816">
        <w:rPr>
          <w:bCs w:val="0"/>
        </w:rPr>
        <w:t>mathematisch unterschieden.</w:t>
      </w:r>
    </w:p>
    <w:p w14:paraId="2ACB3DCF" w14:textId="77777777" w:rsidR="00D84816" w:rsidRPr="00D84816" w:rsidRDefault="00D84816" w:rsidP="00D84816">
      <w:pPr>
        <w:rPr>
          <w:bCs w:val="0"/>
        </w:rPr>
      </w:pPr>
      <w:r w:rsidRPr="00D84816">
        <w:rPr>
          <w:bCs w:val="0"/>
        </w:rPr>
        <w:t>Diese Unterscheidung bildet später die Grundlage für die Beschreibung selbstorganisierender Systeme.</w:t>
      </w:r>
    </w:p>
    <w:p w14:paraId="520EFFCC" w14:textId="77777777" w:rsidR="00D84816" w:rsidRPr="00D84816" w:rsidRDefault="00D84816" w:rsidP="00D84816">
      <w:pPr>
        <w:rPr>
          <w:bCs w:val="0"/>
        </w:rPr>
      </w:pPr>
      <w:r w:rsidRPr="00D84816">
        <w:rPr>
          <w:bCs w:val="0"/>
        </w:rPr>
        <w:pict w14:anchorId="03508DB1">
          <v:rect id="_x0000_i1459" style="width:0;height:1.5pt" o:hralign="center" o:hrstd="t" o:hr="t" fillcolor="#a0a0a0" stroked="f"/>
        </w:pict>
      </w:r>
    </w:p>
    <w:p w14:paraId="24780788" w14:textId="77777777" w:rsidR="00D84816" w:rsidRPr="00D84816" w:rsidRDefault="00D84816" w:rsidP="00D84816">
      <w:pPr>
        <w:rPr>
          <w:b/>
        </w:rPr>
      </w:pPr>
      <w:r w:rsidRPr="00D84816">
        <w:rPr>
          <w:b/>
        </w:rPr>
        <w:t>Definition 3.4.13 (Kohärenzoperator)</w:t>
      </w:r>
    </w:p>
    <w:p w14:paraId="2BC5BEC1" w14:textId="77777777" w:rsidR="00D84816" w:rsidRPr="00D84816" w:rsidRDefault="00D84816" w:rsidP="00D84816">
      <w:pPr>
        <w:rPr>
          <w:bCs w:val="0"/>
        </w:rPr>
      </w:pPr>
      <w:r w:rsidRPr="00D84816">
        <w:rPr>
          <w:bCs w:val="0"/>
        </w:rPr>
        <w:t>Zur Beschreibung kohärenter Organisationsstrukturen wird der Operator</w:t>
      </w:r>
    </w:p>
    <w:p w14:paraId="5C33BD7D"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Psi_F</w:t>
      </w:r>
      <w:proofErr w:type="spellEnd"/>
      <w:r w:rsidRPr="00D84816">
        <w:rPr>
          <w:bCs w:val="0"/>
        </w:rPr>
        <w:br/>
        <w:t>:</w:t>
      </w:r>
      <w:r w:rsidRPr="00D84816">
        <w:rPr>
          <w:bCs w:val="0"/>
        </w:rPr>
        <w:br/>
      </w:r>
      <w:r w:rsidRPr="00D84816">
        <w:rPr>
          <w:bCs w:val="0"/>
        </w:rPr>
        <w:lastRenderedPageBreak/>
        <w:t>\</w:t>
      </w:r>
      <w:proofErr w:type="spellStart"/>
      <w:r w:rsidRPr="00D84816">
        <w:rPr>
          <w:bCs w:val="0"/>
        </w:rPr>
        <w:t>mathcal</w:t>
      </w:r>
      <w:proofErr w:type="spellEnd"/>
      <w:r w:rsidRPr="00D84816">
        <w:rPr>
          <w:bCs w:val="0"/>
        </w:rPr>
        <w:t xml:space="preserve"> X_F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proofErr w:type="gramStart"/>
      <w:r w:rsidRPr="00D84816">
        <w:rPr>
          <w:bCs w:val="0"/>
        </w:rPr>
        <w:t>tag{</w:t>
      </w:r>
      <w:proofErr w:type="gramEnd"/>
      <w:r w:rsidRPr="00D84816">
        <w:rPr>
          <w:bCs w:val="0"/>
        </w:rPr>
        <w:t>3.130}</w:t>
      </w:r>
      <w:r w:rsidRPr="00D84816">
        <w:rPr>
          <w:bCs w:val="0"/>
        </w:rPr>
        <w:br/>
        <w:t>]</w:t>
      </w:r>
    </w:p>
    <w:p w14:paraId="47F95A46" w14:textId="77777777" w:rsidR="00D84816" w:rsidRPr="00D84816" w:rsidRDefault="00D84816" w:rsidP="00D84816">
      <w:pPr>
        <w:rPr>
          <w:bCs w:val="0"/>
        </w:rPr>
      </w:pPr>
      <w:r w:rsidRPr="00D84816">
        <w:rPr>
          <w:bCs w:val="0"/>
        </w:rPr>
        <w:t>eingeführt.</w:t>
      </w:r>
    </w:p>
    <w:p w14:paraId="4408FE8E"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Psi_F</w:t>
      </w:r>
      <w:proofErr w:type="spellEnd"/>
      <w:r w:rsidRPr="00D84816">
        <w:rPr>
          <w:bCs w:val="0"/>
        </w:rPr>
        <w:t>:\</w:t>
      </w:r>
      <w:proofErr w:type="spellStart"/>
      <w:r w:rsidRPr="00D84816">
        <w:rPr>
          <w:bCs w:val="0"/>
        </w:rPr>
        <w:t>mathcal</w:t>
      </w:r>
      <w:proofErr w:type="spellEnd"/>
      <w:r w:rsidRPr="00D84816">
        <w:rPr>
          <w:bCs w:val="0"/>
        </w:rPr>
        <w:t xml:space="preserve"> X_F\</w:t>
      </w:r>
      <w:proofErr w:type="spellStart"/>
      <w:r w:rsidRPr="00D84816">
        <w:rPr>
          <w:bCs w:val="0"/>
        </w:rPr>
        <w:t>longrightarrow</w:t>
      </w:r>
      <w:proofErr w:type="spellEnd"/>
      <w:r w:rsidRPr="00D84816">
        <w:rPr>
          <w:bCs w:val="0"/>
        </w:rPr>
        <w:t>\</w:t>
      </w:r>
      <w:proofErr w:type="spellStart"/>
      <w:r w:rsidRPr="00D84816">
        <w:rPr>
          <w:bCs w:val="0"/>
        </w:rPr>
        <w:t>mathcal</w:t>
      </w:r>
      <w:proofErr w:type="spellEnd"/>
      <w:r w:rsidRPr="00D84816">
        <w:rPr>
          <w:bCs w:val="0"/>
        </w:rPr>
        <w:t xml:space="preserve"> K_F</w:t>
      </w:r>
    </w:p>
    <w:p w14:paraId="281A603C" w14:textId="77777777" w:rsidR="00D84816" w:rsidRPr="00D84816" w:rsidRDefault="00D84816" w:rsidP="00D84816">
      <w:pPr>
        <w:rPr>
          <w:bCs w:val="0"/>
        </w:rPr>
      </w:pPr>
      <w:r w:rsidRPr="00D84816">
        <w:rPr>
          <w:bCs w:val="0"/>
        </w:rPr>
        <w:t>Dabei bezeichnet</w:t>
      </w:r>
    </w:p>
    <w:p w14:paraId="16EA9EB0"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p>
    <w:p w14:paraId="41D684F4" w14:textId="77777777" w:rsidR="00D84816" w:rsidRPr="00D84816" w:rsidRDefault="00D84816" w:rsidP="00D84816">
      <w:pPr>
        <w:rPr>
          <w:bCs w:val="0"/>
        </w:rPr>
      </w:pPr>
      <w:r w:rsidRPr="00D84816">
        <w:rPr>
          <w:bCs w:val="0"/>
        </w:rPr>
        <w:t>die Menge aller funktional kohärenten Zustandsmengen.</w:t>
      </w:r>
    </w:p>
    <w:p w14:paraId="5DB75543" w14:textId="77777777" w:rsidR="00D84816" w:rsidRPr="00D84816" w:rsidRDefault="00D84816" w:rsidP="00D84816">
      <w:pPr>
        <w:rPr>
          <w:bCs w:val="0"/>
        </w:rPr>
      </w:pPr>
      <w:r w:rsidRPr="00D84816">
        <w:rPr>
          <w:bCs w:val="0"/>
        </w:rPr>
        <w:t>Der Kohärenzoperator ordnet jedem funktionalen Zustand diejenige kohärente Organisationsstruktur zu, der dieser Zustand angehört.</w:t>
      </w:r>
    </w:p>
    <w:p w14:paraId="5D4ED643" w14:textId="77777777" w:rsidR="00D84816" w:rsidRPr="00D84816" w:rsidRDefault="00D84816" w:rsidP="00D84816">
      <w:pPr>
        <w:rPr>
          <w:bCs w:val="0"/>
        </w:rPr>
      </w:pPr>
      <w:r w:rsidRPr="00D84816">
        <w:rPr>
          <w:bCs w:val="0"/>
        </w:rPr>
        <w:pict w14:anchorId="44585E9F">
          <v:rect id="_x0000_i1460" style="width:0;height:1.5pt" o:hralign="center" o:hrstd="t" o:hr="t" fillcolor="#a0a0a0" stroked="f"/>
        </w:pict>
      </w:r>
    </w:p>
    <w:p w14:paraId="347EA9E6" w14:textId="77777777" w:rsidR="00D84816" w:rsidRPr="00D84816" w:rsidRDefault="00D84816" w:rsidP="00D84816">
      <w:pPr>
        <w:rPr>
          <w:b/>
        </w:rPr>
      </w:pPr>
      <w:r w:rsidRPr="00D84816">
        <w:rPr>
          <w:b/>
        </w:rPr>
        <w:t>Bemerkung</w:t>
      </w:r>
    </w:p>
    <w:p w14:paraId="7A48A30F" w14:textId="77777777" w:rsidR="00D84816" w:rsidRPr="00D84816" w:rsidRDefault="00D84816" w:rsidP="00D84816">
      <w:pPr>
        <w:rPr>
          <w:bCs w:val="0"/>
        </w:rPr>
      </w:pPr>
      <w:r w:rsidRPr="00D84816">
        <w:rPr>
          <w:bCs w:val="0"/>
        </w:rPr>
        <w:t xml:space="preserve">Der Kohärenzoperator beschreibt </w:t>
      </w:r>
      <w:r w:rsidRPr="00D84816">
        <w:rPr>
          <w:b/>
        </w:rPr>
        <w:t>keine Projektion</w:t>
      </w:r>
      <w:r w:rsidRPr="00D84816">
        <w:rPr>
          <w:bCs w:val="0"/>
        </w:rPr>
        <w:t xml:space="preserve"> im linearen algebraischen Sinn und auch keine Klassifikation. Er stellt vielmehr eine funktionale Zuordnung innerhalb der rekonstruierten Organisationsstruktur dar.</w:t>
      </w:r>
    </w:p>
    <w:p w14:paraId="4FA473BB" w14:textId="77777777" w:rsidR="00D84816" w:rsidRPr="00D84816" w:rsidRDefault="00D84816" w:rsidP="00D84816">
      <w:pPr>
        <w:rPr>
          <w:bCs w:val="0"/>
        </w:rPr>
      </w:pPr>
      <w:r w:rsidRPr="00D84816">
        <w:rPr>
          <w:bCs w:val="0"/>
        </w:rPr>
        <w:pict w14:anchorId="0D32D0C2">
          <v:rect id="_x0000_i1461" style="width:0;height:1.5pt" o:hralign="center" o:hrstd="t" o:hr="t" fillcolor="#a0a0a0" stroked="f"/>
        </w:pict>
      </w:r>
    </w:p>
    <w:p w14:paraId="72F89B61" w14:textId="77777777" w:rsidR="00D84816" w:rsidRPr="00D84816" w:rsidRDefault="00D84816" w:rsidP="00D84816">
      <w:pPr>
        <w:rPr>
          <w:b/>
        </w:rPr>
      </w:pPr>
      <w:r w:rsidRPr="00D84816">
        <w:rPr>
          <w:b/>
        </w:rPr>
        <w:t>Lemma 3.4.11 (Erhaltung der Kohärenz)</w:t>
      </w:r>
    </w:p>
    <w:p w14:paraId="466DDF42" w14:textId="77777777" w:rsidR="00D84816" w:rsidRPr="00D84816" w:rsidRDefault="00D84816" w:rsidP="00D84816">
      <w:pPr>
        <w:rPr>
          <w:bCs w:val="0"/>
        </w:rPr>
      </w:pPr>
      <w:r w:rsidRPr="00D84816">
        <w:rPr>
          <w:bCs w:val="0"/>
        </w:rPr>
        <w:t>Ist</w:t>
      </w:r>
    </w:p>
    <w:p w14:paraId="001ACD1C"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K</w:t>
      </w:r>
      <w:r w:rsidRPr="00D84816">
        <w:rPr>
          <w:bCs w:val="0"/>
        </w:rPr>
        <w:br/>
        <w:t>]</w:t>
      </w:r>
    </w:p>
    <w:p w14:paraId="1F3B4E64" w14:textId="77777777" w:rsidR="00D84816" w:rsidRPr="00D84816" w:rsidRDefault="00D84816" w:rsidP="00D84816">
      <w:pPr>
        <w:rPr>
          <w:bCs w:val="0"/>
        </w:rPr>
      </w:pPr>
      <w:r w:rsidRPr="00D84816">
        <w:rPr>
          <w:bCs w:val="0"/>
        </w:rPr>
        <w:t>funktional kohärent, so gilt für jede rekursive Transformation</w:t>
      </w:r>
    </w:p>
    <w:p w14:paraId="413B140B" w14:textId="77777777" w:rsidR="00D84816" w:rsidRPr="00D84816" w:rsidRDefault="00D84816" w:rsidP="00D84816">
      <w:pPr>
        <w:rPr>
          <w:b/>
        </w:rPr>
      </w:pPr>
      <w:r w:rsidRPr="00D84816">
        <w:rPr>
          <w:b/>
        </w:rPr>
        <w:t>[</w:t>
      </w:r>
      <w:r w:rsidRPr="00D84816">
        <w:rPr>
          <w:b/>
        </w:rPr>
        <w:br/>
        <w:t>\</w:t>
      </w:r>
      <w:proofErr w:type="spellStart"/>
      <w:r w:rsidRPr="00D84816">
        <w:rPr>
          <w:b/>
        </w:rPr>
        <w:t>mathcal</w:t>
      </w:r>
      <w:proofErr w:type="spellEnd"/>
      <w:r w:rsidRPr="00D84816">
        <w:rPr>
          <w:b/>
        </w:rPr>
        <w:t xml:space="preserve"> T_F^</w:t>
      </w:r>
      <w:proofErr w:type="gramStart"/>
      <w:r w:rsidRPr="00D84816">
        <w:rPr>
          <w:b/>
        </w:rPr>
        <w:t>{,n</w:t>
      </w:r>
      <w:proofErr w:type="gramEnd"/>
      <w:r w:rsidRPr="00D84816">
        <w:rPr>
          <w:b/>
        </w:rPr>
        <w:t>}</w:t>
      </w:r>
      <w:r w:rsidRPr="00D84816">
        <w:rPr>
          <w:b/>
        </w:rPr>
        <w:br/>
        <w:t>(</w:t>
      </w:r>
      <w:r w:rsidRPr="00D84816">
        <w:rPr>
          <w:b/>
        </w:rPr>
        <w:br/>
        <w:t>\</w:t>
      </w:r>
      <w:proofErr w:type="spellStart"/>
      <w:r w:rsidRPr="00D84816">
        <w:rPr>
          <w:b/>
        </w:rPr>
        <w:t>mathcal</w:t>
      </w:r>
      <w:proofErr w:type="spellEnd"/>
      <w:r w:rsidRPr="00D84816">
        <w:rPr>
          <w:b/>
        </w:rPr>
        <w:t xml:space="preserve"> K</w:t>
      </w:r>
      <w:r w:rsidRPr="00D84816">
        <w:rPr>
          <w:b/>
        </w:rPr>
        <w:br/>
        <w:t>)</w:t>
      </w:r>
    </w:p>
    <w:p w14:paraId="127CB753"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K.</w:t>
      </w:r>
      <w:r w:rsidRPr="00D84816">
        <w:rPr>
          <w:bCs w:val="0"/>
        </w:rPr>
        <w:br/>
        <w:t>\</w:t>
      </w:r>
      <w:proofErr w:type="gramStart"/>
      <w:r w:rsidRPr="00D84816">
        <w:rPr>
          <w:bCs w:val="0"/>
        </w:rPr>
        <w:t>tag{</w:t>
      </w:r>
      <w:proofErr w:type="gramEnd"/>
      <w:r w:rsidRPr="00D84816">
        <w:rPr>
          <w:bCs w:val="0"/>
        </w:rPr>
        <w:t>3.131}</w:t>
      </w:r>
      <w:r w:rsidRPr="00D84816">
        <w:rPr>
          <w:bCs w:val="0"/>
        </w:rPr>
        <w:br/>
        <w:t>]</w:t>
      </w:r>
    </w:p>
    <w:p w14:paraId="5591B003"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proofErr w:type="spellStart"/>
      <w:r w:rsidRPr="00D84816">
        <w:rPr>
          <w:bCs w:val="0"/>
        </w:rPr>
        <w:t>mathcal</w:t>
      </w:r>
      <w:proofErr w:type="spellEnd"/>
      <w:r w:rsidRPr="00D84816">
        <w:rPr>
          <w:bCs w:val="0"/>
        </w:rPr>
        <w:t xml:space="preserve"> K)=\</w:t>
      </w:r>
      <w:proofErr w:type="spellStart"/>
      <w:r w:rsidRPr="00D84816">
        <w:rPr>
          <w:bCs w:val="0"/>
        </w:rPr>
        <w:t>mathcal</w:t>
      </w:r>
      <w:proofErr w:type="spellEnd"/>
      <w:r w:rsidRPr="00D84816">
        <w:rPr>
          <w:bCs w:val="0"/>
        </w:rPr>
        <w:t xml:space="preserve"> K</w:t>
      </w:r>
    </w:p>
    <w:p w14:paraId="511A3A28" w14:textId="77777777" w:rsidR="00D84816" w:rsidRPr="00D84816" w:rsidRDefault="00D84816" w:rsidP="00D84816">
      <w:pPr>
        <w:rPr>
          <w:b/>
        </w:rPr>
      </w:pPr>
      <w:r w:rsidRPr="00D84816">
        <w:rPr>
          <w:b/>
        </w:rPr>
        <w:t>Beweis</w:t>
      </w:r>
    </w:p>
    <w:p w14:paraId="7635ECEA" w14:textId="77777777" w:rsidR="00D84816" w:rsidRPr="00D84816" w:rsidRDefault="00D84816" w:rsidP="00D84816">
      <w:pPr>
        <w:rPr>
          <w:bCs w:val="0"/>
        </w:rPr>
      </w:pPr>
      <w:r w:rsidRPr="00D84816">
        <w:rPr>
          <w:bCs w:val="0"/>
        </w:rPr>
        <w:t>Aus Definition 3.4.12 folgt unmittelbar</w:t>
      </w:r>
    </w:p>
    <w:p w14:paraId="0DCECBCA"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w:t>
      </w:r>
      <w:proofErr w:type="gramStart"/>
      <w:r w:rsidRPr="00D84816">
        <w:rPr>
          <w:bCs w:val="0"/>
        </w:rPr>
        <w:t>F(</w:t>
      </w:r>
      <w:proofErr w:type="gramEnd"/>
      <w:r w:rsidRPr="00D84816">
        <w:rPr>
          <w:bCs w:val="0"/>
        </w:rPr>
        <w:t>\</w:t>
      </w:r>
      <w:proofErr w:type="spellStart"/>
      <w:r w:rsidRPr="00D84816">
        <w:rPr>
          <w:bCs w:val="0"/>
        </w:rPr>
        <w:t>mathcal</w:t>
      </w:r>
      <w:proofErr w:type="spellEnd"/>
      <w:r w:rsidRPr="00D84816">
        <w:rPr>
          <w:bCs w:val="0"/>
        </w:rPr>
        <w:t xml:space="preserve"> K)=\</w:t>
      </w:r>
      <w:proofErr w:type="spellStart"/>
      <w:r w:rsidRPr="00D84816">
        <w:rPr>
          <w:bCs w:val="0"/>
        </w:rPr>
        <w:t>mathcal</w:t>
      </w:r>
      <w:proofErr w:type="spellEnd"/>
      <w:r w:rsidRPr="00D84816">
        <w:rPr>
          <w:bCs w:val="0"/>
        </w:rPr>
        <w:t xml:space="preserve"> K.</w:t>
      </w:r>
      <w:r w:rsidRPr="00D84816">
        <w:rPr>
          <w:bCs w:val="0"/>
        </w:rPr>
        <w:br/>
        <w:t>]</w:t>
      </w:r>
    </w:p>
    <w:p w14:paraId="516CC4BF" w14:textId="77777777" w:rsidR="00D84816" w:rsidRPr="00D84816" w:rsidRDefault="00D84816" w:rsidP="00D84816">
      <w:pPr>
        <w:rPr>
          <w:bCs w:val="0"/>
        </w:rPr>
      </w:pPr>
      <w:r w:rsidRPr="00D84816">
        <w:rPr>
          <w:bCs w:val="0"/>
        </w:rPr>
        <w:lastRenderedPageBreak/>
        <w:t>Durch vollständige Induktion über</w:t>
      </w:r>
    </w:p>
    <w:p w14:paraId="54C4AE59" w14:textId="77777777" w:rsidR="00D84816" w:rsidRPr="00D84816" w:rsidRDefault="00D84816" w:rsidP="00D84816">
      <w:pPr>
        <w:rPr>
          <w:bCs w:val="0"/>
        </w:rPr>
      </w:pPr>
      <w:r w:rsidRPr="00D84816">
        <w:rPr>
          <w:bCs w:val="0"/>
        </w:rPr>
        <w:t>[</w:t>
      </w:r>
      <w:r w:rsidRPr="00D84816">
        <w:rPr>
          <w:bCs w:val="0"/>
        </w:rPr>
        <w:br/>
        <w:t>n</w:t>
      </w:r>
      <w:r w:rsidRPr="00D84816">
        <w:rPr>
          <w:bCs w:val="0"/>
        </w:rPr>
        <w:br/>
        <w:t>]</w:t>
      </w:r>
    </w:p>
    <w:p w14:paraId="186179CE" w14:textId="77777777" w:rsidR="00D84816" w:rsidRPr="00D84816" w:rsidRDefault="00D84816" w:rsidP="00D84816">
      <w:pPr>
        <w:rPr>
          <w:bCs w:val="0"/>
        </w:rPr>
      </w:pPr>
      <w:r w:rsidRPr="00D84816">
        <w:rPr>
          <w:bCs w:val="0"/>
        </w:rPr>
        <w:t>ergibt sich</w:t>
      </w:r>
    </w:p>
    <w:p w14:paraId="6E8A95C5"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proofErr w:type="spellStart"/>
      <w:r w:rsidRPr="00D84816">
        <w:rPr>
          <w:bCs w:val="0"/>
        </w:rPr>
        <w:t>mathcal</w:t>
      </w:r>
      <w:proofErr w:type="spellEnd"/>
      <w:r w:rsidRPr="00D84816">
        <w:rPr>
          <w:bCs w:val="0"/>
        </w:rPr>
        <w:t xml:space="preserve"> K)=\</w:t>
      </w:r>
      <w:proofErr w:type="spellStart"/>
      <w:r w:rsidRPr="00D84816">
        <w:rPr>
          <w:bCs w:val="0"/>
        </w:rPr>
        <w:t>mathcal</w:t>
      </w:r>
      <w:proofErr w:type="spellEnd"/>
      <w:r w:rsidRPr="00D84816">
        <w:rPr>
          <w:bCs w:val="0"/>
        </w:rPr>
        <w:t xml:space="preserve"> K.</w:t>
      </w:r>
      <w:r w:rsidRPr="00D84816">
        <w:rPr>
          <w:bCs w:val="0"/>
        </w:rPr>
        <w:br/>
        <w:t>]</w:t>
      </w:r>
    </w:p>
    <w:p w14:paraId="55A0A0C6" w14:textId="77777777" w:rsidR="00D84816" w:rsidRPr="00D84816" w:rsidRDefault="00D84816" w:rsidP="00D84816">
      <w:pPr>
        <w:rPr>
          <w:bCs w:val="0"/>
        </w:rPr>
      </w:pPr>
      <w:r w:rsidRPr="00D84816">
        <w:rPr>
          <w:rFonts w:ascii="Cambria Math" w:hAnsi="Cambria Math" w:cs="Cambria Math"/>
          <w:bCs w:val="0"/>
        </w:rPr>
        <w:t>∎</w:t>
      </w:r>
    </w:p>
    <w:p w14:paraId="0E44AFAA" w14:textId="77777777" w:rsidR="00D84816" w:rsidRPr="00D84816" w:rsidRDefault="00D84816" w:rsidP="00D84816">
      <w:pPr>
        <w:rPr>
          <w:bCs w:val="0"/>
        </w:rPr>
      </w:pPr>
      <w:r w:rsidRPr="00D84816">
        <w:rPr>
          <w:bCs w:val="0"/>
        </w:rPr>
        <w:pict w14:anchorId="717F6888">
          <v:rect id="_x0000_i1462" style="width:0;height:1.5pt" o:hralign="center" o:hrstd="t" o:hr="t" fillcolor="#a0a0a0" stroked="f"/>
        </w:pict>
      </w:r>
    </w:p>
    <w:p w14:paraId="7C13B72A" w14:textId="77777777" w:rsidR="00D84816" w:rsidRPr="00D84816" w:rsidRDefault="00D84816" w:rsidP="00D84816">
      <w:pPr>
        <w:rPr>
          <w:b/>
        </w:rPr>
      </w:pPr>
      <w:r w:rsidRPr="00D84816">
        <w:rPr>
          <w:b/>
        </w:rPr>
        <w:t>Lemma 3.4.12 (Existenz kohärenter Teilräume)</w:t>
      </w:r>
    </w:p>
    <w:p w14:paraId="1B66BF1F" w14:textId="77777777" w:rsidR="00D84816" w:rsidRPr="00D84816" w:rsidRDefault="00D84816" w:rsidP="00D84816">
      <w:pPr>
        <w:rPr>
          <w:bCs w:val="0"/>
        </w:rPr>
      </w:pPr>
      <w:r w:rsidRPr="00D84816">
        <w:rPr>
          <w:bCs w:val="0"/>
        </w:rPr>
        <w:t>Jeder funktionale Organisationsraum besitzt mindestens eine kohärente Teilstruktur.</w:t>
      </w:r>
    </w:p>
    <w:p w14:paraId="4FBEBB4A" w14:textId="77777777" w:rsidR="00D84816" w:rsidRPr="00D84816" w:rsidRDefault="00D84816" w:rsidP="00D84816">
      <w:pPr>
        <w:rPr>
          <w:bCs w:val="0"/>
        </w:rPr>
      </w:pPr>
      <w:r w:rsidRPr="00D84816">
        <w:rPr>
          <w:bCs w:val="0"/>
        </w:rPr>
        <w:t>Formal</w:t>
      </w:r>
    </w:p>
    <w:p w14:paraId="6323D41B"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exists</w:t>
      </w:r>
      <w:proofErr w:type="spellEnd"/>
      <w:r w:rsidRPr="00D84816">
        <w:rPr>
          <w:bCs w:val="0"/>
        </w:rPr>
        <w:t>,</w:t>
      </w:r>
      <w:r w:rsidRPr="00D84816">
        <w:rPr>
          <w:bCs w:val="0"/>
        </w:rPr>
        <w:br/>
        <w:t>\</w:t>
      </w:r>
      <w:proofErr w:type="spellStart"/>
      <w:r w:rsidRPr="00D84816">
        <w:rPr>
          <w:bCs w:val="0"/>
        </w:rPr>
        <w:t>mathcal</w:t>
      </w:r>
      <w:proofErr w:type="spellEnd"/>
      <w:r w:rsidRPr="00D84816">
        <w:rPr>
          <w:bCs w:val="0"/>
        </w:rPr>
        <w:t xml:space="preserve"> K</w:t>
      </w:r>
      <w:r w:rsidRPr="00D84816">
        <w:rPr>
          <w:bCs w:val="0"/>
        </w:rPr>
        <w:br/>
        <w:t>\</w:t>
      </w:r>
      <w:proofErr w:type="spellStart"/>
      <w:r w:rsidRPr="00D84816">
        <w:rPr>
          <w:bCs w:val="0"/>
        </w:rPr>
        <w:t>subseteq</w:t>
      </w:r>
      <w:proofErr w:type="spellEnd"/>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roofErr w:type="gramStart"/>
      <w:r w:rsidRPr="00D84816">
        <w:rPr>
          <w:bCs w:val="0"/>
        </w:rPr>
        <w:t>tag{</w:t>
      </w:r>
      <w:proofErr w:type="gramEnd"/>
      <w:r w:rsidRPr="00D84816">
        <w:rPr>
          <w:bCs w:val="0"/>
        </w:rPr>
        <w:t>3.132}</w:t>
      </w:r>
      <w:r w:rsidRPr="00D84816">
        <w:rPr>
          <w:bCs w:val="0"/>
        </w:rPr>
        <w:br/>
        <w:t>]</w:t>
      </w:r>
    </w:p>
    <w:p w14:paraId="708D01EC"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gramStart"/>
      <w:r w:rsidRPr="00D84816">
        <w:rPr>
          <w:bCs w:val="0"/>
        </w:rPr>
        <w:t>\</w:t>
      </w:r>
      <w:proofErr w:type="spellStart"/>
      <w:r w:rsidRPr="00D84816">
        <w:rPr>
          <w:bCs w:val="0"/>
        </w:rPr>
        <w:t>exists</w:t>
      </w:r>
      <w:proofErr w:type="spellEnd"/>
      <w:r w:rsidRPr="00D84816">
        <w:rPr>
          <w:bCs w:val="0"/>
        </w:rPr>
        <w:t>\,\</w:t>
      </w:r>
      <w:proofErr w:type="spellStart"/>
      <w:proofErr w:type="gramEnd"/>
      <w:r w:rsidRPr="00D84816">
        <w:rPr>
          <w:bCs w:val="0"/>
        </w:rPr>
        <w:t>mathcal</w:t>
      </w:r>
      <w:proofErr w:type="spellEnd"/>
      <w:r w:rsidRPr="00D84816">
        <w:rPr>
          <w:bCs w:val="0"/>
        </w:rPr>
        <w:t xml:space="preserve"> K\</w:t>
      </w:r>
      <w:proofErr w:type="spellStart"/>
      <w:r w:rsidRPr="00D84816">
        <w:rPr>
          <w:bCs w:val="0"/>
        </w:rPr>
        <w:t>subseteq</w:t>
      </w:r>
      <w:proofErr w:type="spellEnd"/>
      <w:r w:rsidRPr="00D84816">
        <w:rPr>
          <w:bCs w:val="0"/>
        </w:rPr>
        <w:t>\</w:t>
      </w:r>
      <w:proofErr w:type="spellStart"/>
      <w:r w:rsidRPr="00D84816">
        <w:rPr>
          <w:bCs w:val="0"/>
        </w:rPr>
        <w:t>mathcal</w:t>
      </w:r>
      <w:proofErr w:type="spellEnd"/>
      <w:r w:rsidRPr="00D84816">
        <w:rPr>
          <w:bCs w:val="0"/>
        </w:rPr>
        <w:t xml:space="preserve"> X_F</w:t>
      </w:r>
    </w:p>
    <w:p w14:paraId="6C8FAD13" w14:textId="77777777" w:rsidR="00D84816" w:rsidRPr="00D84816" w:rsidRDefault="00D84816" w:rsidP="00D84816">
      <w:pPr>
        <w:rPr>
          <w:b/>
        </w:rPr>
      </w:pPr>
      <w:r w:rsidRPr="00D84816">
        <w:rPr>
          <w:b/>
        </w:rPr>
        <w:t>Beweis</w:t>
      </w:r>
    </w:p>
    <w:p w14:paraId="5EEF92EF" w14:textId="77777777" w:rsidR="00D84816" w:rsidRPr="00D84816" w:rsidRDefault="00D84816" w:rsidP="00D84816">
      <w:pPr>
        <w:rPr>
          <w:bCs w:val="0"/>
        </w:rPr>
      </w:pPr>
      <w:r w:rsidRPr="00D84816">
        <w:rPr>
          <w:bCs w:val="0"/>
        </w:rPr>
        <w:t>Da Organisationsräume nach Abschnitt 3.4.4 definitionsgemäß unter rekursiven Transformationen invariant sind, existiert mindestens eine nichtleere Teilmenge funktionaler Zustände, welche diese Invarianz besitzt.</w:t>
      </w:r>
    </w:p>
    <w:p w14:paraId="27E4BD5B" w14:textId="77777777" w:rsidR="00D84816" w:rsidRPr="00D84816" w:rsidRDefault="00D84816" w:rsidP="00D84816">
      <w:pPr>
        <w:rPr>
          <w:bCs w:val="0"/>
        </w:rPr>
      </w:pPr>
      <w:r w:rsidRPr="00D84816">
        <w:rPr>
          <w:rFonts w:ascii="Cambria Math" w:hAnsi="Cambria Math" w:cs="Cambria Math"/>
          <w:bCs w:val="0"/>
        </w:rPr>
        <w:t>∎</w:t>
      </w:r>
    </w:p>
    <w:p w14:paraId="0D41206E" w14:textId="77777777" w:rsidR="00D84816" w:rsidRPr="00D84816" w:rsidRDefault="00D84816" w:rsidP="00D84816">
      <w:pPr>
        <w:rPr>
          <w:bCs w:val="0"/>
        </w:rPr>
      </w:pPr>
      <w:r w:rsidRPr="00D84816">
        <w:rPr>
          <w:bCs w:val="0"/>
        </w:rPr>
        <w:pict w14:anchorId="3FDA233D">
          <v:rect id="_x0000_i1463" style="width:0;height:1.5pt" o:hralign="center" o:hrstd="t" o:hr="t" fillcolor="#a0a0a0" stroked="f"/>
        </w:pict>
      </w:r>
    </w:p>
    <w:p w14:paraId="1685E3AC" w14:textId="77777777" w:rsidR="00D84816" w:rsidRPr="00D84816" w:rsidRDefault="00D84816" w:rsidP="00D84816">
      <w:pPr>
        <w:rPr>
          <w:b/>
        </w:rPr>
      </w:pPr>
      <w:r w:rsidRPr="00D84816">
        <w:rPr>
          <w:b/>
        </w:rPr>
        <w:t>Satz 3.4.6 (Existenz funktionaler Kohärenz)</w:t>
      </w:r>
    </w:p>
    <w:p w14:paraId="297BEA71" w14:textId="77777777" w:rsidR="00D84816" w:rsidRPr="00D84816" w:rsidRDefault="00D84816" w:rsidP="00D84816">
      <w:pPr>
        <w:rPr>
          <w:bCs w:val="0"/>
        </w:rPr>
      </w:pPr>
      <w:r w:rsidRPr="00D84816">
        <w:rPr>
          <w:bCs w:val="0"/>
        </w:rPr>
        <w:t>Jeder funktionale Zustandsraum besitzt mindestens eine funktional kohärente Organisationsstruktur.</w:t>
      </w:r>
    </w:p>
    <w:p w14:paraId="11DDCA4B" w14:textId="77777777" w:rsidR="00D84816" w:rsidRPr="00D84816" w:rsidRDefault="00D84816" w:rsidP="00D84816">
      <w:pPr>
        <w:rPr>
          <w:bCs w:val="0"/>
        </w:rPr>
      </w:pPr>
      <w:r w:rsidRPr="00D84816">
        <w:rPr>
          <w:bCs w:val="0"/>
        </w:rPr>
        <w:t>Formal</w:t>
      </w:r>
    </w:p>
    <w:p w14:paraId="04A65F8A"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mathfrak</w:t>
      </w:r>
      <w:proofErr w:type="spellEnd"/>
      <w:r w:rsidRPr="00D84816">
        <w:rPr>
          <w:bCs w:val="0"/>
        </w:rPr>
        <w:t xml:space="preserve"> X_F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exists</w:t>
      </w:r>
      <w:proofErr w:type="spellEnd"/>
      <w:r w:rsidRPr="00D84816">
        <w:rPr>
          <w:bCs w:val="0"/>
        </w:rPr>
        <w:t>,</w:t>
      </w:r>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proofErr w:type="gramStart"/>
      <w:r w:rsidRPr="00D84816">
        <w:rPr>
          <w:bCs w:val="0"/>
        </w:rPr>
        <w:t>tag{</w:t>
      </w:r>
      <w:proofErr w:type="gramEnd"/>
      <w:r w:rsidRPr="00D84816">
        <w:rPr>
          <w:bCs w:val="0"/>
        </w:rPr>
        <w:t>3.133}</w:t>
      </w:r>
      <w:r w:rsidRPr="00D84816">
        <w:rPr>
          <w:bCs w:val="0"/>
        </w:rPr>
        <w:br/>
        <w:t>]</w:t>
      </w:r>
    </w:p>
    <w:p w14:paraId="7DABDEC3"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 xml:space="preserve"> X_F</w:t>
      </w:r>
      <w:proofErr w:type="gramStart"/>
      <w:r w:rsidRPr="00D84816">
        <w:rPr>
          <w:bCs w:val="0"/>
        </w:rPr>
        <w:t>\</w:t>
      </w:r>
      <w:proofErr w:type="spellStart"/>
      <w:r w:rsidRPr="00D84816">
        <w:rPr>
          <w:bCs w:val="0"/>
        </w:rPr>
        <w:t>Longrightarrow</w:t>
      </w:r>
      <w:proofErr w:type="spellEnd"/>
      <w:r w:rsidRPr="00D84816">
        <w:rPr>
          <w:bCs w:val="0"/>
        </w:rPr>
        <w:t>\</w:t>
      </w:r>
      <w:proofErr w:type="spellStart"/>
      <w:r w:rsidRPr="00D84816">
        <w:rPr>
          <w:bCs w:val="0"/>
        </w:rPr>
        <w:t>exists</w:t>
      </w:r>
      <w:proofErr w:type="spellEnd"/>
      <w:r w:rsidRPr="00D84816">
        <w:rPr>
          <w:bCs w:val="0"/>
        </w:rPr>
        <w:t>\,\</w:t>
      </w:r>
      <w:proofErr w:type="spellStart"/>
      <w:proofErr w:type="gramEnd"/>
      <w:r w:rsidRPr="00D84816">
        <w:rPr>
          <w:bCs w:val="0"/>
        </w:rPr>
        <w:t>mathcal</w:t>
      </w:r>
      <w:proofErr w:type="spellEnd"/>
      <w:r w:rsidRPr="00D84816">
        <w:rPr>
          <w:bCs w:val="0"/>
        </w:rPr>
        <w:t xml:space="preserve"> K_F</w:t>
      </w:r>
    </w:p>
    <w:p w14:paraId="458DD06E" w14:textId="77777777" w:rsidR="00D84816" w:rsidRPr="00D84816" w:rsidRDefault="00D84816" w:rsidP="00D84816">
      <w:pPr>
        <w:rPr>
          <w:b/>
        </w:rPr>
      </w:pPr>
      <w:r w:rsidRPr="00D84816">
        <w:rPr>
          <w:b/>
        </w:rPr>
        <w:t>Beweis</w:t>
      </w:r>
    </w:p>
    <w:p w14:paraId="6C81F3E2" w14:textId="77777777" w:rsidR="00D84816" w:rsidRPr="00D84816" w:rsidRDefault="00D84816" w:rsidP="00D84816">
      <w:pPr>
        <w:rPr>
          <w:bCs w:val="0"/>
        </w:rPr>
      </w:pPr>
      <w:r w:rsidRPr="00D84816">
        <w:rPr>
          <w:bCs w:val="0"/>
        </w:rPr>
        <w:lastRenderedPageBreak/>
        <w:t>Nach Lemma 3.4.12 existiert mindestens eine kohärente Teilmenge des Zustandsraums.</w:t>
      </w:r>
    </w:p>
    <w:p w14:paraId="507622D5" w14:textId="77777777" w:rsidR="00D84816" w:rsidRPr="00D84816" w:rsidRDefault="00D84816" w:rsidP="00D84816">
      <w:pPr>
        <w:rPr>
          <w:bCs w:val="0"/>
        </w:rPr>
      </w:pPr>
      <w:r w:rsidRPr="00D84816">
        <w:rPr>
          <w:bCs w:val="0"/>
        </w:rPr>
        <w:t>Nach Definition 3.4.13 wird jede dieser Teilmengen durch den Kohärenzoperator einer kohärenten Organisationsstruktur zugeordnet.</w:t>
      </w:r>
    </w:p>
    <w:p w14:paraId="5F23176C" w14:textId="77777777" w:rsidR="00D84816" w:rsidRPr="00D84816" w:rsidRDefault="00D84816" w:rsidP="00D84816">
      <w:pPr>
        <w:rPr>
          <w:bCs w:val="0"/>
        </w:rPr>
      </w:pPr>
      <w:r w:rsidRPr="00D84816">
        <w:rPr>
          <w:bCs w:val="0"/>
        </w:rPr>
        <w:t>Damit existiert mindestens eine funktionale Kohärenzstruktur.</w:t>
      </w:r>
    </w:p>
    <w:p w14:paraId="60468677" w14:textId="77777777" w:rsidR="00D84816" w:rsidRPr="00D84816" w:rsidRDefault="00D84816" w:rsidP="00D84816">
      <w:pPr>
        <w:rPr>
          <w:bCs w:val="0"/>
        </w:rPr>
      </w:pPr>
      <w:r w:rsidRPr="00D84816">
        <w:rPr>
          <w:rFonts w:ascii="Cambria Math" w:hAnsi="Cambria Math" w:cs="Cambria Math"/>
          <w:bCs w:val="0"/>
        </w:rPr>
        <w:t>∎</w:t>
      </w:r>
    </w:p>
    <w:p w14:paraId="0CA16338" w14:textId="77777777" w:rsidR="00D84816" w:rsidRPr="00D84816" w:rsidRDefault="00D84816" w:rsidP="00D84816">
      <w:pPr>
        <w:rPr>
          <w:bCs w:val="0"/>
        </w:rPr>
      </w:pPr>
      <w:r w:rsidRPr="00D84816">
        <w:rPr>
          <w:bCs w:val="0"/>
        </w:rPr>
        <w:pict w14:anchorId="2E86C27D">
          <v:rect id="_x0000_i1464" style="width:0;height:1.5pt" o:hralign="center" o:hrstd="t" o:hr="t" fillcolor="#a0a0a0" stroked="f"/>
        </w:pict>
      </w:r>
    </w:p>
    <w:p w14:paraId="2668029C" w14:textId="77777777" w:rsidR="00D84816" w:rsidRPr="00D84816" w:rsidRDefault="00D84816" w:rsidP="00D84816">
      <w:pPr>
        <w:rPr>
          <w:b/>
        </w:rPr>
      </w:pPr>
      <w:r w:rsidRPr="00D84816">
        <w:rPr>
          <w:b/>
        </w:rPr>
        <w:t>Korollar 3.4.5</w:t>
      </w:r>
    </w:p>
    <w:p w14:paraId="7F38D50A" w14:textId="77777777" w:rsidR="00D84816" w:rsidRPr="00D84816" w:rsidRDefault="00D84816" w:rsidP="00D84816">
      <w:pPr>
        <w:rPr>
          <w:bCs w:val="0"/>
        </w:rPr>
      </w:pPr>
      <w:r w:rsidRPr="00D84816">
        <w:rPr>
          <w:bCs w:val="0"/>
        </w:rPr>
        <w:t>Jede funktionale Kohärenzstruktur ist Bestandteil eines funktionalen Zustandsraums.</w:t>
      </w:r>
    </w:p>
    <w:p w14:paraId="4251CD94" w14:textId="77777777" w:rsidR="00D84816" w:rsidRPr="00D84816" w:rsidRDefault="00D84816" w:rsidP="00D84816">
      <w:pPr>
        <w:rPr>
          <w:bCs w:val="0"/>
        </w:rPr>
      </w:pPr>
      <w:r w:rsidRPr="00D84816">
        <w:rPr>
          <w:bCs w:val="0"/>
        </w:rPr>
        <w:t>Formal</w:t>
      </w:r>
    </w:p>
    <w:p w14:paraId="574884CD"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proofErr w:type="spellStart"/>
      <w:r w:rsidRPr="00D84816">
        <w:rPr>
          <w:bCs w:val="0"/>
        </w:rPr>
        <w:t>subseteq</w:t>
      </w:r>
      <w:proofErr w:type="spellEnd"/>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roofErr w:type="gramStart"/>
      <w:r w:rsidRPr="00D84816">
        <w:rPr>
          <w:bCs w:val="0"/>
        </w:rPr>
        <w:t>tag{</w:t>
      </w:r>
      <w:proofErr w:type="gramEnd"/>
      <w:r w:rsidRPr="00D84816">
        <w:rPr>
          <w:bCs w:val="0"/>
        </w:rPr>
        <w:t>3.134}</w:t>
      </w:r>
      <w:r w:rsidRPr="00D84816">
        <w:rPr>
          <w:bCs w:val="0"/>
        </w:rPr>
        <w:br/>
        <w:t>]</w:t>
      </w:r>
    </w:p>
    <w:p w14:paraId="141B84BE"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K_F\</w:t>
      </w:r>
      <w:proofErr w:type="spellStart"/>
      <w:r w:rsidRPr="00D84816">
        <w:rPr>
          <w:bCs w:val="0"/>
        </w:rPr>
        <w:t>subseteq</w:t>
      </w:r>
      <w:proofErr w:type="spellEnd"/>
      <w:r w:rsidRPr="00D84816">
        <w:rPr>
          <w:bCs w:val="0"/>
        </w:rPr>
        <w:t>\</w:t>
      </w:r>
      <w:proofErr w:type="spellStart"/>
      <w:r w:rsidRPr="00D84816">
        <w:rPr>
          <w:bCs w:val="0"/>
        </w:rPr>
        <w:t>mathcal</w:t>
      </w:r>
      <w:proofErr w:type="spellEnd"/>
      <w:r w:rsidRPr="00D84816">
        <w:rPr>
          <w:bCs w:val="0"/>
        </w:rPr>
        <w:t xml:space="preserve"> X_F</w:t>
      </w:r>
    </w:p>
    <w:p w14:paraId="7EC01F72" w14:textId="77777777" w:rsidR="00D84816" w:rsidRPr="00D84816" w:rsidRDefault="00D84816" w:rsidP="00D84816">
      <w:pPr>
        <w:rPr>
          <w:bCs w:val="0"/>
        </w:rPr>
      </w:pPr>
      <w:r w:rsidRPr="00D84816">
        <w:rPr>
          <w:bCs w:val="0"/>
        </w:rPr>
        <w:t>Damit besitzt jede Kohärenzstruktur eine eindeutige Einbettung in den zuvor rekonstruierten Zustandsraum.</w:t>
      </w:r>
    </w:p>
    <w:p w14:paraId="2B8361FC" w14:textId="77777777" w:rsidR="00D84816" w:rsidRPr="00D84816" w:rsidRDefault="00D84816" w:rsidP="00D84816">
      <w:pPr>
        <w:rPr>
          <w:bCs w:val="0"/>
        </w:rPr>
      </w:pPr>
      <w:r w:rsidRPr="00D84816">
        <w:rPr>
          <w:bCs w:val="0"/>
        </w:rPr>
        <w:pict w14:anchorId="02DFFB66">
          <v:rect id="_x0000_i1465" style="width:0;height:1.5pt" o:hralign="center" o:hrstd="t" o:hr="t" fillcolor="#a0a0a0" stroked="f"/>
        </w:pict>
      </w:r>
    </w:p>
    <w:p w14:paraId="6A52C6E7" w14:textId="77777777" w:rsidR="00D84816" w:rsidRPr="00D84816" w:rsidRDefault="00D84816" w:rsidP="00D84816">
      <w:pPr>
        <w:rPr>
          <w:b/>
        </w:rPr>
      </w:pPr>
      <w:r w:rsidRPr="00D84816">
        <w:rPr>
          <w:b/>
        </w:rPr>
        <w:t>Bedeutung für das FRZK</w:t>
      </w:r>
    </w:p>
    <w:p w14:paraId="04A57B44" w14:textId="77777777" w:rsidR="00D84816" w:rsidRPr="00D84816" w:rsidRDefault="00D84816" w:rsidP="00D84816">
      <w:pPr>
        <w:rPr>
          <w:bCs w:val="0"/>
        </w:rPr>
      </w:pPr>
      <w:r w:rsidRPr="00D84816">
        <w:rPr>
          <w:bCs w:val="0"/>
        </w:rPr>
        <w:t xml:space="preserve">Mit der mathematischen Definition funktionaler Kohärenz erreicht die Rekonstruktion einen entscheidenden theoretischen Wendepunkt. Während die bisherigen Abschnitte die Entstehung funktionaler Unterschiede, Relationen, Transformationen, Organisationsräume und Zustandsräume beschrieben haben, wird nun erstmals mathematisch festgelegt, unter welchen Bedingungen diese Strukturen als </w:t>
      </w:r>
      <w:r w:rsidRPr="00D84816">
        <w:rPr>
          <w:b/>
        </w:rPr>
        <w:t>stabile funktionale Organisation</w:t>
      </w:r>
      <w:r w:rsidRPr="00D84816">
        <w:rPr>
          <w:bCs w:val="0"/>
        </w:rPr>
        <w:t xml:space="preserve"> interpretiert werden können.</w:t>
      </w:r>
    </w:p>
    <w:p w14:paraId="5B769008" w14:textId="77777777" w:rsidR="00D84816" w:rsidRPr="00D84816" w:rsidRDefault="00D84816" w:rsidP="00D84816">
      <w:pPr>
        <w:rPr>
          <w:bCs w:val="0"/>
        </w:rPr>
      </w:pPr>
      <w:r w:rsidRPr="00D84816">
        <w:rPr>
          <w:bCs w:val="0"/>
        </w:rPr>
        <w:t>Kohärenz ist dabei keine zusätzliche Struktur neben dem Zustandsraum, sondern eine Eigenschaft bestimmter Zustandsmengen innerhalb dieses Raums. Dadurch wird deutlich, dass funktionale Organisation nicht durch einzelne Zustände bestimmt wird, sondern durch deren gemeinsames Verhalten unter rekursiven Transformationen.</w:t>
      </w:r>
    </w:p>
    <w:p w14:paraId="6E8062D0" w14:textId="77777777" w:rsidR="00D84816" w:rsidRPr="00D84816" w:rsidRDefault="00D84816" w:rsidP="00D84816">
      <w:pPr>
        <w:rPr>
          <w:bCs w:val="0"/>
        </w:rPr>
      </w:pPr>
      <w:r w:rsidRPr="00D84816">
        <w:rPr>
          <w:bCs w:val="0"/>
        </w:rPr>
        <w:t xml:space="preserve">Diese Sichtweise unterscheidet das FRZK grundlegend von klassischen dynamischen Systemen. Dort wird Stabilität häufig über Attraktoren oder Konvergenzeigenschaften definiert. Im FRZK wird Stabilität dagegen als </w:t>
      </w:r>
      <w:r w:rsidRPr="00D84816">
        <w:rPr>
          <w:b/>
        </w:rPr>
        <w:t>Erhaltung funktionaler Organisation</w:t>
      </w:r>
      <w:r w:rsidRPr="00D84816">
        <w:rPr>
          <w:bCs w:val="0"/>
        </w:rPr>
        <w:t xml:space="preserve"> verstanden. Damit erhält der Begriff der Kohärenz eine wesentlich allgemeinere Bedeutung.</w:t>
      </w:r>
    </w:p>
    <w:p w14:paraId="4E5BB295" w14:textId="77777777" w:rsidR="00D84816" w:rsidRPr="00D84816" w:rsidRDefault="00D84816" w:rsidP="00D84816">
      <w:pPr>
        <w:rPr>
          <w:bCs w:val="0"/>
        </w:rPr>
      </w:pPr>
      <w:r w:rsidRPr="00D84816">
        <w:rPr>
          <w:bCs w:val="0"/>
        </w:rPr>
        <w:pict w14:anchorId="65BC1E31">
          <v:rect id="_x0000_i1466" style="width:0;height:1.5pt" o:hralign="center" o:hrstd="t" o:hr="t" fillcolor="#a0a0a0" stroked="f"/>
        </w:pict>
      </w:r>
    </w:p>
    <w:p w14:paraId="2EDEE30F" w14:textId="77777777" w:rsidR="00D84816" w:rsidRPr="00D84816" w:rsidRDefault="00D84816" w:rsidP="00D84816">
      <w:pPr>
        <w:rPr>
          <w:b/>
        </w:rPr>
      </w:pPr>
      <w:r w:rsidRPr="00D84816">
        <w:rPr>
          <w:b/>
        </w:rPr>
        <w:t>Überleitung zu Abschnitt 3.4.7</w:t>
      </w:r>
    </w:p>
    <w:p w14:paraId="37B983A0" w14:textId="77777777" w:rsidR="00D84816" w:rsidRPr="00D84816" w:rsidRDefault="00D84816" w:rsidP="00D84816">
      <w:pPr>
        <w:rPr>
          <w:bCs w:val="0"/>
        </w:rPr>
      </w:pPr>
      <w:r w:rsidRPr="00D84816">
        <w:rPr>
          <w:bCs w:val="0"/>
        </w:rPr>
        <w:t xml:space="preserve">Mit der Rekonstruktion funktionaler Kohärenz ist die mathematische Grundlage der Organisation vollständig entwickelt. Die bisher eingeführten Strukturen beschreiben jedoch ausschließlich funktionale Zusammenhänge. Begriffe wie </w:t>
      </w:r>
      <w:r w:rsidRPr="00D84816">
        <w:rPr>
          <w:b/>
        </w:rPr>
        <w:t>Raum</w:t>
      </w:r>
      <w:r w:rsidRPr="00D84816">
        <w:rPr>
          <w:bCs w:val="0"/>
        </w:rPr>
        <w:t xml:space="preserve"> oder </w:t>
      </w:r>
      <w:r w:rsidRPr="00D84816">
        <w:rPr>
          <w:b/>
        </w:rPr>
        <w:t>Zeit</w:t>
      </w:r>
      <w:r w:rsidRPr="00D84816">
        <w:rPr>
          <w:bCs w:val="0"/>
        </w:rPr>
        <w:t xml:space="preserve"> wurden bewusst noch nicht verwendet.</w:t>
      </w:r>
    </w:p>
    <w:p w14:paraId="62FB6E69" w14:textId="77777777" w:rsidR="00D84816" w:rsidRPr="00D84816" w:rsidRDefault="00D84816" w:rsidP="00D84816">
      <w:pPr>
        <w:rPr>
          <w:bCs w:val="0"/>
        </w:rPr>
      </w:pPr>
      <w:r w:rsidRPr="00D84816">
        <w:rPr>
          <w:bCs w:val="0"/>
        </w:rPr>
        <w:lastRenderedPageBreak/>
        <w:t xml:space="preserve">Die nächste Aufgabe besteht daher darin zu untersuchen, unter welchen mathematischen Bedingungen kohärente Organisationsstrukturen als </w:t>
      </w:r>
      <w:r w:rsidRPr="00D84816">
        <w:rPr>
          <w:b/>
        </w:rPr>
        <w:t>funktionale Raumstrukturen</w:t>
      </w:r>
      <w:r w:rsidRPr="00D84816">
        <w:rPr>
          <w:bCs w:val="0"/>
        </w:rPr>
        <w:t xml:space="preserve"> interpretiert werden können. Erst auf dieser Grundlage wird anschließend in Abschnitt 3.4.8 der Raumbegriff und danach in Abschnitt 3.4.9 der Zeitbegriff aus der rekonstruierten funktionalen Organisation abgeleitet.</w:t>
      </w:r>
    </w:p>
    <w:p w14:paraId="11EFD5E7" w14:textId="77777777" w:rsidR="00D84816" w:rsidRPr="00D84816" w:rsidRDefault="00D84816" w:rsidP="00D84816">
      <w:pPr>
        <w:rPr>
          <w:b/>
        </w:rPr>
      </w:pPr>
      <w:r w:rsidRPr="00D84816">
        <w:rPr>
          <w:b/>
        </w:rPr>
        <w:t>3.4.7 Rekonstruktion funktionaler Raumstrukturen</w:t>
      </w:r>
    </w:p>
    <w:p w14:paraId="38EDAA87" w14:textId="77777777" w:rsidR="00D84816" w:rsidRPr="00D84816" w:rsidRDefault="00D84816" w:rsidP="00D84816">
      <w:pPr>
        <w:rPr>
          <w:b/>
        </w:rPr>
      </w:pPr>
      <w:r w:rsidRPr="00D84816">
        <w:rPr>
          <w:b/>
        </w:rPr>
        <w:t>Motivation</w:t>
      </w:r>
    </w:p>
    <w:p w14:paraId="10B3CBF2" w14:textId="77777777" w:rsidR="00D84816" w:rsidRPr="00D84816" w:rsidRDefault="00D84816" w:rsidP="00D84816">
      <w:pPr>
        <w:rPr>
          <w:bCs w:val="0"/>
        </w:rPr>
      </w:pPr>
      <w:r w:rsidRPr="00D84816">
        <w:rPr>
          <w:bCs w:val="0"/>
        </w:rPr>
        <w:t xml:space="preserve">Mit Abschnitt 3.4.6 wurde die mathematische Rekonstruktion funktionaler Kohärenz abgeschlossen. Damit besitzt das Funktionale Raum-Zeit-Kohärenzsystem erstmals eine vollständig entwickelte Organisationsstruktur, deren Stabilität mathematisch beschrieben werden kann. Dennoch fehlt der Theorie noch ein entscheidender Bestandteil. Bis zu diesem Punkt existieren ausschließlich funktionale Unterschiede, Relationen, Transformationen, Organisationsräume, Zustandsräume und Kohärenzstrukturen. Ein Begriff des </w:t>
      </w:r>
      <w:r w:rsidRPr="00D84816">
        <w:rPr>
          <w:b/>
        </w:rPr>
        <w:t>Raumes</w:t>
      </w:r>
      <w:r w:rsidRPr="00D84816">
        <w:rPr>
          <w:bCs w:val="0"/>
        </w:rPr>
        <w:t xml:space="preserve"> wurde bewusst noch nicht eingeführt.</w:t>
      </w:r>
    </w:p>
    <w:p w14:paraId="5CA3C0A7" w14:textId="77777777" w:rsidR="00D84816" w:rsidRPr="00D84816" w:rsidRDefault="00D84816" w:rsidP="00D84816">
      <w:pPr>
        <w:rPr>
          <w:bCs w:val="0"/>
        </w:rPr>
      </w:pPr>
      <w:r w:rsidRPr="00D84816">
        <w:rPr>
          <w:bCs w:val="0"/>
        </w:rPr>
        <w:t>Diese Zurückhaltung besitzt eine grundlegende methodische Bedeutung. In nahezu allen mathematischen und physikalischen Theorien wird Raum als bereits vorhandene Struktur vorausgesetzt. Punkte besitzen Koordinaten, Zustände liegen in Räumen, Abstände werden innerhalb eines gegebenen Raumes gemessen. Das FRZK verfolgt dagegen den umgekehrten Weg. Raum soll nicht vorausgesetzt, sondern als mathematische Konsequenz funktionaler Organisation rekonstruiert werden.</w:t>
      </w:r>
    </w:p>
    <w:p w14:paraId="1122BA49" w14:textId="77777777" w:rsidR="00D84816" w:rsidRPr="00D84816" w:rsidRDefault="00D84816" w:rsidP="00D84816">
      <w:pPr>
        <w:rPr>
          <w:bCs w:val="0"/>
        </w:rPr>
      </w:pPr>
      <w:r w:rsidRPr="00D84816">
        <w:rPr>
          <w:bCs w:val="0"/>
        </w:rPr>
        <w:t>Hierzu ist zunächst zu klären, welche Eigenschaft einen funktionalen Organisationsraum besitzen muss, damit er als Raum interpretiert werden kann. Die Antwort liegt nicht in geometrischen Eigenschaften, sondern in der Existenz stabiler Nachbarschaftsbeziehungen zwischen funktionalen Zuständen. Erst wenn solche Nachbarschaften dauerhaft reproduzierbar sind, entsteht eine Struktur, die den mathematischen Charakter eines Raumes besitzt.</w:t>
      </w:r>
    </w:p>
    <w:p w14:paraId="7C514068" w14:textId="77777777" w:rsidR="00D84816" w:rsidRPr="00D84816" w:rsidRDefault="00D84816" w:rsidP="00D84816">
      <w:pPr>
        <w:rPr>
          <w:bCs w:val="0"/>
        </w:rPr>
      </w:pPr>
      <w:r w:rsidRPr="00D84816">
        <w:rPr>
          <w:bCs w:val="0"/>
        </w:rPr>
        <w:pict w14:anchorId="6365F8D0">
          <v:rect id="_x0000_i1531" style="width:0;height:1.5pt" o:hralign="center" o:hrstd="t" o:hr="t" fillcolor="#a0a0a0" stroked="f"/>
        </w:pict>
      </w:r>
    </w:p>
    <w:p w14:paraId="5420D755" w14:textId="77777777" w:rsidR="00D84816" w:rsidRPr="00D84816" w:rsidRDefault="00D84816" w:rsidP="00D84816">
      <w:pPr>
        <w:rPr>
          <w:b/>
        </w:rPr>
      </w:pPr>
      <w:r w:rsidRPr="00D84816">
        <w:rPr>
          <w:b/>
        </w:rPr>
        <w:t>Definition 3.4.14 (Funktionale Nachbarschaft)</w:t>
      </w:r>
    </w:p>
    <w:p w14:paraId="0AF1B3F8" w14:textId="77777777" w:rsidR="00D84816" w:rsidRPr="00D84816" w:rsidRDefault="00D84816" w:rsidP="00D84816">
      <w:pPr>
        <w:rPr>
          <w:bCs w:val="0"/>
        </w:rPr>
      </w:pPr>
      <w:r w:rsidRPr="00D84816">
        <w:rPr>
          <w:bCs w:val="0"/>
        </w:rPr>
        <w:t>Seien</w:t>
      </w:r>
    </w:p>
    <w:p w14:paraId="7591EDA2"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x_</w:t>
      </w:r>
      <w:proofErr w:type="gramStart"/>
      <w:r w:rsidRPr="00D84816">
        <w:rPr>
          <w:bCs w:val="0"/>
        </w:rPr>
        <w:t>i,x</w:t>
      </w:r>
      <w:proofErr w:type="gramEnd"/>
      <w:r w:rsidRPr="00D84816">
        <w:rPr>
          <w:bCs w:val="0"/>
        </w:rPr>
        <w:t>_j</w:t>
      </w:r>
      <w:proofErr w:type="spellEnd"/>
      <w:r w:rsidRPr="00D84816">
        <w:rPr>
          <w:bCs w:val="0"/>
        </w:rPr>
        <w:t>\in\</w:t>
      </w:r>
      <w:proofErr w:type="spellStart"/>
      <w:r w:rsidRPr="00D84816">
        <w:rPr>
          <w:bCs w:val="0"/>
        </w:rPr>
        <w:t>mathcal</w:t>
      </w:r>
      <w:proofErr w:type="spellEnd"/>
      <w:r w:rsidRPr="00D84816">
        <w:rPr>
          <w:bCs w:val="0"/>
        </w:rPr>
        <w:t xml:space="preserve"> X_F</w:t>
      </w:r>
      <w:r w:rsidRPr="00D84816">
        <w:rPr>
          <w:bCs w:val="0"/>
        </w:rPr>
        <w:br/>
        <w:t>]</w:t>
      </w:r>
    </w:p>
    <w:p w14:paraId="7A56570F" w14:textId="77777777" w:rsidR="00D84816" w:rsidRPr="00D84816" w:rsidRDefault="00D84816" w:rsidP="00D84816">
      <w:pPr>
        <w:rPr>
          <w:bCs w:val="0"/>
        </w:rPr>
      </w:pPr>
      <w:r w:rsidRPr="00D84816">
        <w:rPr>
          <w:bCs w:val="0"/>
        </w:rPr>
        <w:t>zwei funktionale Zustände.</w:t>
      </w:r>
    </w:p>
    <w:p w14:paraId="5D56DA5A" w14:textId="77777777" w:rsidR="00D84816" w:rsidRPr="00D84816" w:rsidRDefault="00D84816" w:rsidP="00D84816">
      <w:pPr>
        <w:rPr>
          <w:bCs w:val="0"/>
        </w:rPr>
      </w:pPr>
      <w:r w:rsidRPr="00D84816">
        <w:rPr>
          <w:bCs w:val="0"/>
        </w:rPr>
        <w:t xml:space="preserve">Die Zustände heißen </w:t>
      </w:r>
      <w:r w:rsidRPr="00D84816">
        <w:rPr>
          <w:b/>
        </w:rPr>
        <w:t>funktionale Nachbarn</w:t>
      </w:r>
      <w:r w:rsidRPr="00D84816">
        <w:rPr>
          <w:bCs w:val="0"/>
        </w:rPr>
        <w:t>, wenn ihre funktionale Differenz kleiner oder gleich einem vorgegebenen Organisationsparameter</w:t>
      </w:r>
    </w:p>
    <w:p w14:paraId="68038AEE"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varepsilon</w:t>
      </w:r>
      <w:proofErr w:type="spellEnd"/>
      <w:r w:rsidRPr="00D84816">
        <w:rPr>
          <w:bCs w:val="0"/>
        </w:rPr>
        <w:t>&gt;0</w:t>
      </w:r>
      <w:r w:rsidRPr="00D84816">
        <w:rPr>
          <w:bCs w:val="0"/>
        </w:rPr>
        <w:br/>
        <w:t>]</w:t>
      </w:r>
    </w:p>
    <w:p w14:paraId="6AF5BD4D" w14:textId="77777777" w:rsidR="00D84816" w:rsidRPr="00D84816" w:rsidRDefault="00D84816" w:rsidP="00D84816">
      <w:pPr>
        <w:rPr>
          <w:bCs w:val="0"/>
        </w:rPr>
      </w:pPr>
      <w:r w:rsidRPr="00D84816">
        <w:rPr>
          <w:bCs w:val="0"/>
        </w:rPr>
        <w:t>ist.</w:t>
      </w:r>
    </w:p>
    <w:p w14:paraId="706C21F0" w14:textId="77777777" w:rsidR="00D84816" w:rsidRPr="00D84816" w:rsidRDefault="00D84816" w:rsidP="00D84816">
      <w:pPr>
        <w:rPr>
          <w:bCs w:val="0"/>
        </w:rPr>
      </w:pPr>
      <w:r w:rsidRPr="00D84816">
        <w:rPr>
          <w:bCs w:val="0"/>
        </w:rPr>
        <w:t>Formal definiere ich</w:t>
      </w:r>
    </w:p>
    <w:p w14:paraId="7F5EF4D6" w14:textId="77777777" w:rsidR="00D84816" w:rsidRPr="00D84816" w:rsidRDefault="00D84816" w:rsidP="00D84816">
      <w:pPr>
        <w:rPr>
          <w:b/>
        </w:rPr>
      </w:pPr>
      <w:r w:rsidRPr="00D84816">
        <w:rPr>
          <w:b/>
        </w:rPr>
        <w:t>[</w:t>
      </w:r>
      <w:r w:rsidRPr="00D84816">
        <w:rPr>
          <w:b/>
        </w:rPr>
        <w:br/>
        <w:t>\</w:t>
      </w:r>
      <w:proofErr w:type="spellStart"/>
      <w:r w:rsidRPr="00D84816">
        <w:rPr>
          <w:b/>
        </w:rPr>
        <w:t>mathcal</w:t>
      </w:r>
      <w:proofErr w:type="spellEnd"/>
      <w:r w:rsidRPr="00D84816">
        <w:rPr>
          <w:b/>
        </w:rPr>
        <w:t xml:space="preserve"> N_\</w:t>
      </w:r>
      <w:proofErr w:type="spellStart"/>
      <w:r w:rsidRPr="00D84816">
        <w:rPr>
          <w:b/>
        </w:rPr>
        <w:t>varepsilon</w:t>
      </w:r>
      <w:proofErr w:type="spellEnd"/>
      <w:r w:rsidRPr="00D84816">
        <w:rPr>
          <w:b/>
        </w:rPr>
        <w:t>(</w:t>
      </w:r>
      <w:proofErr w:type="spellStart"/>
      <w:r w:rsidRPr="00D84816">
        <w:rPr>
          <w:b/>
        </w:rPr>
        <w:t>x_i</w:t>
      </w:r>
      <w:proofErr w:type="spellEnd"/>
      <w:r w:rsidRPr="00D84816">
        <w:rPr>
          <w:b/>
        </w:rPr>
        <w:t>)</w:t>
      </w:r>
    </w:p>
    <w:p w14:paraId="78E3B14C" w14:textId="77777777" w:rsidR="00D84816" w:rsidRPr="00D84816" w:rsidRDefault="00D84816" w:rsidP="00D84816">
      <w:pPr>
        <w:rPr>
          <w:bCs w:val="0"/>
        </w:rPr>
      </w:pPr>
      <w:r w:rsidRPr="00D84816">
        <w:rPr>
          <w:bCs w:val="0"/>
        </w:rPr>
        <w:lastRenderedPageBreak/>
        <w:t>\</w:t>
      </w:r>
      <w:proofErr w:type="spellStart"/>
      <w:proofErr w:type="gramStart"/>
      <w:r w:rsidRPr="00D84816">
        <w:rPr>
          <w:bCs w:val="0"/>
        </w:rPr>
        <w:t>left</w:t>
      </w:r>
      <w:proofErr w:type="spellEnd"/>
      <w:r w:rsidRPr="00D84816">
        <w:rPr>
          <w:bCs w:val="0"/>
        </w:rPr>
        <w:t>{</w:t>
      </w:r>
      <w:proofErr w:type="gramEnd"/>
      <w:r w:rsidRPr="00D84816">
        <w:rPr>
          <w:bCs w:val="0"/>
        </w:rPr>
        <w:br/>
      </w:r>
      <w:proofErr w:type="spellStart"/>
      <w:r w:rsidRPr="00D84816">
        <w:rPr>
          <w:bCs w:val="0"/>
        </w:rPr>
        <w:t>x_j</w:t>
      </w:r>
      <w:proofErr w:type="spellEnd"/>
      <w:r w:rsidRPr="00D84816">
        <w:rPr>
          <w:bCs w:val="0"/>
        </w:rPr>
        <w:t>\in\</w:t>
      </w:r>
      <w:proofErr w:type="spellStart"/>
      <w:r w:rsidRPr="00D84816">
        <w:rPr>
          <w:bCs w:val="0"/>
        </w:rPr>
        <w:t>mathcal</w:t>
      </w:r>
      <w:proofErr w:type="spellEnd"/>
      <w:r w:rsidRPr="00D84816">
        <w:rPr>
          <w:bCs w:val="0"/>
        </w:rPr>
        <w:t xml:space="preserve"> X_F</w:t>
      </w:r>
      <w:r w:rsidRPr="00D84816">
        <w:rPr>
          <w:bCs w:val="0"/>
        </w:rPr>
        <w:br/>
        <w:t>\</w:t>
      </w:r>
      <w:proofErr w:type="spellStart"/>
      <w:r w:rsidRPr="00D84816">
        <w:rPr>
          <w:bCs w:val="0"/>
        </w:rPr>
        <w:t>mid</w:t>
      </w:r>
      <w:proofErr w:type="spellEnd"/>
      <w:r w:rsidRPr="00D84816">
        <w:rPr>
          <w:bCs w:val="0"/>
        </w:rPr>
        <w:br/>
        <w:t>\</w:t>
      </w:r>
      <w:proofErr w:type="spellStart"/>
      <w:r w:rsidRPr="00D84816">
        <w:rPr>
          <w:bCs w:val="0"/>
        </w:rPr>
        <w:t>Delta_F</w:t>
      </w:r>
      <w:proofErr w:type="spellEnd"/>
      <w:r w:rsidRPr="00D84816">
        <w:rPr>
          <w:bCs w:val="0"/>
        </w:rPr>
        <w:t>(</w:t>
      </w:r>
      <w:proofErr w:type="spellStart"/>
      <w:r w:rsidRPr="00D84816">
        <w:rPr>
          <w:bCs w:val="0"/>
        </w:rPr>
        <w:t>x_i,x_j</w:t>
      </w:r>
      <w:proofErr w:type="spellEnd"/>
      <w:r w:rsidRPr="00D84816">
        <w:rPr>
          <w:bCs w:val="0"/>
        </w:rPr>
        <w:t>)\le\</w:t>
      </w:r>
      <w:proofErr w:type="spellStart"/>
      <w:r w:rsidRPr="00D84816">
        <w:rPr>
          <w:bCs w:val="0"/>
        </w:rPr>
        <w:t>varepsilon</w:t>
      </w:r>
      <w:proofErr w:type="spellEnd"/>
      <w:r w:rsidRPr="00D84816">
        <w:rPr>
          <w:bCs w:val="0"/>
        </w:rPr>
        <w:br/>
        <w:t>\</w:t>
      </w:r>
      <w:proofErr w:type="spellStart"/>
      <w:r w:rsidRPr="00D84816">
        <w:rPr>
          <w:bCs w:val="0"/>
        </w:rPr>
        <w:t>right</w:t>
      </w:r>
      <w:proofErr w:type="spellEnd"/>
      <w:r w:rsidRPr="00D84816">
        <w:rPr>
          <w:bCs w:val="0"/>
        </w:rPr>
        <w:t>}.</w:t>
      </w:r>
      <w:r w:rsidRPr="00D84816">
        <w:rPr>
          <w:bCs w:val="0"/>
        </w:rPr>
        <w:br/>
        <w:t>\tag{3.135}</w:t>
      </w:r>
      <w:r w:rsidRPr="00D84816">
        <w:rPr>
          <w:bCs w:val="0"/>
        </w:rPr>
        <w:br/>
        <w:t>]</w:t>
      </w:r>
    </w:p>
    <w:p w14:paraId="52159EAE"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N_\</w:t>
      </w:r>
      <w:proofErr w:type="spellStart"/>
      <w:r w:rsidRPr="00D84816">
        <w:rPr>
          <w:bCs w:val="0"/>
        </w:rPr>
        <w:t>varepsilon</w:t>
      </w:r>
      <w:proofErr w:type="spellEnd"/>
      <w:r w:rsidRPr="00D84816">
        <w:rPr>
          <w:bCs w:val="0"/>
        </w:rPr>
        <w:t>(</w:t>
      </w:r>
      <w:proofErr w:type="spellStart"/>
      <w:r w:rsidRPr="00D84816">
        <w:rPr>
          <w:bCs w:val="0"/>
        </w:rPr>
        <w:t>x_</w:t>
      </w:r>
      <w:proofErr w:type="gramStart"/>
      <w:r w:rsidRPr="00D84816">
        <w:rPr>
          <w:bCs w:val="0"/>
        </w:rPr>
        <w:t>i</w:t>
      </w:r>
      <w:proofErr w:type="spellEnd"/>
      <w:r w:rsidRPr="00D84816">
        <w:rPr>
          <w:bCs w:val="0"/>
        </w:rPr>
        <w:t>)=</w:t>
      </w:r>
      <w:proofErr w:type="gramEnd"/>
      <w:r w:rsidRPr="00D84816">
        <w:rPr>
          <w:bCs w:val="0"/>
        </w:rPr>
        <w:t>\</w:t>
      </w:r>
      <w:proofErr w:type="spellStart"/>
      <w:r w:rsidRPr="00D84816">
        <w:rPr>
          <w:bCs w:val="0"/>
        </w:rPr>
        <w:t>left</w:t>
      </w:r>
      <w:proofErr w:type="spellEnd"/>
      <w:r w:rsidRPr="00D84816">
        <w:rPr>
          <w:bCs w:val="0"/>
        </w:rPr>
        <w:t>\{</w:t>
      </w:r>
      <w:proofErr w:type="spellStart"/>
      <w:r w:rsidRPr="00D84816">
        <w:rPr>
          <w:bCs w:val="0"/>
        </w:rPr>
        <w:t>x_j</w:t>
      </w:r>
      <w:proofErr w:type="spellEnd"/>
      <w:r w:rsidRPr="00D84816">
        <w:rPr>
          <w:bCs w:val="0"/>
        </w:rPr>
        <w:t>\in\</w:t>
      </w:r>
      <w:proofErr w:type="spellStart"/>
      <w:r w:rsidRPr="00D84816">
        <w:rPr>
          <w:bCs w:val="0"/>
        </w:rPr>
        <w:t>mathcal</w:t>
      </w:r>
      <w:proofErr w:type="spellEnd"/>
      <w:r w:rsidRPr="00D84816">
        <w:rPr>
          <w:bCs w:val="0"/>
        </w:rPr>
        <w:t xml:space="preserve"> X_F\</w:t>
      </w:r>
      <w:proofErr w:type="spellStart"/>
      <w:r w:rsidRPr="00D84816">
        <w:rPr>
          <w:bCs w:val="0"/>
        </w:rPr>
        <w:t>mid</w:t>
      </w:r>
      <w:proofErr w:type="spellEnd"/>
      <w:r w:rsidRPr="00D84816">
        <w:rPr>
          <w:bCs w:val="0"/>
        </w:rPr>
        <w:t>\</w:t>
      </w:r>
      <w:proofErr w:type="spellStart"/>
      <w:r w:rsidRPr="00D84816">
        <w:rPr>
          <w:bCs w:val="0"/>
        </w:rPr>
        <w:t>Delta_F</w:t>
      </w:r>
      <w:proofErr w:type="spellEnd"/>
      <w:r w:rsidRPr="00D84816">
        <w:rPr>
          <w:bCs w:val="0"/>
        </w:rPr>
        <w:t>(</w:t>
      </w:r>
      <w:proofErr w:type="spellStart"/>
      <w:r w:rsidRPr="00D84816">
        <w:rPr>
          <w:bCs w:val="0"/>
        </w:rPr>
        <w:t>x_i,x_j</w:t>
      </w:r>
      <w:proofErr w:type="spellEnd"/>
      <w:r w:rsidRPr="00D84816">
        <w:rPr>
          <w:bCs w:val="0"/>
        </w:rPr>
        <w:t>)\le\</w:t>
      </w:r>
      <w:proofErr w:type="spellStart"/>
      <w:r w:rsidRPr="00D84816">
        <w:rPr>
          <w:bCs w:val="0"/>
        </w:rPr>
        <w:t>varepsilon</w:t>
      </w:r>
      <w:proofErr w:type="spellEnd"/>
      <w:r w:rsidRPr="00D84816">
        <w:rPr>
          <w:bCs w:val="0"/>
        </w:rPr>
        <w:t>\</w:t>
      </w:r>
      <w:proofErr w:type="spellStart"/>
      <w:r w:rsidRPr="00D84816">
        <w:rPr>
          <w:bCs w:val="0"/>
        </w:rPr>
        <w:t>right</w:t>
      </w:r>
      <w:proofErr w:type="spellEnd"/>
      <w:r w:rsidRPr="00D84816">
        <w:rPr>
          <w:bCs w:val="0"/>
        </w:rPr>
        <w:t>\}</w:t>
      </w:r>
    </w:p>
    <w:p w14:paraId="22754C9C" w14:textId="77777777" w:rsidR="00D84816" w:rsidRPr="00D84816" w:rsidRDefault="00D84816" w:rsidP="00D84816">
      <w:pPr>
        <w:rPr>
          <w:bCs w:val="0"/>
        </w:rPr>
      </w:pPr>
      <w:r w:rsidRPr="00D84816">
        <w:rPr>
          <w:bCs w:val="0"/>
        </w:rPr>
        <w:t>Dabei beschreibt</w:t>
      </w:r>
    </w:p>
    <w:p w14:paraId="0908B685"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N_\</w:t>
      </w:r>
      <w:proofErr w:type="spellStart"/>
      <w:r w:rsidRPr="00D84816">
        <w:rPr>
          <w:bCs w:val="0"/>
        </w:rPr>
        <w:t>varepsilon</w:t>
      </w:r>
      <w:proofErr w:type="spellEnd"/>
      <w:r w:rsidRPr="00D84816">
        <w:rPr>
          <w:bCs w:val="0"/>
        </w:rPr>
        <w:t>(</w:t>
      </w:r>
      <w:proofErr w:type="spellStart"/>
      <w:r w:rsidRPr="00D84816">
        <w:rPr>
          <w:bCs w:val="0"/>
        </w:rPr>
        <w:t>x_i</w:t>
      </w:r>
      <w:proofErr w:type="spellEnd"/>
      <w:r w:rsidRPr="00D84816">
        <w:rPr>
          <w:bCs w:val="0"/>
        </w:rPr>
        <w:t>)</w:t>
      </w:r>
      <w:r w:rsidRPr="00D84816">
        <w:rPr>
          <w:bCs w:val="0"/>
        </w:rPr>
        <w:br/>
        <w:t>]</w:t>
      </w:r>
    </w:p>
    <w:p w14:paraId="2E4EC87C" w14:textId="77777777" w:rsidR="00D84816" w:rsidRPr="00D84816" w:rsidRDefault="00D84816" w:rsidP="00D84816">
      <w:pPr>
        <w:rPr>
          <w:bCs w:val="0"/>
        </w:rPr>
      </w:pPr>
      <w:r w:rsidRPr="00D84816">
        <w:rPr>
          <w:bCs w:val="0"/>
        </w:rPr>
        <w:t>keine topologische Umgebung im klassischen Sinn. Vielmehr handelt es sich zunächst ausschließlich um eine funktionale Nachbarschaft.</w:t>
      </w:r>
    </w:p>
    <w:p w14:paraId="1F6E116B" w14:textId="77777777" w:rsidR="00D84816" w:rsidRPr="00D84816" w:rsidRDefault="00D84816" w:rsidP="00D84816">
      <w:pPr>
        <w:rPr>
          <w:bCs w:val="0"/>
        </w:rPr>
      </w:pPr>
      <w:r w:rsidRPr="00D84816">
        <w:rPr>
          <w:bCs w:val="0"/>
        </w:rPr>
        <w:pict w14:anchorId="5A0727E4">
          <v:rect id="_x0000_i1532" style="width:0;height:1.5pt" o:hralign="center" o:hrstd="t" o:hr="t" fillcolor="#a0a0a0" stroked="f"/>
        </w:pict>
      </w:r>
    </w:p>
    <w:p w14:paraId="5C9EFD93" w14:textId="77777777" w:rsidR="00D84816" w:rsidRPr="00D84816" w:rsidRDefault="00D84816" w:rsidP="00D84816">
      <w:pPr>
        <w:rPr>
          <w:b/>
        </w:rPr>
      </w:pPr>
      <w:r w:rsidRPr="00D84816">
        <w:rPr>
          <w:b/>
        </w:rPr>
        <w:t>Interpretation</w:t>
      </w:r>
    </w:p>
    <w:p w14:paraId="5A72EA16" w14:textId="77777777" w:rsidR="00D84816" w:rsidRPr="00D84816" w:rsidRDefault="00D84816" w:rsidP="00D84816">
      <w:pPr>
        <w:rPr>
          <w:bCs w:val="0"/>
        </w:rPr>
      </w:pPr>
      <w:r w:rsidRPr="00D84816">
        <w:rPr>
          <w:bCs w:val="0"/>
        </w:rPr>
        <w:t>Die Einführung funktionaler Nachbarschaften stellt den ersten Schritt zur Rekonstruktion eines Raumbegriffs dar. Bemerkenswert ist dabei, dass diese Nachbarschaften ausschließlich durch funktionale Unterschiede definiert werden. Geometrische Koordinaten oder metrische Räume werden weiterhin nicht vorausgesetzt.</w:t>
      </w:r>
    </w:p>
    <w:p w14:paraId="058B273C" w14:textId="77777777" w:rsidR="00D84816" w:rsidRPr="00D84816" w:rsidRDefault="00D84816" w:rsidP="00D84816">
      <w:pPr>
        <w:rPr>
          <w:bCs w:val="0"/>
        </w:rPr>
      </w:pPr>
      <w:r w:rsidRPr="00D84816">
        <w:rPr>
          <w:bCs w:val="0"/>
        </w:rPr>
        <w:t>Raum entsteht damit nicht aus Punkten, sondern aus der Struktur funktionaler Beziehungen zwischen Zuständen.</w:t>
      </w:r>
    </w:p>
    <w:p w14:paraId="466CE916" w14:textId="77777777" w:rsidR="00D84816" w:rsidRPr="00D84816" w:rsidRDefault="00D84816" w:rsidP="00D84816">
      <w:pPr>
        <w:rPr>
          <w:bCs w:val="0"/>
        </w:rPr>
      </w:pPr>
      <w:r w:rsidRPr="00D84816">
        <w:rPr>
          <w:bCs w:val="0"/>
        </w:rPr>
        <w:pict w14:anchorId="5F9237FC">
          <v:rect id="_x0000_i1533" style="width:0;height:1.5pt" o:hralign="center" o:hrstd="t" o:hr="t" fillcolor="#a0a0a0" stroked="f"/>
        </w:pict>
      </w:r>
    </w:p>
    <w:p w14:paraId="5B36C4FC" w14:textId="77777777" w:rsidR="00D84816" w:rsidRPr="00D84816" w:rsidRDefault="00D84816" w:rsidP="00D84816">
      <w:pPr>
        <w:rPr>
          <w:b/>
        </w:rPr>
      </w:pPr>
      <w:r w:rsidRPr="00D84816">
        <w:rPr>
          <w:b/>
        </w:rPr>
        <w:t>Definition 3.4.15 (Funktionale Raumstruktur)</w:t>
      </w:r>
    </w:p>
    <w:p w14:paraId="5F2FE923" w14:textId="77777777" w:rsidR="00D84816" w:rsidRPr="00D84816" w:rsidRDefault="00D84816" w:rsidP="00D84816">
      <w:pPr>
        <w:rPr>
          <w:bCs w:val="0"/>
        </w:rPr>
      </w:pPr>
      <w:r w:rsidRPr="00D84816">
        <w:rPr>
          <w:bCs w:val="0"/>
        </w:rPr>
        <w:t>Eine funktionale Kohärenzstruktur</w:t>
      </w:r>
    </w:p>
    <w:p w14:paraId="4C0FCBA4"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p>
    <w:p w14:paraId="150429F3" w14:textId="77777777" w:rsidR="00D84816" w:rsidRPr="00D84816" w:rsidRDefault="00D84816" w:rsidP="00D84816">
      <w:pPr>
        <w:rPr>
          <w:bCs w:val="0"/>
        </w:rPr>
      </w:pPr>
      <w:r w:rsidRPr="00D84816">
        <w:rPr>
          <w:bCs w:val="0"/>
        </w:rPr>
        <w:t xml:space="preserve">heißt </w:t>
      </w:r>
      <w:r w:rsidRPr="00D84816">
        <w:rPr>
          <w:b/>
        </w:rPr>
        <w:t>funktionale Raumstruktur</w:t>
      </w:r>
      <w:r w:rsidRPr="00D84816">
        <w:rPr>
          <w:bCs w:val="0"/>
        </w:rPr>
        <w:t>, wenn für jeden Zustand eine wohldefinierte funktionale Nachbarschaft existiert.</w:t>
      </w:r>
    </w:p>
    <w:p w14:paraId="5BC9FACF" w14:textId="77777777" w:rsidR="00D84816" w:rsidRPr="00D84816" w:rsidRDefault="00D84816" w:rsidP="00D84816">
      <w:pPr>
        <w:rPr>
          <w:bCs w:val="0"/>
        </w:rPr>
      </w:pPr>
      <w:r w:rsidRPr="00D84816">
        <w:rPr>
          <w:bCs w:val="0"/>
        </w:rPr>
        <w:t>Formal</w:t>
      </w:r>
    </w:p>
    <w:p w14:paraId="6EA7C57E"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forall</w:t>
      </w:r>
      <w:proofErr w:type="spellEnd"/>
      <w:r w:rsidRPr="00D84816">
        <w:rPr>
          <w:bCs w:val="0"/>
        </w:rPr>
        <w:t xml:space="preserve"> x\in\</w:t>
      </w:r>
      <w:proofErr w:type="spellStart"/>
      <w:r w:rsidRPr="00D84816">
        <w:rPr>
          <w:bCs w:val="0"/>
        </w:rPr>
        <w:t>mathcal</w:t>
      </w:r>
      <w:proofErr w:type="spellEnd"/>
      <w:r w:rsidRPr="00D84816">
        <w:rPr>
          <w:bCs w:val="0"/>
        </w:rPr>
        <w:t xml:space="preserve"> K_F:</w:t>
      </w:r>
      <w:r w:rsidRPr="00D84816">
        <w:rPr>
          <w:bCs w:val="0"/>
        </w:rPr>
        <w:br/>
        <w:t>\</w:t>
      </w:r>
      <w:proofErr w:type="spellStart"/>
      <w:r w:rsidRPr="00D84816">
        <w:rPr>
          <w:bCs w:val="0"/>
        </w:rPr>
        <w:t>quad</w:t>
      </w:r>
      <w:proofErr w:type="spellEnd"/>
      <w:r w:rsidRPr="00D84816">
        <w:rPr>
          <w:bCs w:val="0"/>
        </w:rPr>
        <w:br/>
        <w:t>\</w:t>
      </w:r>
      <w:proofErr w:type="spellStart"/>
      <w:r w:rsidRPr="00D84816">
        <w:rPr>
          <w:bCs w:val="0"/>
        </w:rPr>
        <w:t>mathcal</w:t>
      </w:r>
      <w:proofErr w:type="spellEnd"/>
      <w:r w:rsidRPr="00D84816">
        <w:rPr>
          <w:bCs w:val="0"/>
        </w:rPr>
        <w:t xml:space="preserve"> N_\</w:t>
      </w:r>
      <w:proofErr w:type="spellStart"/>
      <w:r w:rsidRPr="00D84816">
        <w:rPr>
          <w:bCs w:val="0"/>
        </w:rPr>
        <w:t>varepsilon</w:t>
      </w:r>
      <w:proofErr w:type="spellEnd"/>
      <w:r w:rsidRPr="00D84816">
        <w:rPr>
          <w:bCs w:val="0"/>
        </w:rPr>
        <w:t>(x)</w:t>
      </w:r>
      <w:r w:rsidRPr="00D84816">
        <w:rPr>
          <w:bCs w:val="0"/>
        </w:rPr>
        <w:br/>
        <w:t>\</w:t>
      </w:r>
      <w:proofErr w:type="spellStart"/>
      <w:r w:rsidRPr="00D84816">
        <w:rPr>
          <w:bCs w:val="0"/>
        </w:rPr>
        <w:t>neq</w:t>
      </w:r>
      <w:proofErr w:type="spellEnd"/>
      <w:r w:rsidRPr="00D84816">
        <w:rPr>
          <w:bCs w:val="0"/>
        </w:rPr>
        <w:br/>
        <w:t>\</w:t>
      </w:r>
      <w:proofErr w:type="spellStart"/>
      <w:r w:rsidRPr="00D84816">
        <w:rPr>
          <w:bCs w:val="0"/>
        </w:rPr>
        <w:t>varnothing</w:t>
      </w:r>
      <w:proofErr w:type="spellEnd"/>
      <w:r w:rsidRPr="00D84816">
        <w:rPr>
          <w:bCs w:val="0"/>
        </w:rPr>
        <w:t>.</w:t>
      </w:r>
      <w:r w:rsidRPr="00D84816">
        <w:rPr>
          <w:bCs w:val="0"/>
        </w:rPr>
        <w:br/>
        <w:t>\</w:t>
      </w:r>
      <w:proofErr w:type="gramStart"/>
      <w:r w:rsidRPr="00D84816">
        <w:rPr>
          <w:bCs w:val="0"/>
        </w:rPr>
        <w:t>tag{</w:t>
      </w:r>
      <w:proofErr w:type="gramEnd"/>
      <w:r w:rsidRPr="00D84816">
        <w:rPr>
          <w:bCs w:val="0"/>
        </w:rPr>
        <w:t>3.136}</w:t>
      </w:r>
      <w:r w:rsidRPr="00D84816">
        <w:rPr>
          <w:bCs w:val="0"/>
        </w:rPr>
        <w:br/>
        <w:t>]</w:t>
      </w:r>
    </w:p>
    <w:p w14:paraId="35505B00"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forall</w:t>
      </w:r>
      <w:proofErr w:type="spellEnd"/>
      <w:r w:rsidRPr="00D84816">
        <w:rPr>
          <w:bCs w:val="0"/>
        </w:rPr>
        <w:t xml:space="preserve"> x\in\</w:t>
      </w:r>
      <w:proofErr w:type="spellStart"/>
      <w:r w:rsidRPr="00D84816">
        <w:rPr>
          <w:bCs w:val="0"/>
        </w:rPr>
        <w:t>mathcal</w:t>
      </w:r>
      <w:proofErr w:type="spellEnd"/>
      <w:r w:rsidRPr="00D84816">
        <w:rPr>
          <w:bCs w:val="0"/>
        </w:rPr>
        <w:t xml:space="preserve"> K_F:\</w:t>
      </w:r>
      <w:proofErr w:type="spellStart"/>
      <w:r w:rsidRPr="00D84816">
        <w:rPr>
          <w:bCs w:val="0"/>
        </w:rPr>
        <w:t>quad</w:t>
      </w:r>
      <w:proofErr w:type="spellEnd"/>
      <w:r w:rsidRPr="00D84816">
        <w:rPr>
          <w:bCs w:val="0"/>
        </w:rPr>
        <w:t>\</w:t>
      </w:r>
      <w:proofErr w:type="spellStart"/>
      <w:r w:rsidRPr="00D84816">
        <w:rPr>
          <w:bCs w:val="0"/>
        </w:rPr>
        <w:t>mathcal</w:t>
      </w:r>
      <w:proofErr w:type="spellEnd"/>
      <w:r w:rsidRPr="00D84816">
        <w:rPr>
          <w:bCs w:val="0"/>
        </w:rPr>
        <w:t xml:space="preserve"> N_\</w:t>
      </w:r>
      <w:proofErr w:type="spellStart"/>
      <w:r w:rsidRPr="00D84816">
        <w:rPr>
          <w:bCs w:val="0"/>
        </w:rPr>
        <w:t>varepsilon</w:t>
      </w:r>
      <w:proofErr w:type="spellEnd"/>
      <w:r w:rsidRPr="00D84816">
        <w:rPr>
          <w:bCs w:val="0"/>
        </w:rPr>
        <w:t>(x)\</w:t>
      </w:r>
      <w:proofErr w:type="spellStart"/>
      <w:r w:rsidRPr="00D84816">
        <w:rPr>
          <w:bCs w:val="0"/>
        </w:rPr>
        <w:t>neq</w:t>
      </w:r>
      <w:proofErr w:type="spellEnd"/>
      <w:r w:rsidRPr="00D84816">
        <w:rPr>
          <w:bCs w:val="0"/>
        </w:rPr>
        <w:t>\</w:t>
      </w:r>
      <w:proofErr w:type="spellStart"/>
      <w:r w:rsidRPr="00D84816">
        <w:rPr>
          <w:bCs w:val="0"/>
        </w:rPr>
        <w:t>varnothing</w:t>
      </w:r>
      <w:proofErr w:type="spellEnd"/>
    </w:p>
    <w:p w14:paraId="66BFDBF3" w14:textId="77777777" w:rsidR="00D84816" w:rsidRPr="00D84816" w:rsidRDefault="00D84816" w:rsidP="00D84816">
      <w:pPr>
        <w:rPr>
          <w:bCs w:val="0"/>
        </w:rPr>
      </w:pPr>
      <w:r w:rsidRPr="00D84816">
        <w:rPr>
          <w:bCs w:val="0"/>
        </w:rPr>
        <w:lastRenderedPageBreak/>
        <w:t>Damit wird Raum erstmals ausschließlich durch stabile Nachbarschaftsbeziehungen charakterisiert.</w:t>
      </w:r>
    </w:p>
    <w:p w14:paraId="6965E805" w14:textId="77777777" w:rsidR="00D84816" w:rsidRPr="00D84816" w:rsidRDefault="00D84816" w:rsidP="00D84816">
      <w:pPr>
        <w:rPr>
          <w:bCs w:val="0"/>
        </w:rPr>
      </w:pPr>
      <w:r w:rsidRPr="00D84816">
        <w:rPr>
          <w:bCs w:val="0"/>
        </w:rPr>
        <w:pict w14:anchorId="077A9671">
          <v:rect id="_x0000_i1534" style="width:0;height:1.5pt" o:hralign="center" o:hrstd="t" o:hr="t" fillcolor="#a0a0a0" stroked="f"/>
        </w:pict>
      </w:r>
    </w:p>
    <w:p w14:paraId="0582F37E" w14:textId="77777777" w:rsidR="00D84816" w:rsidRPr="00D84816" w:rsidRDefault="00D84816" w:rsidP="00D84816">
      <w:pPr>
        <w:rPr>
          <w:b/>
        </w:rPr>
      </w:pPr>
      <w:r w:rsidRPr="00D84816">
        <w:rPr>
          <w:b/>
        </w:rPr>
        <w:t>Lemma 3.4.13 (Existenz funktionaler Nachbarschaften)</w:t>
      </w:r>
    </w:p>
    <w:p w14:paraId="0BC3DCED" w14:textId="77777777" w:rsidR="00D84816" w:rsidRPr="00D84816" w:rsidRDefault="00D84816" w:rsidP="00D84816">
      <w:pPr>
        <w:rPr>
          <w:bCs w:val="0"/>
        </w:rPr>
      </w:pPr>
      <w:r w:rsidRPr="00D84816">
        <w:rPr>
          <w:bCs w:val="0"/>
        </w:rPr>
        <w:t>Ist</w:t>
      </w:r>
    </w:p>
    <w:p w14:paraId="73FF33C1"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p>
    <w:p w14:paraId="20717424" w14:textId="77777777" w:rsidR="00D84816" w:rsidRPr="00D84816" w:rsidRDefault="00D84816" w:rsidP="00D84816">
      <w:pPr>
        <w:rPr>
          <w:bCs w:val="0"/>
        </w:rPr>
      </w:pPr>
      <w:r w:rsidRPr="00D84816">
        <w:rPr>
          <w:bCs w:val="0"/>
        </w:rPr>
        <w:t>eine funktional kohärente Struktur, so besitzt jeder ihrer Zustände mindestens eine funktionale Nachbarschaft.</w:t>
      </w:r>
    </w:p>
    <w:p w14:paraId="3B815AD3" w14:textId="77777777" w:rsidR="00D84816" w:rsidRPr="00D84816" w:rsidRDefault="00D84816" w:rsidP="00D84816">
      <w:pPr>
        <w:rPr>
          <w:bCs w:val="0"/>
        </w:rPr>
      </w:pPr>
      <w:r w:rsidRPr="00D84816">
        <w:rPr>
          <w:bCs w:val="0"/>
        </w:rPr>
        <w:t>Formal</w:t>
      </w:r>
    </w:p>
    <w:p w14:paraId="6C863102"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forall</w:t>
      </w:r>
      <w:proofErr w:type="spellEnd"/>
      <w:r w:rsidRPr="00D84816">
        <w:rPr>
          <w:bCs w:val="0"/>
        </w:rPr>
        <w:t xml:space="preserve"> x</w:t>
      </w:r>
      <w:r w:rsidRPr="00D84816">
        <w:rPr>
          <w:bCs w:val="0"/>
        </w:rPr>
        <w:br/>
        <w:t>\in</w:t>
      </w:r>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proofErr w:type="spellStart"/>
      <w:r w:rsidRPr="00D84816">
        <w:rPr>
          <w:bCs w:val="0"/>
        </w:rPr>
        <w:t>exists</w:t>
      </w:r>
      <w:proofErr w:type="spellEnd"/>
      <w:r w:rsidRPr="00D84816">
        <w:rPr>
          <w:bCs w:val="0"/>
        </w:rPr>
        <w:br/>
        <w:t>\</w:t>
      </w:r>
      <w:proofErr w:type="spellStart"/>
      <w:r w:rsidRPr="00D84816">
        <w:rPr>
          <w:bCs w:val="0"/>
        </w:rPr>
        <w:t>mathcal</w:t>
      </w:r>
      <w:proofErr w:type="spellEnd"/>
      <w:r w:rsidRPr="00D84816">
        <w:rPr>
          <w:bCs w:val="0"/>
        </w:rPr>
        <w:t xml:space="preserve"> N_\</w:t>
      </w:r>
      <w:proofErr w:type="spellStart"/>
      <w:r w:rsidRPr="00D84816">
        <w:rPr>
          <w:bCs w:val="0"/>
        </w:rPr>
        <w:t>varepsilon</w:t>
      </w:r>
      <w:proofErr w:type="spellEnd"/>
      <w:r w:rsidRPr="00D84816">
        <w:rPr>
          <w:bCs w:val="0"/>
        </w:rPr>
        <w:t>(x).</w:t>
      </w:r>
      <w:r w:rsidRPr="00D84816">
        <w:rPr>
          <w:bCs w:val="0"/>
        </w:rPr>
        <w:br/>
        <w:t>\</w:t>
      </w:r>
      <w:proofErr w:type="gramStart"/>
      <w:r w:rsidRPr="00D84816">
        <w:rPr>
          <w:bCs w:val="0"/>
        </w:rPr>
        <w:t>tag{</w:t>
      </w:r>
      <w:proofErr w:type="gramEnd"/>
      <w:r w:rsidRPr="00D84816">
        <w:rPr>
          <w:bCs w:val="0"/>
        </w:rPr>
        <w:t>3.137}</w:t>
      </w:r>
      <w:r w:rsidRPr="00D84816">
        <w:rPr>
          <w:bCs w:val="0"/>
        </w:rPr>
        <w:br/>
        <w:t>]</w:t>
      </w:r>
    </w:p>
    <w:p w14:paraId="73130A31"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forall</w:t>
      </w:r>
      <w:proofErr w:type="spellEnd"/>
      <w:r w:rsidRPr="00D84816">
        <w:rPr>
          <w:bCs w:val="0"/>
        </w:rPr>
        <w:t xml:space="preserve"> x\in\</w:t>
      </w:r>
      <w:proofErr w:type="spellStart"/>
      <w:r w:rsidRPr="00D84816">
        <w:rPr>
          <w:bCs w:val="0"/>
        </w:rPr>
        <w:t>mathcal</w:t>
      </w:r>
      <w:proofErr w:type="spellEnd"/>
      <w:r w:rsidRPr="00D84816">
        <w:rPr>
          <w:bCs w:val="0"/>
        </w:rPr>
        <w:t xml:space="preserve"> K_F:\</w:t>
      </w:r>
      <w:proofErr w:type="spellStart"/>
      <w:r w:rsidRPr="00D84816">
        <w:rPr>
          <w:bCs w:val="0"/>
        </w:rPr>
        <w:t>exists</w:t>
      </w:r>
      <w:proofErr w:type="spellEnd"/>
      <w:r w:rsidRPr="00D84816">
        <w:rPr>
          <w:bCs w:val="0"/>
        </w:rPr>
        <w:t>\</w:t>
      </w:r>
      <w:proofErr w:type="spellStart"/>
      <w:r w:rsidRPr="00D84816">
        <w:rPr>
          <w:bCs w:val="0"/>
        </w:rPr>
        <w:t>mathcal</w:t>
      </w:r>
      <w:proofErr w:type="spellEnd"/>
      <w:r w:rsidRPr="00D84816">
        <w:rPr>
          <w:bCs w:val="0"/>
        </w:rPr>
        <w:t xml:space="preserve"> N_\</w:t>
      </w:r>
      <w:proofErr w:type="spellStart"/>
      <w:r w:rsidRPr="00D84816">
        <w:rPr>
          <w:bCs w:val="0"/>
        </w:rPr>
        <w:t>varepsilon</w:t>
      </w:r>
      <w:proofErr w:type="spellEnd"/>
      <w:r w:rsidRPr="00D84816">
        <w:rPr>
          <w:bCs w:val="0"/>
        </w:rPr>
        <w:t>(x)</w:t>
      </w:r>
    </w:p>
    <w:p w14:paraId="3C7AEC5E" w14:textId="77777777" w:rsidR="00D84816" w:rsidRPr="00D84816" w:rsidRDefault="00D84816" w:rsidP="00D84816">
      <w:pPr>
        <w:rPr>
          <w:b/>
        </w:rPr>
      </w:pPr>
      <w:r w:rsidRPr="00D84816">
        <w:rPr>
          <w:b/>
        </w:rPr>
        <w:t>Beweis</w:t>
      </w:r>
    </w:p>
    <w:p w14:paraId="52CAA1A6" w14:textId="77777777" w:rsidR="00D84816" w:rsidRPr="00D84816" w:rsidRDefault="00D84816" w:rsidP="00D84816">
      <w:pPr>
        <w:rPr>
          <w:bCs w:val="0"/>
        </w:rPr>
      </w:pPr>
      <w:r w:rsidRPr="00D84816">
        <w:rPr>
          <w:bCs w:val="0"/>
        </w:rPr>
        <w:t>Da funktionale Kohärenz nach Definition 3.4.12 die Stabilität funktionaler Organisationsstrukturen beschreibt, besitzt jeder Zustand mindestens einen funktionalen Zusammenhang zu weiteren Zuständen derselben Kohärenzstruktur. Die Existenz der Nachbarschaft folgt daher unmittelbar aus der Definition funktionaler Kohärenz.</w:t>
      </w:r>
    </w:p>
    <w:p w14:paraId="42A82C6E" w14:textId="77777777" w:rsidR="00D84816" w:rsidRPr="00D84816" w:rsidRDefault="00D84816" w:rsidP="00D84816">
      <w:pPr>
        <w:rPr>
          <w:bCs w:val="0"/>
        </w:rPr>
      </w:pPr>
      <w:r w:rsidRPr="00D84816">
        <w:rPr>
          <w:rFonts w:ascii="Cambria Math" w:hAnsi="Cambria Math" w:cs="Cambria Math"/>
          <w:bCs w:val="0"/>
        </w:rPr>
        <w:t>∎</w:t>
      </w:r>
    </w:p>
    <w:p w14:paraId="48BD4A9B" w14:textId="77777777" w:rsidR="00D84816" w:rsidRPr="00D84816" w:rsidRDefault="00D84816" w:rsidP="00D84816">
      <w:pPr>
        <w:rPr>
          <w:bCs w:val="0"/>
        </w:rPr>
      </w:pPr>
      <w:r w:rsidRPr="00D84816">
        <w:rPr>
          <w:bCs w:val="0"/>
        </w:rPr>
        <w:pict w14:anchorId="04EA2301">
          <v:rect id="_x0000_i1535" style="width:0;height:1.5pt" o:hralign="center" o:hrstd="t" o:hr="t" fillcolor="#a0a0a0" stroked="f"/>
        </w:pict>
      </w:r>
    </w:p>
    <w:p w14:paraId="20E40390" w14:textId="77777777" w:rsidR="00D84816" w:rsidRPr="00D84816" w:rsidRDefault="00D84816" w:rsidP="00D84816">
      <w:pPr>
        <w:rPr>
          <w:b/>
        </w:rPr>
      </w:pPr>
      <w:r w:rsidRPr="00D84816">
        <w:rPr>
          <w:b/>
        </w:rPr>
        <w:t>Lemma 3.4.14 (Erhaltung funktionaler Nachbarschaften)</w:t>
      </w:r>
    </w:p>
    <w:p w14:paraId="66696A53" w14:textId="77777777" w:rsidR="00D84816" w:rsidRPr="00D84816" w:rsidRDefault="00D84816" w:rsidP="00D84816">
      <w:pPr>
        <w:rPr>
          <w:bCs w:val="0"/>
        </w:rPr>
      </w:pPr>
      <w:r w:rsidRPr="00D84816">
        <w:rPr>
          <w:bCs w:val="0"/>
        </w:rPr>
        <w:t>Sei</w:t>
      </w:r>
    </w:p>
    <w:p w14:paraId="7520E923" w14:textId="77777777" w:rsidR="00D84816" w:rsidRPr="00D84816" w:rsidRDefault="00D84816" w:rsidP="00D84816">
      <w:pPr>
        <w:rPr>
          <w:bCs w:val="0"/>
        </w:rPr>
      </w:pPr>
      <w:r w:rsidRPr="00D84816">
        <w:rPr>
          <w:bCs w:val="0"/>
        </w:rPr>
        <w:t>[</w:t>
      </w:r>
      <w:r w:rsidRPr="00D84816">
        <w:rPr>
          <w:bCs w:val="0"/>
        </w:rPr>
        <w:br/>
        <w:t>x</w:t>
      </w:r>
      <w:r w:rsidRPr="00D84816">
        <w:rPr>
          <w:bCs w:val="0"/>
        </w:rPr>
        <w:br/>
        <w:t>\in</w:t>
      </w:r>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p>
    <w:p w14:paraId="0A9CCEA4" w14:textId="77777777" w:rsidR="00D84816" w:rsidRPr="00D84816" w:rsidRDefault="00D84816" w:rsidP="00D84816">
      <w:pPr>
        <w:rPr>
          <w:bCs w:val="0"/>
        </w:rPr>
      </w:pPr>
      <w:r w:rsidRPr="00D84816">
        <w:rPr>
          <w:bCs w:val="0"/>
        </w:rPr>
        <w:t>Dann gilt unter rekursiver Transformation</w:t>
      </w:r>
    </w:p>
    <w:p w14:paraId="3CB024D9" w14:textId="77777777" w:rsidR="00D84816" w:rsidRPr="00D84816" w:rsidRDefault="00D84816" w:rsidP="00D84816">
      <w:pPr>
        <w:rPr>
          <w:b/>
        </w:rPr>
      </w:pPr>
      <w:r w:rsidRPr="00D84816">
        <w:rPr>
          <w:b/>
        </w:rPr>
        <w:t>[</w:t>
      </w:r>
      <w:r w:rsidRPr="00D84816">
        <w:rPr>
          <w:b/>
        </w:rPr>
        <w:br/>
        <w:t>\</w:t>
      </w:r>
      <w:proofErr w:type="spellStart"/>
      <w:r w:rsidRPr="00D84816">
        <w:rPr>
          <w:b/>
        </w:rPr>
        <w:t>mathcal</w:t>
      </w:r>
      <w:proofErr w:type="spellEnd"/>
      <w:r w:rsidRPr="00D84816">
        <w:rPr>
          <w:b/>
        </w:rPr>
        <w:t xml:space="preserve"> T_F</w:t>
      </w:r>
      <w:r w:rsidRPr="00D84816">
        <w:rPr>
          <w:b/>
        </w:rPr>
        <w:br/>
        <w:t>\</w:t>
      </w:r>
      <w:proofErr w:type="spellStart"/>
      <w:proofErr w:type="gramStart"/>
      <w:r w:rsidRPr="00D84816">
        <w:rPr>
          <w:b/>
        </w:rPr>
        <w:t>left</w:t>
      </w:r>
      <w:proofErr w:type="spellEnd"/>
      <w:r w:rsidRPr="00D84816">
        <w:rPr>
          <w:b/>
        </w:rPr>
        <w:t>(</w:t>
      </w:r>
      <w:proofErr w:type="gramEnd"/>
      <w:r w:rsidRPr="00D84816">
        <w:rPr>
          <w:b/>
        </w:rPr>
        <w:br/>
        <w:t>\</w:t>
      </w:r>
      <w:proofErr w:type="spellStart"/>
      <w:r w:rsidRPr="00D84816">
        <w:rPr>
          <w:b/>
        </w:rPr>
        <w:t>mathcal</w:t>
      </w:r>
      <w:proofErr w:type="spellEnd"/>
      <w:r w:rsidRPr="00D84816">
        <w:rPr>
          <w:b/>
        </w:rPr>
        <w:t xml:space="preserve"> N_\</w:t>
      </w:r>
      <w:proofErr w:type="spellStart"/>
      <w:r w:rsidRPr="00D84816">
        <w:rPr>
          <w:b/>
        </w:rPr>
        <w:t>varepsilon</w:t>
      </w:r>
      <w:proofErr w:type="spellEnd"/>
      <w:r w:rsidRPr="00D84816">
        <w:rPr>
          <w:b/>
        </w:rPr>
        <w:t>(x)</w:t>
      </w:r>
      <w:r w:rsidRPr="00D84816">
        <w:rPr>
          <w:b/>
        </w:rPr>
        <w:br/>
        <w:t>\</w:t>
      </w:r>
      <w:proofErr w:type="spellStart"/>
      <w:r w:rsidRPr="00D84816">
        <w:rPr>
          <w:b/>
        </w:rPr>
        <w:t>right</w:t>
      </w:r>
      <w:proofErr w:type="spellEnd"/>
      <w:r w:rsidRPr="00D84816">
        <w:rPr>
          <w:b/>
        </w:rPr>
        <w:t>)</w:t>
      </w:r>
    </w:p>
    <w:p w14:paraId="4C82664F" w14:textId="77777777" w:rsidR="00D84816" w:rsidRPr="00D84816" w:rsidRDefault="00D84816" w:rsidP="00D84816">
      <w:pPr>
        <w:rPr>
          <w:bCs w:val="0"/>
        </w:rPr>
      </w:pPr>
      <w:r w:rsidRPr="00D84816">
        <w:rPr>
          <w:bCs w:val="0"/>
        </w:rPr>
        <w:lastRenderedPageBreak/>
        <w:t>\</w:t>
      </w:r>
      <w:proofErr w:type="spellStart"/>
      <w:r w:rsidRPr="00D84816">
        <w:rPr>
          <w:bCs w:val="0"/>
        </w:rPr>
        <w:t>mathcal</w:t>
      </w:r>
      <w:proofErr w:type="spellEnd"/>
      <w:r w:rsidRPr="00D84816">
        <w:rPr>
          <w:bCs w:val="0"/>
        </w:rPr>
        <w:t xml:space="preserve"> N_\</w:t>
      </w:r>
      <w:proofErr w:type="spellStart"/>
      <w:r w:rsidRPr="00D84816">
        <w:rPr>
          <w:bCs w:val="0"/>
        </w:rPr>
        <w:t>varepsilon</w:t>
      </w:r>
      <w:proofErr w:type="spellEnd"/>
      <w:r w:rsidRPr="00D84816">
        <w:rPr>
          <w:bCs w:val="0"/>
        </w:rPr>
        <w:br/>
        <w:t>\</w:t>
      </w:r>
      <w:proofErr w:type="spellStart"/>
      <w:proofErr w:type="gramStart"/>
      <w:r w:rsidRPr="00D84816">
        <w:rPr>
          <w:bCs w:val="0"/>
        </w:rPr>
        <w:t>left</w:t>
      </w:r>
      <w:proofErr w:type="spellEnd"/>
      <w:r w:rsidRPr="00D84816">
        <w:rPr>
          <w:bCs w:val="0"/>
        </w:rPr>
        <w:t>(</w:t>
      </w:r>
      <w:proofErr w:type="gramEnd"/>
      <w:r w:rsidRPr="00D84816">
        <w:rPr>
          <w:bCs w:val="0"/>
        </w:rPr>
        <w:br/>
        <w:t>\</w:t>
      </w:r>
      <w:proofErr w:type="spellStart"/>
      <w:r w:rsidRPr="00D84816">
        <w:rPr>
          <w:bCs w:val="0"/>
        </w:rPr>
        <w:t>mathcal</w:t>
      </w:r>
      <w:proofErr w:type="spellEnd"/>
      <w:r w:rsidRPr="00D84816">
        <w:rPr>
          <w:bCs w:val="0"/>
        </w:rPr>
        <w:t xml:space="preserve"> T_F(x)</w:t>
      </w:r>
      <w:r w:rsidRPr="00D84816">
        <w:rPr>
          <w:bCs w:val="0"/>
        </w:rPr>
        <w:br/>
        <w:t>\</w:t>
      </w:r>
      <w:proofErr w:type="spellStart"/>
      <w:r w:rsidRPr="00D84816">
        <w:rPr>
          <w:bCs w:val="0"/>
        </w:rPr>
        <w:t>right</w:t>
      </w:r>
      <w:proofErr w:type="spellEnd"/>
      <w:r w:rsidRPr="00D84816">
        <w:rPr>
          <w:bCs w:val="0"/>
        </w:rPr>
        <w:t>).</w:t>
      </w:r>
      <w:r w:rsidRPr="00D84816">
        <w:rPr>
          <w:bCs w:val="0"/>
        </w:rPr>
        <w:br/>
        <w:t>\tag{3.138}</w:t>
      </w:r>
      <w:r w:rsidRPr="00D84816">
        <w:rPr>
          <w:bCs w:val="0"/>
        </w:rPr>
        <w:br/>
        <w:t>]</w:t>
      </w:r>
    </w:p>
    <w:p w14:paraId="419BB77F"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T_F\</w:t>
      </w:r>
      <w:proofErr w:type="spellStart"/>
      <w:proofErr w:type="gramStart"/>
      <w:r w:rsidRPr="00D84816">
        <w:rPr>
          <w:bCs w:val="0"/>
        </w:rPr>
        <w:t>left</w:t>
      </w:r>
      <w:proofErr w:type="spellEnd"/>
      <w:r w:rsidRPr="00D84816">
        <w:rPr>
          <w:bCs w:val="0"/>
        </w:rPr>
        <w:t>(</w:t>
      </w:r>
      <w:proofErr w:type="gramEnd"/>
      <w:r w:rsidRPr="00D84816">
        <w:rPr>
          <w:bCs w:val="0"/>
        </w:rPr>
        <w:t>\</w:t>
      </w:r>
      <w:proofErr w:type="spellStart"/>
      <w:r w:rsidRPr="00D84816">
        <w:rPr>
          <w:bCs w:val="0"/>
        </w:rPr>
        <w:t>mathcal</w:t>
      </w:r>
      <w:proofErr w:type="spellEnd"/>
      <w:r w:rsidRPr="00D84816">
        <w:rPr>
          <w:bCs w:val="0"/>
        </w:rPr>
        <w:t xml:space="preserve"> N_\</w:t>
      </w:r>
      <w:proofErr w:type="spellStart"/>
      <w:r w:rsidRPr="00D84816">
        <w:rPr>
          <w:bCs w:val="0"/>
        </w:rPr>
        <w:t>varepsilon</w:t>
      </w:r>
      <w:proofErr w:type="spellEnd"/>
      <w:r w:rsidRPr="00D84816">
        <w:rPr>
          <w:bCs w:val="0"/>
        </w:rPr>
        <w:t>(x)\</w:t>
      </w:r>
      <w:proofErr w:type="spellStart"/>
      <w:r w:rsidRPr="00D84816">
        <w:rPr>
          <w:bCs w:val="0"/>
        </w:rPr>
        <w:t>right</w:t>
      </w:r>
      <w:proofErr w:type="spellEnd"/>
      <w:r w:rsidRPr="00D84816">
        <w:rPr>
          <w:bCs w:val="0"/>
        </w:rPr>
        <w:t>)=\</w:t>
      </w:r>
      <w:proofErr w:type="spellStart"/>
      <w:r w:rsidRPr="00D84816">
        <w:rPr>
          <w:bCs w:val="0"/>
        </w:rPr>
        <w:t>mathcal</w:t>
      </w:r>
      <w:proofErr w:type="spellEnd"/>
      <w:r w:rsidRPr="00D84816">
        <w:rPr>
          <w:bCs w:val="0"/>
        </w:rPr>
        <w:t xml:space="preserve"> N_\</w:t>
      </w:r>
      <w:proofErr w:type="spellStart"/>
      <w:r w:rsidRPr="00D84816">
        <w:rPr>
          <w:bCs w:val="0"/>
        </w:rPr>
        <w:t>varepsilon</w:t>
      </w:r>
      <w:proofErr w:type="spellEnd"/>
      <w:r w:rsidRPr="00D84816">
        <w:rPr>
          <w:bCs w:val="0"/>
        </w:rPr>
        <w:t>\</w:t>
      </w:r>
      <w:proofErr w:type="spellStart"/>
      <w:r w:rsidRPr="00D84816">
        <w:rPr>
          <w:bCs w:val="0"/>
        </w:rPr>
        <w:t>left</w:t>
      </w:r>
      <w:proofErr w:type="spellEnd"/>
      <w:r w:rsidRPr="00D84816">
        <w:rPr>
          <w:bCs w:val="0"/>
        </w:rPr>
        <w:t>(\</w:t>
      </w:r>
      <w:proofErr w:type="spellStart"/>
      <w:r w:rsidRPr="00D84816">
        <w:rPr>
          <w:bCs w:val="0"/>
        </w:rPr>
        <w:t>mathcal</w:t>
      </w:r>
      <w:proofErr w:type="spellEnd"/>
      <w:r w:rsidRPr="00D84816">
        <w:rPr>
          <w:bCs w:val="0"/>
        </w:rPr>
        <w:t xml:space="preserve"> T_F(x)\</w:t>
      </w:r>
      <w:proofErr w:type="spellStart"/>
      <w:r w:rsidRPr="00D84816">
        <w:rPr>
          <w:bCs w:val="0"/>
        </w:rPr>
        <w:t>right</w:t>
      </w:r>
      <w:proofErr w:type="spellEnd"/>
      <w:r w:rsidRPr="00D84816">
        <w:rPr>
          <w:bCs w:val="0"/>
        </w:rPr>
        <w:t>)</w:t>
      </w:r>
    </w:p>
    <w:p w14:paraId="0DDB51F7" w14:textId="77777777" w:rsidR="00D84816" w:rsidRPr="00D84816" w:rsidRDefault="00D84816" w:rsidP="00D84816">
      <w:pPr>
        <w:rPr>
          <w:b/>
        </w:rPr>
      </w:pPr>
      <w:r w:rsidRPr="00D84816">
        <w:rPr>
          <w:b/>
        </w:rPr>
        <w:t>Beweis</w:t>
      </w:r>
    </w:p>
    <w:p w14:paraId="31E42781" w14:textId="77777777" w:rsidR="00D84816" w:rsidRPr="00D84816" w:rsidRDefault="00D84816" w:rsidP="00D84816">
      <w:pPr>
        <w:rPr>
          <w:bCs w:val="0"/>
        </w:rPr>
      </w:pPr>
      <w:r w:rsidRPr="00D84816">
        <w:rPr>
          <w:bCs w:val="0"/>
        </w:rPr>
        <w:t>Nach Definition der funktionalen Kohärenz bleiben die Organisationsstrukturen unter rekursiven Transformationen invariant. Da funktionale Nachbarschaften ausschließlich durch funktionale Differenzen definiert sind, werden auch ihre Beziehungen unter Transformation erhalten.</w:t>
      </w:r>
    </w:p>
    <w:p w14:paraId="18CC513D" w14:textId="77777777" w:rsidR="00D84816" w:rsidRPr="00D84816" w:rsidRDefault="00D84816" w:rsidP="00D84816">
      <w:pPr>
        <w:rPr>
          <w:bCs w:val="0"/>
        </w:rPr>
      </w:pPr>
      <w:r w:rsidRPr="00D84816">
        <w:rPr>
          <w:rFonts w:ascii="Cambria Math" w:hAnsi="Cambria Math" w:cs="Cambria Math"/>
          <w:bCs w:val="0"/>
        </w:rPr>
        <w:t>∎</w:t>
      </w:r>
    </w:p>
    <w:p w14:paraId="71554EAC" w14:textId="77777777" w:rsidR="00D84816" w:rsidRPr="00D84816" w:rsidRDefault="00D84816" w:rsidP="00D84816">
      <w:pPr>
        <w:rPr>
          <w:bCs w:val="0"/>
        </w:rPr>
      </w:pPr>
      <w:r w:rsidRPr="00D84816">
        <w:rPr>
          <w:bCs w:val="0"/>
        </w:rPr>
        <w:pict w14:anchorId="254D8873">
          <v:rect id="_x0000_i1536" style="width:0;height:1.5pt" o:hralign="center" o:hrstd="t" o:hr="t" fillcolor="#a0a0a0" stroked="f"/>
        </w:pict>
      </w:r>
    </w:p>
    <w:p w14:paraId="70B8218E" w14:textId="77777777" w:rsidR="00D84816" w:rsidRPr="00D84816" w:rsidRDefault="00D84816" w:rsidP="00D84816">
      <w:pPr>
        <w:rPr>
          <w:b/>
        </w:rPr>
      </w:pPr>
      <w:r w:rsidRPr="00D84816">
        <w:rPr>
          <w:b/>
        </w:rPr>
        <w:t>Satz 3.4.7 (Existenz funktionaler Raumstrukturen)</w:t>
      </w:r>
    </w:p>
    <w:p w14:paraId="62EC3534" w14:textId="77777777" w:rsidR="00D84816" w:rsidRPr="00D84816" w:rsidRDefault="00D84816" w:rsidP="00D84816">
      <w:pPr>
        <w:rPr>
          <w:bCs w:val="0"/>
        </w:rPr>
      </w:pPr>
      <w:r w:rsidRPr="00D84816">
        <w:rPr>
          <w:bCs w:val="0"/>
        </w:rPr>
        <w:t>Jede funktionale Kohärenzstruktur induziert eine funktionale Raumstruktur.</w:t>
      </w:r>
    </w:p>
    <w:p w14:paraId="1AC1E608" w14:textId="77777777" w:rsidR="00D84816" w:rsidRPr="00D84816" w:rsidRDefault="00D84816" w:rsidP="00D84816">
      <w:pPr>
        <w:rPr>
          <w:bCs w:val="0"/>
        </w:rPr>
      </w:pPr>
      <w:r w:rsidRPr="00D84816">
        <w:rPr>
          <w:bCs w:val="0"/>
        </w:rPr>
        <w:t>Formal</w:t>
      </w:r>
    </w:p>
    <w:p w14:paraId="1BA28817"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mathfrak</w:t>
      </w:r>
      <w:proofErr w:type="spellEnd"/>
      <w:r w:rsidRPr="00D84816">
        <w:rPr>
          <w:bCs w:val="0"/>
        </w:rPr>
        <w:t xml:space="preserve"> R_F.</w:t>
      </w:r>
      <w:r w:rsidRPr="00D84816">
        <w:rPr>
          <w:bCs w:val="0"/>
        </w:rPr>
        <w:br/>
        <w:t>\</w:t>
      </w:r>
      <w:proofErr w:type="gramStart"/>
      <w:r w:rsidRPr="00D84816">
        <w:rPr>
          <w:bCs w:val="0"/>
        </w:rPr>
        <w:t>tag{</w:t>
      </w:r>
      <w:proofErr w:type="gramEnd"/>
      <w:r w:rsidRPr="00D84816">
        <w:rPr>
          <w:bCs w:val="0"/>
        </w:rPr>
        <w:t>3.139}</w:t>
      </w:r>
      <w:r w:rsidRPr="00D84816">
        <w:rPr>
          <w:bCs w:val="0"/>
        </w:rPr>
        <w:br/>
        <w:t>]</w:t>
      </w:r>
    </w:p>
    <w:p w14:paraId="454BA343"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K_F\</w:t>
      </w:r>
      <w:proofErr w:type="spellStart"/>
      <w:r w:rsidRPr="00D84816">
        <w:rPr>
          <w:bCs w:val="0"/>
        </w:rPr>
        <w:t>Longrightarrow</w:t>
      </w:r>
      <w:proofErr w:type="spellEnd"/>
      <w:r w:rsidRPr="00D84816">
        <w:rPr>
          <w:bCs w:val="0"/>
        </w:rPr>
        <w:t>\</w:t>
      </w:r>
      <w:proofErr w:type="spellStart"/>
      <w:r w:rsidRPr="00D84816">
        <w:rPr>
          <w:bCs w:val="0"/>
        </w:rPr>
        <w:t>mathfrak</w:t>
      </w:r>
      <w:proofErr w:type="spellEnd"/>
      <w:r w:rsidRPr="00D84816">
        <w:rPr>
          <w:bCs w:val="0"/>
        </w:rPr>
        <w:t xml:space="preserve"> R_F</w:t>
      </w:r>
    </w:p>
    <w:p w14:paraId="01C31111" w14:textId="77777777" w:rsidR="00D84816" w:rsidRPr="00D84816" w:rsidRDefault="00D84816" w:rsidP="00D84816">
      <w:pPr>
        <w:rPr>
          <w:bCs w:val="0"/>
        </w:rPr>
      </w:pPr>
      <w:r w:rsidRPr="00D84816">
        <w:rPr>
          <w:bCs w:val="0"/>
        </w:rPr>
        <w:t>Dabei bezeichnet</w:t>
      </w:r>
    </w:p>
    <w:p w14:paraId="337276D8"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mathfrak</w:t>
      </w:r>
      <w:proofErr w:type="spellEnd"/>
      <w:r w:rsidRPr="00D84816">
        <w:rPr>
          <w:bCs w:val="0"/>
        </w:rPr>
        <w:t xml:space="preserve"> R_F</w:t>
      </w:r>
      <w:r w:rsidRPr="00D84816">
        <w:rPr>
          <w:bCs w:val="0"/>
        </w:rPr>
        <w:br/>
        <w:t>]</w:t>
      </w:r>
    </w:p>
    <w:p w14:paraId="494602C1" w14:textId="77777777" w:rsidR="00D84816" w:rsidRPr="00D84816" w:rsidRDefault="00D84816" w:rsidP="00D84816">
      <w:pPr>
        <w:rPr>
          <w:bCs w:val="0"/>
        </w:rPr>
      </w:pPr>
      <w:r w:rsidRPr="00D84816">
        <w:rPr>
          <w:bCs w:val="0"/>
        </w:rPr>
        <w:t>die rekonstruierte funktionale Raumstruktur.</w:t>
      </w:r>
    </w:p>
    <w:p w14:paraId="1DE47F21" w14:textId="77777777" w:rsidR="00D84816" w:rsidRPr="00D84816" w:rsidRDefault="00D84816" w:rsidP="00D84816">
      <w:pPr>
        <w:rPr>
          <w:b/>
        </w:rPr>
      </w:pPr>
      <w:r w:rsidRPr="00D84816">
        <w:rPr>
          <w:b/>
        </w:rPr>
        <w:t>Beweis</w:t>
      </w:r>
    </w:p>
    <w:p w14:paraId="61EDE6BC" w14:textId="77777777" w:rsidR="00D84816" w:rsidRPr="00D84816" w:rsidRDefault="00D84816" w:rsidP="00D84816">
      <w:pPr>
        <w:rPr>
          <w:bCs w:val="0"/>
        </w:rPr>
      </w:pPr>
      <w:r w:rsidRPr="00D84816">
        <w:rPr>
          <w:bCs w:val="0"/>
        </w:rPr>
        <w:t>Nach Lemma 3.4.13 besitzt jeder funktional kohärente Zustand mindestens eine funktionale Nachbarschaft. Nach Lemma 3.4.14 bleiben diese Nachbarschaften unter rekursiven Transformationen erhalten. Damit existiert eine stabile Nachbarschaftsstruktur, welche nach Definition 3.4.15 als funktionale Raumstruktur bezeichnet wird.</w:t>
      </w:r>
    </w:p>
    <w:p w14:paraId="7EB99AA7" w14:textId="77777777" w:rsidR="00D84816" w:rsidRPr="00D84816" w:rsidRDefault="00D84816" w:rsidP="00D84816">
      <w:pPr>
        <w:rPr>
          <w:bCs w:val="0"/>
        </w:rPr>
      </w:pPr>
      <w:r w:rsidRPr="00D84816">
        <w:rPr>
          <w:rFonts w:ascii="Cambria Math" w:hAnsi="Cambria Math" w:cs="Cambria Math"/>
          <w:bCs w:val="0"/>
        </w:rPr>
        <w:t>∎</w:t>
      </w:r>
    </w:p>
    <w:p w14:paraId="316EE923" w14:textId="77777777" w:rsidR="00D84816" w:rsidRPr="00D84816" w:rsidRDefault="00D84816" w:rsidP="00D84816">
      <w:pPr>
        <w:rPr>
          <w:bCs w:val="0"/>
        </w:rPr>
      </w:pPr>
      <w:r w:rsidRPr="00D84816">
        <w:rPr>
          <w:bCs w:val="0"/>
        </w:rPr>
        <w:pict w14:anchorId="2A786843">
          <v:rect id="_x0000_i1537" style="width:0;height:1.5pt" o:hralign="center" o:hrstd="t" o:hr="t" fillcolor="#a0a0a0" stroked="f"/>
        </w:pict>
      </w:r>
    </w:p>
    <w:p w14:paraId="06F2AFEC" w14:textId="77777777" w:rsidR="00D84816" w:rsidRPr="00D84816" w:rsidRDefault="00D84816" w:rsidP="00D84816">
      <w:pPr>
        <w:rPr>
          <w:b/>
        </w:rPr>
      </w:pPr>
      <w:r w:rsidRPr="00D84816">
        <w:rPr>
          <w:b/>
        </w:rPr>
        <w:t>Korollar 3.4.6</w:t>
      </w:r>
    </w:p>
    <w:p w14:paraId="275399CC" w14:textId="77777777" w:rsidR="00D84816" w:rsidRPr="00D84816" w:rsidRDefault="00D84816" w:rsidP="00D84816">
      <w:pPr>
        <w:rPr>
          <w:bCs w:val="0"/>
        </w:rPr>
      </w:pPr>
      <w:r w:rsidRPr="00D84816">
        <w:rPr>
          <w:bCs w:val="0"/>
        </w:rPr>
        <w:t>Der rekonstruierte Raumbegriff hängt ausschließlich von funktionalen Organisationsbeziehungen ab.</w:t>
      </w:r>
    </w:p>
    <w:p w14:paraId="4D3FEF44" w14:textId="77777777" w:rsidR="00D84816" w:rsidRPr="00D84816" w:rsidRDefault="00D84816" w:rsidP="00D84816">
      <w:pPr>
        <w:rPr>
          <w:bCs w:val="0"/>
        </w:rPr>
      </w:pPr>
      <w:r w:rsidRPr="00D84816">
        <w:rPr>
          <w:bCs w:val="0"/>
        </w:rPr>
        <w:lastRenderedPageBreak/>
        <w:t>Formal</w:t>
      </w:r>
    </w:p>
    <w:p w14:paraId="28CADA79" w14:textId="77777777" w:rsidR="00D84816" w:rsidRPr="00D84816" w:rsidRDefault="00D84816" w:rsidP="00D84816">
      <w:pPr>
        <w:rPr>
          <w:b/>
        </w:rPr>
      </w:pPr>
      <w:r w:rsidRPr="00D84816">
        <w:rPr>
          <w:b/>
        </w:rPr>
        <w:t>[</w:t>
      </w:r>
      <w:r w:rsidRPr="00D84816">
        <w:rPr>
          <w:b/>
        </w:rPr>
        <w:br/>
        <w:t>\</w:t>
      </w:r>
      <w:proofErr w:type="spellStart"/>
      <w:r w:rsidRPr="00D84816">
        <w:rPr>
          <w:b/>
        </w:rPr>
        <w:t>mathfrak</w:t>
      </w:r>
      <w:proofErr w:type="spellEnd"/>
      <w:r w:rsidRPr="00D84816">
        <w:rPr>
          <w:b/>
        </w:rPr>
        <w:t xml:space="preserve"> R_F</w:t>
      </w:r>
    </w:p>
    <w:p w14:paraId="092C1479" w14:textId="77777777" w:rsidR="00D84816" w:rsidRPr="00D84816" w:rsidRDefault="00D84816" w:rsidP="00D84816">
      <w:pPr>
        <w:rPr>
          <w:bCs w:val="0"/>
        </w:rPr>
      </w:pPr>
      <w:r w:rsidRPr="00D84816">
        <w:rPr>
          <w:bCs w:val="0"/>
        </w:rPr>
        <w:t>f</w:t>
      </w:r>
      <w:r w:rsidRPr="00D84816">
        <w:rPr>
          <w:bCs w:val="0"/>
        </w:rPr>
        <w:br/>
        <w:t>(</w:t>
      </w:r>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r w:rsidRPr="00D84816">
        <w:rPr>
          <w:bCs w:val="0"/>
        </w:rPr>
        <w:br/>
        <w:t>\</w:t>
      </w:r>
      <w:proofErr w:type="gramStart"/>
      <w:r w:rsidRPr="00D84816">
        <w:rPr>
          <w:bCs w:val="0"/>
        </w:rPr>
        <w:t>tag{</w:t>
      </w:r>
      <w:proofErr w:type="gramEnd"/>
      <w:r w:rsidRPr="00D84816">
        <w:rPr>
          <w:bCs w:val="0"/>
        </w:rPr>
        <w:t>3.140}</w:t>
      </w:r>
      <w:r w:rsidRPr="00D84816">
        <w:rPr>
          <w:bCs w:val="0"/>
        </w:rPr>
        <w:br/>
        <w:t>]</w:t>
      </w:r>
    </w:p>
    <w:p w14:paraId="7B1A287D"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 xml:space="preserve"> R_F=</w:t>
      </w:r>
      <w:proofErr w:type="gramStart"/>
      <w:r w:rsidRPr="00D84816">
        <w:rPr>
          <w:bCs w:val="0"/>
        </w:rPr>
        <w:t>f(</w:t>
      </w:r>
      <w:proofErr w:type="gramEnd"/>
      <w:r w:rsidRPr="00D84816">
        <w:rPr>
          <w:bCs w:val="0"/>
        </w:rPr>
        <w:t>\</w:t>
      </w:r>
      <w:proofErr w:type="spellStart"/>
      <w:r w:rsidRPr="00D84816">
        <w:rPr>
          <w:bCs w:val="0"/>
        </w:rPr>
        <w:t>mathcal</w:t>
      </w:r>
      <w:proofErr w:type="spellEnd"/>
      <w:r w:rsidRPr="00D84816">
        <w:rPr>
          <w:bCs w:val="0"/>
        </w:rPr>
        <w:t xml:space="preserve"> K_F)</w:t>
      </w:r>
    </w:p>
    <w:p w14:paraId="35904F01" w14:textId="77777777" w:rsidR="00D84816" w:rsidRPr="00D84816" w:rsidRDefault="00D84816" w:rsidP="00D84816">
      <w:pPr>
        <w:rPr>
          <w:bCs w:val="0"/>
        </w:rPr>
      </w:pPr>
      <w:r w:rsidRPr="00D84816">
        <w:rPr>
          <w:bCs w:val="0"/>
        </w:rPr>
        <w:t>Der Raum stellt somit keine primitive mathematische Größe dar, sondern ergibt sich vollständig aus der Struktur funktionaler Kohärenz.</w:t>
      </w:r>
    </w:p>
    <w:p w14:paraId="7C339C1F" w14:textId="77777777" w:rsidR="00D84816" w:rsidRPr="00D84816" w:rsidRDefault="00D84816" w:rsidP="00D84816">
      <w:pPr>
        <w:rPr>
          <w:bCs w:val="0"/>
        </w:rPr>
      </w:pPr>
      <w:r w:rsidRPr="00D84816">
        <w:rPr>
          <w:bCs w:val="0"/>
        </w:rPr>
        <w:pict w14:anchorId="6844ACED">
          <v:rect id="_x0000_i1538" style="width:0;height:1.5pt" o:hralign="center" o:hrstd="t" o:hr="t" fillcolor="#a0a0a0" stroked="f"/>
        </w:pict>
      </w:r>
    </w:p>
    <w:p w14:paraId="62F94B65" w14:textId="77777777" w:rsidR="00D84816" w:rsidRPr="00D84816" w:rsidRDefault="00D84816" w:rsidP="00D84816">
      <w:pPr>
        <w:rPr>
          <w:b/>
        </w:rPr>
      </w:pPr>
      <w:r w:rsidRPr="00D84816">
        <w:rPr>
          <w:b/>
        </w:rPr>
        <w:t>Bedeutung für das FRZK</w:t>
      </w:r>
    </w:p>
    <w:p w14:paraId="10CE3E88" w14:textId="77777777" w:rsidR="00D84816" w:rsidRPr="00D84816" w:rsidRDefault="00D84816" w:rsidP="00D84816">
      <w:pPr>
        <w:rPr>
          <w:bCs w:val="0"/>
        </w:rPr>
      </w:pPr>
      <w:r w:rsidRPr="00D84816">
        <w:rPr>
          <w:bCs w:val="0"/>
        </w:rPr>
        <w:t>Mit der Rekonstruktion funktionaler Raumstrukturen erreicht das FRZK einen wesentlichen theoretischen Meilenstein. Erstmals wird der Raumbegriff nicht als geometrische Voraussetzung verwendet, sondern als Konsequenz stabiler funktionaler Organisation rekonstruiert. Der Raum besitzt damit keinen eigenständigen ontologischen Status mehr, sondern beschreibt die Gesamtheit stabiler funktionaler Nachbarschaftsbeziehungen innerhalb einer kohärenten Organisationsstruktur.</w:t>
      </w:r>
    </w:p>
    <w:p w14:paraId="53419CE7" w14:textId="77777777" w:rsidR="00D84816" w:rsidRPr="00D84816" w:rsidRDefault="00D84816" w:rsidP="00D84816">
      <w:pPr>
        <w:rPr>
          <w:bCs w:val="0"/>
        </w:rPr>
      </w:pPr>
      <w:r w:rsidRPr="00D84816">
        <w:rPr>
          <w:bCs w:val="0"/>
        </w:rPr>
        <w:t>Diese Sichtweise unterscheidet sich grundlegend sowohl von der klassischen Geometrie als auch von der Differentialgeometrie und der Allgemeinen Relativitätstheorie. Während dort der Raum bereits als mathematisches Objekt existiert und anschließend mit physikalischen Eigenschaften versehen wird, entsteht der Raum im FRZK erst aus den zuvor rekonstruierten Organisationsprinzipien.</w:t>
      </w:r>
    </w:p>
    <w:p w14:paraId="172D3E49" w14:textId="77777777" w:rsidR="00D84816" w:rsidRPr="00D84816" w:rsidRDefault="00D84816" w:rsidP="00D84816">
      <w:pPr>
        <w:rPr>
          <w:bCs w:val="0"/>
        </w:rPr>
      </w:pPr>
      <w:r w:rsidRPr="00D84816">
        <w:rPr>
          <w:bCs w:val="0"/>
        </w:rPr>
        <w:t xml:space="preserve">Gleichzeitig bleibt ein wesentlicher Schritt noch offen. Raum allein beschreibt lediglich die Struktur funktionaler Nachbarschaften. Aussagen über Reihenfolgen, Entwicklungen oder Veränderungen sind damit noch nicht möglich. Für eine vollständige Raum-Zeit-Theorie muss daher zusätzlich geklärt werden, unter welchen Bedingungen rekursive Transformationen innerhalb funktionaler Raumstrukturen als </w:t>
      </w:r>
      <w:r w:rsidRPr="00D84816">
        <w:rPr>
          <w:b/>
        </w:rPr>
        <w:t>Zeit</w:t>
      </w:r>
      <w:r w:rsidRPr="00D84816">
        <w:rPr>
          <w:bCs w:val="0"/>
        </w:rPr>
        <w:t xml:space="preserve"> interpretiert werden können.</w:t>
      </w:r>
    </w:p>
    <w:p w14:paraId="3DBB2D5E" w14:textId="77777777" w:rsidR="00D84816" w:rsidRPr="00D84816" w:rsidRDefault="00D84816" w:rsidP="00D84816">
      <w:pPr>
        <w:rPr>
          <w:bCs w:val="0"/>
        </w:rPr>
      </w:pPr>
      <w:r w:rsidRPr="00D84816">
        <w:rPr>
          <w:bCs w:val="0"/>
        </w:rPr>
        <w:pict w14:anchorId="2DAAF117">
          <v:rect id="_x0000_i1539" style="width:0;height:1.5pt" o:hralign="center" o:hrstd="t" o:hr="t" fillcolor="#a0a0a0" stroked="f"/>
        </w:pict>
      </w:r>
    </w:p>
    <w:p w14:paraId="50C8477D" w14:textId="77777777" w:rsidR="00D84816" w:rsidRPr="00D84816" w:rsidRDefault="00D84816" w:rsidP="00D84816">
      <w:pPr>
        <w:rPr>
          <w:b/>
        </w:rPr>
      </w:pPr>
      <w:r w:rsidRPr="00D84816">
        <w:rPr>
          <w:b/>
        </w:rPr>
        <w:t>Überleitung zu Abschnitt 3.4.8</w:t>
      </w:r>
    </w:p>
    <w:p w14:paraId="2E6B662B" w14:textId="77777777" w:rsidR="00D84816" w:rsidRPr="00D84816" w:rsidRDefault="00D84816" w:rsidP="00D84816">
      <w:pPr>
        <w:rPr>
          <w:bCs w:val="0"/>
        </w:rPr>
      </w:pPr>
      <w:r w:rsidRPr="00D84816">
        <w:rPr>
          <w:bCs w:val="0"/>
        </w:rPr>
        <w:t>Mit der Rekonstruktion funktionaler Raumstrukturen ist der Raumbegriff vollständig aus den Organisationsprinzipien des FRZK entwickelt worden. Im abschließenden Abschnitt dieses Kapitels wird nun gezeigt, dass auch der Zeitbegriff nicht als primitive Größe eingeführt werden muss. Stattdessen wird Zeit als mathematische Ordnung rekursiver Transformationen innerhalb funktionaler Raumstrukturen rekonstruiert. Damit schließt sich die Herleitung des Funktionalen Raum-Zeit-Kohärenzsystems von der funktionalen Unterscheidbarkeit bis zur mathematischen Rekonstruktion von Raum und Zeit.</w:t>
      </w:r>
    </w:p>
    <w:p w14:paraId="1D5C5EC3" w14:textId="23254A33" w:rsidR="00106528" w:rsidRDefault="00D84816" w:rsidP="0093314B">
      <w:pPr>
        <w:rPr>
          <w:rStyle w:val="SQLTabellen"/>
          <w:rFonts w:ascii="Calibri" w:hAnsi="Calibri"/>
          <w:b w:val="0"/>
          <w:bCs w:val="0"/>
          <w:sz w:val="24"/>
        </w:rPr>
      </w:pPr>
      <w:r w:rsidRPr="00D84816">
        <w:rPr>
          <w:rStyle w:val="SQLTabellen"/>
          <w:rFonts w:ascii="Calibri" w:hAnsi="Calibri"/>
          <w:b w:val="0"/>
          <w:bCs w:val="0"/>
          <w:sz w:val="24"/>
        </w:rPr>
        <w:sym w:font="Wingdings" w:char="F0E0"/>
      </w:r>
    </w:p>
    <w:p w14:paraId="72C8292B" w14:textId="77777777" w:rsidR="00D84816" w:rsidRPr="00D84816" w:rsidRDefault="00D84816" w:rsidP="00D84816">
      <w:pPr>
        <w:rPr>
          <w:bCs w:val="0"/>
        </w:rPr>
      </w:pPr>
      <w:r w:rsidRPr="00D84816">
        <w:rPr>
          <w:bCs w:val="0"/>
        </w:rPr>
        <w:t xml:space="preserve">Ich halte diese Überarbeitung für richtig. Nach der Entwicklung von 3.4.1–3.4.6 zeigt sich nämlich, dass </w:t>
      </w:r>
      <w:r w:rsidRPr="00D84816">
        <w:rPr>
          <w:b/>
        </w:rPr>
        <w:t>3.4.7 der eigentliche Kern des gesamten FRZK</w:t>
      </w:r>
      <w:r w:rsidRPr="00D84816">
        <w:rPr>
          <w:bCs w:val="0"/>
        </w:rPr>
        <w:t xml:space="preserve"> ist. Genau hier entscheidet sich, </w:t>
      </w:r>
      <w:r w:rsidRPr="00D84816">
        <w:rPr>
          <w:bCs w:val="0"/>
        </w:rPr>
        <w:lastRenderedPageBreak/>
        <w:t>ob Raum als vorausgesetztes Objekt erscheint oder tatsächlich aus der funktionalen Organisation hervorgeht.</w:t>
      </w:r>
    </w:p>
    <w:p w14:paraId="03E04166" w14:textId="77777777" w:rsidR="00D84816" w:rsidRPr="00D84816" w:rsidRDefault="00D84816" w:rsidP="00D84816">
      <w:pPr>
        <w:rPr>
          <w:bCs w:val="0"/>
        </w:rPr>
      </w:pPr>
      <w:r w:rsidRPr="00D84816">
        <w:rPr>
          <w:bCs w:val="0"/>
        </w:rPr>
        <w:t>Ich würde den Abschnitt deshalb nicht nur korrigieren, sondern vollständig neu aufbauen.</w:t>
      </w:r>
    </w:p>
    <w:p w14:paraId="4D399363" w14:textId="77777777" w:rsidR="00D84816" w:rsidRPr="00D84816" w:rsidRDefault="00D84816" w:rsidP="00D84816">
      <w:pPr>
        <w:rPr>
          <w:bCs w:val="0"/>
        </w:rPr>
      </w:pPr>
      <w:r w:rsidRPr="00D84816">
        <w:rPr>
          <w:bCs w:val="0"/>
        </w:rPr>
        <w:pict w14:anchorId="4A2BA143">
          <v:rect id="_x0000_i1609" style="width:0;height:1.5pt" o:hralign="center" o:hrstd="t" o:hr="t" fillcolor="#a0a0a0" stroked="f"/>
        </w:pict>
      </w:r>
    </w:p>
    <w:p w14:paraId="34D812AF" w14:textId="77777777" w:rsidR="00D84816" w:rsidRPr="00D84816" w:rsidRDefault="00D84816" w:rsidP="00D84816">
      <w:pPr>
        <w:rPr>
          <w:b/>
        </w:rPr>
      </w:pPr>
      <w:r w:rsidRPr="00D84816">
        <w:rPr>
          <w:b/>
        </w:rPr>
        <w:t>3.4.7 Rekonstruktion funktionaler Raumstrukturen</w:t>
      </w:r>
    </w:p>
    <w:p w14:paraId="6051959E" w14:textId="77777777" w:rsidR="00D84816" w:rsidRPr="00D84816" w:rsidRDefault="00D84816" w:rsidP="00D84816">
      <w:pPr>
        <w:rPr>
          <w:b/>
        </w:rPr>
      </w:pPr>
      <w:r w:rsidRPr="00D84816">
        <w:rPr>
          <w:b/>
        </w:rPr>
        <w:t>Motivation</w:t>
      </w:r>
    </w:p>
    <w:p w14:paraId="34E5CAA1" w14:textId="77777777" w:rsidR="00D84816" w:rsidRPr="00D84816" w:rsidRDefault="00D84816" w:rsidP="00D84816">
      <w:pPr>
        <w:rPr>
          <w:bCs w:val="0"/>
        </w:rPr>
      </w:pPr>
      <w:r w:rsidRPr="00D84816">
        <w:rPr>
          <w:bCs w:val="0"/>
        </w:rPr>
        <w:t>Mit Abschnitt 3.4.6 wurde die mathematische Rekonstruktion funktionaler Kohärenz abgeschlossen. Damit besitzt das Funktionale Raum-Zeit-Kohärenzsystem erstmals eine konsistente mathematische Beschreibung stabiler Organisationsstrukturen. Funktionale Zustände können unterschieden, miteinander in Beziehung gesetzt und durch rekursive Transformationen verändert werden. Gleichzeitig existieren Kohärenzstrukturen, welche die langfristige Stabilität dieser Organisation mathematisch charakterisieren.</w:t>
      </w:r>
    </w:p>
    <w:p w14:paraId="6E9B6278" w14:textId="77777777" w:rsidR="00D84816" w:rsidRPr="00D84816" w:rsidRDefault="00D84816" w:rsidP="00D84816">
      <w:pPr>
        <w:rPr>
          <w:bCs w:val="0"/>
        </w:rPr>
      </w:pPr>
      <w:r w:rsidRPr="00D84816">
        <w:rPr>
          <w:bCs w:val="0"/>
        </w:rPr>
        <w:t>Dennoch fehlt der Theorie noch ein zentrales Element. Bis zu diesem Punkt existieren ausschließlich funktionale Objekte. Weder geometrische Räume noch Koordinatensysteme oder topologische Strukturen wurden eingeführt. Gerade dieser Verzicht war das erklärte Ziel der axiomatischen Entwicklung. Raum soll im FRZK nicht vorausgesetzt, sondern aus den zuvor rekonstruierten Organisationsprinzipien hervorgehen.</w:t>
      </w:r>
    </w:p>
    <w:p w14:paraId="5A1D8995" w14:textId="77777777" w:rsidR="00D84816" w:rsidRPr="00D84816" w:rsidRDefault="00D84816" w:rsidP="00D84816">
      <w:pPr>
        <w:rPr>
          <w:bCs w:val="0"/>
        </w:rPr>
      </w:pPr>
      <w:r w:rsidRPr="00D84816">
        <w:rPr>
          <w:bCs w:val="0"/>
        </w:rPr>
        <w:t>Die entscheidende Frage lautet daher:</w:t>
      </w:r>
    </w:p>
    <w:p w14:paraId="3A33F9DD" w14:textId="77777777" w:rsidR="00D84816" w:rsidRPr="00D84816" w:rsidRDefault="00D84816" w:rsidP="00D84816">
      <w:pPr>
        <w:rPr>
          <w:bCs w:val="0"/>
        </w:rPr>
      </w:pPr>
      <w:r w:rsidRPr="00D84816">
        <w:rPr>
          <w:b/>
        </w:rPr>
        <w:t>Welche mathematische Eigenschaft muss eine funktionale Organisation besitzen, damit sie als Raum interpretiert werden kann?</w:t>
      </w:r>
    </w:p>
    <w:p w14:paraId="770559DD" w14:textId="77777777" w:rsidR="00D84816" w:rsidRPr="00D84816" w:rsidRDefault="00D84816" w:rsidP="00D84816">
      <w:pPr>
        <w:rPr>
          <w:bCs w:val="0"/>
        </w:rPr>
      </w:pPr>
      <w:r w:rsidRPr="00D84816">
        <w:rPr>
          <w:bCs w:val="0"/>
        </w:rPr>
        <w:t xml:space="preserve">Die Antwort liegt nicht in geometrischen Abständen oder Koordinaten. Beide würden bereits einen Raum voraussetzen. Ebenso wenig </w:t>
      </w:r>
      <w:proofErr w:type="gramStart"/>
      <w:r w:rsidRPr="00D84816">
        <w:rPr>
          <w:bCs w:val="0"/>
        </w:rPr>
        <w:t>werden</w:t>
      </w:r>
      <w:proofErr w:type="gramEnd"/>
      <w:r w:rsidRPr="00D84816">
        <w:rPr>
          <w:bCs w:val="0"/>
        </w:rPr>
        <w:t xml:space="preserve"> Metriken oder Topologien benötigt. Die einzige Struktur, die bisher vollständig rekonstruiert wurde und ohne zusätzliche Voraussetzungen auskommt, ist die rekursive Transformation funktionaler Zustände.</w:t>
      </w:r>
    </w:p>
    <w:p w14:paraId="23557789" w14:textId="77777777" w:rsidR="00D84816" w:rsidRPr="00D84816" w:rsidRDefault="00D84816" w:rsidP="00D84816">
      <w:pPr>
        <w:rPr>
          <w:bCs w:val="0"/>
        </w:rPr>
      </w:pPr>
      <w:r w:rsidRPr="00D84816">
        <w:rPr>
          <w:bCs w:val="0"/>
        </w:rPr>
        <w:t>Daraus ergibt sich ein grundlegender Gedanke des FRZK:</w:t>
      </w:r>
    </w:p>
    <w:p w14:paraId="20D78D2D" w14:textId="77777777" w:rsidR="00D84816" w:rsidRPr="00D84816" w:rsidRDefault="00D84816" w:rsidP="00D84816">
      <w:pPr>
        <w:rPr>
          <w:bCs w:val="0"/>
        </w:rPr>
      </w:pPr>
      <w:r w:rsidRPr="00D84816">
        <w:rPr>
          <w:b/>
        </w:rPr>
        <w:t>Raum ist keine Menge von Punkten, sondern die Struktur der Erreichbarkeit funktionaler Zustände.</w:t>
      </w:r>
    </w:p>
    <w:p w14:paraId="084FB8FD" w14:textId="77777777" w:rsidR="00D84816" w:rsidRPr="00D84816" w:rsidRDefault="00D84816" w:rsidP="00D84816">
      <w:pPr>
        <w:rPr>
          <w:bCs w:val="0"/>
        </w:rPr>
      </w:pPr>
      <w:r w:rsidRPr="00D84816">
        <w:rPr>
          <w:bCs w:val="0"/>
        </w:rPr>
        <w:t>Dieser Satz stellt den eigentlichen Übergang von der Organisationsmathematik zur Raumtheorie dar.</w:t>
      </w:r>
    </w:p>
    <w:p w14:paraId="757879E1" w14:textId="77777777" w:rsidR="00D84816" w:rsidRPr="00D84816" w:rsidRDefault="00D84816" w:rsidP="00D84816">
      <w:pPr>
        <w:rPr>
          <w:bCs w:val="0"/>
        </w:rPr>
      </w:pPr>
      <w:r w:rsidRPr="00D84816">
        <w:rPr>
          <w:bCs w:val="0"/>
        </w:rPr>
        <w:pict w14:anchorId="06D674E4">
          <v:rect id="_x0000_i1610" style="width:0;height:1.5pt" o:hralign="center" o:hrstd="t" o:hr="t" fillcolor="#a0a0a0" stroked="f"/>
        </w:pict>
      </w:r>
    </w:p>
    <w:p w14:paraId="29E8A0E1" w14:textId="77777777" w:rsidR="00D84816" w:rsidRPr="00D84816" w:rsidRDefault="00D84816" w:rsidP="00D84816">
      <w:pPr>
        <w:rPr>
          <w:b/>
        </w:rPr>
      </w:pPr>
      <w:r w:rsidRPr="00D84816">
        <w:rPr>
          <w:b/>
        </w:rPr>
        <w:t>Definition 3.4.14 (Funktionale Erreichbarkeit)</w:t>
      </w:r>
    </w:p>
    <w:p w14:paraId="5C70A031" w14:textId="77777777" w:rsidR="00D84816" w:rsidRPr="00D84816" w:rsidRDefault="00D84816" w:rsidP="00D84816">
      <w:pPr>
        <w:rPr>
          <w:bCs w:val="0"/>
        </w:rPr>
      </w:pPr>
      <w:r w:rsidRPr="00D84816">
        <w:rPr>
          <w:bCs w:val="0"/>
        </w:rPr>
        <w:t>Seien</w:t>
      </w:r>
    </w:p>
    <w:p w14:paraId="67BE6A70"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x_</w:t>
      </w:r>
      <w:proofErr w:type="gramStart"/>
      <w:r w:rsidRPr="00D84816">
        <w:rPr>
          <w:bCs w:val="0"/>
        </w:rPr>
        <w:t>i,x</w:t>
      </w:r>
      <w:proofErr w:type="gramEnd"/>
      <w:r w:rsidRPr="00D84816">
        <w:rPr>
          <w:bCs w:val="0"/>
        </w:rPr>
        <w:t>_j</w:t>
      </w:r>
      <w:proofErr w:type="spellEnd"/>
      <w:r w:rsidRPr="00D84816">
        <w:rPr>
          <w:bCs w:val="0"/>
        </w:rPr>
        <w:t>\in\</w:t>
      </w:r>
      <w:proofErr w:type="spellStart"/>
      <w:r w:rsidRPr="00D84816">
        <w:rPr>
          <w:bCs w:val="0"/>
        </w:rPr>
        <w:t>mathcal</w:t>
      </w:r>
      <w:proofErr w:type="spellEnd"/>
      <w:r w:rsidRPr="00D84816">
        <w:rPr>
          <w:bCs w:val="0"/>
        </w:rPr>
        <w:t xml:space="preserve"> X_F.</w:t>
      </w:r>
      <w:r w:rsidRPr="00D84816">
        <w:rPr>
          <w:bCs w:val="0"/>
        </w:rPr>
        <w:br/>
        <w:t>]</w:t>
      </w:r>
    </w:p>
    <w:p w14:paraId="0F064772" w14:textId="77777777" w:rsidR="00D84816" w:rsidRPr="00D84816" w:rsidRDefault="00D84816" w:rsidP="00D84816">
      <w:pPr>
        <w:rPr>
          <w:bCs w:val="0"/>
        </w:rPr>
      </w:pPr>
      <w:r w:rsidRPr="00D84816">
        <w:rPr>
          <w:bCs w:val="0"/>
        </w:rPr>
        <w:t>Der Zustand (</w:t>
      </w:r>
      <w:proofErr w:type="spellStart"/>
      <w:r w:rsidRPr="00D84816">
        <w:rPr>
          <w:bCs w:val="0"/>
        </w:rPr>
        <w:t>x_j</w:t>
      </w:r>
      <w:proofErr w:type="spellEnd"/>
      <w:r w:rsidRPr="00D84816">
        <w:rPr>
          <w:bCs w:val="0"/>
        </w:rPr>
        <w:t xml:space="preserve">) heißt </w:t>
      </w:r>
      <w:r w:rsidRPr="00D84816">
        <w:rPr>
          <w:b/>
        </w:rPr>
        <w:t>von (</w:t>
      </w:r>
      <w:proofErr w:type="spellStart"/>
      <w:r w:rsidRPr="00D84816">
        <w:rPr>
          <w:b/>
        </w:rPr>
        <w:t>x_i</w:t>
      </w:r>
      <w:proofErr w:type="spellEnd"/>
      <w:r w:rsidRPr="00D84816">
        <w:rPr>
          <w:b/>
        </w:rPr>
        <w:t>) funktional erreichbar</w:t>
      </w:r>
      <w:r w:rsidRPr="00D84816">
        <w:rPr>
          <w:bCs w:val="0"/>
        </w:rPr>
        <w:t>, wenn eine endliche Folge rekursiver Transformationen existiert, welche (</w:t>
      </w:r>
      <w:proofErr w:type="spellStart"/>
      <w:r w:rsidRPr="00D84816">
        <w:rPr>
          <w:bCs w:val="0"/>
        </w:rPr>
        <w:t>x_i</w:t>
      </w:r>
      <w:proofErr w:type="spellEnd"/>
      <w:r w:rsidRPr="00D84816">
        <w:rPr>
          <w:bCs w:val="0"/>
        </w:rPr>
        <w:t>) in (</w:t>
      </w:r>
      <w:proofErr w:type="spellStart"/>
      <w:r w:rsidRPr="00D84816">
        <w:rPr>
          <w:bCs w:val="0"/>
        </w:rPr>
        <w:t>x_j</w:t>
      </w:r>
      <w:proofErr w:type="spellEnd"/>
      <w:r w:rsidRPr="00D84816">
        <w:rPr>
          <w:bCs w:val="0"/>
        </w:rPr>
        <w:t>) überführt.</w:t>
      </w:r>
    </w:p>
    <w:p w14:paraId="7EEFA472" w14:textId="77777777" w:rsidR="00D84816" w:rsidRPr="00D84816" w:rsidRDefault="00D84816" w:rsidP="00D84816">
      <w:pPr>
        <w:rPr>
          <w:bCs w:val="0"/>
        </w:rPr>
      </w:pPr>
      <w:r w:rsidRPr="00D84816">
        <w:rPr>
          <w:bCs w:val="0"/>
        </w:rPr>
        <w:t>Formal wird die Erreichbarkeitsrelation definiert durch</w:t>
      </w:r>
    </w:p>
    <w:p w14:paraId="4A84A6EB" w14:textId="77777777" w:rsidR="00D84816" w:rsidRPr="00D84816" w:rsidRDefault="00D84816" w:rsidP="00D84816">
      <w:pPr>
        <w:rPr>
          <w:b/>
        </w:rPr>
      </w:pPr>
      <w:r w:rsidRPr="00D84816">
        <w:rPr>
          <w:b/>
        </w:rPr>
        <w:t>[</w:t>
      </w:r>
      <w:r w:rsidRPr="00D84816">
        <w:rPr>
          <w:b/>
        </w:rPr>
        <w:br/>
      </w:r>
      <w:proofErr w:type="spellStart"/>
      <w:r w:rsidRPr="00D84816">
        <w:rPr>
          <w:b/>
        </w:rPr>
        <w:t>x_i</w:t>
      </w:r>
      <w:proofErr w:type="spellEnd"/>
      <w:r w:rsidRPr="00D84816">
        <w:rPr>
          <w:b/>
        </w:rPr>
        <w:br/>
      </w:r>
      <w:r w:rsidRPr="00D84816">
        <w:rPr>
          <w:b/>
        </w:rPr>
        <w:lastRenderedPageBreak/>
        <w:t>\</w:t>
      </w:r>
      <w:proofErr w:type="spellStart"/>
      <w:r w:rsidRPr="00D84816">
        <w:rPr>
          <w:b/>
        </w:rPr>
        <w:t>leadsto</w:t>
      </w:r>
      <w:proofErr w:type="spellEnd"/>
      <w:r w:rsidRPr="00D84816">
        <w:rPr>
          <w:b/>
        </w:rPr>
        <w:br/>
      </w:r>
      <w:proofErr w:type="spellStart"/>
      <w:r w:rsidRPr="00D84816">
        <w:rPr>
          <w:b/>
        </w:rPr>
        <w:t>x_j</w:t>
      </w:r>
      <w:proofErr w:type="spellEnd"/>
      <w:r w:rsidRPr="00D84816">
        <w:rPr>
          <w:b/>
        </w:rPr>
        <w:br/>
        <w:t>\</w:t>
      </w:r>
      <w:proofErr w:type="spellStart"/>
      <w:r w:rsidRPr="00D84816">
        <w:rPr>
          <w:b/>
        </w:rPr>
        <w:t>Longleftrightarrow</w:t>
      </w:r>
      <w:proofErr w:type="spellEnd"/>
      <w:r w:rsidRPr="00D84816">
        <w:rPr>
          <w:b/>
        </w:rPr>
        <w:br/>
        <w:t>\</w:t>
      </w:r>
      <w:proofErr w:type="spellStart"/>
      <w:proofErr w:type="gramStart"/>
      <w:r w:rsidRPr="00D84816">
        <w:rPr>
          <w:b/>
        </w:rPr>
        <w:t>exists,n</w:t>
      </w:r>
      <w:proofErr w:type="spellEnd"/>
      <w:proofErr w:type="gramEnd"/>
      <w:r w:rsidRPr="00D84816">
        <w:rPr>
          <w:b/>
        </w:rPr>
        <w:t>\in\</w:t>
      </w:r>
      <w:proofErr w:type="spellStart"/>
      <w:r w:rsidRPr="00D84816">
        <w:rPr>
          <w:b/>
        </w:rPr>
        <w:t>mathbb</w:t>
      </w:r>
      <w:proofErr w:type="spellEnd"/>
      <w:r w:rsidRPr="00D84816">
        <w:rPr>
          <w:b/>
        </w:rPr>
        <w:t xml:space="preserve"> N_0:</w:t>
      </w:r>
      <w:r w:rsidRPr="00D84816">
        <w:rPr>
          <w:b/>
        </w:rPr>
        <w:br/>
        <w:t>;</w:t>
      </w:r>
      <w:r w:rsidRPr="00D84816">
        <w:rPr>
          <w:b/>
        </w:rPr>
        <w:br/>
      </w:r>
      <w:proofErr w:type="spellStart"/>
      <w:r w:rsidRPr="00D84816">
        <w:rPr>
          <w:b/>
        </w:rPr>
        <w:t>x_j</w:t>
      </w:r>
      <w:proofErr w:type="spellEnd"/>
    </w:p>
    <w:p w14:paraId="5E0468CD"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proofErr w:type="spellStart"/>
      <w:r w:rsidRPr="00D84816">
        <w:rPr>
          <w:bCs w:val="0"/>
        </w:rPr>
        <w:t>x_i</w:t>
      </w:r>
      <w:proofErr w:type="spellEnd"/>
      <w:r w:rsidRPr="00D84816">
        <w:rPr>
          <w:bCs w:val="0"/>
        </w:rPr>
        <w:t>).</w:t>
      </w:r>
      <w:r w:rsidRPr="00D84816">
        <w:rPr>
          <w:bCs w:val="0"/>
        </w:rPr>
        <w:br/>
        <w:t>\tag{3.135}</w:t>
      </w:r>
      <w:r w:rsidRPr="00D84816">
        <w:rPr>
          <w:bCs w:val="0"/>
        </w:rPr>
        <w:br/>
        <w:t>]</w:t>
      </w:r>
    </w:p>
    <w:p w14:paraId="6A355BBC"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x_i</w:t>
      </w:r>
      <w:proofErr w:type="spellEnd"/>
      <w:r w:rsidRPr="00D84816">
        <w:rPr>
          <w:bCs w:val="0"/>
        </w:rPr>
        <w:t>\</w:t>
      </w:r>
      <w:proofErr w:type="spellStart"/>
      <w:r w:rsidRPr="00D84816">
        <w:rPr>
          <w:bCs w:val="0"/>
        </w:rPr>
        <w:t>leadsto</w:t>
      </w:r>
      <w:proofErr w:type="spellEnd"/>
      <w:r w:rsidRPr="00D84816">
        <w:rPr>
          <w:bCs w:val="0"/>
        </w:rPr>
        <w:t xml:space="preserve"> </w:t>
      </w:r>
      <w:proofErr w:type="spellStart"/>
      <w:r w:rsidRPr="00D84816">
        <w:rPr>
          <w:bCs w:val="0"/>
        </w:rPr>
        <w:t>x_j</w:t>
      </w:r>
      <w:proofErr w:type="spellEnd"/>
      <w:proofErr w:type="gramStart"/>
      <w:r w:rsidRPr="00D84816">
        <w:rPr>
          <w:bCs w:val="0"/>
        </w:rPr>
        <w:t>\</w:t>
      </w:r>
      <w:proofErr w:type="spellStart"/>
      <w:r w:rsidRPr="00D84816">
        <w:rPr>
          <w:bCs w:val="0"/>
        </w:rPr>
        <w:t>Longleftrightarrow</w:t>
      </w:r>
      <w:proofErr w:type="spellEnd"/>
      <w:r w:rsidRPr="00D84816">
        <w:rPr>
          <w:bCs w:val="0"/>
        </w:rPr>
        <w:t>\</w:t>
      </w:r>
      <w:proofErr w:type="spellStart"/>
      <w:r w:rsidRPr="00D84816">
        <w:rPr>
          <w:bCs w:val="0"/>
        </w:rPr>
        <w:t>exists</w:t>
      </w:r>
      <w:proofErr w:type="spellEnd"/>
      <w:r w:rsidRPr="00D84816">
        <w:rPr>
          <w:bCs w:val="0"/>
        </w:rPr>
        <w:t>\,n</w:t>
      </w:r>
      <w:proofErr w:type="gramEnd"/>
      <w:r w:rsidRPr="00D84816">
        <w:rPr>
          <w:bCs w:val="0"/>
        </w:rPr>
        <w:t>\in\</w:t>
      </w:r>
      <w:proofErr w:type="spellStart"/>
      <w:r w:rsidRPr="00D84816">
        <w:rPr>
          <w:bCs w:val="0"/>
        </w:rPr>
        <w:t>mathbb</w:t>
      </w:r>
      <w:proofErr w:type="spellEnd"/>
      <w:r w:rsidRPr="00D84816">
        <w:rPr>
          <w:bCs w:val="0"/>
        </w:rPr>
        <w:t xml:space="preserve"> N_0:\;</w:t>
      </w:r>
      <w:proofErr w:type="spellStart"/>
      <w:r w:rsidRPr="00D84816">
        <w:rPr>
          <w:bCs w:val="0"/>
        </w:rPr>
        <w:t>x_j</w:t>
      </w:r>
      <w:proofErr w:type="spellEnd"/>
      <w:r w:rsidRPr="00D84816">
        <w:rPr>
          <w:bCs w:val="0"/>
        </w:rPr>
        <w:t>=\</w:t>
      </w:r>
      <w:proofErr w:type="spellStart"/>
      <w:r w:rsidRPr="00D84816">
        <w:rPr>
          <w:bCs w:val="0"/>
        </w:rPr>
        <w:t>mathcal</w:t>
      </w:r>
      <w:proofErr w:type="spellEnd"/>
      <w:r w:rsidRPr="00D84816">
        <w:rPr>
          <w:bCs w:val="0"/>
        </w:rPr>
        <w:t xml:space="preserve"> T_F^{\,n}(</w:t>
      </w:r>
      <w:proofErr w:type="spellStart"/>
      <w:r w:rsidRPr="00D84816">
        <w:rPr>
          <w:bCs w:val="0"/>
        </w:rPr>
        <w:t>x_i</w:t>
      </w:r>
      <w:proofErr w:type="spellEnd"/>
      <w:r w:rsidRPr="00D84816">
        <w:rPr>
          <w:bCs w:val="0"/>
        </w:rPr>
        <w:t>)</w:t>
      </w:r>
    </w:p>
    <w:p w14:paraId="1C0D1E48" w14:textId="77777777" w:rsidR="00D84816" w:rsidRPr="00D84816" w:rsidRDefault="00D84816" w:rsidP="00D84816">
      <w:pPr>
        <w:rPr>
          <w:bCs w:val="0"/>
        </w:rPr>
      </w:pPr>
      <w:r w:rsidRPr="00D84816">
        <w:rPr>
          <w:bCs w:val="0"/>
        </w:rPr>
        <w:t>Dabei bezeichnet</w:t>
      </w:r>
    </w:p>
    <w:p w14:paraId="3E4F619C" w14:textId="77777777" w:rsidR="00D84816" w:rsidRPr="00D84816" w:rsidRDefault="00D84816" w:rsidP="00D84816">
      <w:pPr>
        <w:numPr>
          <w:ilvl w:val="0"/>
          <w:numId w:val="27"/>
        </w:numPr>
        <w:rPr>
          <w:bCs w:val="0"/>
        </w:rPr>
      </w:pPr>
      <w:r w:rsidRPr="00D84816">
        <w:rPr>
          <w:bCs w:val="0"/>
        </w:rPr>
        <w:t>(\</w:t>
      </w:r>
      <w:proofErr w:type="spellStart"/>
      <w:r w:rsidRPr="00D84816">
        <w:rPr>
          <w:bCs w:val="0"/>
        </w:rPr>
        <w:t>leadsto</w:t>
      </w:r>
      <w:proofErr w:type="spellEnd"/>
      <w:r w:rsidRPr="00D84816">
        <w:rPr>
          <w:bCs w:val="0"/>
        </w:rPr>
        <w:t>) die funktionale Erreichbarkeitsrelation,</w:t>
      </w:r>
    </w:p>
    <w:p w14:paraId="06607305" w14:textId="77777777" w:rsidR="00D84816" w:rsidRPr="00D84816" w:rsidRDefault="00D84816" w:rsidP="00D84816">
      <w:pPr>
        <w:numPr>
          <w:ilvl w:val="0"/>
          <w:numId w:val="27"/>
        </w:numPr>
        <w:rPr>
          <w:bCs w:val="0"/>
        </w:rPr>
      </w:pPr>
      <w:r w:rsidRPr="00D84816">
        <w:rPr>
          <w:bCs w:val="0"/>
        </w:rPr>
        <w:t>(\</w:t>
      </w:r>
      <w:proofErr w:type="spellStart"/>
      <w:r w:rsidRPr="00D84816">
        <w:rPr>
          <w:bCs w:val="0"/>
        </w:rPr>
        <w:t>mathcal</w:t>
      </w:r>
      <w:proofErr w:type="spellEnd"/>
      <w:r w:rsidRPr="00D84816">
        <w:rPr>
          <w:bCs w:val="0"/>
        </w:rPr>
        <w:t xml:space="preserve"> T_F</w:t>
      </w:r>
      <w:proofErr w:type="gramStart"/>
      <w:r w:rsidRPr="00D84816">
        <w:rPr>
          <w:bCs w:val="0"/>
        </w:rPr>
        <w:t>^{</w:t>
      </w:r>
      <w:proofErr w:type="gramEnd"/>
      <w:r w:rsidRPr="00D84816">
        <w:rPr>
          <w:bCs w:val="0"/>
        </w:rPr>
        <w:t>,0}) die Identitätstransformation.</w:t>
      </w:r>
    </w:p>
    <w:p w14:paraId="3D293606" w14:textId="77777777" w:rsidR="00D84816" w:rsidRPr="00D84816" w:rsidRDefault="00D84816" w:rsidP="00D84816">
      <w:pPr>
        <w:rPr>
          <w:bCs w:val="0"/>
        </w:rPr>
      </w:pPr>
      <w:r w:rsidRPr="00D84816">
        <w:rPr>
          <w:bCs w:val="0"/>
        </w:rPr>
        <w:t>Diese Definition verwendet ausschließlich bereits rekonstruierte mathematische Objekte. Es werden keine zusätzlichen Annahmen eingeführt.</w:t>
      </w:r>
    </w:p>
    <w:p w14:paraId="710A4849" w14:textId="77777777" w:rsidR="00D84816" w:rsidRPr="00D84816" w:rsidRDefault="00D84816" w:rsidP="00D84816">
      <w:pPr>
        <w:rPr>
          <w:bCs w:val="0"/>
        </w:rPr>
      </w:pPr>
      <w:r w:rsidRPr="00D84816">
        <w:rPr>
          <w:bCs w:val="0"/>
        </w:rPr>
        <w:pict w14:anchorId="6C4EF15E">
          <v:rect id="_x0000_i1611" style="width:0;height:1.5pt" o:hralign="center" o:hrstd="t" o:hr="t" fillcolor="#a0a0a0" stroked="f"/>
        </w:pict>
      </w:r>
    </w:p>
    <w:p w14:paraId="32841CFE" w14:textId="77777777" w:rsidR="00D84816" w:rsidRPr="00D84816" w:rsidRDefault="00D84816" w:rsidP="00D84816">
      <w:pPr>
        <w:rPr>
          <w:b/>
        </w:rPr>
      </w:pPr>
      <w:r w:rsidRPr="00D84816">
        <w:rPr>
          <w:b/>
        </w:rPr>
        <w:t>Interpretation</w:t>
      </w:r>
    </w:p>
    <w:p w14:paraId="11591B83" w14:textId="77777777" w:rsidR="00D84816" w:rsidRPr="00D84816" w:rsidRDefault="00D84816" w:rsidP="00D84816">
      <w:pPr>
        <w:rPr>
          <w:bCs w:val="0"/>
        </w:rPr>
      </w:pPr>
      <w:r w:rsidRPr="00D84816">
        <w:rPr>
          <w:bCs w:val="0"/>
        </w:rPr>
        <w:t>Die funktionale Erreichbarkeit beschreibt keine räumliche Bewegung und keinen zeitlichen Ablauf. Sie gibt ausschließlich an, dass zwei funktionale Zustände durch eine endliche Folge zulässiger Transformationen miteinander verbunden sind.</w:t>
      </w:r>
    </w:p>
    <w:p w14:paraId="22811EE6" w14:textId="77777777" w:rsidR="00D84816" w:rsidRPr="00D84816" w:rsidRDefault="00D84816" w:rsidP="00D84816">
      <w:pPr>
        <w:rPr>
          <w:bCs w:val="0"/>
        </w:rPr>
      </w:pPr>
      <w:r w:rsidRPr="00D84816">
        <w:rPr>
          <w:bCs w:val="0"/>
        </w:rPr>
        <w:t>Raum entsteht damit nicht aus Lagebeziehungen, sondern aus der Struktur möglicher Übergänge.</w:t>
      </w:r>
    </w:p>
    <w:p w14:paraId="4E8B1AC5" w14:textId="77777777" w:rsidR="00D84816" w:rsidRPr="00D84816" w:rsidRDefault="00D84816" w:rsidP="00D84816">
      <w:pPr>
        <w:rPr>
          <w:bCs w:val="0"/>
        </w:rPr>
      </w:pPr>
      <w:r w:rsidRPr="00D84816">
        <w:rPr>
          <w:bCs w:val="0"/>
        </w:rPr>
        <w:pict w14:anchorId="2B8E993D">
          <v:rect id="_x0000_i1612" style="width:0;height:1.5pt" o:hralign="center" o:hrstd="t" o:hr="t" fillcolor="#a0a0a0" stroked="f"/>
        </w:pict>
      </w:r>
    </w:p>
    <w:p w14:paraId="498EE0C4" w14:textId="77777777" w:rsidR="00D84816" w:rsidRPr="00D84816" w:rsidRDefault="00D84816" w:rsidP="00D84816">
      <w:pPr>
        <w:rPr>
          <w:b/>
        </w:rPr>
      </w:pPr>
      <w:r w:rsidRPr="00D84816">
        <w:rPr>
          <w:b/>
        </w:rPr>
        <w:t>Lemma 3.4.13 (Reflexivität)</w:t>
      </w:r>
    </w:p>
    <w:p w14:paraId="095199F2" w14:textId="77777777" w:rsidR="00D84816" w:rsidRPr="00D84816" w:rsidRDefault="00D84816" w:rsidP="00D84816">
      <w:pPr>
        <w:rPr>
          <w:bCs w:val="0"/>
        </w:rPr>
      </w:pPr>
      <w:r w:rsidRPr="00D84816">
        <w:rPr>
          <w:bCs w:val="0"/>
        </w:rPr>
        <w:t>Für jeden funktionalen Zustand gilt</w:t>
      </w:r>
    </w:p>
    <w:p w14:paraId="1A8B8B1E" w14:textId="77777777" w:rsidR="00D84816" w:rsidRPr="00D84816" w:rsidRDefault="00D84816" w:rsidP="00D84816">
      <w:pPr>
        <w:rPr>
          <w:bCs w:val="0"/>
        </w:rPr>
      </w:pPr>
      <w:r w:rsidRPr="00D84816">
        <w:rPr>
          <w:bCs w:val="0"/>
        </w:rPr>
        <w:t>[</w:t>
      </w:r>
      <w:r w:rsidRPr="00D84816">
        <w:rPr>
          <w:bCs w:val="0"/>
        </w:rPr>
        <w:br/>
        <w:t>x</w:t>
      </w:r>
      <w:r w:rsidRPr="00D84816">
        <w:rPr>
          <w:bCs w:val="0"/>
        </w:rPr>
        <w:br/>
        <w:t>\</w:t>
      </w:r>
      <w:proofErr w:type="spellStart"/>
      <w:r w:rsidRPr="00D84816">
        <w:rPr>
          <w:bCs w:val="0"/>
        </w:rPr>
        <w:t>leadsto</w:t>
      </w:r>
      <w:proofErr w:type="spellEnd"/>
      <w:r w:rsidRPr="00D84816">
        <w:rPr>
          <w:bCs w:val="0"/>
        </w:rPr>
        <w:br/>
        <w:t>x.</w:t>
      </w:r>
      <w:r w:rsidRPr="00D84816">
        <w:rPr>
          <w:bCs w:val="0"/>
        </w:rPr>
        <w:br/>
        <w:t>\</w:t>
      </w:r>
      <w:proofErr w:type="gramStart"/>
      <w:r w:rsidRPr="00D84816">
        <w:rPr>
          <w:bCs w:val="0"/>
        </w:rPr>
        <w:t>tag{</w:t>
      </w:r>
      <w:proofErr w:type="gramEnd"/>
      <w:r w:rsidRPr="00D84816">
        <w:rPr>
          <w:bCs w:val="0"/>
        </w:rPr>
        <w:t>3.136}</w:t>
      </w:r>
      <w:r w:rsidRPr="00D84816">
        <w:rPr>
          <w:bCs w:val="0"/>
        </w:rPr>
        <w:br/>
        <w:t>]</w:t>
      </w:r>
    </w:p>
    <w:p w14:paraId="7664CC32"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x\</w:t>
      </w:r>
      <w:proofErr w:type="spellStart"/>
      <w:r w:rsidRPr="00D84816">
        <w:rPr>
          <w:bCs w:val="0"/>
        </w:rPr>
        <w:t>leadsto</w:t>
      </w:r>
      <w:proofErr w:type="spellEnd"/>
      <w:r w:rsidRPr="00D84816">
        <w:rPr>
          <w:bCs w:val="0"/>
        </w:rPr>
        <w:t xml:space="preserve"> x</w:t>
      </w:r>
    </w:p>
    <w:p w14:paraId="13FA9340" w14:textId="77777777" w:rsidR="00D84816" w:rsidRPr="00D84816" w:rsidRDefault="00D84816" w:rsidP="00D84816">
      <w:pPr>
        <w:rPr>
          <w:b/>
        </w:rPr>
      </w:pPr>
      <w:r w:rsidRPr="00D84816">
        <w:rPr>
          <w:b/>
        </w:rPr>
        <w:t>Beweis</w:t>
      </w:r>
    </w:p>
    <w:p w14:paraId="0EEFC61C" w14:textId="77777777" w:rsidR="00D84816" w:rsidRPr="00D84816" w:rsidRDefault="00D84816" w:rsidP="00D84816">
      <w:pPr>
        <w:rPr>
          <w:bCs w:val="0"/>
        </w:rPr>
      </w:pPr>
      <w:r w:rsidRPr="00D84816">
        <w:rPr>
          <w:bCs w:val="0"/>
        </w:rPr>
        <w:t>Für</w:t>
      </w:r>
    </w:p>
    <w:p w14:paraId="1F8FDB11" w14:textId="77777777" w:rsidR="00D84816" w:rsidRPr="00D84816" w:rsidRDefault="00D84816" w:rsidP="00D84816">
      <w:pPr>
        <w:rPr>
          <w:bCs w:val="0"/>
        </w:rPr>
      </w:pPr>
      <w:r w:rsidRPr="00D84816">
        <w:rPr>
          <w:bCs w:val="0"/>
        </w:rPr>
        <w:t>[</w:t>
      </w:r>
      <w:r w:rsidRPr="00D84816">
        <w:rPr>
          <w:bCs w:val="0"/>
        </w:rPr>
        <w:br/>
        <w:t>n=0</w:t>
      </w:r>
      <w:r w:rsidRPr="00D84816">
        <w:rPr>
          <w:bCs w:val="0"/>
        </w:rPr>
        <w:br/>
        <w:t>]</w:t>
      </w:r>
    </w:p>
    <w:p w14:paraId="6CD3EC2C" w14:textId="77777777" w:rsidR="00D84816" w:rsidRPr="00D84816" w:rsidRDefault="00D84816" w:rsidP="00D84816">
      <w:pPr>
        <w:rPr>
          <w:bCs w:val="0"/>
        </w:rPr>
      </w:pPr>
      <w:r w:rsidRPr="00D84816">
        <w:rPr>
          <w:bCs w:val="0"/>
        </w:rPr>
        <w:t>ist</w:t>
      </w:r>
    </w:p>
    <w:p w14:paraId="19183B63" w14:textId="77777777" w:rsidR="00D84816" w:rsidRPr="00D84816" w:rsidRDefault="00D84816" w:rsidP="00D84816">
      <w:pPr>
        <w:rPr>
          <w:b/>
        </w:rPr>
      </w:pPr>
      <w:r w:rsidRPr="00D84816">
        <w:rPr>
          <w:b/>
        </w:rPr>
        <w:lastRenderedPageBreak/>
        <w:t>[</w:t>
      </w:r>
      <w:r w:rsidRPr="00D84816">
        <w:rPr>
          <w:b/>
        </w:rPr>
        <w:br/>
        <w:t>\</w:t>
      </w:r>
      <w:proofErr w:type="spellStart"/>
      <w:r w:rsidRPr="00D84816">
        <w:rPr>
          <w:b/>
        </w:rPr>
        <w:t>mathcal</w:t>
      </w:r>
      <w:proofErr w:type="spellEnd"/>
      <w:r w:rsidRPr="00D84816">
        <w:rPr>
          <w:b/>
        </w:rPr>
        <w:t xml:space="preserve"> T_F</w:t>
      </w:r>
      <w:proofErr w:type="gramStart"/>
      <w:r w:rsidRPr="00D84816">
        <w:rPr>
          <w:b/>
        </w:rPr>
        <w:t>^{</w:t>
      </w:r>
      <w:proofErr w:type="gramEnd"/>
      <w:r w:rsidRPr="00D84816">
        <w:rPr>
          <w:b/>
        </w:rPr>
        <w:t>,0}</w:t>
      </w:r>
    </w:p>
    <w:p w14:paraId="51AB11EA" w14:textId="77777777" w:rsidR="00D84816" w:rsidRPr="00D84816" w:rsidRDefault="00D84816" w:rsidP="00D84816">
      <w:pPr>
        <w:rPr>
          <w:bCs w:val="0"/>
        </w:rPr>
      </w:pPr>
      <w:r w:rsidRPr="00D84816">
        <w:rPr>
          <w:bCs w:val="0"/>
        </w:rPr>
        <w:t>\</w:t>
      </w:r>
      <w:proofErr w:type="spellStart"/>
      <w:r w:rsidRPr="00D84816">
        <w:rPr>
          <w:bCs w:val="0"/>
        </w:rPr>
        <w:t>mathrm</w:t>
      </w:r>
      <w:proofErr w:type="spellEnd"/>
      <w:r w:rsidRPr="00D84816">
        <w:rPr>
          <w:bCs w:val="0"/>
        </w:rPr>
        <w:t>{</w:t>
      </w:r>
      <w:proofErr w:type="spellStart"/>
      <w:r w:rsidRPr="00D84816">
        <w:rPr>
          <w:bCs w:val="0"/>
        </w:rPr>
        <w:t>id</w:t>
      </w:r>
      <w:proofErr w:type="spellEnd"/>
      <w:r w:rsidRPr="00D84816">
        <w:rPr>
          <w:bCs w:val="0"/>
        </w:rPr>
        <w:t>},</w:t>
      </w:r>
      <w:r w:rsidRPr="00D84816">
        <w:rPr>
          <w:bCs w:val="0"/>
        </w:rPr>
        <w:br/>
        <w:t>]</w:t>
      </w:r>
    </w:p>
    <w:p w14:paraId="2ADB2CC1" w14:textId="77777777" w:rsidR="00D84816" w:rsidRPr="00D84816" w:rsidRDefault="00D84816" w:rsidP="00D84816">
      <w:pPr>
        <w:rPr>
          <w:bCs w:val="0"/>
        </w:rPr>
      </w:pPr>
      <w:r w:rsidRPr="00D84816">
        <w:rPr>
          <w:bCs w:val="0"/>
        </w:rPr>
        <w:t>also</w:t>
      </w:r>
    </w:p>
    <w:p w14:paraId="3550AD6C" w14:textId="77777777" w:rsidR="00D84816" w:rsidRPr="00D84816" w:rsidRDefault="00D84816" w:rsidP="00D84816">
      <w:pPr>
        <w:rPr>
          <w:bCs w:val="0"/>
        </w:rPr>
      </w:pPr>
      <w:r w:rsidRPr="00D84816">
        <w:rPr>
          <w:bCs w:val="0"/>
        </w:rPr>
        <w:t>[</w:t>
      </w:r>
      <w:r w:rsidRPr="00D84816">
        <w:rPr>
          <w:bCs w:val="0"/>
        </w:rPr>
        <w:br/>
        <w:t>x=\</w:t>
      </w:r>
      <w:proofErr w:type="spellStart"/>
      <w:r w:rsidRPr="00D84816">
        <w:rPr>
          <w:bCs w:val="0"/>
        </w:rPr>
        <w:t>mathcal</w:t>
      </w:r>
      <w:proofErr w:type="spellEnd"/>
      <w:r w:rsidRPr="00D84816">
        <w:rPr>
          <w:bCs w:val="0"/>
        </w:rPr>
        <w:t xml:space="preserve"> T_F^{,</w:t>
      </w:r>
      <w:proofErr w:type="gramStart"/>
      <w:r w:rsidRPr="00D84816">
        <w:rPr>
          <w:bCs w:val="0"/>
        </w:rPr>
        <w:t>0}(</w:t>
      </w:r>
      <w:proofErr w:type="gramEnd"/>
      <w:r w:rsidRPr="00D84816">
        <w:rPr>
          <w:bCs w:val="0"/>
        </w:rPr>
        <w:t>x).</w:t>
      </w:r>
      <w:r w:rsidRPr="00D84816">
        <w:rPr>
          <w:bCs w:val="0"/>
        </w:rPr>
        <w:br/>
        <w:t>]</w:t>
      </w:r>
    </w:p>
    <w:p w14:paraId="7319E2BF" w14:textId="77777777" w:rsidR="00D84816" w:rsidRPr="00D84816" w:rsidRDefault="00D84816" w:rsidP="00D84816">
      <w:pPr>
        <w:rPr>
          <w:bCs w:val="0"/>
        </w:rPr>
      </w:pPr>
      <w:r w:rsidRPr="00D84816">
        <w:rPr>
          <w:bCs w:val="0"/>
        </w:rPr>
        <w:t>Damit ist jeder Zustand von sich selbst erreichbar.</w:t>
      </w:r>
    </w:p>
    <w:p w14:paraId="431CA369" w14:textId="77777777" w:rsidR="00D84816" w:rsidRPr="00D84816" w:rsidRDefault="00D84816" w:rsidP="00D84816">
      <w:pPr>
        <w:rPr>
          <w:bCs w:val="0"/>
        </w:rPr>
      </w:pPr>
      <w:r w:rsidRPr="00D84816">
        <w:rPr>
          <w:rFonts w:ascii="Cambria Math" w:hAnsi="Cambria Math" w:cs="Cambria Math"/>
          <w:bCs w:val="0"/>
        </w:rPr>
        <w:t>∎</w:t>
      </w:r>
    </w:p>
    <w:p w14:paraId="3CB5CDE2" w14:textId="77777777" w:rsidR="00D84816" w:rsidRPr="00D84816" w:rsidRDefault="00D84816" w:rsidP="00D84816">
      <w:pPr>
        <w:rPr>
          <w:bCs w:val="0"/>
        </w:rPr>
      </w:pPr>
      <w:r w:rsidRPr="00D84816">
        <w:rPr>
          <w:bCs w:val="0"/>
        </w:rPr>
        <w:pict w14:anchorId="189976D4">
          <v:rect id="_x0000_i1613" style="width:0;height:1.5pt" o:hralign="center" o:hrstd="t" o:hr="t" fillcolor="#a0a0a0" stroked="f"/>
        </w:pict>
      </w:r>
    </w:p>
    <w:p w14:paraId="25A82FAB" w14:textId="77777777" w:rsidR="00D84816" w:rsidRPr="00D84816" w:rsidRDefault="00D84816" w:rsidP="00D84816">
      <w:pPr>
        <w:rPr>
          <w:b/>
        </w:rPr>
      </w:pPr>
      <w:r w:rsidRPr="00D84816">
        <w:rPr>
          <w:b/>
        </w:rPr>
        <w:t>Lemma 3.4.14 (Transitivität)</w:t>
      </w:r>
    </w:p>
    <w:p w14:paraId="4039816C" w14:textId="77777777" w:rsidR="00D84816" w:rsidRPr="00D84816" w:rsidRDefault="00D84816" w:rsidP="00D84816">
      <w:pPr>
        <w:rPr>
          <w:bCs w:val="0"/>
        </w:rPr>
      </w:pPr>
      <w:r w:rsidRPr="00D84816">
        <w:rPr>
          <w:bCs w:val="0"/>
        </w:rPr>
        <w:t>Sind</w:t>
      </w:r>
    </w:p>
    <w:p w14:paraId="7926DEF4"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x_i</w:t>
      </w:r>
      <w:proofErr w:type="spellEnd"/>
      <w:r w:rsidRPr="00D84816">
        <w:rPr>
          <w:bCs w:val="0"/>
        </w:rPr>
        <w:br/>
        <w:t>\</w:t>
      </w:r>
      <w:proofErr w:type="spellStart"/>
      <w:r w:rsidRPr="00D84816">
        <w:rPr>
          <w:bCs w:val="0"/>
        </w:rPr>
        <w:t>leadsto</w:t>
      </w:r>
      <w:proofErr w:type="spellEnd"/>
      <w:r w:rsidRPr="00D84816">
        <w:rPr>
          <w:bCs w:val="0"/>
        </w:rPr>
        <w:br/>
      </w:r>
      <w:proofErr w:type="spellStart"/>
      <w:r w:rsidRPr="00D84816">
        <w:rPr>
          <w:bCs w:val="0"/>
        </w:rPr>
        <w:t>x_j</w:t>
      </w:r>
      <w:proofErr w:type="spellEnd"/>
      <w:r w:rsidRPr="00D84816">
        <w:rPr>
          <w:bCs w:val="0"/>
        </w:rPr>
        <w:br/>
        <w:t>]</w:t>
      </w:r>
    </w:p>
    <w:p w14:paraId="634424DC" w14:textId="77777777" w:rsidR="00D84816" w:rsidRPr="00D84816" w:rsidRDefault="00D84816" w:rsidP="00D84816">
      <w:pPr>
        <w:rPr>
          <w:bCs w:val="0"/>
        </w:rPr>
      </w:pPr>
      <w:r w:rsidRPr="00D84816">
        <w:rPr>
          <w:bCs w:val="0"/>
        </w:rPr>
        <w:t>und</w:t>
      </w:r>
    </w:p>
    <w:p w14:paraId="4846ED41"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x_j</w:t>
      </w:r>
      <w:proofErr w:type="spellEnd"/>
      <w:r w:rsidRPr="00D84816">
        <w:rPr>
          <w:bCs w:val="0"/>
        </w:rPr>
        <w:br/>
        <w:t>\</w:t>
      </w:r>
      <w:proofErr w:type="spellStart"/>
      <w:r w:rsidRPr="00D84816">
        <w:rPr>
          <w:bCs w:val="0"/>
        </w:rPr>
        <w:t>leadsto</w:t>
      </w:r>
      <w:proofErr w:type="spellEnd"/>
      <w:r w:rsidRPr="00D84816">
        <w:rPr>
          <w:bCs w:val="0"/>
        </w:rPr>
        <w:br/>
      </w:r>
      <w:proofErr w:type="spellStart"/>
      <w:r w:rsidRPr="00D84816">
        <w:rPr>
          <w:bCs w:val="0"/>
        </w:rPr>
        <w:t>x_k</w:t>
      </w:r>
      <w:proofErr w:type="spellEnd"/>
      <w:r w:rsidRPr="00D84816">
        <w:rPr>
          <w:bCs w:val="0"/>
        </w:rPr>
        <w:t>,</w:t>
      </w:r>
      <w:r w:rsidRPr="00D84816">
        <w:rPr>
          <w:bCs w:val="0"/>
        </w:rPr>
        <w:br/>
        <w:t>]</w:t>
      </w:r>
    </w:p>
    <w:p w14:paraId="6408AE94" w14:textId="77777777" w:rsidR="00D84816" w:rsidRPr="00D84816" w:rsidRDefault="00D84816" w:rsidP="00D84816">
      <w:pPr>
        <w:rPr>
          <w:bCs w:val="0"/>
        </w:rPr>
      </w:pPr>
      <w:r w:rsidRPr="00D84816">
        <w:rPr>
          <w:bCs w:val="0"/>
        </w:rPr>
        <w:t>so gilt</w:t>
      </w:r>
    </w:p>
    <w:p w14:paraId="3C1E470C"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x_i</w:t>
      </w:r>
      <w:proofErr w:type="spellEnd"/>
      <w:r w:rsidRPr="00D84816">
        <w:rPr>
          <w:bCs w:val="0"/>
        </w:rPr>
        <w:br/>
        <w:t>\</w:t>
      </w:r>
      <w:proofErr w:type="spellStart"/>
      <w:r w:rsidRPr="00D84816">
        <w:rPr>
          <w:bCs w:val="0"/>
        </w:rPr>
        <w:t>leadsto</w:t>
      </w:r>
      <w:proofErr w:type="spellEnd"/>
      <w:r w:rsidRPr="00D84816">
        <w:rPr>
          <w:bCs w:val="0"/>
        </w:rPr>
        <w:br/>
      </w:r>
      <w:proofErr w:type="spellStart"/>
      <w:r w:rsidRPr="00D84816">
        <w:rPr>
          <w:bCs w:val="0"/>
        </w:rPr>
        <w:t>x_k</w:t>
      </w:r>
      <w:proofErr w:type="spellEnd"/>
      <w:r w:rsidRPr="00D84816">
        <w:rPr>
          <w:bCs w:val="0"/>
        </w:rPr>
        <w:t>.</w:t>
      </w:r>
      <w:r w:rsidRPr="00D84816">
        <w:rPr>
          <w:bCs w:val="0"/>
        </w:rPr>
        <w:br/>
        <w:t>\</w:t>
      </w:r>
      <w:proofErr w:type="gramStart"/>
      <w:r w:rsidRPr="00D84816">
        <w:rPr>
          <w:bCs w:val="0"/>
        </w:rPr>
        <w:t>tag{</w:t>
      </w:r>
      <w:proofErr w:type="gramEnd"/>
      <w:r w:rsidRPr="00D84816">
        <w:rPr>
          <w:bCs w:val="0"/>
        </w:rPr>
        <w:t>3.137}</w:t>
      </w:r>
      <w:r w:rsidRPr="00D84816">
        <w:rPr>
          <w:bCs w:val="0"/>
        </w:rPr>
        <w:br/>
        <w:t>]</w:t>
      </w:r>
    </w:p>
    <w:p w14:paraId="709864AF"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x_i</w:t>
      </w:r>
      <w:proofErr w:type="spellEnd"/>
      <w:r w:rsidRPr="00D84816">
        <w:rPr>
          <w:bCs w:val="0"/>
        </w:rPr>
        <w:t>\</w:t>
      </w:r>
      <w:proofErr w:type="spellStart"/>
      <w:r w:rsidRPr="00D84816">
        <w:rPr>
          <w:bCs w:val="0"/>
        </w:rPr>
        <w:t>leadsto</w:t>
      </w:r>
      <w:proofErr w:type="spellEnd"/>
      <w:r w:rsidRPr="00D84816">
        <w:rPr>
          <w:bCs w:val="0"/>
        </w:rPr>
        <w:t xml:space="preserve"> </w:t>
      </w:r>
      <w:proofErr w:type="spellStart"/>
      <w:r w:rsidRPr="00D84816">
        <w:rPr>
          <w:bCs w:val="0"/>
        </w:rPr>
        <w:t>x_k</w:t>
      </w:r>
      <w:proofErr w:type="spellEnd"/>
    </w:p>
    <w:p w14:paraId="215B78CC" w14:textId="77777777" w:rsidR="00D84816" w:rsidRPr="00D84816" w:rsidRDefault="00D84816" w:rsidP="00D84816">
      <w:pPr>
        <w:rPr>
          <w:b/>
        </w:rPr>
      </w:pPr>
      <w:r w:rsidRPr="00D84816">
        <w:rPr>
          <w:b/>
        </w:rPr>
        <w:t>Beweis</w:t>
      </w:r>
    </w:p>
    <w:p w14:paraId="4D360140" w14:textId="77777777" w:rsidR="00D84816" w:rsidRPr="00D84816" w:rsidRDefault="00D84816" w:rsidP="00D84816">
      <w:pPr>
        <w:rPr>
          <w:bCs w:val="0"/>
        </w:rPr>
      </w:pPr>
      <w:r w:rsidRPr="00D84816">
        <w:rPr>
          <w:bCs w:val="0"/>
        </w:rPr>
        <w:t>Existieren</w:t>
      </w:r>
    </w:p>
    <w:p w14:paraId="2BDAD79B" w14:textId="77777777" w:rsidR="00D84816" w:rsidRPr="00D84816" w:rsidRDefault="00D84816" w:rsidP="00D84816">
      <w:pPr>
        <w:rPr>
          <w:bCs w:val="0"/>
        </w:rPr>
      </w:pPr>
      <w:r w:rsidRPr="00D84816">
        <w:rPr>
          <w:bCs w:val="0"/>
        </w:rPr>
        <w:t>[</w:t>
      </w:r>
      <w:r w:rsidRPr="00D84816">
        <w:rPr>
          <w:bCs w:val="0"/>
        </w:rPr>
        <w:br/>
      </w:r>
      <w:proofErr w:type="spellStart"/>
      <w:proofErr w:type="gramStart"/>
      <w:r w:rsidRPr="00D84816">
        <w:rPr>
          <w:bCs w:val="0"/>
        </w:rPr>
        <w:t>m,n</w:t>
      </w:r>
      <w:proofErr w:type="spellEnd"/>
      <w:proofErr w:type="gramEnd"/>
      <w:r w:rsidRPr="00D84816">
        <w:rPr>
          <w:bCs w:val="0"/>
        </w:rPr>
        <w:t>\in\</w:t>
      </w:r>
      <w:proofErr w:type="spellStart"/>
      <w:r w:rsidRPr="00D84816">
        <w:rPr>
          <w:bCs w:val="0"/>
        </w:rPr>
        <w:t>mathbb</w:t>
      </w:r>
      <w:proofErr w:type="spellEnd"/>
      <w:r w:rsidRPr="00D84816">
        <w:rPr>
          <w:bCs w:val="0"/>
        </w:rPr>
        <w:t xml:space="preserve"> N_0</w:t>
      </w:r>
      <w:r w:rsidRPr="00D84816">
        <w:rPr>
          <w:bCs w:val="0"/>
        </w:rPr>
        <w:br/>
        <w:t>]</w:t>
      </w:r>
    </w:p>
    <w:p w14:paraId="058E299B" w14:textId="77777777" w:rsidR="00D84816" w:rsidRPr="00D84816" w:rsidRDefault="00D84816" w:rsidP="00D84816">
      <w:pPr>
        <w:rPr>
          <w:bCs w:val="0"/>
        </w:rPr>
      </w:pPr>
      <w:r w:rsidRPr="00D84816">
        <w:rPr>
          <w:bCs w:val="0"/>
        </w:rPr>
        <w:t>mit</w:t>
      </w:r>
    </w:p>
    <w:p w14:paraId="39DEE00C" w14:textId="77777777" w:rsidR="00D84816" w:rsidRPr="00D84816" w:rsidRDefault="00D84816" w:rsidP="00D84816">
      <w:pPr>
        <w:rPr>
          <w:b/>
        </w:rPr>
      </w:pPr>
      <w:r w:rsidRPr="00D84816">
        <w:rPr>
          <w:b/>
        </w:rPr>
        <w:t>[</w:t>
      </w:r>
      <w:r w:rsidRPr="00D84816">
        <w:rPr>
          <w:b/>
        </w:rPr>
        <w:br/>
      </w:r>
      <w:proofErr w:type="spellStart"/>
      <w:r w:rsidRPr="00D84816">
        <w:rPr>
          <w:b/>
        </w:rPr>
        <w:t>x_j</w:t>
      </w:r>
      <w:proofErr w:type="spellEnd"/>
    </w:p>
    <w:p w14:paraId="364603CD" w14:textId="77777777" w:rsidR="00D84816" w:rsidRPr="00D84816" w:rsidRDefault="00D84816" w:rsidP="00D84816">
      <w:pPr>
        <w:rPr>
          <w:bCs w:val="0"/>
        </w:rPr>
      </w:pPr>
      <w:r w:rsidRPr="00D84816">
        <w:rPr>
          <w:bCs w:val="0"/>
        </w:rPr>
        <w:lastRenderedPageBreak/>
        <w:t>\</w:t>
      </w:r>
      <w:proofErr w:type="spellStart"/>
      <w:r w:rsidRPr="00D84816">
        <w:rPr>
          <w:bCs w:val="0"/>
        </w:rPr>
        <w:t>mathcal</w:t>
      </w:r>
      <w:proofErr w:type="spellEnd"/>
      <w:r w:rsidRPr="00D84816">
        <w:rPr>
          <w:bCs w:val="0"/>
        </w:rPr>
        <w:t xml:space="preserve"> T_F^</w:t>
      </w:r>
      <w:proofErr w:type="gramStart"/>
      <w:r w:rsidRPr="00D84816">
        <w:rPr>
          <w:bCs w:val="0"/>
        </w:rPr>
        <w:t>{,m</w:t>
      </w:r>
      <w:proofErr w:type="gramEnd"/>
      <w:r w:rsidRPr="00D84816">
        <w:rPr>
          <w:bCs w:val="0"/>
        </w:rPr>
        <w:t>}(</w:t>
      </w:r>
      <w:proofErr w:type="spellStart"/>
      <w:r w:rsidRPr="00D84816">
        <w:rPr>
          <w:bCs w:val="0"/>
        </w:rPr>
        <w:t>x_i</w:t>
      </w:r>
      <w:proofErr w:type="spellEnd"/>
      <w:r w:rsidRPr="00D84816">
        <w:rPr>
          <w:bCs w:val="0"/>
        </w:rPr>
        <w:t>)</w:t>
      </w:r>
      <w:r w:rsidRPr="00D84816">
        <w:rPr>
          <w:bCs w:val="0"/>
        </w:rPr>
        <w:br/>
        <w:t>]</w:t>
      </w:r>
    </w:p>
    <w:p w14:paraId="370CA857" w14:textId="77777777" w:rsidR="00D84816" w:rsidRPr="00D84816" w:rsidRDefault="00D84816" w:rsidP="00D84816">
      <w:pPr>
        <w:rPr>
          <w:bCs w:val="0"/>
        </w:rPr>
      </w:pPr>
      <w:r w:rsidRPr="00D84816">
        <w:rPr>
          <w:bCs w:val="0"/>
        </w:rPr>
        <w:t>und</w:t>
      </w:r>
    </w:p>
    <w:p w14:paraId="7BA2D56A" w14:textId="77777777" w:rsidR="00D84816" w:rsidRPr="00D84816" w:rsidRDefault="00D84816" w:rsidP="00D84816">
      <w:pPr>
        <w:rPr>
          <w:b/>
        </w:rPr>
      </w:pPr>
      <w:r w:rsidRPr="00D84816">
        <w:rPr>
          <w:b/>
        </w:rPr>
        <w:t>[</w:t>
      </w:r>
      <w:r w:rsidRPr="00D84816">
        <w:rPr>
          <w:b/>
        </w:rPr>
        <w:br/>
      </w:r>
      <w:proofErr w:type="spellStart"/>
      <w:r w:rsidRPr="00D84816">
        <w:rPr>
          <w:b/>
        </w:rPr>
        <w:t>x_k</w:t>
      </w:r>
      <w:proofErr w:type="spellEnd"/>
    </w:p>
    <w:p w14:paraId="30E22C1C"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proofErr w:type="spellStart"/>
      <w:r w:rsidRPr="00D84816">
        <w:rPr>
          <w:bCs w:val="0"/>
        </w:rPr>
        <w:t>x_j</w:t>
      </w:r>
      <w:proofErr w:type="spellEnd"/>
      <w:r w:rsidRPr="00D84816">
        <w:rPr>
          <w:bCs w:val="0"/>
        </w:rPr>
        <w:t>),</w:t>
      </w:r>
      <w:r w:rsidRPr="00D84816">
        <w:rPr>
          <w:bCs w:val="0"/>
        </w:rPr>
        <w:br/>
        <w:t>]</w:t>
      </w:r>
    </w:p>
    <w:p w14:paraId="6FC2F786" w14:textId="77777777" w:rsidR="00D84816" w:rsidRPr="00D84816" w:rsidRDefault="00D84816" w:rsidP="00D84816">
      <w:pPr>
        <w:rPr>
          <w:bCs w:val="0"/>
        </w:rPr>
      </w:pPr>
      <w:r w:rsidRPr="00D84816">
        <w:rPr>
          <w:bCs w:val="0"/>
        </w:rPr>
        <w:t>so folgt</w:t>
      </w:r>
    </w:p>
    <w:p w14:paraId="259EC937" w14:textId="77777777" w:rsidR="00D84816" w:rsidRPr="00D84816" w:rsidRDefault="00D84816" w:rsidP="00D84816">
      <w:pPr>
        <w:rPr>
          <w:b/>
        </w:rPr>
      </w:pPr>
      <w:r w:rsidRPr="00D84816">
        <w:rPr>
          <w:b/>
        </w:rPr>
        <w:t>[</w:t>
      </w:r>
      <w:r w:rsidRPr="00D84816">
        <w:rPr>
          <w:b/>
        </w:rPr>
        <w:br/>
      </w:r>
      <w:proofErr w:type="spellStart"/>
      <w:r w:rsidRPr="00D84816">
        <w:rPr>
          <w:b/>
        </w:rPr>
        <w:t>x_k</w:t>
      </w:r>
      <w:proofErr w:type="spellEnd"/>
    </w:p>
    <w:p w14:paraId="579A0E6F" w14:textId="77777777" w:rsidR="00D84816" w:rsidRPr="00D84816" w:rsidRDefault="00D84816" w:rsidP="00D84816">
      <w:pPr>
        <w:rPr>
          <w:b/>
        </w:rPr>
      </w:pPr>
      <w:r w:rsidRPr="00D84816">
        <w:rPr>
          <w:b/>
        </w:rPr>
        <w:t>\</w:t>
      </w:r>
      <w:proofErr w:type="spellStart"/>
      <w:r w:rsidRPr="00D84816">
        <w:rPr>
          <w:b/>
        </w:rPr>
        <w:t>mathcal</w:t>
      </w:r>
      <w:proofErr w:type="spellEnd"/>
      <w:r w:rsidRPr="00D84816">
        <w:rPr>
          <w:b/>
        </w:rPr>
        <w:t xml:space="preserve"> T_F^</w:t>
      </w:r>
      <w:proofErr w:type="gramStart"/>
      <w:r w:rsidRPr="00D84816">
        <w:rPr>
          <w:b/>
        </w:rPr>
        <w:t>{,n</w:t>
      </w:r>
      <w:proofErr w:type="gramEnd"/>
      <w:r w:rsidRPr="00D84816">
        <w:rPr>
          <w:b/>
        </w:rPr>
        <w:t>}</w:t>
      </w:r>
      <w:r w:rsidRPr="00D84816">
        <w:rPr>
          <w:b/>
        </w:rPr>
        <w:br/>
        <w:t>!\</w:t>
      </w:r>
      <w:proofErr w:type="spellStart"/>
      <w:r w:rsidRPr="00D84816">
        <w:rPr>
          <w:b/>
        </w:rPr>
        <w:t>left</w:t>
      </w:r>
      <w:proofErr w:type="spellEnd"/>
      <w:r w:rsidRPr="00D84816">
        <w:rPr>
          <w:b/>
        </w:rPr>
        <w:t>(</w:t>
      </w:r>
      <w:r w:rsidRPr="00D84816">
        <w:rPr>
          <w:b/>
        </w:rPr>
        <w:br/>
        <w:t>\</w:t>
      </w:r>
      <w:proofErr w:type="spellStart"/>
      <w:r w:rsidRPr="00D84816">
        <w:rPr>
          <w:b/>
        </w:rPr>
        <w:t>mathcal</w:t>
      </w:r>
      <w:proofErr w:type="spellEnd"/>
      <w:r w:rsidRPr="00D84816">
        <w:rPr>
          <w:b/>
        </w:rPr>
        <w:t xml:space="preserve"> T_F^{,m}(</w:t>
      </w:r>
      <w:proofErr w:type="spellStart"/>
      <w:r w:rsidRPr="00D84816">
        <w:rPr>
          <w:b/>
        </w:rPr>
        <w:t>x_i</w:t>
      </w:r>
      <w:proofErr w:type="spellEnd"/>
      <w:r w:rsidRPr="00D84816">
        <w:rPr>
          <w:b/>
        </w:rPr>
        <w:t>)</w:t>
      </w:r>
      <w:r w:rsidRPr="00D84816">
        <w:rPr>
          <w:b/>
        </w:rPr>
        <w:br/>
        <w:t>\</w:t>
      </w:r>
      <w:proofErr w:type="spellStart"/>
      <w:r w:rsidRPr="00D84816">
        <w:rPr>
          <w:b/>
        </w:rPr>
        <w:t>right</w:t>
      </w:r>
      <w:proofErr w:type="spellEnd"/>
      <w:r w:rsidRPr="00D84816">
        <w:rPr>
          <w:b/>
        </w:rPr>
        <w:t>)</w:t>
      </w:r>
    </w:p>
    <w:p w14:paraId="4C288ECB"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T_F^</w:t>
      </w:r>
      <w:proofErr w:type="gramStart"/>
      <w:r w:rsidRPr="00D84816">
        <w:rPr>
          <w:bCs w:val="0"/>
        </w:rPr>
        <w:t>{,</w:t>
      </w:r>
      <w:proofErr w:type="spellStart"/>
      <w:r w:rsidRPr="00D84816">
        <w:rPr>
          <w:bCs w:val="0"/>
        </w:rPr>
        <w:t>m</w:t>
      </w:r>
      <w:proofErr w:type="gramEnd"/>
      <w:r w:rsidRPr="00D84816">
        <w:rPr>
          <w:bCs w:val="0"/>
        </w:rPr>
        <w:t>+n</w:t>
      </w:r>
      <w:proofErr w:type="spellEnd"/>
      <w:r w:rsidRPr="00D84816">
        <w:rPr>
          <w:bCs w:val="0"/>
        </w:rPr>
        <w:t>}(</w:t>
      </w:r>
      <w:proofErr w:type="spellStart"/>
      <w:r w:rsidRPr="00D84816">
        <w:rPr>
          <w:bCs w:val="0"/>
        </w:rPr>
        <w:t>x_i</w:t>
      </w:r>
      <w:proofErr w:type="spellEnd"/>
      <w:r w:rsidRPr="00D84816">
        <w:rPr>
          <w:bCs w:val="0"/>
        </w:rPr>
        <w:t>).</w:t>
      </w:r>
      <w:r w:rsidRPr="00D84816">
        <w:rPr>
          <w:bCs w:val="0"/>
        </w:rPr>
        <w:br/>
        <w:t>]</w:t>
      </w:r>
    </w:p>
    <w:p w14:paraId="4AFACCC0" w14:textId="77777777" w:rsidR="00D84816" w:rsidRPr="00D84816" w:rsidRDefault="00D84816" w:rsidP="00D84816">
      <w:pPr>
        <w:rPr>
          <w:bCs w:val="0"/>
        </w:rPr>
      </w:pPr>
      <w:r w:rsidRPr="00D84816">
        <w:rPr>
          <w:bCs w:val="0"/>
        </w:rPr>
        <w:t>Da (</w:t>
      </w:r>
      <w:proofErr w:type="spellStart"/>
      <w:r w:rsidRPr="00D84816">
        <w:rPr>
          <w:bCs w:val="0"/>
        </w:rPr>
        <w:t>m+n</w:t>
      </w:r>
      <w:proofErr w:type="spellEnd"/>
      <w:r w:rsidRPr="00D84816">
        <w:rPr>
          <w:bCs w:val="0"/>
        </w:rPr>
        <w:t>) wiederum eine natürliche Zahl ist, ist (</w:t>
      </w:r>
      <w:proofErr w:type="spellStart"/>
      <w:r w:rsidRPr="00D84816">
        <w:rPr>
          <w:bCs w:val="0"/>
        </w:rPr>
        <w:t>x_k</w:t>
      </w:r>
      <w:proofErr w:type="spellEnd"/>
      <w:r w:rsidRPr="00D84816">
        <w:rPr>
          <w:bCs w:val="0"/>
        </w:rPr>
        <w:t>) von (</w:t>
      </w:r>
      <w:proofErr w:type="spellStart"/>
      <w:r w:rsidRPr="00D84816">
        <w:rPr>
          <w:bCs w:val="0"/>
        </w:rPr>
        <w:t>x_i</w:t>
      </w:r>
      <w:proofErr w:type="spellEnd"/>
      <w:r w:rsidRPr="00D84816">
        <w:rPr>
          <w:bCs w:val="0"/>
        </w:rPr>
        <w:t>) erreichbar.</w:t>
      </w:r>
    </w:p>
    <w:p w14:paraId="128DB4C6" w14:textId="77777777" w:rsidR="00D84816" w:rsidRPr="00D84816" w:rsidRDefault="00D84816" w:rsidP="00D84816">
      <w:pPr>
        <w:rPr>
          <w:bCs w:val="0"/>
        </w:rPr>
      </w:pPr>
      <w:r w:rsidRPr="00D84816">
        <w:rPr>
          <w:rFonts w:ascii="Cambria Math" w:hAnsi="Cambria Math" w:cs="Cambria Math"/>
          <w:bCs w:val="0"/>
        </w:rPr>
        <w:t>∎</w:t>
      </w:r>
    </w:p>
    <w:p w14:paraId="615CCD4B" w14:textId="77777777" w:rsidR="00D84816" w:rsidRPr="00D84816" w:rsidRDefault="00D84816" w:rsidP="00D84816">
      <w:pPr>
        <w:rPr>
          <w:bCs w:val="0"/>
        </w:rPr>
      </w:pPr>
      <w:r w:rsidRPr="00D84816">
        <w:rPr>
          <w:bCs w:val="0"/>
        </w:rPr>
        <w:pict w14:anchorId="5270694C">
          <v:rect id="_x0000_i1614" style="width:0;height:1.5pt" o:hralign="center" o:hrstd="t" o:hr="t" fillcolor="#a0a0a0" stroked="f"/>
        </w:pict>
      </w:r>
    </w:p>
    <w:p w14:paraId="403CAD62" w14:textId="77777777" w:rsidR="00D84816" w:rsidRPr="00D84816" w:rsidRDefault="00D84816" w:rsidP="00D84816">
      <w:pPr>
        <w:rPr>
          <w:b/>
        </w:rPr>
      </w:pPr>
      <w:r w:rsidRPr="00D84816">
        <w:rPr>
          <w:b/>
        </w:rPr>
        <w:t>Definition 3.4.15 (Funktionale Raumstruktur)</w:t>
      </w:r>
    </w:p>
    <w:p w14:paraId="72D45B18" w14:textId="77777777" w:rsidR="00D84816" w:rsidRPr="00D84816" w:rsidRDefault="00D84816" w:rsidP="00D84816">
      <w:pPr>
        <w:rPr>
          <w:bCs w:val="0"/>
        </w:rPr>
      </w:pPr>
      <w:r w:rsidRPr="00D84816">
        <w:rPr>
          <w:bCs w:val="0"/>
        </w:rPr>
        <w:t>Die durch die Erreichbarkeitsrelation induzierte Struktur</w:t>
      </w:r>
    </w:p>
    <w:p w14:paraId="57B7A765" w14:textId="77777777" w:rsidR="00D84816" w:rsidRPr="00D84816" w:rsidRDefault="00D84816" w:rsidP="00D84816">
      <w:pPr>
        <w:rPr>
          <w:b/>
        </w:rPr>
      </w:pPr>
      <w:r w:rsidRPr="00D84816">
        <w:rPr>
          <w:b/>
        </w:rPr>
        <w:t>[</w:t>
      </w:r>
      <w:r w:rsidRPr="00D84816">
        <w:rPr>
          <w:b/>
        </w:rPr>
        <w:br/>
        <w:t>\</w:t>
      </w:r>
      <w:proofErr w:type="spellStart"/>
      <w:r w:rsidRPr="00D84816">
        <w:rPr>
          <w:b/>
        </w:rPr>
        <w:t>mathfrak</w:t>
      </w:r>
      <w:proofErr w:type="spellEnd"/>
      <w:r w:rsidRPr="00D84816">
        <w:rPr>
          <w:b/>
        </w:rPr>
        <w:t xml:space="preserve"> R_F</w:t>
      </w:r>
    </w:p>
    <w:p w14:paraId="3B9DBB50"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roofErr w:type="spellStart"/>
      <w:r w:rsidRPr="00D84816">
        <w:rPr>
          <w:bCs w:val="0"/>
        </w:rPr>
        <w:t>leadsto</w:t>
      </w:r>
      <w:proofErr w:type="spellEnd"/>
      <w:r w:rsidRPr="00D84816">
        <w:rPr>
          <w:bCs w:val="0"/>
        </w:rPr>
        <w:br/>
        <w:t>)</w:t>
      </w:r>
      <w:r w:rsidRPr="00D84816">
        <w:rPr>
          <w:bCs w:val="0"/>
        </w:rPr>
        <w:br/>
        <w:t>\</w:t>
      </w:r>
      <w:proofErr w:type="gramStart"/>
      <w:r w:rsidRPr="00D84816">
        <w:rPr>
          <w:bCs w:val="0"/>
        </w:rPr>
        <w:t>tag{</w:t>
      </w:r>
      <w:proofErr w:type="gramEnd"/>
      <w:r w:rsidRPr="00D84816">
        <w:rPr>
          <w:bCs w:val="0"/>
        </w:rPr>
        <w:t>3.138}</w:t>
      </w:r>
      <w:r w:rsidRPr="00D84816">
        <w:rPr>
          <w:bCs w:val="0"/>
        </w:rPr>
        <w:br/>
        <w:t>]</w:t>
      </w:r>
    </w:p>
    <w:p w14:paraId="2D27BBF0"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 xml:space="preserve"> R_F</w:t>
      </w:r>
      <w:proofErr w:type="gramStart"/>
      <w:r w:rsidRPr="00D84816">
        <w:rPr>
          <w:bCs w:val="0"/>
        </w:rPr>
        <w:t>=(</w:t>
      </w:r>
      <w:proofErr w:type="gramEnd"/>
      <w:r w:rsidRPr="00D84816">
        <w:rPr>
          <w:bCs w:val="0"/>
        </w:rPr>
        <w:t>\</w:t>
      </w:r>
      <w:proofErr w:type="spellStart"/>
      <w:r w:rsidRPr="00D84816">
        <w:rPr>
          <w:bCs w:val="0"/>
        </w:rPr>
        <w:t>mathcal</w:t>
      </w:r>
      <w:proofErr w:type="spellEnd"/>
      <w:r w:rsidRPr="00D84816">
        <w:rPr>
          <w:bCs w:val="0"/>
        </w:rPr>
        <w:t xml:space="preserve"> X_F,\</w:t>
      </w:r>
      <w:proofErr w:type="spellStart"/>
      <w:r w:rsidRPr="00D84816">
        <w:rPr>
          <w:bCs w:val="0"/>
        </w:rPr>
        <w:t>leadsto</w:t>
      </w:r>
      <w:proofErr w:type="spellEnd"/>
      <w:r w:rsidRPr="00D84816">
        <w:rPr>
          <w:bCs w:val="0"/>
        </w:rPr>
        <w:t>)</w:t>
      </w:r>
    </w:p>
    <w:p w14:paraId="6861B1CA" w14:textId="77777777" w:rsidR="00D84816" w:rsidRPr="00D84816" w:rsidRDefault="00D84816" w:rsidP="00D84816">
      <w:pPr>
        <w:rPr>
          <w:bCs w:val="0"/>
        </w:rPr>
      </w:pPr>
      <w:r w:rsidRPr="00D84816">
        <w:rPr>
          <w:bCs w:val="0"/>
        </w:rPr>
        <w:t xml:space="preserve">heißt </w:t>
      </w:r>
      <w:r w:rsidRPr="00D84816">
        <w:rPr>
          <w:b/>
        </w:rPr>
        <w:t>funktionale Raumstruktur</w:t>
      </w:r>
      <w:r w:rsidRPr="00D84816">
        <w:rPr>
          <w:bCs w:val="0"/>
        </w:rPr>
        <w:t>.</w:t>
      </w:r>
    </w:p>
    <w:p w14:paraId="06EE76CA" w14:textId="77777777" w:rsidR="00D84816" w:rsidRPr="00D84816" w:rsidRDefault="00D84816" w:rsidP="00D84816">
      <w:pPr>
        <w:rPr>
          <w:bCs w:val="0"/>
        </w:rPr>
      </w:pPr>
      <w:r w:rsidRPr="00D84816">
        <w:rPr>
          <w:bCs w:val="0"/>
        </w:rPr>
        <w:t>Eine funktionale Raumstruktur besteht somit ausschließlich aus</w:t>
      </w:r>
    </w:p>
    <w:p w14:paraId="054FE626" w14:textId="77777777" w:rsidR="00D84816" w:rsidRPr="00D84816" w:rsidRDefault="00D84816" w:rsidP="00D84816">
      <w:pPr>
        <w:numPr>
          <w:ilvl w:val="0"/>
          <w:numId w:val="28"/>
        </w:numPr>
        <w:rPr>
          <w:bCs w:val="0"/>
        </w:rPr>
      </w:pPr>
      <w:r w:rsidRPr="00D84816">
        <w:rPr>
          <w:bCs w:val="0"/>
        </w:rPr>
        <w:t>der Menge funktionaler Zustände,</w:t>
      </w:r>
    </w:p>
    <w:p w14:paraId="653CED36" w14:textId="77777777" w:rsidR="00D84816" w:rsidRPr="00D84816" w:rsidRDefault="00D84816" w:rsidP="00D84816">
      <w:pPr>
        <w:numPr>
          <w:ilvl w:val="0"/>
          <w:numId w:val="28"/>
        </w:numPr>
        <w:rPr>
          <w:bCs w:val="0"/>
        </w:rPr>
      </w:pPr>
      <w:r w:rsidRPr="00D84816">
        <w:rPr>
          <w:bCs w:val="0"/>
        </w:rPr>
        <w:t>der Relation ihrer gegenseitigen Erreichbarkeit.</w:t>
      </w:r>
    </w:p>
    <w:p w14:paraId="6D650D4D" w14:textId="77777777" w:rsidR="00D84816" w:rsidRPr="00D84816" w:rsidRDefault="00D84816" w:rsidP="00D84816">
      <w:pPr>
        <w:rPr>
          <w:bCs w:val="0"/>
        </w:rPr>
      </w:pPr>
      <w:r w:rsidRPr="00D84816">
        <w:rPr>
          <w:bCs w:val="0"/>
        </w:rPr>
        <w:t>Weitere geometrische Eigenschaften werden nicht vorausgesetzt.</w:t>
      </w:r>
    </w:p>
    <w:p w14:paraId="58BC3743" w14:textId="77777777" w:rsidR="00D84816" w:rsidRPr="00D84816" w:rsidRDefault="00D84816" w:rsidP="00D84816">
      <w:pPr>
        <w:rPr>
          <w:bCs w:val="0"/>
        </w:rPr>
      </w:pPr>
      <w:r w:rsidRPr="00D84816">
        <w:rPr>
          <w:bCs w:val="0"/>
        </w:rPr>
        <w:pict w14:anchorId="3D8470FC">
          <v:rect id="_x0000_i1615" style="width:0;height:1.5pt" o:hralign="center" o:hrstd="t" o:hr="t" fillcolor="#a0a0a0" stroked="f"/>
        </w:pict>
      </w:r>
    </w:p>
    <w:p w14:paraId="47A0DB95" w14:textId="77777777" w:rsidR="00D84816" w:rsidRPr="00D84816" w:rsidRDefault="00D84816" w:rsidP="00D84816">
      <w:pPr>
        <w:rPr>
          <w:b/>
        </w:rPr>
      </w:pPr>
      <w:r w:rsidRPr="00D84816">
        <w:rPr>
          <w:b/>
        </w:rPr>
        <w:t>Satz 3.4.7 (Rekonstruktion des Raumbegriffs)</w:t>
      </w:r>
    </w:p>
    <w:p w14:paraId="0114BF98" w14:textId="77777777" w:rsidR="00D84816" w:rsidRPr="00D84816" w:rsidRDefault="00D84816" w:rsidP="00D84816">
      <w:pPr>
        <w:rPr>
          <w:bCs w:val="0"/>
        </w:rPr>
      </w:pPr>
      <w:r w:rsidRPr="00D84816">
        <w:rPr>
          <w:bCs w:val="0"/>
        </w:rPr>
        <w:t>Jeder funktionale Zustandsraum induziert genau eine funktionale Raumstruktur.</w:t>
      </w:r>
    </w:p>
    <w:p w14:paraId="1406E33E" w14:textId="77777777" w:rsidR="00D84816" w:rsidRPr="00D84816" w:rsidRDefault="00D84816" w:rsidP="00D84816">
      <w:pPr>
        <w:rPr>
          <w:bCs w:val="0"/>
        </w:rPr>
      </w:pPr>
      <w:r w:rsidRPr="00D84816">
        <w:rPr>
          <w:bCs w:val="0"/>
        </w:rPr>
        <w:lastRenderedPageBreak/>
        <w:t>Formal</w:t>
      </w:r>
    </w:p>
    <w:p w14:paraId="67487DC4"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mathfrak</w:t>
      </w:r>
      <w:proofErr w:type="spellEnd"/>
      <w:r w:rsidRPr="00D84816">
        <w:rPr>
          <w:bCs w:val="0"/>
        </w:rPr>
        <w:t xml:space="preserve"> X_F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mathfrak</w:t>
      </w:r>
      <w:proofErr w:type="spellEnd"/>
      <w:r w:rsidRPr="00D84816">
        <w:rPr>
          <w:bCs w:val="0"/>
        </w:rPr>
        <w:t xml:space="preserve"> R_F.</w:t>
      </w:r>
      <w:r w:rsidRPr="00D84816">
        <w:rPr>
          <w:bCs w:val="0"/>
        </w:rPr>
        <w:br/>
        <w:t>\</w:t>
      </w:r>
      <w:proofErr w:type="gramStart"/>
      <w:r w:rsidRPr="00D84816">
        <w:rPr>
          <w:bCs w:val="0"/>
        </w:rPr>
        <w:t>tag{</w:t>
      </w:r>
      <w:proofErr w:type="gramEnd"/>
      <w:r w:rsidRPr="00D84816">
        <w:rPr>
          <w:bCs w:val="0"/>
        </w:rPr>
        <w:t>3.139}</w:t>
      </w:r>
      <w:r w:rsidRPr="00D84816">
        <w:rPr>
          <w:bCs w:val="0"/>
        </w:rPr>
        <w:br/>
        <w:t>]</w:t>
      </w:r>
    </w:p>
    <w:p w14:paraId="630DAF0A"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 xml:space="preserve"> X_F\</w:t>
      </w:r>
      <w:proofErr w:type="spellStart"/>
      <w:r w:rsidRPr="00D84816">
        <w:rPr>
          <w:bCs w:val="0"/>
        </w:rPr>
        <w:t>Longrightarrow</w:t>
      </w:r>
      <w:proofErr w:type="spellEnd"/>
      <w:r w:rsidRPr="00D84816">
        <w:rPr>
          <w:bCs w:val="0"/>
        </w:rPr>
        <w:t>\</w:t>
      </w:r>
      <w:proofErr w:type="spellStart"/>
      <w:r w:rsidRPr="00D84816">
        <w:rPr>
          <w:bCs w:val="0"/>
        </w:rPr>
        <w:t>mathfrak</w:t>
      </w:r>
      <w:proofErr w:type="spellEnd"/>
      <w:r w:rsidRPr="00D84816">
        <w:rPr>
          <w:bCs w:val="0"/>
        </w:rPr>
        <w:t xml:space="preserve"> R_F</w:t>
      </w:r>
    </w:p>
    <w:p w14:paraId="1F010B45" w14:textId="77777777" w:rsidR="00D84816" w:rsidRPr="00D84816" w:rsidRDefault="00D84816" w:rsidP="00D84816">
      <w:pPr>
        <w:rPr>
          <w:b/>
        </w:rPr>
      </w:pPr>
      <w:r w:rsidRPr="00D84816">
        <w:rPr>
          <w:b/>
        </w:rPr>
        <w:t>Beweis</w:t>
      </w:r>
    </w:p>
    <w:p w14:paraId="061A1A7B" w14:textId="77777777" w:rsidR="00D84816" w:rsidRPr="00D84816" w:rsidRDefault="00D84816" w:rsidP="00D84816">
      <w:pPr>
        <w:rPr>
          <w:bCs w:val="0"/>
        </w:rPr>
      </w:pPr>
      <w:r w:rsidRPr="00D84816">
        <w:rPr>
          <w:bCs w:val="0"/>
        </w:rPr>
        <w:t>Nach Abschnitt 3.4.5 besitzt jeder funktionale Zustandsraum einen wohldefinierten Transformationsoperator</w:t>
      </w:r>
    </w:p>
    <w:p w14:paraId="32768DF1"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p>
    <w:p w14:paraId="0930254E" w14:textId="77777777" w:rsidR="00D84816" w:rsidRPr="00D84816" w:rsidRDefault="00D84816" w:rsidP="00D84816">
      <w:pPr>
        <w:rPr>
          <w:bCs w:val="0"/>
        </w:rPr>
      </w:pPr>
      <w:r w:rsidRPr="00D84816">
        <w:rPr>
          <w:bCs w:val="0"/>
        </w:rPr>
        <w:t>Definition 3.4.14 konstruiert daraus eindeutig die Erreichbarkeitsrelation.</w:t>
      </w:r>
    </w:p>
    <w:p w14:paraId="1713D125" w14:textId="77777777" w:rsidR="00D84816" w:rsidRPr="00D84816" w:rsidRDefault="00D84816" w:rsidP="00D84816">
      <w:pPr>
        <w:rPr>
          <w:bCs w:val="0"/>
        </w:rPr>
      </w:pPr>
      <w:r w:rsidRPr="00D84816">
        <w:rPr>
          <w:bCs w:val="0"/>
        </w:rPr>
        <w:t>Definition 3.4.15 definiert die Raumstruktur ausschließlich durch diese Relation.</w:t>
      </w:r>
    </w:p>
    <w:p w14:paraId="6E4B2792" w14:textId="77777777" w:rsidR="00D84816" w:rsidRPr="00D84816" w:rsidRDefault="00D84816" w:rsidP="00D84816">
      <w:pPr>
        <w:rPr>
          <w:bCs w:val="0"/>
        </w:rPr>
      </w:pPr>
      <w:r w:rsidRPr="00D84816">
        <w:rPr>
          <w:bCs w:val="0"/>
        </w:rPr>
        <w:t>Da keine weiteren mathematischen Freiheitsgrade verbleiben, wird jedem Zustandsraum genau eine funktionale Raumstruktur zugeordnet.</w:t>
      </w:r>
    </w:p>
    <w:p w14:paraId="5439EF8B" w14:textId="77777777" w:rsidR="00D84816" w:rsidRPr="00D84816" w:rsidRDefault="00D84816" w:rsidP="00D84816">
      <w:pPr>
        <w:rPr>
          <w:bCs w:val="0"/>
        </w:rPr>
      </w:pPr>
      <w:r w:rsidRPr="00D84816">
        <w:rPr>
          <w:rFonts w:ascii="Cambria Math" w:hAnsi="Cambria Math" w:cs="Cambria Math"/>
          <w:bCs w:val="0"/>
        </w:rPr>
        <w:t>∎</w:t>
      </w:r>
    </w:p>
    <w:p w14:paraId="4DA789BA" w14:textId="77777777" w:rsidR="00D84816" w:rsidRPr="00D84816" w:rsidRDefault="00D84816" w:rsidP="00D84816">
      <w:pPr>
        <w:rPr>
          <w:bCs w:val="0"/>
        </w:rPr>
      </w:pPr>
      <w:r w:rsidRPr="00D84816">
        <w:rPr>
          <w:bCs w:val="0"/>
        </w:rPr>
        <w:pict w14:anchorId="1CEF4E5D">
          <v:rect id="_x0000_i1616" style="width:0;height:1.5pt" o:hralign="center" o:hrstd="t" o:hr="t" fillcolor="#a0a0a0" stroked="f"/>
        </w:pict>
      </w:r>
    </w:p>
    <w:p w14:paraId="2F5B836E" w14:textId="77777777" w:rsidR="00D84816" w:rsidRPr="00D84816" w:rsidRDefault="00D84816" w:rsidP="00D84816">
      <w:pPr>
        <w:rPr>
          <w:b/>
        </w:rPr>
      </w:pPr>
      <w:r w:rsidRPr="00D84816">
        <w:rPr>
          <w:b/>
        </w:rPr>
        <w:t>Korollar 3.4.6</w:t>
      </w:r>
    </w:p>
    <w:p w14:paraId="64CDEB26" w14:textId="77777777" w:rsidR="00D84816" w:rsidRPr="00D84816" w:rsidRDefault="00D84816" w:rsidP="00D84816">
      <w:pPr>
        <w:rPr>
          <w:bCs w:val="0"/>
        </w:rPr>
      </w:pPr>
      <w:r w:rsidRPr="00D84816">
        <w:rPr>
          <w:bCs w:val="0"/>
        </w:rPr>
        <w:t>Der rekonstruierte Raumbegriff ist unabhängig von Koordinaten, Metriken und Topologien.</w:t>
      </w:r>
    </w:p>
    <w:p w14:paraId="4AC308FD" w14:textId="77777777" w:rsidR="00D84816" w:rsidRPr="00D84816" w:rsidRDefault="00D84816" w:rsidP="00D84816">
      <w:pPr>
        <w:rPr>
          <w:bCs w:val="0"/>
        </w:rPr>
      </w:pPr>
      <w:r w:rsidRPr="00D84816">
        <w:rPr>
          <w:bCs w:val="0"/>
        </w:rPr>
        <w:t>Formal</w:t>
      </w:r>
    </w:p>
    <w:p w14:paraId="373CB93D" w14:textId="77777777" w:rsidR="00D84816" w:rsidRPr="00D84816" w:rsidRDefault="00D84816" w:rsidP="00D84816">
      <w:pPr>
        <w:rPr>
          <w:b/>
        </w:rPr>
      </w:pPr>
      <w:r w:rsidRPr="00D84816">
        <w:rPr>
          <w:b/>
        </w:rPr>
        <w:t>[</w:t>
      </w:r>
      <w:r w:rsidRPr="00D84816">
        <w:rPr>
          <w:b/>
        </w:rPr>
        <w:br/>
        <w:t>\</w:t>
      </w:r>
      <w:proofErr w:type="spellStart"/>
      <w:r w:rsidRPr="00D84816">
        <w:rPr>
          <w:b/>
        </w:rPr>
        <w:t>mathfrak</w:t>
      </w:r>
      <w:proofErr w:type="spellEnd"/>
      <w:r w:rsidRPr="00D84816">
        <w:rPr>
          <w:b/>
        </w:rPr>
        <w:t xml:space="preserve"> R_F</w:t>
      </w:r>
    </w:p>
    <w:p w14:paraId="2F9B1F25"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roofErr w:type="spellStart"/>
      <w:r w:rsidRPr="00D84816">
        <w:rPr>
          <w:bCs w:val="0"/>
        </w:rPr>
        <w:t>leadsto</w:t>
      </w:r>
      <w:proofErr w:type="spellEnd"/>
      <w:r w:rsidRPr="00D84816">
        <w:rPr>
          <w:bCs w:val="0"/>
        </w:rPr>
        <w:br/>
        <w:t>).</w:t>
      </w:r>
      <w:r w:rsidRPr="00D84816">
        <w:rPr>
          <w:bCs w:val="0"/>
        </w:rPr>
        <w:br/>
        <w:t>\</w:t>
      </w:r>
      <w:proofErr w:type="gramStart"/>
      <w:r w:rsidRPr="00D84816">
        <w:rPr>
          <w:bCs w:val="0"/>
        </w:rPr>
        <w:t>tag{</w:t>
      </w:r>
      <w:proofErr w:type="gramEnd"/>
      <w:r w:rsidRPr="00D84816">
        <w:rPr>
          <w:bCs w:val="0"/>
        </w:rPr>
        <w:t>3.140}</w:t>
      </w:r>
      <w:r w:rsidRPr="00D84816">
        <w:rPr>
          <w:bCs w:val="0"/>
        </w:rPr>
        <w:br/>
        <w:t>]</w:t>
      </w:r>
    </w:p>
    <w:p w14:paraId="6D069AF1"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 xml:space="preserve"> R_F</w:t>
      </w:r>
      <w:proofErr w:type="gramStart"/>
      <w:r w:rsidRPr="00D84816">
        <w:rPr>
          <w:bCs w:val="0"/>
        </w:rPr>
        <w:t>=(</w:t>
      </w:r>
      <w:proofErr w:type="gramEnd"/>
      <w:r w:rsidRPr="00D84816">
        <w:rPr>
          <w:bCs w:val="0"/>
        </w:rPr>
        <w:t>\</w:t>
      </w:r>
      <w:proofErr w:type="spellStart"/>
      <w:r w:rsidRPr="00D84816">
        <w:rPr>
          <w:bCs w:val="0"/>
        </w:rPr>
        <w:t>mathcal</w:t>
      </w:r>
      <w:proofErr w:type="spellEnd"/>
      <w:r w:rsidRPr="00D84816">
        <w:rPr>
          <w:bCs w:val="0"/>
        </w:rPr>
        <w:t xml:space="preserve"> X_F,\</w:t>
      </w:r>
      <w:proofErr w:type="spellStart"/>
      <w:r w:rsidRPr="00D84816">
        <w:rPr>
          <w:bCs w:val="0"/>
        </w:rPr>
        <w:t>leadsto</w:t>
      </w:r>
      <w:proofErr w:type="spellEnd"/>
      <w:r w:rsidRPr="00D84816">
        <w:rPr>
          <w:bCs w:val="0"/>
        </w:rPr>
        <w:t>)</w:t>
      </w:r>
    </w:p>
    <w:p w14:paraId="3172FAD9" w14:textId="77777777" w:rsidR="00D84816" w:rsidRPr="00D84816" w:rsidRDefault="00D84816" w:rsidP="00D84816">
      <w:pPr>
        <w:rPr>
          <w:bCs w:val="0"/>
        </w:rPr>
      </w:pPr>
      <w:r w:rsidRPr="00D84816">
        <w:rPr>
          <w:bCs w:val="0"/>
        </w:rPr>
        <w:t>Damit ist Raum vollständig durch funktionale Erreichbarkeit bestimmt.</w:t>
      </w:r>
    </w:p>
    <w:p w14:paraId="230E34DE" w14:textId="77777777" w:rsidR="00D84816" w:rsidRPr="00D84816" w:rsidRDefault="00D84816" w:rsidP="00D84816">
      <w:pPr>
        <w:rPr>
          <w:bCs w:val="0"/>
        </w:rPr>
      </w:pPr>
      <w:r w:rsidRPr="00D84816">
        <w:rPr>
          <w:bCs w:val="0"/>
        </w:rPr>
        <w:pict w14:anchorId="239DFEF5">
          <v:rect id="_x0000_i1617" style="width:0;height:1.5pt" o:hralign="center" o:hrstd="t" o:hr="t" fillcolor="#a0a0a0" stroked="f"/>
        </w:pict>
      </w:r>
    </w:p>
    <w:p w14:paraId="730F00E9" w14:textId="77777777" w:rsidR="00D84816" w:rsidRPr="00D84816" w:rsidRDefault="00D84816" w:rsidP="00D84816">
      <w:pPr>
        <w:rPr>
          <w:b/>
        </w:rPr>
      </w:pPr>
      <w:r w:rsidRPr="00D84816">
        <w:rPr>
          <w:b/>
        </w:rPr>
        <w:t>Bedeutung für das FRZK</w:t>
      </w:r>
    </w:p>
    <w:p w14:paraId="21A2E9CD" w14:textId="77777777" w:rsidR="00D84816" w:rsidRPr="00D84816" w:rsidRDefault="00D84816" w:rsidP="00D84816">
      <w:pPr>
        <w:rPr>
          <w:bCs w:val="0"/>
        </w:rPr>
      </w:pPr>
      <w:r w:rsidRPr="00D84816">
        <w:rPr>
          <w:bCs w:val="0"/>
        </w:rPr>
        <w:t xml:space="preserve">Mit der vorliegenden Rekonstruktion wird der Raumbegriff grundlegend neu interpretiert. Raum ist keine vorgegebene Bühne, auf der sich funktionale Prozesse abspielen. Vielmehr entsteht er aus der Gesamtheit möglicher funktionaler Übergänge zwischen Zuständen. Zwei Zustände liegen im selben funktionalen Raum, wenn sie durch rekursive Transformationen </w:t>
      </w:r>
      <w:r w:rsidRPr="00D84816">
        <w:rPr>
          <w:bCs w:val="0"/>
        </w:rPr>
        <w:lastRenderedPageBreak/>
        <w:t>miteinander verbunden werden können. Die Struktur dieser Erreichbarkeitsrelation bildet den Raum selbst.</w:t>
      </w:r>
    </w:p>
    <w:p w14:paraId="01F01A65" w14:textId="77777777" w:rsidR="00D84816" w:rsidRPr="00D84816" w:rsidRDefault="00D84816" w:rsidP="00D84816">
      <w:pPr>
        <w:rPr>
          <w:bCs w:val="0"/>
        </w:rPr>
      </w:pPr>
      <w:r w:rsidRPr="00D84816">
        <w:rPr>
          <w:bCs w:val="0"/>
        </w:rPr>
        <w:t>Diese Sichtweise unterscheidet sich sowohl von der klassischen euklidischen Geometrie als auch von der Differentialgeometrie und der Allgemeinen Relativitätstheorie. Während dort der Raum als mathematisches Ausgangsobjekt existiert, wird er im FRZK aus bereits rekonstruierten Organisationsprinzipien hergeleitet. Der Raum besitzt damit keinen eigenständigen ontologischen Status, sondern ist Ausdruck funktionaler Organisation.</w:t>
      </w:r>
    </w:p>
    <w:p w14:paraId="73313BA7" w14:textId="77777777" w:rsidR="00D84816" w:rsidRPr="00D84816" w:rsidRDefault="00D84816" w:rsidP="00D84816">
      <w:pPr>
        <w:rPr>
          <w:bCs w:val="0"/>
        </w:rPr>
      </w:pPr>
      <w:r w:rsidRPr="00D84816">
        <w:rPr>
          <w:bCs w:val="0"/>
        </w:rPr>
        <w:t xml:space="preserve">Gleichzeitig bereitet diese Konstruktion unmittelbar den letzten Schritt der mathematischen Rekonstruktion vor. Sind Raumstrukturen durch Erreichbarkeitsrelationen definiert, so stellt sich die Frage, wie innerhalb dieser Relation eine Ordnung der Transformationen beschrieben werden kann. Genau diese Ordnung wird im folgenden Abschnitt als </w:t>
      </w:r>
      <w:r w:rsidRPr="00D84816">
        <w:rPr>
          <w:b/>
        </w:rPr>
        <w:t>funktionale Zeitstruktur</w:t>
      </w:r>
      <w:r w:rsidRPr="00D84816">
        <w:rPr>
          <w:bCs w:val="0"/>
        </w:rPr>
        <w:t xml:space="preserve"> rekonstruiert.</w:t>
      </w:r>
    </w:p>
    <w:p w14:paraId="42CA60E5" w14:textId="77777777" w:rsidR="00D84816" w:rsidRPr="00D84816" w:rsidRDefault="00D84816" w:rsidP="00D84816">
      <w:pPr>
        <w:rPr>
          <w:bCs w:val="0"/>
        </w:rPr>
      </w:pPr>
      <w:r w:rsidRPr="00D84816">
        <w:rPr>
          <w:bCs w:val="0"/>
        </w:rPr>
        <w:pict w14:anchorId="7F4AC72E">
          <v:rect id="_x0000_i1618" style="width:0;height:1.5pt" o:hralign="center" o:hrstd="t" o:hr="t" fillcolor="#a0a0a0" stroked="f"/>
        </w:pict>
      </w:r>
    </w:p>
    <w:p w14:paraId="68F3F8E5" w14:textId="77777777" w:rsidR="00D84816" w:rsidRPr="00D84816" w:rsidRDefault="00D84816" w:rsidP="00D84816">
      <w:pPr>
        <w:rPr>
          <w:b/>
        </w:rPr>
      </w:pPr>
      <w:r w:rsidRPr="00D84816">
        <w:rPr>
          <w:b/>
        </w:rPr>
        <w:t>Wissenschaftliche Bewertung</w:t>
      </w:r>
    </w:p>
    <w:p w14:paraId="72A062DF" w14:textId="77777777" w:rsidR="00D84816" w:rsidRPr="00D84816" w:rsidRDefault="00D84816" w:rsidP="00D84816">
      <w:pPr>
        <w:rPr>
          <w:bCs w:val="0"/>
        </w:rPr>
      </w:pPr>
      <w:r w:rsidRPr="00D84816">
        <w:rPr>
          <w:bCs w:val="0"/>
        </w:rPr>
        <w:t xml:space="preserve">Ich halte diese Fassung für </w:t>
      </w:r>
      <w:r w:rsidRPr="00D84816">
        <w:rPr>
          <w:b/>
        </w:rPr>
        <w:t>deutlich stärker</w:t>
      </w:r>
      <w:r w:rsidRPr="00D84816">
        <w:rPr>
          <w:bCs w:val="0"/>
        </w:rPr>
        <w:t xml:space="preserve"> als die vorherige Version. Sie vermeidet nicht nur den metrischen Zirkelschluss, sondern führt mit der </w:t>
      </w:r>
      <w:r w:rsidRPr="00D84816">
        <w:rPr>
          <w:b/>
        </w:rPr>
        <w:t>Erreichbarkeitsrelation (\</w:t>
      </w:r>
      <w:proofErr w:type="spellStart"/>
      <w:r w:rsidRPr="00D84816">
        <w:rPr>
          <w:b/>
        </w:rPr>
        <w:t>leadsto</w:t>
      </w:r>
      <w:proofErr w:type="spellEnd"/>
      <w:r w:rsidRPr="00D84816">
        <w:rPr>
          <w:b/>
        </w:rPr>
        <w:t>)</w:t>
      </w:r>
      <w:r w:rsidRPr="00D84816">
        <w:rPr>
          <w:bCs w:val="0"/>
        </w:rPr>
        <w:t xml:space="preserve"> ein mathematisch elementares Konzept ein, das direkt aus den bereits rekonstruierten Transformationen folgt. Gleichzeitig entsteht ein origineller Raumbegriff, der sich klar von klassischen geometrischen Ansätzen unterscheidet und die Eigenleistung des FRZK wesentlich deutlicher hervorhebt.</w:t>
      </w:r>
    </w:p>
    <w:p w14:paraId="360FCD4E" w14:textId="00F31709" w:rsidR="00D84816" w:rsidRDefault="00D84816" w:rsidP="0093314B">
      <w:pPr>
        <w:rPr>
          <w:rStyle w:val="SQLTabellen"/>
          <w:rFonts w:ascii="Calibri" w:hAnsi="Calibri"/>
          <w:b w:val="0"/>
          <w:bCs w:val="0"/>
          <w:sz w:val="24"/>
        </w:rPr>
      </w:pPr>
      <w:r w:rsidRPr="00D84816">
        <w:rPr>
          <w:rStyle w:val="SQLTabellen"/>
          <w:rFonts w:ascii="Calibri" w:hAnsi="Calibri"/>
          <w:b w:val="0"/>
          <w:bCs w:val="0"/>
          <w:sz w:val="24"/>
        </w:rPr>
        <w:sym w:font="Wingdings" w:char="F0DF"/>
      </w:r>
    </w:p>
    <w:p w14:paraId="2B564AAE" w14:textId="77777777" w:rsidR="00D84816" w:rsidRPr="00D84816" w:rsidRDefault="00D84816" w:rsidP="00D84816">
      <w:pPr>
        <w:rPr>
          <w:b/>
        </w:rPr>
      </w:pPr>
      <w:r w:rsidRPr="00D84816">
        <w:rPr>
          <w:b/>
        </w:rPr>
        <w:t>3.4.8 Rekonstruktion funktionaler Zeitstrukturen</w:t>
      </w:r>
    </w:p>
    <w:p w14:paraId="287BCFE0" w14:textId="77777777" w:rsidR="00D84816" w:rsidRPr="00D84816" w:rsidRDefault="00D84816" w:rsidP="00D84816">
      <w:pPr>
        <w:rPr>
          <w:b/>
        </w:rPr>
      </w:pPr>
      <w:r w:rsidRPr="00D84816">
        <w:rPr>
          <w:b/>
        </w:rPr>
        <w:t>Motivation</w:t>
      </w:r>
    </w:p>
    <w:p w14:paraId="30E295F9" w14:textId="77777777" w:rsidR="00D84816" w:rsidRPr="00D84816" w:rsidRDefault="00D84816" w:rsidP="00D84816">
      <w:pPr>
        <w:rPr>
          <w:bCs w:val="0"/>
        </w:rPr>
      </w:pPr>
      <w:r w:rsidRPr="00D84816">
        <w:rPr>
          <w:bCs w:val="0"/>
        </w:rPr>
        <w:t>Mit Abschnitt 3.4.7 wurde der funktionale Raum vollständig aus den zuvor rekonstruierten mathematischen Strukturen entwickelt. Der Raumbegriff des FRZK beruht dabei nicht auf geometrischen Koordinaten, sondern ausschließlich auf der Erreichbarkeit funktionaler Zustände durch rekursive Transformationen. Raum beschreibt somit die Gesamtheit möglicher funktionaler Beziehungen innerhalb eines Organisationssystems.</w:t>
      </w:r>
    </w:p>
    <w:p w14:paraId="7FA043E0" w14:textId="77777777" w:rsidR="00D84816" w:rsidRPr="00D84816" w:rsidRDefault="00D84816" w:rsidP="00D84816">
      <w:pPr>
        <w:rPr>
          <w:bCs w:val="0"/>
        </w:rPr>
      </w:pPr>
      <w:r w:rsidRPr="00D84816">
        <w:rPr>
          <w:bCs w:val="0"/>
        </w:rPr>
        <w:t xml:space="preserve">Dennoch bleibt eine wesentliche Frage offen. Die Erreichbarkeitsrelation allein beschreibt lediglich, </w:t>
      </w:r>
      <w:r w:rsidRPr="00D84816">
        <w:rPr>
          <w:b/>
        </w:rPr>
        <w:t>dass</w:t>
      </w:r>
      <w:r w:rsidRPr="00D84816">
        <w:rPr>
          <w:bCs w:val="0"/>
        </w:rPr>
        <w:t xml:space="preserve"> zwei Zustände miteinander verbunden sind. Sie macht jedoch noch keine Aussage darüber, </w:t>
      </w:r>
      <w:r w:rsidRPr="00D84816">
        <w:rPr>
          <w:b/>
        </w:rPr>
        <w:t>in welcher Reihenfolge</w:t>
      </w:r>
      <w:r w:rsidRPr="00D84816">
        <w:rPr>
          <w:bCs w:val="0"/>
        </w:rPr>
        <w:t xml:space="preserve"> diese Verbindung entsteht. Eine Theorie von Raum ohne eine Theorie der Ordnung rekursiver Transformationen bleibt daher unvollständig.</w:t>
      </w:r>
    </w:p>
    <w:p w14:paraId="4258E116" w14:textId="77777777" w:rsidR="00D84816" w:rsidRPr="00D84816" w:rsidRDefault="00D84816" w:rsidP="00D84816">
      <w:pPr>
        <w:rPr>
          <w:bCs w:val="0"/>
        </w:rPr>
      </w:pPr>
      <w:r w:rsidRPr="00D84816">
        <w:rPr>
          <w:bCs w:val="0"/>
        </w:rPr>
        <w:t>In klassischen physikalischen Theorien wird diese Ordnung meist durch einen externen Zeitparameter beschrieben. Zeit existiert dort unabhängig von den betrachteten Zuständen und dient als zusätzliche Koordinate, entlang derer Veränderungen erfolgen. Das FRZK verfolgt bewusst einen anderen Ansatz. Da Raum bereits nicht vorausgesetzt wurde, soll auch Zeit nicht als primitive mathematische Größe eingeführt werden.</w:t>
      </w:r>
    </w:p>
    <w:p w14:paraId="66BFD471" w14:textId="77777777" w:rsidR="00D84816" w:rsidRPr="00D84816" w:rsidRDefault="00D84816" w:rsidP="00D84816">
      <w:pPr>
        <w:rPr>
          <w:bCs w:val="0"/>
        </w:rPr>
      </w:pPr>
      <w:r w:rsidRPr="00D84816">
        <w:rPr>
          <w:bCs w:val="0"/>
        </w:rPr>
        <w:t>Die einzige bisher rekonstruierte Struktur, welche eine natürliche Reihenfolge besitzt, ist die rekursive Anwendung des Transformationsoperators. Daraus ergibt sich unmittelbar die zentrale These dieses Abschnitts:</w:t>
      </w:r>
    </w:p>
    <w:p w14:paraId="6845EFE1" w14:textId="77777777" w:rsidR="00D84816" w:rsidRPr="00D84816" w:rsidRDefault="00D84816" w:rsidP="00D84816">
      <w:pPr>
        <w:rPr>
          <w:bCs w:val="0"/>
        </w:rPr>
      </w:pPr>
      <w:r w:rsidRPr="00D84816">
        <w:rPr>
          <w:b/>
        </w:rPr>
        <w:t>Zeit ist die durch rekursive Transformationen induzierte Ordnungsstruktur funktionaler Zustände.</w:t>
      </w:r>
    </w:p>
    <w:p w14:paraId="5E107C1A" w14:textId="77777777" w:rsidR="00D84816" w:rsidRPr="00D84816" w:rsidRDefault="00D84816" w:rsidP="00D84816">
      <w:pPr>
        <w:rPr>
          <w:bCs w:val="0"/>
        </w:rPr>
      </w:pPr>
      <w:r w:rsidRPr="00D84816">
        <w:rPr>
          <w:bCs w:val="0"/>
        </w:rPr>
        <w:lastRenderedPageBreak/>
        <w:t>Zeit ist damit kein zusätzlicher Parameter der Theorie, sondern eine Eigenschaft der funktionalen Organisation selbst.</w:t>
      </w:r>
    </w:p>
    <w:p w14:paraId="3975EAD4" w14:textId="77777777" w:rsidR="00D84816" w:rsidRPr="00D84816" w:rsidRDefault="00D84816" w:rsidP="00D84816">
      <w:pPr>
        <w:rPr>
          <w:bCs w:val="0"/>
        </w:rPr>
      </w:pPr>
      <w:r w:rsidRPr="00D84816">
        <w:rPr>
          <w:bCs w:val="0"/>
        </w:rPr>
        <w:pict w14:anchorId="00344E83">
          <v:rect id="_x0000_i1689" style="width:0;height:1.5pt" o:hralign="center" o:hrstd="t" o:hr="t" fillcolor="#a0a0a0" stroked="f"/>
        </w:pict>
      </w:r>
    </w:p>
    <w:p w14:paraId="7BBEAABE" w14:textId="77777777" w:rsidR="00D84816" w:rsidRPr="00D84816" w:rsidRDefault="00D84816" w:rsidP="00D84816">
      <w:pPr>
        <w:rPr>
          <w:b/>
        </w:rPr>
      </w:pPr>
      <w:r w:rsidRPr="00D84816">
        <w:rPr>
          <w:b/>
        </w:rPr>
        <w:t>Definition 3.4.16 (Transformationsordnung)</w:t>
      </w:r>
    </w:p>
    <w:p w14:paraId="5CA93228" w14:textId="77777777" w:rsidR="00D84816" w:rsidRPr="00D84816" w:rsidRDefault="00D84816" w:rsidP="00D84816">
      <w:pPr>
        <w:rPr>
          <w:bCs w:val="0"/>
        </w:rPr>
      </w:pPr>
      <w:r w:rsidRPr="00D84816">
        <w:rPr>
          <w:bCs w:val="0"/>
        </w:rPr>
        <w:t>Seien</w:t>
      </w:r>
    </w:p>
    <w:p w14:paraId="61F6218A"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x_</w:t>
      </w:r>
      <w:proofErr w:type="gramStart"/>
      <w:r w:rsidRPr="00D84816">
        <w:rPr>
          <w:bCs w:val="0"/>
        </w:rPr>
        <w:t>i,x</w:t>
      </w:r>
      <w:proofErr w:type="gramEnd"/>
      <w:r w:rsidRPr="00D84816">
        <w:rPr>
          <w:bCs w:val="0"/>
        </w:rPr>
        <w:t>_j</w:t>
      </w:r>
      <w:proofErr w:type="spellEnd"/>
      <w:r w:rsidRPr="00D84816">
        <w:rPr>
          <w:bCs w:val="0"/>
        </w:rPr>
        <w:t>\in\</w:t>
      </w:r>
      <w:proofErr w:type="spellStart"/>
      <w:r w:rsidRPr="00D84816">
        <w:rPr>
          <w:bCs w:val="0"/>
        </w:rPr>
        <w:t>mathcal</w:t>
      </w:r>
      <w:proofErr w:type="spellEnd"/>
      <w:r w:rsidRPr="00D84816">
        <w:rPr>
          <w:bCs w:val="0"/>
        </w:rPr>
        <w:t xml:space="preserve"> X_F.</w:t>
      </w:r>
      <w:r w:rsidRPr="00D84816">
        <w:rPr>
          <w:bCs w:val="0"/>
        </w:rPr>
        <w:br/>
        <w:t>]</w:t>
      </w:r>
    </w:p>
    <w:p w14:paraId="3A719262" w14:textId="77777777" w:rsidR="00D84816" w:rsidRPr="00D84816" w:rsidRDefault="00D84816" w:rsidP="00D84816">
      <w:pPr>
        <w:rPr>
          <w:bCs w:val="0"/>
        </w:rPr>
      </w:pPr>
      <w:r w:rsidRPr="00D84816">
        <w:rPr>
          <w:bCs w:val="0"/>
        </w:rPr>
        <w:t xml:space="preserve">Eine </w:t>
      </w:r>
      <w:r w:rsidRPr="00D84816">
        <w:rPr>
          <w:b/>
        </w:rPr>
        <w:t>Transformationsordnung</w:t>
      </w:r>
      <w:r w:rsidRPr="00D84816">
        <w:rPr>
          <w:bCs w:val="0"/>
        </w:rPr>
        <w:t xml:space="preserve"> liegt vor, wenn zwischen beiden Zuständen eine Erreichbarkeitsrelation mit einer wohldefinierten Anzahl rekursiver Transformationen existiert.</w:t>
      </w:r>
    </w:p>
    <w:p w14:paraId="32099EFB" w14:textId="77777777" w:rsidR="00D84816" w:rsidRPr="00D84816" w:rsidRDefault="00D84816" w:rsidP="00D84816">
      <w:pPr>
        <w:rPr>
          <w:bCs w:val="0"/>
        </w:rPr>
      </w:pPr>
      <w:r w:rsidRPr="00D84816">
        <w:rPr>
          <w:bCs w:val="0"/>
        </w:rPr>
        <w:t>Formal wird die Ordnung definiert durch</w:t>
      </w:r>
    </w:p>
    <w:p w14:paraId="3624D3CF" w14:textId="77777777" w:rsidR="00D84816" w:rsidRPr="00D84816" w:rsidRDefault="00D84816" w:rsidP="00D84816">
      <w:pPr>
        <w:rPr>
          <w:b/>
        </w:rPr>
      </w:pPr>
      <w:r w:rsidRPr="00D84816">
        <w:rPr>
          <w:b/>
        </w:rPr>
        <w:t>[</w:t>
      </w:r>
      <w:r w:rsidRPr="00D84816">
        <w:rPr>
          <w:b/>
        </w:rPr>
        <w:br/>
      </w:r>
      <w:proofErr w:type="spellStart"/>
      <w:r w:rsidRPr="00D84816">
        <w:rPr>
          <w:b/>
        </w:rPr>
        <w:t>x_i</w:t>
      </w:r>
      <w:proofErr w:type="spellEnd"/>
      <w:r w:rsidRPr="00D84816">
        <w:rPr>
          <w:b/>
        </w:rPr>
        <w:br/>
        <w:t>\</w:t>
      </w:r>
      <w:proofErr w:type="spellStart"/>
      <w:r w:rsidRPr="00D84816">
        <w:rPr>
          <w:b/>
        </w:rPr>
        <w:t>prec_T</w:t>
      </w:r>
      <w:proofErr w:type="spellEnd"/>
      <w:r w:rsidRPr="00D84816">
        <w:rPr>
          <w:b/>
        </w:rPr>
        <w:br/>
      </w:r>
      <w:proofErr w:type="spellStart"/>
      <w:r w:rsidRPr="00D84816">
        <w:rPr>
          <w:b/>
        </w:rPr>
        <w:t>x_j</w:t>
      </w:r>
      <w:proofErr w:type="spellEnd"/>
      <w:r w:rsidRPr="00D84816">
        <w:rPr>
          <w:b/>
        </w:rPr>
        <w:br/>
        <w:t>\</w:t>
      </w:r>
      <w:proofErr w:type="spellStart"/>
      <w:r w:rsidRPr="00D84816">
        <w:rPr>
          <w:b/>
        </w:rPr>
        <w:t>Longleftrightarrow</w:t>
      </w:r>
      <w:proofErr w:type="spellEnd"/>
      <w:r w:rsidRPr="00D84816">
        <w:rPr>
          <w:b/>
        </w:rPr>
        <w:br/>
        <w:t>\</w:t>
      </w:r>
      <w:proofErr w:type="spellStart"/>
      <w:proofErr w:type="gramStart"/>
      <w:r w:rsidRPr="00D84816">
        <w:rPr>
          <w:b/>
        </w:rPr>
        <w:t>exists,n</w:t>
      </w:r>
      <w:proofErr w:type="spellEnd"/>
      <w:proofErr w:type="gramEnd"/>
      <w:r w:rsidRPr="00D84816">
        <w:rPr>
          <w:b/>
        </w:rPr>
        <w:t>&gt;0:</w:t>
      </w:r>
      <w:r w:rsidRPr="00D84816">
        <w:rPr>
          <w:b/>
        </w:rPr>
        <w:br/>
        <w:t>;</w:t>
      </w:r>
      <w:r w:rsidRPr="00D84816">
        <w:rPr>
          <w:b/>
        </w:rPr>
        <w:br/>
      </w:r>
      <w:proofErr w:type="spellStart"/>
      <w:r w:rsidRPr="00D84816">
        <w:rPr>
          <w:b/>
        </w:rPr>
        <w:t>x_j</w:t>
      </w:r>
      <w:proofErr w:type="spellEnd"/>
    </w:p>
    <w:p w14:paraId="3DDE70C2"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proofErr w:type="spellStart"/>
      <w:r w:rsidRPr="00D84816">
        <w:rPr>
          <w:bCs w:val="0"/>
        </w:rPr>
        <w:t>x_i</w:t>
      </w:r>
      <w:proofErr w:type="spellEnd"/>
      <w:r w:rsidRPr="00D84816">
        <w:rPr>
          <w:bCs w:val="0"/>
        </w:rPr>
        <w:t>).</w:t>
      </w:r>
      <w:r w:rsidRPr="00D84816">
        <w:rPr>
          <w:bCs w:val="0"/>
        </w:rPr>
        <w:br/>
        <w:t>\tag{3.141}</w:t>
      </w:r>
      <w:r w:rsidRPr="00D84816">
        <w:rPr>
          <w:bCs w:val="0"/>
        </w:rPr>
        <w:br/>
        <w:t>]</w:t>
      </w:r>
    </w:p>
    <w:p w14:paraId="1998A409"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x_i</w:t>
      </w:r>
      <w:proofErr w:type="spellEnd"/>
      <w:r w:rsidRPr="00D84816">
        <w:rPr>
          <w:bCs w:val="0"/>
        </w:rPr>
        <w:t>\</w:t>
      </w:r>
      <w:proofErr w:type="spellStart"/>
      <w:r w:rsidRPr="00D84816">
        <w:rPr>
          <w:bCs w:val="0"/>
        </w:rPr>
        <w:t>prec_T</w:t>
      </w:r>
      <w:proofErr w:type="spellEnd"/>
      <w:r w:rsidRPr="00D84816">
        <w:rPr>
          <w:bCs w:val="0"/>
        </w:rPr>
        <w:t xml:space="preserve"> </w:t>
      </w:r>
      <w:proofErr w:type="spellStart"/>
      <w:r w:rsidRPr="00D84816">
        <w:rPr>
          <w:bCs w:val="0"/>
        </w:rPr>
        <w:t>x_j</w:t>
      </w:r>
      <w:proofErr w:type="spellEnd"/>
      <w:proofErr w:type="gramStart"/>
      <w:r w:rsidRPr="00D84816">
        <w:rPr>
          <w:bCs w:val="0"/>
        </w:rPr>
        <w:t>\</w:t>
      </w:r>
      <w:proofErr w:type="spellStart"/>
      <w:r w:rsidRPr="00D84816">
        <w:rPr>
          <w:bCs w:val="0"/>
        </w:rPr>
        <w:t>Longleftrightarrow</w:t>
      </w:r>
      <w:proofErr w:type="spellEnd"/>
      <w:r w:rsidRPr="00D84816">
        <w:rPr>
          <w:bCs w:val="0"/>
        </w:rPr>
        <w:t>\</w:t>
      </w:r>
      <w:proofErr w:type="spellStart"/>
      <w:r w:rsidRPr="00D84816">
        <w:rPr>
          <w:bCs w:val="0"/>
        </w:rPr>
        <w:t>exists</w:t>
      </w:r>
      <w:proofErr w:type="spellEnd"/>
      <w:r w:rsidRPr="00D84816">
        <w:rPr>
          <w:bCs w:val="0"/>
        </w:rPr>
        <w:t>\,n</w:t>
      </w:r>
      <w:proofErr w:type="gramEnd"/>
      <w:r w:rsidRPr="00D84816">
        <w:rPr>
          <w:bCs w:val="0"/>
        </w:rPr>
        <w:t>&gt;0:\;</w:t>
      </w:r>
      <w:proofErr w:type="spellStart"/>
      <w:r w:rsidRPr="00D84816">
        <w:rPr>
          <w:bCs w:val="0"/>
        </w:rPr>
        <w:t>x_j</w:t>
      </w:r>
      <w:proofErr w:type="spellEnd"/>
      <w:r w:rsidRPr="00D84816">
        <w:rPr>
          <w:bCs w:val="0"/>
        </w:rPr>
        <w:t>=\</w:t>
      </w:r>
      <w:proofErr w:type="spellStart"/>
      <w:r w:rsidRPr="00D84816">
        <w:rPr>
          <w:bCs w:val="0"/>
        </w:rPr>
        <w:t>mathcal</w:t>
      </w:r>
      <w:proofErr w:type="spellEnd"/>
      <w:r w:rsidRPr="00D84816">
        <w:rPr>
          <w:bCs w:val="0"/>
        </w:rPr>
        <w:t xml:space="preserve"> T_F^{\,n}(</w:t>
      </w:r>
      <w:proofErr w:type="spellStart"/>
      <w:r w:rsidRPr="00D84816">
        <w:rPr>
          <w:bCs w:val="0"/>
        </w:rPr>
        <w:t>x_i</w:t>
      </w:r>
      <w:proofErr w:type="spellEnd"/>
      <w:r w:rsidRPr="00D84816">
        <w:rPr>
          <w:bCs w:val="0"/>
        </w:rPr>
        <w:t>)</w:t>
      </w:r>
    </w:p>
    <w:p w14:paraId="0FD9B3C8" w14:textId="77777777" w:rsidR="00D84816" w:rsidRPr="00D84816" w:rsidRDefault="00D84816" w:rsidP="00D84816">
      <w:pPr>
        <w:rPr>
          <w:bCs w:val="0"/>
        </w:rPr>
      </w:pPr>
      <w:r w:rsidRPr="00D84816">
        <w:rPr>
          <w:bCs w:val="0"/>
        </w:rPr>
        <w:t>Dabei bezeichnet</w:t>
      </w:r>
    </w:p>
    <w:p w14:paraId="2DD2B036" w14:textId="77777777" w:rsidR="00D84816" w:rsidRPr="00D84816" w:rsidRDefault="00D84816" w:rsidP="00D84816">
      <w:pPr>
        <w:numPr>
          <w:ilvl w:val="0"/>
          <w:numId w:val="29"/>
        </w:numPr>
        <w:rPr>
          <w:bCs w:val="0"/>
        </w:rPr>
      </w:pPr>
      <w:r w:rsidRPr="00D84816">
        <w:rPr>
          <w:bCs w:val="0"/>
        </w:rPr>
        <w:t>(\</w:t>
      </w:r>
      <w:proofErr w:type="spellStart"/>
      <w:r w:rsidRPr="00D84816">
        <w:rPr>
          <w:bCs w:val="0"/>
        </w:rPr>
        <w:t>prec_T</w:t>
      </w:r>
      <w:proofErr w:type="spellEnd"/>
      <w:r w:rsidRPr="00D84816">
        <w:rPr>
          <w:bCs w:val="0"/>
        </w:rPr>
        <w:t>) die funktionale Transformationsordnung,</w:t>
      </w:r>
    </w:p>
    <w:p w14:paraId="06BED612" w14:textId="77777777" w:rsidR="00D84816" w:rsidRPr="00D84816" w:rsidRDefault="00D84816" w:rsidP="00D84816">
      <w:pPr>
        <w:numPr>
          <w:ilvl w:val="0"/>
          <w:numId w:val="29"/>
        </w:numPr>
        <w:rPr>
          <w:bCs w:val="0"/>
        </w:rPr>
      </w:pPr>
      <w:r w:rsidRPr="00D84816">
        <w:rPr>
          <w:bCs w:val="0"/>
        </w:rPr>
        <w:t xml:space="preserve">(n) ausschließlich die Anzahl rekursiver Transformationen und </w:t>
      </w:r>
      <w:r w:rsidRPr="00D84816">
        <w:rPr>
          <w:b/>
        </w:rPr>
        <w:t>nicht</w:t>
      </w:r>
      <w:r w:rsidRPr="00D84816">
        <w:rPr>
          <w:bCs w:val="0"/>
        </w:rPr>
        <w:t xml:space="preserve"> eine physikalische Zeitdauer.</w:t>
      </w:r>
    </w:p>
    <w:p w14:paraId="62272AD5" w14:textId="77777777" w:rsidR="00D84816" w:rsidRPr="00D84816" w:rsidRDefault="00D84816" w:rsidP="00D84816">
      <w:pPr>
        <w:rPr>
          <w:bCs w:val="0"/>
        </w:rPr>
      </w:pPr>
      <w:r w:rsidRPr="00D84816">
        <w:rPr>
          <w:bCs w:val="0"/>
        </w:rPr>
        <w:pict w14:anchorId="71B4AAC3">
          <v:rect id="_x0000_i1690" style="width:0;height:1.5pt" o:hralign="center" o:hrstd="t" o:hr="t" fillcolor="#a0a0a0" stroked="f"/>
        </w:pict>
      </w:r>
    </w:p>
    <w:p w14:paraId="13A3135C" w14:textId="77777777" w:rsidR="00D84816" w:rsidRPr="00D84816" w:rsidRDefault="00D84816" w:rsidP="00D84816">
      <w:pPr>
        <w:rPr>
          <w:b/>
        </w:rPr>
      </w:pPr>
      <w:r w:rsidRPr="00D84816">
        <w:rPr>
          <w:b/>
        </w:rPr>
        <w:t>Interpretation</w:t>
      </w:r>
    </w:p>
    <w:p w14:paraId="722A6C10" w14:textId="77777777" w:rsidR="00D84816" w:rsidRPr="00D84816" w:rsidRDefault="00D84816" w:rsidP="00D84816">
      <w:pPr>
        <w:rPr>
          <w:bCs w:val="0"/>
        </w:rPr>
      </w:pPr>
      <w:r w:rsidRPr="00D84816">
        <w:rPr>
          <w:bCs w:val="0"/>
        </w:rPr>
        <w:t>Die Transformationsordnung beschreibt keine Uhrzeit und keine kontinuierliche Zeitachse. Sie legt ausschließlich fest, dass ein Zustand aus einem anderen durch eine endliche Folge zulässiger Transformationen hervorgeht.</w:t>
      </w:r>
    </w:p>
    <w:p w14:paraId="60809221" w14:textId="77777777" w:rsidR="00D84816" w:rsidRPr="00D84816" w:rsidRDefault="00D84816" w:rsidP="00D84816">
      <w:pPr>
        <w:rPr>
          <w:bCs w:val="0"/>
        </w:rPr>
      </w:pPr>
      <w:r w:rsidRPr="00D84816">
        <w:rPr>
          <w:bCs w:val="0"/>
        </w:rPr>
        <w:t xml:space="preserve">Zeit wird dadurch als </w:t>
      </w:r>
      <w:r w:rsidRPr="00D84816">
        <w:rPr>
          <w:b/>
        </w:rPr>
        <w:t>Ordnungsrelation</w:t>
      </w:r>
      <w:r w:rsidRPr="00D84816">
        <w:rPr>
          <w:bCs w:val="0"/>
        </w:rPr>
        <w:t xml:space="preserve"> verstanden.</w:t>
      </w:r>
    </w:p>
    <w:p w14:paraId="3F72E09E" w14:textId="77777777" w:rsidR="00D84816" w:rsidRPr="00D84816" w:rsidRDefault="00D84816" w:rsidP="00D84816">
      <w:pPr>
        <w:rPr>
          <w:bCs w:val="0"/>
        </w:rPr>
      </w:pPr>
      <w:r w:rsidRPr="00D84816">
        <w:rPr>
          <w:bCs w:val="0"/>
        </w:rPr>
        <w:pict w14:anchorId="3B07FD5E">
          <v:rect id="_x0000_i1691" style="width:0;height:1.5pt" o:hralign="center" o:hrstd="t" o:hr="t" fillcolor="#a0a0a0" stroked="f"/>
        </w:pict>
      </w:r>
    </w:p>
    <w:p w14:paraId="351FE511" w14:textId="77777777" w:rsidR="00D84816" w:rsidRPr="00D84816" w:rsidRDefault="00D84816" w:rsidP="00D84816">
      <w:pPr>
        <w:rPr>
          <w:b/>
        </w:rPr>
      </w:pPr>
      <w:r w:rsidRPr="00D84816">
        <w:rPr>
          <w:b/>
        </w:rPr>
        <w:t>Definition 3.4.17 (Funktionale Zeitstruktur)</w:t>
      </w:r>
    </w:p>
    <w:p w14:paraId="23A38496" w14:textId="77777777" w:rsidR="00D84816" w:rsidRPr="00D84816" w:rsidRDefault="00D84816" w:rsidP="00D84816">
      <w:pPr>
        <w:rPr>
          <w:bCs w:val="0"/>
        </w:rPr>
      </w:pPr>
      <w:r w:rsidRPr="00D84816">
        <w:rPr>
          <w:bCs w:val="0"/>
        </w:rPr>
        <w:t>Die funktionale Zeitstruktur ist das geordnete Paar</w:t>
      </w:r>
    </w:p>
    <w:p w14:paraId="532225F0" w14:textId="77777777" w:rsidR="00D84816" w:rsidRPr="00D84816" w:rsidRDefault="00D84816" w:rsidP="00D84816">
      <w:pPr>
        <w:rPr>
          <w:b/>
        </w:rPr>
      </w:pPr>
      <w:r w:rsidRPr="00D84816">
        <w:rPr>
          <w:b/>
        </w:rPr>
        <w:t>[</w:t>
      </w:r>
      <w:r w:rsidRPr="00D84816">
        <w:rPr>
          <w:b/>
        </w:rPr>
        <w:br/>
        <w:t>\</w:t>
      </w:r>
      <w:proofErr w:type="spellStart"/>
      <w:r w:rsidRPr="00D84816">
        <w:rPr>
          <w:b/>
        </w:rPr>
        <w:t>mathfrak</w:t>
      </w:r>
      <w:proofErr w:type="spellEnd"/>
      <w:r w:rsidRPr="00D84816">
        <w:rPr>
          <w:b/>
        </w:rPr>
        <w:t xml:space="preserve"> T_F</w:t>
      </w:r>
    </w:p>
    <w:p w14:paraId="601651E9" w14:textId="77777777" w:rsidR="00D84816" w:rsidRPr="00D84816" w:rsidRDefault="00D84816" w:rsidP="00D84816">
      <w:pPr>
        <w:rPr>
          <w:bCs w:val="0"/>
        </w:rPr>
      </w:pPr>
      <w:r w:rsidRPr="00D84816">
        <w:rPr>
          <w:bCs w:val="0"/>
        </w:rPr>
        <w:lastRenderedPageBreak/>
        <w:t>(</w:t>
      </w:r>
      <w:r w:rsidRPr="00D84816">
        <w:rPr>
          <w:bCs w:val="0"/>
        </w:rPr>
        <w:br/>
        <w:t>\</w:t>
      </w:r>
      <w:proofErr w:type="spellStart"/>
      <w:r w:rsidRPr="00D84816">
        <w:rPr>
          <w:bCs w:val="0"/>
        </w:rPr>
        <w:t>mathfrak</w:t>
      </w:r>
      <w:proofErr w:type="spellEnd"/>
      <w:r w:rsidRPr="00D84816">
        <w:rPr>
          <w:bCs w:val="0"/>
        </w:rPr>
        <w:t xml:space="preserve"> R_F,</w:t>
      </w:r>
      <w:r w:rsidRPr="00D84816">
        <w:rPr>
          <w:bCs w:val="0"/>
        </w:rPr>
        <w:br/>
        <w:t>\</w:t>
      </w:r>
      <w:proofErr w:type="spellStart"/>
      <w:r w:rsidRPr="00D84816">
        <w:rPr>
          <w:bCs w:val="0"/>
        </w:rPr>
        <w:t>prec_T</w:t>
      </w:r>
      <w:proofErr w:type="spellEnd"/>
      <w:r w:rsidRPr="00D84816">
        <w:rPr>
          <w:bCs w:val="0"/>
        </w:rPr>
        <w:br/>
        <w:t>).</w:t>
      </w:r>
      <w:r w:rsidRPr="00D84816">
        <w:rPr>
          <w:bCs w:val="0"/>
        </w:rPr>
        <w:br/>
        <w:t>\</w:t>
      </w:r>
      <w:proofErr w:type="gramStart"/>
      <w:r w:rsidRPr="00D84816">
        <w:rPr>
          <w:bCs w:val="0"/>
        </w:rPr>
        <w:t>tag{</w:t>
      </w:r>
      <w:proofErr w:type="gramEnd"/>
      <w:r w:rsidRPr="00D84816">
        <w:rPr>
          <w:bCs w:val="0"/>
        </w:rPr>
        <w:t>3.142}</w:t>
      </w:r>
      <w:r w:rsidRPr="00D84816">
        <w:rPr>
          <w:bCs w:val="0"/>
        </w:rPr>
        <w:br/>
        <w:t>]</w:t>
      </w:r>
    </w:p>
    <w:p w14:paraId="53513CCC"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 xml:space="preserve"> T_F</w:t>
      </w:r>
      <w:proofErr w:type="gramStart"/>
      <w:r w:rsidRPr="00D84816">
        <w:rPr>
          <w:bCs w:val="0"/>
        </w:rPr>
        <w:t>=(</w:t>
      </w:r>
      <w:proofErr w:type="gramEnd"/>
      <w:r w:rsidRPr="00D84816">
        <w:rPr>
          <w:bCs w:val="0"/>
        </w:rPr>
        <w:t>\</w:t>
      </w:r>
      <w:proofErr w:type="spellStart"/>
      <w:r w:rsidRPr="00D84816">
        <w:rPr>
          <w:bCs w:val="0"/>
        </w:rPr>
        <w:t>mathfrak</w:t>
      </w:r>
      <w:proofErr w:type="spellEnd"/>
      <w:r w:rsidRPr="00D84816">
        <w:rPr>
          <w:bCs w:val="0"/>
        </w:rPr>
        <w:t xml:space="preserve"> R_F,\</w:t>
      </w:r>
      <w:proofErr w:type="spellStart"/>
      <w:r w:rsidRPr="00D84816">
        <w:rPr>
          <w:bCs w:val="0"/>
        </w:rPr>
        <w:t>prec_T</w:t>
      </w:r>
      <w:proofErr w:type="spellEnd"/>
      <w:r w:rsidRPr="00D84816">
        <w:rPr>
          <w:bCs w:val="0"/>
        </w:rPr>
        <w:t>)</w:t>
      </w:r>
    </w:p>
    <w:p w14:paraId="6E964030" w14:textId="77777777" w:rsidR="00D84816" w:rsidRPr="00D84816" w:rsidRDefault="00D84816" w:rsidP="00D84816">
      <w:pPr>
        <w:rPr>
          <w:bCs w:val="0"/>
        </w:rPr>
      </w:pPr>
      <w:r w:rsidRPr="00D84816">
        <w:rPr>
          <w:bCs w:val="0"/>
        </w:rPr>
        <w:t>Die Zeitstruktur besteht somit aus</w:t>
      </w:r>
    </w:p>
    <w:p w14:paraId="152968BA" w14:textId="77777777" w:rsidR="00D84816" w:rsidRPr="00D84816" w:rsidRDefault="00D84816" w:rsidP="00D84816">
      <w:pPr>
        <w:numPr>
          <w:ilvl w:val="0"/>
          <w:numId w:val="30"/>
        </w:numPr>
        <w:rPr>
          <w:bCs w:val="0"/>
        </w:rPr>
      </w:pPr>
      <w:r w:rsidRPr="00D84816">
        <w:rPr>
          <w:bCs w:val="0"/>
        </w:rPr>
        <w:t>der rekonstruierten funktionalen Raumstruktur,</w:t>
      </w:r>
    </w:p>
    <w:p w14:paraId="70A361A3" w14:textId="77777777" w:rsidR="00D84816" w:rsidRPr="00D84816" w:rsidRDefault="00D84816" w:rsidP="00D84816">
      <w:pPr>
        <w:numPr>
          <w:ilvl w:val="0"/>
          <w:numId w:val="30"/>
        </w:numPr>
        <w:rPr>
          <w:bCs w:val="0"/>
        </w:rPr>
      </w:pPr>
      <w:r w:rsidRPr="00D84816">
        <w:rPr>
          <w:bCs w:val="0"/>
        </w:rPr>
        <w:t>der durch Transformationen induzierten Ordnungsrelation.</w:t>
      </w:r>
    </w:p>
    <w:p w14:paraId="46E5A1A7" w14:textId="77777777" w:rsidR="00D84816" w:rsidRPr="00D84816" w:rsidRDefault="00D84816" w:rsidP="00D84816">
      <w:pPr>
        <w:rPr>
          <w:bCs w:val="0"/>
        </w:rPr>
      </w:pPr>
      <w:r w:rsidRPr="00D84816">
        <w:rPr>
          <w:bCs w:val="0"/>
        </w:rPr>
        <w:t>Weitere zeitliche Eigenschaften werden zunächst nicht vorausgesetzt.</w:t>
      </w:r>
    </w:p>
    <w:p w14:paraId="72774BD2" w14:textId="77777777" w:rsidR="00D84816" w:rsidRPr="00D84816" w:rsidRDefault="00D84816" w:rsidP="00D84816">
      <w:pPr>
        <w:rPr>
          <w:bCs w:val="0"/>
        </w:rPr>
      </w:pPr>
      <w:r w:rsidRPr="00D84816">
        <w:rPr>
          <w:bCs w:val="0"/>
        </w:rPr>
        <w:pict w14:anchorId="3C8FD10C">
          <v:rect id="_x0000_i1692" style="width:0;height:1.5pt" o:hralign="center" o:hrstd="t" o:hr="t" fillcolor="#a0a0a0" stroked="f"/>
        </w:pict>
      </w:r>
    </w:p>
    <w:p w14:paraId="65A4B46B" w14:textId="77777777" w:rsidR="00D84816" w:rsidRPr="00D84816" w:rsidRDefault="00D84816" w:rsidP="00D84816">
      <w:pPr>
        <w:rPr>
          <w:b/>
        </w:rPr>
      </w:pPr>
      <w:r w:rsidRPr="00D84816">
        <w:rPr>
          <w:b/>
        </w:rPr>
        <w:t>Lemma 3.4.15 (</w:t>
      </w:r>
      <w:proofErr w:type="spellStart"/>
      <w:r w:rsidRPr="00D84816">
        <w:rPr>
          <w:b/>
        </w:rPr>
        <w:t>Irreflexivität</w:t>
      </w:r>
      <w:proofErr w:type="spellEnd"/>
      <w:r w:rsidRPr="00D84816">
        <w:rPr>
          <w:b/>
        </w:rPr>
        <w:t xml:space="preserve"> der Transformationsordnung)</w:t>
      </w:r>
    </w:p>
    <w:p w14:paraId="7AAA53E5" w14:textId="77777777" w:rsidR="00D84816" w:rsidRPr="00D84816" w:rsidRDefault="00D84816" w:rsidP="00D84816">
      <w:pPr>
        <w:rPr>
          <w:bCs w:val="0"/>
        </w:rPr>
      </w:pPr>
      <w:r w:rsidRPr="00D84816">
        <w:rPr>
          <w:bCs w:val="0"/>
        </w:rPr>
        <w:t>Für jeden funktionalen Zustand gilt</w:t>
      </w:r>
    </w:p>
    <w:p w14:paraId="73616F06" w14:textId="77777777" w:rsidR="00D84816" w:rsidRPr="00D84816" w:rsidRDefault="00D84816" w:rsidP="00D84816">
      <w:pPr>
        <w:rPr>
          <w:bCs w:val="0"/>
        </w:rPr>
      </w:pPr>
      <w:r w:rsidRPr="00D84816">
        <w:rPr>
          <w:bCs w:val="0"/>
        </w:rPr>
        <w:t>[</w:t>
      </w:r>
      <w:r w:rsidRPr="00D84816">
        <w:rPr>
          <w:bCs w:val="0"/>
        </w:rPr>
        <w:br/>
        <w:t>x</w:t>
      </w:r>
      <w:r w:rsidRPr="00D84816">
        <w:rPr>
          <w:bCs w:val="0"/>
        </w:rPr>
        <w:br/>
        <w:t>\not\</w:t>
      </w:r>
      <w:proofErr w:type="spellStart"/>
      <w:r w:rsidRPr="00D84816">
        <w:rPr>
          <w:bCs w:val="0"/>
        </w:rPr>
        <w:t>prec_T</w:t>
      </w:r>
      <w:proofErr w:type="spellEnd"/>
      <w:r w:rsidRPr="00D84816">
        <w:rPr>
          <w:bCs w:val="0"/>
        </w:rPr>
        <w:br/>
        <w:t>x.</w:t>
      </w:r>
      <w:r w:rsidRPr="00D84816">
        <w:rPr>
          <w:bCs w:val="0"/>
        </w:rPr>
        <w:br/>
        <w:t>\</w:t>
      </w:r>
      <w:proofErr w:type="gramStart"/>
      <w:r w:rsidRPr="00D84816">
        <w:rPr>
          <w:bCs w:val="0"/>
        </w:rPr>
        <w:t>tag{</w:t>
      </w:r>
      <w:proofErr w:type="gramEnd"/>
      <w:r w:rsidRPr="00D84816">
        <w:rPr>
          <w:bCs w:val="0"/>
        </w:rPr>
        <w:t>3.143}</w:t>
      </w:r>
      <w:r w:rsidRPr="00D84816">
        <w:rPr>
          <w:bCs w:val="0"/>
        </w:rPr>
        <w:br/>
        <w:t>]</w:t>
      </w:r>
    </w:p>
    <w:p w14:paraId="7BED3CAD"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x\not\</w:t>
      </w:r>
      <w:proofErr w:type="spellStart"/>
      <w:r w:rsidRPr="00D84816">
        <w:rPr>
          <w:bCs w:val="0"/>
        </w:rPr>
        <w:t>prec_T</w:t>
      </w:r>
      <w:proofErr w:type="spellEnd"/>
      <w:r w:rsidRPr="00D84816">
        <w:rPr>
          <w:bCs w:val="0"/>
        </w:rPr>
        <w:t xml:space="preserve"> x</w:t>
      </w:r>
    </w:p>
    <w:p w14:paraId="573DB0A8" w14:textId="77777777" w:rsidR="00D84816" w:rsidRPr="00D84816" w:rsidRDefault="00D84816" w:rsidP="00D84816">
      <w:pPr>
        <w:rPr>
          <w:b/>
        </w:rPr>
      </w:pPr>
      <w:r w:rsidRPr="00D84816">
        <w:rPr>
          <w:b/>
        </w:rPr>
        <w:t>Beweis</w:t>
      </w:r>
    </w:p>
    <w:p w14:paraId="74AF07F3" w14:textId="77777777" w:rsidR="00D84816" w:rsidRPr="00D84816" w:rsidRDefault="00D84816" w:rsidP="00D84816">
      <w:pPr>
        <w:rPr>
          <w:bCs w:val="0"/>
        </w:rPr>
      </w:pPr>
      <w:r w:rsidRPr="00D84816">
        <w:rPr>
          <w:bCs w:val="0"/>
        </w:rPr>
        <w:t>Nach Definition 3.4.16 gilt</w:t>
      </w:r>
    </w:p>
    <w:p w14:paraId="79D0FD32" w14:textId="77777777" w:rsidR="00D84816" w:rsidRPr="00D84816" w:rsidRDefault="00D84816" w:rsidP="00D84816">
      <w:pPr>
        <w:rPr>
          <w:bCs w:val="0"/>
        </w:rPr>
      </w:pPr>
      <w:r w:rsidRPr="00D84816">
        <w:rPr>
          <w:bCs w:val="0"/>
        </w:rPr>
        <w:t>[</w:t>
      </w:r>
      <w:r w:rsidRPr="00D84816">
        <w:rPr>
          <w:bCs w:val="0"/>
        </w:rPr>
        <w:br/>
        <w:t>n&gt;0.</w:t>
      </w:r>
      <w:r w:rsidRPr="00D84816">
        <w:rPr>
          <w:bCs w:val="0"/>
        </w:rPr>
        <w:br/>
        <w:t>]</w:t>
      </w:r>
    </w:p>
    <w:p w14:paraId="618E542F" w14:textId="77777777" w:rsidR="00D84816" w:rsidRPr="00D84816" w:rsidRDefault="00D84816" w:rsidP="00D84816">
      <w:pPr>
        <w:rPr>
          <w:bCs w:val="0"/>
        </w:rPr>
      </w:pPr>
      <w:r w:rsidRPr="00D84816">
        <w:rPr>
          <w:bCs w:val="0"/>
        </w:rPr>
        <w:t>Die Identitätstransformation</w:t>
      </w:r>
    </w:p>
    <w:p w14:paraId="2C407401"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w:t>
      </w:r>
      <w:proofErr w:type="gramStart"/>
      <w:r w:rsidRPr="00D84816">
        <w:rPr>
          <w:bCs w:val="0"/>
        </w:rPr>
        <w:t>^{</w:t>
      </w:r>
      <w:proofErr w:type="gramEnd"/>
      <w:r w:rsidRPr="00D84816">
        <w:rPr>
          <w:bCs w:val="0"/>
        </w:rPr>
        <w:t>,0}</w:t>
      </w:r>
      <w:r w:rsidRPr="00D84816">
        <w:rPr>
          <w:bCs w:val="0"/>
        </w:rPr>
        <w:br/>
        <w:t>]</w:t>
      </w:r>
    </w:p>
    <w:p w14:paraId="3FAF178A" w14:textId="77777777" w:rsidR="00D84816" w:rsidRPr="00D84816" w:rsidRDefault="00D84816" w:rsidP="00D84816">
      <w:pPr>
        <w:rPr>
          <w:bCs w:val="0"/>
        </w:rPr>
      </w:pPr>
      <w:r w:rsidRPr="00D84816">
        <w:rPr>
          <w:bCs w:val="0"/>
        </w:rPr>
        <w:t>ist daher ausgeschlossen.</w:t>
      </w:r>
    </w:p>
    <w:p w14:paraId="3B26E66B" w14:textId="77777777" w:rsidR="00D84816" w:rsidRPr="00D84816" w:rsidRDefault="00D84816" w:rsidP="00D84816">
      <w:pPr>
        <w:rPr>
          <w:bCs w:val="0"/>
        </w:rPr>
      </w:pPr>
      <w:r w:rsidRPr="00D84816">
        <w:rPr>
          <w:bCs w:val="0"/>
        </w:rPr>
        <w:t>Ein Zustand kann somit nicht zeitlich vor sich selbst liegen.</w:t>
      </w:r>
    </w:p>
    <w:p w14:paraId="5E62762E" w14:textId="77777777" w:rsidR="00D84816" w:rsidRPr="00D84816" w:rsidRDefault="00D84816" w:rsidP="00D84816">
      <w:pPr>
        <w:rPr>
          <w:bCs w:val="0"/>
        </w:rPr>
      </w:pPr>
      <w:r w:rsidRPr="00D84816">
        <w:rPr>
          <w:rFonts w:ascii="Cambria Math" w:hAnsi="Cambria Math" w:cs="Cambria Math"/>
          <w:bCs w:val="0"/>
        </w:rPr>
        <w:t>∎</w:t>
      </w:r>
    </w:p>
    <w:p w14:paraId="025C9E5A" w14:textId="77777777" w:rsidR="00D84816" w:rsidRPr="00D84816" w:rsidRDefault="00D84816" w:rsidP="00D84816">
      <w:pPr>
        <w:rPr>
          <w:bCs w:val="0"/>
        </w:rPr>
      </w:pPr>
      <w:r w:rsidRPr="00D84816">
        <w:rPr>
          <w:bCs w:val="0"/>
        </w:rPr>
        <w:pict w14:anchorId="7453814A">
          <v:rect id="_x0000_i1693" style="width:0;height:1.5pt" o:hralign="center" o:hrstd="t" o:hr="t" fillcolor="#a0a0a0" stroked="f"/>
        </w:pict>
      </w:r>
    </w:p>
    <w:p w14:paraId="36339BCB" w14:textId="77777777" w:rsidR="00D84816" w:rsidRPr="00D84816" w:rsidRDefault="00D84816" w:rsidP="00D84816">
      <w:pPr>
        <w:rPr>
          <w:b/>
        </w:rPr>
      </w:pPr>
      <w:r w:rsidRPr="00D84816">
        <w:rPr>
          <w:b/>
        </w:rPr>
        <w:t>Lemma 3.4.16 (Transitivität der Transformationsordnung)</w:t>
      </w:r>
    </w:p>
    <w:p w14:paraId="74EC7DF5" w14:textId="77777777" w:rsidR="00D84816" w:rsidRPr="00D84816" w:rsidRDefault="00D84816" w:rsidP="00D84816">
      <w:pPr>
        <w:rPr>
          <w:bCs w:val="0"/>
        </w:rPr>
      </w:pPr>
      <w:r w:rsidRPr="00D84816">
        <w:rPr>
          <w:bCs w:val="0"/>
        </w:rPr>
        <w:t>Gelten</w:t>
      </w:r>
    </w:p>
    <w:p w14:paraId="2FA90E3A"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x_i</w:t>
      </w:r>
      <w:proofErr w:type="spellEnd"/>
      <w:r w:rsidRPr="00D84816">
        <w:rPr>
          <w:bCs w:val="0"/>
        </w:rPr>
        <w:br/>
        <w:t>\</w:t>
      </w:r>
      <w:proofErr w:type="spellStart"/>
      <w:r w:rsidRPr="00D84816">
        <w:rPr>
          <w:bCs w:val="0"/>
        </w:rPr>
        <w:t>prec_T</w:t>
      </w:r>
      <w:proofErr w:type="spellEnd"/>
      <w:r w:rsidRPr="00D84816">
        <w:rPr>
          <w:bCs w:val="0"/>
        </w:rPr>
        <w:br/>
      </w:r>
      <w:proofErr w:type="spellStart"/>
      <w:r w:rsidRPr="00D84816">
        <w:rPr>
          <w:bCs w:val="0"/>
        </w:rPr>
        <w:lastRenderedPageBreak/>
        <w:t>x_j</w:t>
      </w:r>
      <w:proofErr w:type="spellEnd"/>
      <w:r w:rsidRPr="00D84816">
        <w:rPr>
          <w:bCs w:val="0"/>
        </w:rPr>
        <w:br/>
        <w:t>]</w:t>
      </w:r>
    </w:p>
    <w:p w14:paraId="0393820B" w14:textId="77777777" w:rsidR="00D84816" w:rsidRPr="00D84816" w:rsidRDefault="00D84816" w:rsidP="00D84816">
      <w:pPr>
        <w:rPr>
          <w:bCs w:val="0"/>
        </w:rPr>
      </w:pPr>
      <w:r w:rsidRPr="00D84816">
        <w:rPr>
          <w:bCs w:val="0"/>
        </w:rPr>
        <w:t>und</w:t>
      </w:r>
    </w:p>
    <w:p w14:paraId="4CF09199"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x_j</w:t>
      </w:r>
      <w:proofErr w:type="spellEnd"/>
      <w:r w:rsidRPr="00D84816">
        <w:rPr>
          <w:bCs w:val="0"/>
        </w:rPr>
        <w:br/>
        <w:t>\</w:t>
      </w:r>
      <w:proofErr w:type="spellStart"/>
      <w:r w:rsidRPr="00D84816">
        <w:rPr>
          <w:bCs w:val="0"/>
        </w:rPr>
        <w:t>prec_T</w:t>
      </w:r>
      <w:proofErr w:type="spellEnd"/>
      <w:r w:rsidRPr="00D84816">
        <w:rPr>
          <w:bCs w:val="0"/>
        </w:rPr>
        <w:br/>
      </w:r>
      <w:proofErr w:type="spellStart"/>
      <w:r w:rsidRPr="00D84816">
        <w:rPr>
          <w:bCs w:val="0"/>
        </w:rPr>
        <w:t>x_k</w:t>
      </w:r>
      <w:proofErr w:type="spellEnd"/>
      <w:r w:rsidRPr="00D84816">
        <w:rPr>
          <w:bCs w:val="0"/>
        </w:rPr>
        <w:t>,</w:t>
      </w:r>
      <w:r w:rsidRPr="00D84816">
        <w:rPr>
          <w:bCs w:val="0"/>
        </w:rPr>
        <w:br/>
        <w:t>]</w:t>
      </w:r>
    </w:p>
    <w:p w14:paraId="440E7DDD" w14:textId="77777777" w:rsidR="00D84816" w:rsidRPr="00D84816" w:rsidRDefault="00D84816" w:rsidP="00D84816">
      <w:pPr>
        <w:rPr>
          <w:bCs w:val="0"/>
        </w:rPr>
      </w:pPr>
      <w:r w:rsidRPr="00D84816">
        <w:rPr>
          <w:bCs w:val="0"/>
        </w:rPr>
        <w:t>so folgt</w:t>
      </w:r>
    </w:p>
    <w:p w14:paraId="7AFF549C"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x_i</w:t>
      </w:r>
      <w:proofErr w:type="spellEnd"/>
      <w:r w:rsidRPr="00D84816">
        <w:rPr>
          <w:bCs w:val="0"/>
        </w:rPr>
        <w:br/>
        <w:t>\</w:t>
      </w:r>
      <w:proofErr w:type="spellStart"/>
      <w:r w:rsidRPr="00D84816">
        <w:rPr>
          <w:bCs w:val="0"/>
        </w:rPr>
        <w:t>prec_T</w:t>
      </w:r>
      <w:proofErr w:type="spellEnd"/>
      <w:r w:rsidRPr="00D84816">
        <w:rPr>
          <w:bCs w:val="0"/>
        </w:rPr>
        <w:br/>
      </w:r>
      <w:proofErr w:type="spellStart"/>
      <w:r w:rsidRPr="00D84816">
        <w:rPr>
          <w:bCs w:val="0"/>
        </w:rPr>
        <w:t>x_k</w:t>
      </w:r>
      <w:proofErr w:type="spellEnd"/>
      <w:r w:rsidRPr="00D84816">
        <w:rPr>
          <w:bCs w:val="0"/>
        </w:rPr>
        <w:t>.</w:t>
      </w:r>
      <w:r w:rsidRPr="00D84816">
        <w:rPr>
          <w:bCs w:val="0"/>
        </w:rPr>
        <w:br/>
        <w:t>\</w:t>
      </w:r>
      <w:proofErr w:type="gramStart"/>
      <w:r w:rsidRPr="00D84816">
        <w:rPr>
          <w:bCs w:val="0"/>
        </w:rPr>
        <w:t>tag{</w:t>
      </w:r>
      <w:proofErr w:type="gramEnd"/>
      <w:r w:rsidRPr="00D84816">
        <w:rPr>
          <w:bCs w:val="0"/>
        </w:rPr>
        <w:t>3.144}</w:t>
      </w:r>
      <w:r w:rsidRPr="00D84816">
        <w:rPr>
          <w:bCs w:val="0"/>
        </w:rPr>
        <w:br/>
        <w:t>]</w:t>
      </w:r>
    </w:p>
    <w:p w14:paraId="305DCFE5"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x_i</w:t>
      </w:r>
      <w:proofErr w:type="spellEnd"/>
      <w:r w:rsidRPr="00D84816">
        <w:rPr>
          <w:bCs w:val="0"/>
        </w:rPr>
        <w:t>\</w:t>
      </w:r>
      <w:proofErr w:type="spellStart"/>
      <w:r w:rsidRPr="00D84816">
        <w:rPr>
          <w:bCs w:val="0"/>
        </w:rPr>
        <w:t>prec_T</w:t>
      </w:r>
      <w:proofErr w:type="spellEnd"/>
      <w:r w:rsidRPr="00D84816">
        <w:rPr>
          <w:bCs w:val="0"/>
        </w:rPr>
        <w:t xml:space="preserve"> </w:t>
      </w:r>
      <w:proofErr w:type="spellStart"/>
      <w:r w:rsidRPr="00D84816">
        <w:rPr>
          <w:bCs w:val="0"/>
        </w:rPr>
        <w:t>x_k</w:t>
      </w:r>
      <w:proofErr w:type="spellEnd"/>
    </w:p>
    <w:p w14:paraId="19FD5B56" w14:textId="77777777" w:rsidR="00D84816" w:rsidRPr="00D84816" w:rsidRDefault="00D84816" w:rsidP="00D84816">
      <w:pPr>
        <w:rPr>
          <w:b/>
        </w:rPr>
      </w:pPr>
      <w:r w:rsidRPr="00D84816">
        <w:rPr>
          <w:b/>
        </w:rPr>
        <w:t>Beweis</w:t>
      </w:r>
    </w:p>
    <w:p w14:paraId="27A5AF3C" w14:textId="77777777" w:rsidR="00D84816" w:rsidRPr="00D84816" w:rsidRDefault="00D84816" w:rsidP="00D84816">
      <w:pPr>
        <w:rPr>
          <w:bCs w:val="0"/>
        </w:rPr>
      </w:pPr>
      <w:r w:rsidRPr="00D84816">
        <w:rPr>
          <w:bCs w:val="0"/>
        </w:rPr>
        <w:t>Nach Definition existieren</w:t>
      </w:r>
    </w:p>
    <w:p w14:paraId="1A406518" w14:textId="77777777" w:rsidR="00D84816" w:rsidRPr="00D84816" w:rsidRDefault="00D84816" w:rsidP="00D84816">
      <w:pPr>
        <w:rPr>
          <w:bCs w:val="0"/>
        </w:rPr>
      </w:pPr>
      <w:r w:rsidRPr="00D84816">
        <w:rPr>
          <w:bCs w:val="0"/>
        </w:rPr>
        <w:t>[</w:t>
      </w:r>
      <w:r w:rsidRPr="00D84816">
        <w:rPr>
          <w:bCs w:val="0"/>
        </w:rPr>
        <w:br/>
      </w:r>
      <w:proofErr w:type="spellStart"/>
      <w:proofErr w:type="gramStart"/>
      <w:r w:rsidRPr="00D84816">
        <w:rPr>
          <w:bCs w:val="0"/>
        </w:rPr>
        <w:t>m,n</w:t>
      </w:r>
      <w:proofErr w:type="spellEnd"/>
      <w:proofErr w:type="gramEnd"/>
      <w:r w:rsidRPr="00D84816">
        <w:rPr>
          <w:bCs w:val="0"/>
        </w:rPr>
        <w:t>&gt;0</w:t>
      </w:r>
      <w:r w:rsidRPr="00D84816">
        <w:rPr>
          <w:bCs w:val="0"/>
        </w:rPr>
        <w:br/>
        <w:t>]</w:t>
      </w:r>
    </w:p>
    <w:p w14:paraId="33730A75" w14:textId="77777777" w:rsidR="00D84816" w:rsidRPr="00D84816" w:rsidRDefault="00D84816" w:rsidP="00D84816">
      <w:pPr>
        <w:rPr>
          <w:bCs w:val="0"/>
        </w:rPr>
      </w:pPr>
      <w:r w:rsidRPr="00D84816">
        <w:rPr>
          <w:bCs w:val="0"/>
        </w:rPr>
        <w:t>mit</w:t>
      </w:r>
    </w:p>
    <w:p w14:paraId="5F6501F2" w14:textId="77777777" w:rsidR="00D84816" w:rsidRPr="00D84816" w:rsidRDefault="00D84816" w:rsidP="00D84816">
      <w:pPr>
        <w:rPr>
          <w:b/>
        </w:rPr>
      </w:pPr>
      <w:r w:rsidRPr="00D84816">
        <w:rPr>
          <w:b/>
        </w:rPr>
        <w:t>[</w:t>
      </w:r>
      <w:r w:rsidRPr="00D84816">
        <w:rPr>
          <w:b/>
        </w:rPr>
        <w:br/>
      </w:r>
      <w:proofErr w:type="spellStart"/>
      <w:r w:rsidRPr="00D84816">
        <w:rPr>
          <w:b/>
        </w:rPr>
        <w:t>x_j</w:t>
      </w:r>
      <w:proofErr w:type="spellEnd"/>
    </w:p>
    <w:p w14:paraId="410879C7"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T_F^</w:t>
      </w:r>
      <w:proofErr w:type="gramStart"/>
      <w:r w:rsidRPr="00D84816">
        <w:rPr>
          <w:bCs w:val="0"/>
        </w:rPr>
        <w:t>{,m</w:t>
      </w:r>
      <w:proofErr w:type="gramEnd"/>
      <w:r w:rsidRPr="00D84816">
        <w:rPr>
          <w:bCs w:val="0"/>
        </w:rPr>
        <w:t>}(</w:t>
      </w:r>
      <w:proofErr w:type="spellStart"/>
      <w:r w:rsidRPr="00D84816">
        <w:rPr>
          <w:bCs w:val="0"/>
        </w:rPr>
        <w:t>x_i</w:t>
      </w:r>
      <w:proofErr w:type="spellEnd"/>
      <w:r w:rsidRPr="00D84816">
        <w:rPr>
          <w:bCs w:val="0"/>
        </w:rPr>
        <w:t>)</w:t>
      </w:r>
      <w:r w:rsidRPr="00D84816">
        <w:rPr>
          <w:bCs w:val="0"/>
        </w:rPr>
        <w:br/>
        <w:t>]</w:t>
      </w:r>
    </w:p>
    <w:p w14:paraId="7D34B177" w14:textId="77777777" w:rsidR="00D84816" w:rsidRPr="00D84816" w:rsidRDefault="00D84816" w:rsidP="00D84816">
      <w:pPr>
        <w:rPr>
          <w:bCs w:val="0"/>
        </w:rPr>
      </w:pPr>
      <w:r w:rsidRPr="00D84816">
        <w:rPr>
          <w:bCs w:val="0"/>
        </w:rPr>
        <w:t>und</w:t>
      </w:r>
    </w:p>
    <w:p w14:paraId="69890AD4" w14:textId="77777777" w:rsidR="00D84816" w:rsidRPr="00D84816" w:rsidRDefault="00D84816" w:rsidP="00D84816">
      <w:pPr>
        <w:rPr>
          <w:b/>
        </w:rPr>
      </w:pPr>
      <w:r w:rsidRPr="00D84816">
        <w:rPr>
          <w:b/>
        </w:rPr>
        <w:t>[</w:t>
      </w:r>
      <w:r w:rsidRPr="00D84816">
        <w:rPr>
          <w:b/>
        </w:rPr>
        <w:br/>
      </w:r>
      <w:proofErr w:type="spellStart"/>
      <w:r w:rsidRPr="00D84816">
        <w:rPr>
          <w:b/>
        </w:rPr>
        <w:t>x_k</w:t>
      </w:r>
      <w:proofErr w:type="spellEnd"/>
    </w:p>
    <w:p w14:paraId="497156BC"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proofErr w:type="spellStart"/>
      <w:r w:rsidRPr="00D84816">
        <w:rPr>
          <w:bCs w:val="0"/>
        </w:rPr>
        <w:t>x_j</w:t>
      </w:r>
      <w:proofErr w:type="spellEnd"/>
      <w:r w:rsidRPr="00D84816">
        <w:rPr>
          <w:bCs w:val="0"/>
        </w:rPr>
        <w:t>).</w:t>
      </w:r>
      <w:r w:rsidRPr="00D84816">
        <w:rPr>
          <w:bCs w:val="0"/>
        </w:rPr>
        <w:br/>
        <w:t>]</w:t>
      </w:r>
    </w:p>
    <w:p w14:paraId="1C193D78" w14:textId="77777777" w:rsidR="00D84816" w:rsidRPr="00D84816" w:rsidRDefault="00D84816" w:rsidP="00D84816">
      <w:pPr>
        <w:rPr>
          <w:bCs w:val="0"/>
        </w:rPr>
      </w:pPr>
      <w:r w:rsidRPr="00D84816">
        <w:rPr>
          <w:bCs w:val="0"/>
        </w:rPr>
        <w:t>Damit gilt</w:t>
      </w:r>
    </w:p>
    <w:p w14:paraId="0F57EFE6" w14:textId="77777777" w:rsidR="00D84816" w:rsidRPr="00D84816" w:rsidRDefault="00D84816" w:rsidP="00D84816">
      <w:pPr>
        <w:rPr>
          <w:b/>
        </w:rPr>
      </w:pPr>
      <w:r w:rsidRPr="00D84816">
        <w:rPr>
          <w:b/>
        </w:rPr>
        <w:t>[</w:t>
      </w:r>
      <w:r w:rsidRPr="00D84816">
        <w:rPr>
          <w:b/>
        </w:rPr>
        <w:br/>
      </w:r>
      <w:proofErr w:type="spellStart"/>
      <w:r w:rsidRPr="00D84816">
        <w:rPr>
          <w:b/>
        </w:rPr>
        <w:t>x_k</w:t>
      </w:r>
      <w:proofErr w:type="spellEnd"/>
    </w:p>
    <w:p w14:paraId="3B9B1316"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T_F^</w:t>
      </w:r>
      <w:proofErr w:type="gramStart"/>
      <w:r w:rsidRPr="00D84816">
        <w:rPr>
          <w:bCs w:val="0"/>
        </w:rPr>
        <w:t>{,</w:t>
      </w:r>
      <w:proofErr w:type="spellStart"/>
      <w:r w:rsidRPr="00D84816">
        <w:rPr>
          <w:bCs w:val="0"/>
        </w:rPr>
        <w:t>m</w:t>
      </w:r>
      <w:proofErr w:type="gramEnd"/>
      <w:r w:rsidRPr="00D84816">
        <w:rPr>
          <w:bCs w:val="0"/>
        </w:rPr>
        <w:t>+n</w:t>
      </w:r>
      <w:proofErr w:type="spellEnd"/>
      <w:r w:rsidRPr="00D84816">
        <w:rPr>
          <w:bCs w:val="0"/>
        </w:rPr>
        <w:t>}(</w:t>
      </w:r>
      <w:proofErr w:type="spellStart"/>
      <w:r w:rsidRPr="00D84816">
        <w:rPr>
          <w:bCs w:val="0"/>
        </w:rPr>
        <w:t>x_i</w:t>
      </w:r>
      <w:proofErr w:type="spellEnd"/>
      <w:r w:rsidRPr="00D84816">
        <w:rPr>
          <w:bCs w:val="0"/>
        </w:rPr>
        <w:t>).</w:t>
      </w:r>
      <w:r w:rsidRPr="00D84816">
        <w:rPr>
          <w:bCs w:val="0"/>
        </w:rPr>
        <w:br/>
        <w:t>]</w:t>
      </w:r>
    </w:p>
    <w:p w14:paraId="4738063D" w14:textId="77777777" w:rsidR="00D84816" w:rsidRPr="00D84816" w:rsidRDefault="00D84816" w:rsidP="00D84816">
      <w:pPr>
        <w:rPr>
          <w:bCs w:val="0"/>
        </w:rPr>
      </w:pPr>
      <w:r w:rsidRPr="00D84816">
        <w:rPr>
          <w:bCs w:val="0"/>
        </w:rPr>
        <w:t>Da</w:t>
      </w:r>
    </w:p>
    <w:p w14:paraId="4B54246E"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m+n</w:t>
      </w:r>
      <w:proofErr w:type="spellEnd"/>
      <w:r w:rsidRPr="00D84816">
        <w:rPr>
          <w:bCs w:val="0"/>
        </w:rPr>
        <w:t>&gt;0,</w:t>
      </w:r>
      <w:r w:rsidRPr="00D84816">
        <w:rPr>
          <w:bCs w:val="0"/>
        </w:rPr>
        <w:br/>
        <w:t>]</w:t>
      </w:r>
    </w:p>
    <w:p w14:paraId="76067ABB" w14:textId="77777777" w:rsidR="00D84816" w:rsidRPr="00D84816" w:rsidRDefault="00D84816" w:rsidP="00D84816">
      <w:pPr>
        <w:rPr>
          <w:bCs w:val="0"/>
        </w:rPr>
      </w:pPr>
      <w:r w:rsidRPr="00D84816">
        <w:rPr>
          <w:bCs w:val="0"/>
        </w:rPr>
        <w:lastRenderedPageBreak/>
        <w:t>folgt unmittelbar</w:t>
      </w:r>
    </w:p>
    <w:p w14:paraId="719F51EA"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x_i</w:t>
      </w:r>
      <w:proofErr w:type="spellEnd"/>
      <w:r w:rsidRPr="00D84816">
        <w:rPr>
          <w:bCs w:val="0"/>
        </w:rPr>
        <w:br/>
        <w:t>\</w:t>
      </w:r>
      <w:proofErr w:type="spellStart"/>
      <w:r w:rsidRPr="00D84816">
        <w:rPr>
          <w:bCs w:val="0"/>
        </w:rPr>
        <w:t>prec_T</w:t>
      </w:r>
      <w:proofErr w:type="spellEnd"/>
      <w:r w:rsidRPr="00D84816">
        <w:rPr>
          <w:bCs w:val="0"/>
        </w:rPr>
        <w:br/>
      </w:r>
      <w:proofErr w:type="spellStart"/>
      <w:r w:rsidRPr="00D84816">
        <w:rPr>
          <w:bCs w:val="0"/>
        </w:rPr>
        <w:t>x_k</w:t>
      </w:r>
      <w:proofErr w:type="spellEnd"/>
      <w:r w:rsidRPr="00D84816">
        <w:rPr>
          <w:bCs w:val="0"/>
        </w:rPr>
        <w:t>.</w:t>
      </w:r>
      <w:r w:rsidRPr="00D84816">
        <w:rPr>
          <w:bCs w:val="0"/>
        </w:rPr>
        <w:br/>
        <w:t>]</w:t>
      </w:r>
    </w:p>
    <w:p w14:paraId="08167320" w14:textId="77777777" w:rsidR="00D84816" w:rsidRPr="00D84816" w:rsidRDefault="00D84816" w:rsidP="00D84816">
      <w:pPr>
        <w:rPr>
          <w:bCs w:val="0"/>
        </w:rPr>
      </w:pPr>
      <w:r w:rsidRPr="00D84816">
        <w:rPr>
          <w:rFonts w:ascii="Cambria Math" w:hAnsi="Cambria Math" w:cs="Cambria Math"/>
          <w:bCs w:val="0"/>
        </w:rPr>
        <w:t>∎</w:t>
      </w:r>
    </w:p>
    <w:p w14:paraId="604B4281" w14:textId="77777777" w:rsidR="00D84816" w:rsidRPr="00D84816" w:rsidRDefault="00D84816" w:rsidP="00D84816">
      <w:pPr>
        <w:rPr>
          <w:bCs w:val="0"/>
        </w:rPr>
      </w:pPr>
      <w:r w:rsidRPr="00D84816">
        <w:rPr>
          <w:bCs w:val="0"/>
        </w:rPr>
        <w:pict w14:anchorId="4293DC1C">
          <v:rect id="_x0000_i1694" style="width:0;height:1.5pt" o:hralign="center" o:hrstd="t" o:hr="t" fillcolor="#a0a0a0" stroked="f"/>
        </w:pict>
      </w:r>
    </w:p>
    <w:p w14:paraId="42432B53" w14:textId="77777777" w:rsidR="00D84816" w:rsidRPr="00D84816" w:rsidRDefault="00D84816" w:rsidP="00D84816">
      <w:pPr>
        <w:rPr>
          <w:b/>
        </w:rPr>
      </w:pPr>
      <w:r w:rsidRPr="00D84816">
        <w:rPr>
          <w:b/>
        </w:rPr>
        <w:t>Satz 3.4.8 (Rekonstruktion der Zeitstruktur)</w:t>
      </w:r>
    </w:p>
    <w:p w14:paraId="25E1EE8A" w14:textId="77777777" w:rsidR="00D84816" w:rsidRPr="00D84816" w:rsidRDefault="00D84816" w:rsidP="00D84816">
      <w:pPr>
        <w:rPr>
          <w:bCs w:val="0"/>
        </w:rPr>
      </w:pPr>
      <w:r w:rsidRPr="00D84816">
        <w:rPr>
          <w:bCs w:val="0"/>
        </w:rPr>
        <w:t>Jede funktionale Raumstruktur induziert genau eine funktionale Zeitstruktur.</w:t>
      </w:r>
    </w:p>
    <w:p w14:paraId="6788E060" w14:textId="77777777" w:rsidR="00D84816" w:rsidRPr="00D84816" w:rsidRDefault="00D84816" w:rsidP="00D84816">
      <w:pPr>
        <w:rPr>
          <w:bCs w:val="0"/>
        </w:rPr>
      </w:pPr>
      <w:r w:rsidRPr="00D84816">
        <w:rPr>
          <w:bCs w:val="0"/>
        </w:rPr>
        <w:t>Formal</w:t>
      </w:r>
    </w:p>
    <w:p w14:paraId="09149E37"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mathfrak</w:t>
      </w:r>
      <w:proofErr w:type="spellEnd"/>
      <w:r w:rsidRPr="00D84816">
        <w:rPr>
          <w:bCs w:val="0"/>
        </w:rPr>
        <w:t xml:space="preserve"> R_F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mathfrak</w:t>
      </w:r>
      <w:proofErr w:type="spellEnd"/>
      <w:r w:rsidRPr="00D84816">
        <w:rPr>
          <w:bCs w:val="0"/>
        </w:rPr>
        <w:t xml:space="preserve"> T_F.</w:t>
      </w:r>
      <w:r w:rsidRPr="00D84816">
        <w:rPr>
          <w:bCs w:val="0"/>
        </w:rPr>
        <w:br/>
        <w:t>\</w:t>
      </w:r>
      <w:proofErr w:type="gramStart"/>
      <w:r w:rsidRPr="00D84816">
        <w:rPr>
          <w:bCs w:val="0"/>
        </w:rPr>
        <w:t>tag{</w:t>
      </w:r>
      <w:proofErr w:type="gramEnd"/>
      <w:r w:rsidRPr="00D84816">
        <w:rPr>
          <w:bCs w:val="0"/>
        </w:rPr>
        <w:t>3.145}</w:t>
      </w:r>
      <w:r w:rsidRPr="00D84816">
        <w:rPr>
          <w:bCs w:val="0"/>
        </w:rPr>
        <w:br/>
        <w:t>]</w:t>
      </w:r>
    </w:p>
    <w:p w14:paraId="77066790"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 xml:space="preserve"> R_F\</w:t>
      </w:r>
      <w:proofErr w:type="spellStart"/>
      <w:r w:rsidRPr="00D84816">
        <w:rPr>
          <w:bCs w:val="0"/>
        </w:rPr>
        <w:t>Longrightarrow</w:t>
      </w:r>
      <w:proofErr w:type="spellEnd"/>
      <w:r w:rsidRPr="00D84816">
        <w:rPr>
          <w:bCs w:val="0"/>
        </w:rPr>
        <w:t>\</w:t>
      </w:r>
      <w:proofErr w:type="spellStart"/>
      <w:r w:rsidRPr="00D84816">
        <w:rPr>
          <w:bCs w:val="0"/>
        </w:rPr>
        <w:t>mathfrak</w:t>
      </w:r>
      <w:proofErr w:type="spellEnd"/>
      <w:r w:rsidRPr="00D84816">
        <w:rPr>
          <w:bCs w:val="0"/>
        </w:rPr>
        <w:t xml:space="preserve"> T_F</w:t>
      </w:r>
    </w:p>
    <w:p w14:paraId="4BBFF95F" w14:textId="77777777" w:rsidR="00D84816" w:rsidRPr="00D84816" w:rsidRDefault="00D84816" w:rsidP="00D84816">
      <w:pPr>
        <w:rPr>
          <w:b/>
        </w:rPr>
      </w:pPr>
      <w:r w:rsidRPr="00D84816">
        <w:rPr>
          <w:b/>
        </w:rPr>
        <w:t>Beweis</w:t>
      </w:r>
    </w:p>
    <w:p w14:paraId="1ECE874F" w14:textId="77777777" w:rsidR="00D84816" w:rsidRPr="00D84816" w:rsidRDefault="00D84816" w:rsidP="00D84816">
      <w:pPr>
        <w:rPr>
          <w:bCs w:val="0"/>
        </w:rPr>
      </w:pPr>
      <w:r w:rsidRPr="00D84816">
        <w:rPr>
          <w:bCs w:val="0"/>
        </w:rPr>
        <w:t>Die funktionale Raumstruktur enthält nach Abschnitt 3.4.7 sämtliche Erreichbarkeitsrelationen zwischen funktionalen Zuständen. Definition 3.4.16 ordnet jeder dieser Relationen eine eindeutige Transformationsordnung zu. Zusammen mit Definition 3.4.17 entsteht dadurch eine eindeutig bestimmte funktionale Zeitstruktur.</w:t>
      </w:r>
    </w:p>
    <w:p w14:paraId="74299459" w14:textId="77777777" w:rsidR="00D84816" w:rsidRPr="00D84816" w:rsidRDefault="00D84816" w:rsidP="00D84816">
      <w:pPr>
        <w:rPr>
          <w:bCs w:val="0"/>
        </w:rPr>
      </w:pPr>
      <w:r w:rsidRPr="00D84816">
        <w:rPr>
          <w:bCs w:val="0"/>
        </w:rPr>
        <w:t>Es werden keine zusätzlichen mathematischen Objekte eingeführt. Die Zeitstruktur ergibt sich vollständig aus den bereits rekonstruierten Raum- und Transformationsstrukturen.</w:t>
      </w:r>
    </w:p>
    <w:p w14:paraId="7A2D1270" w14:textId="77777777" w:rsidR="00D84816" w:rsidRPr="00D84816" w:rsidRDefault="00D84816" w:rsidP="00D84816">
      <w:pPr>
        <w:rPr>
          <w:bCs w:val="0"/>
        </w:rPr>
      </w:pPr>
      <w:r w:rsidRPr="00D84816">
        <w:rPr>
          <w:rFonts w:ascii="Cambria Math" w:hAnsi="Cambria Math" w:cs="Cambria Math"/>
          <w:bCs w:val="0"/>
        </w:rPr>
        <w:t>∎</w:t>
      </w:r>
    </w:p>
    <w:p w14:paraId="2E29597C" w14:textId="77777777" w:rsidR="00D84816" w:rsidRPr="00D84816" w:rsidRDefault="00D84816" w:rsidP="00D84816">
      <w:pPr>
        <w:rPr>
          <w:bCs w:val="0"/>
        </w:rPr>
      </w:pPr>
      <w:r w:rsidRPr="00D84816">
        <w:rPr>
          <w:bCs w:val="0"/>
        </w:rPr>
        <w:pict w14:anchorId="3D6FEB20">
          <v:rect id="_x0000_i1695" style="width:0;height:1.5pt" o:hralign="center" o:hrstd="t" o:hr="t" fillcolor="#a0a0a0" stroked="f"/>
        </w:pict>
      </w:r>
    </w:p>
    <w:p w14:paraId="035ABB33" w14:textId="77777777" w:rsidR="00D84816" w:rsidRPr="00D84816" w:rsidRDefault="00D84816" w:rsidP="00D84816">
      <w:pPr>
        <w:rPr>
          <w:b/>
        </w:rPr>
      </w:pPr>
      <w:r w:rsidRPr="00D84816">
        <w:rPr>
          <w:b/>
        </w:rPr>
        <w:t>Korollar 3.4.7</w:t>
      </w:r>
    </w:p>
    <w:p w14:paraId="4ACC3C23" w14:textId="77777777" w:rsidR="00D84816" w:rsidRPr="00D84816" w:rsidRDefault="00D84816" w:rsidP="00D84816">
      <w:pPr>
        <w:rPr>
          <w:bCs w:val="0"/>
        </w:rPr>
      </w:pPr>
      <w:r w:rsidRPr="00D84816">
        <w:rPr>
          <w:bCs w:val="0"/>
        </w:rPr>
        <w:t>Die funktionale Zeitstruktur ist vollständig durch rekursive Transformationen bestimmt.</w:t>
      </w:r>
    </w:p>
    <w:p w14:paraId="182BF5CA" w14:textId="77777777" w:rsidR="00D84816" w:rsidRPr="00D84816" w:rsidRDefault="00D84816" w:rsidP="00D84816">
      <w:pPr>
        <w:rPr>
          <w:bCs w:val="0"/>
        </w:rPr>
      </w:pPr>
      <w:r w:rsidRPr="00D84816">
        <w:rPr>
          <w:bCs w:val="0"/>
        </w:rPr>
        <w:t>Formal</w:t>
      </w:r>
    </w:p>
    <w:p w14:paraId="69810F83" w14:textId="77777777" w:rsidR="00D84816" w:rsidRPr="00D84816" w:rsidRDefault="00D84816" w:rsidP="00D84816">
      <w:pPr>
        <w:rPr>
          <w:b/>
        </w:rPr>
      </w:pPr>
      <w:r w:rsidRPr="00D84816">
        <w:rPr>
          <w:b/>
        </w:rPr>
        <w:t>[</w:t>
      </w:r>
      <w:r w:rsidRPr="00D84816">
        <w:rPr>
          <w:b/>
        </w:rPr>
        <w:br/>
        <w:t>\</w:t>
      </w:r>
      <w:proofErr w:type="spellStart"/>
      <w:r w:rsidRPr="00D84816">
        <w:rPr>
          <w:b/>
        </w:rPr>
        <w:t>mathfrak</w:t>
      </w:r>
      <w:proofErr w:type="spellEnd"/>
      <w:r w:rsidRPr="00D84816">
        <w:rPr>
          <w:b/>
        </w:rPr>
        <w:t xml:space="preserve"> T_F</w:t>
      </w:r>
    </w:p>
    <w:p w14:paraId="173CF939"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mathfrak</w:t>
      </w:r>
      <w:proofErr w:type="spellEnd"/>
      <w:r w:rsidRPr="00D84816">
        <w:rPr>
          <w:bCs w:val="0"/>
        </w:rPr>
        <w:t xml:space="preserve"> R_F,</w:t>
      </w:r>
      <w:r w:rsidRPr="00D84816">
        <w:rPr>
          <w:bCs w:val="0"/>
        </w:rPr>
        <w:br/>
        <w:t>\</w:t>
      </w:r>
      <w:proofErr w:type="spellStart"/>
      <w:r w:rsidRPr="00D84816">
        <w:rPr>
          <w:bCs w:val="0"/>
        </w:rPr>
        <w:t>prec_T</w:t>
      </w:r>
      <w:proofErr w:type="spellEnd"/>
      <w:r w:rsidRPr="00D84816">
        <w:rPr>
          <w:bCs w:val="0"/>
        </w:rPr>
        <w:br/>
        <w:t>).</w:t>
      </w:r>
      <w:r w:rsidRPr="00D84816">
        <w:rPr>
          <w:bCs w:val="0"/>
        </w:rPr>
        <w:br/>
        <w:t>\</w:t>
      </w:r>
      <w:proofErr w:type="gramStart"/>
      <w:r w:rsidRPr="00D84816">
        <w:rPr>
          <w:bCs w:val="0"/>
        </w:rPr>
        <w:t>tag{</w:t>
      </w:r>
      <w:proofErr w:type="gramEnd"/>
      <w:r w:rsidRPr="00D84816">
        <w:rPr>
          <w:bCs w:val="0"/>
        </w:rPr>
        <w:t>3.146}</w:t>
      </w:r>
      <w:r w:rsidRPr="00D84816">
        <w:rPr>
          <w:bCs w:val="0"/>
        </w:rPr>
        <w:br/>
        <w:t>]</w:t>
      </w:r>
    </w:p>
    <w:p w14:paraId="1931B103"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 xml:space="preserve"> T_F</w:t>
      </w:r>
      <w:proofErr w:type="gramStart"/>
      <w:r w:rsidRPr="00D84816">
        <w:rPr>
          <w:bCs w:val="0"/>
        </w:rPr>
        <w:t>=(</w:t>
      </w:r>
      <w:proofErr w:type="gramEnd"/>
      <w:r w:rsidRPr="00D84816">
        <w:rPr>
          <w:bCs w:val="0"/>
        </w:rPr>
        <w:t>\</w:t>
      </w:r>
      <w:proofErr w:type="spellStart"/>
      <w:r w:rsidRPr="00D84816">
        <w:rPr>
          <w:bCs w:val="0"/>
        </w:rPr>
        <w:t>mathfrak</w:t>
      </w:r>
      <w:proofErr w:type="spellEnd"/>
      <w:r w:rsidRPr="00D84816">
        <w:rPr>
          <w:bCs w:val="0"/>
        </w:rPr>
        <w:t xml:space="preserve"> R_F,\</w:t>
      </w:r>
      <w:proofErr w:type="spellStart"/>
      <w:r w:rsidRPr="00D84816">
        <w:rPr>
          <w:bCs w:val="0"/>
        </w:rPr>
        <w:t>prec_T</w:t>
      </w:r>
      <w:proofErr w:type="spellEnd"/>
      <w:r w:rsidRPr="00D84816">
        <w:rPr>
          <w:bCs w:val="0"/>
        </w:rPr>
        <w:t>)</w:t>
      </w:r>
    </w:p>
    <w:p w14:paraId="22608780" w14:textId="77777777" w:rsidR="00D84816" w:rsidRPr="00D84816" w:rsidRDefault="00D84816" w:rsidP="00D84816">
      <w:pPr>
        <w:rPr>
          <w:bCs w:val="0"/>
        </w:rPr>
      </w:pPr>
      <w:r w:rsidRPr="00D84816">
        <w:rPr>
          <w:bCs w:val="0"/>
        </w:rPr>
        <w:lastRenderedPageBreak/>
        <w:t>Zeit besitzt damit keinen eigenständigen mathematischen Status außerhalb funktionaler Organisation.</w:t>
      </w:r>
    </w:p>
    <w:p w14:paraId="6C3AF0F2" w14:textId="77777777" w:rsidR="00D84816" w:rsidRPr="00D84816" w:rsidRDefault="00D84816" w:rsidP="00D84816">
      <w:pPr>
        <w:rPr>
          <w:bCs w:val="0"/>
        </w:rPr>
      </w:pPr>
      <w:r w:rsidRPr="00D84816">
        <w:rPr>
          <w:bCs w:val="0"/>
        </w:rPr>
        <w:pict w14:anchorId="099BF302">
          <v:rect id="_x0000_i1696" style="width:0;height:1.5pt" o:hralign="center" o:hrstd="t" o:hr="t" fillcolor="#a0a0a0" stroked="f"/>
        </w:pict>
      </w:r>
    </w:p>
    <w:p w14:paraId="2C3A5DA4" w14:textId="77777777" w:rsidR="00D84816" w:rsidRPr="00D84816" w:rsidRDefault="00D84816" w:rsidP="00D84816">
      <w:pPr>
        <w:rPr>
          <w:b/>
        </w:rPr>
      </w:pPr>
      <w:r w:rsidRPr="00D84816">
        <w:rPr>
          <w:b/>
        </w:rPr>
        <w:t>Bedeutung für das FRZK</w:t>
      </w:r>
    </w:p>
    <w:p w14:paraId="56271B71" w14:textId="77777777" w:rsidR="00D84816" w:rsidRPr="00D84816" w:rsidRDefault="00D84816" w:rsidP="00D84816">
      <w:pPr>
        <w:rPr>
          <w:bCs w:val="0"/>
        </w:rPr>
      </w:pPr>
      <w:r w:rsidRPr="00D84816">
        <w:rPr>
          <w:bCs w:val="0"/>
        </w:rPr>
        <w:t>Mit der Rekonstruktion funktionaler Zeitstrukturen wird die mathematische Entwicklung des Funktionalen Raum-Zeit-Kohärenzsystems abgeschlossen. Ausgehend von funktionalen Unterschieden wurden schrittweise Relationen, Transformationen, Organisationsräume, Zustandsräume, Kohärenzstrukturen sowie Raumstrukturen entwickelt. Die Zeit erscheint nun als letzte Konsequenz dieser Rekonstruktion.</w:t>
      </w:r>
    </w:p>
    <w:p w14:paraId="3554A71A" w14:textId="77777777" w:rsidR="00D84816" w:rsidRPr="00D84816" w:rsidRDefault="00D84816" w:rsidP="00D84816">
      <w:pPr>
        <w:rPr>
          <w:bCs w:val="0"/>
        </w:rPr>
      </w:pPr>
      <w:r w:rsidRPr="00D84816">
        <w:rPr>
          <w:bCs w:val="0"/>
        </w:rPr>
        <w:t>Damit unterscheiden sich sowohl Raum als auch Zeit grundlegend von ihren klassischen Interpretationen. Beide sind keine vorausgesetzten mathematischen Objekte, sondern entstehen aus der Struktur funktionaler Organisation. Während der Raum durch die Erreichbarkeit funktionaler Zustände beschrieben wird, ergibt sich die Zeit aus der Ordnung dieser Erreichbarkeitsrelationen.</w:t>
      </w:r>
    </w:p>
    <w:p w14:paraId="0B9B5D40" w14:textId="77777777" w:rsidR="00D84816" w:rsidRPr="00D84816" w:rsidRDefault="00D84816" w:rsidP="00D84816">
      <w:pPr>
        <w:rPr>
          <w:bCs w:val="0"/>
        </w:rPr>
      </w:pPr>
      <w:r w:rsidRPr="00D84816">
        <w:rPr>
          <w:bCs w:val="0"/>
        </w:rPr>
        <w:t>Die mathematische Entwicklung führt damit zu einer geschlossenen Rekonstruktionskette, in der keine zusätzlichen primitiven Begriffe mehr erforderlich sind.</w:t>
      </w:r>
    </w:p>
    <w:p w14:paraId="62551AB1" w14:textId="77777777" w:rsidR="00D84816" w:rsidRPr="00D84816" w:rsidRDefault="00D84816" w:rsidP="00D84816">
      <w:pPr>
        <w:rPr>
          <w:bCs w:val="0"/>
        </w:rPr>
      </w:pPr>
      <w:r w:rsidRPr="00D84816">
        <w:rPr>
          <w:bCs w:val="0"/>
        </w:rPr>
        <w:pict w14:anchorId="3EC65909">
          <v:rect id="_x0000_i1697" style="width:0;height:1.5pt" o:hralign="center" o:hrstd="t" o:hr="t" fillcolor="#a0a0a0" stroked="f"/>
        </w:pict>
      </w:r>
    </w:p>
    <w:p w14:paraId="75EDEC36" w14:textId="77777777" w:rsidR="00D84816" w:rsidRPr="00D84816" w:rsidRDefault="00D84816" w:rsidP="00D84816">
      <w:pPr>
        <w:rPr>
          <w:b/>
        </w:rPr>
      </w:pPr>
      <w:r w:rsidRPr="00D84816">
        <w:rPr>
          <w:b/>
        </w:rPr>
        <w:t>3.4.9 Zusammenfassung der mathematischen Rekonstruktion</w:t>
      </w:r>
    </w:p>
    <w:p w14:paraId="438BD3BF" w14:textId="77777777" w:rsidR="00D84816" w:rsidRPr="00D84816" w:rsidRDefault="00D84816" w:rsidP="00D84816">
      <w:pPr>
        <w:rPr>
          <w:bCs w:val="0"/>
        </w:rPr>
      </w:pPr>
      <w:r w:rsidRPr="00D84816">
        <w:rPr>
          <w:bCs w:val="0"/>
        </w:rPr>
        <w:t>Die in diesem Kapitel entwickelte mathematische Rekonstruktion zeigt, dass sich aus den in Kapitel 3.3 formulierten qualitativen Organisationsprinzipien schrittweise eine vollständige mathematische Struktur entwickeln lässt. Jede neu eingeführte Struktur basiert ausschließlich auf zuvor rekonstruierten Objekten. Zusätzliche mathematische Voraussetzungen wurden bewusst vermieden.</w:t>
      </w:r>
    </w:p>
    <w:p w14:paraId="6647113D" w14:textId="77777777" w:rsidR="00D84816" w:rsidRPr="00D84816" w:rsidRDefault="00D84816" w:rsidP="00D84816">
      <w:pPr>
        <w:rPr>
          <w:bCs w:val="0"/>
        </w:rPr>
      </w:pPr>
      <w:r w:rsidRPr="00D84816">
        <w:rPr>
          <w:bCs w:val="0"/>
        </w:rPr>
        <w:t>Die gesamte Rekonstruktion lässt sich durch die folgende Entwicklungsfolge zusammenfassen:</w:t>
      </w:r>
    </w:p>
    <w:p w14:paraId="4F6D3C9B"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Delta_F</w:t>
      </w:r>
      <w:proofErr w:type="spellEnd"/>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mathfrak</w:t>
      </w:r>
      <w:proofErr w:type="spellEnd"/>
      <w:r w:rsidRPr="00D84816">
        <w:rPr>
          <w:bCs w:val="0"/>
        </w:rPr>
        <w:t xml:space="preserve"> O_F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mathfrak</w:t>
      </w:r>
      <w:proofErr w:type="spellEnd"/>
      <w:r w:rsidRPr="00D84816">
        <w:rPr>
          <w:bCs w:val="0"/>
        </w:rPr>
        <w:t xml:space="preserve"> X_F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mathfrak</w:t>
      </w:r>
      <w:proofErr w:type="spellEnd"/>
      <w:r w:rsidRPr="00D84816">
        <w:rPr>
          <w:bCs w:val="0"/>
        </w:rPr>
        <w:t xml:space="preserve"> R_F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mathfrak</w:t>
      </w:r>
      <w:proofErr w:type="spellEnd"/>
      <w:r w:rsidRPr="00D84816">
        <w:rPr>
          <w:bCs w:val="0"/>
        </w:rPr>
        <w:t xml:space="preserve"> T_F.</w:t>
      </w:r>
      <w:r w:rsidRPr="00D84816">
        <w:rPr>
          <w:bCs w:val="0"/>
        </w:rPr>
        <w:br/>
        <w:t>\</w:t>
      </w:r>
      <w:proofErr w:type="gramStart"/>
      <w:r w:rsidRPr="00D84816">
        <w:rPr>
          <w:bCs w:val="0"/>
        </w:rPr>
        <w:t>tag{</w:t>
      </w:r>
      <w:proofErr w:type="gramEnd"/>
      <w:r w:rsidRPr="00D84816">
        <w:rPr>
          <w:bCs w:val="0"/>
        </w:rPr>
        <w:t>3.147}</w:t>
      </w:r>
      <w:r w:rsidRPr="00D84816">
        <w:rPr>
          <w:bCs w:val="0"/>
        </w:rPr>
        <w:br/>
        <w:t>]</w:t>
      </w:r>
    </w:p>
    <w:p w14:paraId="2CBAF248" w14:textId="77777777" w:rsidR="00D84816" w:rsidRPr="00D84816" w:rsidRDefault="00D84816" w:rsidP="00D84816">
      <w:pPr>
        <w:rPr>
          <w:bCs w:val="0"/>
        </w:rPr>
      </w:pPr>
      <w:r w:rsidRPr="00D84816">
        <w:rPr>
          <w:b/>
        </w:rPr>
        <w:lastRenderedPageBreak/>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Delta_F</w:t>
      </w:r>
      <w:proofErr w:type="spellEnd"/>
      <w:r w:rsidRPr="00D84816">
        <w:rPr>
          <w:bCs w:val="0"/>
        </w:rPr>
        <w:t>\</w:t>
      </w:r>
      <w:proofErr w:type="spellStart"/>
      <w:r w:rsidRPr="00D84816">
        <w:rPr>
          <w:bCs w:val="0"/>
        </w:rPr>
        <w:t>Longrightarrow</w:t>
      </w:r>
      <w:proofErr w:type="spellEnd"/>
      <w:r w:rsidRPr="00D84816">
        <w:rPr>
          <w:bCs w:val="0"/>
        </w:rPr>
        <w:t>\</w:t>
      </w:r>
      <w:proofErr w:type="spellStart"/>
      <w:r w:rsidRPr="00D84816">
        <w:rPr>
          <w:bCs w:val="0"/>
        </w:rPr>
        <w:t>mathcal</w:t>
      </w:r>
      <w:proofErr w:type="spellEnd"/>
      <w:r w:rsidRPr="00D84816">
        <w:rPr>
          <w:bCs w:val="0"/>
        </w:rPr>
        <w:t xml:space="preserve"> R_F\</w:t>
      </w:r>
      <w:proofErr w:type="spellStart"/>
      <w:r w:rsidRPr="00D84816">
        <w:rPr>
          <w:bCs w:val="0"/>
        </w:rPr>
        <w:t>Longrightarrow</w:t>
      </w:r>
      <w:proofErr w:type="spellEnd"/>
      <w:r w:rsidRPr="00D84816">
        <w:rPr>
          <w:bCs w:val="0"/>
        </w:rPr>
        <w:t>\</w:t>
      </w:r>
      <w:proofErr w:type="spellStart"/>
      <w:r w:rsidRPr="00D84816">
        <w:rPr>
          <w:bCs w:val="0"/>
        </w:rPr>
        <w:t>mathcal</w:t>
      </w:r>
      <w:proofErr w:type="spellEnd"/>
      <w:r w:rsidRPr="00D84816">
        <w:rPr>
          <w:bCs w:val="0"/>
        </w:rPr>
        <w:t xml:space="preserve"> T_F\</w:t>
      </w:r>
      <w:proofErr w:type="spellStart"/>
      <w:r w:rsidRPr="00D84816">
        <w:rPr>
          <w:bCs w:val="0"/>
        </w:rPr>
        <w:t>Longrightarrow</w:t>
      </w:r>
      <w:proofErr w:type="spellEnd"/>
      <w:r w:rsidRPr="00D84816">
        <w:rPr>
          <w:bCs w:val="0"/>
        </w:rPr>
        <w:t>\</w:t>
      </w:r>
      <w:proofErr w:type="spellStart"/>
      <w:r w:rsidRPr="00D84816">
        <w:rPr>
          <w:bCs w:val="0"/>
        </w:rPr>
        <w:t>mathfrak</w:t>
      </w:r>
      <w:proofErr w:type="spellEnd"/>
      <w:r w:rsidRPr="00D84816">
        <w:rPr>
          <w:bCs w:val="0"/>
        </w:rPr>
        <w:t xml:space="preserve"> O_F\</w:t>
      </w:r>
      <w:proofErr w:type="spellStart"/>
      <w:r w:rsidRPr="00D84816">
        <w:rPr>
          <w:bCs w:val="0"/>
        </w:rPr>
        <w:t>Longrightarrow</w:t>
      </w:r>
      <w:proofErr w:type="spellEnd"/>
      <w:r w:rsidRPr="00D84816">
        <w:rPr>
          <w:bCs w:val="0"/>
        </w:rPr>
        <w:t>\</w:t>
      </w:r>
      <w:proofErr w:type="spellStart"/>
      <w:r w:rsidRPr="00D84816">
        <w:rPr>
          <w:bCs w:val="0"/>
        </w:rPr>
        <w:t>mathfrak</w:t>
      </w:r>
      <w:proofErr w:type="spellEnd"/>
      <w:r w:rsidRPr="00D84816">
        <w:rPr>
          <w:bCs w:val="0"/>
        </w:rPr>
        <w:t xml:space="preserve"> X_F\</w:t>
      </w:r>
      <w:proofErr w:type="spellStart"/>
      <w:r w:rsidRPr="00D84816">
        <w:rPr>
          <w:bCs w:val="0"/>
        </w:rPr>
        <w:t>Longrightarrow</w:t>
      </w:r>
      <w:proofErr w:type="spellEnd"/>
      <w:r w:rsidRPr="00D84816">
        <w:rPr>
          <w:bCs w:val="0"/>
        </w:rPr>
        <w:t>\</w:t>
      </w:r>
      <w:proofErr w:type="spellStart"/>
      <w:r w:rsidRPr="00D84816">
        <w:rPr>
          <w:bCs w:val="0"/>
        </w:rPr>
        <w:t>mathcal</w:t>
      </w:r>
      <w:proofErr w:type="spellEnd"/>
      <w:r w:rsidRPr="00D84816">
        <w:rPr>
          <w:bCs w:val="0"/>
        </w:rPr>
        <w:t xml:space="preserve"> K_F\</w:t>
      </w:r>
      <w:proofErr w:type="spellStart"/>
      <w:r w:rsidRPr="00D84816">
        <w:rPr>
          <w:bCs w:val="0"/>
        </w:rPr>
        <w:t>Longrightarrow</w:t>
      </w:r>
      <w:proofErr w:type="spellEnd"/>
      <w:r w:rsidRPr="00D84816">
        <w:rPr>
          <w:bCs w:val="0"/>
        </w:rPr>
        <w:t>\</w:t>
      </w:r>
      <w:proofErr w:type="spellStart"/>
      <w:r w:rsidRPr="00D84816">
        <w:rPr>
          <w:bCs w:val="0"/>
        </w:rPr>
        <w:t>mathfrak</w:t>
      </w:r>
      <w:proofErr w:type="spellEnd"/>
      <w:r w:rsidRPr="00D84816">
        <w:rPr>
          <w:bCs w:val="0"/>
        </w:rPr>
        <w:t xml:space="preserve"> R_F\</w:t>
      </w:r>
      <w:proofErr w:type="spellStart"/>
      <w:r w:rsidRPr="00D84816">
        <w:rPr>
          <w:bCs w:val="0"/>
        </w:rPr>
        <w:t>Longrightarrow</w:t>
      </w:r>
      <w:proofErr w:type="spellEnd"/>
      <w:r w:rsidRPr="00D84816">
        <w:rPr>
          <w:bCs w:val="0"/>
        </w:rPr>
        <w:t>\</w:t>
      </w:r>
      <w:proofErr w:type="spellStart"/>
      <w:r w:rsidRPr="00D84816">
        <w:rPr>
          <w:bCs w:val="0"/>
        </w:rPr>
        <w:t>mathfrak</w:t>
      </w:r>
      <w:proofErr w:type="spellEnd"/>
      <w:r w:rsidRPr="00D84816">
        <w:rPr>
          <w:bCs w:val="0"/>
        </w:rPr>
        <w:t xml:space="preserve"> T_F</w:t>
      </w:r>
    </w:p>
    <w:p w14:paraId="1AED842F" w14:textId="77777777" w:rsidR="00D84816" w:rsidRPr="00D84816" w:rsidRDefault="00D84816" w:rsidP="00D84816">
      <w:pPr>
        <w:rPr>
          <w:bCs w:val="0"/>
        </w:rPr>
      </w:pPr>
      <w:r w:rsidRPr="00D84816">
        <w:rPr>
          <w:bCs w:val="0"/>
        </w:rPr>
        <w:t xml:space="preserve">Diese Gleichung stellt die </w:t>
      </w:r>
      <w:r w:rsidRPr="00D84816">
        <w:rPr>
          <w:b/>
        </w:rPr>
        <w:t>Leitgleichung der mathematischen Rekonstruktion</w:t>
      </w:r>
      <w:r w:rsidRPr="00D84816">
        <w:rPr>
          <w:bCs w:val="0"/>
        </w:rPr>
        <w:t xml:space="preserve"> dar. Sie fasst den vollständigen Aufbau des FRZK in einer einzigen logischen Entwicklungsfolge zusammen und verdeutlicht, dass Raum und Zeit nicht Ausgangspunkte, sondern Endpunkte einer systematischen mathematischen Herleitung sind.</w:t>
      </w:r>
    </w:p>
    <w:p w14:paraId="24F4B241" w14:textId="77777777" w:rsidR="00D84816" w:rsidRPr="00D84816" w:rsidRDefault="00D84816" w:rsidP="00D84816">
      <w:pPr>
        <w:rPr>
          <w:bCs w:val="0"/>
        </w:rPr>
      </w:pPr>
      <w:r w:rsidRPr="00D84816">
        <w:rPr>
          <w:bCs w:val="0"/>
        </w:rPr>
        <w:pict w14:anchorId="5A5288C8">
          <v:rect id="_x0000_i1698" style="width:0;height:1.5pt" o:hralign="center" o:hrstd="t" o:hr="t" fillcolor="#a0a0a0" stroked="f"/>
        </w:pict>
      </w:r>
    </w:p>
    <w:p w14:paraId="5A671D69" w14:textId="77777777" w:rsidR="00D84816" w:rsidRPr="00D84816" w:rsidRDefault="00D84816" w:rsidP="00D84816">
      <w:pPr>
        <w:rPr>
          <w:b/>
        </w:rPr>
      </w:pPr>
      <w:r w:rsidRPr="00D84816">
        <w:rPr>
          <w:b/>
        </w:rPr>
        <w:t>Fachliche Schlussbemerkung</w:t>
      </w:r>
    </w:p>
    <w:p w14:paraId="40E02F05" w14:textId="77777777" w:rsidR="00D84816" w:rsidRPr="00D84816" w:rsidRDefault="00D84816" w:rsidP="00D84816">
      <w:pPr>
        <w:rPr>
          <w:bCs w:val="0"/>
        </w:rPr>
      </w:pPr>
      <w:r w:rsidRPr="00D84816">
        <w:rPr>
          <w:bCs w:val="0"/>
        </w:rPr>
        <w:t xml:space="preserve">An dieser Stelle möchte ich noch eine wissenschaftliche Einschätzung geben. Die Architektur von Kapitel 3.4 ist inzwischen deutlich konsistenter als die ursprüngliche Fassung. Dennoch sehe ich für die Endredaktion noch </w:t>
      </w:r>
      <w:r w:rsidRPr="00D84816">
        <w:rPr>
          <w:b/>
        </w:rPr>
        <w:t>eine zentrale Aufgabe</w:t>
      </w:r>
      <w:r w:rsidRPr="00D84816">
        <w:rPr>
          <w:bCs w:val="0"/>
        </w:rPr>
        <w:t>:</w:t>
      </w:r>
    </w:p>
    <w:p w14:paraId="73789F8A" w14:textId="77777777" w:rsidR="00D84816" w:rsidRPr="00D84816" w:rsidRDefault="00D84816" w:rsidP="00D84816">
      <w:pPr>
        <w:rPr>
          <w:bCs w:val="0"/>
        </w:rPr>
      </w:pPr>
      <w:r w:rsidRPr="00D84816">
        <w:rPr>
          <w:bCs w:val="0"/>
        </w:rPr>
        <w:t xml:space="preserve">Die derzeitigen Definitionen, Lemmata und Sätze sind </w:t>
      </w:r>
      <w:r w:rsidRPr="00D84816">
        <w:rPr>
          <w:b/>
        </w:rPr>
        <w:t>formal konsistent</w:t>
      </w:r>
      <w:r w:rsidRPr="00D84816">
        <w:rPr>
          <w:bCs w:val="0"/>
        </w:rPr>
        <w:t xml:space="preserve">, besitzen aber noch den Charakter einer </w:t>
      </w:r>
      <w:r w:rsidRPr="00D84816">
        <w:rPr>
          <w:b/>
        </w:rPr>
        <w:t>axiomatisch inspirierten Konstruktion</w:t>
      </w:r>
      <w:r w:rsidRPr="00D84816">
        <w:rPr>
          <w:bCs w:val="0"/>
        </w:rPr>
        <w:t>. Für eine mathematisch besonders starke Dissertation sollten wir in einer abschließenden Überarbeitung jedes Lemma und jeden Satz darauf prüfen,</w:t>
      </w:r>
    </w:p>
    <w:p w14:paraId="758D7155" w14:textId="77777777" w:rsidR="00D84816" w:rsidRPr="00D84816" w:rsidRDefault="00D84816" w:rsidP="00D84816">
      <w:pPr>
        <w:numPr>
          <w:ilvl w:val="0"/>
          <w:numId w:val="31"/>
        </w:numPr>
        <w:rPr>
          <w:bCs w:val="0"/>
        </w:rPr>
      </w:pPr>
      <w:r w:rsidRPr="00D84816">
        <w:rPr>
          <w:bCs w:val="0"/>
        </w:rPr>
        <w:t>ob die Voraussetzungen wirklich ausreichen,</w:t>
      </w:r>
    </w:p>
    <w:p w14:paraId="4E41C1FD" w14:textId="77777777" w:rsidR="00D84816" w:rsidRPr="00D84816" w:rsidRDefault="00D84816" w:rsidP="00D84816">
      <w:pPr>
        <w:numPr>
          <w:ilvl w:val="0"/>
          <w:numId w:val="31"/>
        </w:numPr>
        <w:rPr>
          <w:bCs w:val="0"/>
        </w:rPr>
      </w:pPr>
      <w:r w:rsidRPr="00D84816">
        <w:rPr>
          <w:bCs w:val="0"/>
        </w:rPr>
        <w:t>ob einzelne Aussagen eher Definitionen als beweisbare Sätze sind,</w:t>
      </w:r>
    </w:p>
    <w:p w14:paraId="4BBBE758" w14:textId="77777777" w:rsidR="00D84816" w:rsidRPr="00D84816" w:rsidRDefault="00D84816" w:rsidP="00D84816">
      <w:pPr>
        <w:numPr>
          <w:ilvl w:val="0"/>
          <w:numId w:val="31"/>
        </w:numPr>
        <w:rPr>
          <w:bCs w:val="0"/>
        </w:rPr>
      </w:pPr>
      <w:r w:rsidRPr="00D84816">
        <w:rPr>
          <w:bCs w:val="0"/>
        </w:rPr>
        <w:t>und ob die Beweise gegebenenfalls präziser auf den zuvor eingeführten Strukturen aufbauen.</w:t>
      </w:r>
    </w:p>
    <w:p w14:paraId="02A6EC0C" w14:textId="77777777" w:rsidR="00D84816" w:rsidRPr="00D84816" w:rsidRDefault="00D84816" w:rsidP="00D84816">
      <w:pPr>
        <w:rPr>
          <w:bCs w:val="0"/>
        </w:rPr>
      </w:pPr>
      <w:r w:rsidRPr="00D84816">
        <w:rPr>
          <w:bCs w:val="0"/>
        </w:rPr>
        <w:t>Diese Feinarbeit würde Kapitel 3.4 von einer konsistenten mathematischen Rekonstruktion zu einer mathematisch besonders belastbaren Dissertation weiterentwickeln. Ich würde diesen Schritt durchführen, bevor wir Kapitel 3 endgültig abschließen und das Repository mit den finalen Gleichungs-, Definitions- und Satznummern aktualisieren.</w:t>
      </w:r>
    </w:p>
    <w:p w14:paraId="3E47FFF5" w14:textId="77777777" w:rsidR="00D84816" w:rsidRPr="00D84816" w:rsidRDefault="00D84816" w:rsidP="00D84816">
      <w:pPr>
        <w:rPr>
          <w:bCs w:val="0"/>
        </w:rPr>
      </w:pPr>
      <w:r w:rsidRPr="00D84816">
        <w:rPr>
          <w:bCs w:val="0"/>
        </w:rPr>
        <w:t xml:space="preserve">Ich würde diesen Abschluss </w:t>
      </w:r>
      <w:r w:rsidRPr="00D84816">
        <w:rPr>
          <w:b/>
        </w:rPr>
        <w:t>nicht als "Diskussion"</w:t>
      </w:r>
      <w:r w:rsidRPr="00D84816">
        <w:rPr>
          <w:bCs w:val="0"/>
        </w:rPr>
        <w:t xml:space="preserve"> schreiben, sondern als </w:t>
      </w:r>
      <w:r w:rsidRPr="00D84816">
        <w:rPr>
          <w:b/>
        </w:rPr>
        <w:t>wissenschaftliche Konsequenzen der mathematischen Rekonstruktion</w:t>
      </w:r>
      <w:r w:rsidRPr="00D84816">
        <w:rPr>
          <w:bCs w:val="0"/>
        </w:rPr>
        <w:t>. Dadurch bleibt Kapitel 3 vollständig mathematisch und bildet einen sauberen Abschluss der Theorieentwicklung.</w:t>
      </w:r>
    </w:p>
    <w:p w14:paraId="6B333185" w14:textId="77777777" w:rsidR="00D84816" w:rsidRPr="00D84816" w:rsidRDefault="00D84816" w:rsidP="00D84816">
      <w:pPr>
        <w:rPr>
          <w:bCs w:val="0"/>
        </w:rPr>
      </w:pPr>
      <w:r w:rsidRPr="00D84816">
        <w:rPr>
          <w:bCs w:val="0"/>
        </w:rPr>
        <w:pict w14:anchorId="4EC88D14">
          <v:rect id="_x0000_i1763" style="width:0;height:1.5pt" o:hralign="center" o:hrstd="t" o:hr="t" fillcolor="#a0a0a0" stroked="f"/>
        </w:pict>
      </w:r>
    </w:p>
    <w:p w14:paraId="25FF9B27" w14:textId="77777777" w:rsidR="00D84816" w:rsidRPr="00D84816" w:rsidRDefault="00D84816" w:rsidP="00D84816">
      <w:pPr>
        <w:rPr>
          <w:b/>
        </w:rPr>
      </w:pPr>
      <w:r w:rsidRPr="00D84816">
        <w:rPr>
          <w:b/>
        </w:rPr>
        <w:t>3.4.10 Wissenschaftliche Konsequenzen der mathematischen Rekonstruktion</w:t>
      </w:r>
    </w:p>
    <w:p w14:paraId="59EFE6EE" w14:textId="77777777" w:rsidR="00D84816" w:rsidRPr="00D84816" w:rsidRDefault="00D84816" w:rsidP="00D84816">
      <w:pPr>
        <w:rPr>
          <w:b/>
        </w:rPr>
      </w:pPr>
      <w:r w:rsidRPr="00D84816">
        <w:rPr>
          <w:b/>
        </w:rPr>
        <w:t>Motivation</w:t>
      </w:r>
    </w:p>
    <w:p w14:paraId="637B2867" w14:textId="77777777" w:rsidR="00D84816" w:rsidRPr="00D84816" w:rsidRDefault="00D84816" w:rsidP="00D84816">
      <w:pPr>
        <w:rPr>
          <w:bCs w:val="0"/>
        </w:rPr>
      </w:pPr>
      <w:r w:rsidRPr="00D84816">
        <w:rPr>
          <w:bCs w:val="0"/>
        </w:rPr>
        <w:t xml:space="preserve">Mit den vorangegangenen Abschnitten wurde gezeigt, dass sich aus den in Kapitel 3.3 entwickelten axiomatischen Organisationsprinzipien schrittweise eine vollständige mathematische Struktur rekonstruieren lässt. Ausgangspunkt waren ausschließlich qualitative Aussagen über funktionale Unterscheidbarkeit, </w:t>
      </w:r>
      <w:proofErr w:type="spellStart"/>
      <w:r w:rsidRPr="00D84816">
        <w:rPr>
          <w:bCs w:val="0"/>
        </w:rPr>
        <w:t>Relationierbarkeit</w:t>
      </w:r>
      <w:proofErr w:type="spellEnd"/>
      <w:r w:rsidRPr="00D84816">
        <w:rPr>
          <w:bCs w:val="0"/>
        </w:rPr>
        <w:t>, Transformation, Organisation und Reproduzierbarkeit. Daraus wurden systematisch Differenzstrukturen, Relationen, Transformationsoperatoren, Organisationsräume, Zustandsräume, Kohärenzstrukturen sowie funktionale Raum- und Zeitstrukturen entwickelt.</w:t>
      </w:r>
    </w:p>
    <w:p w14:paraId="06C9DF7F" w14:textId="77777777" w:rsidR="00D84816" w:rsidRPr="00D84816" w:rsidRDefault="00D84816" w:rsidP="00D84816">
      <w:pPr>
        <w:rPr>
          <w:bCs w:val="0"/>
        </w:rPr>
      </w:pPr>
      <w:r w:rsidRPr="00D84816">
        <w:rPr>
          <w:bCs w:val="0"/>
        </w:rPr>
        <w:t>Damit stellt sich abschließend die Frage, welche wissenschaftlichen Konsequenzen sich aus dieser Rekonstruktion ergeben. Diese Konsequenzen besitzen keinen axiomatischen Charakter und führen auch keine neuen mathematischen Objekte ein. Vielmehr beschreiben sie den Geltungsbereich und die Bedeutung der entwickelten Theorie.</w:t>
      </w:r>
    </w:p>
    <w:p w14:paraId="098FCA15" w14:textId="77777777" w:rsidR="00D84816" w:rsidRPr="00D84816" w:rsidRDefault="00D84816" w:rsidP="00D84816">
      <w:pPr>
        <w:rPr>
          <w:bCs w:val="0"/>
        </w:rPr>
      </w:pPr>
      <w:r w:rsidRPr="00D84816">
        <w:rPr>
          <w:bCs w:val="0"/>
        </w:rPr>
        <w:pict w14:anchorId="7ED90B48">
          <v:rect id="_x0000_i1764" style="width:0;height:1.5pt" o:hralign="center" o:hrstd="t" o:hr="t" fillcolor="#a0a0a0" stroked="f"/>
        </w:pict>
      </w:r>
    </w:p>
    <w:p w14:paraId="6C482AEB" w14:textId="77777777" w:rsidR="00D84816" w:rsidRPr="00D84816" w:rsidRDefault="00D84816" w:rsidP="00D84816">
      <w:pPr>
        <w:rPr>
          <w:b/>
        </w:rPr>
      </w:pPr>
      <w:r w:rsidRPr="00D84816">
        <w:rPr>
          <w:b/>
        </w:rPr>
        <w:lastRenderedPageBreak/>
        <w:t>Konsequenz 1 – Raum ist keine primitive mathematische Größe</w:t>
      </w:r>
    </w:p>
    <w:p w14:paraId="27A3686B" w14:textId="77777777" w:rsidR="00D84816" w:rsidRPr="00D84816" w:rsidRDefault="00D84816" w:rsidP="00D84816">
      <w:pPr>
        <w:rPr>
          <w:bCs w:val="0"/>
        </w:rPr>
      </w:pPr>
      <w:r w:rsidRPr="00D84816">
        <w:rPr>
          <w:bCs w:val="0"/>
        </w:rPr>
        <w:t>Die Rekonstruktion hat gezeigt, dass der Raumbegriff innerhalb des FRZK nicht vorausgesetzt werden muss. Raum entsteht vielmehr als Struktur der funktionalen Erreichbarkeit zwischen Zuständen.</w:t>
      </w:r>
    </w:p>
    <w:p w14:paraId="42E98BD7" w14:textId="77777777" w:rsidR="00D84816" w:rsidRPr="00D84816" w:rsidRDefault="00D84816" w:rsidP="00D84816">
      <w:pPr>
        <w:rPr>
          <w:bCs w:val="0"/>
        </w:rPr>
      </w:pPr>
      <w:r w:rsidRPr="00D84816">
        <w:rPr>
          <w:bCs w:val="0"/>
        </w:rPr>
        <w:t>Damit unterscheidet sich der entwickelte Raumbegriff grundlegend von klassischen mathematischen Theorien, in denen Räume als Ausgangspunkt der Formalisierung dienen. Im FRZK bildet Raum dagegen das Ergebnis einer logisch aufgebauten Rekonstruktion.</w:t>
      </w:r>
    </w:p>
    <w:p w14:paraId="14A68F13" w14:textId="77777777" w:rsidR="00D84816" w:rsidRPr="00D84816" w:rsidRDefault="00D84816" w:rsidP="00D84816">
      <w:pPr>
        <w:rPr>
          <w:bCs w:val="0"/>
        </w:rPr>
      </w:pPr>
      <w:r w:rsidRPr="00D84816">
        <w:rPr>
          <w:bCs w:val="0"/>
        </w:rPr>
        <w:t>Diese Konsequenz verändert nicht die klassische Mathematik, sondern erweitert ihren theoretischen Interpretationsrahmen. Bestehende Raumbegriffe können weiterhin verwendet werden, erscheinen jedoch innerhalb des FRZK als bereits rekonstruierte Spezialfälle allgemeiner funktionaler Organisationsstrukturen.</w:t>
      </w:r>
    </w:p>
    <w:p w14:paraId="54CB88D1" w14:textId="77777777" w:rsidR="00D84816" w:rsidRPr="00D84816" w:rsidRDefault="00D84816" w:rsidP="00D84816">
      <w:pPr>
        <w:rPr>
          <w:bCs w:val="0"/>
        </w:rPr>
      </w:pPr>
      <w:r w:rsidRPr="00D84816">
        <w:rPr>
          <w:bCs w:val="0"/>
        </w:rPr>
        <w:pict w14:anchorId="6792D33F">
          <v:rect id="_x0000_i1765" style="width:0;height:1.5pt" o:hralign="center" o:hrstd="t" o:hr="t" fillcolor="#a0a0a0" stroked="f"/>
        </w:pict>
      </w:r>
    </w:p>
    <w:p w14:paraId="1F4CAD9E" w14:textId="77777777" w:rsidR="00D84816" w:rsidRPr="00D84816" w:rsidRDefault="00D84816" w:rsidP="00D84816">
      <w:pPr>
        <w:rPr>
          <w:b/>
        </w:rPr>
      </w:pPr>
      <w:r w:rsidRPr="00D84816">
        <w:rPr>
          <w:b/>
        </w:rPr>
        <w:t>Konsequenz 2 – Zeit entsteht aus der Ordnung rekursiver Transformationen</w:t>
      </w:r>
    </w:p>
    <w:p w14:paraId="5BAD4B42" w14:textId="77777777" w:rsidR="00D84816" w:rsidRPr="00D84816" w:rsidRDefault="00D84816" w:rsidP="00D84816">
      <w:pPr>
        <w:rPr>
          <w:bCs w:val="0"/>
        </w:rPr>
      </w:pPr>
      <w:r w:rsidRPr="00D84816">
        <w:rPr>
          <w:bCs w:val="0"/>
        </w:rPr>
        <w:t>Ebenso wenig wird Zeit als unabhängige mathematische Variable eingeführt. Die funktionale Zeitstruktur ergibt sich ausschließlich aus der Ordnung rekursiver Transformationen innerhalb funktionaler Raumstrukturen.</w:t>
      </w:r>
    </w:p>
    <w:p w14:paraId="222CFA0C" w14:textId="77777777" w:rsidR="00D84816" w:rsidRPr="00D84816" w:rsidRDefault="00D84816" w:rsidP="00D84816">
      <w:pPr>
        <w:rPr>
          <w:bCs w:val="0"/>
        </w:rPr>
      </w:pPr>
      <w:r w:rsidRPr="00D84816">
        <w:rPr>
          <w:bCs w:val="0"/>
        </w:rPr>
        <w:t>Zeit besitzt damit keinen eigenständigen ontologischen Status mehr, sondern beschreibt die Reihenfolge funktionaler Veränderungen.</w:t>
      </w:r>
    </w:p>
    <w:p w14:paraId="32815462" w14:textId="77777777" w:rsidR="00D84816" w:rsidRPr="00D84816" w:rsidRDefault="00D84816" w:rsidP="00D84816">
      <w:pPr>
        <w:rPr>
          <w:bCs w:val="0"/>
        </w:rPr>
      </w:pPr>
      <w:r w:rsidRPr="00D84816">
        <w:rPr>
          <w:bCs w:val="0"/>
        </w:rPr>
        <w:t>Diese Interpretation steht nicht im Widerspruch zu klassischen Zeitparametern. Vielmehr können kontinuierliche oder diskrete Zeitbeschreibungen als mathematische Realisierungen der allgemeineren funktionalen Transformationsordnung verstanden werden.</w:t>
      </w:r>
    </w:p>
    <w:p w14:paraId="268F0C05" w14:textId="77777777" w:rsidR="00D84816" w:rsidRPr="00D84816" w:rsidRDefault="00D84816" w:rsidP="00D84816">
      <w:pPr>
        <w:rPr>
          <w:bCs w:val="0"/>
        </w:rPr>
      </w:pPr>
      <w:r w:rsidRPr="00D84816">
        <w:rPr>
          <w:bCs w:val="0"/>
        </w:rPr>
        <w:pict w14:anchorId="06BF0F1A">
          <v:rect id="_x0000_i1766" style="width:0;height:1.5pt" o:hralign="center" o:hrstd="t" o:hr="t" fillcolor="#a0a0a0" stroked="f"/>
        </w:pict>
      </w:r>
    </w:p>
    <w:p w14:paraId="58CCDC2E" w14:textId="77777777" w:rsidR="00D84816" w:rsidRPr="00D84816" w:rsidRDefault="00D84816" w:rsidP="00D84816">
      <w:pPr>
        <w:rPr>
          <w:b/>
        </w:rPr>
      </w:pPr>
      <w:r w:rsidRPr="00D84816">
        <w:rPr>
          <w:b/>
        </w:rPr>
        <w:t>Konsequenz 3 – Funktionale Organisation bildet die primäre mathematische Struktur</w:t>
      </w:r>
    </w:p>
    <w:p w14:paraId="4627ABAD" w14:textId="77777777" w:rsidR="00D84816" w:rsidRPr="00D84816" w:rsidRDefault="00D84816" w:rsidP="00D84816">
      <w:pPr>
        <w:rPr>
          <w:bCs w:val="0"/>
        </w:rPr>
      </w:pPr>
      <w:r w:rsidRPr="00D84816">
        <w:rPr>
          <w:bCs w:val="0"/>
        </w:rPr>
        <w:t>Die Rekonstruktion zeigt, dass weder Raum noch Zeit den Ausgangspunkt der Theorie bilden. Beide entstehen erst aus zuvor entwickelten Organisationsprinzipien.</w:t>
      </w:r>
    </w:p>
    <w:p w14:paraId="7AF1D2F4" w14:textId="77777777" w:rsidR="00D84816" w:rsidRPr="00D84816" w:rsidRDefault="00D84816" w:rsidP="00D84816">
      <w:pPr>
        <w:rPr>
          <w:bCs w:val="0"/>
        </w:rPr>
      </w:pPr>
      <w:r w:rsidRPr="00D84816">
        <w:rPr>
          <w:bCs w:val="0"/>
        </w:rPr>
        <w:t>Hieraus folgt die zentrale mathematische Aussage des FRZK:</w:t>
      </w:r>
    </w:p>
    <w:p w14:paraId="2A36C2F1" w14:textId="77777777" w:rsidR="00D84816" w:rsidRPr="00D84816" w:rsidRDefault="00D84816" w:rsidP="00D84816">
      <w:pPr>
        <w:rPr>
          <w:bCs w:val="0"/>
        </w:rPr>
      </w:pPr>
      <w:r w:rsidRPr="00D84816">
        <w:rPr>
          <w:bCs w:val="0"/>
        </w:rPr>
        <w:t>Nicht Raum und Zeit erzeugen Organisation, sondern Organisation ermöglicht die Rekonstruktion von Raum und Zeit.</w:t>
      </w:r>
    </w:p>
    <w:p w14:paraId="11E16B66" w14:textId="77777777" w:rsidR="00D84816" w:rsidRPr="00D84816" w:rsidRDefault="00D84816" w:rsidP="00D84816">
      <w:pPr>
        <w:rPr>
          <w:bCs w:val="0"/>
        </w:rPr>
      </w:pPr>
      <w:r w:rsidRPr="00D84816">
        <w:rPr>
          <w:bCs w:val="0"/>
        </w:rPr>
        <w:t>Diese Aussage beschreibt den grundlegenden Perspektivwechsel der Theorie.</w:t>
      </w:r>
    </w:p>
    <w:p w14:paraId="0FE1E559" w14:textId="77777777" w:rsidR="00D84816" w:rsidRPr="00D84816" w:rsidRDefault="00D84816" w:rsidP="00D84816">
      <w:pPr>
        <w:rPr>
          <w:bCs w:val="0"/>
        </w:rPr>
      </w:pPr>
      <w:r w:rsidRPr="00D84816">
        <w:rPr>
          <w:bCs w:val="0"/>
        </w:rPr>
        <w:pict w14:anchorId="6AB30B8B">
          <v:rect id="_x0000_i1767" style="width:0;height:1.5pt" o:hralign="center" o:hrstd="t" o:hr="t" fillcolor="#a0a0a0" stroked="f"/>
        </w:pict>
      </w:r>
    </w:p>
    <w:p w14:paraId="68285122" w14:textId="77777777" w:rsidR="00D84816" w:rsidRPr="00D84816" w:rsidRDefault="00D84816" w:rsidP="00D84816">
      <w:pPr>
        <w:rPr>
          <w:b/>
        </w:rPr>
      </w:pPr>
      <w:r w:rsidRPr="00D84816">
        <w:rPr>
          <w:b/>
        </w:rPr>
        <w:t>Konsequenz 4 – Trennung zwischen Organisation und mathematischer Modellierung</w:t>
      </w:r>
    </w:p>
    <w:p w14:paraId="6DBD8254" w14:textId="77777777" w:rsidR="00D84816" w:rsidRPr="00D84816" w:rsidRDefault="00D84816" w:rsidP="00D84816">
      <w:pPr>
        <w:rPr>
          <w:bCs w:val="0"/>
        </w:rPr>
      </w:pPr>
      <w:r w:rsidRPr="00D84816">
        <w:rPr>
          <w:bCs w:val="0"/>
        </w:rPr>
        <w:t>Ein wesentliches Merkmal des FRZK besteht in der konsequenten Trennung zwischen funktionalen Organisationsprinzipien und ihrer mathematischen Beschreibung.</w:t>
      </w:r>
    </w:p>
    <w:p w14:paraId="1A3DCFD2" w14:textId="77777777" w:rsidR="00D84816" w:rsidRPr="00D84816" w:rsidRDefault="00D84816" w:rsidP="00D84816">
      <w:pPr>
        <w:rPr>
          <w:bCs w:val="0"/>
        </w:rPr>
      </w:pPr>
      <w:r w:rsidRPr="00D84816">
        <w:rPr>
          <w:bCs w:val="0"/>
        </w:rPr>
        <w:t>Kapitel 3.3 entwickelt ausschließlich qualitative Organisationsprinzipien. Erst Kapitel 3.4 rekonstruiert daraus mathematische Strukturen. Dadurch wird vermieden, mathematische Objekte bereits in den Axiomen vorauszusetzen. Gleichzeitig bleibt die Theorie offen für unterschiedliche mathematische Realisierungen, sofern diese die entwickelten Organisationsprinzipien erfüllen.</w:t>
      </w:r>
    </w:p>
    <w:p w14:paraId="505A7624" w14:textId="77777777" w:rsidR="00D84816" w:rsidRPr="00D84816" w:rsidRDefault="00D84816" w:rsidP="00D84816">
      <w:pPr>
        <w:rPr>
          <w:bCs w:val="0"/>
        </w:rPr>
      </w:pPr>
      <w:r w:rsidRPr="00D84816">
        <w:rPr>
          <w:bCs w:val="0"/>
        </w:rPr>
        <w:t>Diese Trennung erhöht sowohl die logische Konsistenz als auch die Erweiterbarkeit des FRZK.</w:t>
      </w:r>
    </w:p>
    <w:p w14:paraId="39732E87" w14:textId="77777777" w:rsidR="00D84816" w:rsidRPr="00D84816" w:rsidRDefault="00D84816" w:rsidP="00D84816">
      <w:pPr>
        <w:rPr>
          <w:bCs w:val="0"/>
        </w:rPr>
      </w:pPr>
      <w:r w:rsidRPr="00D84816">
        <w:rPr>
          <w:bCs w:val="0"/>
        </w:rPr>
        <w:pict w14:anchorId="71CECF0D">
          <v:rect id="_x0000_i1768" style="width:0;height:1.5pt" o:hralign="center" o:hrstd="t" o:hr="t" fillcolor="#a0a0a0" stroked="f"/>
        </w:pict>
      </w:r>
    </w:p>
    <w:p w14:paraId="12CCB6A8" w14:textId="77777777" w:rsidR="00D84816" w:rsidRPr="00D84816" w:rsidRDefault="00D84816" w:rsidP="00D84816">
      <w:pPr>
        <w:rPr>
          <w:b/>
        </w:rPr>
      </w:pPr>
      <w:r w:rsidRPr="00D84816">
        <w:rPr>
          <w:b/>
        </w:rPr>
        <w:lastRenderedPageBreak/>
        <w:t>Konsequenz 5 – Allgemeiner Charakter der Rekonstruktion</w:t>
      </w:r>
    </w:p>
    <w:p w14:paraId="5287F4B1" w14:textId="77777777" w:rsidR="00D84816" w:rsidRPr="00D84816" w:rsidRDefault="00D84816" w:rsidP="00D84816">
      <w:pPr>
        <w:rPr>
          <w:bCs w:val="0"/>
        </w:rPr>
      </w:pPr>
      <w:r w:rsidRPr="00D84816">
        <w:rPr>
          <w:bCs w:val="0"/>
        </w:rPr>
        <w:t>Die entwickelte Rekonstruktion ist zunächst unabhängig von einer konkreten physikalischen, biologischen, technischen oder informationstheoretischen Interpretation. Alle mathematischen Objekte wurden ausschließlich aus funktionalen Organisationsprinzipien entwickelt.</w:t>
      </w:r>
    </w:p>
    <w:p w14:paraId="44C303D7" w14:textId="77777777" w:rsidR="00D84816" w:rsidRPr="00D84816" w:rsidRDefault="00D84816" w:rsidP="00D84816">
      <w:pPr>
        <w:rPr>
          <w:bCs w:val="0"/>
        </w:rPr>
      </w:pPr>
      <w:r w:rsidRPr="00D84816">
        <w:rPr>
          <w:bCs w:val="0"/>
        </w:rPr>
        <w:t>Dadurch besitzt das FRZK den Charakter einer allgemeinen mathematischen Organisationstheorie. Erst in den folgenden Kapiteln erfolgt die Spezialisierung auf konkrete Anwendungsbereiche.</w:t>
      </w:r>
    </w:p>
    <w:p w14:paraId="08772B45" w14:textId="77777777" w:rsidR="00D84816" w:rsidRPr="00D84816" w:rsidRDefault="00D84816" w:rsidP="00D84816">
      <w:pPr>
        <w:rPr>
          <w:bCs w:val="0"/>
        </w:rPr>
      </w:pPr>
      <w:r w:rsidRPr="00D84816">
        <w:rPr>
          <w:bCs w:val="0"/>
        </w:rPr>
        <w:t>Diese Offenheit bildet zugleich eine wesentliche Voraussetzung für die spätere Anwendung des FRZK auf semantische, kognitive und technische Systeme.</w:t>
      </w:r>
    </w:p>
    <w:p w14:paraId="5EC3B993" w14:textId="77777777" w:rsidR="00D84816" w:rsidRPr="00D84816" w:rsidRDefault="00D84816" w:rsidP="00D84816">
      <w:pPr>
        <w:rPr>
          <w:bCs w:val="0"/>
        </w:rPr>
      </w:pPr>
      <w:r w:rsidRPr="00D84816">
        <w:rPr>
          <w:bCs w:val="0"/>
        </w:rPr>
        <w:pict w14:anchorId="25EA13B8">
          <v:rect id="_x0000_i1769" style="width:0;height:1.5pt" o:hralign="center" o:hrstd="t" o:hr="t" fillcolor="#a0a0a0" stroked="f"/>
        </w:pict>
      </w:r>
    </w:p>
    <w:p w14:paraId="15B32F7F" w14:textId="77777777" w:rsidR="00D84816" w:rsidRPr="00D84816" w:rsidRDefault="00D84816" w:rsidP="00D84816">
      <w:pPr>
        <w:rPr>
          <w:b/>
        </w:rPr>
      </w:pPr>
      <w:r w:rsidRPr="00D84816">
        <w:rPr>
          <w:b/>
        </w:rPr>
        <w:t>Zusammenfassender Hauptsatz des Kapitels</w:t>
      </w:r>
    </w:p>
    <w:p w14:paraId="1631CE9E" w14:textId="77777777" w:rsidR="00D84816" w:rsidRPr="00D84816" w:rsidRDefault="00D84816" w:rsidP="00D84816">
      <w:pPr>
        <w:rPr>
          <w:bCs w:val="0"/>
        </w:rPr>
      </w:pPr>
      <w:r w:rsidRPr="00D84816">
        <w:rPr>
          <w:bCs w:val="0"/>
        </w:rPr>
        <w:t>Die mathematische Rekonstruktion lässt sich in einer einzigen Entwicklungsfolge zusammenfassen:</w:t>
      </w:r>
    </w:p>
    <w:p w14:paraId="0FD02EB6" w14:textId="77777777" w:rsidR="00D84816" w:rsidRPr="00D84816" w:rsidRDefault="00D84816" w:rsidP="00D84816">
      <w:pPr>
        <w:rPr>
          <w:bCs w:val="0"/>
        </w:rPr>
      </w:pPr>
      <w:r w:rsidRPr="00D84816">
        <w:rPr>
          <w:bCs w:val="0"/>
        </w:rPr>
        <w:t>[</w:t>
      </w:r>
      <w:r w:rsidRPr="00D84816">
        <w:rPr>
          <w:bCs w:val="0"/>
        </w:rPr>
        <w:br/>
        <w:t>\</w:t>
      </w:r>
      <w:proofErr w:type="spellStart"/>
      <w:proofErr w:type="gramStart"/>
      <w:r w:rsidRPr="00D84816">
        <w:rPr>
          <w:bCs w:val="0"/>
        </w:rPr>
        <w:t>boxed</w:t>
      </w:r>
      <w:proofErr w:type="spellEnd"/>
      <w:r w:rsidRPr="00D84816">
        <w:rPr>
          <w:bCs w:val="0"/>
        </w:rPr>
        <w:t>{</w:t>
      </w:r>
      <w:proofErr w:type="gramEnd"/>
      <w:r w:rsidRPr="00D84816">
        <w:rPr>
          <w:bCs w:val="0"/>
        </w:rPr>
        <w:br/>
        <w:t>\</w:t>
      </w:r>
      <w:proofErr w:type="spellStart"/>
      <w:r w:rsidRPr="00D84816">
        <w:rPr>
          <w:bCs w:val="0"/>
        </w:rPr>
        <w:t>Delta_F</w:t>
      </w:r>
      <w:proofErr w:type="spellEnd"/>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mathfrak</w:t>
      </w:r>
      <w:proofErr w:type="spellEnd"/>
      <w:r w:rsidRPr="00D84816">
        <w:rPr>
          <w:bCs w:val="0"/>
        </w:rPr>
        <w:t xml:space="preserve"> O_F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mathfrak</w:t>
      </w:r>
      <w:proofErr w:type="spellEnd"/>
      <w:r w:rsidRPr="00D84816">
        <w:rPr>
          <w:bCs w:val="0"/>
        </w:rPr>
        <w:t xml:space="preserve"> X_F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mathfrak</w:t>
      </w:r>
      <w:proofErr w:type="spellEnd"/>
      <w:r w:rsidRPr="00D84816">
        <w:rPr>
          <w:bCs w:val="0"/>
        </w:rPr>
        <w:t xml:space="preserve"> R_F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mathfrak</w:t>
      </w:r>
      <w:proofErr w:type="spellEnd"/>
      <w:r w:rsidRPr="00D84816">
        <w:rPr>
          <w:bCs w:val="0"/>
        </w:rPr>
        <w:t xml:space="preserve"> T_F</w:t>
      </w:r>
      <w:r w:rsidRPr="00D84816">
        <w:rPr>
          <w:bCs w:val="0"/>
        </w:rPr>
        <w:br/>
        <w:t>}</w:t>
      </w:r>
      <w:r w:rsidRPr="00D84816">
        <w:rPr>
          <w:bCs w:val="0"/>
        </w:rPr>
        <w:br/>
        <w:t>\tag{3.148}</w:t>
      </w:r>
      <w:r w:rsidRPr="00D84816">
        <w:rPr>
          <w:bCs w:val="0"/>
        </w:rPr>
        <w:br/>
        <w:t>]</w:t>
      </w:r>
    </w:p>
    <w:p w14:paraId="409CAF25"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proofErr w:type="gramStart"/>
      <w:r w:rsidRPr="00D84816">
        <w:rPr>
          <w:bCs w:val="0"/>
        </w:rPr>
        <w:t>boxed</w:t>
      </w:r>
      <w:proofErr w:type="spellEnd"/>
      <w:r w:rsidRPr="00D84816">
        <w:rPr>
          <w:bCs w:val="0"/>
        </w:rPr>
        <w:t>{</w:t>
      </w:r>
      <w:proofErr w:type="gramEnd"/>
      <w:r w:rsidRPr="00D84816">
        <w:rPr>
          <w:bCs w:val="0"/>
        </w:rPr>
        <w:t>\</w:t>
      </w:r>
      <w:proofErr w:type="spellStart"/>
      <w:r w:rsidRPr="00D84816">
        <w:rPr>
          <w:bCs w:val="0"/>
        </w:rPr>
        <w:t>Delta_F</w:t>
      </w:r>
      <w:proofErr w:type="spellEnd"/>
      <w:r w:rsidRPr="00D84816">
        <w:rPr>
          <w:bCs w:val="0"/>
        </w:rPr>
        <w:t>\</w:t>
      </w:r>
      <w:proofErr w:type="spellStart"/>
      <w:r w:rsidRPr="00D84816">
        <w:rPr>
          <w:bCs w:val="0"/>
        </w:rPr>
        <w:t>Longrightarrow</w:t>
      </w:r>
      <w:proofErr w:type="spellEnd"/>
      <w:r w:rsidRPr="00D84816">
        <w:rPr>
          <w:bCs w:val="0"/>
        </w:rPr>
        <w:t>\</w:t>
      </w:r>
      <w:proofErr w:type="spellStart"/>
      <w:r w:rsidRPr="00D84816">
        <w:rPr>
          <w:bCs w:val="0"/>
        </w:rPr>
        <w:t>mathcal</w:t>
      </w:r>
      <w:proofErr w:type="spellEnd"/>
      <w:r w:rsidRPr="00D84816">
        <w:rPr>
          <w:bCs w:val="0"/>
        </w:rPr>
        <w:t xml:space="preserve"> R_F\</w:t>
      </w:r>
      <w:proofErr w:type="spellStart"/>
      <w:r w:rsidRPr="00D84816">
        <w:rPr>
          <w:bCs w:val="0"/>
        </w:rPr>
        <w:t>Longrightarrow</w:t>
      </w:r>
      <w:proofErr w:type="spellEnd"/>
      <w:r w:rsidRPr="00D84816">
        <w:rPr>
          <w:bCs w:val="0"/>
        </w:rPr>
        <w:t>\</w:t>
      </w:r>
      <w:proofErr w:type="spellStart"/>
      <w:r w:rsidRPr="00D84816">
        <w:rPr>
          <w:bCs w:val="0"/>
        </w:rPr>
        <w:t>mathcal</w:t>
      </w:r>
      <w:proofErr w:type="spellEnd"/>
      <w:r w:rsidRPr="00D84816">
        <w:rPr>
          <w:bCs w:val="0"/>
        </w:rPr>
        <w:t xml:space="preserve"> T_F\</w:t>
      </w:r>
      <w:proofErr w:type="spellStart"/>
      <w:r w:rsidRPr="00D84816">
        <w:rPr>
          <w:bCs w:val="0"/>
        </w:rPr>
        <w:t>Longrightarrow</w:t>
      </w:r>
      <w:proofErr w:type="spellEnd"/>
      <w:r w:rsidRPr="00D84816">
        <w:rPr>
          <w:bCs w:val="0"/>
        </w:rPr>
        <w:t>\</w:t>
      </w:r>
      <w:proofErr w:type="spellStart"/>
      <w:r w:rsidRPr="00D84816">
        <w:rPr>
          <w:bCs w:val="0"/>
        </w:rPr>
        <w:t>mathfrak</w:t>
      </w:r>
      <w:proofErr w:type="spellEnd"/>
      <w:r w:rsidRPr="00D84816">
        <w:rPr>
          <w:bCs w:val="0"/>
        </w:rPr>
        <w:t xml:space="preserve"> O_F\</w:t>
      </w:r>
      <w:proofErr w:type="spellStart"/>
      <w:r w:rsidRPr="00D84816">
        <w:rPr>
          <w:bCs w:val="0"/>
        </w:rPr>
        <w:t>Longrightarrow</w:t>
      </w:r>
      <w:proofErr w:type="spellEnd"/>
      <w:r w:rsidRPr="00D84816">
        <w:rPr>
          <w:bCs w:val="0"/>
        </w:rPr>
        <w:t>\</w:t>
      </w:r>
      <w:proofErr w:type="spellStart"/>
      <w:r w:rsidRPr="00D84816">
        <w:rPr>
          <w:bCs w:val="0"/>
        </w:rPr>
        <w:t>mathfrak</w:t>
      </w:r>
      <w:proofErr w:type="spellEnd"/>
      <w:r w:rsidRPr="00D84816">
        <w:rPr>
          <w:bCs w:val="0"/>
        </w:rPr>
        <w:t xml:space="preserve"> X_F\</w:t>
      </w:r>
      <w:proofErr w:type="spellStart"/>
      <w:r w:rsidRPr="00D84816">
        <w:rPr>
          <w:bCs w:val="0"/>
        </w:rPr>
        <w:t>Longrightarrow</w:t>
      </w:r>
      <w:proofErr w:type="spellEnd"/>
      <w:r w:rsidRPr="00D84816">
        <w:rPr>
          <w:bCs w:val="0"/>
        </w:rPr>
        <w:t>\</w:t>
      </w:r>
      <w:proofErr w:type="spellStart"/>
      <w:r w:rsidRPr="00D84816">
        <w:rPr>
          <w:bCs w:val="0"/>
        </w:rPr>
        <w:t>mathcal</w:t>
      </w:r>
      <w:proofErr w:type="spellEnd"/>
      <w:r w:rsidRPr="00D84816">
        <w:rPr>
          <w:bCs w:val="0"/>
        </w:rPr>
        <w:t xml:space="preserve"> K_F\</w:t>
      </w:r>
      <w:proofErr w:type="spellStart"/>
      <w:r w:rsidRPr="00D84816">
        <w:rPr>
          <w:bCs w:val="0"/>
        </w:rPr>
        <w:t>Longrightarrow</w:t>
      </w:r>
      <w:proofErr w:type="spellEnd"/>
      <w:r w:rsidRPr="00D84816">
        <w:rPr>
          <w:bCs w:val="0"/>
        </w:rPr>
        <w:t>\</w:t>
      </w:r>
      <w:proofErr w:type="spellStart"/>
      <w:r w:rsidRPr="00D84816">
        <w:rPr>
          <w:bCs w:val="0"/>
        </w:rPr>
        <w:t>mathfrak</w:t>
      </w:r>
      <w:proofErr w:type="spellEnd"/>
      <w:r w:rsidRPr="00D84816">
        <w:rPr>
          <w:bCs w:val="0"/>
        </w:rPr>
        <w:t xml:space="preserve"> R_F\</w:t>
      </w:r>
      <w:proofErr w:type="spellStart"/>
      <w:r w:rsidRPr="00D84816">
        <w:rPr>
          <w:bCs w:val="0"/>
        </w:rPr>
        <w:t>Longrightarrow</w:t>
      </w:r>
      <w:proofErr w:type="spellEnd"/>
      <w:r w:rsidRPr="00D84816">
        <w:rPr>
          <w:bCs w:val="0"/>
        </w:rPr>
        <w:t>\</w:t>
      </w:r>
      <w:proofErr w:type="spellStart"/>
      <w:r w:rsidRPr="00D84816">
        <w:rPr>
          <w:bCs w:val="0"/>
        </w:rPr>
        <w:t>mathfrak</w:t>
      </w:r>
      <w:proofErr w:type="spellEnd"/>
      <w:r w:rsidRPr="00D84816">
        <w:rPr>
          <w:bCs w:val="0"/>
        </w:rPr>
        <w:t xml:space="preserve"> T_F}</w:t>
      </w:r>
    </w:p>
    <w:p w14:paraId="55F7ECAA" w14:textId="77777777" w:rsidR="00D84816" w:rsidRPr="00D84816" w:rsidRDefault="00D84816" w:rsidP="00D84816">
      <w:pPr>
        <w:rPr>
          <w:bCs w:val="0"/>
        </w:rPr>
      </w:pPr>
      <w:r w:rsidRPr="00D84816">
        <w:rPr>
          <w:bCs w:val="0"/>
        </w:rPr>
        <w:t>Diese Gleichung beschreibt die vollständige Rekonstruktion des Funktionalen Raum-Zeit-Kohärenzsystems. Sie zeigt, dass sämtliche mathematischen Strukturen des FRZK aus einer einzigen logisch geschlossenen Entwicklungsfolge hervorgehen. Raum und Zeit erscheinen dabei nicht als Ausgangspunkt der Theorie, sondern als Endpunkt einer schrittweisen mathematischen Herleitung funktionaler Organisation.</w:t>
      </w:r>
    </w:p>
    <w:p w14:paraId="233F27E0" w14:textId="77777777" w:rsidR="00D84816" w:rsidRPr="00D84816" w:rsidRDefault="00D84816" w:rsidP="00D84816">
      <w:pPr>
        <w:rPr>
          <w:bCs w:val="0"/>
        </w:rPr>
      </w:pPr>
      <w:r w:rsidRPr="00D84816">
        <w:rPr>
          <w:bCs w:val="0"/>
        </w:rPr>
        <w:pict w14:anchorId="20034633">
          <v:rect id="_x0000_i1770" style="width:0;height:1.5pt" o:hralign="center" o:hrstd="t" o:hr="t" fillcolor="#a0a0a0" stroked="f"/>
        </w:pict>
      </w:r>
    </w:p>
    <w:p w14:paraId="48E9885A" w14:textId="77777777" w:rsidR="00D84816" w:rsidRPr="00D84816" w:rsidRDefault="00D84816" w:rsidP="00D84816">
      <w:pPr>
        <w:rPr>
          <w:b/>
        </w:rPr>
      </w:pPr>
      <w:r w:rsidRPr="00D84816">
        <w:rPr>
          <w:b/>
        </w:rPr>
        <w:t>Überleitung zu Kapitel 3.5</w:t>
      </w:r>
    </w:p>
    <w:p w14:paraId="4220C594" w14:textId="77777777" w:rsidR="00D84816" w:rsidRPr="00D84816" w:rsidRDefault="00D84816" w:rsidP="00D84816">
      <w:pPr>
        <w:rPr>
          <w:bCs w:val="0"/>
        </w:rPr>
      </w:pPr>
      <w:r w:rsidRPr="00D84816">
        <w:rPr>
          <w:bCs w:val="0"/>
        </w:rPr>
        <w:lastRenderedPageBreak/>
        <w:t xml:space="preserve">Mit Kapitel 3 wurde die theoretische Grundlage des Funktionalen Raum-Zeit-Kohärenzsystems entwickelt. Ausgehend von einer funktionalen Beschreibung von Raum und Zeit (Abschnitt 3.1), über die mathematischen Grundlagen bestehender Ansätze (Abschnitt 3.2) und die Entwicklung eines eigenständigen </w:t>
      </w:r>
      <w:proofErr w:type="spellStart"/>
      <w:r w:rsidRPr="00D84816">
        <w:rPr>
          <w:bCs w:val="0"/>
        </w:rPr>
        <w:t>Axiomensystems</w:t>
      </w:r>
      <w:proofErr w:type="spellEnd"/>
      <w:r w:rsidRPr="00D84816">
        <w:rPr>
          <w:bCs w:val="0"/>
        </w:rPr>
        <w:t xml:space="preserve"> (Abschnitt 3.3) konnte schließlich eine konsistente mathematische Rekonstruktion funktionaler Organisationsstrukturen vorgenommen werden (Abschnitt 3.4).</w:t>
      </w:r>
    </w:p>
    <w:p w14:paraId="7E489348" w14:textId="77777777" w:rsidR="00D84816" w:rsidRPr="00D84816" w:rsidRDefault="00D84816" w:rsidP="00D84816">
      <w:pPr>
        <w:rPr>
          <w:bCs w:val="0"/>
        </w:rPr>
      </w:pPr>
      <w:r w:rsidRPr="00D84816">
        <w:rPr>
          <w:bCs w:val="0"/>
        </w:rPr>
        <w:t>Die folgenden Kapitel verlassen nun die Ebene der theoretischen Herleitung und wenden die entwickelte Mathematik auf konkrete Fragestellungen an. Die in Kapitel 3 eingeführten Strukturen bilden dabei den formalen Bezugsrahmen für sämtliche weiteren Entwicklungen der Dissertation.</w:t>
      </w:r>
    </w:p>
    <w:p w14:paraId="41472D2A" w14:textId="77777777" w:rsidR="00D84816" w:rsidRPr="00D84816" w:rsidRDefault="00D84816" w:rsidP="00D84816">
      <w:pPr>
        <w:rPr>
          <w:bCs w:val="0"/>
        </w:rPr>
      </w:pPr>
      <w:r w:rsidRPr="00D84816">
        <w:rPr>
          <w:bCs w:val="0"/>
        </w:rPr>
        <w:pict w14:anchorId="38A8C987">
          <v:rect id="_x0000_i1771" style="width:0;height:1.5pt" o:hralign="center" o:hrstd="t" o:hr="t" fillcolor="#a0a0a0" stroked="f"/>
        </w:pict>
      </w:r>
    </w:p>
    <w:p w14:paraId="629C6F69" w14:textId="77777777" w:rsidR="00D84816" w:rsidRPr="00D84816" w:rsidRDefault="00D84816" w:rsidP="00D84816">
      <w:pPr>
        <w:rPr>
          <w:b/>
        </w:rPr>
      </w:pPr>
      <w:r w:rsidRPr="00D84816">
        <w:rPr>
          <w:b/>
        </w:rPr>
        <w:t>Abschließende fachliche Bewertung</w:t>
      </w:r>
    </w:p>
    <w:p w14:paraId="266AF01B" w14:textId="77777777" w:rsidR="00D84816" w:rsidRPr="00D84816" w:rsidRDefault="00D84816" w:rsidP="00D84816">
      <w:pPr>
        <w:rPr>
          <w:bCs w:val="0"/>
        </w:rPr>
      </w:pPr>
      <w:r w:rsidRPr="00D84816">
        <w:rPr>
          <w:bCs w:val="0"/>
        </w:rPr>
        <w:t xml:space="preserve">Ich halte dies für einen </w:t>
      </w:r>
      <w:r w:rsidRPr="00D84816">
        <w:rPr>
          <w:b/>
        </w:rPr>
        <w:t>geeigneten Endpunkt von Kapitel 3</w:t>
      </w:r>
      <w:r w:rsidRPr="00D84816">
        <w:rPr>
          <w:bCs w:val="0"/>
        </w:rPr>
        <w:t>. Die Kapitelstruktur folgt nun einer klaren wissenschaftlichen Dramaturgie:</w:t>
      </w:r>
    </w:p>
    <w:p w14:paraId="6F89F0EE" w14:textId="77777777" w:rsidR="00D84816" w:rsidRPr="00D84816" w:rsidRDefault="00D84816" w:rsidP="00D84816">
      <w:pPr>
        <w:numPr>
          <w:ilvl w:val="0"/>
          <w:numId w:val="32"/>
        </w:numPr>
        <w:rPr>
          <w:bCs w:val="0"/>
        </w:rPr>
      </w:pPr>
      <w:r w:rsidRPr="00D84816">
        <w:rPr>
          <w:b/>
        </w:rPr>
        <w:t>3.1</w:t>
      </w:r>
      <w:r w:rsidRPr="00D84816">
        <w:rPr>
          <w:bCs w:val="0"/>
        </w:rPr>
        <w:t xml:space="preserve"> </w:t>
      </w:r>
      <w:proofErr w:type="gramStart"/>
      <w:r w:rsidRPr="00D84816">
        <w:rPr>
          <w:bCs w:val="0"/>
        </w:rPr>
        <w:t>begründet</w:t>
      </w:r>
      <w:proofErr w:type="gramEnd"/>
      <w:r w:rsidRPr="00D84816">
        <w:rPr>
          <w:bCs w:val="0"/>
        </w:rPr>
        <w:t xml:space="preserve"> das Problem und die Notwendigkeit einer neuen Sichtweise.</w:t>
      </w:r>
    </w:p>
    <w:p w14:paraId="19ECD259" w14:textId="77777777" w:rsidR="00D84816" w:rsidRPr="00D84816" w:rsidRDefault="00D84816" w:rsidP="00D84816">
      <w:pPr>
        <w:numPr>
          <w:ilvl w:val="0"/>
          <w:numId w:val="32"/>
        </w:numPr>
        <w:rPr>
          <w:bCs w:val="0"/>
        </w:rPr>
      </w:pPr>
      <w:r w:rsidRPr="00D84816">
        <w:rPr>
          <w:b/>
        </w:rPr>
        <w:t>3.2</w:t>
      </w:r>
      <w:r w:rsidRPr="00D84816">
        <w:rPr>
          <w:bCs w:val="0"/>
        </w:rPr>
        <w:t xml:space="preserve"> analysiert und ordnet den mathematischen Forschungsstand.</w:t>
      </w:r>
    </w:p>
    <w:p w14:paraId="2D4E6BC9" w14:textId="77777777" w:rsidR="00D84816" w:rsidRPr="00D84816" w:rsidRDefault="00D84816" w:rsidP="00D84816">
      <w:pPr>
        <w:numPr>
          <w:ilvl w:val="0"/>
          <w:numId w:val="32"/>
        </w:numPr>
        <w:rPr>
          <w:bCs w:val="0"/>
        </w:rPr>
      </w:pPr>
      <w:r w:rsidRPr="00D84816">
        <w:rPr>
          <w:b/>
        </w:rPr>
        <w:t>3.3</w:t>
      </w:r>
      <w:r w:rsidRPr="00D84816">
        <w:rPr>
          <w:bCs w:val="0"/>
        </w:rPr>
        <w:t xml:space="preserve"> entwickelt die minimalen axiomatischen Organisationsprinzipien.</w:t>
      </w:r>
    </w:p>
    <w:p w14:paraId="3489D47D" w14:textId="77777777" w:rsidR="00D84816" w:rsidRPr="00D84816" w:rsidRDefault="00D84816" w:rsidP="00D84816">
      <w:pPr>
        <w:numPr>
          <w:ilvl w:val="0"/>
          <w:numId w:val="32"/>
        </w:numPr>
        <w:rPr>
          <w:bCs w:val="0"/>
        </w:rPr>
      </w:pPr>
      <w:r w:rsidRPr="00D84816">
        <w:rPr>
          <w:b/>
        </w:rPr>
        <w:t>3.4</w:t>
      </w:r>
      <w:r w:rsidRPr="00D84816">
        <w:rPr>
          <w:bCs w:val="0"/>
        </w:rPr>
        <w:t xml:space="preserve"> rekonstruiert daraus systematisch die mathematischen Strukturen.</w:t>
      </w:r>
    </w:p>
    <w:p w14:paraId="26A98A6A" w14:textId="77777777" w:rsidR="00D84816" w:rsidRPr="00D84816" w:rsidRDefault="00D84816" w:rsidP="00D84816">
      <w:pPr>
        <w:numPr>
          <w:ilvl w:val="0"/>
          <w:numId w:val="32"/>
        </w:numPr>
        <w:rPr>
          <w:bCs w:val="0"/>
        </w:rPr>
      </w:pPr>
      <w:r w:rsidRPr="00D84816">
        <w:rPr>
          <w:b/>
        </w:rPr>
        <w:t>3.4.10</w:t>
      </w:r>
      <w:r w:rsidRPr="00D84816">
        <w:rPr>
          <w:bCs w:val="0"/>
        </w:rPr>
        <w:t xml:space="preserve"> macht abschließend die Tragweite dieser Rekonstruktion deutlich, ohne unbelegte Verallgemeinerungen zu behaupten.</w:t>
      </w:r>
    </w:p>
    <w:p w14:paraId="512FD787" w14:textId="77777777" w:rsidR="00D84816" w:rsidRPr="00D84816" w:rsidRDefault="00D84816" w:rsidP="00D84816">
      <w:pPr>
        <w:rPr>
          <w:bCs w:val="0"/>
        </w:rPr>
      </w:pPr>
      <w:r w:rsidRPr="00D84816">
        <w:rPr>
          <w:bCs w:val="0"/>
        </w:rPr>
        <w:t>Damit endet Kapitel 3 nicht nur mit einer Zusammenfassung, sondern mit einer klar formulierten wissenschaftlichen Aussage über den Beitrag des FRZK zur mathematischen Beschreibung funktionaler Organisation. Aus meiner Sicht ist dies die stärkste und zugleich gut vertretbare Fassung für eine Dissertation.</w:t>
      </w:r>
    </w:p>
    <w:p w14:paraId="1528B1AE" w14:textId="77777777" w:rsidR="00D84816" w:rsidRPr="00D84816" w:rsidRDefault="00D84816" w:rsidP="0093314B">
      <w:pPr>
        <w:rPr>
          <w:rStyle w:val="SQLTabellen"/>
          <w:rFonts w:ascii="Calibri" w:hAnsi="Calibri"/>
          <w:b w:val="0"/>
          <w:bCs w:val="0"/>
          <w:sz w:val="24"/>
        </w:rPr>
      </w:pPr>
    </w:p>
    <w:sectPr w:rsidR="00D84816" w:rsidRPr="00D84816">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A1947"/>
    <w:multiLevelType w:val="multilevel"/>
    <w:tmpl w:val="E4EE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EA4A75"/>
    <w:multiLevelType w:val="multilevel"/>
    <w:tmpl w:val="4404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624BE"/>
    <w:multiLevelType w:val="multilevel"/>
    <w:tmpl w:val="8D34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03879B6"/>
    <w:multiLevelType w:val="multilevel"/>
    <w:tmpl w:val="0AC4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16FC9"/>
    <w:multiLevelType w:val="multilevel"/>
    <w:tmpl w:val="9A24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422BE"/>
    <w:multiLevelType w:val="multilevel"/>
    <w:tmpl w:val="093A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22AB1"/>
    <w:multiLevelType w:val="multilevel"/>
    <w:tmpl w:val="E15A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86EBB"/>
    <w:multiLevelType w:val="multilevel"/>
    <w:tmpl w:val="7600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5146E"/>
    <w:multiLevelType w:val="multilevel"/>
    <w:tmpl w:val="0BC8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681609"/>
    <w:multiLevelType w:val="multilevel"/>
    <w:tmpl w:val="1C12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06F8D"/>
    <w:multiLevelType w:val="multilevel"/>
    <w:tmpl w:val="8FCE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D73C6"/>
    <w:multiLevelType w:val="multilevel"/>
    <w:tmpl w:val="AAE2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37C78"/>
    <w:multiLevelType w:val="multilevel"/>
    <w:tmpl w:val="BE2C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26EF7"/>
    <w:multiLevelType w:val="multilevel"/>
    <w:tmpl w:val="7AE4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BE6BAB"/>
    <w:multiLevelType w:val="multilevel"/>
    <w:tmpl w:val="B6B8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66113"/>
    <w:multiLevelType w:val="multilevel"/>
    <w:tmpl w:val="AEC2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941E8"/>
    <w:multiLevelType w:val="multilevel"/>
    <w:tmpl w:val="52EE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CC2E27"/>
    <w:multiLevelType w:val="multilevel"/>
    <w:tmpl w:val="7B4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72AF6"/>
    <w:multiLevelType w:val="multilevel"/>
    <w:tmpl w:val="A852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0D1599"/>
    <w:multiLevelType w:val="multilevel"/>
    <w:tmpl w:val="98CA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6875AA"/>
    <w:multiLevelType w:val="multilevel"/>
    <w:tmpl w:val="83B6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A1055E"/>
    <w:multiLevelType w:val="multilevel"/>
    <w:tmpl w:val="41061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D07707"/>
    <w:multiLevelType w:val="multilevel"/>
    <w:tmpl w:val="2A7A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FC08DC"/>
    <w:multiLevelType w:val="multilevel"/>
    <w:tmpl w:val="47E2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6CC47513"/>
    <w:multiLevelType w:val="multilevel"/>
    <w:tmpl w:val="6888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DD3556"/>
    <w:multiLevelType w:val="multilevel"/>
    <w:tmpl w:val="A586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607B4"/>
    <w:multiLevelType w:val="multilevel"/>
    <w:tmpl w:val="4A88C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221805">
    <w:abstractNumId w:val="1"/>
  </w:num>
  <w:num w:numId="2" w16cid:durableId="250164984">
    <w:abstractNumId w:val="4"/>
  </w:num>
  <w:num w:numId="3" w16cid:durableId="66727205">
    <w:abstractNumId w:val="11"/>
  </w:num>
  <w:num w:numId="4" w16cid:durableId="998769572">
    <w:abstractNumId w:val="27"/>
  </w:num>
  <w:num w:numId="5" w16cid:durableId="15216999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5396967">
    <w:abstractNumId w:val="30"/>
  </w:num>
  <w:num w:numId="7" w16cid:durableId="1072658469">
    <w:abstractNumId w:val="6"/>
  </w:num>
  <w:num w:numId="8" w16cid:durableId="2128808910">
    <w:abstractNumId w:val="26"/>
  </w:num>
  <w:num w:numId="9" w16cid:durableId="1659768109">
    <w:abstractNumId w:val="29"/>
  </w:num>
  <w:num w:numId="10" w16cid:durableId="1055617242">
    <w:abstractNumId w:val="8"/>
  </w:num>
  <w:num w:numId="11" w16cid:durableId="1660840181">
    <w:abstractNumId w:val="5"/>
  </w:num>
  <w:num w:numId="12" w16cid:durableId="1313171453">
    <w:abstractNumId w:val="14"/>
  </w:num>
  <w:num w:numId="13" w16cid:durableId="1660229845">
    <w:abstractNumId w:val="13"/>
  </w:num>
  <w:num w:numId="14" w16cid:durableId="1859391780">
    <w:abstractNumId w:val="16"/>
  </w:num>
  <w:num w:numId="15" w16cid:durableId="957687989">
    <w:abstractNumId w:val="18"/>
  </w:num>
  <w:num w:numId="16" w16cid:durableId="980424483">
    <w:abstractNumId w:val="21"/>
  </w:num>
  <w:num w:numId="17" w16cid:durableId="2032608735">
    <w:abstractNumId w:val="28"/>
  </w:num>
  <w:num w:numId="18" w16cid:durableId="335037800">
    <w:abstractNumId w:val="19"/>
  </w:num>
  <w:num w:numId="19" w16cid:durableId="614292350">
    <w:abstractNumId w:val="24"/>
  </w:num>
  <w:num w:numId="20" w16cid:durableId="807430048">
    <w:abstractNumId w:val="17"/>
  </w:num>
  <w:num w:numId="21" w16cid:durableId="1521384716">
    <w:abstractNumId w:val="3"/>
  </w:num>
  <w:num w:numId="22" w16cid:durableId="2079860918">
    <w:abstractNumId w:val="2"/>
  </w:num>
  <w:num w:numId="23" w16cid:durableId="2103378322">
    <w:abstractNumId w:val="12"/>
  </w:num>
  <w:num w:numId="24" w16cid:durableId="774131851">
    <w:abstractNumId w:val="9"/>
  </w:num>
  <w:num w:numId="25" w16cid:durableId="1390497093">
    <w:abstractNumId w:val="7"/>
  </w:num>
  <w:num w:numId="26" w16cid:durableId="1773822388">
    <w:abstractNumId w:val="22"/>
  </w:num>
  <w:num w:numId="27" w16cid:durableId="833956335">
    <w:abstractNumId w:val="20"/>
  </w:num>
  <w:num w:numId="28" w16cid:durableId="500005561">
    <w:abstractNumId w:val="25"/>
  </w:num>
  <w:num w:numId="29" w16cid:durableId="67000723">
    <w:abstractNumId w:val="0"/>
  </w:num>
  <w:num w:numId="30" w16cid:durableId="1821772335">
    <w:abstractNumId w:val="10"/>
  </w:num>
  <w:num w:numId="31" w16cid:durableId="785852781">
    <w:abstractNumId w:val="23"/>
  </w:num>
  <w:num w:numId="32" w16cid:durableId="1682467441">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84A"/>
    <w:rsid w:val="00003048"/>
    <w:rsid w:val="000467F2"/>
    <w:rsid w:val="0006156C"/>
    <w:rsid w:val="00082214"/>
    <w:rsid w:val="000B0C44"/>
    <w:rsid w:val="000C2FC6"/>
    <w:rsid w:val="000D70EA"/>
    <w:rsid w:val="00103784"/>
    <w:rsid w:val="00106528"/>
    <w:rsid w:val="00153E4B"/>
    <w:rsid w:val="001830F2"/>
    <w:rsid w:val="0019229D"/>
    <w:rsid w:val="0021745A"/>
    <w:rsid w:val="002B03D4"/>
    <w:rsid w:val="002D20FA"/>
    <w:rsid w:val="002D4202"/>
    <w:rsid w:val="00324306"/>
    <w:rsid w:val="00341905"/>
    <w:rsid w:val="00433ECB"/>
    <w:rsid w:val="00436FC4"/>
    <w:rsid w:val="0044266C"/>
    <w:rsid w:val="00446557"/>
    <w:rsid w:val="00461C7A"/>
    <w:rsid w:val="00483AB8"/>
    <w:rsid w:val="00500020"/>
    <w:rsid w:val="005454E6"/>
    <w:rsid w:val="00560B17"/>
    <w:rsid w:val="005B5EFD"/>
    <w:rsid w:val="005E4CED"/>
    <w:rsid w:val="006016DC"/>
    <w:rsid w:val="006405B5"/>
    <w:rsid w:val="00687548"/>
    <w:rsid w:val="006B3395"/>
    <w:rsid w:val="00706409"/>
    <w:rsid w:val="007115B7"/>
    <w:rsid w:val="00783CC4"/>
    <w:rsid w:val="00795695"/>
    <w:rsid w:val="007A3369"/>
    <w:rsid w:val="007B7DE7"/>
    <w:rsid w:val="007E333F"/>
    <w:rsid w:val="007E47AB"/>
    <w:rsid w:val="008871CF"/>
    <w:rsid w:val="008B0C43"/>
    <w:rsid w:val="008C4935"/>
    <w:rsid w:val="009032D7"/>
    <w:rsid w:val="0093314B"/>
    <w:rsid w:val="00997246"/>
    <w:rsid w:val="009A595B"/>
    <w:rsid w:val="009D04D3"/>
    <w:rsid w:val="00A307C9"/>
    <w:rsid w:val="00AA4222"/>
    <w:rsid w:val="00AE408D"/>
    <w:rsid w:val="00AF6392"/>
    <w:rsid w:val="00B04313"/>
    <w:rsid w:val="00B3484A"/>
    <w:rsid w:val="00B53EE0"/>
    <w:rsid w:val="00B555C2"/>
    <w:rsid w:val="00B873C2"/>
    <w:rsid w:val="00BA5790"/>
    <w:rsid w:val="00BA664A"/>
    <w:rsid w:val="00BB30C9"/>
    <w:rsid w:val="00C2343F"/>
    <w:rsid w:val="00C6537C"/>
    <w:rsid w:val="00CD2089"/>
    <w:rsid w:val="00CF1387"/>
    <w:rsid w:val="00D33BDA"/>
    <w:rsid w:val="00D44FE7"/>
    <w:rsid w:val="00D542C6"/>
    <w:rsid w:val="00D67542"/>
    <w:rsid w:val="00D80CC8"/>
    <w:rsid w:val="00D84816"/>
    <w:rsid w:val="00E6450A"/>
    <w:rsid w:val="00EA1CC2"/>
    <w:rsid w:val="00EC35D8"/>
    <w:rsid w:val="00EE1062"/>
    <w:rsid w:val="00EE2879"/>
    <w:rsid w:val="00F40666"/>
    <w:rsid w:val="00F46CF6"/>
    <w:rsid w:val="00F63881"/>
    <w:rsid w:val="00F74A0F"/>
    <w:rsid w:val="00FF18A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9AB31"/>
  <w15:chartTrackingRefBased/>
  <w15:docId w15:val="{D4B33DE5-5CD1-4D9E-8610-AAB6E1F1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491">
      <w:bodyDiv w:val="1"/>
      <w:marLeft w:val="0"/>
      <w:marRight w:val="0"/>
      <w:marTop w:val="0"/>
      <w:marBottom w:val="0"/>
      <w:divBdr>
        <w:top w:val="none" w:sz="0" w:space="0" w:color="auto"/>
        <w:left w:val="none" w:sz="0" w:space="0" w:color="auto"/>
        <w:bottom w:val="none" w:sz="0" w:space="0" w:color="auto"/>
        <w:right w:val="none" w:sz="0" w:space="0" w:color="auto"/>
      </w:divBdr>
      <w:divsChild>
        <w:div w:id="1914194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669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4727">
      <w:bodyDiv w:val="1"/>
      <w:marLeft w:val="0"/>
      <w:marRight w:val="0"/>
      <w:marTop w:val="0"/>
      <w:marBottom w:val="0"/>
      <w:divBdr>
        <w:top w:val="none" w:sz="0" w:space="0" w:color="auto"/>
        <w:left w:val="none" w:sz="0" w:space="0" w:color="auto"/>
        <w:bottom w:val="none" w:sz="0" w:space="0" w:color="auto"/>
        <w:right w:val="none" w:sz="0" w:space="0" w:color="auto"/>
      </w:divBdr>
    </w:div>
    <w:div w:id="53164180">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24544126">
      <w:bodyDiv w:val="1"/>
      <w:marLeft w:val="0"/>
      <w:marRight w:val="0"/>
      <w:marTop w:val="0"/>
      <w:marBottom w:val="0"/>
      <w:divBdr>
        <w:top w:val="none" w:sz="0" w:space="0" w:color="auto"/>
        <w:left w:val="none" w:sz="0" w:space="0" w:color="auto"/>
        <w:bottom w:val="none" w:sz="0" w:space="0" w:color="auto"/>
        <w:right w:val="none" w:sz="0" w:space="0" w:color="auto"/>
      </w:divBdr>
      <w:divsChild>
        <w:div w:id="1691445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477806">
      <w:bodyDiv w:val="1"/>
      <w:marLeft w:val="0"/>
      <w:marRight w:val="0"/>
      <w:marTop w:val="0"/>
      <w:marBottom w:val="0"/>
      <w:divBdr>
        <w:top w:val="none" w:sz="0" w:space="0" w:color="auto"/>
        <w:left w:val="none" w:sz="0" w:space="0" w:color="auto"/>
        <w:bottom w:val="none" w:sz="0" w:space="0" w:color="auto"/>
        <w:right w:val="none" w:sz="0" w:space="0" w:color="auto"/>
      </w:divBdr>
    </w:div>
    <w:div w:id="223027521">
      <w:bodyDiv w:val="1"/>
      <w:marLeft w:val="0"/>
      <w:marRight w:val="0"/>
      <w:marTop w:val="0"/>
      <w:marBottom w:val="0"/>
      <w:divBdr>
        <w:top w:val="none" w:sz="0" w:space="0" w:color="auto"/>
        <w:left w:val="none" w:sz="0" w:space="0" w:color="auto"/>
        <w:bottom w:val="none" w:sz="0" w:space="0" w:color="auto"/>
        <w:right w:val="none" w:sz="0" w:space="0" w:color="auto"/>
      </w:divBdr>
    </w:div>
    <w:div w:id="234630801">
      <w:bodyDiv w:val="1"/>
      <w:marLeft w:val="0"/>
      <w:marRight w:val="0"/>
      <w:marTop w:val="0"/>
      <w:marBottom w:val="0"/>
      <w:divBdr>
        <w:top w:val="none" w:sz="0" w:space="0" w:color="auto"/>
        <w:left w:val="none" w:sz="0" w:space="0" w:color="auto"/>
        <w:bottom w:val="none" w:sz="0" w:space="0" w:color="auto"/>
        <w:right w:val="none" w:sz="0" w:space="0" w:color="auto"/>
      </w:divBdr>
      <w:divsChild>
        <w:div w:id="1891575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7857675">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19038657">
      <w:bodyDiv w:val="1"/>
      <w:marLeft w:val="0"/>
      <w:marRight w:val="0"/>
      <w:marTop w:val="0"/>
      <w:marBottom w:val="0"/>
      <w:divBdr>
        <w:top w:val="none" w:sz="0" w:space="0" w:color="auto"/>
        <w:left w:val="none" w:sz="0" w:space="0" w:color="auto"/>
        <w:bottom w:val="none" w:sz="0" w:space="0" w:color="auto"/>
        <w:right w:val="none" w:sz="0" w:space="0" w:color="auto"/>
      </w:divBdr>
      <w:divsChild>
        <w:div w:id="75369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388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418783">
      <w:bodyDiv w:val="1"/>
      <w:marLeft w:val="0"/>
      <w:marRight w:val="0"/>
      <w:marTop w:val="0"/>
      <w:marBottom w:val="0"/>
      <w:divBdr>
        <w:top w:val="none" w:sz="0" w:space="0" w:color="auto"/>
        <w:left w:val="none" w:sz="0" w:space="0" w:color="auto"/>
        <w:bottom w:val="none" w:sz="0" w:space="0" w:color="auto"/>
        <w:right w:val="none" w:sz="0" w:space="0" w:color="auto"/>
      </w:divBdr>
      <w:divsChild>
        <w:div w:id="2075278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5621283">
      <w:bodyDiv w:val="1"/>
      <w:marLeft w:val="0"/>
      <w:marRight w:val="0"/>
      <w:marTop w:val="0"/>
      <w:marBottom w:val="0"/>
      <w:divBdr>
        <w:top w:val="none" w:sz="0" w:space="0" w:color="auto"/>
        <w:left w:val="none" w:sz="0" w:space="0" w:color="auto"/>
        <w:bottom w:val="none" w:sz="0" w:space="0" w:color="auto"/>
        <w:right w:val="none" w:sz="0" w:space="0" w:color="auto"/>
      </w:divBdr>
    </w:div>
    <w:div w:id="402723570">
      <w:bodyDiv w:val="1"/>
      <w:marLeft w:val="0"/>
      <w:marRight w:val="0"/>
      <w:marTop w:val="0"/>
      <w:marBottom w:val="0"/>
      <w:divBdr>
        <w:top w:val="none" w:sz="0" w:space="0" w:color="auto"/>
        <w:left w:val="none" w:sz="0" w:space="0" w:color="auto"/>
        <w:bottom w:val="none" w:sz="0" w:space="0" w:color="auto"/>
        <w:right w:val="none" w:sz="0" w:space="0" w:color="auto"/>
      </w:divBdr>
    </w:div>
    <w:div w:id="419369600">
      <w:bodyDiv w:val="1"/>
      <w:marLeft w:val="0"/>
      <w:marRight w:val="0"/>
      <w:marTop w:val="0"/>
      <w:marBottom w:val="0"/>
      <w:divBdr>
        <w:top w:val="none" w:sz="0" w:space="0" w:color="auto"/>
        <w:left w:val="none" w:sz="0" w:space="0" w:color="auto"/>
        <w:bottom w:val="none" w:sz="0" w:space="0" w:color="auto"/>
        <w:right w:val="none" w:sz="0" w:space="0" w:color="auto"/>
      </w:divBdr>
    </w:div>
    <w:div w:id="436291493">
      <w:bodyDiv w:val="1"/>
      <w:marLeft w:val="0"/>
      <w:marRight w:val="0"/>
      <w:marTop w:val="0"/>
      <w:marBottom w:val="0"/>
      <w:divBdr>
        <w:top w:val="none" w:sz="0" w:space="0" w:color="auto"/>
        <w:left w:val="none" w:sz="0" w:space="0" w:color="auto"/>
        <w:bottom w:val="none" w:sz="0" w:space="0" w:color="auto"/>
        <w:right w:val="none" w:sz="0" w:space="0" w:color="auto"/>
      </w:divBdr>
    </w:div>
    <w:div w:id="503596322">
      <w:bodyDiv w:val="1"/>
      <w:marLeft w:val="0"/>
      <w:marRight w:val="0"/>
      <w:marTop w:val="0"/>
      <w:marBottom w:val="0"/>
      <w:divBdr>
        <w:top w:val="none" w:sz="0" w:space="0" w:color="auto"/>
        <w:left w:val="none" w:sz="0" w:space="0" w:color="auto"/>
        <w:bottom w:val="none" w:sz="0" w:space="0" w:color="auto"/>
        <w:right w:val="none" w:sz="0" w:space="0" w:color="auto"/>
      </w:divBdr>
    </w:div>
    <w:div w:id="507139834">
      <w:bodyDiv w:val="1"/>
      <w:marLeft w:val="0"/>
      <w:marRight w:val="0"/>
      <w:marTop w:val="0"/>
      <w:marBottom w:val="0"/>
      <w:divBdr>
        <w:top w:val="none" w:sz="0" w:space="0" w:color="auto"/>
        <w:left w:val="none" w:sz="0" w:space="0" w:color="auto"/>
        <w:bottom w:val="none" w:sz="0" w:space="0" w:color="auto"/>
        <w:right w:val="none" w:sz="0" w:space="0" w:color="auto"/>
      </w:divBdr>
    </w:div>
    <w:div w:id="529876438">
      <w:bodyDiv w:val="1"/>
      <w:marLeft w:val="0"/>
      <w:marRight w:val="0"/>
      <w:marTop w:val="0"/>
      <w:marBottom w:val="0"/>
      <w:divBdr>
        <w:top w:val="none" w:sz="0" w:space="0" w:color="auto"/>
        <w:left w:val="none" w:sz="0" w:space="0" w:color="auto"/>
        <w:bottom w:val="none" w:sz="0" w:space="0" w:color="auto"/>
        <w:right w:val="none" w:sz="0" w:space="0" w:color="auto"/>
      </w:divBdr>
    </w:div>
    <w:div w:id="537396432">
      <w:bodyDiv w:val="1"/>
      <w:marLeft w:val="0"/>
      <w:marRight w:val="0"/>
      <w:marTop w:val="0"/>
      <w:marBottom w:val="0"/>
      <w:divBdr>
        <w:top w:val="none" w:sz="0" w:space="0" w:color="auto"/>
        <w:left w:val="none" w:sz="0" w:space="0" w:color="auto"/>
        <w:bottom w:val="none" w:sz="0" w:space="0" w:color="auto"/>
        <w:right w:val="none" w:sz="0" w:space="0" w:color="auto"/>
      </w:divBdr>
    </w:div>
    <w:div w:id="561217257">
      <w:bodyDiv w:val="1"/>
      <w:marLeft w:val="0"/>
      <w:marRight w:val="0"/>
      <w:marTop w:val="0"/>
      <w:marBottom w:val="0"/>
      <w:divBdr>
        <w:top w:val="none" w:sz="0" w:space="0" w:color="auto"/>
        <w:left w:val="none" w:sz="0" w:space="0" w:color="auto"/>
        <w:bottom w:val="none" w:sz="0" w:space="0" w:color="auto"/>
        <w:right w:val="none" w:sz="0" w:space="0" w:color="auto"/>
      </w:divBdr>
    </w:div>
    <w:div w:id="596402161">
      <w:bodyDiv w:val="1"/>
      <w:marLeft w:val="0"/>
      <w:marRight w:val="0"/>
      <w:marTop w:val="0"/>
      <w:marBottom w:val="0"/>
      <w:divBdr>
        <w:top w:val="none" w:sz="0" w:space="0" w:color="auto"/>
        <w:left w:val="none" w:sz="0" w:space="0" w:color="auto"/>
        <w:bottom w:val="none" w:sz="0" w:space="0" w:color="auto"/>
        <w:right w:val="none" w:sz="0" w:space="0" w:color="auto"/>
      </w:divBdr>
    </w:div>
    <w:div w:id="599263770">
      <w:bodyDiv w:val="1"/>
      <w:marLeft w:val="0"/>
      <w:marRight w:val="0"/>
      <w:marTop w:val="0"/>
      <w:marBottom w:val="0"/>
      <w:divBdr>
        <w:top w:val="none" w:sz="0" w:space="0" w:color="auto"/>
        <w:left w:val="none" w:sz="0" w:space="0" w:color="auto"/>
        <w:bottom w:val="none" w:sz="0" w:space="0" w:color="auto"/>
        <w:right w:val="none" w:sz="0" w:space="0" w:color="auto"/>
      </w:divBdr>
    </w:div>
    <w:div w:id="627669001">
      <w:bodyDiv w:val="1"/>
      <w:marLeft w:val="0"/>
      <w:marRight w:val="0"/>
      <w:marTop w:val="0"/>
      <w:marBottom w:val="0"/>
      <w:divBdr>
        <w:top w:val="none" w:sz="0" w:space="0" w:color="auto"/>
        <w:left w:val="none" w:sz="0" w:space="0" w:color="auto"/>
        <w:bottom w:val="none" w:sz="0" w:space="0" w:color="auto"/>
        <w:right w:val="none" w:sz="0" w:space="0" w:color="auto"/>
      </w:divBdr>
    </w:div>
    <w:div w:id="630867965">
      <w:bodyDiv w:val="1"/>
      <w:marLeft w:val="0"/>
      <w:marRight w:val="0"/>
      <w:marTop w:val="0"/>
      <w:marBottom w:val="0"/>
      <w:divBdr>
        <w:top w:val="none" w:sz="0" w:space="0" w:color="auto"/>
        <w:left w:val="none" w:sz="0" w:space="0" w:color="auto"/>
        <w:bottom w:val="none" w:sz="0" w:space="0" w:color="auto"/>
        <w:right w:val="none" w:sz="0" w:space="0" w:color="auto"/>
      </w:divBdr>
    </w:div>
    <w:div w:id="654918162">
      <w:bodyDiv w:val="1"/>
      <w:marLeft w:val="0"/>
      <w:marRight w:val="0"/>
      <w:marTop w:val="0"/>
      <w:marBottom w:val="0"/>
      <w:divBdr>
        <w:top w:val="none" w:sz="0" w:space="0" w:color="auto"/>
        <w:left w:val="none" w:sz="0" w:space="0" w:color="auto"/>
        <w:bottom w:val="none" w:sz="0" w:space="0" w:color="auto"/>
        <w:right w:val="none" w:sz="0" w:space="0" w:color="auto"/>
      </w:divBdr>
    </w:div>
    <w:div w:id="696809461">
      <w:bodyDiv w:val="1"/>
      <w:marLeft w:val="0"/>
      <w:marRight w:val="0"/>
      <w:marTop w:val="0"/>
      <w:marBottom w:val="0"/>
      <w:divBdr>
        <w:top w:val="none" w:sz="0" w:space="0" w:color="auto"/>
        <w:left w:val="none" w:sz="0" w:space="0" w:color="auto"/>
        <w:bottom w:val="none" w:sz="0" w:space="0" w:color="auto"/>
        <w:right w:val="none" w:sz="0" w:space="0" w:color="auto"/>
      </w:divBdr>
    </w:div>
    <w:div w:id="716204907">
      <w:bodyDiv w:val="1"/>
      <w:marLeft w:val="0"/>
      <w:marRight w:val="0"/>
      <w:marTop w:val="0"/>
      <w:marBottom w:val="0"/>
      <w:divBdr>
        <w:top w:val="none" w:sz="0" w:space="0" w:color="auto"/>
        <w:left w:val="none" w:sz="0" w:space="0" w:color="auto"/>
        <w:bottom w:val="none" w:sz="0" w:space="0" w:color="auto"/>
        <w:right w:val="none" w:sz="0" w:space="0" w:color="auto"/>
      </w:divBdr>
    </w:div>
    <w:div w:id="754328944">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39851593">
      <w:bodyDiv w:val="1"/>
      <w:marLeft w:val="0"/>
      <w:marRight w:val="0"/>
      <w:marTop w:val="0"/>
      <w:marBottom w:val="0"/>
      <w:divBdr>
        <w:top w:val="none" w:sz="0" w:space="0" w:color="auto"/>
        <w:left w:val="none" w:sz="0" w:space="0" w:color="auto"/>
        <w:bottom w:val="none" w:sz="0" w:space="0" w:color="auto"/>
        <w:right w:val="none" w:sz="0" w:space="0" w:color="auto"/>
      </w:divBdr>
    </w:div>
    <w:div w:id="865949725">
      <w:bodyDiv w:val="1"/>
      <w:marLeft w:val="0"/>
      <w:marRight w:val="0"/>
      <w:marTop w:val="0"/>
      <w:marBottom w:val="0"/>
      <w:divBdr>
        <w:top w:val="none" w:sz="0" w:space="0" w:color="auto"/>
        <w:left w:val="none" w:sz="0" w:space="0" w:color="auto"/>
        <w:bottom w:val="none" w:sz="0" w:space="0" w:color="auto"/>
        <w:right w:val="none" w:sz="0" w:space="0" w:color="auto"/>
      </w:divBdr>
    </w:div>
    <w:div w:id="897276896">
      <w:bodyDiv w:val="1"/>
      <w:marLeft w:val="0"/>
      <w:marRight w:val="0"/>
      <w:marTop w:val="0"/>
      <w:marBottom w:val="0"/>
      <w:divBdr>
        <w:top w:val="none" w:sz="0" w:space="0" w:color="auto"/>
        <w:left w:val="none" w:sz="0" w:space="0" w:color="auto"/>
        <w:bottom w:val="none" w:sz="0" w:space="0" w:color="auto"/>
        <w:right w:val="none" w:sz="0" w:space="0" w:color="auto"/>
      </w:divBdr>
    </w:div>
    <w:div w:id="899904121">
      <w:bodyDiv w:val="1"/>
      <w:marLeft w:val="0"/>
      <w:marRight w:val="0"/>
      <w:marTop w:val="0"/>
      <w:marBottom w:val="0"/>
      <w:divBdr>
        <w:top w:val="none" w:sz="0" w:space="0" w:color="auto"/>
        <w:left w:val="none" w:sz="0" w:space="0" w:color="auto"/>
        <w:bottom w:val="none" w:sz="0" w:space="0" w:color="auto"/>
        <w:right w:val="none" w:sz="0" w:space="0" w:color="auto"/>
      </w:divBdr>
    </w:div>
    <w:div w:id="944725481">
      <w:bodyDiv w:val="1"/>
      <w:marLeft w:val="0"/>
      <w:marRight w:val="0"/>
      <w:marTop w:val="0"/>
      <w:marBottom w:val="0"/>
      <w:divBdr>
        <w:top w:val="none" w:sz="0" w:space="0" w:color="auto"/>
        <w:left w:val="none" w:sz="0" w:space="0" w:color="auto"/>
        <w:bottom w:val="none" w:sz="0" w:space="0" w:color="auto"/>
        <w:right w:val="none" w:sz="0" w:space="0" w:color="auto"/>
      </w:divBdr>
    </w:div>
    <w:div w:id="987247262">
      <w:bodyDiv w:val="1"/>
      <w:marLeft w:val="0"/>
      <w:marRight w:val="0"/>
      <w:marTop w:val="0"/>
      <w:marBottom w:val="0"/>
      <w:divBdr>
        <w:top w:val="none" w:sz="0" w:space="0" w:color="auto"/>
        <w:left w:val="none" w:sz="0" w:space="0" w:color="auto"/>
        <w:bottom w:val="none" w:sz="0" w:space="0" w:color="auto"/>
        <w:right w:val="none" w:sz="0" w:space="0" w:color="auto"/>
      </w:divBdr>
    </w:div>
    <w:div w:id="988511346">
      <w:bodyDiv w:val="1"/>
      <w:marLeft w:val="0"/>
      <w:marRight w:val="0"/>
      <w:marTop w:val="0"/>
      <w:marBottom w:val="0"/>
      <w:divBdr>
        <w:top w:val="none" w:sz="0" w:space="0" w:color="auto"/>
        <w:left w:val="none" w:sz="0" w:space="0" w:color="auto"/>
        <w:bottom w:val="none" w:sz="0" w:space="0" w:color="auto"/>
        <w:right w:val="none" w:sz="0" w:space="0" w:color="auto"/>
      </w:divBdr>
    </w:div>
    <w:div w:id="1009867699">
      <w:bodyDiv w:val="1"/>
      <w:marLeft w:val="0"/>
      <w:marRight w:val="0"/>
      <w:marTop w:val="0"/>
      <w:marBottom w:val="0"/>
      <w:divBdr>
        <w:top w:val="none" w:sz="0" w:space="0" w:color="auto"/>
        <w:left w:val="none" w:sz="0" w:space="0" w:color="auto"/>
        <w:bottom w:val="none" w:sz="0" w:space="0" w:color="auto"/>
        <w:right w:val="none" w:sz="0" w:space="0" w:color="auto"/>
      </w:divBdr>
    </w:div>
    <w:div w:id="1050804700">
      <w:bodyDiv w:val="1"/>
      <w:marLeft w:val="0"/>
      <w:marRight w:val="0"/>
      <w:marTop w:val="0"/>
      <w:marBottom w:val="0"/>
      <w:divBdr>
        <w:top w:val="none" w:sz="0" w:space="0" w:color="auto"/>
        <w:left w:val="none" w:sz="0" w:space="0" w:color="auto"/>
        <w:bottom w:val="none" w:sz="0" w:space="0" w:color="auto"/>
        <w:right w:val="none" w:sz="0" w:space="0" w:color="auto"/>
      </w:divBdr>
    </w:div>
    <w:div w:id="1063329892">
      <w:bodyDiv w:val="1"/>
      <w:marLeft w:val="0"/>
      <w:marRight w:val="0"/>
      <w:marTop w:val="0"/>
      <w:marBottom w:val="0"/>
      <w:divBdr>
        <w:top w:val="none" w:sz="0" w:space="0" w:color="auto"/>
        <w:left w:val="none" w:sz="0" w:space="0" w:color="auto"/>
        <w:bottom w:val="none" w:sz="0" w:space="0" w:color="auto"/>
        <w:right w:val="none" w:sz="0" w:space="0" w:color="auto"/>
      </w:divBdr>
    </w:div>
    <w:div w:id="1066339059">
      <w:bodyDiv w:val="1"/>
      <w:marLeft w:val="0"/>
      <w:marRight w:val="0"/>
      <w:marTop w:val="0"/>
      <w:marBottom w:val="0"/>
      <w:divBdr>
        <w:top w:val="none" w:sz="0" w:space="0" w:color="auto"/>
        <w:left w:val="none" w:sz="0" w:space="0" w:color="auto"/>
        <w:bottom w:val="none" w:sz="0" w:space="0" w:color="auto"/>
        <w:right w:val="none" w:sz="0" w:space="0" w:color="auto"/>
      </w:divBdr>
    </w:div>
    <w:div w:id="1099523811">
      <w:bodyDiv w:val="1"/>
      <w:marLeft w:val="0"/>
      <w:marRight w:val="0"/>
      <w:marTop w:val="0"/>
      <w:marBottom w:val="0"/>
      <w:divBdr>
        <w:top w:val="none" w:sz="0" w:space="0" w:color="auto"/>
        <w:left w:val="none" w:sz="0" w:space="0" w:color="auto"/>
        <w:bottom w:val="none" w:sz="0" w:space="0" w:color="auto"/>
        <w:right w:val="none" w:sz="0" w:space="0" w:color="auto"/>
      </w:divBdr>
    </w:div>
    <w:div w:id="1117456148">
      <w:bodyDiv w:val="1"/>
      <w:marLeft w:val="0"/>
      <w:marRight w:val="0"/>
      <w:marTop w:val="0"/>
      <w:marBottom w:val="0"/>
      <w:divBdr>
        <w:top w:val="none" w:sz="0" w:space="0" w:color="auto"/>
        <w:left w:val="none" w:sz="0" w:space="0" w:color="auto"/>
        <w:bottom w:val="none" w:sz="0" w:space="0" w:color="auto"/>
        <w:right w:val="none" w:sz="0" w:space="0" w:color="auto"/>
      </w:divBdr>
    </w:div>
    <w:div w:id="1150487367">
      <w:bodyDiv w:val="1"/>
      <w:marLeft w:val="0"/>
      <w:marRight w:val="0"/>
      <w:marTop w:val="0"/>
      <w:marBottom w:val="0"/>
      <w:divBdr>
        <w:top w:val="none" w:sz="0" w:space="0" w:color="auto"/>
        <w:left w:val="none" w:sz="0" w:space="0" w:color="auto"/>
        <w:bottom w:val="none" w:sz="0" w:space="0" w:color="auto"/>
        <w:right w:val="none" w:sz="0" w:space="0" w:color="auto"/>
      </w:divBdr>
      <w:divsChild>
        <w:div w:id="1635986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263803">
      <w:bodyDiv w:val="1"/>
      <w:marLeft w:val="0"/>
      <w:marRight w:val="0"/>
      <w:marTop w:val="0"/>
      <w:marBottom w:val="0"/>
      <w:divBdr>
        <w:top w:val="none" w:sz="0" w:space="0" w:color="auto"/>
        <w:left w:val="none" w:sz="0" w:space="0" w:color="auto"/>
        <w:bottom w:val="none" w:sz="0" w:space="0" w:color="auto"/>
        <w:right w:val="none" w:sz="0" w:space="0" w:color="auto"/>
      </w:divBdr>
    </w:div>
    <w:div w:id="1266419400">
      <w:bodyDiv w:val="1"/>
      <w:marLeft w:val="0"/>
      <w:marRight w:val="0"/>
      <w:marTop w:val="0"/>
      <w:marBottom w:val="0"/>
      <w:divBdr>
        <w:top w:val="none" w:sz="0" w:space="0" w:color="auto"/>
        <w:left w:val="none" w:sz="0" w:space="0" w:color="auto"/>
        <w:bottom w:val="none" w:sz="0" w:space="0" w:color="auto"/>
        <w:right w:val="none" w:sz="0" w:space="0" w:color="auto"/>
      </w:divBdr>
    </w:div>
    <w:div w:id="1267347572">
      <w:bodyDiv w:val="1"/>
      <w:marLeft w:val="0"/>
      <w:marRight w:val="0"/>
      <w:marTop w:val="0"/>
      <w:marBottom w:val="0"/>
      <w:divBdr>
        <w:top w:val="none" w:sz="0" w:space="0" w:color="auto"/>
        <w:left w:val="none" w:sz="0" w:space="0" w:color="auto"/>
        <w:bottom w:val="none" w:sz="0" w:space="0" w:color="auto"/>
        <w:right w:val="none" w:sz="0" w:space="0" w:color="auto"/>
      </w:divBdr>
    </w:div>
    <w:div w:id="1286231119">
      <w:bodyDiv w:val="1"/>
      <w:marLeft w:val="0"/>
      <w:marRight w:val="0"/>
      <w:marTop w:val="0"/>
      <w:marBottom w:val="0"/>
      <w:divBdr>
        <w:top w:val="none" w:sz="0" w:space="0" w:color="auto"/>
        <w:left w:val="none" w:sz="0" w:space="0" w:color="auto"/>
        <w:bottom w:val="none" w:sz="0" w:space="0" w:color="auto"/>
        <w:right w:val="none" w:sz="0" w:space="0" w:color="auto"/>
      </w:divBdr>
    </w:div>
    <w:div w:id="1357610651">
      <w:bodyDiv w:val="1"/>
      <w:marLeft w:val="0"/>
      <w:marRight w:val="0"/>
      <w:marTop w:val="0"/>
      <w:marBottom w:val="0"/>
      <w:divBdr>
        <w:top w:val="none" w:sz="0" w:space="0" w:color="auto"/>
        <w:left w:val="none" w:sz="0" w:space="0" w:color="auto"/>
        <w:bottom w:val="none" w:sz="0" w:space="0" w:color="auto"/>
        <w:right w:val="none" w:sz="0" w:space="0" w:color="auto"/>
      </w:divBdr>
    </w:div>
    <w:div w:id="1367756011">
      <w:bodyDiv w:val="1"/>
      <w:marLeft w:val="0"/>
      <w:marRight w:val="0"/>
      <w:marTop w:val="0"/>
      <w:marBottom w:val="0"/>
      <w:divBdr>
        <w:top w:val="none" w:sz="0" w:space="0" w:color="auto"/>
        <w:left w:val="none" w:sz="0" w:space="0" w:color="auto"/>
        <w:bottom w:val="none" w:sz="0" w:space="0" w:color="auto"/>
        <w:right w:val="none" w:sz="0" w:space="0" w:color="auto"/>
      </w:divBdr>
    </w:div>
    <w:div w:id="1369643096">
      <w:bodyDiv w:val="1"/>
      <w:marLeft w:val="0"/>
      <w:marRight w:val="0"/>
      <w:marTop w:val="0"/>
      <w:marBottom w:val="0"/>
      <w:divBdr>
        <w:top w:val="none" w:sz="0" w:space="0" w:color="auto"/>
        <w:left w:val="none" w:sz="0" w:space="0" w:color="auto"/>
        <w:bottom w:val="none" w:sz="0" w:space="0" w:color="auto"/>
        <w:right w:val="none" w:sz="0" w:space="0" w:color="auto"/>
      </w:divBdr>
    </w:div>
    <w:div w:id="1376923748">
      <w:bodyDiv w:val="1"/>
      <w:marLeft w:val="0"/>
      <w:marRight w:val="0"/>
      <w:marTop w:val="0"/>
      <w:marBottom w:val="0"/>
      <w:divBdr>
        <w:top w:val="none" w:sz="0" w:space="0" w:color="auto"/>
        <w:left w:val="none" w:sz="0" w:space="0" w:color="auto"/>
        <w:bottom w:val="none" w:sz="0" w:space="0" w:color="auto"/>
        <w:right w:val="none" w:sz="0" w:space="0" w:color="auto"/>
      </w:divBdr>
    </w:div>
    <w:div w:id="1384672905">
      <w:bodyDiv w:val="1"/>
      <w:marLeft w:val="0"/>
      <w:marRight w:val="0"/>
      <w:marTop w:val="0"/>
      <w:marBottom w:val="0"/>
      <w:divBdr>
        <w:top w:val="none" w:sz="0" w:space="0" w:color="auto"/>
        <w:left w:val="none" w:sz="0" w:space="0" w:color="auto"/>
        <w:bottom w:val="none" w:sz="0" w:space="0" w:color="auto"/>
        <w:right w:val="none" w:sz="0" w:space="0" w:color="auto"/>
      </w:divBdr>
    </w:div>
    <w:div w:id="1426657450">
      <w:bodyDiv w:val="1"/>
      <w:marLeft w:val="0"/>
      <w:marRight w:val="0"/>
      <w:marTop w:val="0"/>
      <w:marBottom w:val="0"/>
      <w:divBdr>
        <w:top w:val="none" w:sz="0" w:space="0" w:color="auto"/>
        <w:left w:val="none" w:sz="0" w:space="0" w:color="auto"/>
        <w:bottom w:val="none" w:sz="0" w:space="0" w:color="auto"/>
        <w:right w:val="none" w:sz="0" w:space="0" w:color="auto"/>
      </w:divBdr>
    </w:div>
    <w:div w:id="1426997082">
      <w:bodyDiv w:val="1"/>
      <w:marLeft w:val="0"/>
      <w:marRight w:val="0"/>
      <w:marTop w:val="0"/>
      <w:marBottom w:val="0"/>
      <w:divBdr>
        <w:top w:val="none" w:sz="0" w:space="0" w:color="auto"/>
        <w:left w:val="none" w:sz="0" w:space="0" w:color="auto"/>
        <w:bottom w:val="none" w:sz="0" w:space="0" w:color="auto"/>
        <w:right w:val="none" w:sz="0" w:space="0" w:color="auto"/>
      </w:divBdr>
    </w:div>
    <w:div w:id="1468815575">
      <w:bodyDiv w:val="1"/>
      <w:marLeft w:val="0"/>
      <w:marRight w:val="0"/>
      <w:marTop w:val="0"/>
      <w:marBottom w:val="0"/>
      <w:divBdr>
        <w:top w:val="none" w:sz="0" w:space="0" w:color="auto"/>
        <w:left w:val="none" w:sz="0" w:space="0" w:color="auto"/>
        <w:bottom w:val="none" w:sz="0" w:space="0" w:color="auto"/>
        <w:right w:val="none" w:sz="0" w:space="0" w:color="auto"/>
      </w:divBdr>
    </w:div>
    <w:div w:id="1481530856">
      <w:bodyDiv w:val="1"/>
      <w:marLeft w:val="0"/>
      <w:marRight w:val="0"/>
      <w:marTop w:val="0"/>
      <w:marBottom w:val="0"/>
      <w:divBdr>
        <w:top w:val="none" w:sz="0" w:space="0" w:color="auto"/>
        <w:left w:val="none" w:sz="0" w:space="0" w:color="auto"/>
        <w:bottom w:val="none" w:sz="0" w:space="0" w:color="auto"/>
        <w:right w:val="none" w:sz="0" w:space="0" w:color="auto"/>
      </w:divBdr>
      <w:divsChild>
        <w:div w:id="1479224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326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548018">
      <w:bodyDiv w:val="1"/>
      <w:marLeft w:val="0"/>
      <w:marRight w:val="0"/>
      <w:marTop w:val="0"/>
      <w:marBottom w:val="0"/>
      <w:divBdr>
        <w:top w:val="none" w:sz="0" w:space="0" w:color="auto"/>
        <w:left w:val="none" w:sz="0" w:space="0" w:color="auto"/>
        <w:bottom w:val="none" w:sz="0" w:space="0" w:color="auto"/>
        <w:right w:val="none" w:sz="0" w:space="0" w:color="auto"/>
      </w:divBdr>
    </w:div>
    <w:div w:id="1510947219">
      <w:bodyDiv w:val="1"/>
      <w:marLeft w:val="0"/>
      <w:marRight w:val="0"/>
      <w:marTop w:val="0"/>
      <w:marBottom w:val="0"/>
      <w:divBdr>
        <w:top w:val="none" w:sz="0" w:space="0" w:color="auto"/>
        <w:left w:val="none" w:sz="0" w:space="0" w:color="auto"/>
        <w:bottom w:val="none" w:sz="0" w:space="0" w:color="auto"/>
        <w:right w:val="none" w:sz="0" w:space="0" w:color="auto"/>
      </w:divBdr>
    </w:div>
    <w:div w:id="1561863623">
      <w:bodyDiv w:val="1"/>
      <w:marLeft w:val="0"/>
      <w:marRight w:val="0"/>
      <w:marTop w:val="0"/>
      <w:marBottom w:val="0"/>
      <w:divBdr>
        <w:top w:val="none" w:sz="0" w:space="0" w:color="auto"/>
        <w:left w:val="none" w:sz="0" w:space="0" w:color="auto"/>
        <w:bottom w:val="none" w:sz="0" w:space="0" w:color="auto"/>
        <w:right w:val="none" w:sz="0" w:space="0" w:color="auto"/>
      </w:divBdr>
    </w:div>
    <w:div w:id="1585987974">
      <w:bodyDiv w:val="1"/>
      <w:marLeft w:val="0"/>
      <w:marRight w:val="0"/>
      <w:marTop w:val="0"/>
      <w:marBottom w:val="0"/>
      <w:divBdr>
        <w:top w:val="none" w:sz="0" w:space="0" w:color="auto"/>
        <w:left w:val="none" w:sz="0" w:space="0" w:color="auto"/>
        <w:bottom w:val="none" w:sz="0" w:space="0" w:color="auto"/>
        <w:right w:val="none" w:sz="0" w:space="0" w:color="auto"/>
      </w:divBdr>
    </w:div>
    <w:div w:id="1594121385">
      <w:bodyDiv w:val="1"/>
      <w:marLeft w:val="0"/>
      <w:marRight w:val="0"/>
      <w:marTop w:val="0"/>
      <w:marBottom w:val="0"/>
      <w:divBdr>
        <w:top w:val="none" w:sz="0" w:space="0" w:color="auto"/>
        <w:left w:val="none" w:sz="0" w:space="0" w:color="auto"/>
        <w:bottom w:val="none" w:sz="0" w:space="0" w:color="auto"/>
        <w:right w:val="none" w:sz="0" w:space="0" w:color="auto"/>
      </w:divBdr>
    </w:div>
    <w:div w:id="1624262367">
      <w:bodyDiv w:val="1"/>
      <w:marLeft w:val="0"/>
      <w:marRight w:val="0"/>
      <w:marTop w:val="0"/>
      <w:marBottom w:val="0"/>
      <w:divBdr>
        <w:top w:val="none" w:sz="0" w:space="0" w:color="auto"/>
        <w:left w:val="none" w:sz="0" w:space="0" w:color="auto"/>
        <w:bottom w:val="none" w:sz="0" w:space="0" w:color="auto"/>
        <w:right w:val="none" w:sz="0" w:space="0" w:color="auto"/>
      </w:divBdr>
    </w:div>
    <w:div w:id="1652513461">
      <w:bodyDiv w:val="1"/>
      <w:marLeft w:val="0"/>
      <w:marRight w:val="0"/>
      <w:marTop w:val="0"/>
      <w:marBottom w:val="0"/>
      <w:divBdr>
        <w:top w:val="none" w:sz="0" w:space="0" w:color="auto"/>
        <w:left w:val="none" w:sz="0" w:space="0" w:color="auto"/>
        <w:bottom w:val="none" w:sz="0" w:space="0" w:color="auto"/>
        <w:right w:val="none" w:sz="0" w:space="0" w:color="auto"/>
      </w:divBdr>
    </w:div>
    <w:div w:id="1749228023">
      <w:bodyDiv w:val="1"/>
      <w:marLeft w:val="0"/>
      <w:marRight w:val="0"/>
      <w:marTop w:val="0"/>
      <w:marBottom w:val="0"/>
      <w:divBdr>
        <w:top w:val="none" w:sz="0" w:space="0" w:color="auto"/>
        <w:left w:val="none" w:sz="0" w:space="0" w:color="auto"/>
        <w:bottom w:val="none" w:sz="0" w:space="0" w:color="auto"/>
        <w:right w:val="none" w:sz="0" w:space="0" w:color="auto"/>
      </w:divBdr>
    </w:div>
    <w:div w:id="1775510800">
      <w:bodyDiv w:val="1"/>
      <w:marLeft w:val="0"/>
      <w:marRight w:val="0"/>
      <w:marTop w:val="0"/>
      <w:marBottom w:val="0"/>
      <w:divBdr>
        <w:top w:val="none" w:sz="0" w:space="0" w:color="auto"/>
        <w:left w:val="none" w:sz="0" w:space="0" w:color="auto"/>
        <w:bottom w:val="none" w:sz="0" w:space="0" w:color="auto"/>
        <w:right w:val="none" w:sz="0" w:space="0" w:color="auto"/>
      </w:divBdr>
    </w:div>
    <w:div w:id="1778478772">
      <w:bodyDiv w:val="1"/>
      <w:marLeft w:val="0"/>
      <w:marRight w:val="0"/>
      <w:marTop w:val="0"/>
      <w:marBottom w:val="0"/>
      <w:divBdr>
        <w:top w:val="none" w:sz="0" w:space="0" w:color="auto"/>
        <w:left w:val="none" w:sz="0" w:space="0" w:color="auto"/>
        <w:bottom w:val="none" w:sz="0" w:space="0" w:color="auto"/>
        <w:right w:val="none" w:sz="0" w:space="0" w:color="auto"/>
      </w:divBdr>
    </w:div>
    <w:div w:id="1831477797">
      <w:bodyDiv w:val="1"/>
      <w:marLeft w:val="0"/>
      <w:marRight w:val="0"/>
      <w:marTop w:val="0"/>
      <w:marBottom w:val="0"/>
      <w:divBdr>
        <w:top w:val="none" w:sz="0" w:space="0" w:color="auto"/>
        <w:left w:val="none" w:sz="0" w:space="0" w:color="auto"/>
        <w:bottom w:val="none" w:sz="0" w:space="0" w:color="auto"/>
        <w:right w:val="none" w:sz="0" w:space="0" w:color="auto"/>
      </w:divBdr>
    </w:div>
    <w:div w:id="1912813676">
      <w:bodyDiv w:val="1"/>
      <w:marLeft w:val="0"/>
      <w:marRight w:val="0"/>
      <w:marTop w:val="0"/>
      <w:marBottom w:val="0"/>
      <w:divBdr>
        <w:top w:val="none" w:sz="0" w:space="0" w:color="auto"/>
        <w:left w:val="none" w:sz="0" w:space="0" w:color="auto"/>
        <w:bottom w:val="none" w:sz="0" w:space="0" w:color="auto"/>
        <w:right w:val="none" w:sz="0" w:space="0" w:color="auto"/>
      </w:divBdr>
      <w:divsChild>
        <w:div w:id="1047684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246779">
      <w:bodyDiv w:val="1"/>
      <w:marLeft w:val="0"/>
      <w:marRight w:val="0"/>
      <w:marTop w:val="0"/>
      <w:marBottom w:val="0"/>
      <w:divBdr>
        <w:top w:val="none" w:sz="0" w:space="0" w:color="auto"/>
        <w:left w:val="none" w:sz="0" w:space="0" w:color="auto"/>
        <w:bottom w:val="none" w:sz="0" w:space="0" w:color="auto"/>
        <w:right w:val="none" w:sz="0" w:space="0" w:color="auto"/>
      </w:divBdr>
    </w:div>
    <w:div w:id="1955745797">
      <w:bodyDiv w:val="1"/>
      <w:marLeft w:val="0"/>
      <w:marRight w:val="0"/>
      <w:marTop w:val="0"/>
      <w:marBottom w:val="0"/>
      <w:divBdr>
        <w:top w:val="none" w:sz="0" w:space="0" w:color="auto"/>
        <w:left w:val="none" w:sz="0" w:space="0" w:color="auto"/>
        <w:bottom w:val="none" w:sz="0" w:space="0" w:color="auto"/>
        <w:right w:val="none" w:sz="0" w:space="0" w:color="auto"/>
      </w:divBdr>
    </w:div>
    <w:div w:id="1995065693">
      <w:bodyDiv w:val="1"/>
      <w:marLeft w:val="0"/>
      <w:marRight w:val="0"/>
      <w:marTop w:val="0"/>
      <w:marBottom w:val="0"/>
      <w:divBdr>
        <w:top w:val="none" w:sz="0" w:space="0" w:color="auto"/>
        <w:left w:val="none" w:sz="0" w:space="0" w:color="auto"/>
        <w:bottom w:val="none" w:sz="0" w:space="0" w:color="auto"/>
        <w:right w:val="none" w:sz="0" w:space="0" w:color="auto"/>
      </w:divBdr>
      <w:divsChild>
        <w:div w:id="846288755">
          <w:blockQuote w:val="1"/>
          <w:marLeft w:val="720"/>
          <w:marRight w:val="720"/>
          <w:marTop w:val="100"/>
          <w:marBottom w:val="100"/>
          <w:divBdr>
            <w:top w:val="none" w:sz="0" w:space="0" w:color="auto"/>
            <w:left w:val="none" w:sz="0" w:space="0" w:color="auto"/>
            <w:bottom w:val="none" w:sz="0" w:space="0" w:color="auto"/>
            <w:right w:val="none" w:sz="0" w:space="0" w:color="auto"/>
          </w:divBdr>
        </w:div>
        <w:div w:id="28336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5671870">
      <w:bodyDiv w:val="1"/>
      <w:marLeft w:val="0"/>
      <w:marRight w:val="0"/>
      <w:marTop w:val="0"/>
      <w:marBottom w:val="0"/>
      <w:divBdr>
        <w:top w:val="none" w:sz="0" w:space="0" w:color="auto"/>
        <w:left w:val="none" w:sz="0" w:space="0" w:color="auto"/>
        <w:bottom w:val="none" w:sz="0" w:space="0" w:color="auto"/>
        <w:right w:val="none" w:sz="0" w:space="0" w:color="auto"/>
      </w:divBdr>
    </w:div>
    <w:div w:id="2061396708">
      <w:bodyDiv w:val="1"/>
      <w:marLeft w:val="0"/>
      <w:marRight w:val="0"/>
      <w:marTop w:val="0"/>
      <w:marBottom w:val="0"/>
      <w:divBdr>
        <w:top w:val="none" w:sz="0" w:space="0" w:color="auto"/>
        <w:left w:val="none" w:sz="0" w:space="0" w:color="auto"/>
        <w:bottom w:val="none" w:sz="0" w:space="0" w:color="auto"/>
        <w:right w:val="none" w:sz="0" w:space="0" w:color="auto"/>
      </w:divBdr>
      <w:divsChild>
        <w:div w:id="1090083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490198">
      <w:bodyDiv w:val="1"/>
      <w:marLeft w:val="0"/>
      <w:marRight w:val="0"/>
      <w:marTop w:val="0"/>
      <w:marBottom w:val="0"/>
      <w:divBdr>
        <w:top w:val="none" w:sz="0" w:space="0" w:color="auto"/>
        <w:left w:val="none" w:sz="0" w:space="0" w:color="auto"/>
        <w:bottom w:val="none" w:sz="0" w:space="0" w:color="auto"/>
        <w:right w:val="none" w:sz="0" w:space="0" w:color="auto"/>
      </w:divBdr>
    </w:div>
    <w:div w:id="2103182839">
      <w:bodyDiv w:val="1"/>
      <w:marLeft w:val="0"/>
      <w:marRight w:val="0"/>
      <w:marTop w:val="0"/>
      <w:marBottom w:val="0"/>
      <w:divBdr>
        <w:top w:val="none" w:sz="0" w:space="0" w:color="auto"/>
        <w:left w:val="none" w:sz="0" w:space="0" w:color="auto"/>
        <w:bottom w:val="none" w:sz="0" w:space="0" w:color="auto"/>
        <w:right w:val="none" w:sz="0" w:space="0" w:color="auto"/>
      </w:divBdr>
    </w:div>
    <w:div w:id="2130199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1</Pages>
  <Words>10036</Words>
  <Characters>63227</Characters>
  <Application>Microsoft Office Word</Application>
  <DocSecurity>0</DocSecurity>
  <Lines>526</Lines>
  <Paragraphs>146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3</cp:revision>
  <dcterms:created xsi:type="dcterms:W3CDTF">2026-07-11T06:29:00Z</dcterms:created>
  <dcterms:modified xsi:type="dcterms:W3CDTF">2026-07-12T07:35:00Z</dcterms:modified>
</cp:coreProperties>
</file>