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49D4" w:rsidRDefault="001749D4" w:rsidP="001749D4">
      <w:pPr>
        <w:pStyle w:val="berschrift2"/>
        <w:rPr>
          <w:rFonts w:cs="Times New Roman"/>
        </w:rPr>
      </w:pPr>
      <w:bookmarkStart w:id="0" w:name="_GoBack"/>
      <w:r>
        <w:t>Populärwissenschaftliche Begleitbeschreibung zu Anlage M3 – Von linearen Abbildungen zur Matrix und Determinante</w:t>
      </w:r>
    </w:p>
    <w:bookmarkEnd w:id="0"/>
    <w:p w:rsidR="001749D4" w:rsidRDefault="001749D4" w:rsidP="001749D4">
      <w:pPr>
        <w:pStyle w:val="StandardWeb"/>
      </w:pPr>
      <w:r>
        <w:t>Mit M2 habe ich mathematische Räume aufgebaut, in denen Vektoren addiert und mit Skalaren multipliziert werden können. Ich kann Unterräume erkennen, Spannräume bilden, lineare Unabhängigkeit prüfen, Basen bestimmen und die Dimension eines endlichdimensionalen Vektorraums angeben. Außerdem kann ich jeden abstrakten Vektor bezüglich einer gewählten Basis eindeutig durch Koordinaten darstellen.</w:t>
      </w:r>
    </w:p>
    <w:p w:rsidR="001749D4" w:rsidRDefault="001749D4" w:rsidP="001749D4">
      <w:pPr>
        <w:pStyle w:val="StandardWeb"/>
      </w:pPr>
      <w:r>
        <w:t>Damit ist jedoch zunächst nur die innere Struktur einzelner Vektorräume beschrieben.</w:t>
      </w:r>
    </w:p>
    <w:p w:rsidR="001749D4" w:rsidRDefault="001749D4" w:rsidP="001749D4">
      <w:pPr>
        <w:pStyle w:val="StandardWeb"/>
      </w:pPr>
      <w:r>
        <w:t>M3 stellt nun eine neue Frage:</w:t>
      </w:r>
    </w:p>
    <w:p w:rsidR="001749D4" w:rsidRDefault="001749D4" w:rsidP="001749D4">
      <w:pPr>
        <w:pStyle w:val="StandardWeb"/>
      </w:pPr>
      <w:r>
        <w:rPr>
          <w:rStyle w:val="Fett"/>
        </w:rPr>
        <w:t>Wie kann ich einen Vektor aus einem Vektorraum in einen Vektor eines anderen Vektorraums überführen, ohne dabei die in M2 entwickelte lineare Struktur zu zerstören?</w:t>
      </w:r>
    </w:p>
    <w:p w:rsidR="001749D4" w:rsidRDefault="001749D4" w:rsidP="001749D4">
      <w:pPr>
        <w:pStyle w:val="StandardWeb"/>
      </w:pPr>
      <w:r>
        <w:t>Genau daraus entsteht der Begriff der linearen Abbildung.</w:t>
      </w:r>
    </w:p>
    <w:p w:rsidR="001749D4" w:rsidRDefault="001749D4" w:rsidP="001749D4">
      <w:pPr>
        <w:pStyle w:val="StandardWeb"/>
      </w:pPr>
      <w:r>
        <w:t>Und erst danach entsteht die Matrix.</w:t>
      </w:r>
    </w:p>
    <w:p w:rsidR="001749D4" w:rsidRDefault="001749D4" w:rsidP="001749D4">
      <w:pPr>
        <w:pStyle w:val="StandardWeb"/>
      </w:pPr>
      <w:r>
        <w:t>Diese Reihenfolge ist für das Verständnis von M3 entscheidend:</w:t>
      </w:r>
    </w:p>
    <w:p w:rsidR="001749D4" w:rsidRDefault="001749D4" w:rsidP="001749D4">
      <w:pPr>
        <w:pStyle w:val="StandardWeb"/>
      </w:pPr>
      <w:r>
        <w:rPr>
          <w:rStyle w:val="Fett"/>
        </w:rPr>
        <w:t>Nicht die Matrix erzeugt die lineare Abbildung.</w:t>
      </w:r>
    </w:p>
    <w:p w:rsidR="001749D4" w:rsidRDefault="001749D4" w:rsidP="001749D4">
      <w:pPr>
        <w:pStyle w:val="StandardWeb"/>
      </w:pPr>
      <w:r>
        <w:rPr>
          <w:rStyle w:val="Fett"/>
        </w:rPr>
        <w:t>Die Matrix beschreibt eine bereits vorhandene lineare Abbildung bezüglich gewählter Basen.</w:t>
      </w:r>
    </w:p>
    <w:p w:rsidR="001749D4" w:rsidRDefault="001749D4" w:rsidP="001749D4">
      <w:pPr>
        <w:pStyle w:val="StandardWeb"/>
      </w:pPr>
      <w:r>
        <w:t>Wie bei M1 und M2 verwende ich auch hier vier Verständnisebenen:</w:t>
      </w:r>
    </w:p>
    <w:p w:rsidR="001749D4" w:rsidRDefault="001749D4" w:rsidP="001749D4">
      <w:pPr>
        <w:pStyle w:val="StandardWeb"/>
      </w:pPr>
      <w:r>
        <w:rPr>
          <w:rStyle w:val="Fett"/>
        </w:rPr>
        <w:t>Stufe 1 – Anschauliche Vorstellung:</w:t>
      </w:r>
      <w:r>
        <w:t xml:space="preserve"> Was bedeutet der Begriff ohne mathematische Fachsprache?</w:t>
      </w:r>
    </w:p>
    <w:p w:rsidR="001749D4" w:rsidRDefault="001749D4" w:rsidP="001749D4">
      <w:pPr>
        <w:pStyle w:val="StandardWeb"/>
      </w:pPr>
      <w:r>
        <w:rPr>
          <w:rStyle w:val="Fett"/>
        </w:rPr>
        <w:t>Stufe 2 – Mathematische Struktur:</w:t>
      </w:r>
      <w:r>
        <w:t xml:space="preserve"> Welche formale Eigenschaft steckt dahinter?</w:t>
      </w:r>
    </w:p>
    <w:p w:rsidR="001749D4" w:rsidRDefault="001749D4" w:rsidP="001749D4">
      <w:pPr>
        <w:pStyle w:val="StandardWeb"/>
      </w:pPr>
      <w:r>
        <w:rPr>
          <w:rStyle w:val="Fett"/>
        </w:rPr>
        <w:t>Stufe 3 – Praxisbeispiel:</w:t>
      </w:r>
      <w:r>
        <w:t xml:space="preserve"> Wo begegnet dieselbe Struktur in Mathematik, Physik, Technik oder Natur?</w:t>
      </w:r>
    </w:p>
    <w:p w:rsidR="001749D4" w:rsidRDefault="001749D4" w:rsidP="001749D4">
      <w:pPr>
        <w:pStyle w:val="StandardWeb"/>
      </w:pPr>
      <w:r>
        <w:rPr>
          <w:rStyle w:val="Fett"/>
        </w:rPr>
        <w:t>Stufe 4 – Aussagegrenze:</w:t>
      </w:r>
      <w:r>
        <w:t xml:space="preserve"> Was folgt daraus noch nicht?</w:t>
      </w:r>
    </w:p>
    <w:p w:rsidR="001749D4" w:rsidRDefault="001749D4" w:rsidP="001749D4">
      <w:r>
        <w:pict>
          <v:rect id="_x0000_i1025" style="width:0;height:1.5pt" o:hralign="center" o:hrstd="t" o:hr="t" fillcolor="#a0a0a0" stroked="f"/>
        </w:pict>
      </w:r>
    </w:p>
    <w:p w:rsidR="001749D4" w:rsidRDefault="001749D4" w:rsidP="001749D4">
      <w:pPr>
        <w:pStyle w:val="berschrift2"/>
      </w:pPr>
      <w:r>
        <w:t>1. Lineare Abbildungen – eine Struktur wird übertragen</w:t>
      </w:r>
    </w:p>
    <w:p w:rsidR="001749D4" w:rsidRDefault="001749D4" w:rsidP="001749D4">
      <w:pPr>
        <w:pStyle w:val="berschrift3"/>
      </w:pPr>
      <w:r>
        <w:t>Stufe 1 – Anschauliche Vorstellung</w:t>
      </w:r>
    </w:p>
    <w:p w:rsidR="001749D4" w:rsidRDefault="001749D4" w:rsidP="001749D4">
      <w:pPr>
        <w:pStyle w:val="StandardWeb"/>
      </w:pPr>
      <w:r>
        <w:t>Stellen wir uns vor, ein technischer Zustand wird durch mehrere Größen beschrieben.</w:t>
      </w:r>
    </w:p>
    <w:p w:rsidR="001749D4" w:rsidRDefault="001749D4" w:rsidP="001749D4">
      <w:pPr>
        <w:pStyle w:val="StandardWeb"/>
      </w:pPr>
      <w:r>
        <w:t>Aus diesem Zustand soll nun ein anderer Zustand berechnet werden.</w:t>
      </w:r>
    </w:p>
    <w:p w:rsidR="001749D4" w:rsidRDefault="001749D4" w:rsidP="001749D4">
      <w:pPr>
        <w:pStyle w:val="StandardWeb"/>
      </w:pPr>
      <w:r>
        <w:lastRenderedPageBreak/>
        <w:t>Dabei könnte beispielsweise gelten:</w:t>
      </w:r>
    </w:p>
    <w:p w:rsidR="001749D4" w:rsidRDefault="001749D4" w:rsidP="001749D4">
      <w:pPr>
        <w:pStyle w:val="StandardWeb"/>
      </w:pPr>
      <w:r>
        <w:t>Verdopple ich den Eingangsvektor, soll sich auch der Ausgangsvektor verdoppeln.</w:t>
      </w:r>
    </w:p>
    <w:p w:rsidR="001749D4" w:rsidRDefault="001749D4" w:rsidP="001749D4">
      <w:pPr>
        <w:pStyle w:val="StandardWeb"/>
      </w:pPr>
      <w:r>
        <w:t>Addiere ich zwei Eingänge, soll das Ergebnis derselbe Vektor sein, den ich erhalte, wenn ich zunächst beide Eingänge einzeln abbilde und anschließend die Ergebnisse addiere.</w:t>
      </w:r>
    </w:p>
    <w:p w:rsidR="001749D4" w:rsidRDefault="001749D4" w:rsidP="001749D4">
      <w:pPr>
        <w:pStyle w:val="StandardWeb"/>
      </w:pPr>
      <w:r>
        <w:t>Genau diese Verträglichkeit beschreibt Linearität.</w:t>
      </w:r>
    </w:p>
    <w:p w:rsidR="001749D4" w:rsidRDefault="001749D4" w:rsidP="001749D4">
      <w:pPr>
        <w:pStyle w:val="berschrift3"/>
      </w:pPr>
      <w:r>
        <w:t>Stufe 2 – Mathematische Struktur</w:t>
      </w:r>
    </w:p>
    <w:p w:rsidR="001749D4" w:rsidRDefault="001749D4" w:rsidP="001749D4">
      <w:pPr>
        <w:pStyle w:val="StandardWeb"/>
      </w:pPr>
      <w:r>
        <w:t>Eine lineare Abbildung erhält zwei zentrale Operationen des Vektorraums:</w:t>
      </w:r>
    </w:p>
    <w:p w:rsidR="001749D4" w:rsidRDefault="001749D4" w:rsidP="001749D4">
      <w:pPr>
        <w:pStyle w:val="StandardWeb"/>
      </w:pPr>
      <w:r>
        <w:t>die Vektoraddition</w:t>
      </w:r>
    </w:p>
    <w:p w:rsidR="001749D4" w:rsidRDefault="001749D4" w:rsidP="001749D4">
      <w:pPr>
        <w:pStyle w:val="StandardWeb"/>
      </w:pPr>
      <w:r>
        <w:t>und</w:t>
      </w:r>
    </w:p>
    <w:p w:rsidR="001749D4" w:rsidRDefault="001749D4" w:rsidP="001749D4">
      <w:pPr>
        <w:pStyle w:val="StandardWeb"/>
      </w:pPr>
      <w:r>
        <w:t>die Skalarmultiplikation.</w:t>
      </w:r>
    </w:p>
    <w:p w:rsidR="001749D4" w:rsidRDefault="001749D4" w:rsidP="001749D4">
      <w:pPr>
        <w:pStyle w:val="StandardWeb"/>
      </w:pPr>
      <w:r>
        <w:t>Damit bleibt auch jede endliche Linearkombination erhalten.</w:t>
      </w:r>
    </w:p>
    <w:p w:rsidR="001749D4" w:rsidRDefault="001749D4" w:rsidP="001749D4">
      <w:pPr>
        <w:pStyle w:val="StandardWeb"/>
      </w:pPr>
      <w:r>
        <w:t>Wenn ein Eingangsvektor aus mehreren Grundvektoren mit bestimmten Koeffizienten zusammengesetzt wird, entsteht sein Bild aus genau derselben Linearkombination der Bilder dieser Grundvektoren.</w:t>
      </w:r>
    </w:p>
    <w:p w:rsidR="001749D4" w:rsidRDefault="001749D4" w:rsidP="001749D4">
      <w:pPr>
        <w:pStyle w:val="StandardWeb"/>
      </w:pPr>
      <w:r>
        <w:t>Das ist der eigentliche Kern der Linearität.</w:t>
      </w:r>
    </w:p>
    <w:p w:rsidR="001749D4" w:rsidRDefault="001749D4" w:rsidP="001749D4">
      <w:pPr>
        <w:pStyle w:val="berschrift3"/>
      </w:pPr>
      <w:r>
        <w:t>Stufe 3 – Praxisbeispiel Elektronik</w:t>
      </w:r>
    </w:p>
    <w:p w:rsidR="001749D4" w:rsidRDefault="001749D4" w:rsidP="001749D4">
      <w:pPr>
        <w:pStyle w:val="StandardWeb"/>
      </w:pPr>
      <w:r>
        <w:t>Nehmen wir einen idealisierten linearen Verstärker.</w:t>
      </w:r>
    </w:p>
    <w:p w:rsidR="001749D4" w:rsidRDefault="001749D4" w:rsidP="001749D4">
      <w:pPr>
        <w:pStyle w:val="StandardWeb"/>
      </w:pPr>
      <w:r>
        <w:t>Ein Eingangssignal wird mit einem konstanten Faktor verstärkt.</w:t>
      </w:r>
    </w:p>
    <w:p w:rsidR="001749D4" w:rsidRDefault="001749D4" w:rsidP="001749D4">
      <w:pPr>
        <w:pStyle w:val="StandardWeb"/>
      </w:pPr>
      <w:r>
        <w:t>Verdopple ich das Eingangssignal, verdoppelt sich auch das Ausgangssignal.</w:t>
      </w:r>
    </w:p>
    <w:p w:rsidR="001749D4" w:rsidRDefault="001749D4" w:rsidP="001749D4">
      <w:pPr>
        <w:pStyle w:val="StandardWeb"/>
      </w:pPr>
      <w:r>
        <w:t>Überlagere ich zwei Eingangssignale, entspricht das resultierende Ausgangssignal der Überlagerung der beiden einzeln verstärkten Signale.</w:t>
      </w:r>
    </w:p>
    <w:p w:rsidR="001749D4" w:rsidRDefault="001749D4" w:rsidP="001749D4">
      <w:pPr>
        <w:pStyle w:val="StandardWeb"/>
      </w:pPr>
      <w:r>
        <w:t>Das ist genau das mathematische Prinzip der Linearität.</w:t>
      </w:r>
    </w:p>
    <w:p w:rsidR="001749D4" w:rsidRDefault="001749D4" w:rsidP="001749D4">
      <w:pPr>
        <w:pStyle w:val="berschrift3"/>
      </w:pPr>
      <w:r>
        <w:t>Praxisbeispiel Mechanik</w:t>
      </w:r>
    </w:p>
    <w:p w:rsidR="001749D4" w:rsidRDefault="001749D4" w:rsidP="001749D4">
      <w:pPr>
        <w:pStyle w:val="StandardWeb"/>
      </w:pPr>
      <w:r>
        <w:t>Bei einem ausreichend kleinen Verformungsbereich kann die Auslenkung eines elastischen Bauteils näherungsweise proportional zu den wirkenden Kräften sein.</w:t>
      </w:r>
    </w:p>
    <w:p w:rsidR="001749D4" w:rsidRDefault="001749D4" w:rsidP="001749D4">
      <w:pPr>
        <w:pStyle w:val="StandardWeb"/>
      </w:pPr>
      <w:r>
        <w:t>Die Wirkungen mehrerer Kräfte können dann im linearen Modell überlagert werden.</w:t>
      </w:r>
    </w:p>
    <w:p w:rsidR="001749D4" w:rsidRDefault="001749D4" w:rsidP="001749D4">
      <w:pPr>
        <w:pStyle w:val="berschrift3"/>
      </w:pPr>
      <w:r>
        <w:t>Praxisbeispiel Signalverarbeitung</w:t>
      </w:r>
    </w:p>
    <w:p w:rsidR="001749D4" w:rsidRDefault="001749D4" w:rsidP="001749D4">
      <w:pPr>
        <w:pStyle w:val="StandardWeb"/>
      </w:pPr>
      <w:r>
        <w:lastRenderedPageBreak/>
        <w:t>Zwei Signale werden addiert und anschließend durch ein lineares System geschickt.</w:t>
      </w:r>
    </w:p>
    <w:p w:rsidR="001749D4" w:rsidRDefault="001749D4" w:rsidP="001749D4">
      <w:pPr>
        <w:pStyle w:val="StandardWeb"/>
      </w:pPr>
      <w:r>
        <w:t>Das Resultat stimmt mit der Summe der beiden einzeln verarbeiteten Signale überein.</w:t>
      </w:r>
    </w:p>
    <w:p w:rsidR="001749D4" w:rsidRDefault="001749D4" w:rsidP="001749D4">
      <w:pPr>
        <w:pStyle w:val="berschrift3"/>
      </w:pPr>
      <w:r>
        <w:t>Stufe 4 – Aussagegrenze</w:t>
      </w:r>
    </w:p>
    <w:p w:rsidR="001749D4" w:rsidRDefault="001749D4" w:rsidP="001749D4">
      <w:pPr>
        <w:pStyle w:val="StandardWeb"/>
      </w:pPr>
      <w:r>
        <w:t>Nicht jedes reale System ist linear.</w:t>
      </w:r>
    </w:p>
    <w:p w:rsidR="001749D4" w:rsidRDefault="001749D4" w:rsidP="001749D4">
      <w:pPr>
        <w:pStyle w:val="StandardWeb"/>
      </w:pPr>
      <w:r>
        <w:t>Sättigung,</w:t>
      </w:r>
    </w:p>
    <w:p w:rsidR="001749D4" w:rsidRDefault="001749D4" w:rsidP="001749D4">
      <w:pPr>
        <w:pStyle w:val="StandardWeb"/>
      </w:pPr>
      <w:r>
        <w:t>Reibung,</w:t>
      </w:r>
    </w:p>
    <w:p w:rsidR="001749D4" w:rsidRDefault="001749D4" w:rsidP="001749D4">
      <w:pPr>
        <w:pStyle w:val="StandardWeb"/>
      </w:pPr>
      <w:r>
        <w:t>chemische Reaktionskinetik,</w:t>
      </w:r>
    </w:p>
    <w:p w:rsidR="001749D4" w:rsidRDefault="001749D4" w:rsidP="001749D4">
      <w:pPr>
        <w:pStyle w:val="StandardWeb"/>
      </w:pPr>
      <w:r>
        <w:t>biologische Rückkopplungen,</w:t>
      </w:r>
    </w:p>
    <w:p w:rsidR="001749D4" w:rsidRDefault="001749D4" w:rsidP="001749D4">
      <w:pPr>
        <w:pStyle w:val="StandardWeb"/>
      </w:pPr>
      <w:r>
        <w:t>Turbulenz</w:t>
      </w:r>
    </w:p>
    <w:p w:rsidR="001749D4" w:rsidRDefault="001749D4" w:rsidP="001749D4">
      <w:pPr>
        <w:pStyle w:val="StandardWeb"/>
      </w:pPr>
      <w:r>
        <w:t>oder große mechanische Verformungen</w:t>
      </w:r>
    </w:p>
    <w:p w:rsidR="001749D4" w:rsidRDefault="001749D4" w:rsidP="001749D4">
      <w:pPr>
        <w:pStyle w:val="StandardWeb"/>
      </w:pPr>
      <w:r>
        <w:t>können zu nichtlinearem Verhalten führen.</w:t>
      </w:r>
    </w:p>
    <w:p w:rsidR="001749D4" w:rsidRDefault="001749D4" w:rsidP="001749D4">
      <w:pPr>
        <w:pStyle w:val="StandardWeb"/>
      </w:pPr>
      <w:r>
        <w:t>Linearität ist deshalb zunächst eine mathematische Struktureigenschaft beziehungsweise eine Modellannahme.</w:t>
      </w:r>
    </w:p>
    <w:p w:rsidR="001749D4" w:rsidRDefault="001749D4" w:rsidP="001749D4">
      <w:r>
        <w:pict>
          <v:rect id="_x0000_i1026" style="width:0;height:1.5pt" o:hralign="center" o:hrstd="t" o:hr="t" fillcolor="#a0a0a0" stroked="f"/>
        </w:pict>
      </w:r>
    </w:p>
    <w:p w:rsidR="001749D4" w:rsidRDefault="001749D4" w:rsidP="001749D4">
      <w:pPr>
        <w:pStyle w:val="berschrift2"/>
      </w:pPr>
      <w:r>
        <w:t>2. Warum „linear“ nicht einfach „eine Gerade“ bedeutet</w:t>
      </w:r>
    </w:p>
    <w:p w:rsidR="001749D4" w:rsidRDefault="001749D4" w:rsidP="001749D4">
      <w:pPr>
        <w:pStyle w:val="StandardWeb"/>
      </w:pPr>
      <w:r>
        <w:t>Der Begriff „linear“ wird im Alltag oft mit einer geraden Linie verbunden.</w:t>
      </w:r>
    </w:p>
    <w:p w:rsidR="001749D4" w:rsidRDefault="001749D4" w:rsidP="001749D4">
      <w:pPr>
        <w:pStyle w:val="StandardWeb"/>
      </w:pPr>
      <w:r>
        <w:t>In der linearen Algebra ist die Bedeutung allgemeiner.</w:t>
      </w:r>
    </w:p>
    <w:p w:rsidR="001749D4" w:rsidRDefault="001749D4" w:rsidP="001749D4">
      <w:pPr>
        <w:pStyle w:val="StandardWeb"/>
      </w:pPr>
      <w:r>
        <w:t>Eine Abbildung ist linear, wenn sie Addition und Skalarmultiplikation erhält.</w:t>
      </w:r>
    </w:p>
    <w:p w:rsidR="001749D4" w:rsidRDefault="001749D4" w:rsidP="001749D4">
      <w:pPr>
        <w:pStyle w:val="StandardWeb"/>
      </w:pPr>
      <w:r>
        <w:t>Eine Funktion kann deshalb in Koordinaten sehr einfach aussehen und trotzdem nicht linear sein, wenn beispielsweise eine konstante Verschiebung hinzukommt.</w:t>
      </w:r>
    </w:p>
    <w:p w:rsidR="001749D4" w:rsidRDefault="001749D4" w:rsidP="001749D4">
      <w:pPr>
        <w:pStyle w:val="StandardWeb"/>
      </w:pPr>
      <w:r>
        <w:t>Ein einfaches Beispiel ist:</w:t>
      </w:r>
    </w:p>
    <w:p w:rsidR="001749D4" w:rsidRDefault="001749D4" w:rsidP="001749D4">
      <w:pPr>
        <w:pStyle w:val="StandardWeb"/>
      </w:pPr>
      <w:r>
        <w:t>erst strecken,</w:t>
      </w:r>
    </w:p>
    <w:p w:rsidR="001749D4" w:rsidRDefault="001749D4" w:rsidP="001749D4">
      <w:pPr>
        <w:pStyle w:val="StandardWeb"/>
      </w:pPr>
      <w:r>
        <w:t>danach alles um einen festen Betrag verschieben.</w:t>
      </w:r>
    </w:p>
    <w:p w:rsidR="001749D4" w:rsidRDefault="001749D4" w:rsidP="001749D4">
      <w:pPr>
        <w:pStyle w:val="StandardWeb"/>
      </w:pPr>
      <w:r>
        <w:t>Diese Verschiebung zerstört im Allgemeinen die Linearität.</w:t>
      </w:r>
    </w:p>
    <w:p w:rsidR="001749D4" w:rsidRDefault="001749D4" w:rsidP="001749D4">
      <w:pPr>
        <w:pStyle w:val="StandardWeb"/>
      </w:pPr>
      <w:r>
        <w:t>Das liefert ein sehr praktisches Prüfkriterium:</w:t>
      </w:r>
    </w:p>
    <w:p w:rsidR="001749D4" w:rsidRDefault="001749D4" w:rsidP="001749D4">
      <w:pPr>
        <w:pStyle w:val="StandardWeb"/>
      </w:pPr>
      <w:r>
        <w:t>Eine lineare Abbildung muss den Nullvektor auf den Nullvektor abbilden.</w:t>
      </w:r>
    </w:p>
    <w:p w:rsidR="001749D4" w:rsidRDefault="001749D4" w:rsidP="001749D4">
      <w:pPr>
        <w:pStyle w:val="StandardWeb"/>
      </w:pPr>
      <w:r>
        <w:lastRenderedPageBreak/>
        <w:t>Wird der Ursprung verschoben, liegt im Allgemeinen keine lineare, sondern eine affine Abbildung vor.</w:t>
      </w:r>
    </w:p>
    <w:p w:rsidR="001749D4" w:rsidRDefault="001749D4" w:rsidP="001749D4">
      <w:r>
        <w:pict>
          <v:rect id="_x0000_i1027" style="width:0;height:1.5pt" o:hralign="center" o:hrstd="t" o:hr="t" fillcolor="#a0a0a0" stroked="f"/>
        </w:pict>
      </w:r>
    </w:p>
    <w:p w:rsidR="001749D4" w:rsidRDefault="001749D4" w:rsidP="001749D4">
      <w:pPr>
        <w:pStyle w:val="berschrift2"/>
      </w:pPr>
      <w:r>
        <w:t>3. Die Null bleibt Null</w:t>
      </w:r>
    </w:p>
    <w:p w:rsidR="001749D4" w:rsidRDefault="001749D4" w:rsidP="001749D4">
      <w:pPr>
        <w:pStyle w:val="berschrift3"/>
      </w:pPr>
      <w:r>
        <w:t>Stufe 1 – Anschauliche Vorstellung</w:t>
      </w:r>
    </w:p>
    <w:p w:rsidR="001749D4" w:rsidRDefault="001749D4" w:rsidP="001749D4">
      <w:pPr>
        <w:pStyle w:val="StandardWeb"/>
      </w:pPr>
      <w:r>
        <w:t>Wenn keinerlei Eingang vorhanden ist, darf ein rein lineares System nicht aus sich selbst heraus einen festen Ausgang erzeugen.</w:t>
      </w:r>
    </w:p>
    <w:p w:rsidR="001749D4" w:rsidRDefault="001749D4" w:rsidP="001749D4">
      <w:pPr>
        <w:pStyle w:val="berschrift3"/>
      </w:pPr>
      <w:r>
        <w:t>Stufe 2 – Mathematische Struktur</w:t>
      </w:r>
    </w:p>
    <w:p w:rsidR="001749D4" w:rsidRDefault="001749D4" w:rsidP="001749D4">
      <w:pPr>
        <w:pStyle w:val="StandardWeb"/>
      </w:pPr>
      <w:r>
        <w:t>Jede lineare Abbildung bildet den Nullvektor des Definitionsraums auf den Nullvektor des Zielraums ab.</w:t>
      </w:r>
    </w:p>
    <w:p w:rsidR="001749D4" w:rsidRDefault="001749D4" w:rsidP="001749D4">
      <w:pPr>
        <w:pStyle w:val="StandardWeb"/>
      </w:pPr>
      <w:r>
        <w:t>Das folgt aus der Linearität und muss nicht zusätzlich vorausgesetzt werden.</w:t>
      </w:r>
    </w:p>
    <w:p w:rsidR="001749D4" w:rsidRDefault="001749D4" w:rsidP="001749D4">
      <w:pPr>
        <w:pStyle w:val="berschrift3"/>
      </w:pPr>
      <w:r>
        <w:t>Stufe 3 – Technikbeispiel</w:t>
      </w:r>
    </w:p>
    <w:p w:rsidR="001749D4" w:rsidRDefault="001749D4" w:rsidP="001749D4">
      <w:pPr>
        <w:pStyle w:val="StandardWeb"/>
      </w:pPr>
      <w:r>
        <w:t>Ein idealer linearer Verstärker ohne Offset soll bei Eingang null auch Ausgang null liefern.</w:t>
      </w:r>
    </w:p>
    <w:p w:rsidR="001749D4" w:rsidRDefault="001749D4" w:rsidP="001749D4">
      <w:pPr>
        <w:pStyle w:val="StandardWeb"/>
      </w:pPr>
      <w:r>
        <w:t>Erzeugt die Schaltung bei Eingang null beispielsweise konstant 0,5 Volt, enthält das Modell einen zusätzlichen Offset.</w:t>
      </w:r>
    </w:p>
    <w:p w:rsidR="001749D4" w:rsidRDefault="001749D4" w:rsidP="001749D4">
      <w:pPr>
        <w:pStyle w:val="StandardWeb"/>
      </w:pPr>
      <w:r>
        <w:t>Die reine Abbildung ist dann nicht mehr linear.</w:t>
      </w:r>
    </w:p>
    <w:p w:rsidR="001749D4" w:rsidRDefault="001749D4" w:rsidP="001749D4">
      <w:pPr>
        <w:pStyle w:val="berschrift3"/>
      </w:pPr>
      <w:r>
        <w:t>Stufe 4 – Aussagegrenze</w:t>
      </w:r>
    </w:p>
    <w:p w:rsidR="001749D4" w:rsidRDefault="001749D4" w:rsidP="001749D4">
      <w:pPr>
        <w:pStyle w:val="StandardWeb"/>
      </w:pPr>
      <w:r>
        <w:t>Dass eine Funktion den Nullvektor auf den Nullvektor abbildet, reicht allein noch nicht aus, um Linearität zu beweisen.</w:t>
      </w:r>
    </w:p>
    <w:p w:rsidR="001749D4" w:rsidRDefault="001749D4" w:rsidP="001749D4">
      <w:pPr>
        <w:pStyle w:val="StandardWeb"/>
      </w:pPr>
      <w:r>
        <w:t>Es ist nur eine notwendige Bedingung.</w:t>
      </w:r>
    </w:p>
    <w:p w:rsidR="001749D4" w:rsidRDefault="001749D4" w:rsidP="001749D4">
      <w:r>
        <w:pict>
          <v:rect id="_x0000_i1028" style="width:0;height:1.5pt" o:hralign="center" o:hrstd="t" o:hr="t" fillcolor="#a0a0a0" stroked="f"/>
        </w:pict>
      </w:r>
    </w:p>
    <w:p w:rsidR="001749D4" w:rsidRDefault="001749D4" w:rsidP="001749D4">
      <w:pPr>
        <w:pStyle w:val="berschrift2"/>
      </w:pPr>
      <w:r>
        <w:t>4. Linearität bedeutet Erhaltung von Linearkombinationen</w:t>
      </w:r>
    </w:p>
    <w:p w:rsidR="001749D4" w:rsidRDefault="001749D4" w:rsidP="001749D4">
      <w:pPr>
        <w:pStyle w:val="StandardWeb"/>
      </w:pPr>
      <w:r>
        <w:t>Dieser Punkt verbindet M2 direkt mit M3.</w:t>
      </w:r>
    </w:p>
    <w:p w:rsidR="001749D4" w:rsidRDefault="001749D4" w:rsidP="001749D4">
      <w:pPr>
        <w:pStyle w:val="StandardWeb"/>
      </w:pPr>
      <w:r>
        <w:t>In M2 habe ich einen Vektor als Linearkombination von Basisvektoren dargestellt.</w:t>
      </w:r>
    </w:p>
    <w:p w:rsidR="001749D4" w:rsidRDefault="001749D4" w:rsidP="001749D4">
      <w:pPr>
        <w:pStyle w:val="StandardWeb"/>
      </w:pPr>
      <w:r>
        <w:t>Angenommen:</w:t>
      </w:r>
    </w:p>
    <w:p w:rsidR="001749D4" w:rsidRDefault="001749D4" w:rsidP="001749D4">
      <w:pPr>
        <w:pStyle w:val="StandardWeb"/>
      </w:pPr>
      <w:r>
        <w:t>Ein Zustand besteht aus</w:t>
      </w:r>
    </w:p>
    <w:p w:rsidR="001749D4" w:rsidRDefault="001749D4" w:rsidP="001749D4">
      <w:pPr>
        <w:pStyle w:val="StandardWeb"/>
      </w:pPr>
      <w:r>
        <w:t>30 Prozent Grundmuster A,</w:t>
      </w:r>
    </w:p>
    <w:p w:rsidR="001749D4" w:rsidRDefault="001749D4" w:rsidP="001749D4">
      <w:pPr>
        <w:pStyle w:val="StandardWeb"/>
      </w:pPr>
      <w:r>
        <w:t>20 Prozent Grundmuster B</w:t>
      </w:r>
    </w:p>
    <w:p w:rsidR="001749D4" w:rsidRDefault="001749D4" w:rsidP="001749D4">
      <w:pPr>
        <w:pStyle w:val="StandardWeb"/>
      </w:pPr>
      <w:r>
        <w:lastRenderedPageBreak/>
        <w:t>und 50 Prozent Grundmuster C.</w:t>
      </w:r>
    </w:p>
    <w:p w:rsidR="001749D4" w:rsidRDefault="001749D4" w:rsidP="001749D4">
      <w:pPr>
        <w:pStyle w:val="StandardWeb"/>
      </w:pPr>
      <w:r>
        <w:t>Bei einer linearen Abbildung muss ich nicht den gesamten zusammengesetzten Zustand als völlig neues Objekt behandeln.</w:t>
      </w:r>
    </w:p>
    <w:p w:rsidR="001749D4" w:rsidRDefault="001749D4" w:rsidP="001749D4">
      <w:pPr>
        <w:pStyle w:val="StandardWeb"/>
      </w:pPr>
      <w:r>
        <w:t>Ich kann zunächst A, B und C getrennt abbilden und anschließend ihre Bilder mit denselben Faktoren wieder zusammensetzen.</w:t>
      </w:r>
    </w:p>
    <w:p w:rsidR="001749D4" w:rsidRDefault="001749D4" w:rsidP="001749D4">
      <w:pPr>
        <w:pStyle w:val="StandardWeb"/>
      </w:pPr>
      <w:r>
        <w:t>Genau darin liegt die enorme praktische Leistungsfähigkeit linearer Modelle.</w:t>
      </w:r>
    </w:p>
    <w:p w:rsidR="001749D4" w:rsidRDefault="001749D4" w:rsidP="001749D4">
      <w:pPr>
        <w:pStyle w:val="StandardWeb"/>
      </w:pPr>
      <w:r>
        <w:t>Komplexe Eingänge lassen sich auf die Wirkung des Systems auf wenige Grundelemente zurückführen.</w:t>
      </w:r>
    </w:p>
    <w:p w:rsidR="001749D4" w:rsidRDefault="001749D4" w:rsidP="001749D4">
      <w:r>
        <w:pict>
          <v:rect id="_x0000_i1029" style="width:0;height:1.5pt" o:hralign="center" o:hrstd="t" o:hr="t" fillcolor="#a0a0a0" stroked="f"/>
        </w:pict>
      </w:r>
    </w:p>
    <w:p w:rsidR="001749D4" w:rsidRDefault="001749D4" w:rsidP="001749D4">
      <w:pPr>
        <w:pStyle w:val="berschrift2"/>
      </w:pPr>
      <w:r>
        <w:t>5. Ein System ist durch seine Wirkung auf eine Basis bestimmt</w:t>
      </w:r>
    </w:p>
    <w:p w:rsidR="001749D4" w:rsidRDefault="001749D4" w:rsidP="001749D4">
      <w:pPr>
        <w:pStyle w:val="berschrift3"/>
      </w:pPr>
      <w:r>
        <w:t>Stufe 1 – Anschauliche Vorstellung</w:t>
      </w:r>
    </w:p>
    <w:p w:rsidR="001749D4" w:rsidRDefault="001749D4" w:rsidP="001749D4">
      <w:pPr>
        <w:pStyle w:val="StandardWeb"/>
      </w:pPr>
      <w:r>
        <w:t>Angenommen, ich möchte wissen, wie sich ein technisches System auf jeden denkbaren Zustand auswirkt.</w:t>
      </w:r>
    </w:p>
    <w:p w:rsidR="001749D4" w:rsidRDefault="001749D4" w:rsidP="001749D4">
      <w:pPr>
        <w:pStyle w:val="StandardWeb"/>
      </w:pPr>
      <w:r>
        <w:t>Das klingt zunächst nach unendlich vielen Versuchen.</w:t>
      </w:r>
    </w:p>
    <w:p w:rsidR="001749D4" w:rsidRDefault="001749D4" w:rsidP="001749D4">
      <w:pPr>
        <w:pStyle w:val="StandardWeb"/>
      </w:pPr>
      <w:r>
        <w:t>Bei einem linearen System ist das nicht notwendig.</w:t>
      </w:r>
    </w:p>
    <w:p w:rsidR="001749D4" w:rsidRDefault="001749D4" w:rsidP="001749D4">
      <w:pPr>
        <w:pStyle w:val="StandardWeb"/>
      </w:pPr>
      <w:r>
        <w:t>Wenn ich weiß, wie das System auf eine Basis reagiert, kann ich daraus seine Wirkung auf jeden anderen Vektor berechnen.</w:t>
      </w:r>
    </w:p>
    <w:p w:rsidR="001749D4" w:rsidRDefault="001749D4" w:rsidP="001749D4">
      <w:pPr>
        <w:pStyle w:val="berschrift3"/>
      </w:pPr>
      <w:r>
        <w:t>Stufe 2 – Mathematische Struktur</w:t>
      </w:r>
    </w:p>
    <w:p w:rsidR="001749D4" w:rsidRDefault="001749D4" w:rsidP="001749D4">
      <w:pPr>
        <w:pStyle w:val="StandardWeb"/>
      </w:pPr>
      <w:r>
        <w:t>Jeder Vektor des Definitionsraums besitzt bezüglich einer Basis eine eindeutige Darstellung.</w:t>
      </w:r>
    </w:p>
    <w:p w:rsidR="001749D4" w:rsidRDefault="001749D4" w:rsidP="001749D4">
      <w:pPr>
        <w:pStyle w:val="StandardWeb"/>
      </w:pPr>
      <w:r>
        <w:t>Da eine lineare Abbildung Linearkombinationen erhält, genügt es deshalb, die Bilder der Basisvektoren zu kennen.</w:t>
      </w:r>
    </w:p>
    <w:p w:rsidR="001749D4" w:rsidRDefault="001749D4" w:rsidP="001749D4">
      <w:pPr>
        <w:pStyle w:val="StandardWeb"/>
      </w:pPr>
      <w:r>
        <w:t>Die gesamte Abbildung ist dadurch eindeutig festgelegt.</w:t>
      </w:r>
    </w:p>
    <w:p w:rsidR="001749D4" w:rsidRDefault="001749D4" w:rsidP="001749D4">
      <w:pPr>
        <w:pStyle w:val="berschrift3"/>
      </w:pPr>
      <w:r>
        <w:t>Stufe 3 – Technisches Beispiel</w:t>
      </w:r>
    </w:p>
    <w:p w:rsidR="001749D4" w:rsidRDefault="001749D4" w:rsidP="001749D4">
      <w:pPr>
        <w:pStyle w:val="StandardWeb"/>
      </w:pPr>
      <w:r>
        <w:t>Angenommen, ein mechanisches System kann in einem vereinfachten Modell durch drei unabhängige Grundbelastungen beschrieben werden.</w:t>
      </w:r>
    </w:p>
    <w:p w:rsidR="001749D4" w:rsidRDefault="001749D4" w:rsidP="001749D4">
      <w:pPr>
        <w:pStyle w:val="StandardWeb"/>
      </w:pPr>
      <w:r>
        <w:t>Ich untersuche:</w:t>
      </w:r>
    </w:p>
    <w:p w:rsidR="001749D4" w:rsidRDefault="001749D4" w:rsidP="001749D4">
      <w:pPr>
        <w:pStyle w:val="StandardWeb"/>
      </w:pPr>
      <w:r>
        <w:t>Wie reagiert das System auf Belastung 1?</w:t>
      </w:r>
    </w:p>
    <w:p w:rsidR="001749D4" w:rsidRDefault="001749D4" w:rsidP="001749D4">
      <w:pPr>
        <w:pStyle w:val="StandardWeb"/>
      </w:pPr>
      <w:r>
        <w:t>Wie reagiert es auf Belastung 2?</w:t>
      </w:r>
    </w:p>
    <w:p w:rsidR="001749D4" w:rsidRDefault="001749D4" w:rsidP="001749D4">
      <w:pPr>
        <w:pStyle w:val="StandardWeb"/>
      </w:pPr>
      <w:r>
        <w:lastRenderedPageBreak/>
        <w:t>Wie reagiert es auf Belastung 3?</w:t>
      </w:r>
    </w:p>
    <w:p w:rsidR="001749D4" w:rsidRDefault="001749D4" w:rsidP="001749D4">
      <w:pPr>
        <w:pStyle w:val="StandardWeb"/>
      </w:pPr>
      <w:r>
        <w:t>Ist das Modell linear, kann ich daraus die Reaktion auf jede beliebige Kombination dieser Belastungen berechnen.</w:t>
      </w:r>
    </w:p>
    <w:p w:rsidR="001749D4" w:rsidRDefault="001749D4" w:rsidP="001749D4">
      <w:pPr>
        <w:pStyle w:val="berschrift3"/>
      </w:pPr>
      <w:r>
        <w:t>Praxisbeispiel Elektrotechnik</w:t>
      </w:r>
    </w:p>
    <w:p w:rsidR="001749D4" w:rsidRDefault="001749D4" w:rsidP="001749D4">
      <w:pPr>
        <w:pStyle w:val="StandardWeb"/>
      </w:pPr>
      <w:r>
        <w:t>Ein lineares Mehrkanalsystem besitzt mehrere unabhängige Eingangskanäle.</w:t>
      </w:r>
    </w:p>
    <w:p w:rsidR="001749D4" w:rsidRDefault="001749D4" w:rsidP="001749D4">
      <w:pPr>
        <w:pStyle w:val="StandardWeb"/>
      </w:pPr>
      <w:r>
        <w:t>Statt jede mögliche Eingangskombination zu testen, kann ich jeden Basis-Eingang einzeln anregen.</w:t>
      </w:r>
    </w:p>
    <w:p w:rsidR="001749D4" w:rsidRDefault="001749D4" w:rsidP="001749D4">
      <w:pPr>
        <w:pStyle w:val="StandardWeb"/>
      </w:pPr>
      <w:r>
        <w:t>Die gemessenen Ausgangsreaktionen enthalten dann bereits die vollständige lineare Systeminformation.</w:t>
      </w:r>
    </w:p>
    <w:p w:rsidR="001749D4" w:rsidRDefault="001749D4" w:rsidP="001749D4">
      <w:pPr>
        <w:pStyle w:val="berschrift3"/>
      </w:pPr>
      <w:r>
        <w:t>Stufe 4 – Aussagegrenze</w:t>
      </w:r>
    </w:p>
    <w:p w:rsidR="001749D4" w:rsidRDefault="001749D4" w:rsidP="001749D4">
      <w:pPr>
        <w:pStyle w:val="StandardWeb"/>
      </w:pPr>
      <w:r>
        <w:t>Diese Aussage setzt Linearität voraus.</w:t>
      </w:r>
    </w:p>
    <w:p w:rsidR="001749D4" w:rsidRDefault="001749D4" w:rsidP="001749D4">
      <w:pPr>
        <w:pStyle w:val="StandardWeb"/>
      </w:pPr>
      <w:r>
        <w:t>Bei einem nichtlinearen System reicht die Einzelwirkung der Grundzustände im Allgemeinen nicht aus, um die Wirkung beliebiger Kombinationen vorherzusagen.</w:t>
      </w:r>
    </w:p>
    <w:p w:rsidR="001749D4" w:rsidRDefault="001749D4" w:rsidP="001749D4">
      <w:r>
        <w:pict>
          <v:rect id="_x0000_i1030" style="width:0;height:1.5pt" o:hralign="center" o:hrstd="t" o:hr="t" fillcolor="#a0a0a0" stroked="f"/>
        </w:pict>
      </w:r>
    </w:p>
    <w:p w:rsidR="001749D4" w:rsidRDefault="001749D4" w:rsidP="001749D4">
      <w:pPr>
        <w:pStyle w:val="berschrift2"/>
      </w:pPr>
      <w:r>
        <w:t>6. Die Matrix entsteht aus den Basisbildern</w:t>
      </w:r>
    </w:p>
    <w:p w:rsidR="001749D4" w:rsidRDefault="001749D4" w:rsidP="001749D4">
      <w:pPr>
        <w:pStyle w:val="StandardWeb"/>
      </w:pPr>
      <w:r>
        <w:t>Jetzt wird verständlich, woher eine Matrix überhaupt kommt.</w:t>
      </w:r>
    </w:p>
    <w:p w:rsidR="001749D4" w:rsidRDefault="001749D4" w:rsidP="001749D4">
      <w:pPr>
        <w:pStyle w:val="StandardWeb"/>
      </w:pPr>
      <w:r>
        <w:t>Angenommen, der Definitionsraum besitzt drei Basisvektoren.</w:t>
      </w:r>
    </w:p>
    <w:p w:rsidR="001749D4" w:rsidRDefault="001749D4" w:rsidP="001749D4">
      <w:pPr>
        <w:pStyle w:val="StandardWeb"/>
      </w:pPr>
      <w:r>
        <w:t>Der Zielraum besitzt vier Basisvektoren.</w:t>
      </w:r>
    </w:p>
    <w:p w:rsidR="001749D4" w:rsidRDefault="001749D4" w:rsidP="001749D4">
      <w:pPr>
        <w:pStyle w:val="StandardWeb"/>
      </w:pPr>
      <w:r>
        <w:t>Jeder der drei Eingangs-Basisvektoren wird durch die lineare Abbildung in einen Vektor des vierdimensionalen Zielraums überführt.</w:t>
      </w:r>
    </w:p>
    <w:p w:rsidR="001749D4" w:rsidRDefault="001749D4" w:rsidP="001749D4">
      <w:pPr>
        <w:pStyle w:val="StandardWeb"/>
      </w:pPr>
      <w:r>
        <w:t>Jedes dieser Bilder benötigt vier Koordinaten.</w:t>
      </w:r>
    </w:p>
    <w:p w:rsidR="001749D4" w:rsidRDefault="001749D4" w:rsidP="001749D4">
      <w:pPr>
        <w:pStyle w:val="StandardWeb"/>
      </w:pPr>
      <w:r>
        <w:t>Damit entstehen:</w:t>
      </w:r>
    </w:p>
    <w:p w:rsidR="001749D4" w:rsidRDefault="001749D4" w:rsidP="001749D4">
      <w:pPr>
        <w:pStyle w:val="StandardWeb"/>
      </w:pPr>
      <w:r>
        <w:t>drei Basisbilder</w:t>
      </w:r>
    </w:p>
    <w:p w:rsidR="001749D4" w:rsidRDefault="001749D4" w:rsidP="001749D4">
      <w:pPr>
        <w:pStyle w:val="StandardWeb"/>
      </w:pPr>
      <w:r>
        <w:t>mit jeweils vier Koordinaten.</w:t>
      </w:r>
    </w:p>
    <w:p w:rsidR="001749D4" w:rsidRDefault="001749D4" w:rsidP="001749D4">
      <w:pPr>
        <w:pStyle w:val="StandardWeb"/>
      </w:pPr>
      <w:r>
        <w:t>Insgesamt werden also zwölf Zahlen benötigt.</w:t>
      </w:r>
    </w:p>
    <w:p w:rsidR="001749D4" w:rsidRDefault="001749D4" w:rsidP="001749D4">
      <w:pPr>
        <w:pStyle w:val="StandardWeb"/>
      </w:pPr>
      <w:r>
        <w:t>Genau diese zwölf Zahlen ordne ich zu einer Matrix mit vier Zeilen und drei Spalten an.</w:t>
      </w:r>
    </w:p>
    <w:p w:rsidR="001749D4" w:rsidRDefault="001749D4" w:rsidP="001749D4">
      <w:pPr>
        <w:pStyle w:val="StandardWeb"/>
      </w:pPr>
      <w:r>
        <w:t>Damit ist erklärt:</w:t>
      </w:r>
    </w:p>
    <w:p w:rsidR="001749D4" w:rsidRDefault="001749D4" w:rsidP="001749D4">
      <w:pPr>
        <w:pStyle w:val="StandardWeb"/>
      </w:pPr>
      <w:r>
        <w:rPr>
          <w:rStyle w:val="Fett"/>
        </w:rPr>
        <w:t>Die Zahl der Spalten entspricht der Dimension des Definitionsraums.</w:t>
      </w:r>
    </w:p>
    <w:p w:rsidR="001749D4" w:rsidRDefault="001749D4" w:rsidP="001749D4">
      <w:pPr>
        <w:pStyle w:val="StandardWeb"/>
      </w:pPr>
      <w:r>
        <w:rPr>
          <w:rStyle w:val="Fett"/>
        </w:rPr>
        <w:lastRenderedPageBreak/>
        <w:t>Die Zahl der Zeilen entspricht der Dimension des Zielraums.</w:t>
      </w:r>
    </w:p>
    <w:p w:rsidR="001749D4" w:rsidRDefault="001749D4" w:rsidP="001749D4">
      <w:pPr>
        <w:pStyle w:val="StandardWeb"/>
      </w:pPr>
      <w:r>
        <w:t>Eine Matrixform ist also nicht willkürlich.</w:t>
      </w:r>
    </w:p>
    <w:p w:rsidR="001749D4" w:rsidRDefault="001749D4" w:rsidP="001749D4">
      <w:pPr>
        <w:pStyle w:val="StandardWeb"/>
      </w:pPr>
      <w:r>
        <w:t>Ihre Gestalt entsteht direkt aus der Struktur der zugrunde liegenden linearen Abbildung.</w:t>
      </w:r>
    </w:p>
    <w:p w:rsidR="001749D4" w:rsidRDefault="001749D4" w:rsidP="001749D4">
      <w:r>
        <w:pict>
          <v:rect id="_x0000_i1031" style="width:0;height:1.5pt" o:hralign="center" o:hrstd="t" o:hr="t" fillcolor="#a0a0a0" stroked="f"/>
        </w:pict>
      </w:r>
    </w:p>
    <w:p w:rsidR="001749D4" w:rsidRDefault="001749D4" w:rsidP="001749D4">
      <w:pPr>
        <w:pStyle w:val="berschrift2"/>
      </w:pPr>
      <w:r>
        <w:t>7. Warum die Basisbilder in den Spalten stehen</w:t>
      </w:r>
    </w:p>
    <w:p w:rsidR="001749D4" w:rsidRDefault="001749D4" w:rsidP="001749D4">
      <w:pPr>
        <w:pStyle w:val="StandardWeb"/>
      </w:pPr>
      <w:r>
        <w:t>Eine der häufigsten schulischen Rechenregeln lautet:</w:t>
      </w:r>
    </w:p>
    <w:p w:rsidR="001749D4" w:rsidRDefault="001749D4" w:rsidP="001749D4">
      <w:pPr>
        <w:pStyle w:val="StandardWeb"/>
      </w:pPr>
      <w:r>
        <w:t>„Die Bilder der Basisvektoren kommen in die Spalten der Matrix.“</w:t>
      </w:r>
    </w:p>
    <w:p w:rsidR="001749D4" w:rsidRDefault="001749D4" w:rsidP="001749D4">
      <w:pPr>
        <w:pStyle w:val="StandardWeb"/>
      </w:pPr>
      <w:r>
        <w:t>Das kann man lernen.</w:t>
      </w:r>
    </w:p>
    <w:p w:rsidR="001749D4" w:rsidRDefault="001749D4" w:rsidP="001749D4">
      <w:pPr>
        <w:pStyle w:val="StandardWeb"/>
      </w:pPr>
      <w:r>
        <w:t>Man kann aber auch verstehen, warum es so ist.</w:t>
      </w:r>
    </w:p>
    <w:p w:rsidR="001749D4" w:rsidRDefault="001749D4" w:rsidP="001749D4">
      <w:pPr>
        <w:pStyle w:val="StandardWeb"/>
      </w:pPr>
      <w:r>
        <w:t>Nehmen wir einen Eingangsvektor mit den Koordinaten</w:t>
      </w:r>
    </w:p>
    <w:p w:rsidR="001749D4" w:rsidRDefault="001749D4" w:rsidP="001749D4">
      <w:pPr>
        <w:pStyle w:val="StandardWeb"/>
      </w:pPr>
      <w:r>
        <w:t>3,</w:t>
      </w:r>
    </w:p>
    <w:p w:rsidR="001749D4" w:rsidRDefault="001749D4" w:rsidP="001749D4">
      <w:pPr>
        <w:pStyle w:val="StandardWeb"/>
      </w:pPr>
      <w:r>
        <w:t>2,</w:t>
      </w:r>
    </w:p>
    <w:p w:rsidR="001749D4" w:rsidRDefault="001749D4" w:rsidP="001749D4">
      <w:pPr>
        <w:numPr>
          <w:ilvl w:val="0"/>
          <w:numId w:val="16"/>
        </w:numPr>
        <w:spacing w:before="100" w:beforeAutospacing="1" w:after="100" w:afterAutospacing="1"/>
      </w:pPr>
    </w:p>
    <w:p w:rsidR="001749D4" w:rsidRDefault="001749D4" w:rsidP="001749D4">
      <w:pPr>
        <w:pStyle w:val="StandardWeb"/>
      </w:pPr>
      <w:r>
        <w:t>Dann bedeutet dies:</w:t>
      </w:r>
    </w:p>
    <w:p w:rsidR="001749D4" w:rsidRDefault="001749D4" w:rsidP="001749D4">
      <w:pPr>
        <w:pStyle w:val="StandardWeb"/>
      </w:pPr>
      <w:r>
        <w:t>dreimal erster Basisvektor,</w:t>
      </w:r>
    </w:p>
    <w:p w:rsidR="001749D4" w:rsidRDefault="001749D4" w:rsidP="001749D4">
      <w:pPr>
        <w:pStyle w:val="StandardWeb"/>
      </w:pPr>
      <w:r>
        <w:t>zweimal zweiter Basisvektor,</w:t>
      </w:r>
    </w:p>
    <w:p w:rsidR="001749D4" w:rsidRDefault="001749D4" w:rsidP="001749D4">
      <w:pPr>
        <w:pStyle w:val="StandardWeb"/>
      </w:pPr>
      <w:r>
        <w:t>fünfmal dritter Basisvektor.</w:t>
      </w:r>
    </w:p>
    <w:p w:rsidR="001749D4" w:rsidRDefault="001749D4" w:rsidP="001749D4">
      <w:pPr>
        <w:pStyle w:val="StandardWeb"/>
      </w:pPr>
      <w:r>
        <w:t>Wegen der Linearität ist das Bild entsprechend:</w:t>
      </w:r>
    </w:p>
    <w:p w:rsidR="001749D4" w:rsidRDefault="001749D4" w:rsidP="001749D4">
      <w:pPr>
        <w:pStyle w:val="StandardWeb"/>
      </w:pPr>
      <w:r>
        <w:t>dreimal Bild des ersten Basisvektors,</w:t>
      </w:r>
    </w:p>
    <w:p w:rsidR="001749D4" w:rsidRDefault="001749D4" w:rsidP="001749D4">
      <w:pPr>
        <w:pStyle w:val="StandardWeb"/>
      </w:pPr>
      <w:r>
        <w:t>zweimal Bild des zweiten Basisvektors,</w:t>
      </w:r>
    </w:p>
    <w:p w:rsidR="001749D4" w:rsidRDefault="001749D4" w:rsidP="001749D4">
      <w:pPr>
        <w:pStyle w:val="StandardWeb"/>
      </w:pPr>
      <w:r>
        <w:t>fünfmal Bild des dritten Basisvektors.</w:t>
      </w:r>
    </w:p>
    <w:p w:rsidR="001749D4" w:rsidRDefault="001749D4" w:rsidP="001749D4">
      <w:pPr>
        <w:pStyle w:val="StandardWeb"/>
      </w:pPr>
      <w:r>
        <w:t>Wenn die Koordinaten dieser drei Bilder als Spalten angeordnet sind, erledigt die Matrixmultiplikation exakt diese gewichtete Addition.</w:t>
      </w:r>
    </w:p>
    <w:p w:rsidR="001749D4" w:rsidRDefault="001749D4" w:rsidP="001749D4">
      <w:pPr>
        <w:pStyle w:val="StandardWeb"/>
      </w:pPr>
      <w:r>
        <w:t>Damit ist die Spaltenstruktur keine Merkregel.</w:t>
      </w:r>
    </w:p>
    <w:p w:rsidR="001749D4" w:rsidRDefault="001749D4" w:rsidP="001749D4">
      <w:pPr>
        <w:pStyle w:val="StandardWeb"/>
      </w:pPr>
      <w:r>
        <w:t>Sie folgt unmittelbar aus der Linearität.</w:t>
      </w:r>
    </w:p>
    <w:p w:rsidR="001749D4" w:rsidRDefault="001749D4" w:rsidP="001749D4">
      <w:r>
        <w:pict>
          <v:rect id="_x0000_i1032" style="width:0;height:1.5pt" o:hralign="center" o:hrstd="t" o:hr="t" fillcolor="#a0a0a0" stroked="f"/>
        </w:pict>
      </w:r>
    </w:p>
    <w:p w:rsidR="001749D4" w:rsidRDefault="001749D4" w:rsidP="001749D4">
      <w:pPr>
        <w:pStyle w:val="berschrift2"/>
      </w:pPr>
      <w:r>
        <w:lastRenderedPageBreak/>
        <w:t>8. Die Matrix ist eine Rechenmaschine für Koordinaten</w:t>
      </w:r>
    </w:p>
    <w:p w:rsidR="001749D4" w:rsidRDefault="001749D4" w:rsidP="001749D4">
      <w:pPr>
        <w:pStyle w:val="berschrift3"/>
      </w:pPr>
      <w:r>
        <w:t>Stufe 1 – Anschauliche Vorstellung</w:t>
      </w:r>
    </w:p>
    <w:p w:rsidR="001749D4" w:rsidRDefault="001749D4" w:rsidP="001749D4">
      <w:pPr>
        <w:pStyle w:val="StandardWeb"/>
      </w:pPr>
      <w:r>
        <w:t>Sobald die Matrix aufgebaut ist, kann ich die Wirkung der linearen Abbildung numerisch berechnen.</w:t>
      </w:r>
    </w:p>
    <w:p w:rsidR="001749D4" w:rsidRDefault="001749D4" w:rsidP="001749D4">
      <w:pPr>
        <w:pStyle w:val="StandardWeb"/>
      </w:pPr>
      <w:r>
        <w:t>Ich gebe die Koordinaten des Eingangsvektors hinein.</w:t>
      </w:r>
    </w:p>
    <w:p w:rsidR="001749D4" w:rsidRDefault="001749D4" w:rsidP="001749D4">
      <w:pPr>
        <w:pStyle w:val="StandardWeb"/>
      </w:pPr>
      <w:r>
        <w:t>Ich erhalte die Koordinaten des Ausgangsvektors.</w:t>
      </w:r>
    </w:p>
    <w:p w:rsidR="001749D4" w:rsidRDefault="001749D4" w:rsidP="001749D4">
      <w:pPr>
        <w:pStyle w:val="berschrift3"/>
      </w:pPr>
      <w:r>
        <w:t>Stufe 2 – Mathematische Struktur</w:t>
      </w:r>
    </w:p>
    <w:p w:rsidR="001749D4" w:rsidRDefault="001749D4" w:rsidP="001749D4">
      <w:pPr>
        <w:pStyle w:val="StandardWeb"/>
      </w:pPr>
      <w:r>
        <w:t>Die Matrix wirkt nicht direkt auf den abstrakten Vektor, sondern auf dessen Koordinaten bezüglich einer festgelegten Basis.</w:t>
      </w:r>
    </w:p>
    <w:p w:rsidR="001749D4" w:rsidRDefault="001749D4" w:rsidP="001749D4">
      <w:pPr>
        <w:pStyle w:val="StandardWeb"/>
      </w:pPr>
      <w:r>
        <w:t>Auch das Ergebnis ist zunächst ein Koordinatenvektor bezüglich einer festgelegten Zielbasis.</w:t>
      </w:r>
    </w:p>
    <w:p w:rsidR="001749D4" w:rsidRDefault="001749D4" w:rsidP="001749D4">
      <w:pPr>
        <w:pStyle w:val="berschrift3"/>
      </w:pPr>
      <w:r>
        <w:t>Stufe 3 – Beispiel</w:t>
      </w:r>
    </w:p>
    <w:p w:rsidR="001749D4" w:rsidRDefault="001749D4" w:rsidP="001749D4">
      <w:pPr>
        <w:pStyle w:val="StandardWeb"/>
      </w:pPr>
      <w:r>
        <w:t>Ein Roboterzustand wird durch drei Steuerkoordinaten beschrieben.</w:t>
      </w:r>
    </w:p>
    <w:p w:rsidR="001749D4" w:rsidRDefault="001749D4" w:rsidP="001749D4">
      <w:pPr>
        <w:pStyle w:val="StandardWeb"/>
      </w:pPr>
      <w:r>
        <w:t>Eine Matrix berechnet daraus zwei Mess- oder Bewegungsgrößen.</w:t>
      </w:r>
    </w:p>
    <w:p w:rsidR="001749D4" w:rsidRDefault="001749D4" w:rsidP="001749D4">
      <w:pPr>
        <w:pStyle w:val="StandardWeb"/>
      </w:pPr>
      <w:r>
        <w:t>Dann besitzt die Matrix zwei Zeilen und drei Spalten.</w:t>
      </w:r>
    </w:p>
    <w:p w:rsidR="001749D4" w:rsidRDefault="001749D4" w:rsidP="001749D4">
      <w:pPr>
        <w:pStyle w:val="berschrift3"/>
      </w:pPr>
      <w:r>
        <w:t>Stufe 4 – Aussagegrenze</w:t>
      </w:r>
    </w:p>
    <w:p w:rsidR="001749D4" w:rsidRDefault="001749D4" w:rsidP="001749D4">
      <w:pPr>
        <w:pStyle w:val="StandardWeb"/>
      </w:pPr>
      <w:r>
        <w:t>Die Matrix und die abstrakte lineare Abbildung sind nicht dasselbe mathematische Objekt.</w:t>
      </w:r>
    </w:p>
    <w:p w:rsidR="001749D4" w:rsidRDefault="001749D4" w:rsidP="001749D4">
      <w:pPr>
        <w:pStyle w:val="StandardWeb"/>
      </w:pPr>
      <w:r>
        <w:t>Die Matrix ist eine Darstellung der Abbildung.</w:t>
      </w:r>
    </w:p>
    <w:p w:rsidR="001749D4" w:rsidRDefault="001749D4" w:rsidP="001749D4">
      <w:pPr>
        <w:pStyle w:val="StandardWeb"/>
      </w:pPr>
      <w:r>
        <w:t>Ändere ich die Basen, kann sich die Matrix ändern, obwohl die Abbildung selbst unverändert bleibt.</w:t>
      </w:r>
    </w:p>
    <w:p w:rsidR="001749D4" w:rsidRDefault="001749D4" w:rsidP="001749D4">
      <w:r>
        <w:pict>
          <v:rect id="_x0000_i1033" style="width:0;height:1.5pt" o:hralign="center" o:hrstd="t" o:hr="t" fillcolor="#a0a0a0" stroked="f"/>
        </w:pict>
      </w:r>
    </w:p>
    <w:p w:rsidR="001749D4" w:rsidRDefault="001749D4" w:rsidP="001749D4">
      <w:pPr>
        <w:pStyle w:val="berschrift2"/>
      </w:pPr>
      <w:r>
        <w:t>9. Objekt und Darstellung – ein zentraler Gedanke von M3</w:t>
      </w:r>
    </w:p>
    <w:p w:rsidR="001749D4" w:rsidRDefault="001749D4" w:rsidP="001749D4">
      <w:pPr>
        <w:pStyle w:val="StandardWeb"/>
      </w:pPr>
      <w:r>
        <w:t>Dieser Unterschied ist vielleicht der wichtigste didaktische Punkt der gesamten Anlage.</w:t>
      </w:r>
    </w:p>
    <w:p w:rsidR="001749D4" w:rsidRDefault="001749D4" w:rsidP="001749D4">
      <w:pPr>
        <w:pStyle w:val="StandardWeb"/>
      </w:pPr>
      <w:r>
        <w:t>Ein physikalischer Vektor kann derselbe bleiben und trotzdem verschiedene Koordinaten besitzen.</w:t>
      </w:r>
    </w:p>
    <w:p w:rsidR="001749D4" w:rsidRDefault="001749D4" w:rsidP="001749D4">
      <w:pPr>
        <w:pStyle w:val="StandardWeb"/>
      </w:pPr>
      <w:r>
        <w:t>Eine lineare Abbildung kann dieselbe bleiben und trotzdem durch verschiedene Matrizen dargestellt werden.</w:t>
      </w:r>
    </w:p>
    <w:p w:rsidR="001749D4" w:rsidRDefault="001749D4" w:rsidP="001749D4">
      <w:pPr>
        <w:pStyle w:val="StandardWeb"/>
      </w:pPr>
      <w:r>
        <w:t>Das entspricht einer bekannten Alltagssituation.</w:t>
      </w:r>
    </w:p>
    <w:p w:rsidR="001749D4" w:rsidRDefault="001749D4" w:rsidP="001749D4">
      <w:pPr>
        <w:pStyle w:val="StandardWeb"/>
      </w:pPr>
      <w:r>
        <w:lastRenderedPageBreak/>
        <w:t>Eine Temperatur von 20 °C und 68 °F beschreibt denselben physikalischen Zustand mit unterschiedlichen Zahlen.</w:t>
      </w:r>
    </w:p>
    <w:p w:rsidR="001749D4" w:rsidRDefault="001749D4" w:rsidP="001749D4">
      <w:pPr>
        <w:pStyle w:val="StandardWeb"/>
      </w:pPr>
      <w:r>
        <w:t>Die Zahlen sind nicht das physikalische Objekt.</w:t>
      </w:r>
    </w:p>
    <w:p w:rsidR="001749D4" w:rsidRDefault="001749D4" w:rsidP="001749D4">
      <w:pPr>
        <w:pStyle w:val="StandardWeb"/>
      </w:pPr>
      <w:r>
        <w:t>Ähnlich sind Matrixeinträge nicht die abstrakte lineare Abbildung selbst.</w:t>
      </w:r>
    </w:p>
    <w:p w:rsidR="001749D4" w:rsidRDefault="001749D4" w:rsidP="001749D4">
      <w:pPr>
        <w:pStyle w:val="StandardWeb"/>
      </w:pPr>
      <w:r>
        <w:t>Sie sind eine Beschreibung innerhalb eines gewählten Koordinatensystems.</w:t>
      </w:r>
    </w:p>
    <w:p w:rsidR="001749D4" w:rsidRDefault="001749D4" w:rsidP="001749D4">
      <w:r>
        <w:pict>
          <v:rect id="_x0000_i1034" style="width:0;height:1.5pt" o:hralign="center" o:hrstd="t" o:hr="t" fillcolor="#a0a0a0" stroked="f"/>
        </w:pict>
      </w:r>
    </w:p>
    <w:p w:rsidR="001749D4" w:rsidRDefault="001749D4" w:rsidP="001749D4">
      <w:pPr>
        <w:pStyle w:val="berschrift2"/>
      </w:pPr>
      <w:r>
        <w:t>10. Komposition – mehrere lineare Verarbeitungsschritte hintereinander</w:t>
      </w:r>
    </w:p>
    <w:p w:rsidR="001749D4" w:rsidRDefault="001749D4" w:rsidP="001749D4">
      <w:pPr>
        <w:pStyle w:val="berschrift3"/>
      </w:pPr>
      <w:r>
        <w:t>Stufe 1 – Anschauliche Vorstellung</w:t>
      </w:r>
    </w:p>
    <w:p w:rsidR="001749D4" w:rsidRDefault="001749D4" w:rsidP="001749D4">
      <w:pPr>
        <w:pStyle w:val="StandardWeb"/>
      </w:pPr>
      <w:r>
        <w:t>Technische Systeme bestehen häufig nicht aus einem einzigen Verarbeitungsschritt.</w:t>
      </w:r>
    </w:p>
    <w:p w:rsidR="001749D4" w:rsidRDefault="001749D4" w:rsidP="001749D4">
      <w:pPr>
        <w:pStyle w:val="StandardWeb"/>
      </w:pPr>
      <w:r>
        <w:t>Ein Sensorsignal könnte beispielsweise folgende Kette durchlaufen:</w:t>
      </w:r>
    </w:p>
    <w:p w:rsidR="001749D4" w:rsidRDefault="001749D4" w:rsidP="001749D4">
      <w:pPr>
        <w:pStyle w:val="StandardWeb"/>
      </w:pPr>
      <w:r>
        <w:t>Rohsignal</w:t>
      </w:r>
      <w:r>
        <w:br/>
        <w:t>→ Signalaufbereitung</w:t>
      </w:r>
      <w:r>
        <w:br/>
        <w:t>→ Kalibrierung</w:t>
      </w:r>
      <w:r>
        <w:br/>
        <w:t>→ Koordinatentransformation</w:t>
      </w:r>
      <w:r>
        <w:br/>
        <w:t>→ Ausgabe.</w:t>
      </w:r>
    </w:p>
    <w:p w:rsidR="001749D4" w:rsidRDefault="001749D4" w:rsidP="001749D4">
      <w:pPr>
        <w:pStyle w:val="StandardWeb"/>
      </w:pPr>
      <w:r>
        <w:t>Wenn jeder dieser Schritte linear ist, ist auch die gesamte Kette linear.</w:t>
      </w:r>
    </w:p>
    <w:p w:rsidR="001749D4" w:rsidRDefault="001749D4" w:rsidP="001749D4">
      <w:pPr>
        <w:pStyle w:val="berschrift3"/>
      </w:pPr>
      <w:r>
        <w:t>Stufe 2 – Mathematische Struktur</w:t>
      </w:r>
    </w:p>
    <w:p w:rsidR="001749D4" w:rsidRDefault="001749D4" w:rsidP="001749D4">
      <w:pPr>
        <w:pStyle w:val="StandardWeb"/>
      </w:pPr>
      <w:r>
        <w:t>Lineare Abbildungen können miteinander komponiert werden.</w:t>
      </w:r>
    </w:p>
    <w:p w:rsidR="001749D4" w:rsidRDefault="001749D4" w:rsidP="001749D4">
      <w:pPr>
        <w:pStyle w:val="StandardWeb"/>
      </w:pPr>
      <w:r>
        <w:t>Die Ausgabe der ersten Abbildung wird zur Eingabe der zweiten.</w:t>
      </w:r>
    </w:p>
    <w:p w:rsidR="001749D4" w:rsidRDefault="001749D4" w:rsidP="001749D4">
      <w:pPr>
        <w:pStyle w:val="StandardWeb"/>
      </w:pPr>
      <w:r>
        <w:t>Die Reihenfolge ist dabei entscheidend.</w:t>
      </w:r>
    </w:p>
    <w:p w:rsidR="001749D4" w:rsidRDefault="001749D4" w:rsidP="001749D4">
      <w:pPr>
        <w:pStyle w:val="berschrift3"/>
      </w:pPr>
      <w:r>
        <w:t>Stufe 3 – Beispiel Bildverarbeitung</w:t>
      </w:r>
    </w:p>
    <w:p w:rsidR="001749D4" w:rsidRDefault="001749D4" w:rsidP="001749D4">
      <w:pPr>
        <w:pStyle w:val="StandardWeb"/>
      </w:pPr>
      <w:r>
        <w:t>Ein Bildvektor wird zunächst skaliert.</w:t>
      </w:r>
    </w:p>
    <w:p w:rsidR="001749D4" w:rsidRDefault="001749D4" w:rsidP="001749D4">
      <w:pPr>
        <w:pStyle w:val="StandardWeb"/>
      </w:pPr>
      <w:r>
        <w:t>Danach erfolgt eine lineare Farbtransformation.</w:t>
      </w:r>
    </w:p>
    <w:p w:rsidR="001749D4" w:rsidRDefault="001749D4" w:rsidP="001749D4">
      <w:pPr>
        <w:pStyle w:val="StandardWeb"/>
      </w:pPr>
      <w:r>
        <w:t>Die Gesamtwirkung entsteht durch Komposition beider Abbildungen.</w:t>
      </w:r>
    </w:p>
    <w:p w:rsidR="001749D4" w:rsidRDefault="001749D4" w:rsidP="001749D4">
      <w:pPr>
        <w:pStyle w:val="StandardWeb"/>
      </w:pPr>
      <w:r>
        <w:t>Vertausche ich die Reihenfolge, muss nicht dasselbe Ergebnis entstehen.</w:t>
      </w:r>
    </w:p>
    <w:p w:rsidR="001749D4" w:rsidRDefault="001749D4" w:rsidP="001749D4">
      <w:pPr>
        <w:pStyle w:val="berschrift3"/>
      </w:pPr>
      <w:r>
        <w:t>Stufe 4 – Aussagegrenze</w:t>
      </w:r>
    </w:p>
    <w:p w:rsidR="001749D4" w:rsidRDefault="001749D4" w:rsidP="001749D4">
      <w:pPr>
        <w:pStyle w:val="StandardWeb"/>
      </w:pPr>
      <w:r>
        <w:t>Komposition ist im Allgemeinen nicht kommutativ.</w:t>
      </w:r>
    </w:p>
    <w:p w:rsidR="001749D4" w:rsidRDefault="001749D4" w:rsidP="001749D4">
      <w:pPr>
        <w:pStyle w:val="StandardWeb"/>
      </w:pPr>
      <w:r>
        <w:lastRenderedPageBreak/>
        <w:t>„Erst A, dann B“ ist nicht automatisch dasselbe wie „erst B, dann A“.</w:t>
      </w:r>
    </w:p>
    <w:p w:rsidR="001749D4" w:rsidRDefault="001749D4" w:rsidP="001749D4">
      <w:r>
        <w:pict>
          <v:rect id="_x0000_i1035" style="width:0;height:1.5pt" o:hralign="center" o:hrstd="t" o:hr="t" fillcolor="#a0a0a0" stroked="f"/>
        </w:pict>
      </w:r>
    </w:p>
    <w:p w:rsidR="001749D4" w:rsidRDefault="001749D4" w:rsidP="001749D4">
      <w:pPr>
        <w:pStyle w:val="berschrift2"/>
      </w:pPr>
      <w:r>
        <w:t>11. Matrixmultiplikation – keine künstliche Rechenregel</w:t>
      </w:r>
    </w:p>
    <w:p w:rsidR="001749D4" w:rsidRDefault="001749D4" w:rsidP="001749D4">
      <w:pPr>
        <w:pStyle w:val="StandardWeb"/>
      </w:pPr>
      <w:r>
        <w:t>Eine der zunächst wenig intuitiven Regeln der linearen Algebra ist die Matrixmultiplikation.</w:t>
      </w:r>
    </w:p>
    <w:p w:rsidR="001749D4" w:rsidRDefault="001749D4" w:rsidP="001749D4">
      <w:pPr>
        <w:pStyle w:val="StandardWeb"/>
      </w:pPr>
      <w:r>
        <w:t>Warum wird „Zeile mal Spalte“ gerechnet?</w:t>
      </w:r>
    </w:p>
    <w:p w:rsidR="001749D4" w:rsidRDefault="001749D4" w:rsidP="001749D4">
      <w:pPr>
        <w:pStyle w:val="StandardWeb"/>
      </w:pPr>
      <w:r>
        <w:t>Warum muss die Spaltenzahl der ersten Matrix zur Zeilenzahl der zweiten passen?</w:t>
      </w:r>
    </w:p>
    <w:p w:rsidR="001749D4" w:rsidRDefault="001749D4" w:rsidP="001749D4">
      <w:pPr>
        <w:pStyle w:val="StandardWeb"/>
      </w:pPr>
      <w:r>
        <w:t>Die Antwort wird in M3 sehr einfach:</w:t>
      </w:r>
    </w:p>
    <w:p w:rsidR="001749D4" w:rsidRDefault="001749D4" w:rsidP="001749D4">
      <w:pPr>
        <w:pStyle w:val="StandardWeb"/>
      </w:pPr>
      <w:r>
        <w:rPr>
          <w:rStyle w:val="Fett"/>
        </w:rPr>
        <w:t>Weil Matrixmultiplikation die Komposition linearer Abbildungen darstellen muss.</w:t>
      </w:r>
    </w:p>
    <w:p w:rsidR="001749D4" w:rsidRDefault="001749D4" w:rsidP="001749D4">
      <w:pPr>
        <w:pStyle w:val="StandardWeb"/>
      </w:pPr>
      <w:r>
        <w:t>Angenommen:</w:t>
      </w:r>
    </w:p>
    <w:p w:rsidR="001749D4" w:rsidRDefault="001749D4" w:rsidP="001749D4">
      <w:pPr>
        <w:pStyle w:val="StandardWeb"/>
      </w:pPr>
      <w:r>
        <w:t>Die erste Abbildung führt von drei Eingangsgrößen zu fünf Zwischengrößen.</w:t>
      </w:r>
    </w:p>
    <w:p w:rsidR="001749D4" w:rsidRDefault="001749D4" w:rsidP="001749D4">
      <w:pPr>
        <w:pStyle w:val="StandardWeb"/>
      </w:pPr>
      <w:r>
        <w:t>Die zweite führt von diesen fünf Zwischengrößen zu zwei Ausgangsgrößen.</w:t>
      </w:r>
    </w:p>
    <w:p w:rsidR="001749D4" w:rsidRDefault="001749D4" w:rsidP="001749D4">
      <w:pPr>
        <w:pStyle w:val="StandardWeb"/>
      </w:pPr>
      <w:r>
        <w:t>Dann besitzt die erste Matrix fünf Zeilen und drei Spalten.</w:t>
      </w:r>
    </w:p>
    <w:p w:rsidR="001749D4" w:rsidRDefault="001749D4" w:rsidP="001749D4">
      <w:pPr>
        <w:pStyle w:val="StandardWeb"/>
      </w:pPr>
      <w:r>
        <w:t>Die zweite besitzt zwei Zeilen und fünf Spalten.</w:t>
      </w:r>
    </w:p>
    <w:p w:rsidR="001749D4" w:rsidRDefault="001749D4" w:rsidP="001749D4">
      <w:pPr>
        <w:pStyle w:val="StandardWeb"/>
      </w:pPr>
      <w:r>
        <w:t>Die fünf Zwischengrößen müssen genau zusammenpassen.</w:t>
      </w:r>
    </w:p>
    <w:p w:rsidR="001749D4" w:rsidRDefault="001749D4" w:rsidP="001749D4">
      <w:pPr>
        <w:pStyle w:val="StandardWeb"/>
      </w:pPr>
      <w:r>
        <w:t>Das Produkt ergibt schließlich eine Matrix mit:</w:t>
      </w:r>
    </w:p>
    <w:p w:rsidR="001749D4" w:rsidRDefault="001749D4" w:rsidP="001749D4">
      <w:pPr>
        <w:pStyle w:val="StandardWeb"/>
      </w:pPr>
      <w:r>
        <w:t>zwei Zeilen</w:t>
      </w:r>
    </w:p>
    <w:p w:rsidR="001749D4" w:rsidRDefault="001749D4" w:rsidP="001749D4">
      <w:pPr>
        <w:pStyle w:val="StandardWeb"/>
      </w:pPr>
      <w:r>
        <w:t>und drei Spalten.</w:t>
      </w:r>
    </w:p>
    <w:p w:rsidR="001749D4" w:rsidRDefault="001749D4" w:rsidP="001749D4">
      <w:pPr>
        <w:pStyle w:val="StandardWeb"/>
      </w:pPr>
      <w:r>
        <w:t>Sie beschreibt direkt die Gesamtabbildung vom ursprünglichen Eingang zum endgültigen Ausgang.</w:t>
      </w:r>
    </w:p>
    <w:p w:rsidR="001749D4" w:rsidRDefault="001749D4" w:rsidP="001749D4">
      <w:pPr>
        <w:pStyle w:val="StandardWeb"/>
      </w:pPr>
      <w:r>
        <w:t>Damit lautet die populärwissenschaftliche Bedeutung der Dimensionsregel:</w:t>
      </w:r>
    </w:p>
    <w:p w:rsidR="001749D4" w:rsidRDefault="001749D4" w:rsidP="001749D4">
      <w:pPr>
        <w:pStyle w:val="StandardWeb"/>
      </w:pPr>
      <w:r>
        <w:rPr>
          <w:rStyle w:val="Fett"/>
        </w:rPr>
        <w:t>Die interne Schnittstelle zweier Verarbeitungsschritte muss kompatibel sein.</w:t>
      </w:r>
    </w:p>
    <w:p w:rsidR="001749D4" w:rsidRDefault="001749D4" w:rsidP="001749D4">
      <w:r>
        <w:pict>
          <v:rect id="_x0000_i1036" style="width:0;height:1.5pt" o:hralign="center" o:hrstd="t" o:hr="t" fillcolor="#a0a0a0" stroked="f"/>
        </w:pict>
      </w:r>
    </w:p>
    <w:p w:rsidR="001749D4" w:rsidRDefault="001749D4" w:rsidP="001749D4">
      <w:pPr>
        <w:pStyle w:val="berschrift2"/>
      </w:pPr>
      <w:r>
        <w:t>12. Warum Matrixmultiplikation nicht kommutativ ist</w:t>
      </w:r>
    </w:p>
    <w:p w:rsidR="001749D4" w:rsidRDefault="001749D4" w:rsidP="001749D4">
      <w:pPr>
        <w:pStyle w:val="StandardWeb"/>
      </w:pPr>
      <w:r>
        <w:t>Ein praktisches Beispiel macht dies unmittelbar verständlich.</w:t>
      </w:r>
    </w:p>
    <w:p w:rsidR="001749D4" w:rsidRDefault="001749D4" w:rsidP="001749D4">
      <w:pPr>
        <w:pStyle w:val="StandardWeb"/>
      </w:pPr>
      <w:r>
        <w:t>Stellen wir uns zwei Operationen vor:</w:t>
      </w:r>
    </w:p>
    <w:p w:rsidR="001749D4" w:rsidRDefault="001749D4" w:rsidP="001749D4">
      <w:pPr>
        <w:pStyle w:val="StandardWeb"/>
      </w:pPr>
      <w:r>
        <w:t>Operation A dreht ein Objekt.</w:t>
      </w:r>
    </w:p>
    <w:p w:rsidR="001749D4" w:rsidRDefault="001749D4" w:rsidP="001749D4">
      <w:pPr>
        <w:pStyle w:val="StandardWeb"/>
      </w:pPr>
      <w:r>
        <w:lastRenderedPageBreak/>
        <w:t>Operation B streckt es nur in einer bestimmten Richtung.</w:t>
      </w:r>
    </w:p>
    <w:p w:rsidR="001749D4" w:rsidRDefault="001749D4" w:rsidP="001749D4">
      <w:pPr>
        <w:pStyle w:val="StandardWeb"/>
      </w:pPr>
      <w:r>
        <w:t>Führe ich zuerst die Streckung und danach die Drehung aus, entsteht im Allgemeinen ein anderes Ergebnis als bei umgekehrter Reihenfolge.</w:t>
      </w:r>
    </w:p>
    <w:p w:rsidR="001749D4" w:rsidRDefault="001749D4" w:rsidP="001749D4">
      <w:pPr>
        <w:pStyle w:val="StandardWeb"/>
      </w:pPr>
      <w:r>
        <w:t>Entsprechend gilt auch für Matrizen im Allgemeinen:</w:t>
      </w:r>
    </w:p>
    <w:p w:rsidR="001749D4" w:rsidRDefault="001749D4" w:rsidP="001749D4">
      <w:pPr>
        <w:pStyle w:val="StandardWeb"/>
      </w:pPr>
      <w:r>
        <w:t>A mal B ist nicht gleich B mal A.</w:t>
      </w:r>
    </w:p>
    <w:p w:rsidR="001749D4" w:rsidRDefault="001749D4" w:rsidP="001749D4">
      <w:pPr>
        <w:pStyle w:val="StandardWeb"/>
      </w:pPr>
      <w:r>
        <w:t>Das ist keine mathematische Unbequemlichkeit.</w:t>
      </w:r>
    </w:p>
    <w:p w:rsidR="001749D4" w:rsidRDefault="001749D4" w:rsidP="001749D4">
      <w:pPr>
        <w:pStyle w:val="StandardWeb"/>
      </w:pPr>
      <w:r>
        <w:t>Es ist die korrekte Abbildung der Tatsache, dass hintereinander ausgeführte Operationen eine Reihenfolge besitzen.</w:t>
      </w:r>
    </w:p>
    <w:p w:rsidR="001749D4" w:rsidRDefault="001749D4" w:rsidP="001749D4">
      <w:r>
        <w:pict>
          <v:rect id="_x0000_i1037" style="width:0;height:1.5pt" o:hralign="center" o:hrstd="t" o:hr="t" fillcolor="#a0a0a0" stroked="f"/>
        </w:pict>
      </w:r>
    </w:p>
    <w:p w:rsidR="001749D4" w:rsidRDefault="001749D4" w:rsidP="001749D4">
      <w:pPr>
        <w:pStyle w:val="berschrift2"/>
      </w:pPr>
      <w:r>
        <w:t>13. Die Einheitsmatrix – mathematisch „nichts verändern“</w:t>
      </w:r>
    </w:p>
    <w:p w:rsidR="001749D4" w:rsidRDefault="001749D4" w:rsidP="001749D4">
      <w:pPr>
        <w:pStyle w:val="StandardWeb"/>
      </w:pPr>
      <w:r>
        <w:t>In M1 gab es die Identitätsfunktion.</w:t>
      </w:r>
    </w:p>
    <w:p w:rsidR="001749D4" w:rsidRDefault="001749D4" w:rsidP="001749D4">
      <w:pPr>
        <w:pStyle w:val="StandardWeb"/>
      </w:pPr>
      <w:r>
        <w:t>In M3 besitzt sie nun eine Matrixdarstellung.</w:t>
      </w:r>
    </w:p>
    <w:p w:rsidR="001749D4" w:rsidRDefault="001749D4" w:rsidP="001749D4">
      <w:pPr>
        <w:pStyle w:val="StandardWeb"/>
      </w:pPr>
      <w:r>
        <w:t>Die Einheitsmatrix beschreibt die lineare Abbildung:</w:t>
      </w:r>
    </w:p>
    <w:p w:rsidR="001749D4" w:rsidRDefault="001749D4" w:rsidP="001749D4">
      <w:pPr>
        <w:pStyle w:val="StandardWeb"/>
      </w:pPr>
      <w:r>
        <w:t>Eingangsvektor hinein,</w:t>
      </w:r>
    </w:p>
    <w:p w:rsidR="001749D4" w:rsidRDefault="001749D4" w:rsidP="001749D4">
      <w:pPr>
        <w:pStyle w:val="StandardWeb"/>
      </w:pPr>
      <w:r>
        <w:t>derselbe Vektor wieder heraus.</w:t>
      </w:r>
    </w:p>
    <w:p w:rsidR="001749D4" w:rsidRDefault="001749D4" w:rsidP="001749D4">
      <w:pPr>
        <w:pStyle w:val="StandardWeb"/>
      </w:pPr>
      <w:r>
        <w:t>Technisch könnte man sie als idealen Durchgang ohne Veränderung verstehen.</w:t>
      </w:r>
    </w:p>
    <w:p w:rsidR="001749D4" w:rsidRDefault="001749D4" w:rsidP="001749D4">
      <w:pPr>
        <w:pStyle w:val="StandardWeb"/>
      </w:pPr>
      <w:r>
        <w:t>Bei einer Verarbeitungskette verhält sie sich neutral.</w:t>
      </w:r>
    </w:p>
    <w:p w:rsidR="001749D4" w:rsidRDefault="001749D4" w:rsidP="001749D4">
      <w:pPr>
        <w:pStyle w:val="StandardWeb"/>
      </w:pPr>
      <w:r>
        <w:t>Eine zusätzliche Multiplikation mit der Einheitsmatrix verändert das Ergebnis nicht.</w:t>
      </w:r>
    </w:p>
    <w:p w:rsidR="001749D4" w:rsidRDefault="001749D4" w:rsidP="001749D4">
      <w:r>
        <w:pict>
          <v:rect id="_x0000_i1038" style="width:0;height:1.5pt" o:hralign="center" o:hrstd="t" o:hr="t" fillcolor="#a0a0a0" stroked="f"/>
        </w:pict>
      </w:r>
    </w:p>
    <w:p w:rsidR="001749D4" w:rsidRDefault="001749D4" w:rsidP="001749D4">
      <w:pPr>
        <w:pStyle w:val="berschrift2"/>
      </w:pPr>
      <w:r>
        <w:t>14. Die inverse Matrix – einen linearen Schritt rückgängig machen</w:t>
      </w:r>
    </w:p>
    <w:p w:rsidR="001749D4" w:rsidRDefault="001749D4" w:rsidP="001749D4">
      <w:pPr>
        <w:pStyle w:val="berschrift3"/>
      </w:pPr>
      <w:r>
        <w:t>Stufe 1 – Anschauliche Vorstellung</w:t>
      </w:r>
    </w:p>
    <w:p w:rsidR="001749D4" w:rsidRDefault="001749D4" w:rsidP="001749D4">
      <w:pPr>
        <w:pStyle w:val="StandardWeb"/>
      </w:pPr>
      <w:r>
        <w:t>Manche linearen Abbildungen verlieren keine Information.</w:t>
      </w:r>
    </w:p>
    <w:p w:rsidR="001749D4" w:rsidRDefault="001749D4" w:rsidP="001749D4">
      <w:pPr>
        <w:pStyle w:val="StandardWeb"/>
      </w:pPr>
      <w:r>
        <w:t>Dann kann aus dem Ergebnis eindeutig auf den ursprünglichen Eingang zurückgeschlossen werden.</w:t>
      </w:r>
    </w:p>
    <w:p w:rsidR="001749D4" w:rsidRDefault="001749D4" w:rsidP="001749D4">
      <w:pPr>
        <w:pStyle w:val="StandardWeb"/>
      </w:pPr>
      <w:r>
        <w:t>Eine solche Abbildung ist invertierbar.</w:t>
      </w:r>
    </w:p>
    <w:p w:rsidR="001749D4" w:rsidRDefault="001749D4" w:rsidP="001749D4">
      <w:pPr>
        <w:pStyle w:val="berschrift3"/>
      </w:pPr>
      <w:r>
        <w:t>Stufe 2 – Mathematische Struktur</w:t>
      </w:r>
    </w:p>
    <w:p w:rsidR="001749D4" w:rsidRDefault="001749D4" w:rsidP="001749D4">
      <w:pPr>
        <w:pStyle w:val="StandardWeb"/>
      </w:pPr>
      <w:r>
        <w:lastRenderedPageBreak/>
        <w:t>Existiert eine inverse lineare Abbildung, existiert in einer Koordinatendarstellung eine inverse Matrix.</w:t>
      </w:r>
    </w:p>
    <w:p w:rsidR="001749D4" w:rsidRDefault="001749D4" w:rsidP="001749D4">
      <w:pPr>
        <w:pStyle w:val="StandardWeb"/>
      </w:pPr>
      <w:r>
        <w:t>Die Hin- und Rücktransformation ergeben zusammengesetzt die Identität.</w:t>
      </w:r>
    </w:p>
    <w:p w:rsidR="001749D4" w:rsidRDefault="001749D4" w:rsidP="001749D4">
      <w:pPr>
        <w:pStyle w:val="berschrift3"/>
      </w:pPr>
      <w:r>
        <w:t>Stufe 3 – Technikbeispiel</w:t>
      </w:r>
    </w:p>
    <w:p w:rsidR="001749D4" w:rsidRDefault="001749D4" w:rsidP="001749D4">
      <w:pPr>
        <w:pStyle w:val="StandardWeb"/>
      </w:pPr>
      <w:r>
        <w:t>Angenommen, mehrere Sensorsignale werden durch eine lineare Kalibrierung miteinander verrechnet.</w:t>
      </w:r>
    </w:p>
    <w:p w:rsidR="001749D4" w:rsidRDefault="001749D4" w:rsidP="001749D4">
      <w:pPr>
        <w:pStyle w:val="StandardWeb"/>
      </w:pPr>
      <w:r>
        <w:t>Ist die Kalibrierungsmatrix invertierbar, kann aus den kalibrierten Werten eindeutig auf die ursprünglichen Signale zurückgerechnet werden.</w:t>
      </w:r>
    </w:p>
    <w:p w:rsidR="001749D4" w:rsidRDefault="001749D4" w:rsidP="001749D4">
      <w:pPr>
        <w:pStyle w:val="berschrift3"/>
      </w:pPr>
      <w:r>
        <w:t>Praxisbeispiel Koordinatentransformation</w:t>
      </w:r>
    </w:p>
    <w:p w:rsidR="001749D4" w:rsidRDefault="001749D4" w:rsidP="001749D4">
      <w:pPr>
        <w:pStyle w:val="StandardWeb"/>
      </w:pPr>
      <w:r>
        <w:t>Ein Wechsel zwischen zwei vollständigen Koordinatensystemen muss in beide Richtungen möglich sein.</w:t>
      </w:r>
    </w:p>
    <w:p w:rsidR="001749D4" w:rsidRDefault="001749D4" w:rsidP="001749D4">
      <w:pPr>
        <w:pStyle w:val="StandardWeb"/>
      </w:pPr>
      <w:r>
        <w:t>Die zugehörige Basiswechselmatrix ist deshalb invertierbar.</w:t>
      </w:r>
    </w:p>
    <w:p w:rsidR="001749D4" w:rsidRDefault="001749D4" w:rsidP="001749D4">
      <w:pPr>
        <w:pStyle w:val="berschrift3"/>
      </w:pPr>
      <w:r>
        <w:t>Stufe 4 – Aussagegrenze</w:t>
      </w:r>
    </w:p>
    <w:p w:rsidR="001749D4" w:rsidRDefault="001749D4" w:rsidP="001749D4">
      <w:pPr>
        <w:pStyle w:val="StandardWeb"/>
      </w:pPr>
      <w:r>
        <w:t>Mathematische Invertierbarkeit bedeutet erneut nicht automatisch physikalische Reversibilität.</w:t>
      </w:r>
    </w:p>
    <w:p w:rsidR="001749D4" w:rsidRDefault="001749D4" w:rsidP="001749D4">
      <w:pPr>
        <w:pStyle w:val="StandardWeb"/>
      </w:pPr>
      <w:r>
        <w:t>Ein mathematisches Modell kann invertierbar sein, obwohl ein realer Prozess durch Reibung, Wärmeabgabe oder Informationsverlust praktisch nicht rückführbar ist.</w:t>
      </w:r>
    </w:p>
    <w:p w:rsidR="001749D4" w:rsidRDefault="001749D4" w:rsidP="001749D4">
      <w:r>
        <w:pict>
          <v:rect id="_x0000_i1039" style="width:0;height:1.5pt" o:hralign="center" o:hrstd="t" o:hr="t" fillcolor="#a0a0a0" stroked="f"/>
        </w:pict>
      </w:r>
    </w:p>
    <w:p w:rsidR="001749D4" w:rsidRDefault="001749D4" w:rsidP="001749D4">
      <w:pPr>
        <w:pStyle w:val="berschrift2"/>
      </w:pPr>
      <w:r>
        <w:t>15. Basiswechsel – dasselbe Objekt in einer anderen Sprache</w:t>
      </w:r>
    </w:p>
    <w:p w:rsidR="001749D4" w:rsidRDefault="001749D4" w:rsidP="001749D4">
      <w:pPr>
        <w:pStyle w:val="StandardWeb"/>
      </w:pPr>
      <w:r>
        <w:t>Dieser Abschnitt bildet eine direkte Fortsetzung der Koordinatenidee aus M2.</w:t>
      </w:r>
    </w:p>
    <w:p w:rsidR="001749D4" w:rsidRDefault="001749D4" w:rsidP="001749D4">
      <w:pPr>
        <w:pStyle w:val="StandardWeb"/>
      </w:pPr>
      <w:r>
        <w:t>Angenommen, ein Vektor wird bezüglich eines Koordinatensystems durch die Zahlen</w:t>
      </w:r>
    </w:p>
    <w:p w:rsidR="001749D4" w:rsidRDefault="001749D4" w:rsidP="001749D4">
      <w:pPr>
        <w:pStyle w:val="StandardWeb"/>
      </w:pPr>
      <w:r>
        <w:t>2, 3</w:t>
      </w:r>
    </w:p>
    <w:p w:rsidR="001749D4" w:rsidRDefault="001749D4" w:rsidP="001749D4">
      <w:pPr>
        <w:pStyle w:val="StandardWeb"/>
      </w:pPr>
      <w:r>
        <w:t>beschrieben.</w:t>
      </w:r>
    </w:p>
    <w:p w:rsidR="001749D4" w:rsidRDefault="001749D4" w:rsidP="001749D4">
      <w:pPr>
        <w:pStyle w:val="StandardWeb"/>
      </w:pPr>
      <w:r>
        <w:t>In einem gedrehten Koordinatensystem kann derselbe Vektor beispielsweise ganz andere Zahlen besitzen.</w:t>
      </w:r>
    </w:p>
    <w:p w:rsidR="001749D4" w:rsidRDefault="001749D4" w:rsidP="001749D4">
      <w:pPr>
        <w:pStyle w:val="StandardWeb"/>
      </w:pPr>
      <w:r>
        <w:t>Der Vektor selbst hat sich nicht bewegt.</w:t>
      </w:r>
    </w:p>
    <w:p w:rsidR="001749D4" w:rsidRDefault="001749D4" w:rsidP="001749D4">
      <w:pPr>
        <w:pStyle w:val="StandardWeb"/>
      </w:pPr>
      <w:r>
        <w:t>Nur seine Beschreibung wurde geändert.</w:t>
      </w:r>
    </w:p>
    <w:p w:rsidR="001749D4" w:rsidRDefault="001749D4" w:rsidP="001749D4">
      <w:pPr>
        <w:pStyle w:val="StandardWeb"/>
      </w:pPr>
      <w:r>
        <w:t>Die Basiswechselmatrix übersetzt zwischen diesen beiden Darstellungen.</w:t>
      </w:r>
    </w:p>
    <w:p w:rsidR="001749D4" w:rsidRDefault="001749D4" w:rsidP="001749D4">
      <w:pPr>
        <w:pStyle w:val="StandardWeb"/>
      </w:pPr>
      <w:r>
        <w:lastRenderedPageBreak/>
        <w:t xml:space="preserve">Damit kann man sie populärwissenschaftlich als eine Art </w:t>
      </w:r>
      <w:r>
        <w:rPr>
          <w:rStyle w:val="Fett"/>
        </w:rPr>
        <w:t>Übersetzungsmatrix zwischen zwei Koordinatensprachen</w:t>
      </w:r>
      <w:r>
        <w:t xml:space="preserve"> verstehen.</w:t>
      </w:r>
    </w:p>
    <w:p w:rsidR="001749D4" w:rsidRDefault="001749D4" w:rsidP="001749D4">
      <w:r>
        <w:pict>
          <v:rect id="_x0000_i1040" style="width:0;height:1.5pt" o:hralign="center" o:hrstd="t" o:hr="t" fillcolor="#a0a0a0" stroked="f"/>
        </w:pict>
      </w:r>
    </w:p>
    <w:p w:rsidR="001749D4" w:rsidRDefault="001749D4" w:rsidP="001749D4">
      <w:pPr>
        <w:pStyle w:val="berschrift2"/>
      </w:pPr>
      <w:r>
        <w:t>16. Basiswechsel als Darstellung der Identität</w:t>
      </w:r>
    </w:p>
    <w:p w:rsidR="001749D4" w:rsidRDefault="001749D4" w:rsidP="001749D4">
      <w:pPr>
        <w:pStyle w:val="StandardWeb"/>
      </w:pPr>
      <w:r>
        <w:t>Dieser zunächst abstrakt wirkende Gedanke ist besonders elegant.</w:t>
      </w:r>
    </w:p>
    <w:p w:rsidR="001749D4" w:rsidRDefault="001749D4" w:rsidP="001749D4">
      <w:pPr>
        <w:pStyle w:val="StandardWeb"/>
      </w:pPr>
      <w:r>
        <w:t>Beim Basiswechsel soll sich der Vektor überhaupt nicht verändern.</w:t>
      </w:r>
    </w:p>
    <w:p w:rsidR="001749D4" w:rsidRDefault="001749D4" w:rsidP="001749D4">
      <w:pPr>
        <w:pStyle w:val="StandardWeb"/>
      </w:pPr>
      <w:r>
        <w:t>Die zugrunde liegende abstrakte Abbildung ist deshalb schlicht:</w:t>
      </w:r>
    </w:p>
    <w:p w:rsidR="001749D4" w:rsidRDefault="001749D4" w:rsidP="001749D4">
      <w:pPr>
        <w:pStyle w:val="StandardWeb"/>
      </w:pPr>
      <w:r>
        <w:t>„Lass den Vektor unverändert.“</w:t>
      </w:r>
    </w:p>
    <w:p w:rsidR="001749D4" w:rsidRDefault="001749D4" w:rsidP="001749D4">
      <w:pPr>
        <w:pStyle w:val="StandardWeb"/>
      </w:pPr>
      <w:r>
        <w:t>Das ist die Identitätsabbildung.</w:t>
      </w:r>
    </w:p>
    <w:p w:rsidR="001749D4" w:rsidRDefault="001749D4" w:rsidP="001749D4">
      <w:pPr>
        <w:pStyle w:val="StandardWeb"/>
      </w:pPr>
      <w:r>
        <w:t>Nur die Eingangskoordinaten werden in einer anderen Basis gelesen als die Ausgangskoordinaten.</w:t>
      </w:r>
    </w:p>
    <w:p w:rsidR="001749D4" w:rsidRDefault="001749D4" w:rsidP="001749D4">
      <w:pPr>
        <w:pStyle w:val="StandardWeb"/>
      </w:pPr>
      <w:r>
        <w:t>Die Basiswechselmatrix ist damit nichts anderes als:</w:t>
      </w:r>
    </w:p>
    <w:p w:rsidR="001749D4" w:rsidRDefault="001749D4" w:rsidP="001749D4">
      <w:pPr>
        <w:pStyle w:val="StandardWeb"/>
      </w:pPr>
      <w:r>
        <w:rPr>
          <w:rStyle w:val="Fett"/>
        </w:rPr>
        <w:t>die Matrixdarstellung der Identitätsabbildung zwischen zwei verschiedenen Koordinatensystemen.</w:t>
      </w:r>
    </w:p>
    <w:p w:rsidR="001749D4" w:rsidRDefault="001749D4" w:rsidP="001749D4">
      <w:pPr>
        <w:pStyle w:val="StandardWeb"/>
      </w:pPr>
      <w:r>
        <w:t>Das erklärt unmittelbar:</w:t>
      </w:r>
    </w:p>
    <w:p w:rsidR="001749D4" w:rsidRDefault="001749D4" w:rsidP="001749D4">
      <w:pPr>
        <w:pStyle w:val="StandardWeb"/>
      </w:pPr>
      <w:r>
        <w:t>warum sie invertierbar sein muss,</w:t>
      </w:r>
    </w:p>
    <w:p w:rsidR="001749D4" w:rsidRDefault="001749D4" w:rsidP="001749D4">
      <w:pPr>
        <w:pStyle w:val="StandardWeb"/>
      </w:pPr>
      <w:r>
        <w:t>warum ihr Inverses den Rückwechsel beschreibt</w:t>
      </w:r>
    </w:p>
    <w:p w:rsidR="001749D4" w:rsidRDefault="001749D4" w:rsidP="001749D4">
      <w:pPr>
        <w:pStyle w:val="StandardWeb"/>
      </w:pPr>
      <w:r>
        <w:t>und</w:t>
      </w:r>
    </w:p>
    <w:p w:rsidR="001749D4" w:rsidRDefault="001749D4" w:rsidP="001749D4">
      <w:pPr>
        <w:pStyle w:val="StandardWeb"/>
      </w:pPr>
      <w:r>
        <w:t>warum mehrere Basiswechsel durch Matrixmultiplikation hintereinander ausgeführt werden können.</w:t>
      </w:r>
    </w:p>
    <w:p w:rsidR="001749D4" w:rsidRDefault="001749D4" w:rsidP="001749D4">
      <w:r>
        <w:pict>
          <v:rect id="_x0000_i1041" style="width:0;height:1.5pt" o:hralign="center" o:hrstd="t" o:hr="t" fillcolor="#a0a0a0" stroked="f"/>
        </w:pict>
      </w:r>
    </w:p>
    <w:p w:rsidR="001749D4" w:rsidRDefault="001749D4" w:rsidP="001749D4">
      <w:pPr>
        <w:pStyle w:val="berschrift2"/>
      </w:pPr>
      <w:r>
        <w:t>17. Ein Beispiel aus der Mechanik</w:t>
      </w:r>
    </w:p>
    <w:p w:rsidR="001749D4" w:rsidRDefault="001749D4" w:rsidP="001749D4">
      <w:pPr>
        <w:pStyle w:val="StandardWeb"/>
      </w:pPr>
      <w:r>
        <w:t>Ein Kraftvektor sei in einem fest mit der Werkhalle verbundenen Koordinatensystem bekannt.</w:t>
      </w:r>
    </w:p>
    <w:p w:rsidR="001749D4" w:rsidRDefault="001749D4" w:rsidP="001749D4">
      <w:pPr>
        <w:pStyle w:val="StandardWeb"/>
      </w:pPr>
      <w:r>
        <w:t>Nun wird dieselbe Kraft in einem Koordinatensystem beschrieben, das an einem Roboterarm befestigt ist.</w:t>
      </w:r>
    </w:p>
    <w:p w:rsidR="001749D4" w:rsidRDefault="001749D4" w:rsidP="001749D4">
      <w:pPr>
        <w:pStyle w:val="StandardWeb"/>
      </w:pPr>
      <w:r>
        <w:t>Die Zahlenwerte der Komponenten können sich ändern.</w:t>
      </w:r>
    </w:p>
    <w:p w:rsidR="001749D4" w:rsidRDefault="001749D4" w:rsidP="001749D4">
      <w:pPr>
        <w:pStyle w:val="StandardWeb"/>
      </w:pPr>
      <w:r>
        <w:t>Die physikalische Kraft ändert sich dadurch nicht.</w:t>
      </w:r>
    </w:p>
    <w:p w:rsidR="001749D4" w:rsidRDefault="001749D4" w:rsidP="001749D4">
      <w:pPr>
        <w:pStyle w:val="StandardWeb"/>
      </w:pPr>
      <w:r>
        <w:t>Das ist genau die Trennung:</w:t>
      </w:r>
    </w:p>
    <w:p w:rsidR="001749D4" w:rsidRDefault="001749D4" w:rsidP="001749D4">
      <w:pPr>
        <w:pStyle w:val="StandardWeb"/>
      </w:pPr>
      <w:r>
        <w:rPr>
          <w:rStyle w:val="Fett"/>
        </w:rPr>
        <w:lastRenderedPageBreak/>
        <w:t>abstrakter Vektor unverändert</w:t>
      </w:r>
    </w:p>
    <w:p w:rsidR="001749D4" w:rsidRDefault="001749D4" w:rsidP="001749D4">
      <w:pPr>
        <w:pStyle w:val="StandardWeb"/>
      </w:pPr>
      <w:r>
        <w:t>gegenüber</w:t>
      </w:r>
    </w:p>
    <w:p w:rsidR="001749D4" w:rsidRDefault="001749D4" w:rsidP="001749D4">
      <w:pPr>
        <w:pStyle w:val="StandardWeb"/>
      </w:pPr>
      <w:r>
        <w:rPr>
          <w:rStyle w:val="Fett"/>
        </w:rPr>
        <w:t>Koordinatendarstellung verändert</w:t>
      </w:r>
      <w:r>
        <w:t>.</w:t>
      </w:r>
    </w:p>
    <w:p w:rsidR="001749D4" w:rsidRDefault="001749D4" w:rsidP="001749D4">
      <w:r>
        <w:pict>
          <v:rect id="_x0000_i1042" style="width:0;height:1.5pt" o:hralign="center" o:hrstd="t" o:hr="t" fillcolor="#a0a0a0" stroked="f"/>
        </w:pict>
      </w:r>
    </w:p>
    <w:p w:rsidR="001749D4" w:rsidRDefault="001749D4" w:rsidP="001749D4">
      <w:pPr>
        <w:pStyle w:val="berschrift2"/>
      </w:pPr>
      <w:r>
        <w:t>18. Ein Beispiel aus der Navigation</w:t>
      </w:r>
    </w:p>
    <w:p w:rsidR="001749D4" w:rsidRDefault="001749D4" w:rsidP="001749D4">
      <w:pPr>
        <w:pStyle w:val="StandardWeb"/>
      </w:pPr>
      <w:r>
        <w:t>Ein Fahrzeug kann seine Geschwindigkeit bezüglich verschiedener Bezugssysteme beschreiben.</w:t>
      </w:r>
    </w:p>
    <w:p w:rsidR="001749D4" w:rsidRDefault="001749D4" w:rsidP="001749D4">
      <w:pPr>
        <w:pStyle w:val="StandardWeb"/>
      </w:pPr>
      <w:r>
        <w:t>Ein lokales Fahrzeugkoordinatensystem kann eine Achse in Fahrtrichtung besitzen.</w:t>
      </w:r>
    </w:p>
    <w:p w:rsidR="001749D4" w:rsidRDefault="001749D4" w:rsidP="001749D4">
      <w:pPr>
        <w:pStyle w:val="StandardWeb"/>
      </w:pPr>
      <w:r>
        <w:t>Ein globales Koordinatensystem kann sich an Nord und Ost orientieren.</w:t>
      </w:r>
    </w:p>
    <w:p w:rsidR="001749D4" w:rsidRDefault="001749D4" w:rsidP="001749D4">
      <w:pPr>
        <w:pStyle w:val="StandardWeb"/>
      </w:pPr>
      <w:r>
        <w:t>Eine Geschwindigkeit kann in beiden Systemen dargestellt werden.</w:t>
      </w:r>
    </w:p>
    <w:p w:rsidR="001749D4" w:rsidRDefault="001749D4" w:rsidP="001749D4">
      <w:pPr>
        <w:pStyle w:val="StandardWeb"/>
      </w:pPr>
      <w:r>
        <w:t>Der Geschwindigkeitsvektor bleibt derselbe.</w:t>
      </w:r>
    </w:p>
    <w:p w:rsidR="001749D4" w:rsidRDefault="001749D4" w:rsidP="001749D4">
      <w:pPr>
        <w:pStyle w:val="StandardWeb"/>
      </w:pPr>
      <w:r>
        <w:t>Nur seine Komponenten ändern sich.</w:t>
      </w:r>
    </w:p>
    <w:p w:rsidR="001749D4" w:rsidRDefault="001749D4" w:rsidP="001749D4">
      <w:pPr>
        <w:pStyle w:val="StandardWeb"/>
      </w:pPr>
      <w:r>
        <w:t>Ein Basiswechsel verbindet beide Beschreibungen.</w:t>
      </w:r>
    </w:p>
    <w:p w:rsidR="001749D4" w:rsidRDefault="001749D4" w:rsidP="001749D4">
      <w:r>
        <w:pict>
          <v:rect id="_x0000_i1043" style="width:0;height:1.5pt" o:hralign="center" o:hrstd="t" o:hr="t" fillcolor="#a0a0a0" stroked="f"/>
        </w:pict>
      </w:r>
    </w:p>
    <w:p w:rsidR="001749D4" w:rsidRDefault="001749D4" w:rsidP="001749D4">
      <w:pPr>
        <w:pStyle w:val="berschrift2"/>
      </w:pPr>
      <w:r>
        <w:t>19. Wie sich eine Matrix bei Basiswechsel verändert</w:t>
      </w:r>
    </w:p>
    <w:p w:rsidR="001749D4" w:rsidRDefault="001749D4" w:rsidP="001749D4">
      <w:pPr>
        <w:pStyle w:val="StandardWeb"/>
      </w:pPr>
      <w:r>
        <w:t>Wenn nicht nur ein einzelner Vektor, sondern eine ganze lineare Abbildung betrachtet wird, müssen Eingangs- und Ausgangskoordinaten entsprechend umgerechnet werden.</w:t>
      </w:r>
    </w:p>
    <w:p w:rsidR="001749D4" w:rsidRDefault="001749D4" w:rsidP="001749D4">
      <w:pPr>
        <w:pStyle w:val="StandardWeb"/>
      </w:pPr>
      <w:r>
        <w:t>Dadurch kann dieselbe abstrakte lineare Abbildung in zwei verschiedenen Koordinatensystemen durch unterschiedliche Matrizen beschrieben werden.</w:t>
      </w:r>
    </w:p>
    <w:p w:rsidR="001749D4" w:rsidRDefault="001749D4" w:rsidP="001749D4">
      <w:pPr>
        <w:pStyle w:val="StandardWeb"/>
      </w:pPr>
      <w:r>
        <w:t>Das ist für technische Anwendungen sehr wichtig.</w:t>
      </w:r>
    </w:p>
    <w:p w:rsidR="001749D4" w:rsidRDefault="001749D4" w:rsidP="001749D4">
      <w:pPr>
        <w:pStyle w:val="StandardWeb"/>
      </w:pPr>
      <w:r>
        <w:t>Ein Regelalgorithmus,</w:t>
      </w:r>
    </w:p>
    <w:p w:rsidR="001749D4" w:rsidRDefault="001749D4" w:rsidP="001749D4">
      <w:pPr>
        <w:pStyle w:val="StandardWeb"/>
      </w:pPr>
      <w:r>
        <w:t>eine mechanische Transformation,</w:t>
      </w:r>
    </w:p>
    <w:p w:rsidR="001749D4" w:rsidRDefault="001749D4" w:rsidP="001749D4">
      <w:pPr>
        <w:pStyle w:val="StandardWeb"/>
      </w:pPr>
      <w:r>
        <w:t>eine elektrische Kopplung</w:t>
      </w:r>
    </w:p>
    <w:p w:rsidR="001749D4" w:rsidRDefault="001749D4" w:rsidP="001749D4">
      <w:pPr>
        <w:pStyle w:val="StandardWeb"/>
      </w:pPr>
      <w:r>
        <w:t>oder eine geometrische Operation</w:t>
      </w:r>
    </w:p>
    <w:p w:rsidR="001749D4" w:rsidRDefault="001749D4" w:rsidP="001749D4">
      <w:pPr>
        <w:pStyle w:val="StandardWeb"/>
      </w:pPr>
      <w:r>
        <w:t>kann in verschiedenen Koordinatensystemen völlig unterschiedliche Matrixeinträge besitzen.</w:t>
      </w:r>
    </w:p>
    <w:p w:rsidR="001749D4" w:rsidRDefault="001749D4" w:rsidP="001749D4">
      <w:pPr>
        <w:pStyle w:val="StandardWeb"/>
      </w:pPr>
      <w:r>
        <w:t>Das System selbst ist dadurch nicht zu einem anderen System geworden.</w:t>
      </w:r>
    </w:p>
    <w:p w:rsidR="001749D4" w:rsidRDefault="001749D4" w:rsidP="001749D4">
      <w:pPr>
        <w:pStyle w:val="StandardWeb"/>
      </w:pPr>
      <w:r>
        <w:t>Nur seine Darstellung hat sich geändert.</w:t>
      </w:r>
    </w:p>
    <w:p w:rsidR="001749D4" w:rsidRDefault="001749D4" w:rsidP="001749D4">
      <w:r>
        <w:lastRenderedPageBreak/>
        <w:pict>
          <v:rect id="_x0000_i1044" style="width:0;height:1.5pt" o:hralign="center" o:hrstd="t" o:hr="t" fillcolor="#a0a0a0" stroked="f"/>
        </w:pict>
      </w:r>
    </w:p>
    <w:p w:rsidR="001749D4" w:rsidRDefault="001749D4" w:rsidP="001749D4">
      <w:pPr>
        <w:pStyle w:val="berschrift2"/>
      </w:pPr>
      <w:r>
        <w:t>20. Endomorphismen – wenn Ausgangs- und Zielraum derselbe Raum sind</w:t>
      </w:r>
    </w:p>
    <w:p w:rsidR="001749D4" w:rsidRDefault="001749D4" w:rsidP="001749D4">
      <w:pPr>
        <w:pStyle w:val="StandardWeb"/>
      </w:pPr>
      <w:r>
        <w:t>Eine besondere Situation entsteht, wenn eine lineare Abbildung einen Vektorraum wieder auf denselben Vektorraum abbildet.</w:t>
      </w:r>
    </w:p>
    <w:p w:rsidR="001749D4" w:rsidRDefault="001749D4" w:rsidP="001749D4">
      <w:pPr>
        <w:pStyle w:val="StandardWeb"/>
      </w:pPr>
      <w:r>
        <w:t>Eine solche Abbildung heißt Endomorphismus.</w:t>
      </w:r>
    </w:p>
    <w:p w:rsidR="001749D4" w:rsidRDefault="001749D4" w:rsidP="001749D4">
      <w:pPr>
        <w:pStyle w:val="StandardWeb"/>
      </w:pPr>
      <w:r>
        <w:t>Anschaulich kann dies beispielsweise bedeuten:</w:t>
      </w:r>
    </w:p>
    <w:p w:rsidR="001749D4" w:rsidRDefault="001749D4" w:rsidP="001749D4">
      <w:pPr>
        <w:pStyle w:val="StandardWeb"/>
      </w:pPr>
      <w:r>
        <w:t>Ein Zustand wird verändert, bleibt aber ein Zustand derselben Art.</w:t>
      </w:r>
    </w:p>
    <w:p w:rsidR="001749D4" w:rsidRDefault="001749D4" w:rsidP="001749D4">
      <w:pPr>
        <w:pStyle w:val="StandardWeb"/>
      </w:pPr>
      <w:r>
        <w:t>Ein dreidimensionaler Kraftvektor wird in einen anderen dreidimensionalen Kraftvektor überführt.</w:t>
      </w:r>
    </w:p>
    <w:p w:rsidR="001749D4" w:rsidRDefault="001749D4" w:rsidP="001749D4">
      <w:pPr>
        <w:pStyle w:val="StandardWeb"/>
      </w:pPr>
      <w:r>
        <w:t>Ein Bildsignal wird durch eine lineare Filteroperation in ein neues Signal derselben Struktur überführt.</w:t>
      </w:r>
    </w:p>
    <w:p w:rsidR="001749D4" w:rsidRDefault="001749D4" w:rsidP="001749D4">
      <w:pPr>
        <w:pStyle w:val="StandardWeb"/>
      </w:pPr>
      <w:r>
        <w:t>Ein Zustandsvektor wird innerhalb desselben Zustandsraums weiterverarbeitet.</w:t>
      </w:r>
    </w:p>
    <w:p w:rsidR="001749D4" w:rsidRDefault="001749D4" w:rsidP="001749D4">
      <w:pPr>
        <w:pStyle w:val="StandardWeb"/>
      </w:pPr>
      <w:r>
        <w:t>Dieser Spezialfall ist für die folgenden Begriffe besonders wichtig.</w:t>
      </w:r>
    </w:p>
    <w:p w:rsidR="001749D4" w:rsidRDefault="001749D4" w:rsidP="001749D4">
      <w:r>
        <w:pict>
          <v:rect id="_x0000_i1045" style="width:0;height:1.5pt" o:hralign="center" o:hrstd="t" o:hr="t" fillcolor="#a0a0a0" stroked="f"/>
        </w:pict>
      </w:r>
    </w:p>
    <w:p w:rsidR="001749D4" w:rsidRDefault="001749D4" w:rsidP="001749D4">
      <w:pPr>
        <w:pStyle w:val="berschrift2"/>
      </w:pPr>
      <w:r>
        <w:t>21. Ähnliche Matrizen – verschiedene Beschreibungen derselben linearen Wirkung</w:t>
      </w:r>
    </w:p>
    <w:p w:rsidR="001749D4" w:rsidRDefault="001749D4" w:rsidP="001749D4">
      <w:pPr>
        <w:pStyle w:val="StandardWeb"/>
      </w:pPr>
      <w:r>
        <w:t>Wenn derselbe Endomorphismus bezüglich zweier verschiedener Basen dargestellt wird, entstehen im Allgemeinen zwei verschiedene Matrizen.</w:t>
      </w:r>
    </w:p>
    <w:p w:rsidR="001749D4" w:rsidRDefault="001749D4" w:rsidP="001749D4">
      <w:pPr>
        <w:pStyle w:val="StandardWeb"/>
      </w:pPr>
      <w:r>
        <w:t>Diese Matrizen heißen ähnlich.</w:t>
      </w:r>
    </w:p>
    <w:p w:rsidR="001749D4" w:rsidRDefault="001749D4" w:rsidP="001749D4">
      <w:pPr>
        <w:pStyle w:val="StandardWeb"/>
      </w:pPr>
      <w:r>
        <w:t>Das bedeutet populärwissenschaftlich:</w:t>
      </w:r>
    </w:p>
    <w:p w:rsidR="001749D4" w:rsidRDefault="001749D4" w:rsidP="001749D4">
      <w:pPr>
        <w:pStyle w:val="StandardWeb"/>
      </w:pPr>
      <w:r>
        <w:rPr>
          <w:rStyle w:val="Fett"/>
        </w:rPr>
        <w:t>Sie sehen unterschiedlich aus, beschreiben aber dieselbe abstrakte lineare Operation in unterschiedlichen Koordinatensystemen.</w:t>
      </w:r>
    </w:p>
    <w:p w:rsidR="001749D4" w:rsidRDefault="001749D4" w:rsidP="001749D4">
      <w:pPr>
        <w:pStyle w:val="StandardWeb"/>
      </w:pPr>
      <w:r>
        <w:t>Damit ist Ähnlichkeit kein zufälliger Zusammenhang zweier Zahlentabellen.</w:t>
      </w:r>
    </w:p>
    <w:p w:rsidR="001749D4" w:rsidRDefault="001749D4" w:rsidP="001749D4">
      <w:pPr>
        <w:pStyle w:val="StandardWeb"/>
      </w:pPr>
      <w:r>
        <w:t>Sie besitzt eine klare inhaltliche Bedeutung.</w:t>
      </w:r>
    </w:p>
    <w:p w:rsidR="001749D4" w:rsidRDefault="001749D4" w:rsidP="001749D4">
      <w:r>
        <w:pict>
          <v:rect id="_x0000_i1046" style="width:0;height:1.5pt" o:hralign="center" o:hrstd="t" o:hr="t" fillcolor="#a0a0a0" stroked="f"/>
        </w:pict>
      </w:r>
    </w:p>
    <w:p w:rsidR="001749D4" w:rsidRDefault="001749D4" w:rsidP="001749D4">
      <w:pPr>
        <w:pStyle w:val="berschrift2"/>
      </w:pPr>
      <w:r>
        <w:t>22. Ein technisches Beispiel für ähnliche Matrizen</w:t>
      </w:r>
    </w:p>
    <w:p w:rsidR="001749D4" w:rsidRDefault="001749D4" w:rsidP="001749D4">
      <w:pPr>
        <w:pStyle w:val="StandardWeb"/>
      </w:pPr>
      <w:r>
        <w:t>Angenommen, ein mechanisches System wird in zwei verschiedenen Koordinatensystemen modelliert.</w:t>
      </w:r>
    </w:p>
    <w:p w:rsidR="001749D4" w:rsidRDefault="001749D4" w:rsidP="001749D4">
      <w:pPr>
        <w:pStyle w:val="StandardWeb"/>
      </w:pPr>
      <w:r>
        <w:lastRenderedPageBreak/>
        <w:t>Ein Ingenieur verwendet Achsen entlang des Maschinengehäuses.</w:t>
      </w:r>
    </w:p>
    <w:p w:rsidR="001749D4" w:rsidRDefault="001749D4" w:rsidP="001749D4">
      <w:pPr>
        <w:pStyle w:val="StandardWeb"/>
      </w:pPr>
      <w:r>
        <w:t>Ein anderer verwendet Achsen entlang eines beweglichen Bauteils.</w:t>
      </w:r>
    </w:p>
    <w:p w:rsidR="001749D4" w:rsidRDefault="001749D4" w:rsidP="001749D4">
      <w:pPr>
        <w:pStyle w:val="StandardWeb"/>
      </w:pPr>
      <w:r>
        <w:t>Beide beschreiben denselben linearen Zusammenhang.</w:t>
      </w:r>
    </w:p>
    <w:p w:rsidR="001749D4" w:rsidRDefault="001749D4" w:rsidP="001749D4">
      <w:pPr>
        <w:pStyle w:val="StandardWeb"/>
      </w:pPr>
      <w:r>
        <w:t>Die Matrizen können verschieden aussehen.</w:t>
      </w:r>
    </w:p>
    <w:p w:rsidR="001749D4" w:rsidRDefault="001749D4" w:rsidP="001749D4">
      <w:pPr>
        <w:pStyle w:val="StandardWeb"/>
      </w:pPr>
      <w:r>
        <w:t>Wenn beide lediglich verschiedene Basisdarstellungen desselben Endomorphismus sind, gehören sie zur selben Ähnlichkeitsklasse.</w:t>
      </w:r>
    </w:p>
    <w:p w:rsidR="001749D4" w:rsidRDefault="001749D4" w:rsidP="001749D4">
      <w:pPr>
        <w:pStyle w:val="StandardWeb"/>
      </w:pPr>
      <w:r>
        <w:t>Damit entsteht eine wichtige wissenschaftliche Frage:</w:t>
      </w:r>
    </w:p>
    <w:p w:rsidR="001749D4" w:rsidRDefault="001749D4" w:rsidP="001749D4">
      <w:pPr>
        <w:pStyle w:val="StandardWeb"/>
      </w:pPr>
      <w:r>
        <w:rPr>
          <w:rStyle w:val="Fett"/>
        </w:rPr>
        <w:t>Welche Eigenschaften hängen nur von der gewählten Darstellung ab – und welche gehören tatsächlich zum System selbst?</w:t>
      </w:r>
    </w:p>
    <w:p w:rsidR="001749D4" w:rsidRDefault="001749D4" w:rsidP="001749D4">
      <w:r>
        <w:pict>
          <v:rect id="_x0000_i1047" style="width:0;height:1.5pt" o:hralign="center" o:hrstd="t" o:hr="t" fillcolor="#a0a0a0" stroked="f"/>
        </w:pict>
      </w:r>
    </w:p>
    <w:p w:rsidR="001749D4" w:rsidRDefault="001749D4" w:rsidP="001749D4">
      <w:pPr>
        <w:pStyle w:val="berschrift2"/>
      </w:pPr>
      <w:r>
        <w:t>23. Darstellungsabhängige und darstellungsunabhängige Eigenschaften</w:t>
      </w:r>
    </w:p>
    <w:p w:rsidR="001749D4" w:rsidRDefault="001749D4" w:rsidP="001749D4">
      <w:pPr>
        <w:pStyle w:val="StandardWeb"/>
      </w:pPr>
      <w:r>
        <w:t>Ein einzelner Matrixeintrag kann sich bei Basiswechsel vollständig verändern.</w:t>
      </w:r>
    </w:p>
    <w:p w:rsidR="001749D4" w:rsidRDefault="001749D4" w:rsidP="001749D4">
      <w:pPr>
        <w:pStyle w:val="StandardWeb"/>
      </w:pPr>
      <w:r>
        <w:t>Auch ganze Zeilen und Spalten können ganz anders aussehen.</w:t>
      </w:r>
    </w:p>
    <w:p w:rsidR="001749D4" w:rsidRDefault="001749D4" w:rsidP="001749D4">
      <w:pPr>
        <w:pStyle w:val="StandardWeb"/>
      </w:pPr>
      <w:r>
        <w:t>Eine solche Zahl darf deshalb nicht ohne Weiteres als fundamentale Eigenschaft des zugrunde liegenden Systems interpretiert werden.</w:t>
      </w:r>
    </w:p>
    <w:p w:rsidR="001749D4" w:rsidRDefault="001749D4" w:rsidP="001749D4">
      <w:pPr>
        <w:pStyle w:val="StandardWeb"/>
      </w:pPr>
      <w:r>
        <w:t>Interessanter sind Eigenschaften, die bei jedem Basiswechsel erhalten bleiben.</w:t>
      </w:r>
    </w:p>
    <w:p w:rsidR="001749D4" w:rsidRDefault="001749D4" w:rsidP="001749D4">
      <w:pPr>
        <w:pStyle w:val="StandardWeb"/>
      </w:pPr>
      <w:r>
        <w:t>Solche Größen können als Eigenschaften der abstrakten linearen Struktur verstanden werden.</w:t>
      </w:r>
    </w:p>
    <w:p w:rsidR="001749D4" w:rsidRDefault="001749D4" w:rsidP="001749D4">
      <w:pPr>
        <w:pStyle w:val="StandardWeb"/>
      </w:pPr>
      <w:r>
        <w:t>Genau an dieser Stelle bereitet M3 die spätere Eigenwerttheorie vor.</w:t>
      </w:r>
    </w:p>
    <w:p w:rsidR="001749D4" w:rsidRDefault="001749D4" w:rsidP="001749D4">
      <w:pPr>
        <w:pStyle w:val="StandardWeb"/>
      </w:pPr>
      <w:r>
        <w:t>Eigenwerte werden erst in M5 eingeführt.</w:t>
      </w:r>
    </w:p>
    <w:p w:rsidR="001749D4" w:rsidRDefault="001749D4" w:rsidP="001749D4">
      <w:pPr>
        <w:pStyle w:val="StandardWeb"/>
      </w:pPr>
      <w:r>
        <w:t>M3 schafft jedoch bereits die entscheidende Voraussetzung:</w:t>
      </w:r>
    </w:p>
    <w:p w:rsidR="001749D4" w:rsidRDefault="001749D4" w:rsidP="001749D4">
      <w:pPr>
        <w:pStyle w:val="StandardWeb"/>
      </w:pPr>
      <w:r>
        <w:t>die Trennung zwischen</w:t>
      </w:r>
    </w:p>
    <w:p w:rsidR="001749D4" w:rsidRDefault="001749D4" w:rsidP="001749D4">
      <w:pPr>
        <w:pStyle w:val="StandardWeb"/>
      </w:pPr>
      <w:r>
        <w:rPr>
          <w:rStyle w:val="Fett"/>
        </w:rPr>
        <w:t>einer konkreten Matrix</w:t>
      </w:r>
    </w:p>
    <w:p w:rsidR="001749D4" w:rsidRDefault="001749D4" w:rsidP="001749D4">
      <w:pPr>
        <w:pStyle w:val="StandardWeb"/>
      </w:pPr>
      <w:r>
        <w:t>und</w:t>
      </w:r>
    </w:p>
    <w:p w:rsidR="001749D4" w:rsidRDefault="001749D4" w:rsidP="001749D4">
      <w:pPr>
        <w:pStyle w:val="StandardWeb"/>
      </w:pPr>
      <w:r>
        <w:rPr>
          <w:rStyle w:val="Fett"/>
        </w:rPr>
        <w:t>der linearen Struktur hinter allen ähnlichen Matrixdarstellungen</w:t>
      </w:r>
      <w:r>
        <w:t>.</w:t>
      </w:r>
    </w:p>
    <w:p w:rsidR="001749D4" w:rsidRDefault="001749D4" w:rsidP="001749D4">
      <w:r>
        <w:pict>
          <v:rect id="_x0000_i1048" style="width:0;height:1.5pt" o:hralign="center" o:hrstd="t" o:hr="t" fillcolor="#a0a0a0" stroked="f"/>
        </w:pict>
      </w:r>
    </w:p>
    <w:p w:rsidR="001749D4" w:rsidRDefault="001749D4" w:rsidP="001749D4">
      <w:pPr>
        <w:pStyle w:val="berschrift2"/>
      </w:pPr>
      <w:r>
        <w:t>24. Die Determinante – eine Zahl für die Gesamtwirkung einer quadratischen Matrix</w:t>
      </w:r>
    </w:p>
    <w:p w:rsidR="001749D4" w:rsidRDefault="001749D4" w:rsidP="001749D4">
      <w:pPr>
        <w:pStyle w:val="berschrift3"/>
      </w:pPr>
      <w:r>
        <w:lastRenderedPageBreak/>
        <w:t>Stufe 1 – Anschauliche Vorstellung</w:t>
      </w:r>
    </w:p>
    <w:p w:rsidR="001749D4" w:rsidRDefault="001749D4" w:rsidP="001749D4">
      <w:pPr>
        <w:pStyle w:val="StandardWeb"/>
      </w:pPr>
      <w:r>
        <w:t>Nach all diesen Schritten entsteht die Frage:</w:t>
      </w:r>
    </w:p>
    <w:p w:rsidR="001749D4" w:rsidRDefault="001749D4" w:rsidP="001749D4">
      <w:pPr>
        <w:pStyle w:val="StandardWeb"/>
      </w:pPr>
      <w:r>
        <w:t>Kann ich einer quadratischen Matrix eine einzige Zahl zuordnen, die etwas Wesentliches über ihre lineare Gesamtwirkung aussagt?</w:t>
      </w:r>
    </w:p>
    <w:p w:rsidR="001749D4" w:rsidRDefault="001749D4" w:rsidP="001749D4">
      <w:pPr>
        <w:pStyle w:val="StandardWeb"/>
      </w:pPr>
      <w:r>
        <w:t>Genau diese Rolle übernimmt die Determinante.</w:t>
      </w:r>
    </w:p>
    <w:p w:rsidR="001749D4" w:rsidRDefault="001749D4" w:rsidP="001749D4">
      <w:pPr>
        <w:pStyle w:val="berschrift3"/>
      </w:pPr>
      <w:r>
        <w:t>Stufe 2 – Mathematische Struktur</w:t>
      </w:r>
    </w:p>
    <w:p w:rsidR="001749D4" w:rsidRDefault="001749D4" w:rsidP="001749D4">
      <w:pPr>
        <w:pStyle w:val="StandardWeb"/>
      </w:pPr>
      <w:r>
        <w:t>Die Determinante ist eine skalare Größe einer quadratischen Matrix.</w:t>
      </w:r>
    </w:p>
    <w:p w:rsidR="001749D4" w:rsidRDefault="001749D4" w:rsidP="001749D4">
      <w:pPr>
        <w:pStyle w:val="StandardWeb"/>
      </w:pPr>
      <w:r>
        <w:t>In M3 wird sie nicht lediglich als Rechenformel eingeführt.</w:t>
      </w:r>
    </w:p>
    <w:p w:rsidR="001749D4" w:rsidRDefault="001749D4" w:rsidP="001749D4">
      <w:pPr>
        <w:pStyle w:val="StandardWeb"/>
      </w:pPr>
      <w:r>
        <w:t>Sie wird durch grundlegende Eigenschaften charakterisiert:</w:t>
      </w:r>
    </w:p>
    <w:p w:rsidR="001749D4" w:rsidRDefault="001749D4" w:rsidP="001749D4">
      <w:pPr>
        <w:pStyle w:val="StandardWeb"/>
      </w:pPr>
      <w:r>
        <w:t>Multilinearität,</w:t>
      </w:r>
    </w:p>
    <w:p w:rsidR="001749D4" w:rsidRDefault="001749D4" w:rsidP="001749D4">
      <w:pPr>
        <w:pStyle w:val="StandardWeb"/>
      </w:pPr>
      <w:r>
        <w:t>Alternierung</w:t>
      </w:r>
    </w:p>
    <w:p w:rsidR="001749D4" w:rsidRDefault="001749D4" w:rsidP="001749D4">
      <w:pPr>
        <w:pStyle w:val="StandardWeb"/>
      </w:pPr>
      <w:r>
        <w:t>und Normierung an der Einheitsmatrix.</w:t>
      </w:r>
    </w:p>
    <w:p w:rsidR="001749D4" w:rsidRDefault="001749D4" w:rsidP="001749D4">
      <w:pPr>
        <w:pStyle w:val="StandardWeb"/>
      </w:pPr>
      <w:r>
        <w:t>Damit erhält die Determinante eine strukturelle Bedeutung.</w:t>
      </w:r>
    </w:p>
    <w:p w:rsidR="001749D4" w:rsidRDefault="001749D4" w:rsidP="001749D4">
      <w:pPr>
        <w:pStyle w:val="berschrift3"/>
      </w:pPr>
      <w:r>
        <w:t>Stufe 3 – Geometrisches Beispiel</w:t>
      </w:r>
    </w:p>
    <w:p w:rsidR="001749D4" w:rsidRDefault="001749D4" w:rsidP="001749D4">
      <w:pPr>
        <w:pStyle w:val="StandardWeb"/>
      </w:pPr>
      <w:r>
        <w:t>Im zweidimensionalen reellen Raum kann der Betrag der Determinante beschreiben, um welchen Faktor Flächen durch eine lineare Abbildung verändert werden.</w:t>
      </w:r>
    </w:p>
    <w:p w:rsidR="001749D4" w:rsidRDefault="001749D4" w:rsidP="001749D4">
      <w:pPr>
        <w:pStyle w:val="StandardWeb"/>
      </w:pPr>
      <w:r>
        <w:t>Eine Determinante von 2 bedeutet beispielsweise eine Verdopplung des orientierten Flächenmaßes.</w:t>
      </w:r>
    </w:p>
    <w:p w:rsidR="001749D4" w:rsidRDefault="001749D4" w:rsidP="001749D4">
      <w:pPr>
        <w:pStyle w:val="StandardWeb"/>
      </w:pPr>
      <w:r>
        <w:t>Eine Determinante von 0 bedeutet, dass eine ursprünglich zweidimensionale Fläche auf eine Struktur mit verschwindendem Flächeninhalt zusammengedrückt wird.</w:t>
      </w:r>
    </w:p>
    <w:p w:rsidR="001749D4" w:rsidRDefault="001749D4" w:rsidP="001749D4">
      <w:pPr>
        <w:pStyle w:val="berschrift3"/>
      </w:pPr>
      <w:r>
        <w:t>Stufe 4 – Aussagegrenze</w:t>
      </w:r>
    </w:p>
    <w:p w:rsidR="001749D4" w:rsidRDefault="001749D4" w:rsidP="001749D4">
      <w:pPr>
        <w:pStyle w:val="StandardWeb"/>
      </w:pPr>
      <w:r>
        <w:t>Diese anschauliche Flächen- oder Volumeninterpretation gilt besonders für reelle endlichdimensionale Räume.</w:t>
      </w:r>
    </w:p>
    <w:p w:rsidR="001749D4" w:rsidRDefault="001749D4" w:rsidP="001749D4">
      <w:pPr>
        <w:pStyle w:val="StandardWeb"/>
      </w:pPr>
      <w:r>
        <w:t>Die algebraische Determinante ist allgemeiner und nicht auf eine geometrische Vorstellung beschränkt.</w:t>
      </w:r>
    </w:p>
    <w:p w:rsidR="001749D4" w:rsidRDefault="001749D4" w:rsidP="001749D4">
      <w:r>
        <w:pict>
          <v:rect id="_x0000_i1049" style="width:0;height:1.5pt" o:hralign="center" o:hrstd="t" o:hr="t" fillcolor="#a0a0a0" stroked="f"/>
        </w:pict>
      </w:r>
    </w:p>
    <w:p w:rsidR="001749D4" w:rsidRDefault="001749D4" w:rsidP="001749D4">
      <w:pPr>
        <w:pStyle w:val="berschrift2"/>
      </w:pPr>
      <w:r>
        <w:t>25. Determinante in zwei Dimensionen – Fläche</w:t>
      </w:r>
    </w:p>
    <w:p w:rsidR="001749D4" w:rsidRDefault="001749D4" w:rsidP="001749D4">
      <w:pPr>
        <w:pStyle w:val="StandardWeb"/>
      </w:pPr>
      <w:r>
        <w:t>Nehmen wir zwei Vektoren in einer Ebene.</w:t>
      </w:r>
    </w:p>
    <w:p w:rsidR="001749D4" w:rsidRDefault="001749D4" w:rsidP="001749D4">
      <w:pPr>
        <w:pStyle w:val="StandardWeb"/>
      </w:pPr>
      <w:r>
        <w:lastRenderedPageBreak/>
        <w:t>Sie spannen ein Parallelogramm auf.</w:t>
      </w:r>
    </w:p>
    <w:p w:rsidR="001749D4" w:rsidRDefault="001749D4" w:rsidP="001749D4">
      <w:pPr>
        <w:pStyle w:val="StandardWeb"/>
      </w:pPr>
      <w:r>
        <w:t>Der Betrag ihrer Determinante gibt den Flächeninhalt dieses Parallelogramms an.</w:t>
      </w:r>
    </w:p>
    <w:p w:rsidR="001749D4" w:rsidRDefault="001749D4" w:rsidP="001749D4">
      <w:pPr>
        <w:pStyle w:val="StandardWeb"/>
      </w:pPr>
      <w:r>
        <w:t>Sind die beiden Vektoren linear abhängig, liegen sie auf derselben Richtung.</w:t>
      </w:r>
    </w:p>
    <w:p w:rsidR="001749D4" w:rsidRDefault="001749D4" w:rsidP="001749D4">
      <w:pPr>
        <w:pStyle w:val="StandardWeb"/>
      </w:pPr>
      <w:r>
        <w:t>Dann entsteht kein zweidimensionales Parallelogramm mehr.</w:t>
      </w:r>
    </w:p>
    <w:p w:rsidR="001749D4" w:rsidRDefault="001749D4" w:rsidP="001749D4">
      <w:pPr>
        <w:pStyle w:val="StandardWeb"/>
      </w:pPr>
      <w:r>
        <w:t>Die Fläche ist null.</w:t>
      </w:r>
    </w:p>
    <w:p w:rsidR="001749D4" w:rsidRDefault="001749D4" w:rsidP="001749D4">
      <w:pPr>
        <w:pStyle w:val="StandardWeb"/>
      </w:pPr>
      <w:r>
        <w:t>Entsprechend ist auch die Determinante null.</w:t>
      </w:r>
    </w:p>
    <w:p w:rsidR="001749D4" w:rsidRDefault="001749D4" w:rsidP="001749D4">
      <w:pPr>
        <w:pStyle w:val="StandardWeb"/>
      </w:pPr>
      <w:r>
        <w:t>Hier wird bereits anschaulich sichtbar, warum lineare Abhängigkeit und verschwindende Determinante zusammenhängen.</w:t>
      </w:r>
    </w:p>
    <w:p w:rsidR="001749D4" w:rsidRDefault="001749D4" w:rsidP="001749D4">
      <w:r>
        <w:pict>
          <v:rect id="_x0000_i1050" style="width:0;height:1.5pt" o:hralign="center" o:hrstd="t" o:hr="t" fillcolor="#a0a0a0" stroked="f"/>
        </w:pict>
      </w:r>
    </w:p>
    <w:p w:rsidR="001749D4" w:rsidRDefault="001749D4" w:rsidP="001749D4">
      <w:pPr>
        <w:pStyle w:val="berschrift2"/>
      </w:pPr>
      <w:r>
        <w:t>26. Determinante in drei Dimensionen – Volumen</w:t>
      </w:r>
    </w:p>
    <w:p w:rsidR="001749D4" w:rsidRDefault="001749D4" w:rsidP="001749D4">
      <w:pPr>
        <w:pStyle w:val="StandardWeb"/>
      </w:pPr>
      <w:r>
        <w:t>Drei Vektoren im dreidimensionalen Raum können einen räumlichen Körper aufspannen.</w:t>
      </w:r>
    </w:p>
    <w:p w:rsidR="001749D4" w:rsidRDefault="001749D4" w:rsidP="001749D4">
      <w:pPr>
        <w:pStyle w:val="StandardWeb"/>
      </w:pPr>
      <w:r>
        <w:t>Sind alle drei Richtungen unabhängig, entsteht ein Volumen.</w:t>
      </w:r>
    </w:p>
    <w:p w:rsidR="001749D4" w:rsidRDefault="001749D4" w:rsidP="001749D4">
      <w:pPr>
        <w:pStyle w:val="StandardWeb"/>
      </w:pPr>
      <w:r>
        <w:t>Liegt einer der Vektoren jedoch vollständig im von den anderen beiden aufgespannten Bereich, kollabiert der Körper.</w:t>
      </w:r>
    </w:p>
    <w:p w:rsidR="001749D4" w:rsidRDefault="001749D4" w:rsidP="001749D4">
      <w:pPr>
        <w:pStyle w:val="StandardWeb"/>
      </w:pPr>
      <w:r>
        <w:t>Sein Volumen wird null.</w:t>
      </w:r>
    </w:p>
    <w:p w:rsidR="001749D4" w:rsidRDefault="001749D4" w:rsidP="001749D4">
      <w:pPr>
        <w:pStyle w:val="StandardWeb"/>
      </w:pPr>
      <w:r>
        <w:t>Genau diese Situation spiegelt eine verschwindende Determinante wider.</w:t>
      </w:r>
    </w:p>
    <w:p w:rsidR="001749D4" w:rsidRDefault="001749D4" w:rsidP="001749D4">
      <w:pPr>
        <w:pStyle w:val="StandardWeb"/>
      </w:pPr>
      <w:r>
        <w:t>Damit verbindet die Determinante eine algebraische Aussage mit einer geometrisch sehr anschaulichen Vorstellung.</w:t>
      </w:r>
    </w:p>
    <w:p w:rsidR="001749D4" w:rsidRDefault="001749D4" w:rsidP="001749D4">
      <w:r>
        <w:pict>
          <v:rect id="_x0000_i1051" style="width:0;height:1.5pt" o:hralign="center" o:hrstd="t" o:hr="t" fillcolor="#a0a0a0" stroked="f"/>
        </w:pict>
      </w:r>
    </w:p>
    <w:p w:rsidR="001749D4" w:rsidRDefault="001749D4" w:rsidP="001749D4">
      <w:pPr>
        <w:pStyle w:val="berschrift2"/>
      </w:pPr>
      <w:r>
        <w:t>27. Das Vorzeichen der Determinante – Orientierung</w:t>
      </w:r>
    </w:p>
    <w:p w:rsidR="001749D4" w:rsidRDefault="001749D4" w:rsidP="001749D4">
      <w:pPr>
        <w:pStyle w:val="StandardWeb"/>
      </w:pPr>
      <w:r>
        <w:t>Bei reellen Vektorräumen enthält die Determinante nicht nur eine Aussage über die Größe einer Skalierung.</w:t>
      </w:r>
    </w:p>
    <w:p w:rsidR="001749D4" w:rsidRDefault="001749D4" w:rsidP="001749D4">
      <w:pPr>
        <w:pStyle w:val="StandardWeb"/>
      </w:pPr>
      <w:r>
        <w:t>Auch ihr Vorzeichen besitzt eine Bedeutung.</w:t>
      </w:r>
    </w:p>
    <w:p w:rsidR="001749D4" w:rsidRDefault="001749D4" w:rsidP="001749D4">
      <w:pPr>
        <w:pStyle w:val="StandardWeb"/>
      </w:pPr>
      <w:r>
        <w:t>Eine positive Determinante erhält die Orientierung.</w:t>
      </w:r>
    </w:p>
    <w:p w:rsidR="001749D4" w:rsidRDefault="001749D4" w:rsidP="001749D4">
      <w:pPr>
        <w:pStyle w:val="StandardWeb"/>
      </w:pPr>
      <w:r>
        <w:t>Eine negative Determinante kehrt die Orientierung um.</w:t>
      </w:r>
    </w:p>
    <w:p w:rsidR="001749D4" w:rsidRDefault="001749D4" w:rsidP="001749D4">
      <w:pPr>
        <w:pStyle w:val="StandardWeb"/>
      </w:pPr>
      <w:r>
        <w:t>Ein anschauliches Beispiel ist eine Spiegelung.</w:t>
      </w:r>
    </w:p>
    <w:p w:rsidR="001749D4" w:rsidRDefault="001749D4" w:rsidP="001749D4">
      <w:pPr>
        <w:pStyle w:val="StandardWeb"/>
      </w:pPr>
      <w:r>
        <w:t>Eine Spiegelung kann Größen erhalten und trotzdem die Orientierung umkehren.</w:t>
      </w:r>
    </w:p>
    <w:p w:rsidR="001749D4" w:rsidRDefault="001749D4" w:rsidP="001749D4">
      <w:pPr>
        <w:pStyle w:val="StandardWeb"/>
      </w:pPr>
      <w:r>
        <w:t>Eine entsprechende lineare Abbildung besitzt dann eine negative Determinante.</w:t>
      </w:r>
    </w:p>
    <w:p w:rsidR="001749D4" w:rsidRDefault="001749D4" w:rsidP="001749D4">
      <w:r>
        <w:lastRenderedPageBreak/>
        <w:pict>
          <v:rect id="_x0000_i1052" style="width:0;height:1.5pt" o:hralign="center" o:hrstd="t" o:hr="t" fillcolor="#a0a0a0" stroked="f"/>
        </w:pict>
      </w:r>
    </w:p>
    <w:p w:rsidR="001749D4" w:rsidRDefault="001749D4" w:rsidP="001749D4">
      <w:pPr>
        <w:pStyle w:val="berschrift2"/>
      </w:pPr>
      <w:r>
        <w:t>28. Was elementare Matrixoperationen mit der Determinante machen</w:t>
      </w:r>
    </w:p>
    <w:p w:rsidR="001749D4" w:rsidRDefault="001749D4" w:rsidP="001749D4">
      <w:pPr>
        <w:pStyle w:val="StandardWeb"/>
      </w:pPr>
      <w:r>
        <w:t>Die Determinante reagiert systematisch auf einfache Änderungen einer Matrix.</w:t>
      </w:r>
    </w:p>
    <w:p w:rsidR="001749D4" w:rsidRDefault="001749D4" w:rsidP="001749D4">
      <w:pPr>
        <w:pStyle w:val="StandardWeb"/>
      </w:pPr>
      <w:r>
        <w:t>Vertausche ich zwei Zeilen oder zwei Spalten, ändert die Determinante ihr Vorzeichen.</w:t>
      </w:r>
    </w:p>
    <w:p w:rsidR="001749D4" w:rsidRDefault="001749D4" w:rsidP="001749D4">
      <w:pPr>
        <w:pStyle w:val="StandardWeb"/>
      </w:pPr>
      <w:r>
        <w:t>Multipliziere ich eine Zeile oder Spalte mit einem Faktor, wird auch die Determinante mit diesem Faktor multipliziert.</w:t>
      </w:r>
    </w:p>
    <w:p w:rsidR="001749D4" w:rsidRDefault="001749D4" w:rsidP="001749D4">
      <w:pPr>
        <w:pStyle w:val="StandardWeb"/>
      </w:pPr>
      <w:r>
        <w:t>Addiere ich ein Vielfaches einer Zeile zu einer anderen Zeile, bleibt die Determinante unverändert.</w:t>
      </w:r>
    </w:p>
    <w:p w:rsidR="001749D4" w:rsidRDefault="001749D4" w:rsidP="001749D4">
      <w:pPr>
        <w:pStyle w:val="StandardWeb"/>
      </w:pPr>
      <w:r>
        <w:t>Diese Regeln sind nicht nur technische Rechenhilfen.</w:t>
      </w:r>
    </w:p>
    <w:p w:rsidR="001749D4" w:rsidRDefault="001749D4" w:rsidP="001749D4">
      <w:pPr>
        <w:pStyle w:val="StandardWeb"/>
      </w:pPr>
      <w:r>
        <w:t>Sie zeigen, wie empfindlich beziehungsweise unempfindlich die globale lineare Struktur gegenüber bestimmten Darstellungsoperationen ist.</w:t>
      </w:r>
    </w:p>
    <w:p w:rsidR="001749D4" w:rsidRDefault="001749D4" w:rsidP="001749D4">
      <w:r>
        <w:pict>
          <v:rect id="_x0000_i1053" style="width:0;height:1.5pt" o:hralign="center" o:hrstd="t" o:hr="t" fillcolor="#a0a0a0" stroked="f"/>
        </w:pict>
      </w:r>
    </w:p>
    <w:p w:rsidR="001749D4" w:rsidRDefault="001749D4" w:rsidP="001749D4">
      <w:pPr>
        <w:pStyle w:val="berschrift2"/>
      </w:pPr>
      <w:r>
        <w:t>29. Multiplikativität – eine wichtige Gesamtregel</w:t>
      </w:r>
    </w:p>
    <w:p w:rsidR="001749D4" w:rsidRDefault="001749D4" w:rsidP="001749D4">
      <w:pPr>
        <w:pStyle w:val="StandardWeb"/>
      </w:pPr>
      <w:r>
        <w:t>Für zwei quadratische Matrizen gilt:</w:t>
      </w:r>
    </w:p>
    <w:p w:rsidR="001749D4" w:rsidRDefault="001749D4" w:rsidP="001749D4">
      <w:pPr>
        <w:pStyle w:val="StandardWeb"/>
      </w:pPr>
      <w:r>
        <w:t>Die Determinante des Produkts ist das Produkt der einzelnen Determinanten.</w:t>
      </w:r>
    </w:p>
    <w:p w:rsidR="001749D4" w:rsidRDefault="001749D4" w:rsidP="001749D4">
      <w:pPr>
        <w:pStyle w:val="StandardWeb"/>
      </w:pPr>
      <w:r>
        <w:t>Populärwissenschaftlich ist das sehr plausibel.</w:t>
      </w:r>
    </w:p>
    <w:p w:rsidR="001749D4" w:rsidRDefault="001749D4" w:rsidP="001749D4">
      <w:pPr>
        <w:pStyle w:val="StandardWeb"/>
      </w:pPr>
      <w:r>
        <w:t>Wenn eine erste lineare Abbildung ein Volumen beispielsweise mit dem Faktor 3 verändert und eine zweite anschließend mit dem Faktor 2, verändert die gesamte Komposition das Volumen mit dem Faktor 6.</w:t>
      </w:r>
    </w:p>
    <w:p w:rsidR="001749D4" w:rsidRDefault="001749D4" w:rsidP="001749D4">
      <w:pPr>
        <w:pStyle w:val="StandardWeb"/>
      </w:pPr>
      <w:r>
        <w:t>Damit folgt die Determinantenregel direkt der Verkettung der linearen Wirkungen.</w:t>
      </w:r>
    </w:p>
    <w:p w:rsidR="001749D4" w:rsidRDefault="001749D4" w:rsidP="001749D4">
      <w:r>
        <w:pict>
          <v:rect id="_x0000_i1054" style="width:0;height:1.5pt" o:hralign="center" o:hrstd="t" o:hr="t" fillcolor="#a0a0a0" stroked="f"/>
        </w:pict>
      </w:r>
    </w:p>
    <w:p w:rsidR="001749D4" w:rsidRDefault="001749D4" w:rsidP="001749D4">
      <w:pPr>
        <w:pStyle w:val="berschrift2"/>
      </w:pPr>
      <w:r>
        <w:t>30. Determinante und Invertierbarkeit</w:t>
      </w:r>
    </w:p>
    <w:p w:rsidR="001749D4" w:rsidRDefault="001749D4" w:rsidP="001749D4">
      <w:pPr>
        <w:pStyle w:val="StandardWeb"/>
      </w:pPr>
      <w:r>
        <w:t>Hier erreicht M3 einen besonders wichtigen Punkt.</w:t>
      </w:r>
    </w:p>
    <w:p w:rsidR="001749D4" w:rsidRDefault="001749D4" w:rsidP="001749D4">
      <w:pPr>
        <w:pStyle w:val="StandardWeb"/>
      </w:pPr>
      <w:r>
        <w:t>Eine quadratische Matrix ist genau dann invertierbar, wenn ihre Determinante nicht null ist.</w:t>
      </w:r>
    </w:p>
    <w:p w:rsidR="001749D4" w:rsidRDefault="001749D4" w:rsidP="001749D4">
      <w:pPr>
        <w:pStyle w:val="StandardWeb"/>
      </w:pPr>
      <w:r>
        <w:t xml:space="preserve">Diese Aussage wird in M3 bewusst erst </w:t>
      </w:r>
      <w:r>
        <w:rPr>
          <w:rStyle w:val="Fett"/>
        </w:rPr>
        <w:t>nach</w:t>
      </w:r>
      <w:r>
        <w:t xml:space="preserve"> der unabhängigen Definition der Invertierbarkeit entwickelt.</w:t>
      </w:r>
    </w:p>
    <w:p w:rsidR="001749D4" w:rsidRDefault="001749D4" w:rsidP="001749D4">
      <w:pPr>
        <w:pStyle w:val="StandardWeb"/>
      </w:pPr>
      <w:r>
        <w:t>Die Determinante definiert also nicht, was invertierbar bedeutet.</w:t>
      </w:r>
    </w:p>
    <w:p w:rsidR="001749D4" w:rsidRDefault="001749D4" w:rsidP="001749D4">
      <w:pPr>
        <w:pStyle w:val="StandardWeb"/>
      </w:pPr>
      <w:r>
        <w:t>Sie liefert ein Kriterium, mit dem Invertierbarkeit geprüft werden kann.</w:t>
      </w:r>
    </w:p>
    <w:p w:rsidR="001749D4" w:rsidRDefault="001749D4" w:rsidP="001749D4">
      <w:r>
        <w:lastRenderedPageBreak/>
        <w:pict>
          <v:rect id="_x0000_i1055" style="width:0;height:1.5pt" o:hralign="center" o:hrstd="t" o:hr="t" fillcolor="#a0a0a0" stroked="f"/>
        </w:pict>
      </w:r>
    </w:p>
    <w:p w:rsidR="001749D4" w:rsidRDefault="001749D4" w:rsidP="001749D4">
      <w:pPr>
        <w:pStyle w:val="berschrift2"/>
      </w:pPr>
      <w:r>
        <w:t>31. Warum eine Determinante von null problematisch ist</w:t>
      </w:r>
    </w:p>
    <w:p w:rsidR="001749D4" w:rsidRDefault="001749D4" w:rsidP="001749D4">
      <w:pPr>
        <w:pStyle w:val="StandardWeb"/>
      </w:pPr>
      <w:r>
        <w:t>Anschaulich bedeutet eine Determinante von null:</w:t>
      </w:r>
    </w:p>
    <w:p w:rsidR="001749D4" w:rsidRDefault="001749D4" w:rsidP="001749D4">
      <w:pPr>
        <w:pStyle w:val="StandardWeb"/>
      </w:pPr>
      <w:r>
        <w:t>Mindestens eine unabhängige Richtung ist verloren gegangen.</w:t>
      </w:r>
    </w:p>
    <w:p w:rsidR="001749D4" w:rsidRDefault="001749D4" w:rsidP="001749D4">
      <w:pPr>
        <w:pStyle w:val="StandardWeb"/>
      </w:pPr>
      <w:r>
        <w:t>Ein dreidimensionaler Raum kann beispielsweise auf eine Ebene zusammengedrückt worden sein.</w:t>
      </w:r>
    </w:p>
    <w:p w:rsidR="001749D4" w:rsidRDefault="001749D4" w:rsidP="001749D4">
      <w:pPr>
        <w:pStyle w:val="StandardWeb"/>
      </w:pPr>
      <w:r>
        <w:t>Oder eine Ebene auf eine Gerade.</w:t>
      </w:r>
    </w:p>
    <w:p w:rsidR="001749D4" w:rsidRDefault="001749D4" w:rsidP="001749D4">
      <w:pPr>
        <w:pStyle w:val="StandardWeb"/>
      </w:pPr>
      <w:r>
        <w:t>Dann kann aus dem Ergebnis nicht mehr eindeutig rekonstruiert werden, aus welchem ursprünglichen Zustand es entstanden ist.</w:t>
      </w:r>
    </w:p>
    <w:p w:rsidR="001749D4" w:rsidRDefault="001749D4" w:rsidP="001749D4">
      <w:pPr>
        <w:pStyle w:val="StandardWeb"/>
      </w:pPr>
      <w:r>
        <w:t>Information wurde innerhalb der linearen Abbildung zusammengeführt.</w:t>
      </w:r>
    </w:p>
    <w:p w:rsidR="001749D4" w:rsidRDefault="001749D4" w:rsidP="001749D4">
      <w:pPr>
        <w:pStyle w:val="StandardWeb"/>
      </w:pPr>
      <w:r>
        <w:t>Eine eindeutige Rückabbildung ist deshalb nicht möglich.</w:t>
      </w:r>
    </w:p>
    <w:p w:rsidR="001749D4" w:rsidRDefault="001749D4" w:rsidP="001749D4">
      <w:r>
        <w:pict>
          <v:rect id="_x0000_i1056" style="width:0;height:1.5pt" o:hralign="center" o:hrstd="t" o:hr="t" fillcolor="#a0a0a0" stroked="f"/>
        </w:pict>
      </w:r>
    </w:p>
    <w:p w:rsidR="001749D4" w:rsidRDefault="001749D4" w:rsidP="001749D4">
      <w:pPr>
        <w:pStyle w:val="berschrift2"/>
      </w:pPr>
      <w:r>
        <w:t>32. Ein technisches Beispiel für eine nicht invertierbare Matrix</w:t>
      </w:r>
    </w:p>
    <w:p w:rsidR="001749D4" w:rsidRDefault="001749D4" w:rsidP="001749D4">
      <w:pPr>
        <w:pStyle w:val="StandardWeb"/>
      </w:pPr>
      <w:r>
        <w:t>Angenommen, ein dreidimensionaler Messvektor besteht aus:</w:t>
      </w:r>
    </w:p>
    <w:p w:rsidR="001749D4" w:rsidRDefault="001749D4" w:rsidP="001749D4">
      <w:pPr>
        <w:pStyle w:val="StandardWeb"/>
      </w:pPr>
      <w:r>
        <w:t>Temperatur,</w:t>
      </w:r>
    </w:p>
    <w:p w:rsidR="001749D4" w:rsidRDefault="001749D4" w:rsidP="001749D4">
      <w:pPr>
        <w:pStyle w:val="StandardWeb"/>
      </w:pPr>
      <w:r>
        <w:t>Druck,</w:t>
      </w:r>
    </w:p>
    <w:p w:rsidR="001749D4" w:rsidRDefault="001749D4" w:rsidP="001749D4">
      <w:pPr>
        <w:pStyle w:val="StandardWeb"/>
      </w:pPr>
      <w:r>
        <w:t>Durchfluss.</w:t>
      </w:r>
    </w:p>
    <w:p w:rsidR="001749D4" w:rsidRDefault="001749D4" w:rsidP="001749D4">
      <w:pPr>
        <w:pStyle w:val="StandardWeb"/>
      </w:pPr>
      <w:r>
        <w:t>Eine lineare Auswertung erzeugt jedoch nur zwei unabhängige Kombinationen dieser drei Größen.</w:t>
      </w:r>
    </w:p>
    <w:p w:rsidR="001749D4" w:rsidRDefault="001749D4" w:rsidP="001749D4">
      <w:pPr>
        <w:pStyle w:val="StandardWeb"/>
      </w:pPr>
      <w:r>
        <w:t>Wenn die dritte unabhängige Information verloren geht, kann aus dem Ausgangssignal nicht eindeutig auf alle drei Eingangswerte zurückgeschlossen werden.</w:t>
      </w:r>
    </w:p>
    <w:p w:rsidR="001749D4" w:rsidRDefault="001749D4" w:rsidP="001749D4">
      <w:pPr>
        <w:pStyle w:val="StandardWeb"/>
      </w:pPr>
      <w:r>
        <w:t>Eine entsprechende quadratische Beschreibung wäre singulär.</w:t>
      </w:r>
    </w:p>
    <w:p w:rsidR="001749D4" w:rsidRDefault="001749D4" w:rsidP="001749D4">
      <w:pPr>
        <w:pStyle w:val="StandardWeb"/>
      </w:pPr>
      <w:r>
        <w:t>Die Determinante wäre null.</w:t>
      </w:r>
    </w:p>
    <w:p w:rsidR="001749D4" w:rsidRDefault="001749D4" w:rsidP="001749D4">
      <w:r>
        <w:pict>
          <v:rect id="_x0000_i1057" style="width:0;height:1.5pt" o:hralign="center" o:hrstd="t" o:hr="t" fillcolor="#a0a0a0" stroked="f"/>
        </w:pict>
      </w:r>
    </w:p>
    <w:p w:rsidR="001749D4" w:rsidRDefault="001749D4" w:rsidP="001749D4">
      <w:pPr>
        <w:pStyle w:val="berschrift2"/>
      </w:pPr>
      <w:r>
        <w:t>33. Ein technisches Beispiel für eine invertierbare Matrix</w:t>
      </w:r>
    </w:p>
    <w:p w:rsidR="001749D4" w:rsidRDefault="001749D4" w:rsidP="001749D4">
      <w:pPr>
        <w:pStyle w:val="StandardWeb"/>
      </w:pPr>
      <w:r>
        <w:t>Angenommen, drei Sensorgrößen werden durch eine lineare Kalibrierungsmatrix in drei andere Größen überführt.</w:t>
      </w:r>
    </w:p>
    <w:p w:rsidR="001749D4" w:rsidRDefault="001749D4" w:rsidP="001749D4">
      <w:pPr>
        <w:pStyle w:val="StandardWeb"/>
      </w:pPr>
      <w:r>
        <w:lastRenderedPageBreak/>
        <w:t>Wenn keine unabhängige Eingangsinformation verloren geht, kann die Transformation vollständig rückgängig gemacht werden.</w:t>
      </w:r>
    </w:p>
    <w:p w:rsidR="001749D4" w:rsidRDefault="001749D4" w:rsidP="001749D4">
      <w:pPr>
        <w:pStyle w:val="StandardWeb"/>
      </w:pPr>
      <w:r>
        <w:t>Dann existiert eine inverse Matrix.</w:t>
      </w:r>
    </w:p>
    <w:p w:rsidR="001749D4" w:rsidRDefault="001749D4" w:rsidP="001749D4">
      <w:pPr>
        <w:pStyle w:val="StandardWeb"/>
      </w:pPr>
      <w:r>
        <w:t>Die Determinante ist ungleich null.</w:t>
      </w:r>
    </w:p>
    <w:p w:rsidR="001749D4" w:rsidRDefault="001749D4" w:rsidP="001749D4">
      <w:pPr>
        <w:pStyle w:val="StandardWeb"/>
      </w:pPr>
      <w:r>
        <w:t>Damit besitzt die Determinante eine sehr praktische Bedeutung:</w:t>
      </w:r>
    </w:p>
    <w:p w:rsidR="001749D4" w:rsidRDefault="001749D4" w:rsidP="001749D4">
      <w:pPr>
        <w:pStyle w:val="StandardWeb"/>
      </w:pPr>
      <w:r>
        <w:t>Sie kann anzeigen, ob eine lineare Transformation vollständig rückführbar ist.</w:t>
      </w:r>
    </w:p>
    <w:p w:rsidR="001749D4" w:rsidRDefault="001749D4" w:rsidP="001749D4">
      <w:r>
        <w:pict>
          <v:rect id="_x0000_i1058" style="width:0;height:1.5pt" o:hralign="center" o:hrstd="t" o:hr="t" fillcolor="#a0a0a0" stroked="f"/>
        </w:pict>
      </w:r>
    </w:p>
    <w:p w:rsidR="001749D4" w:rsidRDefault="001749D4" w:rsidP="001749D4">
      <w:pPr>
        <w:pStyle w:val="berschrift2"/>
      </w:pPr>
      <w:r>
        <w:t>34. Warum die Determinante bei einem Basiswechsel gleich bleibt</w:t>
      </w:r>
    </w:p>
    <w:p w:rsidR="001749D4" w:rsidRDefault="001749D4" w:rsidP="001749D4">
      <w:pPr>
        <w:pStyle w:val="StandardWeb"/>
      </w:pPr>
      <w:r>
        <w:t>Bei einem Endomorphismus können verschiedene Basen unterschiedliche Matrizen erzeugen.</w:t>
      </w:r>
    </w:p>
    <w:p w:rsidR="001749D4" w:rsidRDefault="001749D4" w:rsidP="001749D4">
      <w:pPr>
        <w:pStyle w:val="StandardWeb"/>
      </w:pPr>
      <w:r>
        <w:t>Wenn die Determinante aber eine Eigenschaft der zugrunde liegenden linearen Wirkung sein soll, darf sie nicht davon abhängen, welche Basis ich zufällig gewählt habe.</w:t>
      </w:r>
    </w:p>
    <w:p w:rsidR="001749D4" w:rsidRDefault="001749D4" w:rsidP="001749D4">
      <w:pPr>
        <w:pStyle w:val="StandardWeb"/>
      </w:pPr>
      <w:r>
        <w:t>Genau das zeigt M3.</w:t>
      </w:r>
    </w:p>
    <w:p w:rsidR="001749D4" w:rsidRDefault="001749D4" w:rsidP="001749D4">
      <w:pPr>
        <w:pStyle w:val="StandardWeb"/>
      </w:pPr>
      <w:r>
        <w:t>Ähnliche Matrizen besitzen dieselbe Determinante.</w:t>
      </w:r>
    </w:p>
    <w:p w:rsidR="001749D4" w:rsidRDefault="001749D4" w:rsidP="001749D4">
      <w:pPr>
        <w:pStyle w:val="StandardWeb"/>
      </w:pPr>
      <w:r>
        <w:t>Damit kann die Determinante eines Endomorphismus basisunabhängig definiert werden.</w:t>
      </w:r>
    </w:p>
    <w:p w:rsidR="001749D4" w:rsidRDefault="001749D4" w:rsidP="001749D4">
      <w:pPr>
        <w:pStyle w:val="StandardWeb"/>
      </w:pPr>
      <w:r>
        <w:t>Das ist ein wichtiger Schritt von der bloßen Matrixrechnung zu einer eigentlichen strukturellen Aussage.</w:t>
      </w:r>
    </w:p>
    <w:p w:rsidR="001749D4" w:rsidRDefault="001749D4" w:rsidP="001749D4">
      <w:r>
        <w:pict>
          <v:rect id="_x0000_i1059" style="width:0;height:1.5pt" o:hralign="center" o:hrstd="t" o:hr="t" fillcolor="#a0a0a0" stroked="f"/>
        </w:pict>
      </w:r>
    </w:p>
    <w:p w:rsidR="001749D4" w:rsidRDefault="001749D4" w:rsidP="001749D4">
      <w:pPr>
        <w:pStyle w:val="berschrift2"/>
      </w:pPr>
      <w:r>
        <w:t>35. Ein Beispiel aus der Physik: dieselbe Transformation in verschiedenen Koordinatensystemen</w:t>
      </w:r>
    </w:p>
    <w:p w:rsidR="001749D4" w:rsidRDefault="001749D4" w:rsidP="001749D4">
      <w:pPr>
        <w:pStyle w:val="StandardWeb"/>
      </w:pPr>
      <w:r>
        <w:t>Angenommen, eine lineare Transformation verändert einen physikalischen Zustandsvektor.</w:t>
      </w:r>
    </w:p>
    <w:p w:rsidR="001749D4" w:rsidRDefault="001749D4" w:rsidP="001749D4">
      <w:pPr>
        <w:pStyle w:val="StandardWeb"/>
      </w:pPr>
      <w:r>
        <w:t>Ein Forscher beschreibt das System in einem kartesischen Koordinatensystem.</w:t>
      </w:r>
    </w:p>
    <w:p w:rsidR="001749D4" w:rsidRDefault="001749D4" w:rsidP="001749D4">
      <w:pPr>
        <w:pStyle w:val="StandardWeb"/>
      </w:pPr>
      <w:r>
        <w:t>Ein anderer verwendet eine andere Basis.</w:t>
      </w:r>
    </w:p>
    <w:p w:rsidR="001749D4" w:rsidRDefault="001749D4" w:rsidP="001749D4">
      <w:pPr>
        <w:pStyle w:val="StandardWeb"/>
      </w:pPr>
      <w:r>
        <w:t>Beide erhalten unterschiedliche Matrixeinträge.</w:t>
      </w:r>
    </w:p>
    <w:p w:rsidR="001749D4" w:rsidRDefault="001749D4" w:rsidP="001749D4">
      <w:pPr>
        <w:pStyle w:val="StandardWeb"/>
      </w:pPr>
      <w:r>
        <w:t>Trotzdem müssen fundamentale Eigenschaften der Transformation übereinstimmen.</w:t>
      </w:r>
    </w:p>
    <w:p w:rsidR="001749D4" w:rsidRDefault="001749D4" w:rsidP="001749D4">
      <w:pPr>
        <w:pStyle w:val="StandardWeb"/>
      </w:pPr>
      <w:r>
        <w:t>Beispielsweise:</w:t>
      </w:r>
    </w:p>
    <w:p w:rsidR="001749D4" w:rsidRDefault="001749D4" w:rsidP="001749D4">
      <w:pPr>
        <w:pStyle w:val="StandardWeb"/>
      </w:pPr>
      <w:r>
        <w:t>Ist die Transformation invertierbar?</w:t>
      </w:r>
    </w:p>
    <w:p w:rsidR="001749D4" w:rsidRDefault="001749D4" w:rsidP="001749D4">
      <w:pPr>
        <w:pStyle w:val="StandardWeb"/>
      </w:pPr>
      <w:r>
        <w:t>Vergrößert oder verkleinert sie orientierte Volumina insgesamt?</w:t>
      </w:r>
    </w:p>
    <w:p w:rsidR="001749D4" w:rsidRDefault="001749D4" w:rsidP="001749D4">
      <w:pPr>
        <w:pStyle w:val="StandardWeb"/>
      </w:pPr>
      <w:r>
        <w:lastRenderedPageBreak/>
        <w:t>Kehrt sie in einem reellen Modell die Orientierung um?</w:t>
      </w:r>
    </w:p>
    <w:p w:rsidR="001749D4" w:rsidRDefault="001749D4" w:rsidP="001749D4">
      <w:pPr>
        <w:pStyle w:val="StandardWeb"/>
      </w:pPr>
      <w:r>
        <w:t>Solche Eigenschaften dürfen nicht davon abhängen, wie die Achsen gewählt wurden.</w:t>
      </w:r>
    </w:p>
    <w:p w:rsidR="001749D4" w:rsidRDefault="001749D4" w:rsidP="001749D4">
      <w:pPr>
        <w:pStyle w:val="StandardWeb"/>
      </w:pPr>
      <w:r>
        <w:t>Die Basisunabhängigkeit der Determinante garantiert genau dies.</w:t>
      </w:r>
    </w:p>
    <w:p w:rsidR="001749D4" w:rsidRDefault="001749D4" w:rsidP="001749D4">
      <w:r>
        <w:pict>
          <v:rect id="_x0000_i1060" style="width:0;height:1.5pt" o:hralign="center" o:hrstd="t" o:hr="t" fillcolor="#a0a0a0" stroked="f"/>
        </w:pict>
      </w:r>
    </w:p>
    <w:p w:rsidR="001749D4" w:rsidRDefault="001749D4" w:rsidP="001749D4">
      <w:pPr>
        <w:pStyle w:val="berschrift2"/>
      </w:pPr>
      <w:r>
        <w:t>36. Matrixrechnung als Sprache, nicht als physikalisches Objekt</w:t>
      </w:r>
    </w:p>
    <w:p w:rsidR="001749D4" w:rsidRDefault="001749D4" w:rsidP="001749D4">
      <w:pPr>
        <w:pStyle w:val="StandardWeb"/>
      </w:pPr>
      <w:r>
        <w:t>M3 zeigt damit sehr deutlich, was eine Matrix eigentlich ist.</w:t>
      </w:r>
    </w:p>
    <w:p w:rsidR="001749D4" w:rsidRDefault="001749D4" w:rsidP="001749D4">
      <w:pPr>
        <w:pStyle w:val="StandardWeb"/>
      </w:pPr>
      <w:r>
        <w:t>Eine Matrix ist eine außerordentlich leistungsfähige mathematische Sprache.</w:t>
      </w:r>
    </w:p>
    <w:p w:rsidR="001749D4" w:rsidRDefault="001749D4" w:rsidP="001749D4">
      <w:pPr>
        <w:pStyle w:val="StandardWeb"/>
      </w:pPr>
      <w:r>
        <w:t>Sie ermöglicht:</w:t>
      </w:r>
    </w:p>
    <w:p w:rsidR="001749D4" w:rsidRDefault="001749D4" w:rsidP="001749D4">
      <w:pPr>
        <w:pStyle w:val="StandardWeb"/>
      </w:pPr>
      <w:r>
        <w:t>lineare Abbildungen numerisch darzustellen,</w:t>
      </w:r>
    </w:p>
    <w:p w:rsidR="001749D4" w:rsidRDefault="001749D4" w:rsidP="001749D4">
      <w:pPr>
        <w:pStyle w:val="StandardWeb"/>
      </w:pPr>
      <w:r>
        <w:t>mehrere Abbildungen durch Multiplikation zu komponieren,</w:t>
      </w:r>
    </w:p>
    <w:p w:rsidR="001749D4" w:rsidRDefault="001749D4" w:rsidP="001749D4">
      <w:pPr>
        <w:pStyle w:val="StandardWeb"/>
      </w:pPr>
      <w:r>
        <w:t>Koordinaten zu transformieren,</w:t>
      </w:r>
    </w:p>
    <w:p w:rsidR="001749D4" w:rsidRDefault="001749D4" w:rsidP="001749D4">
      <w:pPr>
        <w:pStyle w:val="StandardWeb"/>
      </w:pPr>
      <w:r>
        <w:t>inverse Abbildungen zu berechnen</w:t>
      </w:r>
    </w:p>
    <w:p w:rsidR="001749D4" w:rsidRDefault="001749D4" w:rsidP="001749D4">
      <w:pPr>
        <w:pStyle w:val="StandardWeb"/>
      </w:pPr>
      <w:r>
        <w:t>und globale Eigenschaften wie die Determinante zu untersuchen.</w:t>
      </w:r>
    </w:p>
    <w:p w:rsidR="001749D4" w:rsidRDefault="001749D4" w:rsidP="001749D4">
      <w:pPr>
        <w:pStyle w:val="StandardWeb"/>
      </w:pPr>
      <w:r>
        <w:t>Aber die Matrix darf nicht mit dem beschriebenen physikalischen oder mathematischen Objekt verwechselt werden.</w:t>
      </w:r>
    </w:p>
    <w:p w:rsidR="001749D4" w:rsidRDefault="001749D4" w:rsidP="001749D4">
      <w:pPr>
        <w:pStyle w:val="StandardWeb"/>
      </w:pPr>
      <w:r>
        <w:t>Sie bleibt eine Darstellung.</w:t>
      </w:r>
    </w:p>
    <w:p w:rsidR="001749D4" w:rsidRDefault="001749D4" w:rsidP="001749D4">
      <w:r>
        <w:pict>
          <v:rect id="_x0000_i1061" style="width:0;height:1.5pt" o:hralign="center" o:hrstd="t" o:hr="t" fillcolor="#a0a0a0" stroked="f"/>
        </w:pict>
      </w:r>
    </w:p>
    <w:p w:rsidR="001749D4" w:rsidRDefault="001749D4" w:rsidP="001749D4">
      <w:pPr>
        <w:pStyle w:val="berschrift2"/>
      </w:pPr>
      <w:r>
        <w:t>37. Ein durchgehendes Technikbeispiel – Sensor → Verarbeitung → Aktuator</w:t>
      </w:r>
    </w:p>
    <w:p w:rsidR="001749D4" w:rsidRDefault="001749D4" w:rsidP="001749D4">
      <w:pPr>
        <w:pStyle w:val="StandardWeb"/>
      </w:pPr>
      <w:r>
        <w:t>Der gesamte Gedankengang von M3 lässt sich an einer technischen Signalkette nachvollziehen.</w:t>
      </w:r>
    </w:p>
    <w:p w:rsidR="001749D4" w:rsidRDefault="001749D4" w:rsidP="001749D4">
      <w:pPr>
        <w:pStyle w:val="StandardWeb"/>
      </w:pPr>
      <w:r>
        <w:t>Angenommen, drei Sensoren messen einen Anlagenzustand.</w:t>
      </w:r>
    </w:p>
    <w:p w:rsidR="001749D4" w:rsidRDefault="001749D4" w:rsidP="001749D4">
      <w:pPr>
        <w:pStyle w:val="StandardWeb"/>
      </w:pPr>
      <w:r>
        <w:t>Der Zustandsvektor besitzt drei Komponenten.</w:t>
      </w:r>
    </w:p>
    <w:p w:rsidR="001749D4" w:rsidRDefault="001749D4" w:rsidP="001749D4">
      <w:pPr>
        <w:pStyle w:val="StandardWeb"/>
      </w:pPr>
      <w:r>
        <w:t>Eine erste lineare Abbildung wandelt die Rohsignale in kalibrierte Größen um.</w:t>
      </w:r>
    </w:p>
    <w:p w:rsidR="001749D4" w:rsidRDefault="001749D4" w:rsidP="001749D4">
      <w:pPr>
        <w:pStyle w:val="StandardWeb"/>
      </w:pPr>
      <w:r>
        <w:t>Eine zweite lineare Abbildung berechnet daraus zwei Stellgrößen.</w:t>
      </w:r>
    </w:p>
    <w:p w:rsidR="001749D4" w:rsidRDefault="001749D4" w:rsidP="001749D4">
      <w:pPr>
        <w:pStyle w:val="StandardWeb"/>
      </w:pPr>
      <w:r>
        <w:t>Dann gilt:</w:t>
      </w:r>
    </w:p>
    <w:p w:rsidR="001749D4" w:rsidRDefault="001749D4" w:rsidP="001749D4">
      <w:pPr>
        <w:pStyle w:val="StandardWeb"/>
      </w:pPr>
      <w:r>
        <w:lastRenderedPageBreak/>
        <w:t>Der erste Verarbeitungsschritt besitzt eine Matrix.</w:t>
      </w:r>
    </w:p>
    <w:p w:rsidR="001749D4" w:rsidRDefault="001749D4" w:rsidP="001749D4">
      <w:pPr>
        <w:pStyle w:val="StandardWeb"/>
      </w:pPr>
      <w:r>
        <w:t>Der zweite besitzt eine Matrix.</w:t>
      </w:r>
    </w:p>
    <w:p w:rsidR="001749D4" w:rsidRDefault="001749D4" w:rsidP="001749D4">
      <w:pPr>
        <w:pStyle w:val="StandardWeb"/>
      </w:pPr>
      <w:r>
        <w:t>Die Gesamtwirkung besitzt das Matrixprodukt beider Matrizen.</w:t>
      </w:r>
    </w:p>
    <w:p w:rsidR="001749D4" w:rsidRDefault="001749D4" w:rsidP="001749D4">
      <w:pPr>
        <w:pStyle w:val="StandardWeb"/>
      </w:pPr>
      <w:r>
        <w:t>Wird ein anderes Koordinatensystem für die Sensorgrößen verwendet, ändern sich die Matrixdarstellungen.</w:t>
      </w:r>
    </w:p>
    <w:p w:rsidR="001749D4" w:rsidRDefault="001749D4" w:rsidP="001749D4">
      <w:pPr>
        <w:pStyle w:val="StandardWeb"/>
      </w:pPr>
      <w:r>
        <w:t>Die abstrakte Systemwirkung bleibt unverändert.</w:t>
      </w:r>
    </w:p>
    <w:p w:rsidR="001749D4" w:rsidRDefault="001749D4" w:rsidP="001749D4">
      <w:pPr>
        <w:pStyle w:val="StandardWeb"/>
      </w:pPr>
      <w:r>
        <w:t>Sind Eingang und Ausgang gleichdimensional und ist die Transformation invertierbar, existiert eine inverse Matrix.</w:t>
      </w:r>
    </w:p>
    <w:p w:rsidR="001749D4" w:rsidRDefault="001749D4" w:rsidP="001749D4">
      <w:pPr>
        <w:pStyle w:val="StandardWeb"/>
      </w:pPr>
      <w:r>
        <w:t>Die Determinante entscheidet im quadratischen Fall, ob diese Invertierbarkeit vorhanden ist.</w:t>
      </w:r>
    </w:p>
    <w:p w:rsidR="001749D4" w:rsidRDefault="001749D4" w:rsidP="001749D4">
      <w:pPr>
        <w:pStyle w:val="StandardWeb"/>
      </w:pPr>
      <w:r>
        <w:t>Damit lässt sich nahezu der gesamte Aufbau von M3 an einer einzigen technischen Verarbeitungskette nachvollziehen.</w:t>
      </w:r>
    </w:p>
    <w:p w:rsidR="001749D4" w:rsidRDefault="001749D4" w:rsidP="001749D4">
      <w:r>
        <w:pict>
          <v:rect id="_x0000_i1062" style="width:0;height:1.5pt" o:hralign="center" o:hrstd="t" o:hr="t" fillcolor="#a0a0a0" stroked="f"/>
        </w:pict>
      </w:r>
    </w:p>
    <w:p w:rsidR="001749D4" w:rsidRDefault="001749D4" w:rsidP="001749D4">
      <w:pPr>
        <w:pStyle w:val="berschrift2"/>
      </w:pPr>
      <w:r>
        <w:t>38. Ein durchgehendes Beispiel aus der Mechanik</w:t>
      </w:r>
    </w:p>
    <w:p w:rsidR="001749D4" w:rsidRDefault="001749D4" w:rsidP="001749D4">
      <w:pPr>
        <w:pStyle w:val="StandardWeb"/>
      </w:pPr>
      <w:r>
        <w:t>Auch die Mechanik bietet eine anschauliche Lesespur.</w:t>
      </w:r>
    </w:p>
    <w:p w:rsidR="001749D4" w:rsidRDefault="001749D4" w:rsidP="001749D4">
      <w:pPr>
        <w:pStyle w:val="StandardWeb"/>
      </w:pPr>
      <w:r>
        <w:t>Ein Kraft- oder Verschiebungsvektor wird in einem Koordinatensystem beschrieben.</w:t>
      </w:r>
    </w:p>
    <w:p w:rsidR="001749D4" w:rsidRDefault="001749D4" w:rsidP="001749D4">
      <w:pPr>
        <w:pStyle w:val="StandardWeb"/>
      </w:pPr>
      <w:r>
        <w:t>Eine lineare mechanische Beziehung bildet diesen Eingangsvektor auf einen anderen Vektor ab.</w:t>
      </w:r>
    </w:p>
    <w:p w:rsidR="001749D4" w:rsidRDefault="001749D4" w:rsidP="001749D4">
      <w:pPr>
        <w:pStyle w:val="StandardWeb"/>
      </w:pPr>
      <w:r>
        <w:t>Die Wirkung auf die Basisrichtungen bestimmt die gesamte lineare Abbildung.</w:t>
      </w:r>
    </w:p>
    <w:p w:rsidR="001749D4" w:rsidRDefault="001749D4" w:rsidP="001749D4">
      <w:pPr>
        <w:pStyle w:val="StandardWeb"/>
      </w:pPr>
      <w:r>
        <w:t>Die Koordinaten dieser Basisbilder bilden die Matrix.</w:t>
      </w:r>
    </w:p>
    <w:p w:rsidR="001749D4" w:rsidRDefault="001749D4" w:rsidP="001749D4">
      <w:pPr>
        <w:pStyle w:val="StandardWeb"/>
      </w:pPr>
      <w:r>
        <w:t>Mehrere lineare Transformationen hintereinander führen zur Matrixmultiplikation.</w:t>
      </w:r>
    </w:p>
    <w:p w:rsidR="001749D4" w:rsidRDefault="001749D4" w:rsidP="001749D4">
      <w:pPr>
        <w:pStyle w:val="StandardWeb"/>
      </w:pPr>
      <w:r>
        <w:t>Ein Wechsel des Bezugssystems führt zu einer Basiswechselmatrix.</w:t>
      </w:r>
    </w:p>
    <w:p w:rsidR="001749D4" w:rsidRDefault="001749D4" w:rsidP="001749D4">
      <w:pPr>
        <w:pStyle w:val="StandardWeb"/>
      </w:pPr>
      <w:r>
        <w:t>Die zugrunde liegende mechanische Abbildung bleibt dieselbe.</w:t>
      </w:r>
    </w:p>
    <w:p w:rsidR="001749D4" w:rsidRDefault="001749D4" w:rsidP="001749D4">
      <w:pPr>
        <w:pStyle w:val="StandardWeb"/>
      </w:pPr>
      <w:r>
        <w:t>Bei einem Endomorphismus entstehen ähnliche Matrizen.</w:t>
      </w:r>
    </w:p>
    <w:p w:rsidR="001749D4" w:rsidRDefault="001749D4" w:rsidP="001749D4">
      <w:pPr>
        <w:pStyle w:val="StandardWeb"/>
      </w:pPr>
      <w:r>
        <w:t>Die Determinante beschreibt im reellen Fall unter anderem die globale Flächen- beziehungsweise Volumenskalierung und zeigt, ob eine eindeutige Rücktransformation möglich bleibt.</w:t>
      </w:r>
    </w:p>
    <w:p w:rsidR="001749D4" w:rsidRDefault="001749D4" w:rsidP="001749D4">
      <w:r>
        <w:pict>
          <v:rect id="_x0000_i1063" style="width:0;height:1.5pt" o:hralign="center" o:hrstd="t" o:hr="t" fillcolor="#a0a0a0" stroked="f"/>
        </w:pict>
      </w:r>
    </w:p>
    <w:p w:rsidR="001749D4" w:rsidRDefault="001749D4" w:rsidP="001749D4">
      <w:pPr>
        <w:pStyle w:val="berschrift2"/>
      </w:pPr>
      <w:r>
        <w:t>39. Ein Beispiel aus der Computergrafik</w:t>
      </w:r>
    </w:p>
    <w:p w:rsidR="001749D4" w:rsidRDefault="001749D4" w:rsidP="001749D4">
      <w:pPr>
        <w:pStyle w:val="StandardWeb"/>
      </w:pPr>
      <w:r>
        <w:t>Computergrafik macht viele Begriffe von M3 unmittelbar sichtbar.</w:t>
      </w:r>
    </w:p>
    <w:p w:rsidR="001749D4" w:rsidRDefault="001749D4" w:rsidP="001749D4">
      <w:pPr>
        <w:pStyle w:val="StandardWeb"/>
      </w:pPr>
      <w:r>
        <w:lastRenderedPageBreak/>
        <w:t>Ein Punkt- oder Richtungsvektor kann linear:</w:t>
      </w:r>
    </w:p>
    <w:p w:rsidR="001749D4" w:rsidRDefault="001749D4" w:rsidP="001749D4">
      <w:pPr>
        <w:pStyle w:val="StandardWeb"/>
      </w:pPr>
      <w:r>
        <w:t>gestreckt,</w:t>
      </w:r>
    </w:p>
    <w:p w:rsidR="001749D4" w:rsidRDefault="001749D4" w:rsidP="001749D4">
      <w:pPr>
        <w:pStyle w:val="StandardWeb"/>
      </w:pPr>
      <w:r>
        <w:t>gedreht,</w:t>
      </w:r>
    </w:p>
    <w:p w:rsidR="001749D4" w:rsidRDefault="001749D4" w:rsidP="001749D4">
      <w:pPr>
        <w:pStyle w:val="StandardWeb"/>
      </w:pPr>
      <w:r>
        <w:t>gespiegelt</w:t>
      </w:r>
    </w:p>
    <w:p w:rsidR="001749D4" w:rsidRDefault="001749D4" w:rsidP="001749D4">
      <w:pPr>
        <w:pStyle w:val="StandardWeb"/>
      </w:pPr>
      <w:r>
        <w:t>oder geschert werden.</w:t>
      </w:r>
    </w:p>
    <w:p w:rsidR="001749D4" w:rsidRDefault="001749D4" w:rsidP="001749D4">
      <w:pPr>
        <w:pStyle w:val="StandardWeb"/>
      </w:pPr>
      <w:r>
        <w:t>Jede solche lineare Transformation kann durch eine Matrix dargestellt werden.</w:t>
      </w:r>
    </w:p>
    <w:p w:rsidR="001749D4" w:rsidRDefault="001749D4" w:rsidP="001749D4">
      <w:pPr>
        <w:pStyle w:val="StandardWeb"/>
      </w:pPr>
      <w:r>
        <w:t>Mehrere Transformationen hintereinander werden durch Matrixmultiplikation zusammengefasst.</w:t>
      </w:r>
    </w:p>
    <w:p w:rsidR="001749D4" w:rsidRDefault="001749D4" w:rsidP="001749D4">
      <w:pPr>
        <w:pStyle w:val="StandardWeb"/>
      </w:pPr>
      <w:r>
        <w:t>Die Reihenfolge spielt dabei eine entscheidende Rolle.</w:t>
      </w:r>
    </w:p>
    <w:p w:rsidR="001749D4" w:rsidRDefault="001749D4" w:rsidP="001749D4">
      <w:pPr>
        <w:pStyle w:val="StandardWeb"/>
      </w:pPr>
      <w:r>
        <w:t>Erst strecken und danach drehen liefert im Allgemeinen eine andere Matrix als erst drehen und anschließend entlang feststehender Achsen strecken.</w:t>
      </w:r>
    </w:p>
    <w:p w:rsidR="001749D4" w:rsidRDefault="001749D4" w:rsidP="001749D4">
      <w:pPr>
        <w:pStyle w:val="StandardWeb"/>
      </w:pPr>
      <w:r>
        <w:t>Eine Spiegelung kann eine negative Determinante besitzen.</w:t>
      </w:r>
    </w:p>
    <w:p w:rsidR="001749D4" w:rsidRDefault="001749D4" w:rsidP="001749D4">
      <w:pPr>
        <w:pStyle w:val="StandardWeb"/>
      </w:pPr>
      <w:r>
        <w:t>Eine Transformation, die alle Punkte auf eine Gerade zusammendrückt, besitzt Determinante null und ist nicht invertierbar.</w:t>
      </w:r>
    </w:p>
    <w:p w:rsidR="001749D4" w:rsidRDefault="001749D4" w:rsidP="001749D4">
      <w:pPr>
        <w:pStyle w:val="StandardWeb"/>
      </w:pPr>
      <w:r>
        <w:t>Damit bietet die Computergrafik ein nahezu vollständiges Anschauungsmodell für M3.</w:t>
      </w:r>
    </w:p>
    <w:p w:rsidR="001749D4" w:rsidRDefault="001749D4" w:rsidP="001749D4">
      <w:r>
        <w:pict>
          <v:rect id="_x0000_i1064" style="width:0;height:1.5pt" o:hralign="center" o:hrstd="t" o:hr="t" fillcolor="#a0a0a0" stroked="f"/>
        </w:pict>
      </w:r>
    </w:p>
    <w:p w:rsidR="001749D4" w:rsidRDefault="001749D4" w:rsidP="001749D4">
      <w:pPr>
        <w:pStyle w:val="berschrift2"/>
      </w:pPr>
      <w:r>
        <w:t>40. Ein Beispiel aus der Bildverarbeitung</w:t>
      </w:r>
    </w:p>
    <w:p w:rsidR="001749D4" w:rsidRDefault="001749D4" w:rsidP="001749D4">
      <w:pPr>
        <w:pStyle w:val="StandardWeb"/>
      </w:pPr>
      <w:r>
        <w:t>Ein Bildausschnitt kann als großer Vektor von Pixelwerten aufgefasst werden.</w:t>
      </w:r>
    </w:p>
    <w:p w:rsidR="001749D4" w:rsidRDefault="001749D4" w:rsidP="001749D4">
      <w:pPr>
        <w:pStyle w:val="StandardWeb"/>
      </w:pPr>
      <w:r>
        <w:t>Bestimmte lineare Filter können dann als lineare Abbildungen modelliert werden.</w:t>
      </w:r>
    </w:p>
    <w:p w:rsidR="001749D4" w:rsidRDefault="001749D4" w:rsidP="001749D4">
      <w:pPr>
        <w:pStyle w:val="StandardWeb"/>
      </w:pPr>
      <w:r>
        <w:t>Die Matrix kann dabei sehr groß sein.</w:t>
      </w:r>
    </w:p>
    <w:p w:rsidR="001749D4" w:rsidRDefault="001749D4" w:rsidP="001749D4">
      <w:pPr>
        <w:pStyle w:val="StandardWeb"/>
      </w:pPr>
      <w:r>
        <w:t>Auch hier gelten dieselben Prinzipien:</w:t>
      </w:r>
    </w:p>
    <w:p w:rsidR="001749D4" w:rsidRDefault="001749D4" w:rsidP="001749D4">
      <w:pPr>
        <w:pStyle w:val="StandardWeb"/>
      </w:pPr>
      <w:r>
        <w:t>Linearkombinationen werden erhalten.</w:t>
      </w:r>
    </w:p>
    <w:p w:rsidR="001749D4" w:rsidRDefault="001749D4" w:rsidP="001749D4">
      <w:pPr>
        <w:pStyle w:val="StandardWeb"/>
      </w:pPr>
      <w:r>
        <w:t>Filter können komponiert werden.</w:t>
      </w:r>
    </w:p>
    <w:p w:rsidR="001749D4" w:rsidRDefault="001749D4" w:rsidP="001749D4">
      <w:pPr>
        <w:pStyle w:val="StandardWeb"/>
      </w:pPr>
      <w:r>
        <w:t>Die Gesamtoperation entspricht einem Matrixprodukt.</w:t>
      </w:r>
    </w:p>
    <w:p w:rsidR="001749D4" w:rsidRDefault="001749D4" w:rsidP="001749D4">
      <w:pPr>
        <w:pStyle w:val="StandardWeb"/>
      </w:pPr>
      <w:r>
        <w:t>Ein Koordinatenwechsel kann eine andere Darstellung derselben Operation erzeugen.</w:t>
      </w:r>
    </w:p>
    <w:p w:rsidR="001749D4" w:rsidRDefault="001749D4" w:rsidP="001749D4">
      <w:pPr>
        <w:pStyle w:val="StandardWeb"/>
      </w:pPr>
      <w:r>
        <w:t>Ob die ursprünglichen Bildinformationen vollständig zurückgewonnen werden können, hängt von der Invertierbarkeit der Abbildung ab.</w:t>
      </w:r>
    </w:p>
    <w:p w:rsidR="001749D4" w:rsidRDefault="001749D4" w:rsidP="001749D4">
      <w:pPr>
        <w:pStyle w:val="StandardWeb"/>
      </w:pPr>
      <w:r>
        <w:lastRenderedPageBreak/>
        <w:t>Dieses Beispiel zeigt zugleich, dass Vektorräume keineswegs auf zwei oder drei geometrische Dimensionen beschränkt sind.</w:t>
      </w:r>
    </w:p>
    <w:p w:rsidR="001749D4" w:rsidRDefault="001749D4" w:rsidP="001749D4">
      <w:r>
        <w:pict>
          <v:rect id="_x0000_i1065" style="width:0;height:1.5pt" o:hralign="center" o:hrstd="t" o:hr="t" fillcolor="#a0a0a0" stroked="f"/>
        </w:pict>
      </w:r>
    </w:p>
    <w:p w:rsidR="001749D4" w:rsidRDefault="001749D4" w:rsidP="001749D4">
      <w:pPr>
        <w:pStyle w:val="berschrift2"/>
      </w:pPr>
      <w:r>
        <w:t>41. Ein Beispiel aus der Naturwissenschaft: gekoppelte lineare Modelle</w:t>
      </w:r>
    </w:p>
    <w:p w:rsidR="001749D4" w:rsidRDefault="001749D4" w:rsidP="001749D4">
      <w:pPr>
        <w:pStyle w:val="StandardWeb"/>
      </w:pPr>
      <w:r>
        <w:t>In vielen naturwissenschaftlichen Modellen werden kleine Abweichungen von einem Gleichgewichtszustand näherungsweise linear beschrieben.</w:t>
      </w:r>
    </w:p>
    <w:p w:rsidR="001749D4" w:rsidRDefault="001749D4" w:rsidP="001749D4">
      <w:pPr>
        <w:pStyle w:val="StandardWeb"/>
      </w:pPr>
      <w:r>
        <w:t>Mehrere Größen beeinflussen sich gegenseitig.</w:t>
      </w:r>
    </w:p>
    <w:p w:rsidR="001749D4" w:rsidRDefault="001749D4" w:rsidP="001749D4">
      <w:pPr>
        <w:pStyle w:val="StandardWeb"/>
      </w:pPr>
      <w:r>
        <w:t>Eine Matrix kann angeben, wie stark jede Eingangsgröße zu jeder Ausgangsgröße beiträgt.</w:t>
      </w:r>
    </w:p>
    <w:p w:rsidR="001749D4" w:rsidRDefault="001749D4" w:rsidP="001749D4">
      <w:pPr>
        <w:pStyle w:val="StandardWeb"/>
      </w:pPr>
      <w:r>
        <w:t>Damit kann ein kompliziertes gekoppeltes System zunächst durch seine lineare Struktur untersucht werden.</w:t>
      </w:r>
    </w:p>
    <w:p w:rsidR="001749D4" w:rsidRDefault="001749D4" w:rsidP="001749D4">
      <w:pPr>
        <w:pStyle w:val="StandardWeb"/>
      </w:pPr>
      <w:r>
        <w:t>Wichtig bleibt jedoch:</w:t>
      </w:r>
    </w:p>
    <w:p w:rsidR="001749D4" w:rsidRDefault="001749D4" w:rsidP="001749D4">
      <w:pPr>
        <w:pStyle w:val="StandardWeb"/>
      </w:pPr>
      <w:r>
        <w:t>Die Matrix beschreibt das gewählte Modell.</w:t>
      </w:r>
    </w:p>
    <w:p w:rsidR="001749D4" w:rsidRDefault="001749D4" w:rsidP="001749D4">
      <w:pPr>
        <w:pStyle w:val="StandardWeb"/>
      </w:pPr>
      <w:r>
        <w:t>Sie ist nicht die Natur selbst.</w:t>
      </w:r>
    </w:p>
    <w:p w:rsidR="001749D4" w:rsidRDefault="001749D4" w:rsidP="001749D4">
      <w:pPr>
        <w:pStyle w:val="StandardWeb"/>
      </w:pPr>
      <w:r>
        <w:t>Wenn die realen Zusammenhänge außerhalb des betrachteten Bereichs nichtlinear werden, besitzt das lineare Modell nur begrenzte Gültigkeit.</w:t>
      </w:r>
    </w:p>
    <w:p w:rsidR="001749D4" w:rsidRDefault="001749D4" w:rsidP="001749D4">
      <w:r>
        <w:pict>
          <v:rect id="_x0000_i1066" style="width:0;height:1.5pt" o:hralign="center" o:hrstd="t" o:hr="t" fillcolor="#a0a0a0" stroked="f"/>
        </w:pict>
      </w:r>
    </w:p>
    <w:p w:rsidR="001749D4" w:rsidRDefault="001749D4" w:rsidP="001749D4">
      <w:pPr>
        <w:pStyle w:val="berschrift2"/>
      </w:pPr>
      <w:r>
        <w:t>42. Was M3 gegenüber M2 neu hinzufügt</w:t>
      </w:r>
    </w:p>
    <w:p w:rsidR="001749D4" w:rsidRDefault="001749D4" w:rsidP="001749D4">
      <w:pPr>
        <w:pStyle w:val="StandardWeb"/>
      </w:pPr>
      <w:r>
        <w:t>M2 hat im Wesentlichen gefragt:</w:t>
      </w:r>
    </w:p>
    <w:p w:rsidR="001749D4" w:rsidRDefault="001749D4" w:rsidP="001749D4">
      <w:pPr>
        <w:pStyle w:val="StandardWeb"/>
      </w:pPr>
      <w:r>
        <w:t>Welche Vektoren existieren?</w:t>
      </w:r>
    </w:p>
    <w:p w:rsidR="001749D4" w:rsidRDefault="001749D4" w:rsidP="001749D4">
      <w:pPr>
        <w:pStyle w:val="StandardWeb"/>
      </w:pPr>
      <w:r>
        <w:t>Wie können sie addiert und skaliert werden?</w:t>
      </w:r>
    </w:p>
    <w:p w:rsidR="001749D4" w:rsidRDefault="001749D4" w:rsidP="001749D4">
      <w:pPr>
        <w:pStyle w:val="StandardWeb"/>
      </w:pPr>
      <w:r>
        <w:t>Welche sind voneinander unabhängig?</w:t>
      </w:r>
    </w:p>
    <w:p w:rsidR="001749D4" w:rsidRDefault="001749D4" w:rsidP="001749D4">
      <w:pPr>
        <w:pStyle w:val="StandardWeb"/>
      </w:pPr>
      <w:r>
        <w:t>Welche Basis erzeugt den Raum?</w:t>
      </w:r>
    </w:p>
    <w:p w:rsidR="001749D4" w:rsidRDefault="001749D4" w:rsidP="001749D4">
      <w:pPr>
        <w:pStyle w:val="StandardWeb"/>
      </w:pPr>
      <w:r>
        <w:t>Wie viele unabhängige Richtungen besitzt er?</w:t>
      </w:r>
    </w:p>
    <w:p w:rsidR="001749D4" w:rsidRDefault="001749D4" w:rsidP="001749D4">
      <w:pPr>
        <w:pStyle w:val="StandardWeb"/>
      </w:pPr>
      <w:r>
        <w:t>Wie werden Vektoren in Koordinaten dargestellt?</w:t>
      </w:r>
    </w:p>
    <w:p w:rsidR="001749D4" w:rsidRDefault="001749D4" w:rsidP="001749D4">
      <w:pPr>
        <w:pStyle w:val="StandardWeb"/>
      </w:pPr>
      <w:r>
        <w:t>M3 fragt nun:</w:t>
      </w:r>
    </w:p>
    <w:p w:rsidR="001749D4" w:rsidRDefault="001749D4" w:rsidP="001749D4">
      <w:pPr>
        <w:pStyle w:val="StandardWeb"/>
      </w:pPr>
      <w:r>
        <w:t>Wie können Vektoren strukturverträglich auf andere Vektoren abgebildet werden?</w:t>
      </w:r>
    </w:p>
    <w:p w:rsidR="001749D4" w:rsidRDefault="001749D4" w:rsidP="001749D4">
      <w:pPr>
        <w:pStyle w:val="StandardWeb"/>
      </w:pPr>
      <w:r>
        <w:t>Wie lässt sich eine solche Abbildung durch ihre Wirkung auf eine Basis bestimmen?</w:t>
      </w:r>
    </w:p>
    <w:p w:rsidR="001749D4" w:rsidRDefault="001749D4" w:rsidP="001749D4">
      <w:pPr>
        <w:pStyle w:val="StandardWeb"/>
      </w:pPr>
      <w:r>
        <w:lastRenderedPageBreak/>
        <w:t>Wie wird sie durch eine Matrix dargestellt?</w:t>
      </w:r>
    </w:p>
    <w:p w:rsidR="001749D4" w:rsidRDefault="001749D4" w:rsidP="001749D4">
      <w:pPr>
        <w:pStyle w:val="StandardWeb"/>
      </w:pPr>
      <w:r>
        <w:t>Wie werden mehrere Abbildungen zusammengesetzt?</w:t>
      </w:r>
    </w:p>
    <w:p w:rsidR="001749D4" w:rsidRDefault="001749D4" w:rsidP="001749D4">
      <w:pPr>
        <w:pStyle w:val="StandardWeb"/>
      </w:pPr>
      <w:r>
        <w:t>Wie verändern sich Matrizen bei einem Basiswechsel?</w:t>
      </w:r>
    </w:p>
    <w:p w:rsidR="001749D4" w:rsidRDefault="001749D4" w:rsidP="001749D4">
      <w:pPr>
        <w:pStyle w:val="StandardWeb"/>
      </w:pPr>
      <w:r>
        <w:t>Wann stellen unterschiedliche Matrizen dieselbe abstrakte lineare Wirkung dar?</w:t>
      </w:r>
    </w:p>
    <w:p w:rsidR="001749D4" w:rsidRDefault="001749D4" w:rsidP="001749D4">
      <w:pPr>
        <w:pStyle w:val="StandardWeb"/>
      </w:pPr>
      <w:r>
        <w:t>Und welche basisunabhängigen Informationen kann ich aus einer quadratischen Matrix gewinnen?</w:t>
      </w:r>
    </w:p>
    <w:p w:rsidR="001749D4" w:rsidRDefault="001749D4" w:rsidP="001749D4">
      <w:pPr>
        <w:pStyle w:val="StandardWeb"/>
      </w:pPr>
      <w:r>
        <w:t xml:space="preserve">Damit verschiebt sich der Blick von den </w:t>
      </w:r>
      <w:r>
        <w:rPr>
          <w:rStyle w:val="Fett"/>
        </w:rPr>
        <w:t>Objekten eines Raumes</w:t>
      </w:r>
      <w:r>
        <w:t xml:space="preserve"> auf die </w:t>
      </w:r>
      <w:r>
        <w:rPr>
          <w:rStyle w:val="Fett"/>
        </w:rPr>
        <w:t>strukturtreuen Übergänge zwischen Räumen</w:t>
      </w:r>
      <w:r>
        <w:t>.</w:t>
      </w:r>
    </w:p>
    <w:p w:rsidR="001749D4" w:rsidRDefault="001749D4" w:rsidP="001749D4">
      <w:r>
        <w:pict>
          <v:rect id="_x0000_i1067" style="width:0;height:1.5pt" o:hralign="center" o:hrstd="t" o:hr="t" fillcolor="#a0a0a0" stroked="f"/>
        </w:pict>
      </w:r>
    </w:p>
    <w:p w:rsidR="001749D4" w:rsidRDefault="001749D4" w:rsidP="001749D4">
      <w:pPr>
        <w:pStyle w:val="berschrift2"/>
      </w:pPr>
      <w:r>
        <w:t>43. Die gesamte Entwicklung von M3 in einer Kette</w:t>
      </w:r>
    </w:p>
    <w:p w:rsidR="001749D4" w:rsidRDefault="001749D4" w:rsidP="001749D4">
      <w:pPr>
        <w:pStyle w:val="StandardWeb"/>
      </w:pPr>
      <w:r>
        <w:t>Der Aufbau lässt sich populärwissenschaftlich auf folgende Entwicklung verdichten:</w:t>
      </w:r>
    </w:p>
    <w:p w:rsidR="001749D4" w:rsidRDefault="001749D4" w:rsidP="001749D4">
      <w:pPr>
        <w:pStyle w:val="StandardWeb"/>
      </w:pPr>
      <w:r>
        <w:rPr>
          <w:rStyle w:val="Fett"/>
        </w:rPr>
        <w:t>Vektorräume sind vorhanden.</w:t>
      </w:r>
    </w:p>
    <w:p w:rsidR="001749D4" w:rsidRDefault="001749D4" w:rsidP="001749D4">
      <w:pPr>
        <w:pStyle w:val="StandardWeb"/>
      </w:pPr>
      <w:r>
        <w:t>Dann:</w:t>
      </w:r>
    </w:p>
    <w:p w:rsidR="001749D4" w:rsidRDefault="001749D4" w:rsidP="001749D4">
      <w:pPr>
        <w:pStyle w:val="StandardWeb"/>
      </w:pPr>
      <w:r>
        <w:rPr>
          <w:rStyle w:val="Fett"/>
        </w:rPr>
        <w:t>Eine Funktion soll ihre lineare Struktur erhalten.</w:t>
      </w:r>
    </w:p>
    <w:p w:rsidR="001749D4" w:rsidRDefault="001749D4" w:rsidP="001749D4">
      <w:pPr>
        <w:pStyle w:val="StandardWeb"/>
      </w:pPr>
      <w:r>
        <w:t>Daraus entsteht:</w:t>
      </w:r>
    </w:p>
    <w:p w:rsidR="001749D4" w:rsidRDefault="001749D4" w:rsidP="001749D4">
      <w:pPr>
        <w:pStyle w:val="StandardWeb"/>
      </w:pPr>
      <w:r>
        <w:rPr>
          <w:rStyle w:val="Fett"/>
        </w:rPr>
        <w:t>lineare Abbildung.</w:t>
      </w:r>
    </w:p>
    <w:p w:rsidR="001749D4" w:rsidRDefault="001749D4" w:rsidP="001749D4">
      <w:pPr>
        <w:pStyle w:val="StandardWeb"/>
      </w:pPr>
      <w:r>
        <w:t>Weil jeder Vektor aus Basisvektoren aufgebaut werden kann:</w:t>
      </w:r>
    </w:p>
    <w:p w:rsidR="001749D4" w:rsidRDefault="001749D4" w:rsidP="001749D4">
      <w:pPr>
        <w:pStyle w:val="StandardWeb"/>
      </w:pPr>
      <w:r>
        <w:rPr>
          <w:rStyle w:val="Fett"/>
        </w:rPr>
        <w:t>Basisbilder bestimmen die gesamte Abbildung.</w:t>
      </w:r>
    </w:p>
    <w:p w:rsidR="001749D4" w:rsidRDefault="001749D4" w:rsidP="001749D4">
      <w:pPr>
        <w:pStyle w:val="StandardWeb"/>
      </w:pPr>
      <w:r>
        <w:t>Werden diese Basisbilder in Koordinaten geschrieben:</w:t>
      </w:r>
    </w:p>
    <w:p w:rsidR="001749D4" w:rsidRDefault="001749D4" w:rsidP="001749D4">
      <w:pPr>
        <w:pStyle w:val="StandardWeb"/>
      </w:pPr>
      <w:r>
        <w:rPr>
          <w:rStyle w:val="Fett"/>
        </w:rPr>
        <w:t>Matrixdarstellung.</w:t>
      </w:r>
    </w:p>
    <w:p w:rsidR="001749D4" w:rsidRDefault="001749D4" w:rsidP="001749D4">
      <w:pPr>
        <w:pStyle w:val="StandardWeb"/>
      </w:pPr>
      <w:r>
        <w:t>Werden Abbildungen hintereinander ausgeführt:</w:t>
      </w:r>
    </w:p>
    <w:p w:rsidR="001749D4" w:rsidRDefault="001749D4" w:rsidP="001749D4">
      <w:pPr>
        <w:pStyle w:val="StandardWeb"/>
      </w:pPr>
      <w:r>
        <w:rPr>
          <w:rStyle w:val="Fett"/>
        </w:rPr>
        <w:t>Matrixmultiplikation.</w:t>
      </w:r>
    </w:p>
    <w:p w:rsidR="001749D4" w:rsidRDefault="001749D4" w:rsidP="001749D4">
      <w:pPr>
        <w:pStyle w:val="StandardWeb"/>
      </w:pPr>
      <w:r>
        <w:t>Wird das Koordinatensystem gewechselt:</w:t>
      </w:r>
    </w:p>
    <w:p w:rsidR="001749D4" w:rsidRDefault="001749D4" w:rsidP="001749D4">
      <w:pPr>
        <w:pStyle w:val="StandardWeb"/>
      </w:pPr>
      <w:r>
        <w:rPr>
          <w:rStyle w:val="Fett"/>
        </w:rPr>
        <w:t>Basiswechselmatrix.</w:t>
      </w:r>
    </w:p>
    <w:p w:rsidR="001749D4" w:rsidRDefault="001749D4" w:rsidP="001749D4">
      <w:pPr>
        <w:pStyle w:val="StandardWeb"/>
      </w:pPr>
      <w:r>
        <w:t>Wird derselbe Endomorphismus in verschiedenen Basen beschrieben:</w:t>
      </w:r>
    </w:p>
    <w:p w:rsidR="001749D4" w:rsidRDefault="001749D4" w:rsidP="001749D4">
      <w:pPr>
        <w:pStyle w:val="StandardWeb"/>
      </w:pPr>
      <w:r>
        <w:rPr>
          <w:rStyle w:val="Fett"/>
        </w:rPr>
        <w:t>ähnliche Matrizen.</w:t>
      </w:r>
    </w:p>
    <w:p w:rsidR="001749D4" w:rsidRDefault="001749D4" w:rsidP="001749D4">
      <w:pPr>
        <w:pStyle w:val="StandardWeb"/>
      </w:pPr>
      <w:r>
        <w:t>Wird eine basisunabhängige skalare Struktur gesucht:</w:t>
      </w:r>
    </w:p>
    <w:p w:rsidR="001749D4" w:rsidRDefault="001749D4" w:rsidP="001749D4">
      <w:pPr>
        <w:pStyle w:val="StandardWeb"/>
      </w:pPr>
      <w:r>
        <w:rPr>
          <w:rStyle w:val="Fett"/>
        </w:rPr>
        <w:lastRenderedPageBreak/>
        <w:t>Determinante.</w:t>
      </w:r>
    </w:p>
    <w:p w:rsidR="001749D4" w:rsidRDefault="001749D4" w:rsidP="001749D4">
      <w:pPr>
        <w:pStyle w:val="StandardWeb"/>
      </w:pPr>
      <w:r>
        <w:t>Und schließlich:</w:t>
      </w:r>
    </w:p>
    <w:p w:rsidR="001749D4" w:rsidRDefault="001749D4" w:rsidP="001749D4">
      <w:pPr>
        <w:pStyle w:val="StandardWeb"/>
      </w:pPr>
      <w:r>
        <w:rPr>
          <w:rStyle w:val="Fett"/>
        </w:rPr>
        <w:t>Determinante ungleich null genau dann, wenn die quadratische lineare Transformation invertierbar ist.</w:t>
      </w:r>
    </w:p>
    <w:p w:rsidR="001749D4" w:rsidRDefault="001749D4" w:rsidP="001749D4">
      <w:r>
        <w:pict>
          <v:rect id="_x0000_i1068" style="width:0;height:1.5pt" o:hralign="center" o:hrstd="t" o:hr="t" fillcolor="#a0a0a0" stroked="f"/>
        </w:pict>
      </w:r>
    </w:p>
    <w:p w:rsidR="001749D4" w:rsidRDefault="001749D4" w:rsidP="001749D4">
      <w:pPr>
        <w:pStyle w:val="berschrift2"/>
      </w:pPr>
      <w:r>
        <w:t>44. Was M3 ausdrücklich noch nicht liefert</w:t>
      </w:r>
    </w:p>
    <w:p w:rsidR="001749D4" w:rsidRDefault="001749D4" w:rsidP="001749D4">
      <w:pPr>
        <w:pStyle w:val="StandardWeb"/>
      </w:pPr>
      <w:r>
        <w:t>Auch M3 besitzt klare Grenzen.</w:t>
      </w:r>
    </w:p>
    <w:p w:rsidR="001749D4" w:rsidRDefault="001749D4" w:rsidP="001749D4">
      <w:pPr>
        <w:pStyle w:val="StandardWeb"/>
      </w:pPr>
      <w:r>
        <w:t>M3 entwickelt noch keine systematische Theorie des Kerns einer linearen Abbildung.</w:t>
      </w:r>
    </w:p>
    <w:p w:rsidR="001749D4" w:rsidRDefault="001749D4" w:rsidP="001749D4">
      <w:pPr>
        <w:pStyle w:val="StandardWeb"/>
      </w:pPr>
      <w:r>
        <w:t>M3 entwickelt noch keine vollständige Bild- und Rangtheorie.</w:t>
      </w:r>
    </w:p>
    <w:p w:rsidR="001749D4" w:rsidRDefault="001749D4" w:rsidP="001749D4">
      <w:pPr>
        <w:pStyle w:val="StandardWeb"/>
      </w:pPr>
      <w:r>
        <w:t>M3 entwickelt noch keine systematische Lösbarkeitstheorie linearer Gleichungssysteme.</w:t>
      </w:r>
    </w:p>
    <w:p w:rsidR="001749D4" w:rsidRDefault="001749D4" w:rsidP="001749D4">
      <w:pPr>
        <w:pStyle w:val="StandardWeb"/>
      </w:pPr>
      <w:r>
        <w:t>M3 führt noch keine Eigenwerte oder Eigenvektoren ein.</w:t>
      </w:r>
    </w:p>
    <w:p w:rsidR="001749D4" w:rsidRDefault="001749D4" w:rsidP="001749D4">
      <w:pPr>
        <w:pStyle w:val="StandardWeb"/>
      </w:pPr>
      <w:r>
        <w:t>M3 entwickelt noch keine Diagonalisierung.</w:t>
      </w:r>
    </w:p>
    <w:p w:rsidR="001749D4" w:rsidRDefault="001749D4" w:rsidP="001749D4">
      <w:pPr>
        <w:pStyle w:val="StandardWeb"/>
      </w:pPr>
      <w:r>
        <w:t>M3 führt noch kein Skalarprodukt ein.</w:t>
      </w:r>
    </w:p>
    <w:p w:rsidR="001749D4" w:rsidRDefault="001749D4" w:rsidP="001749D4">
      <w:pPr>
        <w:pStyle w:val="StandardWeb"/>
      </w:pPr>
      <w:r>
        <w:t>M3 besitzt noch keine allgemeine Orthogonalität.</w:t>
      </w:r>
    </w:p>
    <w:p w:rsidR="001749D4" w:rsidRDefault="001749D4" w:rsidP="001749D4">
      <w:pPr>
        <w:pStyle w:val="StandardWeb"/>
      </w:pPr>
      <w:r>
        <w:t>M3 besitzt noch keine orthogonalen oder unitären Matrizen als allgemeine Struktur.</w:t>
      </w:r>
    </w:p>
    <w:p w:rsidR="001749D4" w:rsidRDefault="001749D4" w:rsidP="001749D4">
      <w:pPr>
        <w:pStyle w:val="StandardWeb"/>
      </w:pPr>
      <w:r>
        <w:t>M3 behandelt noch keine orthogonalen Projektionen.</w:t>
      </w:r>
    </w:p>
    <w:p w:rsidR="001749D4" w:rsidRDefault="001749D4" w:rsidP="001749D4">
      <w:pPr>
        <w:pStyle w:val="StandardWeb"/>
      </w:pPr>
      <w:r>
        <w:t>Damit bleibt die Reihenfolge kontrolliert.</w:t>
      </w:r>
    </w:p>
    <w:p w:rsidR="001749D4" w:rsidRDefault="001749D4" w:rsidP="001749D4">
      <w:r>
        <w:pict>
          <v:rect id="_x0000_i1069" style="width:0;height:1.5pt" o:hralign="center" o:hrstd="t" o:hr="t" fillcolor="#a0a0a0" stroked="f"/>
        </w:pict>
      </w:r>
    </w:p>
    <w:p w:rsidR="001749D4" w:rsidRDefault="001749D4" w:rsidP="001749D4">
      <w:pPr>
        <w:pStyle w:val="berschrift2"/>
      </w:pPr>
      <w:r>
        <w:t>45. Übergang von M3 zu M4</w:t>
      </w:r>
    </w:p>
    <w:p w:rsidR="001749D4" w:rsidRDefault="001749D4" w:rsidP="001749D4">
      <w:pPr>
        <w:pStyle w:val="StandardWeb"/>
      </w:pPr>
      <w:r>
        <w:t>Am Ende von M3 kann ich eine lineare Abbildung vollständig beschreiben und in Koordinaten durch eine Matrix darstellen.</w:t>
      </w:r>
    </w:p>
    <w:p w:rsidR="001749D4" w:rsidRDefault="001749D4" w:rsidP="001749D4">
      <w:pPr>
        <w:pStyle w:val="StandardWeb"/>
      </w:pPr>
      <w:r>
        <w:t>Nun entsteht eine neue Frage:</w:t>
      </w:r>
    </w:p>
    <w:p w:rsidR="001749D4" w:rsidRDefault="001749D4" w:rsidP="001749D4">
      <w:pPr>
        <w:pStyle w:val="StandardWeb"/>
      </w:pPr>
      <w:r>
        <w:rPr>
          <w:rStyle w:val="Fett"/>
        </w:rPr>
        <w:t>Was geht bei einer linearen Abbildung verloren und was wird erreicht?</w:t>
      </w:r>
    </w:p>
    <w:p w:rsidR="001749D4" w:rsidRDefault="001749D4" w:rsidP="001749D4">
      <w:pPr>
        <w:pStyle w:val="StandardWeb"/>
      </w:pPr>
      <w:r>
        <w:t>Welche Eingangsvektoren werden auf den Nullvektor abgebildet?</w:t>
      </w:r>
    </w:p>
    <w:p w:rsidR="001749D4" w:rsidRDefault="001749D4" w:rsidP="001749D4">
      <w:pPr>
        <w:pStyle w:val="StandardWeb"/>
      </w:pPr>
      <w:r>
        <w:t>Welche Ausgangsvektoren können überhaupt entstehen?</w:t>
      </w:r>
    </w:p>
    <w:p w:rsidR="001749D4" w:rsidRDefault="001749D4" w:rsidP="001749D4">
      <w:pPr>
        <w:pStyle w:val="StandardWeb"/>
      </w:pPr>
      <w:r>
        <w:t>Wie viele unabhängige Richtungen bleiben erhalten?</w:t>
      </w:r>
    </w:p>
    <w:p w:rsidR="001749D4" w:rsidRDefault="001749D4" w:rsidP="001749D4">
      <w:pPr>
        <w:pStyle w:val="StandardWeb"/>
      </w:pPr>
      <w:r>
        <w:t>Welche linearen Gleichungssysteme besitzen Lösungen?</w:t>
      </w:r>
    </w:p>
    <w:p w:rsidR="001749D4" w:rsidRDefault="001749D4" w:rsidP="001749D4">
      <w:pPr>
        <w:pStyle w:val="StandardWeb"/>
      </w:pPr>
      <w:r>
        <w:lastRenderedPageBreak/>
        <w:t>Genau diese Fragen führen zu:</w:t>
      </w:r>
    </w:p>
    <w:p w:rsidR="001749D4" w:rsidRDefault="001749D4" w:rsidP="001749D4">
      <w:pPr>
        <w:pStyle w:val="StandardWeb"/>
      </w:pPr>
      <w:r>
        <w:t>Kern,</w:t>
      </w:r>
    </w:p>
    <w:p w:rsidR="001749D4" w:rsidRDefault="001749D4" w:rsidP="001749D4">
      <w:pPr>
        <w:pStyle w:val="StandardWeb"/>
      </w:pPr>
      <w:r>
        <w:t>Bild,</w:t>
      </w:r>
    </w:p>
    <w:p w:rsidR="001749D4" w:rsidRDefault="001749D4" w:rsidP="001749D4">
      <w:pPr>
        <w:pStyle w:val="StandardWeb"/>
      </w:pPr>
      <w:r>
        <w:t>Rang</w:t>
      </w:r>
    </w:p>
    <w:p w:rsidR="001749D4" w:rsidRDefault="001749D4" w:rsidP="001749D4">
      <w:pPr>
        <w:pStyle w:val="StandardWeb"/>
      </w:pPr>
      <w:r>
        <w:t>und linearen Gleichungssystemen.</w:t>
      </w:r>
    </w:p>
    <w:p w:rsidR="001749D4" w:rsidRDefault="001749D4" w:rsidP="001749D4">
      <w:pPr>
        <w:pStyle w:val="StandardWeb"/>
      </w:pPr>
      <w:r>
        <w:t>Das ist der Gegenstand von M4.</w:t>
      </w:r>
    </w:p>
    <w:p w:rsidR="001749D4" w:rsidRDefault="001749D4" w:rsidP="001749D4">
      <w:r>
        <w:pict>
          <v:rect id="_x0000_i1070" style="width:0;height:1.5pt" o:hralign="center" o:hrstd="t" o:hr="t" fillcolor="#a0a0a0" stroked="f"/>
        </w:pict>
      </w:r>
    </w:p>
    <w:p w:rsidR="00520A8F" w:rsidRPr="001749D4" w:rsidRDefault="00520A8F" w:rsidP="001749D4"/>
    <w:sectPr w:rsidR="00520A8F" w:rsidRPr="001749D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497466"/>
    <w:multiLevelType w:val="multilevel"/>
    <w:tmpl w:val="84B8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14A7"/>
    <w:multiLevelType w:val="multilevel"/>
    <w:tmpl w:val="01BA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CBB634C"/>
    <w:multiLevelType w:val="multilevel"/>
    <w:tmpl w:val="2C7E6B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CF5D5A"/>
    <w:multiLevelType w:val="multilevel"/>
    <w:tmpl w:val="3FC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D564D"/>
    <w:multiLevelType w:val="multilevel"/>
    <w:tmpl w:val="3E80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D6019"/>
    <w:multiLevelType w:val="multilevel"/>
    <w:tmpl w:val="F2CC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D4C583B"/>
    <w:multiLevelType w:val="multilevel"/>
    <w:tmpl w:val="3B40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24DF2"/>
    <w:multiLevelType w:val="multilevel"/>
    <w:tmpl w:val="1E70F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5"/>
  </w:num>
  <w:num w:numId="4">
    <w:abstractNumId w:val="1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2"/>
  </w:num>
  <w:num w:numId="8">
    <w:abstractNumId w:val="1"/>
  </w:num>
  <w:num w:numId="9">
    <w:abstractNumId w:val="11"/>
  </w:num>
  <w:num w:numId="10">
    <w:abstractNumId w:val="7"/>
  </w:num>
  <w:num w:numId="11">
    <w:abstractNumId w:val="9"/>
  </w:num>
  <w:num w:numId="12">
    <w:abstractNumId w:val="8"/>
  </w:num>
  <w:num w:numId="16">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30F"/>
    <w:rsid w:val="00003048"/>
    <w:rsid w:val="000467F2"/>
    <w:rsid w:val="0006156C"/>
    <w:rsid w:val="00082214"/>
    <w:rsid w:val="00090B53"/>
    <w:rsid w:val="000B0C44"/>
    <w:rsid w:val="000B4CEC"/>
    <w:rsid w:val="000C2FC6"/>
    <w:rsid w:val="000D3862"/>
    <w:rsid w:val="000D40DD"/>
    <w:rsid w:val="000D70EA"/>
    <w:rsid w:val="00103784"/>
    <w:rsid w:val="001056F2"/>
    <w:rsid w:val="00106528"/>
    <w:rsid w:val="001251E4"/>
    <w:rsid w:val="00143244"/>
    <w:rsid w:val="00153E4B"/>
    <w:rsid w:val="001749D4"/>
    <w:rsid w:val="001830F2"/>
    <w:rsid w:val="0019229D"/>
    <w:rsid w:val="00195D5A"/>
    <w:rsid w:val="002B03D4"/>
    <w:rsid w:val="002D20FA"/>
    <w:rsid w:val="002D4202"/>
    <w:rsid w:val="00324306"/>
    <w:rsid w:val="00341905"/>
    <w:rsid w:val="00433ECB"/>
    <w:rsid w:val="00436FC4"/>
    <w:rsid w:val="0044266C"/>
    <w:rsid w:val="00445F03"/>
    <w:rsid w:val="00446557"/>
    <w:rsid w:val="00461C7A"/>
    <w:rsid w:val="004714C9"/>
    <w:rsid w:val="00483AB8"/>
    <w:rsid w:val="00494AC1"/>
    <w:rsid w:val="004A0A26"/>
    <w:rsid w:val="004D6AB4"/>
    <w:rsid w:val="00500020"/>
    <w:rsid w:val="00520A8F"/>
    <w:rsid w:val="005454E6"/>
    <w:rsid w:val="00560B17"/>
    <w:rsid w:val="005B5EFD"/>
    <w:rsid w:val="005E4CED"/>
    <w:rsid w:val="006016DC"/>
    <w:rsid w:val="00687548"/>
    <w:rsid w:val="006A2E2C"/>
    <w:rsid w:val="006B3395"/>
    <w:rsid w:val="00706409"/>
    <w:rsid w:val="007115B7"/>
    <w:rsid w:val="0071716C"/>
    <w:rsid w:val="00756C73"/>
    <w:rsid w:val="00795695"/>
    <w:rsid w:val="00796AA5"/>
    <w:rsid w:val="007A3369"/>
    <w:rsid w:val="007A4970"/>
    <w:rsid w:val="007B7DE7"/>
    <w:rsid w:val="007E333F"/>
    <w:rsid w:val="007E47AB"/>
    <w:rsid w:val="007F4665"/>
    <w:rsid w:val="00835ADB"/>
    <w:rsid w:val="008871CF"/>
    <w:rsid w:val="008B0C43"/>
    <w:rsid w:val="008C4935"/>
    <w:rsid w:val="008E0764"/>
    <w:rsid w:val="008E7015"/>
    <w:rsid w:val="009032D7"/>
    <w:rsid w:val="00997246"/>
    <w:rsid w:val="009A595B"/>
    <w:rsid w:val="009D04D3"/>
    <w:rsid w:val="00A307C9"/>
    <w:rsid w:val="00A544B6"/>
    <w:rsid w:val="00AA4222"/>
    <w:rsid w:val="00AC1440"/>
    <w:rsid w:val="00AE408D"/>
    <w:rsid w:val="00AF54A4"/>
    <w:rsid w:val="00AF6392"/>
    <w:rsid w:val="00B04313"/>
    <w:rsid w:val="00B53EE0"/>
    <w:rsid w:val="00B555C2"/>
    <w:rsid w:val="00B74C65"/>
    <w:rsid w:val="00B873C2"/>
    <w:rsid w:val="00B972D6"/>
    <w:rsid w:val="00BA5790"/>
    <w:rsid w:val="00BA664A"/>
    <w:rsid w:val="00BB30C9"/>
    <w:rsid w:val="00C2343F"/>
    <w:rsid w:val="00C6537C"/>
    <w:rsid w:val="00C9163A"/>
    <w:rsid w:val="00CD2089"/>
    <w:rsid w:val="00CF1387"/>
    <w:rsid w:val="00D313FE"/>
    <w:rsid w:val="00D33BDA"/>
    <w:rsid w:val="00D44FE7"/>
    <w:rsid w:val="00D542C6"/>
    <w:rsid w:val="00D67542"/>
    <w:rsid w:val="00D80CC8"/>
    <w:rsid w:val="00E4019D"/>
    <w:rsid w:val="00E6450A"/>
    <w:rsid w:val="00E75425"/>
    <w:rsid w:val="00EA1CC2"/>
    <w:rsid w:val="00EA7E61"/>
    <w:rsid w:val="00EC35D8"/>
    <w:rsid w:val="00EE1062"/>
    <w:rsid w:val="00EE2879"/>
    <w:rsid w:val="00F046EB"/>
    <w:rsid w:val="00F23ADD"/>
    <w:rsid w:val="00F40666"/>
    <w:rsid w:val="00F46CF6"/>
    <w:rsid w:val="00F5330F"/>
    <w:rsid w:val="00F63881"/>
    <w:rsid w:val="00F74A0F"/>
    <w:rsid w:val="00F84F56"/>
    <w:rsid w:val="00FA747D"/>
    <w:rsid w:val="00FD639E"/>
    <w:rsid w:val="00FE3C7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6F9EB019-34B0-4186-ACA1-E91D90FF2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F5330F"/>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8E7015"/>
    <w:pPr>
      <w:tabs>
        <w:tab w:val="left" w:pos="7088"/>
      </w:tabs>
      <w:spacing w:before="360" w:after="360"/>
      <w:ind w:left="1418" w:firstLine="709"/>
    </w:pPr>
    <w:rPr>
      <w:rFonts w:ascii="Cambria Math" w:eastAsia="Calibri" w:hAnsi="Cambria Math" w:cs="Courier New"/>
      <w:i/>
      <w:iCs/>
    </w:rPr>
  </w:style>
  <w:style w:type="character" w:customStyle="1" w:styleId="FormelZchn">
    <w:name w:val="Formel Zchn"/>
    <w:link w:val="Formel"/>
    <w:rsid w:val="008E7015"/>
    <w:rPr>
      <w:rFonts w:ascii="Cambria Math" w:hAnsi="Cambria Math" w:cs="Courier New"/>
      <w:bCs/>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paragraph" w:customStyle="1" w:styleId="msonormal0">
    <w:name w:val="msonormal"/>
    <w:basedOn w:val="Standard"/>
    <w:rsid w:val="00F5330F"/>
    <w:pPr>
      <w:spacing w:before="100" w:beforeAutospacing="1" w:after="100" w:afterAutospacing="1"/>
    </w:pPr>
    <w:rPr>
      <w:rFonts w:ascii="Times New Roman" w:hAnsi="Times New Roman" w:cs="Times New Roman"/>
      <w:bCs w:val="0"/>
    </w:rPr>
  </w:style>
  <w:style w:type="character" w:styleId="HTMLCode">
    <w:name w:val="HTML Code"/>
    <w:basedOn w:val="Absatz-Standardschriftart"/>
    <w:uiPriority w:val="99"/>
    <w:semiHidden/>
    <w:unhideWhenUsed/>
    <w:rsid w:val="00F5330F"/>
    <w:rPr>
      <w:rFonts w:ascii="Courier New" w:eastAsia="Times New Roman" w:hAnsi="Courier New" w:cs="Courier New"/>
      <w:sz w:val="20"/>
      <w:szCs w:val="20"/>
    </w:rPr>
  </w:style>
  <w:style w:type="character" w:customStyle="1" w:styleId="katex">
    <w:name w:val="katex"/>
    <w:basedOn w:val="Absatz-Standardschriftart"/>
    <w:rsid w:val="00F5330F"/>
  </w:style>
  <w:style w:type="character" w:customStyle="1" w:styleId="minner">
    <w:name w:val="minner"/>
    <w:basedOn w:val="Absatz-Standardschriftart"/>
    <w:rsid w:val="00F5330F"/>
  </w:style>
  <w:style w:type="character" w:customStyle="1" w:styleId="mopen">
    <w:name w:val="mopen"/>
    <w:basedOn w:val="Absatz-Standardschriftart"/>
    <w:rsid w:val="00F5330F"/>
  </w:style>
  <w:style w:type="character" w:customStyle="1" w:styleId="vlist-s">
    <w:name w:val="vlist-s"/>
    <w:basedOn w:val="Absatz-Standardschriftart"/>
    <w:rsid w:val="00F5330F"/>
  </w:style>
  <w:style w:type="character" w:customStyle="1" w:styleId="mord">
    <w:name w:val="mord"/>
    <w:basedOn w:val="Absatz-Standardschriftart"/>
    <w:rsid w:val="00F5330F"/>
  </w:style>
  <w:style w:type="character" w:customStyle="1" w:styleId="mclose">
    <w:name w:val="mclose"/>
    <w:basedOn w:val="Absatz-Standardschriftart"/>
    <w:rsid w:val="00F53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792404494">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287546727">
      <w:bodyDiv w:val="1"/>
      <w:marLeft w:val="0"/>
      <w:marRight w:val="0"/>
      <w:marTop w:val="0"/>
      <w:marBottom w:val="0"/>
      <w:divBdr>
        <w:top w:val="none" w:sz="0" w:space="0" w:color="auto"/>
        <w:left w:val="none" w:sz="0" w:space="0" w:color="auto"/>
        <w:bottom w:val="none" w:sz="0" w:space="0" w:color="auto"/>
        <w:right w:val="none" w:sz="0" w:space="0" w:color="auto"/>
      </w:divBdr>
    </w:div>
    <w:div w:id="2042198027">
      <w:bodyDiv w:val="1"/>
      <w:marLeft w:val="0"/>
      <w:marRight w:val="0"/>
      <w:marTop w:val="0"/>
      <w:marBottom w:val="0"/>
      <w:divBdr>
        <w:top w:val="none" w:sz="0" w:space="0" w:color="auto"/>
        <w:left w:val="none" w:sz="0" w:space="0" w:color="auto"/>
        <w:bottom w:val="none" w:sz="0" w:space="0" w:color="auto"/>
        <w:right w:val="none" w:sz="0" w:space="0" w:color="auto"/>
      </w:divBdr>
    </w:div>
    <w:div w:id="2093383054">
      <w:bodyDiv w:val="1"/>
      <w:marLeft w:val="0"/>
      <w:marRight w:val="0"/>
      <w:marTop w:val="0"/>
      <w:marBottom w:val="0"/>
      <w:divBdr>
        <w:top w:val="none" w:sz="0" w:space="0" w:color="auto"/>
        <w:left w:val="none" w:sz="0" w:space="0" w:color="auto"/>
        <w:bottom w:val="none" w:sz="0" w:space="0" w:color="auto"/>
        <w:right w:val="none" w:sz="0" w:space="0" w:color="auto"/>
      </w:divBdr>
    </w:div>
    <w:div w:id="2114548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28</Pages>
  <Words>4958</Words>
  <Characters>31238</Characters>
  <Application>Microsoft Office Word</Application>
  <DocSecurity>0</DocSecurity>
  <Lines>260</Lines>
  <Paragraphs>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2026-09-11T10:56:00Z</dcterms:created>
  <dcterms:modified xsi:type="dcterms:W3CDTF">2026-09-13T09:34:00Z</dcterms:modified>
</cp:coreProperties>
</file>