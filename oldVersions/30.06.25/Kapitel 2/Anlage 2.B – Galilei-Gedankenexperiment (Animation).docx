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78C2C" w14:textId="3B1E0614" w:rsidR="00E02CF4" w:rsidRPr="00E02CF4" w:rsidRDefault="00E02CF4" w:rsidP="00E02CF4">
      <w:pPr>
        <w:spacing w:before="100" w:beforeAutospacing="1" w:after="100" w:afterAutospacing="1"/>
        <w:outlineLvl w:val="1"/>
        <w:rPr>
          <w:rFonts w:ascii="Times New Roman" w:hAnsi="Times New Roman"/>
          <w:b/>
          <w:bCs/>
          <w:sz w:val="36"/>
          <w:szCs w:val="36"/>
        </w:rPr>
      </w:pPr>
      <w:r w:rsidRPr="00E02CF4">
        <w:rPr>
          <w:rFonts w:ascii="Times New Roman" w:hAnsi="Times New Roman"/>
          <w:b/>
          <w:bCs/>
          <w:sz w:val="36"/>
          <w:szCs w:val="36"/>
        </w:rPr>
        <w:t>Anlage 2.</w:t>
      </w:r>
      <w:r w:rsidR="00E45752">
        <w:rPr>
          <w:rFonts w:ascii="Times New Roman" w:hAnsi="Times New Roman"/>
          <w:b/>
          <w:bCs/>
          <w:sz w:val="36"/>
          <w:szCs w:val="36"/>
        </w:rPr>
        <w:t>B</w:t>
      </w:r>
      <w:r w:rsidRPr="00E02CF4">
        <w:rPr>
          <w:rFonts w:ascii="Times New Roman" w:hAnsi="Times New Roman"/>
          <w:b/>
          <w:bCs/>
          <w:sz w:val="36"/>
          <w:szCs w:val="36"/>
        </w:rPr>
        <w:t xml:space="preserve"> – </w:t>
      </w:r>
      <w:bookmarkStart w:id="0" w:name="_Hlk201751903"/>
      <w:r w:rsidRPr="00E02CF4">
        <w:rPr>
          <w:rFonts w:ascii="Times New Roman" w:hAnsi="Times New Roman"/>
          <w:b/>
          <w:bCs/>
          <w:sz w:val="36"/>
          <w:szCs w:val="36"/>
        </w:rPr>
        <w:t>Galilei-Gedankenexperiment</w:t>
      </w:r>
      <w:bookmarkEnd w:id="0"/>
      <w:r w:rsidRPr="00E02CF4">
        <w:rPr>
          <w:rFonts w:ascii="Times New Roman" w:hAnsi="Times New Roman"/>
          <w:b/>
          <w:bCs/>
          <w:sz w:val="36"/>
          <w:szCs w:val="36"/>
        </w:rPr>
        <w:t xml:space="preserve"> (Animation)</w:t>
      </w:r>
    </w:p>
    <w:p w14:paraId="5E296084"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Titel:</w:t>
      </w:r>
    </w:p>
    <w:p w14:paraId="7468992B" w14:textId="77777777" w:rsidR="00E02CF4" w:rsidRPr="00E02CF4" w:rsidRDefault="00E02CF4" w:rsidP="00E02CF4">
      <w:pPr>
        <w:spacing w:before="100" w:beforeAutospacing="1" w:after="100" w:afterAutospacing="1"/>
        <w:rPr>
          <w:rFonts w:ascii="Times New Roman" w:hAnsi="Times New Roman"/>
        </w:rPr>
      </w:pPr>
      <w:r w:rsidRPr="00E02CF4">
        <w:rPr>
          <w:rFonts w:ascii="Times New Roman" w:hAnsi="Times New Roman"/>
          <w:b/>
          <w:bCs/>
        </w:rPr>
        <w:t>Galileis Gedankenexperiment im geschlossenen Schiff</w:t>
      </w:r>
    </w:p>
    <w:p w14:paraId="6BC8F211" w14:textId="77777777" w:rsidR="00E02CF4" w:rsidRPr="00E02CF4" w:rsidRDefault="00E45752" w:rsidP="00E02CF4">
      <w:pPr>
        <w:spacing w:after="0"/>
        <w:rPr>
          <w:rFonts w:ascii="Times New Roman" w:hAnsi="Times New Roman"/>
        </w:rPr>
      </w:pPr>
      <w:r>
        <w:rPr>
          <w:rFonts w:ascii="Times New Roman" w:hAnsi="Times New Roman"/>
        </w:rPr>
        <w:pict w14:anchorId="21B97526">
          <v:rect id="_x0000_i1025" style="width:0;height:1.5pt" o:hralign="center" o:hrstd="t" o:hr="t" fillcolor="#a0a0a0" stroked="f"/>
        </w:pict>
      </w:r>
    </w:p>
    <w:p w14:paraId="16FB624D"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Ziel:</w:t>
      </w:r>
    </w:p>
    <w:p w14:paraId="44F6DBA5" w14:textId="77777777" w:rsidR="00E02CF4" w:rsidRPr="00E02CF4" w:rsidRDefault="00E02CF4" w:rsidP="00E02CF4">
      <w:pPr>
        <w:spacing w:before="100" w:beforeAutospacing="1" w:after="100" w:afterAutospacing="1"/>
        <w:rPr>
          <w:rFonts w:ascii="Times New Roman" w:hAnsi="Times New Roman"/>
        </w:rPr>
      </w:pPr>
      <w:r w:rsidRPr="00E02CF4">
        <w:rPr>
          <w:rFonts w:ascii="Times New Roman" w:hAnsi="Times New Roman"/>
        </w:rPr>
        <w:t xml:space="preserve">Diese Simulation stellt anschaulich dar, dass ein Beobachter innerhalb eines gleichförmig </w:t>
      </w:r>
      <w:proofErr w:type="gramStart"/>
      <w:r w:rsidRPr="00E02CF4">
        <w:rPr>
          <w:rFonts w:ascii="Times New Roman" w:hAnsi="Times New Roman"/>
        </w:rPr>
        <w:t>bewegten</w:t>
      </w:r>
      <w:proofErr w:type="gramEnd"/>
      <w:r w:rsidRPr="00E02CF4">
        <w:rPr>
          <w:rFonts w:ascii="Times New Roman" w:hAnsi="Times New Roman"/>
        </w:rPr>
        <w:t>, geschlossenen Systems nicht feststellen kann, ob sich das System bewegt oder ruht – ein zentrales Argument für das Relativitätsprinzip.</w:t>
      </w:r>
    </w:p>
    <w:p w14:paraId="4D552135" w14:textId="77777777" w:rsidR="00E02CF4" w:rsidRPr="00E02CF4" w:rsidRDefault="00E45752" w:rsidP="00E02CF4">
      <w:pPr>
        <w:spacing w:after="0"/>
        <w:rPr>
          <w:rFonts w:ascii="Times New Roman" w:hAnsi="Times New Roman"/>
        </w:rPr>
      </w:pPr>
      <w:r>
        <w:rPr>
          <w:rFonts w:ascii="Times New Roman" w:hAnsi="Times New Roman"/>
        </w:rPr>
        <w:pict w14:anchorId="62D008AC">
          <v:rect id="_x0000_i1026" style="width:0;height:1.5pt" o:hralign="center" o:hrstd="t" o:hr="t" fillcolor="#a0a0a0" stroked="f"/>
        </w:pict>
      </w:r>
    </w:p>
    <w:p w14:paraId="55E7C70B"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Beschreibung des Experiments:</w:t>
      </w:r>
    </w:p>
    <w:p w14:paraId="37CBD434" w14:textId="77777777" w:rsidR="00E02CF4" w:rsidRPr="00E02CF4" w:rsidRDefault="00E02CF4" w:rsidP="00E02CF4">
      <w:pPr>
        <w:spacing w:before="100" w:beforeAutospacing="1" w:after="100" w:afterAutospacing="1"/>
        <w:rPr>
          <w:rFonts w:ascii="Times New Roman" w:hAnsi="Times New Roman"/>
        </w:rPr>
      </w:pPr>
      <w:r w:rsidRPr="00E02CF4">
        <w:rPr>
          <w:rFonts w:ascii="Times New Roman" w:hAnsi="Times New Roman"/>
        </w:rPr>
        <w:t>Ein Mann sitzt in einem abgeschlossenen Raum unter Deck eines Schiffes. Neben ihm schwebt eine Kugel in der Luft. Das Schiff bewegt sich gleichförmig nach rechts. Da keine äußeren Reize wie Beschleunigung, Reibung oder Wind spürbar sind, kann der Mann durch innere Beobachtungen keine Aussage über den Bewegungszustand des Schiffes treffen.</w:t>
      </w:r>
    </w:p>
    <w:p w14:paraId="21989540" w14:textId="77777777" w:rsidR="00E02CF4" w:rsidRPr="00E02CF4" w:rsidRDefault="00E45752" w:rsidP="00E02CF4">
      <w:pPr>
        <w:spacing w:after="0"/>
        <w:rPr>
          <w:rFonts w:ascii="Times New Roman" w:hAnsi="Times New Roman"/>
        </w:rPr>
      </w:pPr>
      <w:r>
        <w:rPr>
          <w:rFonts w:ascii="Times New Roman" w:hAnsi="Times New Roman"/>
        </w:rPr>
        <w:pict w14:anchorId="61E98E77">
          <v:rect id="_x0000_i1027" style="width:0;height:1.5pt" o:hralign="center" o:hrstd="t" o:hr="t" fillcolor="#a0a0a0" stroked="f"/>
        </w:pict>
      </w:r>
    </w:p>
    <w:p w14:paraId="3C1B60DF" w14:textId="759183D1" w:rsidR="00E02CF4" w:rsidRPr="00E02CF4" w:rsidRDefault="00E02CF4" w:rsidP="00E02CF4">
      <w:pPr>
        <w:spacing w:after="0"/>
        <w:rPr>
          <w:rFonts w:ascii="Times New Roman" w:hAnsi="Times New Roman"/>
        </w:rPr>
      </w:pPr>
    </w:p>
    <w:p w14:paraId="01601771" w14:textId="06A0B8F1"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Simulation (Python):</w:t>
      </w:r>
    </w:p>
    <w:p w14:paraId="5E700804" w14:textId="77777777" w:rsidR="00E02CF4" w:rsidRPr="00E02CF4" w:rsidRDefault="00E02CF4" w:rsidP="00E02CF4">
      <w:pPr>
        <w:spacing w:before="100" w:beforeAutospacing="1" w:after="100" w:afterAutospacing="1"/>
        <w:outlineLvl w:val="3"/>
        <w:rPr>
          <w:rFonts w:ascii="Times New Roman" w:hAnsi="Times New Roman"/>
          <w:b/>
          <w:bCs/>
        </w:rPr>
      </w:pPr>
      <w:r w:rsidRPr="00E02CF4">
        <w:rPr>
          <w:rFonts w:ascii="Times New Roman" w:hAnsi="Times New Roman"/>
          <w:b/>
          <w:bCs/>
        </w:rPr>
        <w:t>Voraussetzungen:</w:t>
      </w:r>
    </w:p>
    <w:p w14:paraId="0AF0639D" w14:textId="77777777" w:rsidR="00E02CF4" w:rsidRPr="00E02CF4" w:rsidRDefault="00E02CF4" w:rsidP="00E02CF4">
      <w:pPr>
        <w:numPr>
          <w:ilvl w:val="0"/>
          <w:numId w:val="5"/>
        </w:numPr>
        <w:spacing w:before="100" w:beforeAutospacing="1" w:after="100" w:afterAutospacing="1"/>
        <w:rPr>
          <w:rFonts w:ascii="Times New Roman" w:hAnsi="Times New Roman"/>
        </w:rPr>
      </w:pPr>
      <w:r w:rsidRPr="00E02CF4">
        <w:rPr>
          <w:rFonts w:ascii="Times New Roman" w:hAnsi="Times New Roman"/>
        </w:rPr>
        <w:t>Python ≥3.8</w:t>
      </w:r>
    </w:p>
    <w:p w14:paraId="432A3B07" w14:textId="5EE3B550" w:rsidR="00E02CF4" w:rsidRDefault="00E02CF4" w:rsidP="00E02CF4">
      <w:pPr>
        <w:numPr>
          <w:ilvl w:val="0"/>
          <w:numId w:val="5"/>
        </w:numPr>
        <w:spacing w:before="100" w:beforeAutospacing="1" w:after="100" w:afterAutospacing="1"/>
        <w:rPr>
          <w:rFonts w:ascii="Times New Roman" w:hAnsi="Times New Roman"/>
        </w:rPr>
      </w:pPr>
      <w:r w:rsidRPr="00E02CF4">
        <w:rPr>
          <w:rFonts w:ascii="Courier New" w:hAnsi="Courier New" w:cs="Courier New"/>
          <w:sz w:val="20"/>
          <w:szCs w:val="20"/>
        </w:rPr>
        <w:t>matplotlib</w:t>
      </w:r>
      <w:r w:rsidRPr="00E02CF4">
        <w:rPr>
          <w:rFonts w:ascii="Times New Roman" w:hAnsi="Times New Roman"/>
        </w:rPr>
        <w:t xml:space="preserve">, </w:t>
      </w:r>
      <w:r w:rsidRPr="00E02CF4">
        <w:rPr>
          <w:rFonts w:ascii="Courier New" w:hAnsi="Courier New" w:cs="Courier New"/>
          <w:sz w:val="20"/>
          <w:szCs w:val="20"/>
        </w:rPr>
        <w:t>ipywidgets</w:t>
      </w:r>
      <w:r w:rsidRPr="00E02CF4">
        <w:rPr>
          <w:rFonts w:ascii="Times New Roman" w:hAnsi="Times New Roman"/>
        </w:rPr>
        <w:t xml:space="preserve">, </w:t>
      </w:r>
      <w:r w:rsidRPr="00E02CF4">
        <w:rPr>
          <w:rFonts w:ascii="Courier New" w:hAnsi="Courier New" w:cs="Courier New"/>
          <w:sz w:val="20"/>
          <w:szCs w:val="20"/>
        </w:rPr>
        <w:t>ffmpeg</w:t>
      </w:r>
      <w:r w:rsidRPr="00E02CF4">
        <w:rPr>
          <w:rFonts w:ascii="Times New Roman" w:hAnsi="Times New Roman"/>
        </w:rPr>
        <w:t xml:space="preserve"> installiert</w:t>
      </w:r>
    </w:p>
    <w:p w14:paraId="0A1FD4B2" w14:textId="77777777" w:rsidR="00991ACF" w:rsidRPr="00991ACF" w:rsidRDefault="00991ACF" w:rsidP="00ED55F7">
      <w:pPr>
        <w:pStyle w:val="Code"/>
      </w:pPr>
      <w:r w:rsidRPr="00991ACF">
        <w:t xml:space="preserve">import </w:t>
      </w:r>
      <w:proofErr w:type="gramStart"/>
      <w:r w:rsidRPr="00991ACF">
        <w:t>matplotlib.pyplot</w:t>
      </w:r>
      <w:proofErr w:type="gramEnd"/>
      <w:r w:rsidRPr="00991ACF">
        <w:t xml:space="preserve"> as plt</w:t>
      </w:r>
    </w:p>
    <w:p w14:paraId="022F7767" w14:textId="77777777" w:rsidR="00991ACF" w:rsidRPr="00991ACF" w:rsidRDefault="00991ACF" w:rsidP="00ED55F7">
      <w:pPr>
        <w:pStyle w:val="Code"/>
      </w:pPr>
      <w:r w:rsidRPr="00991ACF">
        <w:t xml:space="preserve">import </w:t>
      </w:r>
      <w:proofErr w:type="gramStart"/>
      <w:r w:rsidRPr="00991ACF">
        <w:t>matplotlib.animation</w:t>
      </w:r>
      <w:proofErr w:type="gramEnd"/>
      <w:r w:rsidRPr="00991ACF">
        <w:t xml:space="preserve"> as animation</w:t>
      </w:r>
    </w:p>
    <w:p w14:paraId="72044983" w14:textId="77777777" w:rsidR="00991ACF" w:rsidRPr="00991ACF" w:rsidRDefault="00991ACF" w:rsidP="00ED55F7">
      <w:pPr>
        <w:pStyle w:val="Code"/>
      </w:pPr>
      <w:r w:rsidRPr="00991ACF">
        <w:t xml:space="preserve">from </w:t>
      </w:r>
      <w:proofErr w:type="gramStart"/>
      <w:r w:rsidRPr="00991ACF">
        <w:t>matplotlib.patches</w:t>
      </w:r>
      <w:proofErr w:type="gramEnd"/>
      <w:r w:rsidRPr="00991ACF">
        <w:t xml:space="preserve"> import Rectangle, Circle</w:t>
      </w:r>
    </w:p>
    <w:p w14:paraId="29850F0B" w14:textId="77777777" w:rsidR="00991ACF" w:rsidRPr="00991ACF" w:rsidRDefault="00991ACF" w:rsidP="00ED55F7">
      <w:pPr>
        <w:pStyle w:val="Code"/>
      </w:pPr>
    </w:p>
    <w:p w14:paraId="709EEB7D" w14:textId="77777777" w:rsidR="00991ACF" w:rsidRPr="00991ACF" w:rsidRDefault="00991ACF" w:rsidP="00ED55F7">
      <w:pPr>
        <w:pStyle w:val="Code"/>
      </w:pPr>
      <w:r w:rsidRPr="00991ACF">
        <w:t># Parameter</w:t>
      </w:r>
    </w:p>
    <w:p w14:paraId="1BBD1A17" w14:textId="77777777" w:rsidR="00991ACF" w:rsidRPr="00991ACF" w:rsidRDefault="00991ACF" w:rsidP="00ED55F7">
      <w:pPr>
        <w:pStyle w:val="Code"/>
      </w:pPr>
      <w:r w:rsidRPr="00991ACF">
        <w:t>room_length = 10</w:t>
      </w:r>
    </w:p>
    <w:p w14:paraId="409EAB9D" w14:textId="77777777" w:rsidR="00991ACF" w:rsidRPr="00991ACF" w:rsidRDefault="00991ACF" w:rsidP="00ED55F7">
      <w:pPr>
        <w:pStyle w:val="Code"/>
      </w:pPr>
      <w:r w:rsidRPr="00991ACF">
        <w:t>room_height = 4</w:t>
      </w:r>
    </w:p>
    <w:p w14:paraId="222A75E9" w14:textId="77777777" w:rsidR="00991ACF" w:rsidRPr="00991ACF" w:rsidRDefault="00991ACF" w:rsidP="00ED55F7">
      <w:pPr>
        <w:pStyle w:val="Code"/>
      </w:pPr>
      <w:r w:rsidRPr="00991ACF">
        <w:t>observer_x = 2</w:t>
      </w:r>
    </w:p>
    <w:p w14:paraId="51FA373F" w14:textId="77777777" w:rsidR="00991ACF" w:rsidRPr="00991ACF" w:rsidRDefault="00991ACF" w:rsidP="00ED55F7">
      <w:pPr>
        <w:pStyle w:val="Code"/>
      </w:pPr>
      <w:r w:rsidRPr="00991ACF">
        <w:t>observer_y = 2</w:t>
      </w:r>
    </w:p>
    <w:p w14:paraId="0726504B" w14:textId="77777777" w:rsidR="00991ACF" w:rsidRPr="00991ACF" w:rsidRDefault="00991ACF" w:rsidP="00ED55F7">
      <w:pPr>
        <w:pStyle w:val="Code"/>
      </w:pPr>
      <w:r w:rsidRPr="00991ACF">
        <w:t>ball_x = 5</w:t>
      </w:r>
    </w:p>
    <w:p w14:paraId="63E31001" w14:textId="77777777" w:rsidR="00991ACF" w:rsidRPr="00991ACF" w:rsidRDefault="00991ACF" w:rsidP="00ED55F7">
      <w:pPr>
        <w:pStyle w:val="Code"/>
      </w:pPr>
      <w:r w:rsidRPr="00991ACF">
        <w:t>ball_y = 2</w:t>
      </w:r>
    </w:p>
    <w:p w14:paraId="18E9F080" w14:textId="77777777" w:rsidR="00991ACF" w:rsidRPr="00991ACF" w:rsidRDefault="00991ACF" w:rsidP="00ED55F7">
      <w:pPr>
        <w:pStyle w:val="Code"/>
      </w:pPr>
    </w:p>
    <w:p w14:paraId="61BC14D2" w14:textId="77777777" w:rsidR="00991ACF" w:rsidRPr="00991ACF" w:rsidRDefault="00991ACF" w:rsidP="00ED55F7">
      <w:pPr>
        <w:pStyle w:val="Code"/>
      </w:pPr>
      <w:r w:rsidRPr="00991ACF">
        <w:lastRenderedPageBreak/>
        <w:t># Initialisierung der Figur</w:t>
      </w:r>
    </w:p>
    <w:p w14:paraId="0777B095" w14:textId="77777777" w:rsidR="00991ACF" w:rsidRPr="00991ACF" w:rsidRDefault="00991ACF" w:rsidP="00ED55F7">
      <w:pPr>
        <w:pStyle w:val="Code"/>
      </w:pPr>
      <w:r w:rsidRPr="00991ACF">
        <w:t xml:space="preserve">fig, ax = </w:t>
      </w:r>
      <w:proofErr w:type="gramStart"/>
      <w:r w:rsidRPr="00991ACF">
        <w:t>plt.subplots</w:t>
      </w:r>
      <w:proofErr w:type="gramEnd"/>
      <w:r w:rsidRPr="00991ACF">
        <w:t>(figsize=(10, 4))</w:t>
      </w:r>
    </w:p>
    <w:p w14:paraId="15BDF403" w14:textId="77777777" w:rsidR="00991ACF" w:rsidRPr="00991ACF" w:rsidRDefault="00991ACF" w:rsidP="00ED55F7">
      <w:pPr>
        <w:pStyle w:val="Code"/>
      </w:pPr>
      <w:r w:rsidRPr="00991ACF">
        <w:t>ax.set_</w:t>
      </w:r>
      <w:proofErr w:type="gramStart"/>
      <w:r w:rsidRPr="00991ACF">
        <w:t>xlim(</w:t>
      </w:r>
      <w:proofErr w:type="gramEnd"/>
      <w:r w:rsidRPr="00991ACF">
        <w:t>0, 15)</w:t>
      </w:r>
    </w:p>
    <w:p w14:paraId="3346CD30" w14:textId="77777777" w:rsidR="00991ACF" w:rsidRPr="00991ACF" w:rsidRDefault="00991ACF" w:rsidP="00ED55F7">
      <w:pPr>
        <w:pStyle w:val="Code"/>
      </w:pPr>
      <w:r w:rsidRPr="00991ACF">
        <w:t>ax.set_</w:t>
      </w:r>
      <w:proofErr w:type="gramStart"/>
      <w:r w:rsidRPr="00991ACF">
        <w:t>ylim(</w:t>
      </w:r>
      <w:proofErr w:type="gramEnd"/>
      <w:r w:rsidRPr="00991ACF">
        <w:t>0, 6)</w:t>
      </w:r>
    </w:p>
    <w:p w14:paraId="3E3A89D2" w14:textId="77777777" w:rsidR="00991ACF" w:rsidRPr="00991ACF" w:rsidRDefault="00991ACF" w:rsidP="00ED55F7">
      <w:pPr>
        <w:pStyle w:val="Code"/>
      </w:pPr>
      <w:r w:rsidRPr="00991ACF">
        <w:t>ax.set_aspect('equal')</w:t>
      </w:r>
    </w:p>
    <w:p w14:paraId="66C61FE5" w14:textId="77777777" w:rsidR="00991ACF" w:rsidRPr="00991ACF" w:rsidRDefault="00991ACF" w:rsidP="00ED55F7">
      <w:pPr>
        <w:pStyle w:val="Code"/>
      </w:pPr>
      <w:proofErr w:type="gramStart"/>
      <w:r w:rsidRPr="00991ACF">
        <w:t>ax.axis</w:t>
      </w:r>
      <w:proofErr w:type="gramEnd"/>
      <w:r w:rsidRPr="00991ACF">
        <w:t>('off')</w:t>
      </w:r>
    </w:p>
    <w:p w14:paraId="59C26F87" w14:textId="77777777" w:rsidR="00991ACF" w:rsidRPr="00991ACF" w:rsidRDefault="00991ACF" w:rsidP="00ED55F7">
      <w:pPr>
        <w:pStyle w:val="Code"/>
      </w:pPr>
    </w:p>
    <w:p w14:paraId="133D77FF" w14:textId="77777777" w:rsidR="00991ACF" w:rsidRPr="00991ACF" w:rsidRDefault="00991ACF" w:rsidP="00ED55F7">
      <w:pPr>
        <w:pStyle w:val="Code"/>
      </w:pPr>
      <w:r w:rsidRPr="00991ACF">
        <w:t># Raum, Beobachter und Ball als Objekte</w:t>
      </w:r>
    </w:p>
    <w:p w14:paraId="38311EF8" w14:textId="77777777" w:rsidR="00991ACF" w:rsidRPr="00991ACF" w:rsidRDefault="00991ACF" w:rsidP="00ED55F7">
      <w:pPr>
        <w:pStyle w:val="Code"/>
      </w:pPr>
      <w:r w:rsidRPr="00991ACF">
        <w:t xml:space="preserve">room = </w:t>
      </w:r>
      <w:proofErr w:type="gramStart"/>
      <w:r w:rsidRPr="00991ACF">
        <w:t>Rectangle(</w:t>
      </w:r>
      <w:proofErr w:type="gramEnd"/>
      <w:r w:rsidRPr="00991ACF">
        <w:t>(1, 1), room_length, room_height, fill=False, linewidth=2)</w:t>
      </w:r>
    </w:p>
    <w:p w14:paraId="4F7DE5D0" w14:textId="77777777" w:rsidR="00991ACF" w:rsidRPr="00991ACF" w:rsidRDefault="00991ACF" w:rsidP="00ED55F7">
      <w:pPr>
        <w:pStyle w:val="Code"/>
      </w:pPr>
      <w:r w:rsidRPr="00991ACF">
        <w:t xml:space="preserve">observer = </w:t>
      </w:r>
      <w:proofErr w:type="gramStart"/>
      <w:r w:rsidRPr="00991ACF">
        <w:t>Circle(</w:t>
      </w:r>
      <w:proofErr w:type="gramEnd"/>
      <w:r w:rsidRPr="00991ACF">
        <w:t>(observer_x, observer_y), 0.3, color='black')</w:t>
      </w:r>
    </w:p>
    <w:p w14:paraId="2BE62E9C" w14:textId="77777777" w:rsidR="00991ACF" w:rsidRPr="00991ACF" w:rsidRDefault="00991ACF" w:rsidP="00ED55F7">
      <w:pPr>
        <w:pStyle w:val="Code"/>
      </w:pPr>
      <w:r w:rsidRPr="00991ACF">
        <w:t xml:space="preserve">ball = </w:t>
      </w:r>
      <w:proofErr w:type="gramStart"/>
      <w:r w:rsidRPr="00991ACF">
        <w:t>Circle(</w:t>
      </w:r>
      <w:proofErr w:type="gramEnd"/>
      <w:r w:rsidRPr="00991ACF">
        <w:t>(ball_x, ball_y), 0.2, color='gray')</w:t>
      </w:r>
    </w:p>
    <w:p w14:paraId="3896EC8A" w14:textId="77777777" w:rsidR="00991ACF" w:rsidRPr="00991ACF" w:rsidRDefault="00991ACF" w:rsidP="00ED55F7">
      <w:pPr>
        <w:pStyle w:val="Code"/>
      </w:pPr>
    </w:p>
    <w:p w14:paraId="10FD4A1F" w14:textId="77777777" w:rsidR="00991ACF" w:rsidRPr="00991ACF" w:rsidRDefault="00991ACF" w:rsidP="00ED55F7">
      <w:pPr>
        <w:pStyle w:val="Code"/>
      </w:pPr>
      <w:r w:rsidRPr="00991ACF">
        <w:t># Hinzufügen zur Zeichnung</w:t>
      </w:r>
    </w:p>
    <w:p w14:paraId="60112E86" w14:textId="77777777" w:rsidR="00991ACF" w:rsidRPr="00991ACF" w:rsidRDefault="00991ACF" w:rsidP="00ED55F7">
      <w:pPr>
        <w:pStyle w:val="Code"/>
      </w:pPr>
      <w:r w:rsidRPr="00991ACF">
        <w:t>ax.add_patch(room)</w:t>
      </w:r>
    </w:p>
    <w:p w14:paraId="0E32AB6A" w14:textId="77777777" w:rsidR="00991ACF" w:rsidRPr="00991ACF" w:rsidRDefault="00991ACF" w:rsidP="00ED55F7">
      <w:pPr>
        <w:pStyle w:val="Code"/>
      </w:pPr>
      <w:r w:rsidRPr="00991ACF">
        <w:t>ax.add_patch(observer)</w:t>
      </w:r>
    </w:p>
    <w:p w14:paraId="48E6C817" w14:textId="77777777" w:rsidR="00991ACF" w:rsidRPr="00991ACF" w:rsidRDefault="00991ACF" w:rsidP="00ED55F7">
      <w:pPr>
        <w:pStyle w:val="Code"/>
      </w:pPr>
      <w:r w:rsidRPr="00991ACF">
        <w:t>ax.add_patch(ball)</w:t>
      </w:r>
    </w:p>
    <w:p w14:paraId="5896F83D" w14:textId="77777777" w:rsidR="00991ACF" w:rsidRPr="00991ACF" w:rsidRDefault="00991ACF" w:rsidP="00ED55F7">
      <w:pPr>
        <w:pStyle w:val="Code"/>
      </w:pPr>
    </w:p>
    <w:p w14:paraId="32BE2CDA" w14:textId="77777777" w:rsidR="00991ACF" w:rsidRPr="00991ACF" w:rsidRDefault="00991ACF" w:rsidP="00ED55F7">
      <w:pPr>
        <w:pStyle w:val="Code"/>
      </w:pPr>
      <w:r w:rsidRPr="00991ACF">
        <w:t># Bewegung des Raums simulieren (Gleichförmige Bewegung)</w:t>
      </w:r>
    </w:p>
    <w:p w14:paraId="44CB883A" w14:textId="77777777" w:rsidR="00991ACF" w:rsidRPr="00991ACF" w:rsidRDefault="00991ACF" w:rsidP="00ED55F7">
      <w:pPr>
        <w:pStyle w:val="Code"/>
      </w:pPr>
      <w:r w:rsidRPr="00991ACF">
        <w:t xml:space="preserve">def </w:t>
      </w:r>
      <w:proofErr w:type="gramStart"/>
      <w:r w:rsidRPr="00991ACF">
        <w:t>init(</w:t>
      </w:r>
      <w:proofErr w:type="gramEnd"/>
      <w:r w:rsidRPr="00991ACF">
        <w:t>):</w:t>
      </w:r>
    </w:p>
    <w:p w14:paraId="4F35FB87" w14:textId="77777777" w:rsidR="00991ACF" w:rsidRPr="00991ACF" w:rsidRDefault="00991ACF" w:rsidP="00ED55F7">
      <w:pPr>
        <w:pStyle w:val="Code"/>
      </w:pPr>
      <w:r w:rsidRPr="00991ACF">
        <w:t xml:space="preserve">    room.set_</w:t>
      </w:r>
      <w:proofErr w:type="gramStart"/>
      <w:r w:rsidRPr="00991ACF">
        <w:t>xy(</w:t>
      </w:r>
      <w:proofErr w:type="gramEnd"/>
      <w:r w:rsidRPr="00991ACF">
        <w:t>(1, 1))</w:t>
      </w:r>
    </w:p>
    <w:p w14:paraId="64FF3771" w14:textId="77777777" w:rsidR="00991ACF" w:rsidRPr="00991ACF" w:rsidRDefault="00991ACF" w:rsidP="00ED55F7">
      <w:pPr>
        <w:pStyle w:val="Code"/>
      </w:pPr>
      <w:r w:rsidRPr="00991ACF">
        <w:t xml:space="preserve">    </w:t>
      </w:r>
      <w:proofErr w:type="gramStart"/>
      <w:r w:rsidRPr="00991ACF">
        <w:t>observer.center</w:t>
      </w:r>
      <w:proofErr w:type="gramEnd"/>
      <w:r w:rsidRPr="00991ACF">
        <w:t xml:space="preserve"> = (observer_x, observer_y)</w:t>
      </w:r>
    </w:p>
    <w:p w14:paraId="2DFEDC3E" w14:textId="77777777" w:rsidR="00991ACF" w:rsidRPr="00991ACF" w:rsidRDefault="00991ACF" w:rsidP="00ED55F7">
      <w:pPr>
        <w:pStyle w:val="Code"/>
      </w:pPr>
      <w:r w:rsidRPr="00991ACF">
        <w:t xml:space="preserve">    </w:t>
      </w:r>
      <w:proofErr w:type="gramStart"/>
      <w:r w:rsidRPr="00991ACF">
        <w:t>ball.center</w:t>
      </w:r>
      <w:proofErr w:type="gramEnd"/>
      <w:r w:rsidRPr="00991ACF">
        <w:t xml:space="preserve"> = (ball_x, ball_y)</w:t>
      </w:r>
    </w:p>
    <w:p w14:paraId="25540979" w14:textId="77777777" w:rsidR="00991ACF" w:rsidRPr="00991ACF" w:rsidRDefault="00991ACF" w:rsidP="00ED55F7">
      <w:pPr>
        <w:pStyle w:val="Code"/>
      </w:pPr>
      <w:r w:rsidRPr="00991ACF">
        <w:t xml:space="preserve">    return room, observer, ball</w:t>
      </w:r>
    </w:p>
    <w:p w14:paraId="23FC1D5B" w14:textId="77777777" w:rsidR="00991ACF" w:rsidRPr="00991ACF" w:rsidRDefault="00991ACF" w:rsidP="00ED55F7">
      <w:pPr>
        <w:pStyle w:val="Code"/>
      </w:pPr>
    </w:p>
    <w:p w14:paraId="19FF00F4" w14:textId="77777777" w:rsidR="00991ACF" w:rsidRPr="00991ACF" w:rsidRDefault="00991ACF" w:rsidP="00ED55F7">
      <w:pPr>
        <w:pStyle w:val="Code"/>
      </w:pPr>
      <w:r w:rsidRPr="00991ACF">
        <w:t>def animate(i):</w:t>
      </w:r>
    </w:p>
    <w:p w14:paraId="66D462C3" w14:textId="77777777" w:rsidR="00991ACF" w:rsidRPr="00991ACF" w:rsidRDefault="00991ACF" w:rsidP="00ED55F7">
      <w:pPr>
        <w:pStyle w:val="Code"/>
      </w:pPr>
      <w:r w:rsidRPr="00991ACF">
        <w:t xml:space="preserve">    dx = 0.03 * i</w:t>
      </w:r>
    </w:p>
    <w:p w14:paraId="7CDDAFAC" w14:textId="77777777" w:rsidR="00991ACF" w:rsidRPr="00991ACF" w:rsidRDefault="00991ACF" w:rsidP="00ED55F7">
      <w:pPr>
        <w:pStyle w:val="Code"/>
      </w:pPr>
      <w:r w:rsidRPr="00991ACF">
        <w:t xml:space="preserve">    room.set_</w:t>
      </w:r>
      <w:proofErr w:type="gramStart"/>
      <w:r w:rsidRPr="00991ACF">
        <w:t>xy(</w:t>
      </w:r>
      <w:proofErr w:type="gramEnd"/>
      <w:r w:rsidRPr="00991ACF">
        <w:t>(1 + dx, 1))</w:t>
      </w:r>
    </w:p>
    <w:p w14:paraId="5FA95BB5" w14:textId="77777777" w:rsidR="00991ACF" w:rsidRPr="00991ACF" w:rsidRDefault="00991ACF" w:rsidP="00ED55F7">
      <w:pPr>
        <w:pStyle w:val="Code"/>
      </w:pPr>
      <w:r w:rsidRPr="00991ACF">
        <w:t xml:space="preserve">    </w:t>
      </w:r>
      <w:proofErr w:type="gramStart"/>
      <w:r w:rsidRPr="00991ACF">
        <w:t>observer.center</w:t>
      </w:r>
      <w:proofErr w:type="gramEnd"/>
      <w:r w:rsidRPr="00991ACF">
        <w:t xml:space="preserve"> = (observer_x + dx, observer_y)</w:t>
      </w:r>
    </w:p>
    <w:p w14:paraId="7F302344" w14:textId="77777777" w:rsidR="00991ACF" w:rsidRPr="00991ACF" w:rsidRDefault="00991ACF" w:rsidP="00ED55F7">
      <w:pPr>
        <w:pStyle w:val="Code"/>
      </w:pPr>
      <w:r w:rsidRPr="00991ACF">
        <w:t xml:space="preserve">    </w:t>
      </w:r>
      <w:proofErr w:type="gramStart"/>
      <w:r w:rsidRPr="00991ACF">
        <w:t>ball.center</w:t>
      </w:r>
      <w:proofErr w:type="gramEnd"/>
      <w:r w:rsidRPr="00991ACF">
        <w:t xml:space="preserve"> = (ball_x + dx, ball_y)</w:t>
      </w:r>
    </w:p>
    <w:p w14:paraId="74C5D2D9" w14:textId="77777777" w:rsidR="00991ACF" w:rsidRPr="00991ACF" w:rsidRDefault="00991ACF" w:rsidP="00ED55F7">
      <w:pPr>
        <w:pStyle w:val="Code"/>
      </w:pPr>
      <w:r w:rsidRPr="00991ACF">
        <w:t xml:space="preserve">    return room, observer, ball</w:t>
      </w:r>
    </w:p>
    <w:p w14:paraId="6436C571" w14:textId="77777777" w:rsidR="00991ACF" w:rsidRPr="00991ACF" w:rsidRDefault="00991ACF" w:rsidP="00ED55F7">
      <w:pPr>
        <w:pStyle w:val="Code"/>
      </w:pPr>
    </w:p>
    <w:p w14:paraId="24416E92" w14:textId="77777777" w:rsidR="00991ACF" w:rsidRPr="00991ACF" w:rsidRDefault="00991ACF" w:rsidP="00ED55F7">
      <w:pPr>
        <w:pStyle w:val="Code"/>
      </w:pPr>
      <w:r w:rsidRPr="00991ACF">
        <w:t># Event-Handler, um Animation mit Tastendruck zu beenden</w:t>
      </w:r>
    </w:p>
    <w:p w14:paraId="7D3BADCD" w14:textId="77777777" w:rsidR="00991ACF" w:rsidRPr="00991ACF" w:rsidRDefault="00991ACF" w:rsidP="00ED55F7">
      <w:pPr>
        <w:pStyle w:val="Code"/>
      </w:pPr>
      <w:r w:rsidRPr="00991ACF">
        <w:t>def on_key(event):</w:t>
      </w:r>
    </w:p>
    <w:p w14:paraId="75879EB6" w14:textId="77777777" w:rsidR="00991ACF" w:rsidRPr="00991ACF" w:rsidRDefault="00991ACF" w:rsidP="00ED55F7">
      <w:pPr>
        <w:pStyle w:val="Code"/>
      </w:pPr>
      <w:r w:rsidRPr="00991ACF">
        <w:t xml:space="preserve">    if event.key == 'escape':  # Beispiel: ESC-Taste</w:t>
      </w:r>
    </w:p>
    <w:p w14:paraId="6EE09517" w14:textId="77777777" w:rsidR="00991ACF" w:rsidRPr="00991ACF" w:rsidRDefault="00991ACF" w:rsidP="00ED55F7">
      <w:pPr>
        <w:pStyle w:val="Code"/>
      </w:pPr>
      <w:r w:rsidRPr="00991ACF">
        <w:t xml:space="preserve">        </w:t>
      </w:r>
      <w:proofErr w:type="gramStart"/>
      <w:r w:rsidRPr="00991ACF">
        <w:t>plt.close</w:t>
      </w:r>
      <w:proofErr w:type="gramEnd"/>
      <w:r w:rsidRPr="00991ACF">
        <w:t>(fig)</w:t>
      </w:r>
    </w:p>
    <w:p w14:paraId="38C47FA1" w14:textId="77777777" w:rsidR="00991ACF" w:rsidRPr="00991ACF" w:rsidRDefault="00991ACF" w:rsidP="00ED55F7">
      <w:pPr>
        <w:pStyle w:val="Code"/>
      </w:pPr>
    </w:p>
    <w:p w14:paraId="65610918" w14:textId="77777777" w:rsidR="00991ACF" w:rsidRPr="00991ACF" w:rsidRDefault="00991ACF" w:rsidP="00ED55F7">
      <w:pPr>
        <w:pStyle w:val="Code"/>
      </w:pPr>
      <w:r w:rsidRPr="00991ACF">
        <w:t># Tastendruck-Event hinzufügen</w:t>
      </w:r>
    </w:p>
    <w:p w14:paraId="56A6D41B" w14:textId="77777777" w:rsidR="00991ACF" w:rsidRPr="00991ACF" w:rsidRDefault="00991ACF" w:rsidP="00ED55F7">
      <w:pPr>
        <w:pStyle w:val="Code"/>
      </w:pPr>
      <w:r w:rsidRPr="00991ACF">
        <w:t>fig.canvas.mpl_</w:t>
      </w:r>
      <w:proofErr w:type="gramStart"/>
      <w:r w:rsidRPr="00991ACF">
        <w:t>connect(</w:t>
      </w:r>
      <w:proofErr w:type="gramEnd"/>
      <w:r w:rsidRPr="00991ACF">
        <w:t>'key_press_event', on_key)</w:t>
      </w:r>
    </w:p>
    <w:p w14:paraId="5923E959" w14:textId="77777777" w:rsidR="00991ACF" w:rsidRPr="00991ACF" w:rsidRDefault="00991ACF" w:rsidP="00ED55F7">
      <w:pPr>
        <w:pStyle w:val="Code"/>
      </w:pPr>
    </w:p>
    <w:p w14:paraId="51BBD77E" w14:textId="77777777" w:rsidR="00991ACF" w:rsidRPr="00991ACF" w:rsidRDefault="00991ACF" w:rsidP="00ED55F7">
      <w:pPr>
        <w:pStyle w:val="Code"/>
      </w:pPr>
      <w:r w:rsidRPr="00991ACF">
        <w:t># Animation</w:t>
      </w:r>
    </w:p>
    <w:p w14:paraId="2E46E6A6" w14:textId="77777777" w:rsidR="00991ACF" w:rsidRPr="00991ACF" w:rsidRDefault="00991ACF" w:rsidP="00ED55F7">
      <w:pPr>
        <w:pStyle w:val="Code"/>
      </w:pPr>
      <w:r w:rsidRPr="00991ACF">
        <w:t xml:space="preserve">ani = </w:t>
      </w:r>
      <w:proofErr w:type="gramStart"/>
      <w:r w:rsidRPr="00991ACF">
        <w:t>animation.FuncAnimation</w:t>
      </w:r>
      <w:proofErr w:type="gramEnd"/>
      <w:r w:rsidRPr="00991ACF">
        <w:t>(fig, animate, init_func=init, frames=150, interval=50, blit=True)</w:t>
      </w:r>
    </w:p>
    <w:p w14:paraId="710B3B07" w14:textId="77777777" w:rsidR="00991ACF" w:rsidRPr="00991ACF" w:rsidRDefault="00991ACF" w:rsidP="00ED55F7">
      <w:pPr>
        <w:pStyle w:val="Code"/>
      </w:pPr>
    </w:p>
    <w:p w14:paraId="56E47BBF" w14:textId="77777777" w:rsidR="00991ACF" w:rsidRPr="00991ACF" w:rsidRDefault="00991ACF" w:rsidP="00ED55F7">
      <w:pPr>
        <w:pStyle w:val="Code"/>
      </w:pPr>
      <w:r w:rsidRPr="00991ACF">
        <w:t># Zeige das Fenster und halte es offen, bis eine Taste gedrückt wird</w:t>
      </w:r>
    </w:p>
    <w:p w14:paraId="6568CB9F" w14:textId="166C2023" w:rsidR="004F69AA" w:rsidRPr="004F69AA" w:rsidRDefault="00991ACF" w:rsidP="00ED55F7">
      <w:pPr>
        <w:pStyle w:val="Code"/>
        <w:rPr>
          <w:rFonts w:ascii="Times New Roman" w:hAnsi="Times New Roman"/>
        </w:rPr>
      </w:pPr>
      <w:proofErr w:type="gramStart"/>
      <w:r w:rsidRPr="00991ACF">
        <w:t>plt.show</w:t>
      </w:r>
      <w:proofErr w:type="gramEnd"/>
      <w:r w:rsidRPr="00991ACF">
        <w:t>()</w:t>
      </w:r>
    </w:p>
    <w:p w14:paraId="46274FD6" w14:textId="77777777" w:rsidR="00E02CF4" w:rsidRPr="00E02CF4" w:rsidRDefault="00E02CF4" w:rsidP="00E02CF4">
      <w:pPr>
        <w:spacing w:before="100" w:beforeAutospacing="1" w:after="100" w:afterAutospacing="1"/>
        <w:outlineLvl w:val="3"/>
        <w:rPr>
          <w:rFonts w:ascii="Times New Roman" w:hAnsi="Times New Roman"/>
          <w:b/>
          <w:bCs/>
        </w:rPr>
      </w:pPr>
      <w:r w:rsidRPr="00E02CF4">
        <w:rPr>
          <w:rFonts w:ascii="Times New Roman" w:hAnsi="Times New Roman"/>
          <w:b/>
          <w:bCs/>
        </w:rPr>
        <w:t>Aufbau des Codes:</w:t>
      </w:r>
    </w:p>
    <w:p w14:paraId="6D2EABD7" w14:textId="77777777" w:rsidR="00E02CF4" w:rsidRPr="00E02CF4" w:rsidRDefault="00E02CF4" w:rsidP="00991ACF">
      <w:pPr>
        <w:pStyle w:val="Aufzhlung"/>
      </w:pPr>
      <w:r w:rsidRPr="00E02CF4">
        <w:t>Raum, Kugel und Beobachter werden als Objekte gezeichnet.</w:t>
      </w:r>
    </w:p>
    <w:p w14:paraId="328354E9" w14:textId="77777777" w:rsidR="00E02CF4" w:rsidRPr="00E02CF4" w:rsidRDefault="00E02CF4" w:rsidP="00991ACF">
      <w:pPr>
        <w:pStyle w:val="Aufzhlung"/>
      </w:pPr>
      <w:r w:rsidRPr="00E02CF4">
        <w:t>Das gesamte System verschiebt sich kontinuierlich nach rechts (gleichförmige Bewegung).</w:t>
      </w:r>
    </w:p>
    <w:p w14:paraId="735D4795" w14:textId="77777777" w:rsidR="00E02CF4" w:rsidRPr="00E02CF4" w:rsidRDefault="00E02CF4" w:rsidP="00991ACF">
      <w:pPr>
        <w:pStyle w:val="Aufzhlung"/>
      </w:pPr>
      <w:r w:rsidRPr="00E02CF4">
        <w:t>Die Szene wiederholt sich als Endlosschleife (Animation).</w:t>
      </w:r>
    </w:p>
    <w:p w14:paraId="051B50DC" w14:textId="77777777" w:rsidR="002D695E" w:rsidRPr="00E02CF4" w:rsidRDefault="002D695E" w:rsidP="002D695E">
      <w:pPr>
        <w:pStyle w:val="Aufzhlung"/>
      </w:pPr>
      <w:r w:rsidRPr="00E02CF4">
        <w:t xml:space="preserve">Umschaltfunktion: Bewegung sichtbar machen </w:t>
      </w:r>
      <w:r w:rsidRPr="00E02CF4">
        <w:rPr>
          <w:i/>
          <w:iCs/>
        </w:rPr>
        <w:t>von außen</w:t>
      </w:r>
      <w:r>
        <w:rPr>
          <w:i/>
          <w:iCs/>
        </w:rPr>
        <w:t>/relativ (Taste „r“</w:t>
      </w:r>
      <w:r w:rsidRPr="00E02CF4">
        <w:t xml:space="preserve"> vs. </w:t>
      </w:r>
      <w:r w:rsidRPr="00E02CF4">
        <w:rPr>
          <w:i/>
          <w:iCs/>
        </w:rPr>
        <w:t>von innen</w:t>
      </w:r>
      <w:r>
        <w:rPr>
          <w:i/>
          <w:iCs/>
        </w:rPr>
        <w:t>/absolut Taste „a“</w:t>
      </w:r>
      <w:r w:rsidRPr="00E02CF4">
        <w:t xml:space="preserve"> → Konzeptwechsel zwischen absolutem und relativem Standpunkt.</w:t>
      </w:r>
    </w:p>
    <w:p w14:paraId="5E468354" w14:textId="1B442EFD" w:rsidR="00E02CF4" w:rsidRPr="002D695E" w:rsidRDefault="002D695E" w:rsidP="00AB399A">
      <w:pPr>
        <w:pStyle w:val="Aufzhlung"/>
        <w:spacing w:after="0"/>
        <w:rPr>
          <w:rFonts w:ascii="Times New Roman" w:hAnsi="Times New Roman"/>
        </w:rPr>
      </w:pPr>
      <w:r>
        <w:t>Beenden mit „ESC“</w:t>
      </w:r>
      <w:r w:rsidR="00E45752">
        <w:rPr>
          <w:rFonts w:ascii="Times New Roman" w:hAnsi="Times New Roman"/>
        </w:rPr>
        <w:pict w14:anchorId="4750C813">
          <v:rect id="_x0000_i1028" style="width:0;height:1.5pt" o:hralign="center" o:hrstd="t" o:hr="t" fillcolor="#a0a0a0" stroked="f"/>
        </w:pict>
      </w:r>
    </w:p>
    <w:p w14:paraId="52291B49"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Alternativen:</w:t>
      </w:r>
    </w:p>
    <w:p w14:paraId="0E089D55" w14:textId="77777777" w:rsidR="00E02CF4" w:rsidRPr="00E02CF4" w:rsidRDefault="00E02CF4" w:rsidP="00E02CF4">
      <w:pPr>
        <w:numPr>
          <w:ilvl w:val="0"/>
          <w:numId w:val="8"/>
        </w:numPr>
        <w:spacing w:before="100" w:beforeAutospacing="1" w:after="100" w:afterAutospacing="1"/>
        <w:rPr>
          <w:rFonts w:ascii="Times New Roman" w:hAnsi="Times New Roman"/>
        </w:rPr>
      </w:pPr>
      <w:r w:rsidRPr="00E02CF4">
        <w:rPr>
          <w:rFonts w:ascii="Times New Roman" w:hAnsi="Times New Roman"/>
        </w:rPr>
        <w:t xml:space="preserve">Umsetzung als </w:t>
      </w:r>
      <w:r w:rsidRPr="00E02CF4">
        <w:rPr>
          <w:rFonts w:ascii="Times New Roman" w:hAnsi="Times New Roman"/>
          <w:b/>
          <w:bCs/>
        </w:rPr>
        <w:t>PhET-Simulation</w:t>
      </w:r>
      <w:r w:rsidRPr="00E02CF4">
        <w:rPr>
          <w:rFonts w:ascii="Times New Roman" w:hAnsi="Times New Roman"/>
        </w:rPr>
        <w:t xml:space="preserve"> mit benutzerdefiniertem Szenario.</w:t>
      </w:r>
    </w:p>
    <w:p w14:paraId="7B88893C" w14:textId="77777777" w:rsidR="00E02CF4" w:rsidRPr="00E02CF4" w:rsidRDefault="00E02CF4" w:rsidP="00E02CF4">
      <w:pPr>
        <w:numPr>
          <w:ilvl w:val="0"/>
          <w:numId w:val="8"/>
        </w:numPr>
        <w:spacing w:before="100" w:beforeAutospacing="1" w:after="100" w:afterAutospacing="1"/>
        <w:rPr>
          <w:rFonts w:ascii="Times New Roman" w:hAnsi="Times New Roman"/>
        </w:rPr>
      </w:pPr>
      <w:r w:rsidRPr="00E02CF4">
        <w:rPr>
          <w:rFonts w:ascii="Times New Roman" w:hAnsi="Times New Roman"/>
        </w:rPr>
        <w:t xml:space="preserve">Visualisierung in </w:t>
      </w:r>
      <w:r w:rsidRPr="00E02CF4">
        <w:rPr>
          <w:rFonts w:ascii="Times New Roman" w:hAnsi="Times New Roman"/>
          <w:b/>
          <w:bCs/>
        </w:rPr>
        <w:t>GeoGebra</w:t>
      </w:r>
      <w:r w:rsidRPr="00E02CF4">
        <w:rPr>
          <w:rFonts w:ascii="Times New Roman" w:hAnsi="Times New Roman"/>
        </w:rPr>
        <w:t xml:space="preserve"> mit vordefinierten Koordinatensystemen und Bewegungspfaden.</w:t>
      </w:r>
    </w:p>
    <w:p w14:paraId="4005CE50" w14:textId="1255F71A" w:rsidR="00E02CF4" w:rsidRDefault="00E02CF4" w:rsidP="00E02CF4">
      <w:pPr>
        <w:numPr>
          <w:ilvl w:val="0"/>
          <w:numId w:val="8"/>
        </w:numPr>
        <w:spacing w:before="100" w:beforeAutospacing="1" w:after="100" w:afterAutospacing="1"/>
        <w:rPr>
          <w:rFonts w:ascii="Times New Roman" w:hAnsi="Times New Roman"/>
        </w:rPr>
      </w:pPr>
      <w:r w:rsidRPr="00E02CF4">
        <w:rPr>
          <w:rFonts w:ascii="Times New Roman" w:hAnsi="Times New Roman"/>
        </w:rPr>
        <w:t>Veröffentlichung als HTML5-Animation (z. B. mittels Manim, JavaScript, SVG).</w:t>
      </w:r>
    </w:p>
    <w:p w14:paraId="488EEDA7" w14:textId="77777777" w:rsidR="002D695E" w:rsidRPr="002D695E" w:rsidRDefault="002D695E" w:rsidP="00C31514">
      <w:pPr>
        <w:pStyle w:val="Code"/>
      </w:pPr>
      <w:r w:rsidRPr="002D695E">
        <w:t xml:space="preserve">import </w:t>
      </w:r>
      <w:proofErr w:type="gramStart"/>
      <w:r w:rsidRPr="002D695E">
        <w:t>plotly.graph</w:t>
      </w:r>
      <w:proofErr w:type="gramEnd"/>
      <w:r w:rsidRPr="002D695E">
        <w:t>_objects as go</w:t>
      </w:r>
    </w:p>
    <w:p w14:paraId="2E3FED5F" w14:textId="77777777" w:rsidR="002D695E" w:rsidRPr="002D695E" w:rsidRDefault="002D695E" w:rsidP="00C31514">
      <w:pPr>
        <w:pStyle w:val="Code"/>
      </w:pPr>
      <w:r w:rsidRPr="002D695E">
        <w:t>import numpy as np</w:t>
      </w:r>
    </w:p>
    <w:p w14:paraId="658216D9" w14:textId="77777777" w:rsidR="002D695E" w:rsidRPr="002D695E" w:rsidRDefault="002D695E" w:rsidP="00C31514">
      <w:pPr>
        <w:pStyle w:val="Code"/>
      </w:pPr>
    </w:p>
    <w:p w14:paraId="4AB36BA8" w14:textId="77777777" w:rsidR="002D695E" w:rsidRPr="002D695E" w:rsidRDefault="002D695E" w:rsidP="00C31514">
      <w:pPr>
        <w:pStyle w:val="Code"/>
      </w:pPr>
      <w:r w:rsidRPr="002D695E">
        <w:t># Parameter</w:t>
      </w:r>
    </w:p>
    <w:p w14:paraId="6035EA4A" w14:textId="77777777" w:rsidR="002D695E" w:rsidRPr="002D695E" w:rsidRDefault="002D695E" w:rsidP="00C31514">
      <w:pPr>
        <w:pStyle w:val="Code"/>
      </w:pPr>
      <w:r w:rsidRPr="002D695E">
        <w:t>room_length = 10</w:t>
      </w:r>
    </w:p>
    <w:p w14:paraId="0F6A060E" w14:textId="77777777" w:rsidR="002D695E" w:rsidRPr="002D695E" w:rsidRDefault="002D695E" w:rsidP="00C31514">
      <w:pPr>
        <w:pStyle w:val="Code"/>
      </w:pPr>
      <w:r w:rsidRPr="002D695E">
        <w:t>room_height = 4</w:t>
      </w:r>
    </w:p>
    <w:p w14:paraId="71771383" w14:textId="77777777" w:rsidR="002D695E" w:rsidRPr="002D695E" w:rsidRDefault="002D695E" w:rsidP="00C31514">
      <w:pPr>
        <w:pStyle w:val="Code"/>
      </w:pPr>
      <w:r w:rsidRPr="002D695E">
        <w:t>observer_x = 2</w:t>
      </w:r>
    </w:p>
    <w:p w14:paraId="00346CEC" w14:textId="77777777" w:rsidR="002D695E" w:rsidRPr="002D695E" w:rsidRDefault="002D695E" w:rsidP="00C31514">
      <w:pPr>
        <w:pStyle w:val="Code"/>
      </w:pPr>
      <w:r w:rsidRPr="002D695E">
        <w:t>observer_y = 2</w:t>
      </w:r>
    </w:p>
    <w:p w14:paraId="76435599" w14:textId="77777777" w:rsidR="002D695E" w:rsidRPr="002D695E" w:rsidRDefault="002D695E" w:rsidP="00C31514">
      <w:pPr>
        <w:pStyle w:val="Code"/>
      </w:pPr>
      <w:r w:rsidRPr="002D695E">
        <w:t>ball_x = 5</w:t>
      </w:r>
    </w:p>
    <w:p w14:paraId="1037D3CF" w14:textId="77777777" w:rsidR="002D695E" w:rsidRPr="002D695E" w:rsidRDefault="002D695E" w:rsidP="00C31514">
      <w:pPr>
        <w:pStyle w:val="Code"/>
      </w:pPr>
      <w:r w:rsidRPr="002D695E">
        <w:t>ball_y = 2</w:t>
      </w:r>
    </w:p>
    <w:p w14:paraId="48C56C6A" w14:textId="77777777" w:rsidR="002D695E" w:rsidRPr="002D695E" w:rsidRDefault="002D695E" w:rsidP="00C31514">
      <w:pPr>
        <w:pStyle w:val="Code"/>
      </w:pPr>
    </w:p>
    <w:p w14:paraId="58DCEB88" w14:textId="77777777" w:rsidR="002D695E" w:rsidRPr="002D695E" w:rsidRDefault="002D695E" w:rsidP="00C31514">
      <w:pPr>
        <w:pStyle w:val="Code"/>
      </w:pPr>
      <w:r w:rsidRPr="002D695E">
        <w:t># Zustand der Perspektive: 'absolute' oder 'relative'</w:t>
      </w:r>
    </w:p>
    <w:p w14:paraId="2E44B61F" w14:textId="77777777" w:rsidR="002D695E" w:rsidRPr="002D695E" w:rsidRDefault="002D695E" w:rsidP="00C31514">
      <w:pPr>
        <w:pStyle w:val="Code"/>
      </w:pPr>
      <w:r w:rsidRPr="002D695E">
        <w:t>perspective = 'absolute'</w:t>
      </w:r>
    </w:p>
    <w:p w14:paraId="1D0B8474" w14:textId="77777777" w:rsidR="002D695E" w:rsidRPr="002D695E" w:rsidRDefault="002D695E" w:rsidP="00C31514">
      <w:pPr>
        <w:pStyle w:val="Code"/>
      </w:pPr>
    </w:p>
    <w:p w14:paraId="5DE50AAA" w14:textId="77777777" w:rsidR="002D695E" w:rsidRPr="002D695E" w:rsidRDefault="002D695E" w:rsidP="00C31514">
      <w:pPr>
        <w:pStyle w:val="Code"/>
      </w:pPr>
      <w:r w:rsidRPr="002D695E">
        <w:t># Frames erstellen</w:t>
      </w:r>
    </w:p>
    <w:p w14:paraId="36D70243" w14:textId="77777777" w:rsidR="002D695E" w:rsidRPr="002D695E" w:rsidRDefault="002D695E" w:rsidP="00C31514">
      <w:pPr>
        <w:pStyle w:val="Code"/>
      </w:pPr>
      <w:r w:rsidRPr="002D695E">
        <w:t>frames = []</w:t>
      </w:r>
    </w:p>
    <w:p w14:paraId="717E8A65" w14:textId="77777777" w:rsidR="002D695E" w:rsidRPr="002D695E" w:rsidRDefault="002D695E" w:rsidP="00C31514">
      <w:pPr>
        <w:pStyle w:val="Code"/>
      </w:pPr>
      <w:r w:rsidRPr="002D695E">
        <w:t>num_frames = 150</w:t>
      </w:r>
    </w:p>
    <w:p w14:paraId="1E903E87" w14:textId="77777777" w:rsidR="002D695E" w:rsidRPr="002D695E" w:rsidRDefault="002D695E" w:rsidP="00C31514">
      <w:pPr>
        <w:pStyle w:val="Code"/>
      </w:pPr>
      <w:r w:rsidRPr="002D695E">
        <w:t xml:space="preserve">dx_factor = </w:t>
      </w:r>
      <w:proofErr w:type="gramStart"/>
      <w:r w:rsidRPr="002D695E">
        <w:t>0.03  #</w:t>
      </w:r>
      <w:proofErr w:type="gramEnd"/>
      <w:r w:rsidRPr="002D695E">
        <w:t xml:space="preserve"> Geschwindigkeit der Bewegung</w:t>
      </w:r>
    </w:p>
    <w:p w14:paraId="1EBB8202" w14:textId="77777777" w:rsidR="002D695E" w:rsidRPr="002D695E" w:rsidRDefault="002D695E" w:rsidP="00C31514">
      <w:pPr>
        <w:pStyle w:val="Code"/>
      </w:pPr>
    </w:p>
    <w:p w14:paraId="1A774CB6" w14:textId="77777777" w:rsidR="002D695E" w:rsidRPr="002D695E" w:rsidRDefault="002D695E" w:rsidP="00C31514">
      <w:pPr>
        <w:pStyle w:val="Code"/>
      </w:pPr>
      <w:r w:rsidRPr="002D695E">
        <w:t>for i in range(num_frames):</w:t>
      </w:r>
    </w:p>
    <w:p w14:paraId="6DC6AE9E" w14:textId="77777777" w:rsidR="002D695E" w:rsidRPr="002D695E" w:rsidRDefault="002D695E" w:rsidP="00C31514">
      <w:pPr>
        <w:pStyle w:val="Code"/>
      </w:pPr>
      <w:r w:rsidRPr="002D695E">
        <w:t xml:space="preserve">    dx = dx_factor * i</w:t>
      </w:r>
    </w:p>
    <w:p w14:paraId="7A25CEB1" w14:textId="77777777" w:rsidR="002D695E" w:rsidRPr="002D695E" w:rsidRDefault="002D695E" w:rsidP="00C31514">
      <w:pPr>
        <w:pStyle w:val="Code"/>
      </w:pPr>
    </w:p>
    <w:p w14:paraId="177760B4" w14:textId="77777777" w:rsidR="002D695E" w:rsidRPr="002D695E" w:rsidRDefault="002D695E" w:rsidP="00C31514">
      <w:pPr>
        <w:pStyle w:val="Code"/>
      </w:pPr>
      <w:r w:rsidRPr="002D695E">
        <w:t xml:space="preserve">    # Absolute Perspektive: Beobachter und Ball bewegen sich relativ zum Raum</w:t>
      </w:r>
    </w:p>
    <w:p w14:paraId="59C58B5E" w14:textId="77777777" w:rsidR="002D695E" w:rsidRPr="002D695E" w:rsidRDefault="002D695E" w:rsidP="00C31514">
      <w:pPr>
        <w:pStyle w:val="Code"/>
      </w:pPr>
      <w:r w:rsidRPr="002D695E">
        <w:t xml:space="preserve">    if perspective == 'absolute':</w:t>
      </w:r>
    </w:p>
    <w:p w14:paraId="0A8074E9" w14:textId="77777777" w:rsidR="002D695E" w:rsidRPr="002D695E" w:rsidRDefault="002D695E" w:rsidP="00C31514">
      <w:pPr>
        <w:pStyle w:val="Code"/>
      </w:pPr>
      <w:r w:rsidRPr="002D695E">
        <w:t xml:space="preserve">        room_x = 1 + dx</w:t>
      </w:r>
    </w:p>
    <w:p w14:paraId="7D11C75D" w14:textId="77777777" w:rsidR="002D695E" w:rsidRPr="002D695E" w:rsidRDefault="002D695E" w:rsidP="00C31514">
      <w:pPr>
        <w:pStyle w:val="Code"/>
      </w:pPr>
      <w:r w:rsidRPr="002D695E">
        <w:t xml:space="preserve">        observer_x_abs = observer_x + dx</w:t>
      </w:r>
    </w:p>
    <w:p w14:paraId="2E1A27E2" w14:textId="77777777" w:rsidR="002D695E" w:rsidRPr="002D695E" w:rsidRDefault="002D695E" w:rsidP="00C31514">
      <w:pPr>
        <w:pStyle w:val="Code"/>
      </w:pPr>
      <w:r w:rsidRPr="002D695E">
        <w:t xml:space="preserve">        ball_x_abs = ball_x + dx</w:t>
      </w:r>
    </w:p>
    <w:p w14:paraId="3C78CE90" w14:textId="77777777" w:rsidR="002D695E" w:rsidRPr="002D695E" w:rsidRDefault="002D695E" w:rsidP="00C31514">
      <w:pPr>
        <w:pStyle w:val="Code"/>
      </w:pPr>
      <w:r w:rsidRPr="002D695E">
        <w:t xml:space="preserve">        observer_y_abs = observer_y</w:t>
      </w:r>
    </w:p>
    <w:p w14:paraId="01992C67" w14:textId="77777777" w:rsidR="002D695E" w:rsidRPr="002D695E" w:rsidRDefault="002D695E" w:rsidP="00C31514">
      <w:pPr>
        <w:pStyle w:val="Code"/>
      </w:pPr>
      <w:r w:rsidRPr="002D695E">
        <w:t xml:space="preserve">        ball_y_abs = ball_y</w:t>
      </w:r>
    </w:p>
    <w:p w14:paraId="6C4926D5" w14:textId="77777777" w:rsidR="002D695E" w:rsidRPr="002D695E" w:rsidRDefault="002D695E" w:rsidP="00C31514">
      <w:pPr>
        <w:pStyle w:val="Code"/>
      </w:pPr>
      <w:r w:rsidRPr="002D695E">
        <w:t xml:space="preserve">    elif perspective == 'relative':</w:t>
      </w:r>
    </w:p>
    <w:p w14:paraId="4D63BB28" w14:textId="77777777" w:rsidR="002D695E" w:rsidRPr="002D695E" w:rsidRDefault="002D695E" w:rsidP="00C31514">
      <w:pPr>
        <w:pStyle w:val="Code"/>
      </w:pPr>
      <w:r w:rsidRPr="002D695E">
        <w:t xml:space="preserve">        # Relative Perspektive: Beobachter bleibt, Ball bewegt sich relativ zur Bewegung des Raums</w:t>
      </w:r>
    </w:p>
    <w:p w14:paraId="060FC3A1" w14:textId="77777777" w:rsidR="002D695E" w:rsidRPr="002D695E" w:rsidRDefault="002D695E" w:rsidP="00C31514">
      <w:pPr>
        <w:pStyle w:val="Code"/>
      </w:pPr>
      <w:r w:rsidRPr="002D695E">
        <w:t xml:space="preserve">        room_x = 1 + dx</w:t>
      </w:r>
    </w:p>
    <w:p w14:paraId="25D09FA7" w14:textId="77777777" w:rsidR="002D695E" w:rsidRPr="002D695E" w:rsidRDefault="002D695E" w:rsidP="00C31514">
      <w:pPr>
        <w:pStyle w:val="Code"/>
      </w:pPr>
      <w:r w:rsidRPr="002D695E">
        <w:t xml:space="preserve">        observer_x_abs = observer_x</w:t>
      </w:r>
    </w:p>
    <w:p w14:paraId="4F898AEE" w14:textId="77777777" w:rsidR="002D695E" w:rsidRPr="002D695E" w:rsidRDefault="002D695E" w:rsidP="00C31514">
      <w:pPr>
        <w:pStyle w:val="Code"/>
      </w:pPr>
      <w:r w:rsidRPr="002D695E">
        <w:t xml:space="preserve">        ball_x_abs = ball_x</w:t>
      </w:r>
    </w:p>
    <w:p w14:paraId="6AA3AE51" w14:textId="77777777" w:rsidR="002D695E" w:rsidRPr="002D695E" w:rsidRDefault="002D695E" w:rsidP="00C31514">
      <w:pPr>
        <w:pStyle w:val="Code"/>
      </w:pPr>
      <w:r w:rsidRPr="002D695E">
        <w:t xml:space="preserve">        observer_y_abs = observer_y</w:t>
      </w:r>
    </w:p>
    <w:p w14:paraId="24633BCF" w14:textId="77777777" w:rsidR="002D695E" w:rsidRPr="002D695E" w:rsidRDefault="002D695E" w:rsidP="00C31514">
      <w:pPr>
        <w:pStyle w:val="Code"/>
      </w:pPr>
      <w:r w:rsidRPr="002D695E">
        <w:t xml:space="preserve">        ball_y_abs = ball_y</w:t>
      </w:r>
    </w:p>
    <w:p w14:paraId="0DFA3AA3" w14:textId="77777777" w:rsidR="002D695E" w:rsidRPr="002D695E" w:rsidRDefault="002D695E" w:rsidP="00C31514">
      <w:pPr>
        <w:pStyle w:val="Code"/>
      </w:pPr>
    </w:p>
    <w:p w14:paraId="53A828CD" w14:textId="77777777" w:rsidR="002D695E" w:rsidRPr="002D695E" w:rsidRDefault="002D695E" w:rsidP="00C31514">
      <w:pPr>
        <w:pStyle w:val="Code"/>
      </w:pPr>
      <w:r w:rsidRPr="002D695E">
        <w:t xml:space="preserve">    # Erstelle die Frames</w:t>
      </w:r>
    </w:p>
    <w:p w14:paraId="7532130A" w14:textId="77777777" w:rsidR="002D695E" w:rsidRPr="002D695E" w:rsidRDefault="002D695E" w:rsidP="00C31514">
      <w:pPr>
        <w:pStyle w:val="Code"/>
      </w:pPr>
      <w:r w:rsidRPr="002D695E">
        <w:t xml:space="preserve">    </w:t>
      </w:r>
      <w:proofErr w:type="gramStart"/>
      <w:r w:rsidRPr="002D695E">
        <w:t>frames.append</w:t>
      </w:r>
      <w:proofErr w:type="gramEnd"/>
      <w:r w:rsidRPr="002D695E">
        <w:t>(go.Frame(</w:t>
      </w:r>
    </w:p>
    <w:p w14:paraId="1D116D48" w14:textId="77777777" w:rsidR="002D695E" w:rsidRPr="002D695E" w:rsidRDefault="002D695E" w:rsidP="00C31514">
      <w:pPr>
        <w:pStyle w:val="Code"/>
      </w:pPr>
      <w:r w:rsidRPr="002D695E">
        <w:t xml:space="preserve">        data</w:t>
      </w:r>
      <w:proofErr w:type="gramStart"/>
      <w:r w:rsidRPr="002D695E">
        <w:t>=[</w:t>
      </w:r>
      <w:proofErr w:type="gramEnd"/>
    </w:p>
    <w:p w14:paraId="409A265E" w14:textId="77777777" w:rsidR="002D695E" w:rsidRPr="002D695E" w:rsidRDefault="002D695E" w:rsidP="00C31514">
      <w:pPr>
        <w:pStyle w:val="Code"/>
      </w:pPr>
      <w:r w:rsidRPr="002D695E">
        <w:t xml:space="preserve">            go.Scatter(</w:t>
      </w:r>
    </w:p>
    <w:p w14:paraId="74BEBB5D" w14:textId="77777777" w:rsidR="002D695E" w:rsidRPr="002D695E" w:rsidRDefault="002D695E" w:rsidP="00C31514">
      <w:pPr>
        <w:pStyle w:val="Code"/>
      </w:pPr>
      <w:r w:rsidRPr="002D695E">
        <w:t xml:space="preserve">                x</w:t>
      </w:r>
      <w:proofErr w:type="gramStart"/>
      <w:r w:rsidRPr="002D695E">
        <w:t>=[</w:t>
      </w:r>
      <w:proofErr w:type="gramEnd"/>
      <w:r w:rsidRPr="002D695E">
        <w:t>room_x, room_x + room_length], y=[1, 1], mode='lines', line=dict(color='black', width=2), name='Raum'</w:t>
      </w:r>
    </w:p>
    <w:p w14:paraId="5426C91C" w14:textId="77777777" w:rsidR="002D695E" w:rsidRPr="002D695E" w:rsidRDefault="002D695E" w:rsidP="00C31514">
      <w:pPr>
        <w:pStyle w:val="Code"/>
      </w:pPr>
      <w:r w:rsidRPr="002D695E">
        <w:t xml:space="preserve">            ),</w:t>
      </w:r>
    </w:p>
    <w:p w14:paraId="6EFE076B" w14:textId="77777777" w:rsidR="002D695E" w:rsidRPr="002D695E" w:rsidRDefault="002D695E" w:rsidP="00C31514">
      <w:pPr>
        <w:pStyle w:val="Code"/>
      </w:pPr>
      <w:r w:rsidRPr="002D695E">
        <w:t xml:space="preserve">            go.Scatter(</w:t>
      </w:r>
    </w:p>
    <w:p w14:paraId="226F8251" w14:textId="77777777" w:rsidR="002D695E" w:rsidRPr="002D695E" w:rsidRDefault="002D695E" w:rsidP="00C31514">
      <w:pPr>
        <w:pStyle w:val="Code"/>
      </w:pPr>
      <w:r w:rsidRPr="002D695E">
        <w:t xml:space="preserve">                x=[observer_x_abs], y=[observer_y_abs], mode='markers', marker=</w:t>
      </w:r>
      <w:proofErr w:type="gramStart"/>
      <w:r w:rsidRPr="002D695E">
        <w:t>dict(</w:t>
      </w:r>
      <w:proofErr w:type="gramEnd"/>
      <w:r w:rsidRPr="002D695E">
        <w:t>color='black', size=10), name='Beobachter'</w:t>
      </w:r>
    </w:p>
    <w:p w14:paraId="2AE72D60" w14:textId="77777777" w:rsidR="002D695E" w:rsidRPr="002D695E" w:rsidRDefault="002D695E" w:rsidP="00C31514">
      <w:pPr>
        <w:pStyle w:val="Code"/>
      </w:pPr>
      <w:r w:rsidRPr="002D695E">
        <w:t xml:space="preserve">            ),</w:t>
      </w:r>
    </w:p>
    <w:p w14:paraId="01C48E73" w14:textId="77777777" w:rsidR="002D695E" w:rsidRPr="002D695E" w:rsidRDefault="002D695E" w:rsidP="00C31514">
      <w:pPr>
        <w:pStyle w:val="Code"/>
      </w:pPr>
      <w:r w:rsidRPr="002D695E">
        <w:t xml:space="preserve">            go.Scatter(</w:t>
      </w:r>
    </w:p>
    <w:p w14:paraId="6C998BB2" w14:textId="77777777" w:rsidR="002D695E" w:rsidRPr="002D695E" w:rsidRDefault="002D695E" w:rsidP="00C31514">
      <w:pPr>
        <w:pStyle w:val="Code"/>
      </w:pPr>
      <w:r w:rsidRPr="002D695E">
        <w:t xml:space="preserve">                x=[ball_x_abs], y=[ball_y_abs], mode='markers', marker=</w:t>
      </w:r>
      <w:proofErr w:type="gramStart"/>
      <w:r w:rsidRPr="002D695E">
        <w:t>dict(</w:t>
      </w:r>
      <w:proofErr w:type="gramEnd"/>
      <w:r w:rsidRPr="002D695E">
        <w:t>color='gray', size=8), name='Ball'</w:t>
      </w:r>
    </w:p>
    <w:p w14:paraId="5991152A" w14:textId="77777777" w:rsidR="002D695E" w:rsidRPr="002D695E" w:rsidRDefault="002D695E" w:rsidP="00C31514">
      <w:pPr>
        <w:pStyle w:val="Code"/>
      </w:pPr>
      <w:r w:rsidRPr="002D695E">
        <w:t xml:space="preserve">            )</w:t>
      </w:r>
    </w:p>
    <w:p w14:paraId="2DE5D396" w14:textId="77777777" w:rsidR="002D695E" w:rsidRPr="002D695E" w:rsidRDefault="002D695E" w:rsidP="00C31514">
      <w:pPr>
        <w:pStyle w:val="Code"/>
      </w:pPr>
      <w:r w:rsidRPr="002D695E">
        <w:t xml:space="preserve">        ],</w:t>
      </w:r>
    </w:p>
    <w:p w14:paraId="64F2E779" w14:textId="77777777" w:rsidR="002D695E" w:rsidRPr="002D695E" w:rsidRDefault="002D695E" w:rsidP="00C31514">
      <w:pPr>
        <w:pStyle w:val="Code"/>
      </w:pPr>
      <w:r w:rsidRPr="002D695E">
        <w:t xml:space="preserve">        name=f"Frame {i}",</w:t>
      </w:r>
    </w:p>
    <w:p w14:paraId="55A6FFD2" w14:textId="77777777" w:rsidR="002D695E" w:rsidRPr="002D695E" w:rsidRDefault="002D695E" w:rsidP="00C31514">
      <w:pPr>
        <w:pStyle w:val="Code"/>
      </w:pPr>
      <w:r w:rsidRPr="002D695E">
        <w:t xml:space="preserve">    ))</w:t>
      </w:r>
    </w:p>
    <w:p w14:paraId="02B10697" w14:textId="77777777" w:rsidR="002D695E" w:rsidRPr="002D695E" w:rsidRDefault="002D695E" w:rsidP="00C31514">
      <w:pPr>
        <w:pStyle w:val="Code"/>
      </w:pPr>
    </w:p>
    <w:p w14:paraId="5C568687" w14:textId="77777777" w:rsidR="002D695E" w:rsidRPr="002D695E" w:rsidRDefault="002D695E" w:rsidP="00C31514">
      <w:pPr>
        <w:pStyle w:val="Code"/>
      </w:pPr>
      <w:r w:rsidRPr="002D695E">
        <w:t># Layout für das Plotly-Diagramm</w:t>
      </w:r>
    </w:p>
    <w:p w14:paraId="7E73C14F" w14:textId="77777777" w:rsidR="002D695E" w:rsidRPr="002D695E" w:rsidRDefault="002D695E" w:rsidP="00C31514">
      <w:pPr>
        <w:pStyle w:val="Code"/>
      </w:pPr>
      <w:r w:rsidRPr="002D695E">
        <w:t>layout = go.Layout(</w:t>
      </w:r>
    </w:p>
    <w:p w14:paraId="39CBE37E" w14:textId="77777777" w:rsidR="002D695E" w:rsidRPr="002D695E" w:rsidRDefault="002D695E" w:rsidP="00C31514">
      <w:pPr>
        <w:pStyle w:val="Code"/>
      </w:pPr>
      <w:r w:rsidRPr="002D695E">
        <w:t xml:space="preserve">    title="Animation der Bewegung",</w:t>
      </w:r>
    </w:p>
    <w:p w14:paraId="5DE332E9" w14:textId="77777777" w:rsidR="002D695E" w:rsidRPr="002D695E" w:rsidRDefault="002D695E" w:rsidP="00C31514">
      <w:pPr>
        <w:pStyle w:val="Code"/>
      </w:pPr>
      <w:r w:rsidRPr="002D695E">
        <w:t xml:space="preserve">    xaxis=</w:t>
      </w:r>
      <w:proofErr w:type="gramStart"/>
      <w:r w:rsidRPr="002D695E">
        <w:t>dict(</w:t>
      </w:r>
      <w:proofErr w:type="gramEnd"/>
      <w:r w:rsidRPr="002D695E">
        <w:t>range=[0, 15], showgrid=False),</w:t>
      </w:r>
    </w:p>
    <w:p w14:paraId="70250230" w14:textId="77777777" w:rsidR="002D695E" w:rsidRPr="002D695E" w:rsidRDefault="002D695E" w:rsidP="00C31514">
      <w:pPr>
        <w:pStyle w:val="Code"/>
      </w:pPr>
      <w:r w:rsidRPr="002D695E">
        <w:t xml:space="preserve">    yaxis=</w:t>
      </w:r>
      <w:proofErr w:type="gramStart"/>
      <w:r w:rsidRPr="002D695E">
        <w:t>dict(</w:t>
      </w:r>
      <w:proofErr w:type="gramEnd"/>
      <w:r w:rsidRPr="002D695E">
        <w:t>range=[0, 6], showgrid=False),</w:t>
      </w:r>
    </w:p>
    <w:p w14:paraId="56D1DAB4" w14:textId="77777777" w:rsidR="002D695E" w:rsidRPr="002D695E" w:rsidRDefault="002D695E" w:rsidP="00C31514">
      <w:pPr>
        <w:pStyle w:val="Code"/>
      </w:pPr>
      <w:r w:rsidRPr="002D695E">
        <w:t xml:space="preserve">    showlegend=False,</w:t>
      </w:r>
    </w:p>
    <w:p w14:paraId="4BC0218D" w14:textId="77777777" w:rsidR="002D695E" w:rsidRPr="002D695E" w:rsidRDefault="002D695E" w:rsidP="00C31514">
      <w:pPr>
        <w:pStyle w:val="Code"/>
      </w:pPr>
      <w:r w:rsidRPr="002D695E">
        <w:t xml:space="preserve">    updatemenus</w:t>
      </w:r>
      <w:proofErr w:type="gramStart"/>
      <w:r w:rsidRPr="002D695E">
        <w:t>=[</w:t>
      </w:r>
      <w:proofErr w:type="gramEnd"/>
    </w:p>
    <w:p w14:paraId="24D40939" w14:textId="77777777" w:rsidR="002D695E" w:rsidRPr="002D695E" w:rsidRDefault="002D695E" w:rsidP="00C31514">
      <w:pPr>
        <w:pStyle w:val="Code"/>
      </w:pPr>
      <w:r w:rsidRPr="002D695E">
        <w:t xml:space="preserve">        </w:t>
      </w:r>
      <w:proofErr w:type="gramStart"/>
      <w:r w:rsidRPr="002D695E">
        <w:t>dict(</w:t>
      </w:r>
      <w:proofErr w:type="gramEnd"/>
    </w:p>
    <w:p w14:paraId="757291DE" w14:textId="77777777" w:rsidR="002D695E" w:rsidRPr="002D695E" w:rsidRDefault="002D695E" w:rsidP="00C31514">
      <w:pPr>
        <w:pStyle w:val="Code"/>
      </w:pPr>
      <w:r w:rsidRPr="002D695E">
        <w:t xml:space="preserve">            type='buttons',</w:t>
      </w:r>
    </w:p>
    <w:p w14:paraId="4752DA66" w14:textId="77777777" w:rsidR="002D695E" w:rsidRPr="002D695E" w:rsidRDefault="002D695E" w:rsidP="00C31514">
      <w:pPr>
        <w:pStyle w:val="Code"/>
      </w:pPr>
      <w:r w:rsidRPr="002D695E">
        <w:t xml:space="preserve">            x=0.1,</w:t>
      </w:r>
    </w:p>
    <w:p w14:paraId="5091527F" w14:textId="77777777" w:rsidR="002D695E" w:rsidRPr="002D695E" w:rsidRDefault="002D695E" w:rsidP="00C31514">
      <w:pPr>
        <w:pStyle w:val="Code"/>
      </w:pPr>
      <w:r w:rsidRPr="002D695E">
        <w:t xml:space="preserve">            y=1.1,</w:t>
      </w:r>
    </w:p>
    <w:p w14:paraId="7216AB00" w14:textId="77777777" w:rsidR="002D695E" w:rsidRPr="002D695E" w:rsidRDefault="002D695E" w:rsidP="00C31514">
      <w:pPr>
        <w:pStyle w:val="Code"/>
      </w:pPr>
      <w:r w:rsidRPr="002D695E">
        <w:t xml:space="preserve">            buttons</w:t>
      </w:r>
      <w:proofErr w:type="gramStart"/>
      <w:r w:rsidRPr="002D695E">
        <w:t>=[</w:t>
      </w:r>
      <w:proofErr w:type="gramEnd"/>
    </w:p>
    <w:p w14:paraId="6AAB092C" w14:textId="77777777" w:rsidR="002D695E" w:rsidRPr="002D695E" w:rsidRDefault="002D695E" w:rsidP="00C31514">
      <w:pPr>
        <w:pStyle w:val="Code"/>
      </w:pPr>
      <w:r w:rsidRPr="002D695E">
        <w:t xml:space="preserve">                </w:t>
      </w:r>
      <w:proofErr w:type="gramStart"/>
      <w:r w:rsidRPr="002D695E">
        <w:t>dict(</w:t>
      </w:r>
      <w:proofErr w:type="gramEnd"/>
    </w:p>
    <w:p w14:paraId="3E8BC5A9" w14:textId="77777777" w:rsidR="002D695E" w:rsidRPr="002D695E" w:rsidRDefault="002D695E" w:rsidP="00C31514">
      <w:pPr>
        <w:pStyle w:val="Code"/>
      </w:pPr>
      <w:r w:rsidRPr="002D695E">
        <w:t xml:space="preserve">                    args</w:t>
      </w:r>
      <w:proofErr w:type="gramStart"/>
      <w:r w:rsidRPr="002D695E">
        <w:t>=[</w:t>
      </w:r>
      <w:proofErr w:type="gramEnd"/>
      <w:r w:rsidRPr="002D695E">
        <w:t>None, {'frame': {'duration': 100, 'redraw': True}, 'fromcurrent': True}],</w:t>
      </w:r>
    </w:p>
    <w:p w14:paraId="132AB4B9" w14:textId="77777777" w:rsidR="002D695E" w:rsidRPr="002D695E" w:rsidRDefault="002D695E" w:rsidP="00C31514">
      <w:pPr>
        <w:pStyle w:val="Code"/>
      </w:pPr>
      <w:r w:rsidRPr="002D695E">
        <w:t xml:space="preserve">                    label='Play',</w:t>
      </w:r>
    </w:p>
    <w:p w14:paraId="6863C5E4" w14:textId="77777777" w:rsidR="002D695E" w:rsidRPr="002D695E" w:rsidRDefault="002D695E" w:rsidP="00C31514">
      <w:pPr>
        <w:pStyle w:val="Code"/>
      </w:pPr>
      <w:r w:rsidRPr="002D695E">
        <w:t xml:space="preserve">                    method='animate'</w:t>
      </w:r>
    </w:p>
    <w:p w14:paraId="56ABADDE" w14:textId="77777777" w:rsidR="002D695E" w:rsidRPr="002D695E" w:rsidRDefault="002D695E" w:rsidP="00C31514">
      <w:pPr>
        <w:pStyle w:val="Code"/>
      </w:pPr>
      <w:r w:rsidRPr="002D695E">
        <w:t xml:space="preserve">                ),</w:t>
      </w:r>
    </w:p>
    <w:p w14:paraId="133A0906" w14:textId="77777777" w:rsidR="002D695E" w:rsidRPr="002D695E" w:rsidRDefault="002D695E" w:rsidP="00C31514">
      <w:pPr>
        <w:pStyle w:val="Code"/>
      </w:pPr>
      <w:r w:rsidRPr="002D695E">
        <w:t xml:space="preserve">                </w:t>
      </w:r>
      <w:proofErr w:type="gramStart"/>
      <w:r w:rsidRPr="002D695E">
        <w:t>dict(</w:t>
      </w:r>
      <w:proofErr w:type="gramEnd"/>
    </w:p>
    <w:p w14:paraId="3478E9D2" w14:textId="77777777" w:rsidR="002D695E" w:rsidRPr="002D695E" w:rsidRDefault="002D695E" w:rsidP="00C31514">
      <w:pPr>
        <w:pStyle w:val="Code"/>
      </w:pPr>
      <w:r w:rsidRPr="002D695E">
        <w:t xml:space="preserve">                    args=[[None], {'frame': {'duration': 0, 'redraw': False}, 'mode': 'immediate', 'transition': {'duration': 0}}],</w:t>
      </w:r>
    </w:p>
    <w:p w14:paraId="1DAEF170" w14:textId="77777777" w:rsidR="002D695E" w:rsidRPr="002D695E" w:rsidRDefault="002D695E" w:rsidP="00C31514">
      <w:pPr>
        <w:pStyle w:val="Code"/>
      </w:pPr>
      <w:r w:rsidRPr="002D695E">
        <w:t xml:space="preserve">                    label='Pause',</w:t>
      </w:r>
    </w:p>
    <w:p w14:paraId="5B71087D" w14:textId="77777777" w:rsidR="002D695E" w:rsidRPr="002D695E" w:rsidRDefault="002D695E" w:rsidP="00C31514">
      <w:pPr>
        <w:pStyle w:val="Code"/>
      </w:pPr>
      <w:r w:rsidRPr="002D695E">
        <w:t xml:space="preserve">                    method='animate'</w:t>
      </w:r>
    </w:p>
    <w:p w14:paraId="1A5F8319" w14:textId="77777777" w:rsidR="002D695E" w:rsidRPr="002D695E" w:rsidRDefault="002D695E" w:rsidP="00C31514">
      <w:pPr>
        <w:pStyle w:val="Code"/>
      </w:pPr>
      <w:r w:rsidRPr="002D695E">
        <w:t xml:space="preserve">                )</w:t>
      </w:r>
    </w:p>
    <w:p w14:paraId="5D3507D5" w14:textId="77777777" w:rsidR="002D695E" w:rsidRPr="002D695E" w:rsidRDefault="002D695E" w:rsidP="00C31514">
      <w:pPr>
        <w:pStyle w:val="Code"/>
      </w:pPr>
      <w:r w:rsidRPr="002D695E">
        <w:t xml:space="preserve">            ]</w:t>
      </w:r>
    </w:p>
    <w:p w14:paraId="567A6798" w14:textId="77777777" w:rsidR="002D695E" w:rsidRPr="002D695E" w:rsidRDefault="002D695E" w:rsidP="00C31514">
      <w:pPr>
        <w:pStyle w:val="Code"/>
      </w:pPr>
      <w:r w:rsidRPr="002D695E">
        <w:t xml:space="preserve">        )</w:t>
      </w:r>
    </w:p>
    <w:p w14:paraId="30E51DAB" w14:textId="77777777" w:rsidR="002D695E" w:rsidRPr="002D695E" w:rsidRDefault="002D695E" w:rsidP="00C31514">
      <w:pPr>
        <w:pStyle w:val="Code"/>
      </w:pPr>
      <w:r w:rsidRPr="002D695E">
        <w:t xml:space="preserve">    ],</w:t>
      </w:r>
    </w:p>
    <w:p w14:paraId="60AFEEBA" w14:textId="77777777" w:rsidR="002D695E" w:rsidRPr="002D695E" w:rsidRDefault="002D695E" w:rsidP="00C31514">
      <w:pPr>
        <w:pStyle w:val="Code"/>
      </w:pPr>
      <w:r w:rsidRPr="002D695E">
        <w:t>)</w:t>
      </w:r>
    </w:p>
    <w:p w14:paraId="58664BF5" w14:textId="77777777" w:rsidR="002D695E" w:rsidRPr="002D695E" w:rsidRDefault="002D695E" w:rsidP="00C31514">
      <w:pPr>
        <w:pStyle w:val="Code"/>
      </w:pPr>
    </w:p>
    <w:p w14:paraId="677CCF8B" w14:textId="77777777" w:rsidR="002D695E" w:rsidRPr="002D695E" w:rsidRDefault="002D695E" w:rsidP="00C31514">
      <w:pPr>
        <w:pStyle w:val="Code"/>
      </w:pPr>
      <w:r w:rsidRPr="002D695E">
        <w:t># Initiale Daten (erste Position)</w:t>
      </w:r>
    </w:p>
    <w:p w14:paraId="3A32E3A9" w14:textId="77777777" w:rsidR="002D695E" w:rsidRPr="002D695E" w:rsidRDefault="002D695E" w:rsidP="00C31514">
      <w:pPr>
        <w:pStyle w:val="Code"/>
      </w:pPr>
      <w:r w:rsidRPr="002D695E">
        <w:t>initial_data = [</w:t>
      </w:r>
    </w:p>
    <w:p w14:paraId="4D548DE8" w14:textId="77777777" w:rsidR="002D695E" w:rsidRPr="002D695E" w:rsidRDefault="002D695E" w:rsidP="00C31514">
      <w:pPr>
        <w:pStyle w:val="Code"/>
      </w:pPr>
      <w:r w:rsidRPr="002D695E">
        <w:t xml:space="preserve">    go.Scatter(x</w:t>
      </w:r>
      <w:proofErr w:type="gramStart"/>
      <w:r w:rsidRPr="002D695E">
        <w:t>=[</w:t>
      </w:r>
      <w:proofErr w:type="gramEnd"/>
      <w:r w:rsidRPr="002D695E">
        <w:t>1], y=[1], mode='lines', line=dict(color='black', width=2), name='Raum'),</w:t>
      </w:r>
    </w:p>
    <w:p w14:paraId="3FD4CA02" w14:textId="77777777" w:rsidR="002D695E" w:rsidRPr="002D695E" w:rsidRDefault="002D695E" w:rsidP="00C31514">
      <w:pPr>
        <w:pStyle w:val="Code"/>
      </w:pPr>
      <w:r w:rsidRPr="002D695E">
        <w:t xml:space="preserve">    go.Scatter(x=[observer_x], y=[observer_y], mode='markers', marker=</w:t>
      </w:r>
      <w:proofErr w:type="gramStart"/>
      <w:r w:rsidRPr="002D695E">
        <w:t>dict(</w:t>
      </w:r>
      <w:proofErr w:type="gramEnd"/>
      <w:r w:rsidRPr="002D695E">
        <w:t>color='black', size=10), name='Beobachter'),</w:t>
      </w:r>
    </w:p>
    <w:p w14:paraId="61568890" w14:textId="77777777" w:rsidR="002D695E" w:rsidRPr="002D695E" w:rsidRDefault="002D695E" w:rsidP="00C31514">
      <w:pPr>
        <w:pStyle w:val="Code"/>
      </w:pPr>
      <w:r w:rsidRPr="002D695E">
        <w:t xml:space="preserve">    go.Scatter(x=[ball_x], y=[ball_y], mode='markers', marker=</w:t>
      </w:r>
      <w:proofErr w:type="gramStart"/>
      <w:r w:rsidRPr="002D695E">
        <w:t>dict(</w:t>
      </w:r>
      <w:proofErr w:type="gramEnd"/>
      <w:r w:rsidRPr="002D695E">
        <w:t>color='gray', size=8), name='Ball')</w:t>
      </w:r>
    </w:p>
    <w:p w14:paraId="4FC1F459" w14:textId="77777777" w:rsidR="002D695E" w:rsidRPr="002D695E" w:rsidRDefault="002D695E" w:rsidP="00C31514">
      <w:pPr>
        <w:pStyle w:val="Code"/>
      </w:pPr>
      <w:r w:rsidRPr="002D695E">
        <w:t>]</w:t>
      </w:r>
    </w:p>
    <w:p w14:paraId="5EC7D3B8" w14:textId="77777777" w:rsidR="002D695E" w:rsidRPr="002D695E" w:rsidRDefault="002D695E" w:rsidP="00C31514">
      <w:pPr>
        <w:pStyle w:val="Code"/>
      </w:pPr>
    </w:p>
    <w:p w14:paraId="33122E6F" w14:textId="77777777" w:rsidR="002D695E" w:rsidRPr="002D695E" w:rsidRDefault="002D695E" w:rsidP="00C31514">
      <w:pPr>
        <w:pStyle w:val="Code"/>
      </w:pPr>
      <w:r w:rsidRPr="002D695E">
        <w:t># Erstelle das Plotly-Diagramm</w:t>
      </w:r>
    </w:p>
    <w:p w14:paraId="5B8C2413" w14:textId="77777777" w:rsidR="002D695E" w:rsidRPr="002D695E" w:rsidRDefault="002D695E" w:rsidP="00C31514">
      <w:pPr>
        <w:pStyle w:val="Code"/>
      </w:pPr>
      <w:r w:rsidRPr="002D695E">
        <w:t>fig = go.Figure(</w:t>
      </w:r>
    </w:p>
    <w:p w14:paraId="2A50DF3F" w14:textId="77777777" w:rsidR="002D695E" w:rsidRPr="002D695E" w:rsidRDefault="002D695E" w:rsidP="00C31514">
      <w:pPr>
        <w:pStyle w:val="Code"/>
      </w:pPr>
      <w:r w:rsidRPr="002D695E">
        <w:t xml:space="preserve">    data=initial_data,</w:t>
      </w:r>
    </w:p>
    <w:p w14:paraId="7B912E67" w14:textId="77777777" w:rsidR="002D695E" w:rsidRPr="002D695E" w:rsidRDefault="002D695E" w:rsidP="00C31514">
      <w:pPr>
        <w:pStyle w:val="Code"/>
      </w:pPr>
      <w:r w:rsidRPr="002D695E">
        <w:t xml:space="preserve">    layout=layout,</w:t>
      </w:r>
    </w:p>
    <w:p w14:paraId="0BAE204E" w14:textId="77777777" w:rsidR="002D695E" w:rsidRPr="002D695E" w:rsidRDefault="002D695E" w:rsidP="00C31514">
      <w:pPr>
        <w:pStyle w:val="Code"/>
      </w:pPr>
      <w:r w:rsidRPr="002D695E">
        <w:t xml:space="preserve">    frames=frames</w:t>
      </w:r>
    </w:p>
    <w:p w14:paraId="3219FF9E" w14:textId="77777777" w:rsidR="002D695E" w:rsidRPr="002D695E" w:rsidRDefault="002D695E" w:rsidP="00C31514">
      <w:pPr>
        <w:pStyle w:val="Code"/>
      </w:pPr>
      <w:r w:rsidRPr="002D695E">
        <w:t>)</w:t>
      </w:r>
    </w:p>
    <w:p w14:paraId="2A701B7A" w14:textId="77777777" w:rsidR="002D695E" w:rsidRPr="002D695E" w:rsidRDefault="002D695E" w:rsidP="00C31514">
      <w:pPr>
        <w:pStyle w:val="Code"/>
      </w:pPr>
    </w:p>
    <w:p w14:paraId="29DAF150" w14:textId="77777777" w:rsidR="002D695E" w:rsidRPr="002D695E" w:rsidRDefault="002D695E" w:rsidP="00C31514">
      <w:pPr>
        <w:pStyle w:val="Code"/>
      </w:pPr>
      <w:r w:rsidRPr="002D695E">
        <w:t># Zeige die Animation an</w:t>
      </w:r>
    </w:p>
    <w:p w14:paraId="06F564B5" w14:textId="4F68434F" w:rsidR="002D695E" w:rsidRPr="00E02CF4" w:rsidRDefault="002D695E" w:rsidP="00C31514">
      <w:pPr>
        <w:pStyle w:val="Code"/>
      </w:pPr>
      <w:proofErr w:type="gramStart"/>
      <w:r w:rsidRPr="002D695E">
        <w:t>fig.show</w:t>
      </w:r>
      <w:proofErr w:type="gramEnd"/>
      <w:r w:rsidRPr="002D695E">
        <w:t>()</w:t>
      </w:r>
    </w:p>
    <w:p w14:paraId="39C8B54B" w14:textId="77777777" w:rsidR="00E02CF4" w:rsidRPr="00E02CF4" w:rsidRDefault="00E45752" w:rsidP="00E02CF4">
      <w:pPr>
        <w:spacing w:after="0"/>
        <w:rPr>
          <w:rFonts w:ascii="Times New Roman" w:hAnsi="Times New Roman"/>
        </w:rPr>
      </w:pPr>
      <w:r>
        <w:rPr>
          <w:rFonts w:ascii="Times New Roman" w:hAnsi="Times New Roman"/>
        </w:rPr>
        <w:pict w14:anchorId="01186DDA">
          <v:rect id="_x0000_i1029" style="width:0;height:1.5pt" o:hralign="center" o:hrstd="t" o:hr="t" fillcolor="#a0a0a0" stroked="f"/>
        </w:pict>
      </w:r>
    </w:p>
    <w:p w14:paraId="63DFDD1A"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Einsatz im Unterricht:</w:t>
      </w:r>
    </w:p>
    <w:p w14:paraId="1E322D00" w14:textId="77777777" w:rsidR="00E02CF4" w:rsidRPr="00E02CF4" w:rsidRDefault="00E02CF4" w:rsidP="00E02CF4">
      <w:pPr>
        <w:numPr>
          <w:ilvl w:val="0"/>
          <w:numId w:val="9"/>
        </w:numPr>
        <w:spacing w:before="100" w:beforeAutospacing="1" w:after="100" w:afterAutospacing="1"/>
        <w:rPr>
          <w:rFonts w:ascii="Times New Roman" w:hAnsi="Times New Roman"/>
        </w:rPr>
      </w:pPr>
      <w:r w:rsidRPr="00E02CF4">
        <w:rPr>
          <w:rFonts w:ascii="Times New Roman" w:hAnsi="Times New Roman"/>
        </w:rPr>
        <w:t>Einstieg in das Relativitätsprinzip bei Galilei und Newton.</w:t>
      </w:r>
    </w:p>
    <w:p w14:paraId="05F52AD3" w14:textId="77777777" w:rsidR="00E02CF4" w:rsidRPr="00E02CF4" w:rsidRDefault="00E02CF4" w:rsidP="00E02CF4">
      <w:pPr>
        <w:numPr>
          <w:ilvl w:val="0"/>
          <w:numId w:val="9"/>
        </w:numPr>
        <w:spacing w:before="100" w:beforeAutospacing="1" w:after="100" w:afterAutospacing="1"/>
        <w:rPr>
          <w:rFonts w:ascii="Times New Roman" w:hAnsi="Times New Roman"/>
        </w:rPr>
      </w:pPr>
      <w:r w:rsidRPr="00E02CF4">
        <w:rPr>
          <w:rFonts w:ascii="Times New Roman" w:hAnsi="Times New Roman"/>
        </w:rPr>
        <w:t>Diskussion über Beobachterstandpunkte und Systemgrenzen.</w:t>
      </w:r>
    </w:p>
    <w:p w14:paraId="2978A19E" w14:textId="77777777" w:rsidR="00E02CF4" w:rsidRPr="00E02CF4" w:rsidRDefault="00E02CF4" w:rsidP="00E02CF4">
      <w:pPr>
        <w:numPr>
          <w:ilvl w:val="0"/>
          <w:numId w:val="9"/>
        </w:numPr>
        <w:spacing w:before="100" w:beforeAutospacing="1" w:after="100" w:afterAutospacing="1"/>
        <w:rPr>
          <w:rFonts w:ascii="Times New Roman" w:hAnsi="Times New Roman"/>
        </w:rPr>
      </w:pPr>
      <w:r w:rsidRPr="00E02CF4">
        <w:rPr>
          <w:rFonts w:ascii="Times New Roman" w:hAnsi="Times New Roman"/>
        </w:rPr>
        <w:t xml:space="preserve">Förderung des Konzepts: </w:t>
      </w:r>
      <w:r w:rsidRPr="00E02CF4">
        <w:rPr>
          <w:rFonts w:ascii="Times New Roman" w:hAnsi="Times New Roman"/>
          <w:i/>
          <w:iCs/>
        </w:rPr>
        <w:t>„Bewegung ist relativ – ohne äußeren Bezug nicht bestimmbar.“</w:t>
      </w:r>
    </w:p>
    <w:p w14:paraId="13DCF062" w14:textId="77777777" w:rsidR="00E02CF4" w:rsidRPr="00E02CF4" w:rsidRDefault="00E45752" w:rsidP="00E02CF4">
      <w:pPr>
        <w:spacing w:after="0"/>
        <w:rPr>
          <w:rFonts w:ascii="Times New Roman" w:hAnsi="Times New Roman"/>
        </w:rPr>
      </w:pPr>
      <w:r>
        <w:rPr>
          <w:rFonts w:ascii="Times New Roman" w:hAnsi="Times New Roman"/>
        </w:rPr>
        <w:pict w14:anchorId="213AFBB8">
          <v:rect id="_x0000_i1030" style="width:0;height:1.5pt" o:hralign="center" o:hrstd="t" o:hr="t" fillcolor="#a0a0a0" stroked="f"/>
        </w:pict>
      </w:r>
    </w:p>
    <w:p w14:paraId="1DFEAC1B" w14:textId="77777777" w:rsidR="00E02CF4" w:rsidRPr="00E02CF4" w:rsidRDefault="00E02CF4" w:rsidP="00E02CF4">
      <w:pPr>
        <w:spacing w:before="100" w:beforeAutospacing="1" w:after="100" w:afterAutospacing="1"/>
        <w:outlineLvl w:val="2"/>
        <w:rPr>
          <w:rFonts w:ascii="Times New Roman" w:hAnsi="Times New Roman"/>
          <w:b/>
          <w:bCs/>
          <w:sz w:val="27"/>
          <w:szCs w:val="27"/>
        </w:rPr>
      </w:pPr>
      <w:r w:rsidRPr="00E02CF4">
        <w:rPr>
          <w:rFonts w:ascii="Times New Roman" w:hAnsi="Times New Roman"/>
          <w:b/>
          <w:bCs/>
          <w:sz w:val="27"/>
          <w:szCs w:val="27"/>
        </w:rPr>
        <w:t>Fazit:</w:t>
      </w:r>
    </w:p>
    <w:p w14:paraId="4E1D4CBE" w14:textId="77777777" w:rsidR="00E02CF4" w:rsidRPr="00E02CF4" w:rsidRDefault="00E02CF4" w:rsidP="00E02CF4">
      <w:pPr>
        <w:spacing w:before="100" w:beforeAutospacing="1" w:after="100" w:afterAutospacing="1"/>
        <w:rPr>
          <w:rFonts w:ascii="Times New Roman" w:hAnsi="Times New Roman"/>
        </w:rPr>
      </w:pPr>
      <w:r w:rsidRPr="00E02CF4">
        <w:rPr>
          <w:rFonts w:ascii="Times New Roman" w:hAnsi="Times New Roman"/>
        </w:rPr>
        <w:t>Diese Anlage konkretisiert ein zentrales Prinzip der Physik auf einfache, visuelle Weise. Sie eignet sich ideal zur Einführung in Bezugssysteme und das Relativitätsprinzip und kann sowohl in Vorträgen als auch im interaktiven Unterricht eingesetzt werden.</w:t>
      </w:r>
    </w:p>
    <w:sectPr w:rsidR="00E02CF4" w:rsidRPr="00E02CF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30CB0"/>
    <w:multiLevelType w:val="multilevel"/>
    <w:tmpl w:val="FFAC07D2"/>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C720B59"/>
    <w:multiLevelType w:val="multilevel"/>
    <w:tmpl w:val="329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3229C"/>
    <w:multiLevelType w:val="multilevel"/>
    <w:tmpl w:val="038ED128"/>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F991E02"/>
    <w:multiLevelType w:val="multilevel"/>
    <w:tmpl w:val="C7E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46924"/>
    <w:multiLevelType w:val="multilevel"/>
    <w:tmpl w:val="8EF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43C68"/>
    <w:multiLevelType w:val="multilevel"/>
    <w:tmpl w:val="2B0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64595"/>
    <w:multiLevelType w:val="multilevel"/>
    <w:tmpl w:val="3AEE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9"/>
  </w:num>
  <w:num w:numId="5">
    <w:abstractNumId w:val="8"/>
  </w:num>
  <w:num w:numId="6">
    <w:abstractNumId w:val="7"/>
  </w:num>
  <w:num w:numId="7">
    <w:abstractNumId w:val="3"/>
  </w:num>
  <w:num w:numId="8">
    <w:abstractNumId w:val="1"/>
  </w:num>
  <w:num w:numId="9">
    <w:abstractNumId w:val="6"/>
  </w:num>
  <w:num w:numId="1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F4"/>
    <w:rsid w:val="00043EA9"/>
    <w:rsid w:val="000467F2"/>
    <w:rsid w:val="00082214"/>
    <w:rsid w:val="00106528"/>
    <w:rsid w:val="001830F2"/>
    <w:rsid w:val="0019229D"/>
    <w:rsid w:val="002B03D4"/>
    <w:rsid w:val="002D4202"/>
    <w:rsid w:val="002D695E"/>
    <w:rsid w:val="00324306"/>
    <w:rsid w:val="00433ECB"/>
    <w:rsid w:val="00436FC4"/>
    <w:rsid w:val="00446557"/>
    <w:rsid w:val="004F69AA"/>
    <w:rsid w:val="00500020"/>
    <w:rsid w:val="005454E6"/>
    <w:rsid w:val="005B5EFD"/>
    <w:rsid w:val="005E4CED"/>
    <w:rsid w:val="006016DC"/>
    <w:rsid w:val="007921EB"/>
    <w:rsid w:val="007B7DE7"/>
    <w:rsid w:val="007E333F"/>
    <w:rsid w:val="008871CF"/>
    <w:rsid w:val="008B0C43"/>
    <w:rsid w:val="008C4935"/>
    <w:rsid w:val="009032D7"/>
    <w:rsid w:val="00991ACF"/>
    <w:rsid w:val="00997246"/>
    <w:rsid w:val="00A307C9"/>
    <w:rsid w:val="00AA4222"/>
    <w:rsid w:val="00AF6392"/>
    <w:rsid w:val="00B53EE0"/>
    <w:rsid w:val="00B873C2"/>
    <w:rsid w:val="00BA664A"/>
    <w:rsid w:val="00C31514"/>
    <w:rsid w:val="00CD2089"/>
    <w:rsid w:val="00D33BDA"/>
    <w:rsid w:val="00D44FE7"/>
    <w:rsid w:val="00D542C6"/>
    <w:rsid w:val="00D80CC8"/>
    <w:rsid w:val="00E02CF4"/>
    <w:rsid w:val="00E45752"/>
    <w:rsid w:val="00E6450A"/>
    <w:rsid w:val="00EA1CC2"/>
    <w:rsid w:val="00EC35D8"/>
    <w:rsid w:val="00ED55F7"/>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A8F8"/>
  <w15:chartTrackingRefBased/>
  <w15:docId w15:val="{75CC30E7-2415-48CD-A53B-32E3DFAB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0"/>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TMLCode">
    <w:name w:val="HTML Code"/>
    <w:uiPriority w:val="99"/>
    <w:semiHidden/>
    <w:unhideWhenUsed/>
    <w:rsid w:val="00E02CF4"/>
    <w:rPr>
      <w:rFonts w:ascii="Courier New" w:eastAsia="Times New Roman" w:hAnsi="Courier New" w:cs="Courier New"/>
      <w:sz w:val="20"/>
      <w:szCs w:val="20"/>
    </w:rPr>
  </w:style>
  <w:style w:type="character" w:styleId="Hervorhebung">
    <w:name w:val="Emphasis"/>
    <w:uiPriority w:val="20"/>
    <w:qFormat/>
    <w:rsid w:val="00E02C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4472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867</Words>
  <Characters>5469</Characters>
  <Application>Microsoft Office Word</Application>
  <DocSecurity>0</DocSecurity>
  <Lines>45</Lines>
  <Paragraphs>12</Paragraphs>
  <ScaleCrop>false</ScaleCrop>
  <HeadingPairs>
    <vt:vector size="4" baseType="variant">
      <vt:variant>
        <vt:lpstr>Titel</vt:lpstr>
      </vt:variant>
      <vt:variant>
        <vt:i4>1</vt:i4>
      </vt:variant>
      <vt:variant>
        <vt:lpstr>Überschriften</vt:lpstr>
      </vt:variant>
      <vt:variant>
        <vt:i4>8</vt:i4>
      </vt:variant>
    </vt:vector>
  </HeadingPairs>
  <TitlesOfParts>
    <vt:vector size="9" baseType="lpstr">
      <vt:lpstr/>
      <vt:lpstr>    Anlage 2.A – Galilei-Gedankenexperiment (Animation)</vt:lpstr>
      <vt:lpstr>        Titel:</vt:lpstr>
      <vt:lpstr>        Ziel:</vt:lpstr>
      <vt:lpstr>        Beschreibung des Experiments:</vt:lpstr>
      <vt:lpstr>        Simulation (Python):</vt:lpstr>
      <vt:lpstr>        Alternativen:</vt:lpstr>
      <vt:lpstr>        Einsatz im Unterricht:</vt:lpstr>
      <vt:lpstr>        Fazit:</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2025-06-21T06:59:00Z</dcterms:created>
  <dcterms:modified xsi:type="dcterms:W3CDTF">2025-07-03T04:55:00Z</dcterms:modified>
</cp:coreProperties>
</file>