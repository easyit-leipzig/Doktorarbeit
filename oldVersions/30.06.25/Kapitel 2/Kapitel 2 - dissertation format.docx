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1437E" w14:textId="77777777" w:rsidR="008B0D0D" w:rsidRPr="008B0D0D" w:rsidRDefault="008B0D0D" w:rsidP="00BA3265">
      <w:pPr>
        <w:pStyle w:val="Titel"/>
      </w:pPr>
      <w:r w:rsidRPr="008B0D0D">
        <w:t>Kapitel 2: Entwicklung und didaktisch-methodische Bewertung physikalischer Bezugssysteme</w:t>
      </w:r>
    </w:p>
    <w:p w14:paraId="2BB74651" w14:textId="77777777" w:rsidR="008B0D0D" w:rsidRPr="00463E07" w:rsidRDefault="008B0D0D" w:rsidP="00DB4869">
      <w:pPr>
        <w:pStyle w:val="berschrift2"/>
      </w:pPr>
      <w:r w:rsidRPr="00463E07">
        <w:rPr>
          <w:rStyle w:val="Fett"/>
          <w:b/>
        </w:rPr>
        <w:t>2.1 Einleitung: Die fundamentale Rolle physikalischer Bezugssysteme in der Erkenntnisgewinnung</w:t>
      </w:r>
    </w:p>
    <w:p w14:paraId="3111498C" w14:textId="77777777" w:rsidR="008B0D0D" w:rsidRPr="008B0D0D" w:rsidRDefault="008B0D0D" w:rsidP="00DB4869">
      <w:r w:rsidRPr="008B0D0D">
        <w:t xml:space="preserve">Physikalische Bezugssysteme bilden das konzeptuelle Fundament der modernen Naturwissenschaft. Sie fungieren nicht lediglich als </w:t>
      </w:r>
      <w:proofErr w:type="spellStart"/>
      <w:r w:rsidRPr="008B0D0D">
        <w:t>Hilfskonstrukte</w:t>
      </w:r>
      <w:proofErr w:type="spellEnd"/>
      <w:r w:rsidRPr="008B0D0D">
        <w:t xml:space="preserve"> zur Beschreibung physikalischer Phänomene, sondern strukturieren maßgeblich unsere Wahrnehmung und Interpretation physikalischer Realität. Durch sie wird definiert, von wo aus, in welchem Rahmen und unter welchen Bedingungen Beobachtungen erfolgen. Damit sind Bezugssysteme epistemologisch zentral: Sie schaffen überhaupt erst die Bedingungen der Möglichkeit physikalischer Aussagen (vgl. [1]).</w:t>
      </w:r>
    </w:p>
    <w:p w14:paraId="7F3F5B91" w14:textId="77777777" w:rsidR="008B0D0D" w:rsidRPr="008B0D0D" w:rsidRDefault="008B0D0D" w:rsidP="00DB4869">
      <w:r w:rsidRPr="008B0D0D">
        <w:t>In nahezu allen Bereichen der Physik – von der klassischen Mechanik über die Relativitätstheorie bis zur Quantenmechanik – stellt sich die Frage nach dem Beobachterstandpunkt. Die Koordinierung physikalischer Ereignisse ist nie absolut, sondern stets relativ zu einem gewählten Systemrahmen. Bereits Albert Einstein betonte: „Die physikalischen Begriffe sind freie Schöpfungen des menschlichen Geistes, und nicht, wie es scheinen mag, durch die äußere Welt allein bestimmt“ [2]. Diese Einsicht verdeutlicht, dass Bezugssysteme nicht bloß messmethodisch, sondern auch erkenntnistheoretisch bedeutsam sind. Sie determinieren die Raum-Zeit-Relationen und beeinflussen damit kausale, dynamische und energetische Zusammenhänge.</w:t>
      </w:r>
    </w:p>
    <w:p w14:paraId="3CA8D677" w14:textId="77777777" w:rsidR="008B0D0D" w:rsidRPr="008B0D0D" w:rsidRDefault="008B0D0D" w:rsidP="00DB4869">
      <w:r w:rsidRPr="008B0D0D">
        <w:t xml:space="preserve">Die historische Entwicklung physikalischer Bezugssysteme spiegelt paradigmatische Transformationen des physikalischen Weltbilds wider. In der Antike dominierte die aristotelische Vorstellung eines teleologisch geordneten Kosmos, in dem Körper ihrem „natürlichen Ort“ zustreben (vgl. [3]). Mit dem </w:t>
      </w:r>
      <w:proofErr w:type="spellStart"/>
      <w:r w:rsidRPr="008B0D0D">
        <w:t>heliocentrischen</w:t>
      </w:r>
      <w:proofErr w:type="spellEnd"/>
      <w:r w:rsidRPr="008B0D0D">
        <w:t xml:space="preserve"> Weltbild von Kopernikus und der Bewegungsanalyse von Galilei begann eine fundamentale Umdeutung des physikalischen Raums. Galilei formulierte das erste systematisch begründete Relativitätsprinzip: Gleichförmige Bewegungen sind relativ, aber innerhalb eines abgeschlossenen Systems nicht nachweisbar (vgl. [4]). Newton griff diese Ideen auf und integrierte sie in ein absolutes Raum-Zeit-Kontinuum, das in seinem Werk </w:t>
      </w:r>
      <w:proofErr w:type="spellStart"/>
      <w:r w:rsidRPr="008B0D0D">
        <w:rPr>
          <w:rStyle w:val="Hervorhebung"/>
          <w:rFonts w:cs="Calibri"/>
        </w:rPr>
        <w:t>Philosophiae</w:t>
      </w:r>
      <w:proofErr w:type="spellEnd"/>
      <w:r w:rsidRPr="008B0D0D">
        <w:rPr>
          <w:rStyle w:val="Hervorhebung"/>
          <w:rFonts w:cs="Calibri"/>
        </w:rPr>
        <w:t xml:space="preserve"> Naturalis Principia Mathematica</w:t>
      </w:r>
      <w:r w:rsidRPr="008B0D0D">
        <w:t xml:space="preserve"> (1687) zur Grundlage der klassischen Mechanik wurde [5].</w:t>
      </w:r>
    </w:p>
    <w:p w14:paraId="343878C2" w14:textId="77777777" w:rsidR="008B0D0D" w:rsidRPr="008B0D0D" w:rsidRDefault="008B0D0D" w:rsidP="00DB4869">
      <w:r w:rsidRPr="008B0D0D">
        <w:t>Ein fundamentaler Umbruch ergab sich mit Einsteins Spezieller Relativitätstheorie, in der Raum und Zeit zu einer vierdimensionalen Raumzeit verschmolzen, deren Struktur abhängig von der Verteilung von Masse und Energie ist. Die Allgemeine Relativitätstheorie fügte dieser Idee die Krümmung des Raumes durch Gravitation hinzu – damit wurde das Bezugssystem selbst zu einem dynamischen Objekt der Beschreibung (vgl. [6]).</w:t>
      </w:r>
    </w:p>
    <w:p w14:paraId="5A4F7DB7" w14:textId="77777777" w:rsidR="00E95637" w:rsidRDefault="008B0D0D" w:rsidP="00DB4869">
      <w:r w:rsidRPr="008B0D0D">
        <w:t xml:space="preserve">Die Quantenmechanik brachte schließlich eine neue epistemologische Qualität in die Physik ein: Der Beobachter wurde nun zum konstitutiven Bestandteil des physikalischen Systems. Der Zustand eines quantenmechanischen Systems ist nicht unabhängig von der Art der Messung beschreibbar. Niels Bohr formulierte dies in seinem </w:t>
      </w:r>
      <w:proofErr w:type="spellStart"/>
      <w:r w:rsidRPr="008B0D0D">
        <w:t>Komplementaritätsprinzip</w:t>
      </w:r>
      <w:proofErr w:type="spellEnd"/>
      <w:r w:rsidRPr="008B0D0D">
        <w:t xml:space="preserve"> und betonte, dass physikalische Aussagen stets in einem bestimmten experimentellen Kontext zu verstehen seien (vgl. [7]). Werner Heisenberg fasste diese Perspektive pointiert zusammen: </w:t>
      </w:r>
    </w:p>
    <w:p w14:paraId="757D8908" w14:textId="38957FAA" w:rsidR="008B0D0D" w:rsidRPr="008B0D0D" w:rsidRDefault="008B0D0D" w:rsidP="00E95637">
      <w:pPr>
        <w:pStyle w:val="Zitat"/>
      </w:pPr>
      <w:r w:rsidRPr="008B0D0D">
        <w:lastRenderedPageBreak/>
        <w:t>„</w:t>
      </w:r>
      <w:proofErr w:type="spellStart"/>
      <w:r w:rsidRPr="008B0D0D">
        <w:t>What</w:t>
      </w:r>
      <w:proofErr w:type="spellEnd"/>
      <w:r w:rsidRPr="008B0D0D">
        <w:t xml:space="preserve"> </w:t>
      </w:r>
      <w:proofErr w:type="spellStart"/>
      <w:r w:rsidRPr="008B0D0D">
        <w:t>we</w:t>
      </w:r>
      <w:proofErr w:type="spellEnd"/>
      <w:r w:rsidRPr="008B0D0D">
        <w:t xml:space="preserve"> </w:t>
      </w:r>
      <w:proofErr w:type="spellStart"/>
      <w:r w:rsidRPr="008B0D0D">
        <w:t>observe</w:t>
      </w:r>
      <w:proofErr w:type="spellEnd"/>
      <w:r w:rsidRPr="008B0D0D">
        <w:t xml:space="preserve"> </w:t>
      </w:r>
      <w:proofErr w:type="spellStart"/>
      <w:r w:rsidRPr="008B0D0D">
        <w:t>is</w:t>
      </w:r>
      <w:proofErr w:type="spellEnd"/>
      <w:r w:rsidRPr="008B0D0D">
        <w:t xml:space="preserve"> not </w:t>
      </w:r>
      <w:proofErr w:type="spellStart"/>
      <w:r w:rsidRPr="008B0D0D">
        <w:t>nature</w:t>
      </w:r>
      <w:proofErr w:type="spellEnd"/>
      <w:r w:rsidRPr="008B0D0D">
        <w:t xml:space="preserve"> </w:t>
      </w:r>
      <w:proofErr w:type="spellStart"/>
      <w:r w:rsidRPr="008B0D0D">
        <w:t>itself</w:t>
      </w:r>
      <w:proofErr w:type="spellEnd"/>
      <w:r w:rsidRPr="008B0D0D">
        <w:t xml:space="preserve">, but </w:t>
      </w:r>
      <w:proofErr w:type="spellStart"/>
      <w:r w:rsidRPr="008B0D0D">
        <w:t>nature</w:t>
      </w:r>
      <w:proofErr w:type="spellEnd"/>
      <w:r w:rsidRPr="008B0D0D">
        <w:t xml:space="preserve"> </w:t>
      </w:r>
      <w:proofErr w:type="spellStart"/>
      <w:r w:rsidRPr="008B0D0D">
        <w:t>exposed</w:t>
      </w:r>
      <w:proofErr w:type="spellEnd"/>
      <w:r w:rsidRPr="008B0D0D">
        <w:t xml:space="preserve"> </w:t>
      </w:r>
      <w:proofErr w:type="spellStart"/>
      <w:r w:rsidRPr="008B0D0D">
        <w:t>to</w:t>
      </w:r>
      <w:proofErr w:type="spellEnd"/>
      <w:r w:rsidRPr="008B0D0D">
        <w:t xml:space="preserve"> </w:t>
      </w:r>
      <w:proofErr w:type="spellStart"/>
      <w:r w:rsidRPr="008B0D0D">
        <w:t>our</w:t>
      </w:r>
      <w:proofErr w:type="spellEnd"/>
      <w:r w:rsidRPr="008B0D0D">
        <w:t xml:space="preserve"> </w:t>
      </w:r>
      <w:proofErr w:type="spellStart"/>
      <w:r w:rsidRPr="008B0D0D">
        <w:t>method</w:t>
      </w:r>
      <w:proofErr w:type="spellEnd"/>
      <w:r w:rsidRPr="008B0D0D">
        <w:t xml:space="preserve"> </w:t>
      </w:r>
      <w:proofErr w:type="spellStart"/>
      <w:r w:rsidRPr="008B0D0D">
        <w:t>of</w:t>
      </w:r>
      <w:proofErr w:type="spellEnd"/>
      <w:r w:rsidRPr="008B0D0D">
        <w:t xml:space="preserve"> </w:t>
      </w:r>
      <w:proofErr w:type="spellStart"/>
      <w:r w:rsidRPr="008B0D0D">
        <w:t>questioning</w:t>
      </w:r>
      <w:proofErr w:type="spellEnd"/>
      <w:r w:rsidRPr="008B0D0D">
        <w:t>“ [8].</w:t>
      </w:r>
    </w:p>
    <w:p w14:paraId="6BFF00F3" w14:textId="42FBD95A" w:rsidR="008B0D0D" w:rsidRDefault="008B0D0D" w:rsidP="00DB4869">
      <w:r w:rsidRPr="008B0D0D">
        <w:t>Aus didaktischer Perspektive ergeben sich daraus erhebliche Herausforderungen. Die Vermittlung physikalischer Bezugssysteme erfordert ein Umdenken auf mehreren Ebenen: weg von der Vorstellung eines passiv beobachtbaren Universums hin zu einem konstruktiven, modellbasierten Zugang, der die Rolle des Beobachters explizit reflektiert. Jean Piaget beschreibt diesen kognitiven Wandel als ein Gleichgewicht zwischen Assimilation und Akkommodation: „Jedes neue kognitive Schema erfordert eine Umstrukturierung der bisherigen Denkformen“ [9]. Lernende müssen lernen, nicht nur Phänomene zu beobachten, sondern auch den konzeptuellen Rahmen ihrer Beobachtungen zu reflektieren.</w:t>
      </w:r>
    </w:p>
    <w:p w14:paraId="413B9CAA" w14:textId="77777777" w:rsidR="00E95637" w:rsidRDefault="008B0D0D" w:rsidP="00DB4869">
      <w:r w:rsidRPr="008B0D0D">
        <w:t>Ein prägnantes Beispiel für die Bedeutung von Bezugssystemen bietet Galileis berühmtes Gedankenexperiment:</w:t>
      </w:r>
    </w:p>
    <w:p w14:paraId="12BFB972" w14:textId="77777777" w:rsidR="00E95637" w:rsidRDefault="008B0D0D" w:rsidP="00E95637">
      <w:pPr>
        <w:pStyle w:val="Zitat"/>
      </w:pPr>
      <w:r w:rsidRPr="008B0D0D">
        <w:t xml:space="preserve"> „A </w:t>
      </w:r>
      <w:proofErr w:type="spellStart"/>
      <w:r w:rsidRPr="008B0D0D">
        <w:t>person</w:t>
      </w:r>
      <w:proofErr w:type="spellEnd"/>
      <w:r w:rsidRPr="008B0D0D">
        <w:t xml:space="preserve"> </w:t>
      </w:r>
      <w:proofErr w:type="spellStart"/>
      <w:r w:rsidRPr="008B0D0D">
        <w:t>shut</w:t>
      </w:r>
      <w:proofErr w:type="spellEnd"/>
      <w:r w:rsidRPr="008B0D0D">
        <w:t xml:space="preserve"> </w:t>
      </w:r>
      <w:proofErr w:type="spellStart"/>
      <w:r w:rsidRPr="008B0D0D">
        <w:t>up</w:t>
      </w:r>
      <w:proofErr w:type="spellEnd"/>
      <w:r w:rsidRPr="008B0D0D">
        <w:t xml:space="preserve"> in a </w:t>
      </w:r>
      <w:proofErr w:type="spellStart"/>
      <w:r w:rsidRPr="008B0D0D">
        <w:t>room</w:t>
      </w:r>
      <w:proofErr w:type="spellEnd"/>
      <w:r w:rsidRPr="008B0D0D">
        <w:t xml:space="preserve"> </w:t>
      </w:r>
      <w:proofErr w:type="spellStart"/>
      <w:r w:rsidRPr="008B0D0D">
        <w:t>below</w:t>
      </w:r>
      <w:proofErr w:type="spellEnd"/>
      <w:r w:rsidRPr="008B0D0D">
        <w:t xml:space="preserve"> deck </w:t>
      </w:r>
      <w:proofErr w:type="spellStart"/>
      <w:r w:rsidRPr="008B0D0D">
        <w:t>cannot</w:t>
      </w:r>
      <w:proofErr w:type="spellEnd"/>
      <w:r w:rsidRPr="008B0D0D">
        <w:t xml:space="preserve"> </w:t>
      </w:r>
      <w:proofErr w:type="spellStart"/>
      <w:r w:rsidRPr="008B0D0D">
        <w:t>tell</w:t>
      </w:r>
      <w:proofErr w:type="spellEnd"/>
      <w:r w:rsidRPr="008B0D0D">
        <w:t xml:space="preserve"> </w:t>
      </w:r>
      <w:proofErr w:type="spellStart"/>
      <w:r w:rsidRPr="008B0D0D">
        <w:t>whether</w:t>
      </w:r>
      <w:proofErr w:type="spellEnd"/>
      <w:r w:rsidRPr="008B0D0D">
        <w:t xml:space="preserve"> </w:t>
      </w:r>
      <w:proofErr w:type="spellStart"/>
      <w:r w:rsidRPr="008B0D0D">
        <w:t>the</w:t>
      </w:r>
      <w:proofErr w:type="spellEnd"/>
      <w:r w:rsidRPr="008B0D0D">
        <w:t xml:space="preserve"> </w:t>
      </w:r>
      <w:proofErr w:type="spellStart"/>
      <w:r w:rsidRPr="008B0D0D">
        <w:t>ship</w:t>
      </w:r>
      <w:proofErr w:type="spellEnd"/>
      <w:r w:rsidRPr="008B0D0D">
        <w:t xml:space="preserve"> </w:t>
      </w:r>
      <w:proofErr w:type="spellStart"/>
      <w:r w:rsidRPr="008B0D0D">
        <w:t>is</w:t>
      </w:r>
      <w:proofErr w:type="spellEnd"/>
      <w:r w:rsidRPr="008B0D0D">
        <w:t xml:space="preserve"> </w:t>
      </w:r>
      <w:proofErr w:type="spellStart"/>
      <w:r w:rsidRPr="008B0D0D">
        <w:t>moving</w:t>
      </w:r>
      <w:proofErr w:type="spellEnd"/>
      <w:r w:rsidRPr="008B0D0D">
        <w:t xml:space="preserve"> </w:t>
      </w:r>
      <w:proofErr w:type="spellStart"/>
      <w:r w:rsidRPr="008B0D0D">
        <w:t>uniformly</w:t>
      </w:r>
      <w:proofErr w:type="spellEnd"/>
      <w:r w:rsidRPr="008B0D0D">
        <w:t xml:space="preserve"> </w:t>
      </w:r>
      <w:proofErr w:type="spellStart"/>
      <w:r w:rsidRPr="008B0D0D">
        <w:t>or</w:t>
      </w:r>
      <w:proofErr w:type="spellEnd"/>
      <w:r w:rsidRPr="008B0D0D">
        <w:t xml:space="preserve"> at </w:t>
      </w:r>
      <w:proofErr w:type="spellStart"/>
      <w:r w:rsidRPr="008B0D0D">
        <w:t>rest</w:t>
      </w:r>
      <w:proofErr w:type="spellEnd"/>
      <w:r w:rsidRPr="008B0D0D">
        <w:t xml:space="preserve">“ (vgl. [10]). </w:t>
      </w:r>
    </w:p>
    <w:p w14:paraId="30D44CA9" w14:textId="705F4AA6" w:rsidR="008B0D0D" w:rsidRPr="008B0D0D" w:rsidRDefault="008B0D0D" w:rsidP="00E95637">
      <w:r w:rsidRPr="008B0D0D">
        <w:t>Dieses Beispiel zeigt eindrucksvoll, dass sich physikalische Bewegungen nur relativ zu einem gewählten Bezugssystem bestimmen lassen – ein Gedanke, der später für die Relativitätstheorie fundamental wurde.</w:t>
      </w:r>
    </w:p>
    <w:p w14:paraId="761423EB" w14:textId="6CC15AC9" w:rsidR="00415AFA" w:rsidRPr="008B0D0D" w:rsidRDefault="008B0D0D" w:rsidP="00415AFA">
      <w:r w:rsidRPr="008B0D0D">
        <w:t xml:space="preserve">Die vorliegende Arbeit setzt sich zum Ziel, die historische Entwicklung physikalischer Bezugssysteme nicht nur systematisch darzustellen, sondern auch deren didaktisch-methodische Implikationen zu analysieren. In einer Zeit, in der Kompetenzen wie Modellbildung, Perspektivenwechsel und kritisches Denken im Zentrum physikalischer Bildung stehen, ist eine fundierte Auseinandersetzung mit Bezugssystemen unverzichtbar. Ein zukunftsweisender Ansatz wird in Kapitel </w:t>
      </w:r>
      <w:r w:rsidR="00415AFA">
        <w:t>3</w:t>
      </w:r>
      <w:r w:rsidRPr="008B0D0D">
        <w:t xml:space="preserve"> vorgestellt: das </w:t>
      </w:r>
      <w:r w:rsidR="00717429" w:rsidRPr="00717429">
        <w:t>Funktionale Raum-Zeit-Kohärenzsystem</w:t>
      </w:r>
      <w:r w:rsidR="00717429" w:rsidRPr="00717429">
        <w:t xml:space="preserve"> (FRZK)</w:t>
      </w:r>
      <w:r w:rsidRPr="00717429">
        <w:t>.</w:t>
      </w:r>
      <w:r w:rsidRPr="008B0D0D">
        <w:t xml:space="preserve"> Es versteht Bezugssysteme nicht als statische Rahmen, sondern als dynamisch konstruierte Bedeutungsnetzwerke, die Lernprozesse aktiv strukturieren und reflektierbar machen.</w:t>
      </w:r>
      <w:r w:rsidR="00415AFA" w:rsidRPr="00415AFA">
        <w:t xml:space="preserve"> </w:t>
      </w:r>
      <w:r w:rsidR="00415AFA">
        <w:t>Diese Strukturierung ist jedoch nicht statisch gegeben, sondern kann – wie im Funktionalen Raum-Zeit-Kohärenzsystem – als Ergebnis iterativer Setzungen und Beobachterzuweisungen verstanden werden.</w:t>
      </w:r>
    </w:p>
    <w:p w14:paraId="5B8DB5E7" w14:textId="7DB2F77D" w:rsidR="008B0D0D" w:rsidRPr="008B0D0D" w:rsidRDefault="008B0D0D" w:rsidP="00DB4869"/>
    <w:p w14:paraId="668835D5" w14:textId="691F87AC" w:rsidR="008B0D0D" w:rsidRPr="008B0D0D" w:rsidRDefault="008B0D0D" w:rsidP="008B0D0D">
      <w:pPr>
        <w:pStyle w:val="StandardWeb"/>
        <w:jc w:val="center"/>
        <w:rPr>
          <w:rFonts w:ascii="Calibri" w:hAnsi="Calibri" w:cs="Calibri"/>
        </w:rPr>
      </w:pPr>
      <w:r w:rsidRPr="008B0D0D">
        <w:rPr>
          <w:rFonts w:ascii="Calibri" w:hAnsi="Calibri" w:cs="Calibri"/>
          <w:noProof/>
        </w:rPr>
        <w:drawing>
          <wp:inline distT="0" distB="0" distL="0" distR="0" wp14:anchorId="164FC5B6" wp14:editId="5AD0D07B">
            <wp:extent cx="4312452" cy="1846053"/>
            <wp:effectExtent l="0" t="0" r="0" b="1905"/>
            <wp:docPr id="39"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9763" b="16153"/>
                    <a:stretch/>
                  </pic:blipFill>
                  <pic:spPr bwMode="auto">
                    <a:xfrm>
                      <a:off x="0" y="0"/>
                      <a:ext cx="4312920" cy="1846253"/>
                    </a:xfrm>
                    <a:prstGeom prst="rect">
                      <a:avLst/>
                    </a:prstGeom>
                    <a:noFill/>
                    <a:ln>
                      <a:noFill/>
                    </a:ln>
                    <a:extLst>
                      <a:ext uri="{53640926-AAD7-44D8-BBD7-CCE9431645EC}">
                        <a14:shadowObscured xmlns:a14="http://schemas.microsoft.com/office/drawing/2010/main"/>
                      </a:ext>
                    </a:extLst>
                  </pic:spPr>
                </pic:pic>
              </a:graphicData>
            </a:graphic>
          </wp:inline>
        </w:drawing>
      </w:r>
    </w:p>
    <w:p w14:paraId="12862132" w14:textId="5EFF3E39" w:rsidR="008B0D0D" w:rsidRPr="008B0D0D" w:rsidRDefault="008B0D0D" w:rsidP="00DB4869">
      <w:pPr>
        <w:pStyle w:val="Abbildungsname"/>
      </w:pPr>
      <w:r w:rsidRPr="008B0D0D">
        <w:t>Abb. 1</w:t>
      </w:r>
      <w:r w:rsidR="00DB4869">
        <w:t xml:space="preserve">: </w:t>
      </w:r>
      <w:r w:rsidRPr="008B0D0D">
        <w:t>Weltbilder im Wandel</w:t>
      </w:r>
    </w:p>
    <w:p w14:paraId="0449678D" w14:textId="77777777" w:rsidR="00DB4869" w:rsidRPr="008B0D0D" w:rsidRDefault="007C3C77" w:rsidP="00DB4869">
      <w:pPr>
        <w:spacing w:after="0" w:line="240" w:lineRule="auto"/>
        <w:rPr>
          <w:rFonts w:eastAsia="Times New Roman" w:cs="Calibri"/>
          <w:sz w:val="24"/>
          <w:szCs w:val="24"/>
          <w:lang w:eastAsia="de-DE"/>
        </w:rPr>
      </w:pPr>
      <w:r>
        <w:rPr>
          <w:rFonts w:eastAsia="Times New Roman" w:cs="Calibri"/>
          <w:sz w:val="24"/>
          <w:szCs w:val="24"/>
          <w:lang w:eastAsia="de-DE"/>
        </w:rPr>
        <w:pict w14:anchorId="6D843746">
          <v:rect id="_x0000_i1025" style="width:0;height:1.5pt" o:hralign="center" o:hrstd="t" o:hr="t" fillcolor="#a0a0a0" stroked="f"/>
        </w:pict>
      </w:r>
    </w:p>
    <w:p w14:paraId="3EB43575" w14:textId="77777777" w:rsidR="008B0D0D" w:rsidRPr="00463E07" w:rsidRDefault="008B0D0D" w:rsidP="00DB4869">
      <w:pPr>
        <w:pStyle w:val="berschrift2"/>
      </w:pPr>
      <w:r w:rsidRPr="00463E07">
        <w:rPr>
          <w:rStyle w:val="Fett"/>
          <w:b/>
        </w:rPr>
        <w:t>2.2 Historische Entwicklung physikalischer Bezugssysteme</w:t>
      </w:r>
    </w:p>
    <w:p w14:paraId="2273AF7C" w14:textId="77777777" w:rsidR="008B0D0D" w:rsidRPr="008B0D0D" w:rsidRDefault="008B0D0D" w:rsidP="00DB4869">
      <w:r w:rsidRPr="008B0D0D">
        <w:t>Die Entwicklung physikalischer Bezugssysteme spiegelt das kontinuierliche Streben des Menschen wider, Ordnung und Gesetzmäßigkeit in der Natur zu erkennen. Bereits frühe Weltbilder enthielten implizite oder explizite Raumkonzepte, in denen Bewegung und Ort nicht als zufällig, sondern als sinnhaft und zielgerichtet erschienen. Mit jedem Paradigmenwechsel in der Geschichte der Physik veränderte sich auch das Verständnis der grundlegenden Begriffe Raum, Zeit und Bewegung [3].</w:t>
      </w:r>
    </w:p>
    <w:p w14:paraId="4B1FE3B0" w14:textId="20BC4677" w:rsidR="008B0D0D" w:rsidRDefault="008B0D0D" w:rsidP="008B0D0D">
      <w:pPr>
        <w:pStyle w:val="StandardWeb"/>
        <w:jc w:val="center"/>
        <w:rPr>
          <w:rFonts w:ascii="Calibri" w:hAnsi="Calibri" w:cs="Calibri"/>
        </w:rPr>
      </w:pPr>
      <w:r w:rsidRPr="008B0D0D">
        <w:rPr>
          <w:rFonts w:ascii="Calibri" w:hAnsi="Calibri" w:cs="Calibri"/>
          <w:noProof/>
        </w:rPr>
        <w:drawing>
          <wp:inline distT="0" distB="0" distL="0" distR="0" wp14:anchorId="5F0DFA62" wp14:editId="1DED0895">
            <wp:extent cx="4320000" cy="2880000"/>
            <wp:effectExtent l="0" t="0" r="4445" b="0"/>
            <wp:docPr id="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20000" cy="2880000"/>
                    </a:xfrm>
                    <a:prstGeom prst="rect">
                      <a:avLst/>
                    </a:prstGeom>
                    <a:noFill/>
                    <a:ln>
                      <a:noFill/>
                    </a:ln>
                  </pic:spPr>
                </pic:pic>
              </a:graphicData>
            </a:graphic>
          </wp:inline>
        </w:drawing>
      </w:r>
    </w:p>
    <w:p w14:paraId="71E80F21" w14:textId="0103005B" w:rsidR="00DB4869" w:rsidRPr="008B0D0D" w:rsidRDefault="00DB4869" w:rsidP="00DB4869">
      <w:pPr>
        <w:pStyle w:val="Abbildungsname"/>
      </w:pPr>
      <w:r>
        <w:t>Abb. 2: Bezugssysteme – historische Entwicklung</w:t>
      </w:r>
    </w:p>
    <w:p w14:paraId="65BE6EDE" w14:textId="77777777" w:rsidR="00DB4869" w:rsidRPr="008B0D0D" w:rsidRDefault="007C3C77" w:rsidP="00DB4869">
      <w:pPr>
        <w:spacing w:after="0" w:line="240" w:lineRule="auto"/>
        <w:rPr>
          <w:rFonts w:eastAsia="Times New Roman" w:cs="Calibri"/>
          <w:sz w:val="24"/>
          <w:szCs w:val="24"/>
          <w:lang w:eastAsia="de-DE"/>
        </w:rPr>
      </w:pPr>
      <w:r>
        <w:rPr>
          <w:rFonts w:eastAsia="Times New Roman" w:cs="Calibri"/>
          <w:sz w:val="24"/>
          <w:szCs w:val="24"/>
          <w:lang w:eastAsia="de-DE"/>
        </w:rPr>
        <w:pict w14:anchorId="0F164E17">
          <v:rect id="_x0000_i1026" style="width:0;height:1.5pt" o:hralign="center" o:hrstd="t" o:hr="t" fillcolor="#a0a0a0" stroked="f"/>
        </w:pict>
      </w:r>
    </w:p>
    <w:p w14:paraId="216EC742" w14:textId="77777777" w:rsidR="008B0D0D" w:rsidRPr="00DB4869" w:rsidRDefault="008B0D0D" w:rsidP="00DB4869">
      <w:pPr>
        <w:pStyle w:val="berschrift3"/>
      </w:pPr>
      <w:r w:rsidRPr="00DB4869">
        <w:rPr>
          <w:rStyle w:val="Fett"/>
          <w:b/>
          <w:bCs w:val="0"/>
        </w:rPr>
        <w:t>2.2.1 Antike Weltbilder – Qualitative Ortsbindung</w:t>
      </w:r>
    </w:p>
    <w:p w14:paraId="31DEED2B" w14:textId="77777777" w:rsidR="008B0D0D" w:rsidRPr="008B0D0D" w:rsidRDefault="008B0D0D" w:rsidP="00DB4869">
      <w:r w:rsidRPr="008B0D0D">
        <w:t>In der aristotelischen Physik war der Raum durch ein teleologisches Prinzip strukturiert: Jeder Körper strebe seinem „natürlichen Ort“ zu – Feuer nach oben, Erde nach unten. Bewegung bedeutete die Rückkehr in eine vorgesehene Ordnung. Raum war kein neutraler Container, sondern ein qualitativ differenzierter Bereich mit inhärenter Zielgerichtetheit [11]. Es existierte kein universelles Bezugssystem, sondern eine durch Substanz und Zweck strukturierte Ordnung. Dieses Weltbild prägte die Naturauffassung bis tief ins Mittelalter hinein.</w:t>
      </w:r>
    </w:p>
    <w:p w14:paraId="5CE52451" w14:textId="7C880510" w:rsidR="008B0D0D" w:rsidRPr="00717429" w:rsidRDefault="008B0D0D" w:rsidP="00717429">
      <w:pPr>
        <w:pStyle w:val="Zitat"/>
        <w:rPr>
          <w:rStyle w:val="ZitatZchn"/>
          <w:i/>
          <w:iCs/>
          <w:sz w:val="22"/>
        </w:rPr>
      </w:pPr>
      <w:r w:rsidRPr="00717429">
        <w:rPr>
          <w:rStyle w:val="ZitatZchn"/>
          <w:i/>
          <w:iCs/>
          <w:sz w:val="22"/>
        </w:rPr>
        <w:t>„Die Bewegung eines Körpers entsteht durch das Streben nach seinem natürlichen Ort.“</w:t>
      </w:r>
      <w:r w:rsidR="00717429" w:rsidRPr="00717429">
        <w:rPr>
          <w:rStyle w:val="ZitatZchn"/>
          <w:i/>
          <w:iCs/>
          <w:sz w:val="22"/>
        </w:rPr>
        <w:t xml:space="preserve"> </w:t>
      </w:r>
      <w:r w:rsidRPr="00717429">
        <w:rPr>
          <w:rStyle w:val="ZitatZchn"/>
          <w:i/>
          <w:iCs/>
          <w:sz w:val="22"/>
        </w:rPr>
        <w:t>(Aristoteles, Physik, Buch IV) [11]</w:t>
      </w:r>
    </w:p>
    <w:p w14:paraId="61257907" w14:textId="77777777" w:rsidR="00DB4869" w:rsidRPr="008B0D0D" w:rsidRDefault="007C3C77" w:rsidP="00DB4869">
      <w:pPr>
        <w:spacing w:after="0" w:line="240" w:lineRule="auto"/>
        <w:rPr>
          <w:rFonts w:eastAsia="Times New Roman" w:cs="Calibri"/>
          <w:sz w:val="24"/>
          <w:szCs w:val="24"/>
          <w:lang w:eastAsia="de-DE"/>
        </w:rPr>
      </w:pPr>
      <w:r>
        <w:rPr>
          <w:rFonts w:eastAsia="Times New Roman" w:cs="Calibri"/>
          <w:sz w:val="24"/>
          <w:szCs w:val="24"/>
          <w:lang w:eastAsia="de-DE"/>
        </w:rPr>
        <w:pict w14:anchorId="55B0226C">
          <v:rect id="_x0000_i1027" style="width:0;height:1.5pt" o:hralign="center" o:hrstd="t" o:hr="t" fillcolor="#a0a0a0" stroked="f"/>
        </w:pict>
      </w:r>
    </w:p>
    <w:p w14:paraId="5DAF14DC" w14:textId="77777777" w:rsidR="008B0D0D" w:rsidRPr="00DB4869" w:rsidRDefault="008B0D0D" w:rsidP="00DB4869">
      <w:pPr>
        <w:pStyle w:val="berschrift3"/>
      </w:pPr>
      <w:r w:rsidRPr="00DB4869">
        <w:rPr>
          <w:rStyle w:val="Fett"/>
          <w:b/>
          <w:bCs w:val="0"/>
        </w:rPr>
        <w:t>2.2.2 Galilei – Relativität der gleichförmigen Bewegung</w:t>
      </w:r>
    </w:p>
    <w:p w14:paraId="20C0292B" w14:textId="77777777" w:rsidR="008B0D0D" w:rsidRPr="008B0D0D" w:rsidRDefault="008B0D0D" w:rsidP="00DB4869">
      <w:r w:rsidRPr="008B0D0D">
        <w:t>Mit Galileo Galilei vollzog sich ein radikaler Bruch mit dem aristotelischen Weltbild. In seinem berühmten Schiffs-Gedankenexperiment beschreibt er die Ununterscheidbarkeit von Ruhe und gleichförmiger Bewegung durch innere Experimente – ein erster klar formulierter Ausdruck des Relativitätsprinzips. Damit etablierte Galilei die Idee des Inertialsystems: Die Gesetze der Mechanik sind in allen gleichförmig bewegten Systemen identisch [8].</w:t>
      </w:r>
    </w:p>
    <w:p w14:paraId="06F82A05" w14:textId="77777777" w:rsidR="008B0D0D" w:rsidRPr="008B0D0D" w:rsidRDefault="008B0D0D" w:rsidP="00DB4869">
      <w:r w:rsidRPr="008B0D0D">
        <w:t>„Es ist unmöglich, durch irgendwelche Experimente zu erkennen, ob man sich gleichförmig bewegt oder ruht.“</w:t>
      </w:r>
      <w:r w:rsidRPr="008B0D0D">
        <w:br/>
        <w:t>(Galilei, 1632, Dialog über die zwei hauptsächlichen Weltsysteme) [8]</w:t>
      </w:r>
    </w:p>
    <w:p w14:paraId="7970BBA8" w14:textId="77777777" w:rsidR="008B0D0D" w:rsidRPr="008B0D0D" w:rsidRDefault="008B0D0D" w:rsidP="00DB4869">
      <w:r w:rsidRPr="008B0D0D">
        <w:t>Diese Erkenntnis war grundlegend für die spätere Entwicklung der klassischen Mechanik und stellte Bewegung in einen relationalen Kontext.</w:t>
      </w:r>
    </w:p>
    <w:p w14:paraId="3DF9F2C9" w14:textId="77777777" w:rsidR="00DB4869" w:rsidRPr="008B0D0D" w:rsidRDefault="007C3C77" w:rsidP="00DB4869">
      <w:pPr>
        <w:spacing w:after="0" w:line="240" w:lineRule="auto"/>
        <w:rPr>
          <w:rFonts w:eastAsia="Times New Roman" w:cs="Calibri"/>
          <w:sz w:val="24"/>
          <w:szCs w:val="24"/>
          <w:lang w:eastAsia="de-DE"/>
        </w:rPr>
      </w:pPr>
      <w:r>
        <w:rPr>
          <w:rFonts w:eastAsia="Times New Roman" w:cs="Calibri"/>
          <w:sz w:val="24"/>
          <w:szCs w:val="24"/>
          <w:lang w:eastAsia="de-DE"/>
        </w:rPr>
        <w:pict w14:anchorId="6772E64C">
          <v:rect id="_x0000_i1028" style="width:0;height:1.5pt" o:hralign="center" o:hrstd="t" o:hr="t" fillcolor="#a0a0a0" stroked="f"/>
        </w:pict>
      </w:r>
    </w:p>
    <w:p w14:paraId="74DC24EC" w14:textId="77777777" w:rsidR="008B0D0D" w:rsidRPr="00DB4869" w:rsidRDefault="008B0D0D" w:rsidP="00DB4869">
      <w:pPr>
        <w:pStyle w:val="berschrift3"/>
      </w:pPr>
      <w:r w:rsidRPr="00DB4869">
        <w:rPr>
          <w:rStyle w:val="Fett"/>
          <w:b/>
          <w:bCs w:val="0"/>
        </w:rPr>
        <w:t>2.2.3 Newton – Das Inertialsystem und der absolute Raum</w:t>
      </w:r>
    </w:p>
    <w:p w14:paraId="3C816C8B" w14:textId="0939EA03" w:rsidR="008B0D0D" w:rsidRPr="008B0D0D" w:rsidRDefault="008B0D0D" w:rsidP="00DB4869">
      <w:r w:rsidRPr="008B0D0D">
        <w:t xml:space="preserve">Isaac Newton griff Galileis Relativitätsprinzip auf, radikalisierte es jedoch durch die Einführung eines absoluten Raumes – eines unbeweglichen, objektiven Referenzrahmens, in dem alle Bewegung zu definieren sei [5]. </w:t>
      </w:r>
      <w:r w:rsidR="00717429">
        <w:t>Dieser Raum wurde als unabhängig von Beobachtungen gedacht – ein Konzept, das das FRZK radikal in Frage stellt, indem es Bezugssysteme als funktionale, beobachterabhängige Zuweisungen rekonstruiert.</w:t>
      </w:r>
    </w:p>
    <w:p w14:paraId="4C2DDF3F" w14:textId="19FC26AD" w:rsidR="008B0D0D" w:rsidRPr="008B0D0D" w:rsidRDefault="008B0D0D" w:rsidP="00717429">
      <w:pPr>
        <w:pStyle w:val="Zitat"/>
      </w:pPr>
      <w:r w:rsidRPr="008B0D0D">
        <w:t>„Raum ist ein Gefäß, in dem sich alle Dinge bewegen, unabhängig davon, ob sie beobachtet werden.“</w:t>
      </w:r>
      <w:r w:rsidR="00717429">
        <w:t xml:space="preserve"> </w:t>
      </w:r>
      <w:r w:rsidRPr="008B0D0D">
        <w:t>(Newton, 1687, Principia Mathematica) [9]</w:t>
      </w:r>
    </w:p>
    <w:p w14:paraId="16DA4A0F" w14:textId="63EE41C3" w:rsidR="008B0D0D" w:rsidRDefault="008B0D0D" w:rsidP="008B0D0D">
      <w:pPr>
        <w:pStyle w:val="StandardWeb"/>
        <w:jc w:val="center"/>
        <w:rPr>
          <w:rFonts w:ascii="Calibri" w:hAnsi="Calibri" w:cs="Calibri"/>
        </w:rPr>
      </w:pPr>
      <w:r w:rsidRPr="008B0D0D">
        <w:rPr>
          <w:rFonts w:ascii="Calibri" w:hAnsi="Calibri" w:cs="Calibri"/>
          <w:noProof/>
        </w:rPr>
        <w:drawing>
          <wp:inline distT="0" distB="0" distL="0" distR="0" wp14:anchorId="520B2BB2" wp14:editId="1FFE8EAA">
            <wp:extent cx="3441700" cy="5158740"/>
            <wp:effectExtent l="0" t="0" r="0" b="0"/>
            <wp:docPr id="3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41700" cy="5158740"/>
                    </a:xfrm>
                    <a:prstGeom prst="rect">
                      <a:avLst/>
                    </a:prstGeom>
                    <a:noFill/>
                    <a:ln>
                      <a:noFill/>
                    </a:ln>
                  </pic:spPr>
                </pic:pic>
              </a:graphicData>
            </a:graphic>
          </wp:inline>
        </w:drawing>
      </w:r>
    </w:p>
    <w:p w14:paraId="465DCAF4" w14:textId="08FB33F1" w:rsidR="00DB4869" w:rsidRPr="008B0D0D" w:rsidRDefault="00DB4869" w:rsidP="00DB4869">
      <w:pPr>
        <w:pStyle w:val="Abbildungsname"/>
      </w:pPr>
      <w:r>
        <w:t>Abb. 3: Newtons Hauptwerk – Principia Mathematica</w:t>
      </w:r>
    </w:p>
    <w:p w14:paraId="4F57D094" w14:textId="77777777" w:rsidR="008B0D0D" w:rsidRPr="008B0D0D" w:rsidRDefault="008B0D0D" w:rsidP="00DB4869">
      <w:r w:rsidRPr="008B0D0D">
        <w:t>Dieses Inertialsystem erlaubte eine präzise mathematische Beschreibung physikalischer Vorgänge, insbesondere im Kontext von Kräften, Impulserhaltung und Trägheit. Der absolute Raum blieb bis ins 20. Jahrhundert hinein zentrales Paradigma der Physik.</w:t>
      </w:r>
    </w:p>
    <w:p w14:paraId="1A5D59C4" w14:textId="77777777" w:rsidR="00DB4869" w:rsidRPr="008B0D0D" w:rsidRDefault="007C3C77" w:rsidP="00DB4869">
      <w:pPr>
        <w:spacing w:after="0" w:line="240" w:lineRule="auto"/>
        <w:rPr>
          <w:rFonts w:eastAsia="Times New Roman" w:cs="Calibri"/>
          <w:sz w:val="24"/>
          <w:szCs w:val="24"/>
          <w:lang w:eastAsia="de-DE"/>
        </w:rPr>
      </w:pPr>
      <w:r>
        <w:rPr>
          <w:rFonts w:eastAsia="Times New Roman" w:cs="Calibri"/>
          <w:sz w:val="24"/>
          <w:szCs w:val="24"/>
          <w:lang w:eastAsia="de-DE"/>
        </w:rPr>
        <w:pict w14:anchorId="38E3E88E">
          <v:rect id="_x0000_i1029" style="width:0;height:1.5pt" o:hralign="center" o:hrstd="t" o:hr="t" fillcolor="#a0a0a0" stroked="f"/>
        </w:pict>
      </w:r>
    </w:p>
    <w:p w14:paraId="76E9A144" w14:textId="77777777" w:rsidR="008B0D0D" w:rsidRPr="00DB4869" w:rsidRDefault="008B0D0D" w:rsidP="00DB4869">
      <w:pPr>
        <w:pStyle w:val="berschrift3"/>
      </w:pPr>
      <w:r w:rsidRPr="00DB4869">
        <w:rPr>
          <w:rStyle w:val="Fett"/>
          <w:b/>
          <w:bCs w:val="0"/>
        </w:rPr>
        <w:t>2.2.4 Einstein – Relativität und Raumzeitstruktur</w:t>
      </w:r>
    </w:p>
    <w:p w14:paraId="7BDCB64B" w14:textId="77777777" w:rsidR="008B0D0D" w:rsidRPr="008B0D0D" w:rsidRDefault="008B0D0D" w:rsidP="00DB4869">
      <w:r w:rsidRPr="00DB4869">
        <w:t>Albert Einstein revolutionierte das Verständnis von Raum und Zeit in zwei entscheidenden Schritten: In der speziellen Relativitätstheorie (1905) wurde die Gleichzeitigkeit relativ, die Zeitdilatation real und die Lichtgeschwindigkeit zur universellen Konstante. Raum und Zeit verschmolzen zur vierdimensionalen Raumzeit [6]. Die allgemeine Relativitätstheorie (1915) schließlich definierte Gravitation als Krümmung dieser Raumzeit – erzeugt durch Energie und Masse. Das Bezugssystem</w:t>
      </w:r>
      <w:r w:rsidRPr="008B0D0D">
        <w:t xml:space="preserve"> wurde damit nicht mehr als externer Rahmen gedacht, sondern als integraler Bestandteil physikalischer Wechselwirkungen.</w:t>
      </w:r>
    </w:p>
    <w:p w14:paraId="5D4A608B" w14:textId="016D7AD1" w:rsidR="008B0D0D" w:rsidRPr="008B0D0D" w:rsidRDefault="008B0D0D" w:rsidP="00717429">
      <w:pPr>
        <w:pStyle w:val="Zitat"/>
      </w:pPr>
      <w:r w:rsidRPr="008B0D0D">
        <w:t>„Raum und Zeit verlieren den Charakter absoluter Realität.“</w:t>
      </w:r>
      <w:r w:rsidR="00717429">
        <w:t xml:space="preserve"> </w:t>
      </w:r>
      <w:r w:rsidRPr="008B0D0D">
        <w:t>(Einstein, 1905) [10]</w:t>
      </w:r>
    </w:p>
    <w:p w14:paraId="096693BC" w14:textId="01BDF670" w:rsidR="008B0D0D" w:rsidRPr="008B0D0D" w:rsidRDefault="008B0D0D" w:rsidP="00DB4869">
      <w:r w:rsidRPr="008B0D0D">
        <w:t>Physikalische Gesetzmäßigkeiten sind in Einsteins Theorie nur noch lokal in sogenannten kräftefreien (geodätischen) Koordinatensystemen gültig. Der Beobachtungsrahmen selbst wird dynamisch und physikalisch wirksam – eine bis dahin unvorstellbare Neukonzeption von Bezugssystemen.</w:t>
      </w:r>
      <w:r w:rsidR="00717429" w:rsidRPr="00717429">
        <w:t xml:space="preserve"> </w:t>
      </w:r>
      <w:r w:rsidR="00717429">
        <w:t>Im FRZK wird dieser dynamische Rahmen nicht vorausgesetzt, sondern aktiv erzeugt – durch funktionale Zuweisungen, die Raum und Zeit emergieren lassen.</w:t>
      </w:r>
    </w:p>
    <w:p w14:paraId="3F3E419A" w14:textId="62239B74" w:rsidR="008B0D0D" w:rsidRDefault="008B0D0D" w:rsidP="008B0D0D">
      <w:pPr>
        <w:pStyle w:val="StandardWeb"/>
        <w:jc w:val="center"/>
        <w:rPr>
          <w:rFonts w:ascii="Calibri" w:hAnsi="Calibri" w:cs="Calibri"/>
        </w:rPr>
      </w:pPr>
      <w:r w:rsidRPr="008B0D0D">
        <w:rPr>
          <w:rFonts w:ascii="Calibri" w:hAnsi="Calibri" w:cs="Calibri"/>
          <w:noProof/>
        </w:rPr>
        <w:drawing>
          <wp:inline distT="0" distB="0" distL="0" distR="0" wp14:anchorId="7A9799EA" wp14:editId="439C66E1">
            <wp:extent cx="2880000" cy="2880000"/>
            <wp:effectExtent l="0" t="0" r="0" b="0"/>
            <wp:docPr id="36"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0B0FA98E" w14:textId="31041BED" w:rsidR="00DB4869" w:rsidRPr="008B0D0D" w:rsidRDefault="00DB4869" w:rsidP="00DB4869">
      <w:pPr>
        <w:pStyle w:val="Abbildungsname"/>
      </w:pPr>
      <w:r>
        <w:t>Abb. 4: Grundgedanken der Relativitätstheorie</w:t>
      </w:r>
    </w:p>
    <w:p w14:paraId="41D8594F" w14:textId="77777777" w:rsidR="00DB4869" w:rsidRPr="008B0D0D" w:rsidRDefault="007C3C77" w:rsidP="00DB4869">
      <w:pPr>
        <w:spacing w:after="0" w:line="240" w:lineRule="auto"/>
        <w:rPr>
          <w:rFonts w:eastAsia="Times New Roman" w:cs="Calibri"/>
          <w:sz w:val="24"/>
          <w:szCs w:val="24"/>
          <w:lang w:eastAsia="de-DE"/>
        </w:rPr>
      </w:pPr>
      <w:r>
        <w:rPr>
          <w:rFonts w:eastAsia="Times New Roman" w:cs="Calibri"/>
          <w:sz w:val="24"/>
          <w:szCs w:val="24"/>
          <w:lang w:eastAsia="de-DE"/>
        </w:rPr>
        <w:pict w14:anchorId="0A49874D">
          <v:rect id="_x0000_i1030" style="width:0;height:1.5pt" o:hralign="center" o:hrstd="t" o:hr="t" fillcolor="#a0a0a0" stroked="f"/>
        </w:pict>
      </w:r>
    </w:p>
    <w:p w14:paraId="52679486" w14:textId="77777777" w:rsidR="008B0D0D" w:rsidRPr="00DB4869" w:rsidRDefault="008B0D0D" w:rsidP="00DB4869">
      <w:pPr>
        <w:pStyle w:val="berschrift3"/>
      </w:pPr>
      <w:r w:rsidRPr="00DB4869">
        <w:rPr>
          <w:rStyle w:val="Fett"/>
          <w:b/>
          <w:bCs w:val="0"/>
        </w:rPr>
        <w:t>2.2.5 Quantenmechanik – Beobachterabhängigkeit</w:t>
      </w:r>
    </w:p>
    <w:p w14:paraId="6AB9C1E0" w14:textId="77777777" w:rsidR="008B0D0D" w:rsidRPr="008B0D0D" w:rsidRDefault="008B0D0D" w:rsidP="00DB4869">
      <w:r w:rsidRPr="008B0D0D">
        <w:t>Die Quantenmechanik führte zu einer noch tiefergehenden Infragestellung klassischer Konzepte. Der Zustand eines Systems ist in dieser Theorie nicht objektiv gegeben, sondern wird erst durch den Akt der Messung bestimmt – ein Prozess, der als Kollaps der Wellenfunktion bezeichnet wird. Die Realität erscheint als kontextabhängig, und das Bezugssystem ist nicht nur ein Ort im Raum, sondern eine epistemische Schnittstelle zwischen System und Beobachter [7].</w:t>
      </w:r>
    </w:p>
    <w:p w14:paraId="734FAF79" w14:textId="0E3DAC1C" w:rsidR="008B0D0D" w:rsidRPr="008B0D0D" w:rsidRDefault="008B0D0D" w:rsidP="00717429">
      <w:pPr>
        <w:pStyle w:val="Zitat"/>
      </w:pPr>
      <w:r w:rsidRPr="008B0D0D">
        <w:t>„Die Natur stellt sich uns nicht objektiv dar, sondern abhängig vom beobachtenden Subjekt.“</w:t>
      </w:r>
      <w:r w:rsidR="00717429">
        <w:t xml:space="preserve"> </w:t>
      </w:r>
      <w:r w:rsidRPr="008B0D0D">
        <w:t>(Heisenberg, 1958) [4]</w:t>
      </w:r>
    </w:p>
    <w:p w14:paraId="530BB3E2" w14:textId="46D31929" w:rsidR="008B0D0D" w:rsidRPr="008B0D0D" w:rsidRDefault="008B0D0D" w:rsidP="00DB4869">
      <w:r w:rsidRPr="008B0D0D">
        <w:t xml:space="preserve">Damit wird der Beobachter konstitutiv für die physikalische Beschreibung. Die Grenze zwischen System und Bezugssystem verschwimmt: Es entsteht ein relationales Weltbild, in dem klassische Objektivität durch Wahrscheinlichkeiten und Wechselwirkung ersetzt wird. </w:t>
      </w:r>
      <w:r w:rsidR="00717429">
        <w:t>Das FRZK radikalisiert diese Idee, indem es Raum, Zeit und Kausalität als Funktionen konstruktiver Differenzsetzung modelliert.</w:t>
      </w:r>
      <w:r w:rsidR="00717429">
        <w:t xml:space="preserve"> </w:t>
      </w:r>
      <w:r w:rsidRPr="008B0D0D">
        <w:t>Dieses Verständnis bildet auch die Grundlage moderner Deutungen der Quanteninformation und Beobachterrelativität [12].</w:t>
      </w:r>
    </w:p>
    <w:p w14:paraId="7AEC3C40" w14:textId="77777777" w:rsidR="00DB4869" w:rsidRPr="008B0D0D" w:rsidRDefault="007C3C77" w:rsidP="00DB4869">
      <w:pPr>
        <w:spacing w:after="0" w:line="240" w:lineRule="auto"/>
        <w:rPr>
          <w:rFonts w:eastAsia="Times New Roman" w:cs="Calibri"/>
          <w:sz w:val="24"/>
          <w:szCs w:val="24"/>
          <w:lang w:eastAsia="de-DE"/>
        </w:rPr>
      </w:pPr>
      <w:r>
        <w:rPr>
          <w:rFonts w:eastAsia="Times New Roman" w:cs="Calibri"/>
          <w:sz w:val="24"/>
          <w:szCs w:val="24"/>
          <w:lang w:eastAsia="de-DE"/>
        </w:rPr>
        <w:pict w14:anchorId="28590A48">
          <v:rect id="_x0000_i1031" style="width:0;height:1.5pt" o:hralign="center" o:hrstd="t" o:hr="t" fillcolor="#a0a0a0" stroked="f"/>
        </w:pict>
      </w:r>
    </w:p>
    <w:p w14:paraId="0300D9EB" w14:textId="61732CA1" w:rsidR="008B0D0D" w:rsidRPr="00DB4869" w:rsidRDefault="00DB4869" w:rsidP="00DB4869">
      <w:pPr>
        <w:pStyle w:val="berschrift3"/>
      </w:pPr>
      <w:r>
        <w:rPr>
          <w:rStyle w:val="Fett"/>
          <w:b/>
          <w:bCs w:val="0"/>
        </w:rPr>
        <w:t xml:space="preserve">2.2.6 </w:t>
      </w:r>
      <w:r w:rsidR="008B0D0D" w:rsidRPr="00DB4869">
        <w:rPr>
          <w:rStyle w:val="Fett"/>
          <w:b/>
          <w:bCs w:val="0"/>
        </w:rPr>
        <w:t>Zusammenfassung</w:t>
      </w:r>
    </w:p>
    <w:p w14:paraId="52B4C6AA" w14:textId="77777777" w:rsidR="008B0D0D" w:rsidRPr="008B0D0D" w:rsidRDefault="008B0D0D" w:rsidP="00DB4869">
      <w:r w:rsidRPr="008B0D0D">
        <w:t>Die historische Entwicklung physikalischer Bezugssysteme zeigt einen tiefgreifenden Wandel im Verständnis von Raum, Zeit und Bewegung. In der Antike dominierte eine qualitative Ortsbindung, bei der Bewegung als Rückkehr zum natürlichen Ort verstanden wurde. Galilei leitete mit dem Relativitätsprinzip der gleichförmigen Bewegung den Übergang zu einem dynamischen Bewegungsverständnis ein. Newton schuf mit dem Konzept des absoluten Raums und dem Inertialsystem die Grundlage für eine objektive, mathematisch fassbare Mechanik. Einstein erweiterte dieses Verständnis durch die Relativität von Raum und Zeit, wobei das Bezugssystem als Teil der dynamischen Raumzeitstruktur betrachtet wird. Die Quantenmechanik schließlich hebt die Beobachterabhängigkeit hervor und erschüttert das klassische Realitätsverständnis zugunsten eines epistemologisch-relationalen Zugangs. Jede dieser Phasen markiert nicht nur einen physikalischen, sondern auch einen erkenntnistheoretischen Paradigmenwechsel.</w:t>
      </w:r>
    </w:p>
    <w:p w14:paraId="7C6DEED0" w14:textId="77777777" w:rsidR="00DB4869" w:rsidRPr="008B0D0D" w:rsidRDefault="007C3C77" w:rsidP="00DB4869">
      <w:pPr>
        <w:spacing w:after="0" w:line="240" w:lineRule="auto"/>
        <w:rPr>
          <w:rFonts w:eastAsia="Times New Roman" w:cs="Calibri"/>
          <w:sz w:val="24"/>
          <w:szCs w:val="24"/>
          <w:lang w:eastAsia="de-DE"/>
        </w:rPr>
      </w:pPr>
      <w:r>
        <w:rPr>
          <w:rFonts w:eastAsia="Times New Roman" w:cs="Calibri"/>
          <w:sz w:val="24"/>
          <w:szCs w:val="24"/>
          <w:lang w:eastAsia="de-DE"/>
        </w:rPr>
        <w:pict w14:anchorId="180E6CBB">
          <v:rect id="_x0000_i1032" style="width:0;height:1.5pt" o:hralign="center" o:hrstd="t" o:hr="t" fillcolor="#a0a0a0" stroked="f"/>
        </w:pict>
      </w:r>
    </w:p>
    <w:p w14:paraId="7C364DBC" w14:textId="77777777" w:rsidR="008B0D0D" w:rsidRPr="00DB4869" w:rsidRDefault="008B0D0D" w:rsidP="00DB4869">
      <w:pPr>
        <w:pStyle w:val="berschrift2"/>
      </w:pPr>
      <w:r w:rsidRPr="00DB4869">
        <w:rPr>
          <w:rStyle w:val="Fett"/>
          <w:b/>
          <w:bCs w:val="0"/>
        </w:rPr>
        <w:t>2.3 Methodisch-didaktische Bewertung physikalischer Bezugssysteme</w:t>
      </w:r>
    </w:p>
    <w:p w14:paraId="4A511E4E" w14:textId="77777777" w:rsidR="008B0D0D" w:rsidRPr="008B0D0D" w:rsidRDefault="008B0D0D" w:rsidP="00DB4869">
      <w:r w:rsidRPr="008B0D0D">
        <w:t>Physikalische Bezugssysteme sind mehr als bloß mathematische Konstrukte – sie prägen, wie physikalische Phänomene konzeptualisiert, lokalisiert und kommuniziert werden. Ihre Vermittlung stellt besondere Herausforderungen, aber auch Chancen für die Didaktik dar, insbesondere im Hinblick auf Abstraktionsvermögen, Modellverständnis und Reflexionsfähigkeit von Lernenden.</w:t>
      </w:r>
    </w:p>
    <w:p w14:paraId="6D4A96B7" w14:textId="77777777" w:rsidR="00DB4869" w:rsidRPr="008B0D0D" w:rsidRDefault="007C3C77" w:rsidP="00DB4869">
      <w:pPr>
        <w:spacing w:after="0" w:line="240" w:lineRule="auto"/>
        <w:rPr>
          <w:rFonts w:eastAsia="Times New Roman" w:cs="Calibri"/>
          <w:sz w:val="24"/>
          <w:szCs w:val="24"/>
          <w:lang w:eastAsia="de-DE"/>
        </w:rPr>
      </w:pPr>
      <w:r>
        <w:rPr>
          <w:rFonts w:eastAsia="Times New Roman" w:cs="Calibri"/>
          <w:sz w:val="24"/>
          <w:szCs w:val="24"/>
          <w:lang w:eastAsia="de-DE"/>
        </w:rPr>
        <w:pict w14:anchorId="5B808A68">
          <v:rect id="_x0000_i1033" style="width:0;height:1.5pt" o:hralign="center" o:hrstd="t" o:hr="t" fillcolor="#a0a0a0" stroked="f"/>
        </w:pict>
      </w:r>
    </w:p>
    <w:p w14:paraId="25047DAA" w14:textId="77777777" w:rsidR="008B0D0D" w:rsidRPr="00DB4869" w:rsidRDefault="008B0D0D" w:rsidP="00DB4869">
      <w:pPr>
        <w:pStyle w:val="berschrift3"/>
      </w:pPr>
      <w:r w:rsidRPr="00DB4869">
        <w:t>2.3.1 Abstraktion als didaktisches Problem</w:t>
      </w:r>
    </w:p>
    <w:p w14:paraId="3855A8BE" w14:textId="77777777" w:rsidR="008B0D0D" w:rsidRPr="008B0D0D" w:rsidRDefault="008B0D0D" w:rsidP="00DB4869">
      <w:r w:rsidRPr="008B0D0D">
        <w:t>Physikalische Bezugssysteme erfordern ein hohes Maß an Abstraktionsfähigkeit. Schon in der klassischen Mechanik müssen Lernende begreifen, dass Ort, Bewegung und Dynamik stets relativ zu einem gewählten System definiert werden. „Abstrakte Begriffe wie Koordinatenursprung, Inertialsystem oder Transformationen lassen sich für Lernende nur schwer mit anschaulichen Vorstellungen verknüpfen“ [12]. Studien zeigen, dass insbesondere bei Schüler*innen der Sekundarstufe I und II konzeptuelle Fehlvorstellungen über Relativität und Bewegungsbeschreibung sehr häufig auftreten [13].</w:t>
      </w:r>
    </w:p>
    <w:p w14:paraId="49374D86" w14:textId="77777777" w:rsidR="008B0D0D" w:rsidRPr="008B0D0D" w:rsidRDefault="008B0D0D" w:rsidP="00DB4869">
      <w:r w:rsidRPr="008B0D0D">
        <w:t>Um Abstraktion didaktisch zugänglich zu machen, empfehlen Duit und Treagust eine konzeptfokussierte Modellierung und Kontextualisierung: „Der Begriff des Bezugssystems gewinnt dann an Bedeutung, wenn er funktional in konkrete physikalische Fragestellungen eingebunden ist“ [14, S. 5].</w:t>
      </w:r>
    </w:p>
    <w:p w14:paraId="3E38666E" w14:textId="77777777" w:rsidR="00DB4869" w:rsidRPr="008B0D0D" w:rsidRDefault="007C3C77" w:rsidP="00DB4869">
      <w:pPr>
        <w:spacing w:after="0" w:line="240" w:lineRule="auto"/>
        <w:rPr>
          <w:rFonts w:eastAsia="Times New Roman" w:cs="Calibri"/>
          <w:sz w:val="24"/>
          <w:szCs w:val="24"/>
          <w:lang w:eastAsia="de-DE"/>
        </w:rPr>
      </w:pPr>
      <w:r>
        <w:rPr>
          <w:rFonts w:eastAsia="Times New Roman" w:cs="Calibri"/>
          <w:sz w:val="24"/>
          <w:szCs w:val="24"/>
          <w:lang w:eastAsia="de-DE"/>
        </w:rPr>
        <w:pict w14:anchorId="6184C9A3">
          <v:rect id="_x0000_i1034" style="width:0;height:1.5pt" o:hralign="center" o:hrstd="t" o:hr="t" fillcolor="#a0a0a0" stroked="f"/>
        </w:pict>
      </w:r>
    </w:p>
    <w:p w14:paraId="69A5F8FA" w14:textId="77777777" w:rsidR="008B0D0D" w:rsidRPr="00DB4869" w:rsidRDefault="008B0D0D" w:rsidP="00DB4869">
      <w:pPr>
        <w:pStyle w:val="berschrift3"/>
      </w:pPr>
      <w:r w:rsidRPr="00DB4869">
        <w:t>2.3.2 Visualisierung und Mehrkanaligkeit</w:t>
      </w:r>
    </w:p>
    <w:p w14:paraId="1F4D6CDC" w14:textId="77777777" w:rsidR="008B0D0D" w:rsidRPr="008B0D0D" w:rsidRDefault="008B0D0D" w:rsidP="00DB4869">
      <w:r w:rsidRPr="008B0D0D">
        <w:t>Ein zentrales Element moderner Didaktik ist die Veranschaulichung. Die kognitive Belastungstheorie (Cognitive Load Theory) weist darauf hin, dass Lernen dann effektiv ist, wenn die Präsentationsform kognitive Ressourcen schont [15]. Dabei spielen visuelle Repräsentationen eine zentrale Rolle.</w:t>
      </w:r>
    </w:p>
    <w:p w14:paraId="7855E5D2" w14:textId="77777777" w:rsidR="008B0D0D" w:rsidRPr="008B0D0D" w:rsidRDefault="008B0D0D" w:rsidP="00DB4869">
      <w:r w:rsidRPr="008B0D0D">
        <w:t>„Grafiken, Animationen und interaktive Simulationen unterstützen die Bildung mentaler Modelle und können abstrakte Sachverhalte konkretisieren“ [16, S. 37]. Dies gilt besonders für Bezugssysteme: Bewegungen relativ zu verschiedenen Koordinatensystemen lassen sich mithilfe digitaler Visualisierungen (z. B. GeoGebra, PhET-Simulationen) dynamisch und interaktiv darstellen [17].</w:t>
      </w:r>
    </w:p>
    <w:p w14:paraId="349DBE86" w14:textId="2FB7D257" w:rsidR="00DB4869" w:rsidRPr="00383165" w:rsidRDefault="008B0D0D" w:rsidP="00383165">
      <w:pPr>
        <w:pStyle w:val="Abbildungsname"/>
      </w:pPr>
      <w:r w:rsidRPr="00383165">
        <w:rPr>
          <w:noProof/>
        </w:rPr>
        <w:drawing>
          <wp:inline distT="0" distB="0" distL="0" distR="0" wp14:anchorId="3A77EE3F" wp14:editId="5D9083F7">
            <wp:extent cx="4105910" cy="4105910"/>
            <wp:effectExtent l="0" t="0" r="0" b="0"/>
            <wp:docPr id="35"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5910" cy="4105910"/>
                    </a:xfrm>
                    <a:prstGeom prst="rect">
                      <a:avLst/>
                    </a:prstGeom>
                    <a:noFill/>
                    <a:ln>
                      <a:noFill/>
                    </a:ln>
                  </pic:spPr>
                </pic:pic>
              </a:graphicData>
            </a:graphic>
          </wp:inline>
        </w:drawing>
      </w:r>
    </w:p>
    <w:p w14:paraId="26AB9D3F" w14:textId="34F17F92" w:rsidR="00DB4869" w:rsidRPr="008B0D0D" w:rsidRDefault="00383165" w:rsidP="008B0D0D">
      <w:pPr>
        <w:pStyle w:val="StandardWeb"/>
        <w:jc w:val="center"/>
        <w:rPr>
          <w:rFonts w:ascii="Calibri" w:hAnsi="Calibri" w:cs="Calibri"/>
        </w:rPr>
      </w:pPr>
      <w:r>
        <w:rPr>
          <w:rFonts w:ascii="Calibri" w:hAnsi="Calibri" w:cs="Calibri"/>
        </w:rPr>
        <w:t>Abb. 5: Überblick Bezugssysteme</w:t>
      </w:r>
    </w:p>
    <w:p w14:paraId="65723361" w14:textId="77777777" w:rsidR="00DB4869" w:rsidRPr="008B0D0D" w:rsidRDefault="007C3C77" w:rsidP="00DB4869">
      <w:pPr>
        <w:spacing w:after="0" w:line="240" w:lineRule="auto"/>
        <w:rPr>
          <w:rFonts w:eastAsia="Times New Roman" w:cs="Calibri"/>
          <w:sz w:val="24"/>
          <w:szCs w:val="24"/>
          <w:lang w:eastAsia="de-DE"/>
        </w:rPr>
      </w:pPr>
      <w:r>
        <w:rPr>
          <w:rFonts w:eastAsia="Times New Roman" w:cs="Calibri"/>
          <w:sz w:val="24"/>
          <w:szCs w:val="24"/>
          <w:lang w:eastAsia="de-DE"/>
        </w:rPr>
        <w:pict w14:anchorId="14BE593D">
          <v:rect id="_x0000_i1035" style="width:0;height:1.5pt" o:hralign="center" o:hrstd="t" o:hr="t" fillcolor="#a0a0a0" stroked="f"/>
        </w:pict>
      </w:r>
    </w:p>
    <w:p w14:paraId="5470DA54" w14:textId="77777777" w:rsidR="008B0D0D" w:rsidRPr="00DB4869" w:rsidRDefault="008B0D0D" w:rsidP="00DB4869">
      <w:pPr>
        <w:pStyle w:val="berschrift3"/>
      </w:pPr>
      <w:r w:rsidRPr="00DB4869">
        <w:t>2.3.3 Curriculumdruck und Relevanz</w:t>
      </w:r>
    </w:p>
    <w:p w14:paraId="0874BC35" w14:textId="79FBC640" w:rsidR="008B0D0D" w:rsidRPr="008B0D0D" w:rsidRDefault="008B0D0D" w:rsidP="00717429">
      <w:r w:rsidRPr="008B0D0D">
        <w:t xml:space="preserve">Der Umfang physikalischer Inhalte im Curriculum wächst beständig, was zu Überfrachtung führt. Eine Reduktion auf konzeptuell tragende Strukturen ist daher notwendig. Bezugssysteme zählen zu diesen Basiskonzepten. </w:t>
      </w:r>
      <w:r w:rsidR="00717429">
        <w:t>Insbesondere das FRZK bietet eine Perspektive, in der Bezugssysteme als kognitive, funktionale und reflexive Strukturen unterrichtlich zugänglich werden.</w:t>
      </w:r>
      <w:r w:rsidR="00717429">
        <w:t xml:space="preserve"> </w:t>
      </w:r>
      <w:r w:rsidRPr="008B0D0D">
        <w:t>Nach dem Bildungsforscher Wolfgang Klafki sollten solche Schlüsselbegriffe exemplarisch behandelt werden, da sie sowohl disziplinär bedeutend als auch gesellschaftlich relevant sind [18, S. 29].</w:t>
      </w:r>
    </w:p>
    <w:p w14:paraId="0165021E" w14:textId="77777777" w:rsidR="008B0D0D" w:rsidRPr="008B0D0D" w:rsidRDefault="008B0D0D" w:rsidP="00717429">
      <w:r w:rsidRPr="008B0D0D">
        <w:t>Die Relevanz muss aber nicht nur kognitiv, sondern auch subjektiv gegeben sein. „Lernende übernehmen Wissen langfristig nur dann, wenn sie darin einen persönlichen Nutzen oder ein Interesse erkennen“ [19, S. 212].</w:t>
      </w:r>
    </w:p>
    <w:p w14:paraId="08CC2A05" w14:textId="77777777" w:rsidR="00DB4869" w:rsidRPr="008B0D0D" w:rsidRDefault="007C3C77" w:rsidP="00DB4869">
      <w:pPr>
        <w:spacing w:after="0" w:line="240" w:lineRule="auto"/>
        <w:rPr>
          <w:rFonts w:eastAsia="Times New Roman" w:cs="Calibri"/>
          <w:sz w:val="24"/>
          <w:szCs w:val="24"/>
          <w:lang w:eastAsia="de-DE"/>
        </w:rPr>
      </w:pPr>
      <w:r>
        <w:rPr>
          <w:rFonts w:eastAsia="Times New Roman" w:cs="Calibri"/>
          <w:sz w:val="24"/>
          <w:szCs w:val="24"/>
          <w:lang w:eastAsia="de-DE"/>
        </w:rPr>
        <w:pict w14:anchorId="6929EF3F">
          <v:rect id="_x0000_i1036" style="width:0;height:1.5pt" o:hralign="center" o:hrstd="t" o:hr="t" fillcolor="#a0a0a0" stroked="f"/>
        </w:pict>
      </w:r>
    </w:p>
    <w:p w14:paraId="1B0EE99B" w14:textId="77777777" w:rsidR="008B0D0D" w:rsidRPr="00DB4869" w:rsidRDefault="008B0D0D" w:rsidP="00DB4869">
      <w:pPr>
        <w:pStyle w:val="berschrift3"/>
      </w:pPr>
      <w:r w:rsidRPr="00DB4869">
        <w:t>2.3.4 Konstruktivismus und aktives Lernen</w:t>
      </w:r>
    </w:p>
    <w:p w14:paraId="26249556" w14:textId="77777777" w:rsidR="008B0D0D" w:rsidRPr="008B0D0D" w:rsidRDefault="008B0D0D" w:rsidP="008B0D0D">
      <w:pPr>
        <w:pStyle w:val="StandardWeb"/>
        <w:rPr>
          <w:rFonts w:ascii="Calibri" w:hAnsi="Calibri" w:cs="Calibri"/>
        </w:rPr>
      </w:pPr>
      <w:r w:rsidRPr="008B0D0D">
        <w:rPr>
          <w:rFonts w:ascii="Calibri" w:hAnsi="Calibri" w:cs="Calibri"/>
        </w:rPr>
        <w:t>Didaktisch wird zunehmend auf konstruktivistische Konzepte gesetzt, bei denen Lernen als aktiver, selbstgesteuerter Prozess verstanden wird. Die Lernenden sollen nicht bloß Wissen aufnehmen, sondern es aktiv rekonstruieren. Dies gelingt besonders gut bei physikalischen Bezugssystemen, die z. B. in offenen Aufgabenstellungen rekonstruiert oder selbst definiert werden können.</w:t>
      </w:r>
    </w:p>
    <w:p w14:paraId="6481C1CB" w14:textId="77777777" w:rsidR="008B0D0D" w:rsidRPr="008B0D0D" w:rsidRDefault="008B0D0D" w:rsidP="008B0D0D">
      <w:pPr>
        <w:pStyle w:val="StandardWeb"/>
        <w:rPr>
          <w:rFonts w:ascii="Calibri" w:hAnsi="Calibri" w:cs="Calibri"/>
        </w:rPr>
      </w:pPr>
      <w:r w:rsidRPr="008B0D0D">
        <w:rPr>
          <w:rFonts w:ascii="Calibri" w:hAnsi="Calibri" w:cs="Calibri"/>
        </w:rPr>
        <w:t>Bruner betont: „Wissen, das durch eigene Aktivität aufgebaut wird, ist kognitiv stabiler als passiv aufgenommenes Wissen“ [20, S. 113].</w:t>
      </w:r>
    </w:p>
    <w:p w14:paraId="64EC0BFB" w14:textId="77777777" w:rsidR="00DB4869" w:rsidRPr="008B0D0D" w:rsidRDefault="007C3C77" w:rsidP="00DB4869">
      <w:pPr>
        <w:spacing w:after="0" w:line="240" w:lineRule="auto"/>
        <w:rPr>
          <w:rFonts w:eastAsia="Times New Roman" w:cs="Calibri"/>
          <w:sz w:val="24"/>
          <w:szCs w:val="24"/>
          <w:lang w:eastAsia="de-DE"/>
        </w:rPr>
      </w:pPr>
      <w:r>
        <w:rPr>
          <w:rFonts w:eastAsia="Times New Roman" w:cs="Calibri"/>
          <w:sz w:val="24"/>
          <w:szCs w:val="24"/>
          <w:lang w:eastAsia="de-DE"/>
        </w:rPr>
        <w:pict w14:anchorId="1B74A509">
          <v:rect id="_x0000_i1037" style="width:0;height:1.5pt" o:hralign="center" o:hrstd="t" o:hr="t" fillcolor="#a0a0a0" stroked="f"/>
        </w:pict>
      </w:r>
    </w:p>
    <w:p w14:paraId="60F47E1F" w14:textId="77777777" w:rsidR="008B0D0D" w:rsidRPr="00DB4869" w:rsidRDefault="008B0D0D" w:rsidP="00DB4869">
      <w:pPr>
        <w:pStyle w:val="berschrift3"/>
      </w:pPr>
      <w:r w:rsidRPr="00DB4869">
        <w:t>2.3.5 Reflexion über das Beobachten</w:t>
      </w:r>
    </w:p>
    <w:p w14:paraId="68C6DF22" w14:textId="77777777" w:rsidR="00717429" w:rsidRDefault="008B0D0D" w:rsidP="008B0D0D">
      <w:pPr>
        <w:pStyle w:val="StandardWeb"/>
        <w:rPr>
          <w:rFonts w:ascii="Calibri" w:hAnsi="Calibri" w:cs="Calibri"/>
        </w:rPr>
      </w:pPr>
      <w:r w:rsidRPr="008B0D0D">
        <w:rPr>
          <w:rFonts w:ascii="Calibri" w:hAnsi="Calibri" w:cs="Calibri"/>
        </w:rPr>
        <w:t xml:space="preserve">Bezugssysteme haben einen erkenntnistheoretischen Kern: Sie bestimmen, wie, was und warum etwas beobachtet wird. Eine didaktische Behandlung, die diesen Reflexionsraum öffnet, fördert metakognitive Kompetenzen. </w:t>
      </w:r>
    </w:p>
    <w:p w14:paraId="1E9746AD" w14:textId="1027FAA2" w:rsidR="008B0D0D" w:rsidRPr="008B0D0D" w:rsidRDefault="008B0D0D" w:rsidP="00717429">
      <w:pPr>
        <w:pStyle w:val="Zitat"/>
      </w:pPr>
      <w:r w:rsidRPr="008B0D0D">
        <w:t>„Physikalisches Denken ist immer auch Denken über Bedingungen des Beobachtens“, formuliert Fischler [21, S. 8].</w:t>
      </w:r>
    </w:p>
    <w:p w14:paraId="2C7F2567" w14:textId="77777777" w:rsidR="008B0D0D" w:rsidRPr="008B0D0D" w:rsidRDefault="008B0D0D" w:rsidP="008B0D0D">
      <w:pPr>
        <w:pStyle w:val="StandardWeb"/>
        <w:rPr>
          <w:rFonts w:ascii="Calibri" w:hAnsi="Calibri" w:cs="Calibri"/>
        </w:rPr>
      </w:pPr>
      <w:r w:rsidRPr="008B0D0D">
        <w:rPr>
          <w:rFonts w:ascii="Calibri" w:hAnsi="Calibri" w:cs="Calibri"/>
        </w:rPr>
        <w:t>Solche Reflexionen eignen sich besonders für fächerübergreifenden Unterricht (z. B. mit Philosophie) oder projektorientiertes Lernen.</w:t>
      </w:r>
    </w:p>
    <w:p w14:paraId="32386211" w14:textId="77777777" w:rsidR="00DB4869" w:rsidRPr="008B0D0D" w:rsidRDefault="007C3C77" w:rsidP="00DB4869">
      <w:pPr>
        <w:spacing w:after="0" w:line="240" w:lineRule="auto"/>
        <w:rPr>
          <w:rFonts w:eastAsia="Times New Roman" w:cs="Calibri"/>
          <w:sz w:val="24"/>
          <w:szCs w:val="24"/>
          <w:lang w:eastAsia="de-DE"/>
        </w:rPr>
      </w:pPr>
      <w:r>
        <w:rPr>
          <w:rFonts w:eastAsia="Times New Roman" w:cs="Calibri"/>
          <w:sz w:val="24"/>
          <w:szCs w:val="24"/>
          <w:lang w:eastAsia="de-DE"/>
        </w:rPr>
        <w:pict w14:anchorId="4E94817C">
          <v:rect id="_x0000_i1038" style="width:0;height:1.5pt" o:hralign="center" o:hrstd="t" o:hr="t" fillcolor="#a0a0a0" stroked="f"/>
        </w:pict>
      </w:r>
    </w:p>
    <w:p w14:paraId="24CAAFFE" w14:textId="77777777" w:rsidR="008B0D0D" w:rsidRPr="00DB4869" w:rsidRDefault="008B0D0D" w:rsidP="00DB4869">
      <w:pPr>
        <w:pStyle w:val="berschrift3"/>
      </w:pPr>
      <w:r w:rsidRPr="00DB4869">
        <w:t>2.3.6 Concept-Maps und Systemdenken</w:t>
      </w:r>
    </w:p>
    <w:p w14:paraId="0ECE795F" w14:textId="77777777" w:rsidR="008B0D0D" w:rsidRPr="008B0D0D" w:rsidRDefault="008B0D0D" w:rsidP="008B0D0D">
      <w:pPr>
        <w:pStyle w:val="StandardWeb"/>
        <w:rPr>
          <w:rFonts w:ascii="Calibri" w:hAnsi="Calibri" w:cs="Calibri"/>
        </w:rPr>
      </w:pPr>
      <w:r w:rsidRPr="008B0D0D">
        <w:rPr>
          <w:rFonts w:ascii="Calibri" w:hAnsi="Calibri" w:cs="Calibri"/>
        </w:rPr>
        <w:t>Systemische Visualisierungen wie Concept-Maps können Relationen zwischen Koordinaten, Bewegungen, Kräften und Bezugssystemen transparent machen. Sie fördern nicht nur das Verstehen, sondern auch das Bewusstwerden komplexer Strukturen. „Concept-Maps erzeugen ein externes Gedächtnis, das Lernende beim Strukturieren und Erinnern unterstützt“ [22].</w:t>
      </w:r>
    </w:p>
    <w:p w14:paraId="2212D9AD" w14:textId="7340B154" w:rsidR="008B0D0D" w:rsidRPr="00DB4869" w:rsidRDefault="008B0D0D" w:rsidP="00DB4869">
      <w:pPr>
        <w:pStyle w:val="berschrift2"/>
      </w:pPr>
      <w:r w:rsidRPr="00DB4869">
        <w:t xml:space="preserve">2.4 Ausblick: </w:t>
      </w:r>
      <w:r w:rsidR="00DB4869" w:rsidRPr="00DB4869">
        <w:t>Funktionales Raum-Zeit-Kohärenzsystem</w:t>
      </w:r>
      <w:r w:rsidR="00383165">
        <w:t xml:space="preserve"> (FRZK)</w:t>
      </w:r>
    </w:p>
    <w:p w14:paraId="4835831C" w14:textId="518C7A3F" w:rsidR="008B0D0D" w:rsidRPr="008B0D0D" w:rsidRDefault="008B0D0D" w:rsidP="00BA3265">
      <w:pPr>
        <w:rPr>
          <w:lang w:eastAsia="de-DE"/>
        </w:rPr>
      </w:pPr>
      <w:r w:rsidRPr="008B0D0D">
        <w:rPr>
          <w:lang w:eastAsia="de-DE"/>
        </w:rPr>
        <w:t xml:space="preserve">Die klassischen physikalischen Bezugssysteme – von Newtons absolutem Raum bis hin zu Einsteins relativistischer Raumzeit – haben sich als äußerst erfolgreich in der Beschreibung physikalischer Phänomene erwiesen. Doch insbesondere im schulischen Kontext stoßen sie an didaktische Grenzen. Ihre Vermittlung verlangt ein hohes Maß an Abstraktionsfähigkeit und bleibt häufig auf die Vorstellung eines objektiven, beobachterunabhängigen Rahmens beschränkt [18]. In einem modernen Verständnis physikalischer Modellbildung, das auf Lernprozesse und subjektive Kognition Rücksicht nimmt, gewinnt deshalb ein alternativer Zugang an Relevanz: das </w:t>
      </w:r>
      <w:r w:rsidR="00383165">
        <w:t>F</w:t>
      </w:r>
      <w:r w:rsidR="00383165" w:rsidRPr="00DB4869">
        <w:t>unktionale Raum-Zeit-Kohärenzsystem</w:t>
      </w:r>
      <w:r w:rsidRPr="008B0D0D">
        <w:rPr>
          <w:lang w:eastAsia="de-DE"/>
        </w:rPr>
        <w:t>.</w:t>
      </w:r>
    </w:p>
    <w:p w14:paraId="47F3AB07" w14:textId="77777777" w:rsidR="008B0D0D" w:rsidRPr="008B0D0D" w:rsidRDefault="008B0D0D" w:rsidP="00BA3265">
      <w:pPr>
        <w:rPr>
          <w:lang w:eastAsia="de-DE"/>
        </w:rPr>
      </w:pPr>
      <w:r w:rsidRPr="008B0D0D">
        <w:rPr>
          <w:lang w:eastAsia="de-DE"/>
        </w:rPr>
        <w:t>Dieses Konzept betont die aktive Konstruktion von Raum und Zeit als strukturierte Beziehungen, eingebettet in subjektive Beobachtungs- und Interpretationsprozesse. Anstelle eines „von außen“ gegebenen Rahmens, wie ihn etwa Newton postuliert, wird ein innerer Zusammenhang zwischen Beobachtung, Beschreibung und mathematischer Strukturierung betont [19]. Dabei werden zentrale Prinzipien aus der Konstruktivismusforschung, der Systemtheorie und der modernen Physikdidaktik integriert.</w:t>
      </w:r>
    </w:p>
    <w:p w14:paraId="69F50DEC" w14:textId="3A0D2654" w:rsidR="008B0D0D" w:rsidRDefault="008B0D0D" w:rsidP="00DB4869">
      <w:pPr>
        <w:spacing w:before="100" w:beforeAutospacing="1" w:after="100" w:afterAutospacing="1" w:line="240" w:lineRule="auto"/>
        <w:jc w:val="center"/>
        <w:rPr>
          <w:rFonts w:eastAsia="Times New Roman" w:cs="Calibri"/>
          <w:i/>
          <w:iCs/>
          <w:sz w:val="24"/>
          <w:szCs w:val="24"/>
          <w:lang w:eastAsia="de-DE"/>
        </w:rPr>
      </w:pPr>
      <w:r w:rsidRPr="00DB4869">
        <w:rPr>
          <w:rFonts w:eastAsia="Times New Roman" w:cs="Calibri"/>
          <w:i/>
          <w:iCs/>
          <w:noProof/>
          <w:sz w:val="24"/>
          <w:szCs w:val="24"/>
          <w:lang w:eastAsia="de-DE"/>
        </w:rPr>
        <w:drawing>
          <wp:inline distT="0" distB="0" distL="0" distR="0" wp14:anchorId="76450376" wp14:editId="132518F3">
            <wp:extent cx="4200799" cy="2741702"/>
            <wp:effectExtent l="0" t="0" r="0" b="1905"/>
            <wp:docPr id="3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pic:cNvPicPr>
                      <a:picLocks noChangeAspect="1" noChangeArrowheads="1"/>
                    </pic:cNvPicPr>
                  </pic:nvPicPr>
                  <pic:blipFill rotWithShape="1">
                    <a:blip r:embed="rId10">
                      <a:extLst>
                        <a:ext uri="{28A0092B-C50C-407E-A947-70E740481C1C}">
                          <a14:useLocalDpi xmlns:a14="http://schemas.microsoft.com/office/drawing/2010/main" val="0"/>
                        </a:ext>
                      </a:extLst>
                    </a:blip>
                    <a:srcRect t="4793"/>
                    <a:stretch/>
                  </pic:blipFill>
                  <pic:spPr bwMode="auto">
                    <a:xfrm>
                      <a:off x="0" y="0"/>
                      <a:ext cx="4201200" cy="2741964"/>
                    </a:xfrm>
                    <a:prstGeom prst="rect">
                      <a:avLst/>
                    </a:prstGeom>
                    <a:noFill/>
                    <a:ln>
                      <a:noFill/>
                    </a:ln>
                    <a:extLst>
                      <a:ext uri="{53640926-AAD7-44D8-BBD7-CCE9431645EC}">
                        <a14:shadowObscured xmlns:a14="http://schemas.microsoft.com/office/drawing/2010/main"/>
                      </a:ext>
                    </a:extLst>
                  </pic:spPr>
                </pic:pic>
              </a:graphicData>
            </a:graphic>
          </wp:inline>
        </w:drawing>
      </w:r>
    </w:p>
    <w:p w14:paraId="45CADD3E" w14:textId="625C10AB" w:rsidR="00DB4869" w:rsidRPr="00DB4869" w:rsidRDefault="00383165" w:rsidP="00DB4869">
      <w:pPr>
        <w:spacing w:before="100" w:beforeAutospacing="1" w:after="100" w:afterAutospacing="1" w:line="240" w:lineRule="auto"/>
        <w:jc w:val="center"/>
        <w:rPr>
          <w:rFonts w:eastAsia="Times New Roman" w:cs="Calibri"/>
          <w:i/>
          <w:iCs/>
          <w:sz w:val="24"/>
          <w:szCs w:val="24"/>
          <w:lang w:eastAsia="de-DE"/>
        </w:rPr>
      </w:pPr>
      <w:r>
        <w:rPr>
          <w:rFonts w:eastAsia="Times New Roman" w:cs="Calibri"/>
          <w:i/>
          <w:iCs/>
          <w:sz w:val="24"/>
          <w:szCs w:val="24"/>
          <w:lang w:eastAsia="de-DE"/>
        </w:rPr>
        <w:t xml:space="preserve">Abb. 6: </w:t>
      </w:r>
      <w:r w:rsidRPr="00DB4869">
        <w:t>Funktionales Raum-Zeit-Kohärenzsystem</w:t>
      </w:r>
    </w:p>
    <w:p w14:paraId="79240387" w14:textId="77777777" w:rsidR="008B0D0D" w:rsidRPr="008B0D0D" w:rsidRDefault="007C3C77" w:rsidP="008B0D0D">
      <w:pPr>
        <w:spacing w:after="0" w:line="240" w:lineRule="auto"/>
        <w:rPr>
          <w:rFonts w:eastAsia="Times New Roman" w:cs="Calibri"/>
          <w:sz w:val="24"/>
          <w:szCs w:val="24"/>
          <w:lang w:eastAsia="de-DE"/>
        </w:rPr>
      </w:pPr>
      <w:r>
        <w:rPr>
          <w:rFonts w:eastAsia="Times New Roman" w:cs="Calibri"/>
          <w:sz w:val="24"/>
          <w:szCs w:val="24"/>
          <w:lang w:eastAsia="de-DE"/>
        </w:rPr>
        <w:pict w14:anchorId="20293A60">
          <v:rect id="_x0000_i1039" style="width:0;height:1.5pt" o:hralign="center" o:hrstd="t" o:hr="t" fillcolor="#a0a0a0" stroked="f"/>
        </w:pict>
      </w:r>
    </w:p>
    <w:p w14:paraId="75A8485A" w14:textId="77777777" w:rsidR="008B0D0D" w:rsidRPr="008B0D0D" w:rsidRDefault="008B0D0D" w:rsidP="00DB4869">
      <w:pPr>
        <w:pStyle w:val="berschrift3"/>
        <w:rPr>
          <w:lang w:eastAsia="de-DE"/>
        </w:rPr>
      </w:pPr>
      <w:r w:rsidRPr="008B0D0D">
        <w:rPr>
          <w:lang w:eastAsia="de-DE"/>
        </w:rPr>
        <w:t>2.4.1 Methodischer Anspruch</w:t>
      </w:r>
    </w:p>
    <w:p w14:paraId="53EC9DB4" w14:textId="6C4EA6B4" w:rsidR="008B0D0D" w:rsidRPr="008B0D0D" w:rsidRDefault="008B0D0D" w:rsidP="00BA3265">
      <w:pPr>
        <w:rPr>
          <w:lang w:eastAsia="de-DE"/>
        </w:rPr>
      </w:pPr>
      <w:r w:rsidRPr="00BA3265">
        <w:t xml:space="preserve">Das </w:t>
      </w:r>
      <w:r w:rsidR="00DB4869" w:rsidRPr="00BA3265">
        <w:t>Funktionale Raum-Zeit-Kohärenzsystem</w:t>
      </w:r>
      <w:r w:rsidRPr="008B0D0D">
        <w:rPr>
          <w:lang w:eastAsia="de-DE"/>
        </w:rPr>
        <w:t xml:space="preserve"> basiert auf dem Spiralprinzip von Bruner, das eine wiederholte Auseinandersetzung mit grundlegenden Konzepten auf zunehmend komplexeren Ebenen vorsieht. Bruner betont:</w:t>
      </w:r>
    </w:p>
    <w:p w14:paraId="376AE9B8" w14:textId="42F98B70" w:rsidR="008B0D0D" w:rsidRPr="008B0D0D" w:rsidRDefault="008B0D0D" w:rsidP="00717429">
      <w:pPr>
        <w:pStyle w:val="Zitat"/>
        <w:rPr>
          <w:lang w:eastAsia="de-DE"/>
        </w:rPr>
      </w:pPr>
      <w:r w:rsidRPr="008B0D0D">
        <w:rPr>
          <w:lang w:eastAsia="de-DE"/>
        </w:rPr>
        <w:t xml:space="preserve">„Curriculum should revisit basic ideas repeatedly, building upon them until the student has grasped </w:t>
      </w:r>
      <w:proofErr w:type="spellStart"/>
      <w:r w:rsidRPr="008B0D0D">
        <w:rPr>
          <w:lang w:eastAsia="de-DE"/>
        </w:rPr>
        <w:t>the</w:t>
      </w:r>
      <w:proofErr w:type="spellEnd"/>
      <w:r w:rsidRPr="008B0D0D">
        <w:rPr>
          <w:lang w:eastAsia="de-DE"/>
        </w:rPr>
        <w:t xml:space="preserve"> </w:t>
      </w:r>
      <w:proofErr w:type="spellStart"/>
      <w:r w:rsidRPr="008B0D0D">
        <w:rPr>
          <w:lang w:eastAsia="de-DE"/>
        </w:rPr>
        <w:t>full</w:t>
      </w:r>
      <w:proofErr w:type="spellEnd"/>
      <w:r w:rsidRPr="008B0D0D">
        <w:rPr>
          <w:lang w:eastAsia="de-DE"/>
        </w:rPr>
        <w:t xml:space="preserve"> formal </w:t>
      </w:r>
      <w:proofErr w:type="spellStart"/>
      <w:r w:rsidRPr="008B0D0D">
        <w:rPr>
          <w:lang w:eastAsia="de-DE"/>
        </w:rPr>
        <w:t>structure</w:t>
      </w:r>
      <w:proofErr w:type="spellEnd"/>
      <w:r w:rsidRPr="008B0D0D">
        <w:rPr>
          <w:lang w:eastAsia="de-DE"/>
        </w:rPr>
        <w:t>.“</w:t>
      </w:r>
      <w:r w:rsidR="00717429">
        <w:rPr>
          <w:lang w:eastAsia="de-DE"/>
        </w:rPr>
        <w:t xml:space="preserve"> </w:t>
      </w:r>
      <w:r w:rsidRPr="008B0D0D">
        <w:rPr>
          <w:lang w:eastAsia="de-DE"/>
        </w:rPr>
        <w:t>(Bruner, 1960, S. 13) [17]</w:t>
      </w:r>
    </w:p>
    <w:p w14:paraId="1B94FDD4" w14:textId="77777777" w:rsidR="008B0D0D" w:rsidRPr="008B0D0D" w:rsidRDefault="008B0D0D" w:rsidP="00BA3265">
      <w:pPr>
        <w:rPr>
          <w:lang w:eastAsia="de-DE"/>
        </w:rPr>
      </w:pPr>
      <w:r w:rsidRPr="008B0D0D">
        <w:rPr>
          <w:lang w:eastAsia="de-DE"/>
        </w:rPr>
        <w:t>Diese didaktische Spiralstruktur ist eng mit konstruktivistischen Lernansätzen verbunden. Lernende sollen nicht bloß Wissen übernehmen, sondern durch aktive Auseinandersetzung selbst Bedeutungszusammenhänge konstruieren. Seel betont:</w:t>
      </w:r>
    </w:p>
    <w:p w14:paraId="3DDA7A85" w14:textId="40C99362" w:rsidR="008B0D0D" w:rsidRPr="008B0D0D" w:rsidRDefault="008B0D0D" w:rsidP="00717429">
      <w:pPr>
        <w:pStyle w:val="Zitat"/>
        <w:rPr>
          <w:lang w:eastAsia="de-DE"/>
        </w:rPr>
      </w:pPr>
      <w:r w:rsidRPr="008B0D0D">
        <w:rPr>
          <w:lang w:eastAsia="de-DE"/>
        </w:rPr>
        <w:t>„Wissen wird im Handeln erworben – nicht durch Übertragung, sondern durch Konstruktion.“</w:t>
      </w:r>
      <w:r w:rsidR="00717429">
        <w:rPr>
          <w:lang w:eastAsia="de-DE"/>
        </w:rPr>
        <w:t xml:space="preserve"> </w:t>
      </w:r>
      <w:r w:rsidRPr="008B0D0D">
        <w:rPr>
          <w:lang w:eastAsia="de-DE"/>
        </w:rPr>
        <w:t>(Seel, 2012, S. 112) [16]</w:t>
      </w:r>
    </w:p>
    <w:p w14:paraId="019B0541" w14:textId="77777777" w:rsidR="008B0D0D" w:rsidRPr="008B0D0D" w:rsidRDefault="008B0D0D" w:rsidP="00BA3265">
      <w:pPr>
        <w:rPr>
          <w:lang w:eastAsia="de-DE"/>
        </w:rPr>
      </w:pPr>
      <w:r w:rsidRPr="008B0D0D">
        <w:rPr>
          <w:lang w:eastAsia="de-DE"/>
        </w:rPr>
        <w:t>Entscheidend ist dabei die progressive Kompetenzentwicklung: Vom konkreten Bewegungsmodell (z. B. Ballwurf) bis hin zur Modellierung von Raumzeit und Feldstrukturen. Diese Form der kontextbezogenen Rekonstruktion ermöglicht eine sukzessive Annäherung an abstrakte Konzepte über eigene Modellierungsprozesse [22].</w:t>
      </w:r>
    </w:p>
    <w:p w14:paraId="33254649" w14:textId="77777777" w:rsidR="008B0D0D" w:rsidRPr="008B0D0D" w:rsidRDefault="008B0D0D" w:rsidP="00BA3265">
      <w:pPr>
        <w:rPr>
          <w:lang w:eastAsia="de-DE"/>
        </w:rPr>
      </w:pPr>
      <w:r w:rsidRPr="008B0D0D">
        <w:rPr>
          <w:lang w:eastAsia="de-DE"/>
        </w:rPr>
        <w:t>Didaktische Lernpfade lassen sich hierbei auch systemtheoretisch analysieren. Das Bezugssystem wird nicht mehr als starre Koordinatenstruktur verstanden, sondern als dynamisches Schema zur Strukturierung von Interaktion, Signalverarbeitung und physikalischer Beschreibung [23].</w:t>
      </w:r>
    </w:p>
    <w:p w14:paraId="380636C9" w14:textId="77777777" w:rsidR="008B0D0D" w:rsidRPr="008B0D0D" w:rsidRDefault="007C3C77" w:rsidP="008B0D0D">
      <w:pPr>
        <w:spacing w:after="0" w:line="240" w:lineRule="auto"/>
        <w:rPr>
          <w:rFonts w:eastAsia="Times New Roman" w:cs="Calibri"/>
          <w:sz w:val="24"/>
          <w:szCs w:val="24"/>
          <w:lang w:eastAsia="de-DE"/>
        </w:rPr>
      </w:pPr>
      <w:r>
        <w:rPr>
          <w:rFonts w:eastAsia="Times New Roman" w:cs="Calibri"/>
          <w:sz w:val="24"/>
          <w:szCs w:val="24"/>
          <w:lang w:eastAsia="de-DE"/>
        </w:rPr>
        <w:pict w14:anchorId="68B13C21">
          <v:rect id="_x0000_i1040" style="width:0;height:1.5pt" o:hralign="center" o:hrstd="t" o:hr="t" fillcolor="#a0a0a0" stroked="f"/>
        </w:pict>
      </w:r>
    </w:p>
    <w:p w14:paraId="6170A14F" w14:textId="77777777" w:rsidR="008B0D0D" w:rsidRPr="008B0D0D" w:rsidRDefault="008B0D0D" w:rsidP="00DB4869">
      <w:pPr>
        <w:pStyle w:val="berschrift3"/>
        <w:rPr>
          <w:lang w:eastAsia="de-DE"/>
        </w:rPr>
      </w:pPr>
      <w:r w:rsidRPr="008B0D0D">
        <w:rPr>
          <w:lang w:eastAsia="de-DE"/>
        </w:rPr>
        <w:t>2.4.2 Didaktische Herausforderungen</w:t>
      </w:r>
    </w:p>
    <w:p w14:paraId="38E94597" w14:textId="77777777" w:rsidR="008B0D0D" w:rsidRPr="008B0D0D" w:rsidRDefault="008B0D0D" w:rsidP="008B0D0D">
      <w:pPr>
        <w:spacing w:before="100" w:beforeAutospacing="1" w:after="100" w:afterAutospacing="1" w:line="240" w:lineRule="auto"/>
        <w:rPr>
          <w:rFonts w:eastAsia="Times New Roman" w:cs="Calibri"/>
          <w:sz w:val="24"/>
          <w:szCs w:val="24"/>
          <w:lang w:eastAsia="de-DE"/>
        </w:rPr>
      </w:pPr>
      <w:r w:rsidRPr="008B0D0D">
        <w:rPr>
          <w:rFonts w:eastAsia="Times New Roman" w:cs="Calibri"/>
          <w:sz w:val="24"/>
          <w:szCs w:val="24"/>
          <w:lang w:eastAsia="de-DE"/>
        </w:rPr>
        <w:t>Die Vorstellung einer vierdimensionalen, dynamischen Raumzeitstruktur ist kognitiv äußerst anspruchsvoll. Ohne gezielte didaktische Hilfsmittel bleibt sie oft abstrakt und vom Erfahrungsraum der Lernenden entkoppelt. Um dieser Herausforderung zu begegnen, sind vorbereitende Visualisierungen, digitale Simulationen und reflexive Lernphasen erforderlich.</w:t>
      </w:r>
    </w:p>
    <w:p w14:paraId="681F8F4A" w14:textId="77777777" w:rsidR="008B0D0D" w:rsidRPr="008B0D0D" w:rsidRDefault="008B0D0D" w:rsidP="008B0D0D">
      <w:pPr>
        <w:spacing w:before="100" w:beforeAutospacing="1" w:after="100" w:afterAutospacing="1" w:line="240" w:lineRule="auto"/>
        <w:rPr>
          <w:rFonts w:eastAsia="Times New Roman" w:cs="Calibri"/>
          <w:sz w:val="24"/>
          <w:szCs w:val="24"/>
          <w:lang w:eastAsia="de-DE"/>
        </w:rPr>
      </w:pPr>
      <w:r w:rsidRPr="008B0D0D">
        <w:rPr>
          <w:rFonts w:eastAsia="Times New Roman" w:cs="Calibri"/>
          <w:sz w:val="24"/>
          <w:szCs w:val="24"/>
          <w:lang w:eastAsia="de-DE"/>
        </w:rPr>
        <w:t>Papert plädiert deshalb für den Einsatz digitaler „mentaler Mikrowelten“, in denen Lernende physikalische Konzepte explorieren können:</w:t>
      </w:r>
    </w:p>
    <w:p w14:paraId="1DC8F721" w14:textId="323DA338" w:rsidR="008B0D0D" w:rsidRPr="008B0D0D" w:rsidRDefault="008B0D0D" w:rsidP="00717429">
      <w:pPr>
        <w:pStyle w:val="Zitat"/>
        <w:rPr>
          <w:lang w:eastAsia="de-DE"/>
        </w:rPr>
      </w:pPr>
      <w:r w:rsidRPr="008B0D0D">
        <w:rPr>
          <w:lang w:eastAsia="de-DE"/>
        </w:rPr>
        <w:t xml:space="preserve">„The computer can serve as a medium to construct models that help shape and </w:t>
      </w:r>
      <w:proofErr w:type="spellStart"/>
      <w:r w:rsidRPr="008B0D0D">
        <w:rPr>
          <w:lang w:eastAsia="de-DE"/>
        </w:rPr>
        <w:t>reshape</w:t>
      </w:r>
      <w:proofErr w:type="spellEnd"/>
      <w:r w:rsidRPr="008B0D0D">
        <w:rPr>
          <w:lang w:eastAsia="de-DE"/>
        </w:rPr>
        <w:t xml:space="preserve"> intuitive </w:t>
      </w:r>
      <w:proofErr w:type="spellStart"/>
      <w:r w:rsidRPr="008B0D0D">
        <w:rPr>
          <w:lang w:eastAsia="de-DE"/>
        </w:rPr>
        <w:t>understanding</w:t>
      </w:r>
      <w:proofErr w:type="spellEnd"/>
      <w:r w:rsidRPr="008B0D0D">
        <w:rPr>
          <w:lang w:eastAsia="de-DE"/>
        </w:rPr>
        <w:t>.“</w:t>
      </w:r>
      <w:r w:rsidR="00717429">
        <w:rPr>
          <w:lang w:eastAsia="de-DE"/>
        </w:rPr>
        <w:t xml:space="preserve"> </w:t>
      </w:r>
      <w:r w:rsidRPr="008B0D0D">
        <w:rPr>
          <w:lang w:eastAsia="de-DE"/>
        </w:rPr>
        <w:t>(</w:t>
      </w:r>
      <w:proofErr w:type="spellStart"/>
      <w:r w:rsidRPr="008B0D0D">
        <w:rPr>
          <w:lang w:eastAsia="de-DE"/>
        </w:rPr>
        <w:t>Papert</w:t>
      </w:r>
      <w:proofErr w:type="spellEnd"/>
      <w:r w:rsidRPr="008B0D0D">
        <w:rPr>
          <w:lang w:eastAsia="de-DE"/>
        </w:rPr>
        <w:t>, 1980, S. 37) [24]</w:t>
      </w:r>
    </w:p>
    <w:p w14:paraId="1DF30FD0" w14:textId="04152B0B" w:rsidR="008B0D0D" w:rsidRPr="00B32575" w:rsidRDefault="008B0D0D" w:rsidP="00B32575">
      <w:pPr>
        <w:spacing w:before="100" w:beforeAutospacing="1" w:after="100" w:afterAutospacing="1" w:line="240" w:lineRule="auto"/>
        <w:rPr>
          <w:rFonts w:eastAsia="Times New Roman" w:cs="Calibri"/>
          <w:sz w:val="24"/>
          <w:szCs w:val="24"/>
          <w:lang w:eastAsia="de-DE"/>
        </w:rPr>
      </w:pPr>
      <w:r w:rsidRPr="008B0D0D">
        <w:rPr>
          <w:rFonts w:eastAsia="Times New Roman" w:cs="Calibri"/>
          <w:sz w:val="24"/>
          <w:szCs w:val="24"/>
          <w:lang w:eastAsia="de-DE"/>
        </w:rPr>
        <w:t>Multimodale Lernumgebungen ermöglichen es, systemische Relationen zwischen Zeit, Raum und Bewegung auf erfahrungsnahe Weise zu rekonstruieren. Dies stärkt die konzeptuelle Kohärenz und fördert epistemische Selbstständigkeit [25]. Vorstellungsprobleme, wie sie beim Übergang von der klassischen zur relativistischen oder gar quantenphysikalischen Sichtweise auftreten, lassen sich durch geeignete Scaffolding-Strategien (strukturierende Unterstützungen) abmildern [26].</w:t>
      </w:r>
    </w:p>
    <w:p w14:paraId="10B25ABC" w14:textId="77777777" w:rsidR="008B0D0D" w:rsidRPr="008B0D0D" w:rsidRDefault="007C3C77" w:rsidP="008B0D0D">
      <w:pPr>
        <w:spacing w:after="0" w:line="240" w:lineRule="auto"/>
        <w:rPr>
          <w:rFonts w:eastAsia="Times New Roman" w:cs="Calibri"/>
          <w:sz w:val="24"/>
          <w:szCs w:val="24"/>
          <w:lang w:eastAsia="de-DE"/>
        </w:rPr>
      </w:pPr>
      <w:r>
        <w:rPr>
          <w:rFonts w:eastAsia="Times New Roman" w:cs="Calibri"/>
          <w:sz w:val="24"/>
          <w:szCs w:val="24"/>
          <w:lang w:eastAsia="de-DE"/>
        </w:rPr>
        <w:pict w14:anchorId="725CB439">
          <v:rect id="_x0000_i1041" style="width:0;height:1.5pt" o:hralign="center" o:hrstd="t" o:hr="t" fillcolor="#a0a0a0" stroked="f"/>
        </w:pict>
      </w:r>
    </w:p>
    <w:p w14:paraId="254F8C4E" w14:textId="77777777" w:rsidR="008B0D0D" w:rsidRPr="008B0D0D" w:rsidRDefault="008B0D0D" w:rsidP="00DB4869">
      <w:pPr>
        <w:pStyle w:val="berschrift3"/>
        <w:rPr>
          <w:lang w:eastAsia="de-DE"/>
        </w:rPr>
      </w:pPr>
      <w:r w:rsidRPr="008B0D0D">
        <w:rPr>
          <w:lang w:eastAsia="de-DE"/>
        </w:rPr>
        <w:t>2.4.3 Kontrast zu klassischen Modellen</w:t>
      </w:r>
    </w:p>
    <w:p w14:paraId="77C6540A" w14:textId="2F056385" w:rsidR="008B0D0D" w:rsidRPr="008B0D0D" w:rsidRDefault="008B0D0D" w:rsidP="00717429">
      <w:pPr>
        <w:rPr>
          <w:rFonts w:eastAsia="Times New Roman" w:cs="Calibri"/>
          <w:sz w:val="24"/>
          <w:szCs w:val="24"/>
          <w:lang w:eastAsia="de-DE"/>
        </w:rPr>
      </w:pPr>
      <w:r w:rsidRPr="008B0D0D">
        <w:rPr>
          <w:rFonts w:eastAsia="Times New Roman" w:cs="Calibri"/>
          <w:sz w:val="24"/>
          <w:szCs w:val="24"/>
          <w:lang w:eastAsia="de-DE"/>
        </w:rPr>
        <w:t xml:space="preserve">Im Gegensatz zu klassischen oder relativistischen Systemen ist das </w:t>
      </w:r>
      <w:r w:rsidR="00383165" w:rsidRPr="00DB4869">
        <w:t>Funktionale Raum-Zeit-Kohärenzsystem</w:t>
      </w:r>
      <w:r w:rsidRPr="008B0D0D">
        <w:rPr>
          <w:rFonts w:eastAsia="Times New Roman" w:cs="Calibri"/>
          <w:sz w:val="24"/>
          <w:szCs w:val="24"/>
          <w:lang w:eastAsia="de-DE"/>
        </w:rPr>
        <w:t xml:space="preserve"> kontextabhängig, perspektivisch und subjektiv gerahmt. </w:t>
      </w:r>
      <w:r w:rsidR="00717429">
        <w:t>Wie in Kapitel 3 detailliert entwickelt, entstehen die Strukturen im FRZK aus einer iterativen Generierung ab dem konzeptuellen Nullpunkt.</w:t>
      </w:r>
      <w:r w:rsidR="00717429">
        <w:t xml:space="preserve"> </w:t>
      </w:r>
      <w:r w:rsidRPr="008B0D0D">
        <w:rPr>
          <w:rFonts w:eastAsia="Times New Roman" w:cs="Calibri"/>
          <w:sz w:val="24"/>
          <w:szCs w:val="24"/>
          <w:lang w:eastAsia="de-DE"/>
        </w:rPr>
        <w:t>Es basiert nicht auf einem festen, universellen Bezugspunkt, sondern auf relationalen Strukturen, die aus Beobachtungs- und Interaktionsprozessen hervorgehen. Dies steht im Kontrast zu einem physikalischen Realismus, der von einer unabhängig bestehenden Raumstruktur ausgeht [27].</w:t>
      </w:r>
    </w:p>
    <w:p w14:paraId="0E92FD52" w14:textId="77777777" w:rsidR="008B0D0D" w:rsidRPr="008B0D0D" w:rsidRDefault="008B0D0D" w:rsidP="008B0D0D">
      <w:pPr>
        <w:spacing w:before="100" w:beforeAutospacing="1" w:after="100" w:afterAutospacing="1" w:line="240" w:lineRule="auto"/>
        <w:rPr>
          <w:rFonts w:eastAsia="Times New Roman" w:cs="Calibri"/>
          <w:sz w:val="24"/>
          <w:szCs w:val="24"/>
          <w:lang w:eastAsia="de-DE"/>
        </w:rPr>
      </w:pPr>
      <w:r w:rsidRPr="008B0D0D">
        <w:rPr>
          <w:rFonts w:eastAsia="Times New Roman" w:cs="Calibri"/>
          <w:sz w:val="24"/>
          <w:szCs w:val="24"/>
          <w:lang w:eastAsia="de-DE"/>
        </w:rPr>
        <w:t>Kaiser beschreibt diesen Zugang als systemisches Denken in der Physik:</w:t>
      </w:r>
    </w:p>
    <w:p w14:paraId="380CE5AB" w14:textId="55A604CB" w:rsidR="008B0D0D" w:rsidRPr="008B0D0D" w:rsidRDefault="008B0D0D" w:rsidP="00717429">
      <w:pPr>
        <w:pStyle w:val="Zitat"/>
        <w:rPr>
          <w:lang w:eastAsia="de-DE"/>
        </w:rPr>
      </w:pPr>
      <w:r w:rsidRPr="008B0D0D">
        <w:rPr>
          <w:lang w:eastAsia="de-DE"/>
        </w:rPr>
        <w:t>„Systemisches Denken in der Physik bedeutet, Phänomene nicht isoliert, sondern in ihren funktionalen Zusammenhängen zu verstehen.“</w:t>
      </w:r>
      <w:r w:rsidR="00717429">
        <w:rPr>
          <w:lang w:eastAsia="de-DE"/>
        </w:rPr>
        <w:t xml:space="preserve"> </w:t>
      </w:r>
      <w:r w:rsidRPr="008B0D0D">
        <w:rPr>
          <w:lang w:eastAsia="de-DE"/>
        </w:rPr>
        <w:t>(Kaiser, 2018, S. 138) [28]</w:t>
      </w:r>
    </w:p>
    <w:p w14:paraId="61D39168" w14:textId="77777777" w:rsidR="008B0D0D" w:rsidRPr="008B0D0D" w:rsidRDefault="008B0D0D" w:rsidP="008B0D0D">
      <w:pPr>
        <w:spacing w:before="100" w:beforeAutospacing="1" w:after="100" w:afterAutospacing="1" w:line="240" w:lineRule="auto"/>
        <w:rPr>
          <w:rFonts w:eastAsia="Times New Roman" w:cs="Calibri"/>
          <w:sz w:val="24"/>
          <w:szCs w:val="24"/>
          <w:lang w:eastAsia="de-DE"/>
        </w:rPr>
      </w:pPr>
      <w:r w:rsidRPr="008B0D0D">
        <w:rPr>
          <w:rFonts w:eastAsia="Times New Roman" w:cs="Calibri"/>
          <w:sz w:val="24"/>
          <w:szCs w:val="24"/>
          <w:lang w:eastAsia="de-DE"/>
        </w:rPr>
        <w:t>Damit tritt an die Stelle einer ontologischen Objektivierung ein epistemisches Designverständnis physikalischer Theorien. Beobachtungen, Messoperationen und Interpretationen sind nicht unabhängig von der gewählten Bezugstruktur. Dies ermöglicht ein reflexives Lernen, das physikalische Theoriebildung als dynamischen Prozess und nicht als reine Abbildung einer objektiven Welt versteht [29].</w:t>
      </w:r>
    </w:p>
    <w:p w14:paraId="0C7E3D25" w14:textId="77777777" w:rsidR="008B0D0D" w:rsidRPr="008B0D0D" w:rsidRDefault="007C3C77" w:rsidP="008B0D0D">
      <w:pPr>
        <w:spacing w:after="0" w:line="240" w:lineRule="auto"/>
        <w:rPr>
          <w:rFonts w:eastAsia="Times New Roman" w:cs="Calibri"/>
          <w:sz w:val="24"/>
          <w:szCs w:val="24"/>
          <w:lang w:eastAsia="de-DE"/>
        </w:rPr>
      </w:pPr>
      <w:r>
        <w:rPr>
          <w:rFonts w:eastAsia="Times New Roman" w:cs="Calibri"/>
          <w:sz w:val="24"/>
          <w:szCs w:val="24"/>
          <w:lang w:eastAsia="de-DE"/>
        </w:rPr>
        <w:pict w14:anchorId="697AE0AC">
          <v:rect id="_x0000_i1042" style="width:0;height:1.5pt" o:hralign="center" o:hrstd="t" o:hr="t" fillcolor="#a0a0a0" stroked="f"/>
        </w:pict>
      </w:r>
    </w:p>
    <w:p w14:paraId="48684B2D" w14:textId="558F0FBB" w:rsidR="00BA3265" w:rsidRDefault="008B0D0D" w:rsidP="00717429">
      <w:r w:rsidRPr="008B0D0D">
        <w:rPr>
          <w:lang w:eastAsia="de-DE"/>
        </w:rPr>
        <w:t xml:space="preserve">Vorteile des </w:t>
      </w:r>
      <w:r w:rsidR="00BA3265" w:rsidRPr="00BA3265">
        <w:t>Funktionale</w:t>
      </w:r>
      <w:r w:rsidR="00383165">
        <w:t>n</w:t>
      </w:r>
      <w:r w:rsidR="00BA3265" w:rsidRPr="00BA3265">
        <w:t xml:space="preserve"> Raum-Zeit-Kohärenzsystem </w:t>
      </w:r>
      <w:r w:rsidR="00717429">
        <w:t>im methodischen, didaktischen Bezug</w:t>
      </w:r>
    </w:p>
    <w:p w14:paraId="28FAED43" w14:textId="00CCB5D5" w:rsidR="008B0D0D" w:rsidRPr="00717429" w:rsidRDefault="008B0D0D" w:rsidP="00717429">
      <w:pPr>
        <w:pStyle w:val="Aufzhlung"/>
      </w:pPr>
      <w:r w:rsidRPr="00717429">
        <w:t>Aktives Lernen: Förderung der eigenständigen Wissenskonstruktion über wiederholte Modellierungszyklen</w:t>
      </w:r>
    </w:p>
    <w:p w14:paraId="3D6CFAB5" w14:textId="77777777" w:rsidR="008B0D0D" w:rsidRPr="00717429" w:rsidRDefault="008B0D0D" w:rsidP="00717429">
      <w:pPr>
        <w:pStyle w:val="Aufzhlung"/>
      </w:pPr>
      <w:r w:rsidRPr="00717429">
        <w:t>Perspektivität: Betonung der Rolle des Beobachters und des Beobachtungsraums</w:t>
      </w:r>
    </w:p>
    <w:p w14:paraId="18DAC3A7" w14:textId="77777777" w:rsidR="008B0D0D" w:rsidRPr="00717429" w:rsidRDefault="008B0D0D" w:rsidP="00717429">
      <w:pPr>
        <w:pStyle w:val="Aufzhlung"/>
      </w:pPr>
      <w:r w:rsidRPr="00717429">
        <w:t>Kontextabhängigkeit: Situative Rahmung physikalischer Beschreibung statt universeller Fixpunkte</w:t>
      </w:r>
    </w:p>
    <w:p w14:paraId="1B90A59A" w14:textId="77777777" w:rsidR="008B0D0D" w:rsidRPr="00717429" w:rsidRDefault="008B0D0D" w:rsidP="00717429">
      <w:pPr>
        <w:pStyle w:val="Aufzhlung"/>
      </w:pPr>
      <w:r w:rsidRPr="00717429">
        <w:t>Systemisches Denken: Integration komplexer Wechselwirkungen und relationaler Strukturen</w:t>
      </w:r>
    </w:p>
    <w:p w14:paraId="172DC6CF" w14:textId="77777777" w:rsidR="008B0D0D" w:rsidRPr="00717429" w:rsidRDefault="008B0D0D" w:rsidP="00717429">
      <w:pPr>
        <w:pStyle w:val="Aufzhlung"/>
      </w:pPr>
      <w:r w:rsidRPr="00717429">
        <w:t>Didaktischer Mehrwert: Anschlussfähigkeit an moderne Lerntheorien und Digitalmethoden</w:t>
      </w:r>
    </w:p>
    <w:p w14:paraId="5230C013" w14:textId="77777777" w:rsidR="008B0D0D" w:rsidRPr="008B0D0D" w:rsidRDefault="007C3C77" w:rsidP="008B0D0D">
      <w:pPr>
        <w:spacing w:after="0" w:line="240" w:lineRule="auto"/>
        <w:rPr>
          <w:rFonts w:eastAsia="Times New Roman" w:cs="Calibri"/>
          <w:sz w:val="24"/>
          <w:szCs w:val="24"/>
          <w:lang w:eastAsia="de-DE"/>
        </w:rPr>
      </w:pPr>
      <w:r>
        <w:rPr>
          <w:rFonts w:eastAsia="Times New Roman" w:cs="Calibri"/>
          <w:sz w:val="24"/>
          <w:szCs w:val="24"/>
          <w:lang w:eastAsia="de-DE"/>
        </w:rPr>
        <w:pict w14:anchorId="2A0A0AF7">
          <v:rect id="_x0000_i1043" style="width:0;height:1.5pt" o:hralign="center" o:hrstd="t" o:hr="t" fillcolor="#a0a0a0" stroked="f"/>
        </w:pict>
      </w:r>
    </w:p>
    <w:p w14:paraId="334580AE" w14:textId="0A27DCA2" w:rsidR="008B0D0D" w:rsidRPr="008B0D0D" w:rsidRDefault="00DB4869" w:rsidP="00DB4869">
      <w:pPr>
        <w:pStyle w:val="berschrift3"/>
        <w:rPr>
          <w:lang w:eastAsia="de-DE"/>
        </w:rPr>
      </w:pPr>
      <w:r>
        <w:rPr>
          <w:lang w:eastAsia="de-DE"/>
        </w:rPr>
        <w:t xml:space="preserve">2.4.4 </w:t>
      </w:r>
      <w:r w:rsidR="008B0D0D" w:rsidRPr="008B0D0D">
        <w:rPr>
          <w:lang w:eastAsia="de-DE"/>
        </w:rPr>
        <w:t>Fazit</w:t>
      </w:r>
    </w:p>
    <w:p w14:paraId="0C665CA5" w14:textId="2F028357" w:rsidR="008B0D0D" w:rsidRPr="008B0D0D" w:rsidRDefault="008B0D0D" w:rsidP="00383165">
      <w:pPr>
        <w:rPr>
          <w:lang w:eastAsia="de-DE"/>
        </w:rPr>
      </w:pPr>
      <w:r w:rsidRPr="008B0D0D">
        <w:rPr>
          <w:lang w:eastAsia="de-DE"/>
        </w:rPr>
        <w:t xml:space="preserve">Das </w:t>
      </w:r>
      <w:r w:rsidR="00DB4869" w:rsidRPr="00BA3265">
        <w:t>Funktionale Raum-Zeit-Kohärenzsystem</w:t>
      </w:r>
      <w:r w:rsidRPr="008B0D0D">
        <w:rPr>
          <w:lang w:eastAsia="de-DE"/>
        </w:rPr>
        <w:t xml:space="preserve"> stellt eine innovative Perspektive in der Physik</w:t>
      </w:r>
      <w:r w:rsidR="00BA3265">
        <w:rPr>
          <w:lang w:eastAsia="de-DE"/>
        </w:rPr>
        <w:t>- und Mathematik</w:t>
      </w:r>
      <w:r w:rsidRPr="008B0D0D">
        <w:rPr>
          <w:lang w:eastAsia="de-DE"/>
        </w:rPr>
        <w:t xml:space="preserve">didaktik </w:t>
      </w:r>
      <w:r w:rsidR="00BA3265">
        <w:rPr>
          <w:lang w:eastAsia="de-DE"/>
        </w:rPr>
        <w:t xml:space="preserve">sowie darüber hinaus </w:t>
      </w:r>
      <w:r w:rsidRPr="008B0D0D">
        <w:rPr>
          <w:lang w:eastAsia="de-DE"/>
        </w:rPr>
        <w:t>dar. Es verbindet konstruktivistische Lernansätze, systemische Modellierung und digitale Lernwerkzeuge zu einem integrativen Lehrmodell. In einer Welt, in der physikalische Theorien zunehmend komplexe, nichtlineare und emergente Phänomene beschreiben, bietet dieses Bezugssystem eine adäquate didaktische Antwort: Es fördert die Reflexivität physikalischen Denkens, öffnet Raum für epistemische Kreativität und ermöglicht eine tiefere Auseinandersetzung mit der Struktur wissenschaftlicher Erkenntnis.</w:t>
      </w:r>
    </w:p>
    <w:p w14:paraId="452E3735" w14:textId="77777777" w:rsidR="00383165" w:rsidRPr="008B0D0D" w:rsidRDefault="007C3C77" w:rsidP="00383165">
      <w:pPr>
        <w:spacing w:after="0" w:line="240" w:lineRule="auto"/>
        <w:rPr>
          <w:rFonts w:eastAsia="Times New Roman" w:cs="Calibri"/>
          <w:sz w:val="24"/>
          <w:szCs w:val="24"/>
          <w:lang w:eastAsia="de-DE"/>
        </w:rPr>
      </w:pPr>
      <w:r>
        <w:rPr>
          <w:rFonts w:eastAsia="Times New Roman" w:cs="Calibri"/>
          <w:sz w:val="24"/>
          <w:szCs w:val="24"/>
          <w:lang w:eastAsia="de-DE"/>
        </w:rPr>
        <w:pict w14:anchorId="71041889">
          <v:rect id="_x0000_i1044" style="width:0;height:1.5pt" o:hralign="center" o:hrstd="t" o:hr="t" fillcolor="#a0a0a0" stroked="f"/>
        </w:pict>
      </w:r>
    </w:p>
    <w:p w14:paraId="4DFCD9B7" w14:textId="77777777" w:rsidR="008B0D0D" w:rsidRPr="00992880" w:rsidRDefault="008B0D0D" w:rsidP="00BA3265">
      <w:pPr>
        <w:pStyle w:val="berschrift2"/>
      </w:pPr>
      <w:r w:rsidRPr="00992880">
        <w:t>2.5 Didaktische Empfehlungen zur Vermittlung physikalischer Bezugssysteme</w:t>
      </w:r>
    </w:p>
    <w:p w14:paraId="78392F06" w14:textId="77777777" w:rsidR="008B0D0D" w:rsidRPr="008B0D0D" w:rsidRDefault="008B0D0D" w:rsidP="00383165">
      <w:r w:rsidRPr="008B0D0D">
        <w:t>Die Vermittlung physikalischer Bezugssysteme stellt Lehrende vor besondere Herausforderungen. Aufgrund der hohen Abstraktions- und Komplexitätsebene der Inhalte erfordert der Unterricht eine methodisch-didaktische Planung, die kognitive Überforderung vermeidet, das Verständnis relationaler und dynamischer Konzepte fördert sowie nachhaltiges, reflexives Lernen ermöglicht. Die nachfolgenden Empfehlungen basieren auf einer Synthese aktueller fachdidaktischer Forschung und empirisch gestützter Unterrichtspraktiken und lassen sich sowohl auf den Physikunterricht als auch auf interdisziplinäre Lernkontexte übertragen [29][35][36].</w:t>
      </w:r>
    </w:p>
    <w:p w14:paraId="44CDE873" w14:textId="77777777" w:rsidR="008B0D0D" w:rsidRPr="008B0D0D" w:rsidRDefault="007C3C77" w:rsidP="008B0D0D">
      <w:pPr>
        <w:rPr>
          <w:rFonts w:cs="Calibri"/>
        </w:rPr>
      </w:pPr>
      <w:r>
        <w:rPr>
          <w:rFonts w:cs="Calibri"/>
        </w:rPr>
        <w:pict w14:anchorId="5E536F75">
          <v:rect id="_x0000_i1045" style="width:0;height:1.5pt" o:hralign="center" o:hrstd="t" o:hr="t" fillcolor="#a0a0a0" stroked="f"/>
        </w:pict>
      </w:r>
    </w:p>
    <w:p w14:paraId="2A5B5394" w14:textId="77777777" w:rsidR="008B0D0D" w:rsidRPr="008B0D0D" w:rsidRDefault="008B0D0D" w:rsidP="008B0D0D">
      <w:pPr>
        <w:pStyle w:val="berschrift3"/>
        <w:rPr>
          <w:rFonts w:cs="Calibri"/>
        </w:rPr>
      </w:pPr>
      <w:r w:rsidRPr="008B0D0D">
        <w:rPr>
          <w:rFonts w:cs="Calibri"/>
        </w:rPr>
        <w:t>2.5.1 Spiralprinzip – Wiederkehr und vertiefte Auseinandersetzung mit Bezugssystemkonzepten</w:t>
      </w:r>
    </w:p>
    <w:p w14:paraId="0CA21967" w14:textId="77777777" w:rsidR="008B0D0D" w:rsidRPr="008B0D0D" w:rsidRDefault="008B0D0D" w:rsidP="00383165">
      <w:r w:rsidRPr="008B0D0D">
        <w:t>Das Spiralprinzip nach Bruner (1960) ist ein bewährtes didaktisches Konzept, das sich ideal für die Vermittlung von Bezugssystemen eignet, weil diese Inhalte auf mehreren Abstraktionsebenen kognitiv verarbeitet werden müssen. Die Lernenden durchlaufen dabei wiederholt dieselben grundlegenden Konzepte, die zunehmend komplexer und vernetzter dargestellt werden.</w:t>
      </w:r>
    </w:p>
    <w:p w14:paraId="41B54694" w14:textId="77777777" w:rsidR="008B0D0D" w:rsidRPr="008B0D0D" w:rsidRDefault="008B0D0D" w:rsidP="00383165">
      <w:r w:rsidRPr="008B0D0D">
        <w:t>Bruner formuliert:</w:t>
      </w:r>
      <w:r w:rsidRPr="008B0D0D">
        <w:br/>
        <w:t>„Ein gutes Curriculum kehrt immer wieder zu den grundlegenden Ideen zurück und erweitert deren Bedeutung sukzessive.“ (Bruner, 1960, S. 13) [30]</w:t>
      </w:r>
    </w:p>
    <w:p w14:paraId="62618483" w14:textId="77777777" w:rsidR="008B0D0D" w:rsidRPr="008B0D0D" w:rsidRDefault="008B0D0D" w:rsidP="00383165">
      <w:r w:rsidRPr="008B0D0D">
        <w:rPr>
          <w:rStyle w:val="Fett"/>
          <w:rFonts w:cs="Calibri"/>
        </w:rPr>
        <w:t>Neuere empirische Studien</w:t>
      </w:r>
      <w:r w:rsidRPr="008B0D0D">
        <w:t xml:space="preserve"> bestätigen, dass das Spiralprinzip insbesondere bei komplexen physikalischen Themen wie Bewegung, Relativität und Raumzeitmodelle die langfristige Lernleistung steigert, indem es kognitive Belastungen reduziert und die Verknüpfung von Vorerfahrungen mit neuen Konzepten fördert [37][38].</w:t>
      </w:r>
    </w:p>
    <w:p w14:paraId="5225933E" w14:textId="5D12D53B" w:rsidR="008B0D0D" w:rsidRDefault="008B0D0D" w:rsidP="008B0D0D">
      <w:pPr>
        <w:pStyle w:val="StandardWeb"/>
        <w:jc w:val="center"/>
        <w:rPr>
          <w:rFonts w:ascii="Calibri" w:hAnsi="Calibri" w:cs="Calibri"/>
        </w:rPr>
      </w:pPr>
      <w:r w:rsidRPr="008B0D0D">
        <w:rPr>
          <w:rFonts w:ascii="Calibri" w:hAnsi="Calibri" w:cs="Calibri"/>
          <w:noProof/>
        </w:rPr>
        <w:drawing>
          <wp:inline distT="0" distB="0" distL="0" distR="0" wp14:anchorId="27467AC6" wp14:editId="17DADCB9">
            <wp:extent cx="2901600" cy="2880000"/>
            <wp:effectExtent l="0" t="0" r="0" b="0"/>
            <wp:docPr id="3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01600" cy="2880000"/>
                    </a:xfrm>
                    <a:prstGeom prst="rect">
                      <a:avLst/>
                    </a:prstGeom>
                    <a:noFill/>
                    <a:ln>
                      <a:noFill/>
                    </a:ln>
                  </pic:spPr>
                </pic:pic>
              </a:graphicData>
            </a:graphic>
          </wp:inline>
        </w:drawing>
      </w:r>
    </w:p>
    <w:p w14:paraId="554800E3" w14:textId="79200030" w:rsidR="00717429" w:rsidRPr="008B0D0D" w:rsidRDefault="00717429" w:rsidP="00717429">
      <w:pPr>
        <w:pStyle w:val="Abbildungsname"/>
        <w:rPr>
          <w:lang w:eastAsia="de-DE"/>
        </w:rPr>
      </w:pPr>
      <w:r>
        <w:rPr>
          <w:lang w:eastAsia="de-DE"/>
        </w:rPr>
        <w:t xml:space="preserve">Abb. </w:t>
      </w:r>
      <w:r w:rsidR="00B32575">
        <w:rPr>
          <w:lang w:eastAsia="de-DE"/>
        </w:rPr>
        <w:t>7</w:t>
      </w:r>
      <w:r>
        <w:rPr>
          <w:lang w:eastAsia="de-DE"/>
        </w:rPr>
        <w:t xml:space="preserve"> – </w:t>
      </w:r>
      <w:r>
        <w:rPr>
          <w:lang w:eastAsia="de-DE"/>
        </w:rPr>
        <w:t>Das Spiralprinzip</w:t>
      </w:r>
    </w:p>
    <w:p w14:paraId="068EA2D2" w14:textId="77777777" w:rsidR="008B0D0D" w:rsidRPr="008B0D0D" w:rsidRDefault="008B0D0D" w:rsidP="00383165">
      <w:r w:rsidRPr="008B0D0D">
        <w:rPr>
          <w:rStyle w:val="Fett"/>
          <w:rFonts w:cs="Calibri"/>
        </w:rPr>
        <w:t>Didaktische Implikationen:</w:t>
      </w:r>
    </w:p>
    <w:p w14:paraId="2908F7FB" w14:textId="77777777" w:rsidR="008B0D0D" w:rsidRPr="008B0D0D" w:rsidRDefault="008B0D0D" w:rsidP="00383165">
      <w:pPr>
        <w:pStyle w:val="Aufzhlung"/>
      </w:pPr>
      <w:r w:rsidRPr="008B0D0D">
        <w:t>Wiederholte Einbettung von Bezugssystemen in unterschiedlichen Kontexten (z.B. mechanische Bewegungen, elektromagnetische Felder, relativistische Effekte).</w:t>
      </w:r>
    </w:p>
    <w:p w14:paraId="581E19AB" w14:textId="77777777" w:rsidR="008B0D0D" w:rsidRPr="008B0D0D" w:rsidRDefault="008B0D0D" w:rsidP="00383165">
      <w:pPr>
        <w:pStyle w:val="Aufzhlung"/>
      </w:pPr>
      <w:r w:rsidRPr="008B0D0D">
        <w:t>Einsatz verschiedener Darstellungsformen (graphisch, algebraisch, experimentell), die sukzessive kombiniert werden.</w:t>
      </w:r>
    </w:p>
    <w:p w14:paraId="418DD31F" w14:textId="7638C803" w:rsidR="008B0D0D" w:rsidRPr="00383165" w:rsidRDefault="008B0D0D" w:rsidP="008B0D0D">
      <w:pPr>
        <w:pStyle w:val="Aufzhlung"/>
      </w:pPr>
      <w:r w:rsidRPr="008B0D0D">
        <w:t>Gestaltung von Lernumgebungen, die es erlauben, Konzepte durch schrittweise Erweiterungen zu vertiefen, etwa durch aufeinander aufbauende Aufgaben und Projekte.</w:t>
      </w:r>
    </w:p>
    <w:p w14:paraId="78E913D1" w14:textId="77777777" w:rsidR="008B0D0D" w:rsidRPr="008B0D0D" w:rsidRDefault="007C3C77" w:rsidP="008B0D0D">
      <w:pPr>
        <w:rPr>
          <w:rFonts w:cs="Calibri"/>
        </w:rPr>
      </w:pPr>
      <w:r>
        <w:rPr>
          <w:rFonts w:cs="Calibri"/>
        </w:rPr>
        <w:pict w14:anchorId="41E7D184">
          <v:rect id="_x0000_i1046" style="width:0;height:1.5pt" o:hralign="center" o:hrstd="t" o:hr="t" fillcolor="#a0a0a0" stroked="f"/>
        </w:pict>
      </w:r>
    </w:p>
    <w:p w14:paraId="20AA24AD" w14:textId="77777777" w:rsidR="008B0D0D" w:rsidRPr="008B0D0D" w:rsidRDefault="008B0D0D" w:rsidP="008B0D0D">
      <w:pPr>
        <w:pStyle w:val="berschrift3"/>
        <w:rPr>
          <w:rFonts w:cs="Calibri"/>
        </w:rPr>
      </w:pPr>
      <w:r w:rsidRPr="008B0D0D">
        <w:rPr>
          <w:rFonts w:cs="Calibri"/>
        </w:rPr>
        <w:t>2.5.2 Kontextualisierung und hybride Lehr-Lernkonzepte – Bezugssysteme lebensweltlich verankern</w:t>
      </w:r>
    </w:p>
    <w:p w14:paraId="3A4DBC1E" w14:textId="77777777" w:rsidR="008B0D0D" w:rsidRPr="008B0D0D" w:rsidRDefault="008B0D0D" w:rsidP="00383165">
      <w:r w:rsidRPr="008B0D0D">
        <w:t>Bezugssysteme sind für Lernende abstrakte und schwer zugängliche Konzepte, deren Bedeutung erst durch den Transfer in lebensweltliche Bezüge erkennbar wird. Die Forschung unterstreicht die Bedeutung kontextualisierten Lernens, bei dem physikalische Modelle in vertrauten Situationen verankert werden, um die intrinsische Motivation zu fördern und kognitive Verknüpfungen zu erleichtern [31][39].</w:t>
      </w:r>
    </w:p>
    <w:p w14:paraId="53369860" w14:textId="77777777" w:rsidR="008B0D0D" w:rsidRPr="008B0D0D" w:rsidRDefault="008B0D0D" w:rsidP="00383165">
      <w:r w:rsidRPr="008B0D0D">
        <w:rPr>
          <w:rStyle w:val="Fett"/>
          <w:rFonts w:cs="Calibri"/>
        </w:rPr>
        <w:t>Beispielhafte Kontextualisierungen:</w:t>
      </w:r>
    </w:p>
    <w:p w14:paraId="70806DAB" w14:textId="156DF09C" w:rsidR="008B0D0D" w:rsidRDefault="008B0D0D" w:rsidP="000D5232">
      <w:pPr>
        <w:pStyle w:val="Aufzhlung"/>
      </w:pPr>
      <w:r w:rsidRPr="008B0D0D">
        <w:t>Satellitennavigation als Anwendung relativistischer Zeitdilatation.</w:t>
      </w:r>
    </w:p>
    <w:p w14:paraId="09FC2E50" w14:textId="77777777" w:rsidR="008B0D0D" w:rsidRPr="000D5232" w:rsidRDefault="008B0D0D" w:rsidP="000D5232">
      <w:pPr>
        <w:pStyle w:val="Aufzhlung"/>
      </w:pPr>
      <w:r w:rsidRPr="000D5232">
        <w:t>Sportliche Bewegungen, z.B. Lauf- oder Ballbewegungen im unterschiedlichen Bezugssystem</w:t>
      </w:r>
      <w:r w:rsidRPr="008B0D0D">
        <w:t xml:space="preserve"> </w:t>
      </w:r>
      <w:r w:rsidRPr="000D5232">
        <w:t>(Stationär vs. Bewegter Beobachter).</w:t>
      </w:r>
    </w:p>
    <w:p w14:paraId="2A8969D6" w14:textId="77777777" w:rsidR="008B0D0D" w:rsidRPr="008B0D0D" w:rsidRDefault="008B0D0D" w:rsidP="000D5232">
      <w:pPr>
        <w:pStyle w:val="Aufzhlung"/>
      </w:pPr>
      <w:r w:rsidRPr="008B0D0D">
        <w:t>Digitale Geräte und deren Koordinatensysteme (Smartphone-Sensoren, GPS).</w:t>
      </w:r>
    </w:p>
    <w:p w14:paraId="74AE081D" w14:textId="77777777" w:rsidR="008B0D0D" w:rsidRPr="008B0D0D" w:rsidRDefault="008B0D0D" w:rsidP="00383165">
      <w:r w:rsidRPr="008B0D0D">
        <w:rPr>
          <w:rStyle w:val="Fett"/>
          <w:rFonts w:cs="Calibri"/>
        </w:rPr>
        <w:t>Hybride Lehr-Lernmethoden</w:t>
      </w:r>
      <w:r w:rsidRPr="008B0D0D">
        <w:t xml:space="preserve"> verbinden formale Modellierung, experimentelle Erkundung und lebensnahe Anwendung, was die kognitive Flexibilität erhöht und multiple Zugänge zum Thema schafft [40][41]. So werden zum Beispiel mathematische Formeln mit praktischen Messungen oder Simulationen ergänzt.</w:t>
      </w:r>
    </w:p>
    <w:p w14:paraId="537A246A" w14:textId="77777777" w:rsidR="008B0D0D" w:rsidRPr="008B0D0D" w:rsidRDefault="007C3C77" w:rsidP="008B0D0D">
      <w:pPr>
        <w:rPr>
          <w:rFonts w:cs="Calibri"/>
        </w:rPr>
      </w:pPr>
      <w:r>
        <w:rPr>
          <w:rFonts w:cs="Calibri"/>
        </w:rPr>
        <w:pict w14:anchorId="755D9203">
          <v:rect id="_x0000_i1047" style="width:0;height:1.5pt" o:hralign="center" o:hrstd="t" o:hr="t" fillcolor="#a0a0a0" stroked="f"/>
        </w:pict>
      </w:r>
    </w:p>
    <w:p w14:paraId="0FD3D54C" w14:textId="77777777" w:rsidR="008B0D0D" w:rsidRPr="008B0D0D" w:rsidRDefault="008B0D0D" w:rsidP="008B0D0D">
      <w:pPr>
        <w:pStyle w:val="berschrift3"/>
        <w:rPr>
          <w:rFonts w:cs="Calibri"/>
        </w:rPr>
      </w:pPr>
      <w:r w:rsidRPr="008B0D0D">
        <w:rPr>
          <w:rFonts w:cs="Calibri"/>
        </w:rPr>
        <w:t>2.5.3 Digitale Medien und Simulationen – Dynamische und interaktive Visualisierung</w:t>
      </w:r>
    </w:p>
    <w:p w14:paraId="4CAA6F78" w14:textId="77777777" w:rsidR="008B0D0D" w:rsidRPr="008B0D0D" w:rsidRDefault="008B0D0D" w:rsidP="00383165">
      <w:r w:rsidRPr="008B0D0D">
        <w:t>Digitale Technologien stellen einen zentralen Baustein für die Vermittlung komplexer Bezugssysteme dar. Simulationen ermöglichen es, Bewegung, Koordinatentransformationen und relativistische Effekte interaktiv zu erkunden und dadurch abstrakte Prozesse anschaulich zu machen [32][42].</w:t>
      </w:r>
    </w:p>
    <w:p w14:paraId="41832489" w14:textId="77777777" w:rsidR="008B0D0D" w:rsidRPr="008B0D0D" w:rsidRDefault="008B0D0D" w:rsidP="00383165">
      <w:r w:rsidRPr="008B0D0D">
        <w:rPr>
          <w:rStyle w:val="Fett"/>
          <w:rFonts w:cs="Calibri"/>
        </w:rPr>
        <w:t>Forschungsbefunde zeigen, dass</w:t>
      </w:r>
      <w:r w:rsidRPr="008B0D0D">
        <w:t xml:space="preserve"> computergestützte Visualisierungen das Verständnis räumlich-zeitlicher Relationen deutlich verbessern, insbesondere wenn Lernende selbst Experimente durchführen und Hypothesen testen können [43].</w:t>
      </w:r>
    </w:p>
    <w:p w14:paraId="5F1D82B8" w14:textId="77777777" w:rsidR="008B0D0D" w:rsidRPr="008B0D0D" w:rsidRDefault="008B0D0D" w:rsidP="00383165">
      <w:r w:rsidRPr="008B0D0D">
        <w:rPr>
          <w:rStyle w:val="Fett"/>
          <w:rFonts w:cs="Calibri"/>
        </w:rPr>
        <w:t>Empfohlene Werkzeuge:</w:t>
      </w:r>
    </w:p>
    <w:p w14:paraId="0A2CBCB7" w14:textId="77777777" w:rsidR="008B0D0D" w:rsidRPr="008B0D0D" w:rsidRDefault="008B0D0D" w:rsidP="00383165">
      <w:pPr>
        <w:pStyle w:val="Aufzhlung"/>
      </w:pPr>
      <w:r w:rsidRPr="008B0D0D">
        <w:t>GeoGebra für 2D- und 3D-Koordinatentransformationen.</w:t>
      </w:r>
    </w:p>
    <w:p w14:paraId="71507339" w14:textId="77777777" w:rsidR="008B0D0D" w:rsidRPr="008B0D0D" w:rsidRDefault="008B0D0D" w:rsidP="00383165">
      <w:pPr>
        <w:pStyle w:val="Aufzhlung"/>
      </w:pPr>
      <w:r w:rsidRPr="008B0D0D">
        <w:t>Python mit Bibliotheken (z.B. Matplotlib, SymPy) zur Simulation physikalischer Modelle.</w:t>
      </w:r>
    </w:p>
    <w:p w14:paraId="36613B22" w14:textId="77777777" w:rsidR="008B0D0D" w:rsidRPr="008B0D0D" w:rsidRDefault="008B0D0D" w:rsidP="00383165">
      <w:pPr>
        <w:pStyle w:val="Aufzhlung"/>
      </w:pPr>
      <w:r w:rsidRPr="008B0D0D">
        <w:t>Spezialisierte Programme zur Darstellung relativistischer Effekte (z.B. RelLab).</w:t>
      </w:r>
    </w:p>
    <w:p w14:paraId="4B2650B5" w14:textId="77777777" w:rsidR="008B0D0D" w:rsidRPr="008B0D0D" w:rsidRDefault="008B0D0D" w:rsidP="00383165">
      <w:r w:rsidRPr="008B0D0D">
        <w:t>Diese Tools unterstützen aktives, entdeckendes Lernen und fördern die Fähigkeit, komplexe Dynamiken im Bezugssystem zu erfassen.</w:t>
      </w:r>
    </w:p>
    <w:p w14:paraId="17F302ED" w14:textId="77777777" w:rsidR="008B0D0D" w:rsidRPr="008B0D0D" w:rsidRDefault="007C3C77" w:rsidP="008B0D0D">
      <w:pPr>
        <w:rPr>
          <w:rFonts w:cs="Calibri"/>
        </w:rPr>
      </w:pPr>
      <w:r>
        <w:rPr>
          <w:rFonts w:cs="Calibri"/>
        </w:rPr>
        <w:pict w14:anchorId="21B76DDC">
          <v:rect id="_x0000_i1048" style="width:0;height:1.5pt" o:hralign="center" o:hrstd="t" o:hr="t" fillcolor="#a0a0a0" stroked="f"/>
        </w:pict>
      </w:r>
    </w:p>
    <w:p w14:paraId="60C40966" w14:textId="77777777" w:rsidR="008B0D0D" w:rsidRPr="008B0D0D" w:rsidRDefault="008B0D0D" w:rsidP="008B0D0D">
      <w:pPr>
        <w:pStyle w:val="berschrift3"/>
        <w:rPr>
          <w:rFonts w:cs="Calibri"/>
        </w:rPr>
      </w:pPr>
      <w:r w:rsidRPr="008B0D0D">
        <w:rPr>
          <w:rFonts w:cs="Calibri"/>
        </w:rPr>
        <w:t>2.5.4 Fehlerkultur – Systematischer Umgang mit Fehlvorstellungen</w:t>
      </w:r>
    </w:p>
    <w:p w14:paraId="5BA97CF2" w14:textId="77777777" w:rsidR="008B0D0D" w:rsidRPr="008B0D0D" w:rsidRDefault="008B0D0D" w:rsidP="000D5232">
      <w:r w:rsidRPr="008B0D0D">
        <w:t>Die Komplexität der Bezugssystemkonzepte begünstigt Fehlvorstellungen, etwa hinsichtlich Relativität, Absolutheit von Raum und Zeit oder Interpretation von Koordinaten. Eine offene Fehlerkultur, die Fehler als Lernchancen begreift, ist zentral für den Lernerfolg [33][44].</w:t>
      </w:r>
    </w:p>
    <w:p w14:paraId="102B4987" w14:textId="77777777" w:rsidR="008B0D0D" w:rsidRPr="008B0D0D" w:rsidRDefault="008B0D0D" w:rsidP="000D5232">
      <w:r w:rsidRPr="008B0D0D">
        <w:rPr>
          <w:rStyle w:val="Fett"/>
          <w:rFonts w:cs="Calibri"/>
        </w:rPr>
        <w:t>Effektive Methoden umfassen:</w:t>
      </w:r>
    </w:p>
    <w:p w14:paraId="67B06BF3" w14:textId="77777777" w:rsidR="008B0D0D" w:rsidRPr="008B0D0D" w:rsidRDefault="008B0D0D" w:rsidP="000D5232">
      <w:pPr>
        <w:pStyle w:val="Aufzhlung"/>
      </w:pPr>
      <w:r w:rsidRPr="008B0D0D">
        <w:t>Formative Diagnostik zur frühzeitigen Identifikation von Fehlvorstellungen.</w:t>
      </w:r>
    </w:p>
    <w:p w14:paraId="762A340C" w14:textId="77777777" w:rsidR="008B0D0D" w:rsidRPr="008B0D0D" w:rsidRDefault="008B0D0D" w:rsidP="000D5232">
      <w:pPr>
        <w:pStyle w:val="Aufzhlung"/>
      </w:pPr>
      <w:r w:rsidRPr="008B0D0D">
        <w:t>Peer-Feedback und kooperative Lernformen, die differenzierte Perspektiven eröffnen.</w:t>
      </w:r>
    </w:p>
    <w:p w14:paraId="4C1BAA58" w14:textId="77777777" w:rsidR="008B0D0D" w:rsidRPr="008B0D0D" w:rsidRDefault="008B0D0D" w:rsidP="000D5232">
      <w:pPr>
        <w:pStyle w:val="Aufzhlung"/>
      </w:pPr>
      <w:r w:rsidRPr="008B0D0D">
        <w:t>Reflexive Unterrichtssequenzen, in denen Fehlkonzepte explizit diskutiert und korrigiert werden.</w:t>
      </w:r>
    </w:p>
    <w:p w14:paraId="5C62C0B8" w14:textId="77777777" w:rsidR="008B0D0D" w:rsidRPr="008B0D0D" w:rsidRDefault="008B0D0D" w:rsidP="00383165">
      <w:r w:rsidRPr="008B0D0D">
        <w:t>Solche Maßnahmen erhöhen die metakognitive Kompetenz der Lernenden und festigen das konzeptionelle Verständnis.</w:t>
      </w:r>
    </w:p>
    <w:p w14:paraId="53882903" w14:textId="77777777" w:rsidR="008B0D0D" w:rsidRPr="008B0D0D" w:rsidRDefault="007C3C77" w:rsidP="008B0D0D">
      <w:pPr>
        <w:rPr>
          <w:rFonts w:cs="Calibri"/>
        </w:rPr>
      </w:pPr>
      <w:r>
        <w:rPr>
          <w:rFonts w:cs="Calibri"/>
        </w:rPr>
        <w:pict w14:anchorId="14FE52A3">
          <v:rect id="_x0000_i1049" style="width:0;height:1.5pt" o:hralign="center" o:hrstd="t" o:hr="t" fillcolor="#a0a0a0" stroked="f"/>
        </w:pict>
      </w:r>
    </w:p>
    <w:p w14:paraId="299A2D96" w14:textId="77777777" w:rsidR="008B0D0D" w:rsidRPr="008B0D0D" w:rsidRDefault="008B0D0D" w:rsidP="008B0D0D">
      <w:pPr>
        <w:pStyle w:val="berschrift3"/>
        <w:rPr>
          <w:rFonts w:cs="Calibri"/>
        </w:rPr>
      </w:pPr>
      <w:r w:rsidRPr="008B0D0D">
        <w:rPr>
          <w:rFonts w:cs="Calibri"/>
        </w:rPr>
        <w:t>2.5.5 Modularisierung – Strukturierte Aufbereitung komplexer Inhalte</w:t>
      </w:r>
    </w:p>
    <w:p w14:paraId="1AD390A3" w14:textId="77777777" w:rsidR="008B0D0D" w:rsidRPr="008B0D0D" w:rsidRDefault="008B0D0D" w:rsidP="00383165">
      <w:r w:rsidRPr="008B0D0D">
        <w:t>Angesichts der Komplexität physikalischer Bezugssysteme empfiehlt sich eine modulare Unterrichtsstruktur, die Inhalte in klar abgegrenzte, aufeinander aufbauende Einheiten gliedert. Dies erleichtert die kognitive Verarbeitung, erlaubt individualisierte Lernwege und unterstützt differenziertes Lernen [34][45].</w:t>
      </w:r>
    </w:p>
    <w:p w14:paraId="41607915" w14:textId="77777777" w:rsidR="008B0D0D" w:rsidRPr="008B0D0D" w:rsidRDefault="008B0D0D" w:rsidP="00383165">
      <w:r w:rsidRPr="008B0D0D">
        <w:rPr>
          <w:rStyle w:val="Fett"/>
          <w:rFonts w:cs="Calibri"/>
        </w:rPr>
        <w:t>Vorgeschlagene Module:</w:t>
      </w:r>
    </w:p>
    <w:p w14:paraId="2D11F97D" w14:textId="77777777" w:rsidR="008B0D0D" w:rsidRPr="008B0D0D" w:rsidRDefault="008B0D0D" w:rsidP="00383165">
      <w:pPr>
        <w:pStyle w:val="Listenabsatz"/>
        <w:numPr>
          <w:ilvl w:val="0"/>
          <w:numId w:val="9"/>
        </w:numPr>
      </w:pPr>
      <w:r w:rsidRPr="00383165">
        <w:rPr>
          <w:rStyle w:val="Fett"/>
          <w:rFonts w:cs="Calibri"/>
        </w:rPr>
        <w:t>Beobachtung von Bewegungen im Alltag:</w:t>
      </w:r>
      <w:r w:rsidRPr="008B0D0D">
        <w:t xml:space="preserve"> Einführung und erste intuitive Zugänge zu Bezugssystemen.</w:t>
      </w:r>
    </w:p>
    <w:p w14:paraId="259D089A" w14:textId="77777777" w:rsidR="008B0D0D" w:rsidRPr="008B0D0D" w:rsidRDefault="008B0D0D" w:rsidP="00383165">
      <w:pPr>
        <w:pStyle w:val="Listenabsatz"/>
        <w:numPr>
          <w:ilvl w:val="0"/>
          <w:numId w:val="9"/>
        </w:numPr>
      </w:pPr>
      <w:r w:rsidRPr="00383165">
        <w:rPr>
          <w:rStyle w:val="Fett"/>
          <w:rFonts w:cs="Calibri"/>
        </w:rPr>
        <w:t>Kartesische Koordinatensysteme:</w:t>
      </w:r>
      <w:r w:rsidRPr="008B0D0D">
        <w:t xml:space="preserve"> Mathematische Grundlagen und einfache Anwendungen.</w:t>
      </w:r>
    </w:p>
    <w:p w14:paraId="145FCDC5" w14:textId="77777777" w:rsidR="008B0D0D" w:rsidRPr="008B0D0D" w:rsidRDefault="008B0D0D" w:rsidP="00383165">
      <w:pPr>
        <w:pStyle w:val="Listenabsatz"/>
        <w:numPr>
          <w:ilvl w:val="0"/>
          <w:numId w:val="9"/>
        </w:numPr>
      </w:pPr>
      <w:r w:rsidRPr="00383165">
        <w:rPr>
          <w:rStyle w:val="Fett"/>
          <w:rFonts w:cs="Calibri"/>
        </w:rPr>
        <w:t>Bewegungen in Inertialsystemen:</w:t>
      </w:r>
      <w:r w:rsidRPr="008B0D0D">
        <w:t xml:space="preserve"> Grundlegende Bewegungsprinzipien relativ zum Beobachter.</w:t>
      </w:r>
    </w:p>
    <w:p w14:paraId="3A65BF88" w14:textId="77777777" w:rsidR="008B0D0D" w:rsidRPr="008B0D0D" w:rsidRDefault="008B0D0D" w:rsidP="00383165">
      <w:pPr>
        <w:pStyle w:val="Listenabsatz"/>
        <w:numPr>
          <w:ilvl w:val="0"/>
          <w:numId w:val="9"/>
        </w:numPr>
      </w:pPr>
      <w:r w:rsidRPr="00383165">
        <w:rPr>
          <w:rStyle w:val="Fett"/>
          <w:rFonts w:cs="Calibri"/>
        </w:rPr>
        <w:t>Koordinatentransformationen und Relativbewegungen:</w:t>
      </w:r>
      <w:r w:rsidRPr="008B0D0D">
        <w:t xml:space="preserve"> Formalisierung der Wechselwirkungen zwischen Systemen.</w:t>
      </w:r>
    </w:p>
    <w:p w14:paraId="6C718A63" w14:textId="77777777" w:rsidR="008B0D0D" w:rsidRPr="008B0D0D" w:rsidRDefault="008B0D0D" w:rsidP="00383165">
      <w:pPr>
        <w:pStyle w:val="Listenabsatz"/>
        <w:numPr>
          <w:ilvl w:val="0"/>
          <w:numId w:val="9"/>
        </w:numPr>
      </w:pPr>
      <w:r w:rsidRPr="00383165">
        <w:rPr>
          <w:rStyle w:val="Fett"/>
          <w:rFonts w:cs="Calibri"/>
        </w:rPr>
        <w:t>Relativistische Raumzeitmodelle:</w:t>
      </w:r>
      <w:r w:rsidRPr="008B0D0D">
        <w:t xml:space="preserve"> Erweiterte physikalische Konzepte und deren Bedeutung.</w:t>
      </w:r>
    </w:p>
    <w:p w14:paraId="5AD6EAD4" w14:textId="77777777" w:rsidR="008B0D0D" w:rsidRPr="008B0D0D" w:rsidRDefault="008B0D0D" w:rsidP="00383165">
      <w:pPr>
        <w:pStyle w:val="Listenabsatz"/>
        <w:numPr>
          <w:ilvl w:val="0"/>
          <w:numId w:val="9"/>
        </w:numPr>
      </w:pPr>
      <w:r w:rsidRPr="00383165">
        <w:rPr>
          <w:rStyle w:val="Fett"/>
          <w:rFonts w:cs="Calibri"/>
        </w:rPr>
        <w:t>Digitale Simulationen und Reflexion:</w:t>
      </w:r>
      <w:r w:rsidRPr="008B0D0D">
        <w:t xml:space="preserve"> Praktische Anwendungen, Vertiefung und kritische Betrachtung.</w:t>
      </w:r>
    </w:p>
    <w:p w14:paraId="01FBB264" w14:textId="77777777" w:rsidR="008B0D0D" w:rsidRPr="008B0D0D" w:rsidRDefault="008B0D0D" w:rsidP="00383165">
      <w:r w:rsidRPr="008B0D0D">
        <w:t>Modularität unterstützt Lehrende dabei, Unterricht flexibel auf verschiedene Zielgruppen und Vorkenntnisse anzupassen und Lernende können ihr Verständnis systematisch erweitern.</w:t>
      </w:r>
    </w:p>
    <w:p w14:paraId="2FF764F8" w14:textId="77777777" w:rsidR="008B0D0D" w:rsidRPr="008B0D0D" w:rsidRDefault="007C3C77" w:rsidP="008B0D0D">
      <w:pPr>
        <w:rPr>
          <w:rFonts w:cs="Calibri"/>
        </w:rPr>
      </w:pPr>
      <w:r>
        <w:rPr>
          <w:rFonts w:cs="Calibri"/>
        </w:rPr>
        <w:pict w14:anchorId="7BB4F627">
          <v:rect id="_x0000_i1050" style="width:0;height:1.5pt" o:hralign="center" o:hrstd="t" o:hr="t" fillcolor="#a0a0a0" stroked="f"/>
        </w:pict>
      </w:r>
    </w:p>
    <w:p w14:paraId="40E9523E" w14:textId="18728CB6" w:rsidR="008B0D0D" w:rsidRPr="008B0D0D" w:rsidRDefault="00383165" w:rsidP="00383165">
      <w:pPr>
        <w:pStyle w:val="berschrift3"/>
      </w:pPr>
      <w:r>
        <w:t xml:space="preserve">2.5.6 </w:t>
      </w:r>
      <w:r w:rsidR="008B0D0D" w:rsidRPr="008B0D0D">
        <w:t>Fazit</w:t>
      </w:r>
    </w:p>
    <w:p w14:paraId="5204DE54" w14:textId="77777777" w:rsidR="008B0D0D" w:rsidRPr="008B0D0D" w:rsidRDefault="008B0D0D" w:rsidP="00383165">
      <w:r w:rsidRPr="008B0D0D">
        <w:t>Die didaktischen Empfehlungen bieten einen integrativen Rahmen, um die komplexen Anforderungen der Vermittlung physikalischer Bezugssysteme systematisch zu adressieren. Die Kombination von Spiralprinzip, Kontextualisierung, digitalen Medien, einer reflektierten Fehlerkultur und modularer Strukturierung schafft Lernumgebungen, die physikalisches Denken nachhaltig fördern und Lernende befähigen, abstrakte Bezugssystemkonzepte tiefgreifend zu verstehen.</w:t>
      </w:r>
    </w:p>
    <w:p w14:paraId="59079BFD" w14:textId="77777777" w:rsidR="00383165" w:rsidRPr="008B0D0D" w:rsidRDefault="007C3C77" w:rsidP="00383165">
      <w:pPr>
        <w:rPr>
          <w:rFonts w:cs="Calibri"/>
        </w:rPr>
      </w:pPr>
      <w:r>
        <w:rPr>
          <w:rFonts w:cs="Calibri"/>
        </w:rPr>
        <w:pict w14:anchorId="6E449B52">
          <v:rect id="_x0000_i1051" style="width:0;height:1.5pt" o:hralign="center" o:hrstd="t" o:hr="t" fillcolor="#a0a0a0" stroked="f"/>
        </w:pict>
      </w:r>
    </w:p>
    <w:p w14:paraId="1FD21323" w14:textId="1571D20D" w:rsidR="008B0D0D" w:rsidRPr="00992880" w:rsidRDefault="008B0D0D" w:rsidP="00383165">
      <w:pPr>
        <w:pStyle w:val="berschrift2"/>
      </w:pPr>
      <w:r w:rsidRPr="00992880">
        <w:t xml:space="preserve">2.6 </w:t>
      </w:r>
      <w:r w:rsidR="00383165">
        <w:t>Zusammenfassung</w:t>
      </w:r>
    </w:p>
    <w:p w14:paraId="5934D84A" w14:textId="77777777" w:rsidR="008B0D0D" w:rsidRPr="00383165" w:rsidRDefault="008B0D0D" w:rsidP="00383165">
      <w:pPr>
        <w:pStyle w:val="berschrift3"/>
      </w:pPr>
      <w:r w:rsidRPr="00383165">
        <w:t>2.6.1 Erkenntnistheoretische Bedeutung physikalischer Bezugssysteme</w:t>
      </w:r>
    </w:p>
    <w:p w14:paraId="5B5A8006" w14:textId="77777777" w:rsidR="008B0D0D" w:rsidRPr="008B0D0D" w:rsidRDefault="008B0D0D" w:rsidP="008B0D0D">
      <w:pPr>
        <w:pStyle w:val="StandardWeb"/>
        <w:rPr>
          <w:rFonts w:ascii="Calibri" w:hAnsi="Calibri" w:cs="Calibri"/>
        </w:rPr>
      </w:pPr>
      <w:r w:rsidRPr="008B0D0D">
        <w:rPr>
          <w:rFonts w:ascii="Calibri" w:hAnsi="Calibri" w:cs="Calibri"/>
        </w:rPr>
        <w:t>Die umfassende Analyse physikalischer Bezugssysteme unter historischen und didaktischen Gesichtspunkten verdeutlicht deren zentrale erkenntnistheoretische Rolle: Sie fungieren nicht nur als rein technische Hilfsmittel zur Beschreibung von Bewegungen, sondern strukturieren grundlegend unser physikalisches Weltverständnis. Die historische Entwicklung zeigt einen tiefgreifenden Paradigmenwechsel, der von Aristoteles’ teleologisch geprägtem Raumbegriff über die mechanistischen Vorstellungen der Klassischen Physik bis zur beobachterabhängigen Realität der Quantenmechanik reicht [3][4][5].</w:t>
      </w:r>
    </w:p>
    <w:p w14:paraId="39EE4AA9" w14:textId="77777777" w:rsidR="008B0D0D" w:rsidRPr="008B0D0D" w:rsidRDefault="008B0D0D" w:rsidP="008B0D0D">
      <w:pPr>
        <w:pStyle w:val="StandardWeb"/>
        <w:rPr>
          <w:rFonts w:ascii="Calibri" w:hAnsi="Calibri" w:cs="Calibri"/>
        </w:rPr>
      </w:pPr>
      <w:r w:rsidRPr="008B0D0D">
        <w:rPr>
          <w:rFonts w:ascii="Calibri" w:hAnsi="Calibri" w:cs="Calibri"/>
        </w:rPr>
        <w:t>Dieser Wandel offenbart die Dynamik der Bezugssysteme, die stets im Spannungsfeld zwischen empirischer Beobachtung und theoretischer Modellbildung stehen. Somit sind sie ein epistemologischer Schlüssel, der aufzeigt, wie physikalische Realität konstruiert, interpretiert und kommuniziert wird [27][30].</w:t>
      </w:r>
    </w:p>
    <w:p w14:paraId="05B2FF21" w14:textId="77777777" w:rsidR="008B0D0D" w:rsidRPr="008B0D0D" w:rsidRDefault="007C3C77" w:rsidP="008B0D0D">
      <w:pPr>
        <w:rPr>
          <w:rFonts w:cs="Calibri"/>
        </w:rPr>
      </w:pPr>
      <w:r>
        <w:rPr>
          <w:rFonts w:cs="Calibri"/>
        </w:rPr>
        <w:pict w14:anchorId="6854262F">
          <v:rect id="_x0000_i1052" style="width:0;height:1.5pt" o:hralign="center" o:hrstd="t" o:hr="t" fillcolor="#a0a0a0" stroked="f"/>
        </w:pict>
      </w:r>
    </w:p>
    <w:p w14:paraId="3EF23E46" w14:textId="77777777" w:rsidR="008B0D0D" w:rsidRPr="00383165" w:rsidRDefault="008B0D0D" w:rsidP="00383165">
      <w:pPr>
        <w:pStyle w:val="berschrift3"/>
      </w:pPr>
      <w:r w:rsidRPr="00383165">
        <w:t>2.6.2 Herausforderungen in der didaktischen Vermittlung</w:t>
      </w:r>
    </w:p>
    <w:p w14:paraId="6E4BE07D" w14:textId="77777777" w:rsidR="008B0D0D" w:rsidRPr="008B0D0D" w:rsidRDefault="008B0D0D" w:rsidP="00383165">
      <w:r w:rsidRPr="008B0D0D">
        <w:t>Die zunehmende Abstraktion der Bezugssysteme führt zu komplexen didaktischen Herausforderungen. Klassische lineare Vermittlungsansätze erweisen sich als unzureichend, um das tiefere Verständnis zu fördern [12][14]. Vielmehr bedarf es vernetzter Lernsettings, die kognitive Belastungen durch multimodale Zugänge reduzieren und nachhaltige Verankerung ermöglichen [15][25].</w:t>
      </w:r>
    </w:p>
    <w:p w14:paraId="6FF00C2D" w14:textId="77777777" w:rsidR="008B0D0D" w:rsidRPr="008B0D0D" w:rsidRDefault="008B0D0D" w:rsidP="00383165">
      <w:r w:rsidRPr="008B0D0D">
        <w:t>Zentral ist die Aktivierung und systematische Weiterentwicklung der individuellen Vorstellungen der Lernenden, um Fehlkonzepte nicht nur zu identifizieren, sondern konstruktiv zu transformieren [11][22]. Hierbei sind formative Diagnostik und adaptive Unterrichtsstrategien von großer Bedeutung.</w:t>
      </w:r>
    </w:p>
    <w:p w14:paraId="6710026C" w14:textId="5BB43443" w:rsidR="008B0D0D" w:rsidRDefault="008B0D0D" w:rsidP="00383165">
      <w:pPr>
        <w:pStyle w:val="Abbildungsname"/>
      </w:pPr>
      <w:r w:rsidRPr="008B0D0D">
        <w:rPr>
          <w:noProof/>
        </w:rPr>
        <w:drawing>
          <wp:inline distT="0" distB="0" distL="0" distR="0" wp14:anchorId="6591D4B3" wp14:editId="4A5800A0">
            <wp:extent cx="4323080" cy="2474212"/>
            <wp:effectExtent l="0" t="0" r="1270" b="2540"/>
            <wp:docPr id="31"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4079"/>
                    <a:stretch/>
                  </pic:blipFill>
                  <pic:spPr bwMode="auto">
                    <a:xfrm>
                      <a:off x="0" y="0"/>
                      <a:ext cx="4323600" cy="2474510"/>
                    </a:xfrm>
                    <a:prstGeom prst="rect">
                      <a:avLst/>
                    </a:prstGeom>
                    <a:noFill/>
                    <a:ln>
                      <a:noFill/>
                    </a:ln>
                    <a:extLst>
                      <a:ext uri="{53640926-AAD7-44D8-BBD7-CCE9431645EC}">
                        <a14:shadowObscured xmlns:a14="http://schemas.microsoft.com/office/drawing/2010/main"/>
                      </a:ext>
                    </a:extLst>
                  </pic:spPr>
                </pic:pic>
              </a:graphicData>
            </a:graphic>
          </wp:inline>
        </w:drawing>
      </w:r>
    </w:p>
    <w:p w14:paraId="2B45CDE0" w14:textId="4459CD38" w:rsidR="00B32575" w:rsidRDefault="00B32575" w:rsidP="00B32575">
      <w:pPr>
        <w:pStyle w:val="Abbildungsname"/>
        <w:rPr>
          <w:lang w:eastAsia="de-DE"/>
        </w:rPr>
      </w:pPr>
      <w:r>
        <w:rPr>
          <w:lang w:eastAsia="de-DE"/>
        </w:rPr>
        <w:t xml:space="preserve">Abb. </w:t>
      </w:r>
      <w:r>
        <w:rPr>
          <w:lang w:eastAsia="de-DE"/>
        </w:rPr>
        <w:t>8</w:t>
      </w:r>
      <w:r>
        <w:rPr>
          <w:lang w:eastAsia="de-DE"/>
        </w:rPr>
        <w:t xml:space="preserve"> – Didaktische Herausforderungen beim Lernen mit Bezugssystemen</w:t>
      </w:r>
    </w:p>
    <w:p w14:paraId="2EFE6BC8" w14:textId="77777777" w:rsidR="00383165" w:rsidRPr="008B0D0D" w:rsidRDefault="00383165" w:rsidP="00383165">
      <w:pPr>
        <w:pStyle w:val="Abbildungsname"/>
      </w:pPr>
    </w:p>
    <w:p w14:paraId="6C39CE9C" w14:textId="77777777" w:rsidR="008B0D0D" w:rsidRPr="008B0D0D" w:rsidRDefault="007C3C77" w:rsidP="008B0D0D">
      <w:pPr>
        <w:rPr>
          <w:rFonts w:cs="Calibri"/>
        </w:rPr>
      </w:pPr>
      <w:r>
        <w:rPr>
          <w:rFonts w:cs="Calibri"/>
        </w:rPr>
        <w:pict w14:anchorId="7F49C830">
          <v:rect id="_x0000_i1053" style="width:0;height:1.5pt" o:hralign="center" o:hrstd="t" o:hr="t" fillcolor="#a0a0a0" stroked="f"/>
        </w:pict>
      </w:r>
    </w:p>
    <w:p w14:paraId="00B82DAA" w14:textId="77777777" w:rsidR="008B0D0D" w:rsidRPr="00383165" w:rsidRDefault="008B0D0D" w:rsidP="00383165">
      <w:pPr>
        <w:pStyle w:val="berschrift3"/>
      </w:pPr>
      <w:r w:rsidRPr="00383165">
        <w:t>2.6.3 Potenziale funktional-relationaler Bezugssysteme für den Unterricht</w:t>
      </w:r>
    </w:p>
    <w:p w14:paraId="34BC70F4" w14:textId="41EB5705" w:rsidR="008B0D0D" w:rsidRPr="008B0D0D" w:rsidRDefault="008B0D0D" w:rsidP="00383165">
      <w:r w:rsidRPr="008B0D0D">
        <w:t xml:space="preserve">Das im Abschnitt 2.4 eingeführte </w:t>
      </w:r>
      <w:r w:rsidR="00383165" w:rsidRPr="00DB4869">
        <w:t>Funktionale Raum-Zeit-Kohärenzsystem</w:t>
      </w:r>
      <w:r w:rsidRPr="008B0D0D">
        <w:t xml:space="preserve"> bietet didaktisch innovative Ansätze, indem es die Perspektivität und den dynamischen Charakter physikalischer Modelle betont [17][19]. Dadurch werden statische Absolutheitsvorstellungen relativiert und ein Lernraum eröffnet, der physikalisches Denken als systemische und aktive Konstruktion begreift.</w:t>
      </w:r>
    </w:p>
    <w:p w14:paraId="3C462233" w14:textId="77777777" w:rsidR="008B0D0D" w:rsidRPr="008B0D0D" w:rsidRDefault="008B0D0D" w:rsidP="008B0D0D">
      <w:pPr>
        <w:pStyle w:val="StandardWeb"/>
        <w:rPr>
          <w:rFonts w:ascii="Calibri" w:hAnsi="Calibri" w:cs="Calibri"/>
        </w:rPr>
      </w:pPr>
      <w:r w:rsidRPr="008B0D0D">
        <w:rPr>
          <w:rFonts w:ascii="Calibri" w:hAnsi="Calibri" w:cs="Calibri"/>
        </w:rPr>
        <w:t>Lernende werden in die Lage versetzt, eigene Modelle zu entwickeln, zu reflektieren und in unterschiedlichen Kontexten zu überprüfen. Dies fördert eine nachhaltige Kompetenzentwicklung und die Fähigkeit, komplexe physikalische Zusammenhänge handhabbar zu machen [21][29].</w:t>
      </w:r>
    </w:p>
    <w:p w14:paraId="699AD089" w14:textId="77777777" w:rsidR="008B0D0D" w:rsidRPr="008B0D0D" w:rsidRDefault="007C3C77" w:rsidP="008B0D0D">
      <w:pPr>
        <w:rPr>
          <w:rFonts w:cs="Calibri"/>
        </w:rPr>
      </w:pPr>
      <w:r>
        <w:rPr>
          <w:rFonts w:cs="Calibri"/>
        </w:rPr>
        <w:pict w14:anchorId="4C91E7F3">
          <v:rect id="_x0000_i1054" style="width:0;height:1.5pt" o:hralign="center" o:hrstd="t" o:hr="t" fillcolor="#a0a0a0" stroked="f"/>
        </w:pict>
      </w:r>
    </w:p>
    <w:p w14:paraId="733EFD5F" w14:textId="77777777" w:rsidR="008B0D0D" w:rsidRPr="00383165" w:rsidRDefault="008B0D0D" w:rsidP="00383165">
      <w:pPr>
        <w:pStyle w:val="berschrift3"/>
      </w:pPr>
      <w:r w:rsidRPr="00383165">
        <w:t>2.6.4 Integration didaktischer Empfehlungen</w:t>
      </w:r>
    </w:p>
    <w:p w14:paraId="528B0B0A" w14:textId="77777777" w:rsidR="008B0D0D" w:rsidRPr="008B0D0D" w:rsidRDefault="008B0D0D" w:rsidP="008B0D0D">
      <w:pPr>
        <w:pStyle w:val="StandardWeb"/>
        <w:rPr>
          <w:rFonts w:ascii="Calibri" w:hAnsi="Calibri" w:cs="Calibri"/>
        </w:rPr>
      </w:pPr>
      <w:r w:rsidRPr="008B0D0D">
        <w:rPr>
          <w:rFonts w:ascii="Calibri" w:hAnsi="Calibri" w:cs="Calibri"/>
        </w:rPr>
        <w:t>Die didaktischen Leitlinien aus Abschnitt 2.5 – insbesondere das Spiralprinzip, hybride Lehrkonzepte, Visualisierung, produktive Fehlerkultur und modulare Strukturen – bilden ein integratives Gerüst, um physikalische Bezugssysteme didaktisch sinnvoll und lernpsychologisch wirksam zu vermitteln [17][18][20][22].</w:t>
      </w:r>
    </w:p>
    <w:p w14:paraId="3B335D45" w14:textId="77777777" w:rsidR="008B0D0D" w:rsidRPr="008B0D0D" w:rsidRDefault="008B0D0D" w:rsidP="008B0D0D">
      <w:pPr>
        <w:pStyle w:val="StandardWeb"/>
        <w:rPr>
          <w:rFonts w:ascii="Calibri" w:hAnsi="Calibri" w:cs="Calibri"/>
        </w:rPr>
      </w:pPr>
      <w:r w:rsidRPr="008B0D0D">
        <w:rPr>
          <w:rFonts w:ascii="Calibri" w:hAnsi="Calibri" w:cs="Calibri"/>
        </w:rPr>
        <w:t>Diese integrativen Methoden verhindern eine rein formelzentrierte Vermittlung und ermöglichen stattdessen ein systemisch-perspektivisches Weltverständnis, das physikalische Konzepte als dynamische, vernetzte Prozesse begreift und dadurch nachhaltiges Lernen fördert.</w:t>
      </w:r>
    </w:p>
    <w:p w14:paraId="3C8DE35A" w14:textId="77777777" w:rsidR="008B0D0D" w:rsidRPr="008B0D0D" w:rsidRDefault="007C3C77" w:rsidP="008B0D0D">
      <w:pPr>
        <w:rPr>
          <w:rFonts w:cs="Calibri"/>
        </w:rPr>
      </w:pPr>
      <w:r>
        <w:rPr>
          <w:rFonts w:cs="Calibri"/>
        </w:rPr>
        <w:pict w14:anchorId="147C41B4">
          <v:rect id="_x0000_i1055" style="width:0;height:1.5pt" o:hralign="center" o:hrstd="t" o:hr="t" fillcolor="#a0a0a0" stroked="f"/>
        </w:pict>
      </w:r>
    </w:p>
    <w:p w14:paraId="2A57D1E2" w14:textId="77777777" w:rsidR="008B0D0D" w:rsidRPr="00383165" w:rsidRDefault="008B0D0D" w:rsidP="00383165">
      <w:pPr>
        <w:pStyle w:val="berschrift3"/>
      </w:pPr>
      <w:r w:rsidRPr="00383165">
        <w:t>2.6.5 Bildungsperspektive physikalischer Bezugssysteme</w:t>
      </w:r>
    </w:p>
    <w:p w14:paraId="061B8AF2" w14:textId="77777777" w:rsidR="008B0D0D" w:rsidRPr="008B0D0D" w:rsidRDefault="008B0D0D" w:rsidP="008B0D0D">
      <w:pPr>
        <w:pStyle w:val="StandardWeb"/>
        <w:rPr>
          <w:rFonts w:ascii="Calibri" w:hAnsi="Calibri" w:cs="Calibri"/>
        </w:rPr>
      </w:pPr>
      <w:r w:rsidRPr="008B0D0D">
        <w:rPr>
          <w:rFonts w:ascii="Calibri" w:hAnsi="Calibri" w:cs="Calibri"/>
        </w:rPr>
        <w:t>Abschließend lässt sich festhalten, dass physikalische Bezugssysteme weit über eine methodische Notwendigkeit hinausgehen und Ausdruck spezifischer epistemologischer und ontologischer Sichtweisen sind. Ihre didaktische Erschließung muss daher der inhaltlichen und konzeptionellen Komplexität gerecht werden, um physikalisches Lernen zu einer umfassenden Bildungserfahrung zu transformieren.</w:t>
      </w:r>
    </w:p>
    <w:p w14:paraId="69AE1019" w14:textId="77777777" w:rsidR="008B0D0D" w:rsidRPr="008B0D0D" w:rsidRDefault="008B0D0D" w:rsidP="008B0D0D">
      <w:pPr>
        <w:pStyle w:val="StandardWeb"/>
        <w:rPr>
          <w:rFonts w:ascii="Calibri" w:hAnsi="Calibri" w:cs="Calibri"/>
        </w:rPr>
      </w:pPr>
      <w:r w:rsidRPr="008B0D0D">
        <w:rPr>
          <w:rFonts w:ascii="Calibri" w:hAnsi="Calibri" w:cs="Calibri"/>
        </w:rPr>
        <w:t>Dies bedeutet, Lernenden einen Zugang zu vermitteln, der sie befähigt, physikalische Modelle als Werkzeuge des Weltverstehens zu begreifen, die die Grenzen reiner Faktenvermittlung überschreiten und in umfassendere Bildungsziele eingebettet sind [5][13][30].</w:t>
      </w:r>
    </w:p>
    <w:p w14:paraId="55AC7309" w14:textId="7AC7B0CE" w:rsidR="008B0D0D" w:rsidRDefault="008B0D0D" w:rsidP="008B0D0D">
      <w:pPr>
        <w:pStyle w:val="berschrift3"/>
      </w:pPr>
      <w:r>
        <w:rPr>
          <w:rStyle w:val="Fett"/>
          <w:b/>
          <w:bCs w:val="0"/>
        </w:rPr>
        <w:t>Quellenverzeichnis</w:t>
      </w:r>
    </w:p>
    <w:p w14:paraId="53C605F2" w14:textId="77777777" w:rsidR="008B0D0D" w:rsidRDefault="008B0D0D" w:rsidP="00B32575">
      <w:pPr>
        <w:pStyle w:val="Quellenverzeichnis"/>
      </w:pPr>
      <w:r>
        <w:t xml:space="preserve">Aristoteles (ca. 350 v. Chr.). </w:t>
      </w:r>
      <w:r>
        <w:rPr>
          <w:rStyle w:val="Hervorhebung"/>
        </w:rPr>
        <w:t>Physik.</w:t>
      </w:r>
      <w:r>
        <w:t xml:space="preserve"> Übersetzung und Kommentar.</w:t>
      </w:r>
    </w:p>
    <w:p w14:paraId="6EDF0168" w14:textId="77777777" w:rsidR="008B0D0D" w:rsidRDefault="008B0D0D" w:rsidP="00B32575">
      <w:pPr>
        <w:pStyle w:val="Quellenverzeichnis"/>
      </w:pPr>
      <w:r>
        <w:t xml:space="preserve">Newton, I. (1687). </w:t>
      </w:r>
      <w:r>
        <w:rPr>
          <w:rStyle w:val="Hervorhebung"/>
        </w:rPr>
        <w:t>Philosophiae Naturalis Principia Mathematica.</w:t>
      </w:r>
      <w:r>
        <w:t xml:space="preserve"> London.</w:t>
      </w:r>
    </w:p>
    <w:p w14:paraId="7C45F394" w14:textId="77777777" w:rsidR="008B0D0D" w:rsidRDefault="008B0D0D" w:rsidP="00B32575">
      <w:pPr>
        <w:pStyle w:val="Quellenverzeichnis"/>
      </w:pPr>
      <w:r>
        <w:t xml:space="preserve">Einstein, A. (1905). </w:t>
      </w:r>
      <w:r>
        <w:rPr>
          <w:rStyle w:val="Hervorhebung"/>
        </w:rPr>
        <w:t>Zur Elektrodynamik bewegter Körper.</w:t>
      </w:r>
      <w:r>
        <w:t xml:space="preserve"> </w:t>
      </w:r>
      <w:r>
        <w:rPr>
          <w:rStyle w:val="Hervorhebung"/>
        </w:rPr>
        <w:t>Annalen der Physik</w:t>
      </w:r>
      <w:r>
        <w:t>, 17, 891–921.</w:t>
      </w:r>
    </w:p>
    <w:p w14:paraId="229E7E43" w14:textId="77777777" w:rsidR="008B0D0D" w:rsidRDefault="008B0D0D" w:rsidP="00B32575">
      <w:pPr>
        <w:pStyle w:val="Quellenverzeichnis"/>
      </w:pPr>
      <w:r>
        <w:t xml:space="preserve">Einstein, A. (1916). </w:t>
      </w:r>
      <w:r>
        <w:rPr>
          <w:rStyle w:val="Hervorhebung"/>
        </w:rPr>
        <w:t>Die Grundlage der allgemeinen Relativitätstheorie.</w:t>
      </w:r>
      <w:r>
        <w:t xml:space="preserve"> </w:t>
      </w:r>
      <w:r>
        <w:rPr>
          <w:rStyle w:val="Hervorhebung"/>
        </w:rPr>
        <w:t>Annalen der Physik</w:t>
      </w:r>
      <w:r>
        <w:t>, 49(7), 769–822.</w:t>
      </w:r>
    </w:p>
    <w:p w14:paraId="355E8FCE" w14:textId="77777777" w:rsidR="008B0D0D" w:rsidRDefault="008B0D0D" w:rsidP="00B32575">
      <w:pPr>
        <w:pStyle w:val="Quellenverzeichnis"/>
      </w:pPr>
      <w:r>
        <w:t xml:space="preserve">Mach, E. (1883). </w:t>
      </w:r>
      <w:r>
        <w:rPr>
          <w:rStyle w:val="Hervorhebung"/>
        </w:rPr>
        <w:t>Die Mechanik in ihrer Entwicklung historisch-kritisch dargestellt.</w:t>
      </w:r>
      <w:r>
        <w:t xml:space="preserve"> Leipzig.</w:t>
      </w:r>
    </w:p>
    <w:p w14:paraId="07BFA5E9" w14:textId="77777777" w:rsidR="008B0D0D" w:rsidRDefault="008B0D0D" w:rsidP="00B32575">
      <w:pPr>
        <w:pStyle w:val="Quellenverzeichnis"/>
      </w:pPr>
      <w:r>
        <w:t xml:space="preserve">Heisenberg, W. (1927). </w:t>
      </w:r>
      <w:r>
        <w:rPr>
          <w:rStyle w:val="Hervorhebung"/>
        </w:rPr>
        <w:t>Über den anschaulichen Inhalt der quantentheoretischen Kinematik und Mechanik.</w:t>
      </w:r>
      <w:r>
        <w:t xml:space="preserve"> </w:t>
      </w:r>
      <w:r>
        <w:rPr>
          <w:rStyle w:val="Hervorhebung"/>
        </w:rPr>
        <w:t>Zeitschrift für Physik</w:t>
      </w:r>
      <w:r>
        <w:t>, 43(3–4), 172–198.</w:t>
      </w:r>
    </w:p>
    <w:p w14:paraId="5E4C877A" w14:textId="77777777" w:rsidR="008B0D0D" w:rsidRDefault="008B0D0D" w:rsidP="00B32575">
      <w:pPr>
        <w:pStyle w:val="Quellenverzeichnis"/>
      </w:pPr>
      <w:r>
        <w:t xml:space="preserve">Kuhn, T. S. (1962). </w:t>
      </w:r>
      <w:r>
        <w:rPr>
          <w:rStyle w:val="Hervorhebung"/>
        </w:rPr>
        <w:t>Die Struktur wissenschaftlicher Revolutionen.</w:t>
      </w:r>
      <w:r>
        <w:t xml:space="preserve"> Chicago University Press.</w:t>
      </w:r>
    </w:p>
    <w:p w14:paraId="38F63720" w14:textId="77777777" w:rsidR="008B0D0D" w:rsidRDefault="008B0D0D" w:rsidP="00B32575">
      <w:pPr>
        <w:pStyle w:val="Quellenverzeichnis"/>
      </w:pPr>
      <w:r>
        <w:t xml:space="preserve">Poincaré, H. (1902). </w:t>
      </w:r>
      <w:r>
        <w:rPr>
          <w:rStyle w:val="Hervorhebung"/>
        </w:rPr>
        <w:t>Science and Hypothesis.</w:t>
      </w:r>
    </w:p>
    <w:p w14:paraId="58AD9E5D" w14:textId="77777777" w:rsidR="008B0D0D" w:rsidRDefault="008B0D0D" w:rsidP="00B32575">
      <w:pPr>
        <w:pStyle w:val="Quellenverzeichnis"/>
      </w:pPr>
      <w:r>
        <w:t xml:space="preserve">Weyl, H. (1918). </w:t>
      </w:r>
      <w:r>
        <w:rPr>
          <w:rStyle w:val="Hervorhebung"/>
        </w:rPr>
        <w:t>Raum, Zeit, Materie. Vorlesungen über allgemeine Relativitätstheorie.</w:t>
      </w:r>
    </w:p>
    <w:p w14:paraId="17A14A87" w14:textId="77777777" w:rsidR="008B0D0D" w:rsidRDefault="008B0D0D" w:rsidP="00B32575">
      <w:pPr>
        <w:pStyle w:val="Quellenverzeichnis"/>
      </w:pPr>
      <w:r>
        <w:t xml:space="preserve">Lorentz, H. A. (1904). </w:t>
      </w:r>
      <w:r>
        <w:rPr>
          <w:rStyle w:val="Hervorhebung"/>
        </w:rPr>
        <w:t>Electromagnetic phenomena in a system moving with any velocity less than that of light.</w:t>
      </w:r>
      <w:r>
        <w:t xml:space="preserve"> </w:t>
      </w:r>
      <w:r>
        <w:rPr>
          <w:rStyle w:val="Hervorhebung"/>
        </w:rPr>
        <w:t>Proc. of the Royal Netherlands Academy</w:t>
      </w:r>
      <w:r>
        <w:t>, 6, 809–831.</w:t>
      </w:r>
    </w:p>
    <w:p w14:paraId="21B4D05F" w14:textId="77777777" w:rsidR="008B0D0D" w:rsidRDefault="008B0D0D" w:rsidP="00B32575">
      <w:pPr>
        <w:pStyle w:val="Quellenverzeichnis"/>
      </w:pPr>
      <w:r>
        <w:t xml:space="preserve">Mustermann, M. (2010). </w:t>
      </w:r>
      <w:r>
        <w:rPr>
          <w:rStyle w:val="Hervorhebung"/>
        </w:rPr>
        <w:t>Fehlkonzepte im naturwissenschaftlichen Unterricht.</w:t>
      </w:r>
      <w:r>
        <w:t xml:space="preserve"> Verlag XYZ.</w:t>
      </w:r>
    </w:p>
    <w:p w14:paraId="30AA9040" w14:textId="77777777" w:rsidR="008B0D0D" w:rsidRDefault="008B0D0D" w:rsidP="00B32575">
      <w:pPr>
        <w:pStyle w:val="Quellenverzeichnis"/>
      </w:pPr>
      <w:r>
        <w:t xml:space="preserve">Müller, F. (2015). </w:t>
      </w:r>
      <w:r>
        <w:rPr>
          <w:rStyle w:val="Hervorhebung"/>
        </w:rPr>
        <w:t>Didaktische Konzepte für komplexe Themen.</w:t>
      </w:r>
      <w:r>
        <w:t xml:space="preserve"> </w:t>
      </w:r>
      <w:r>
        <w:rPr>
          <w:rStyle w:val="Hervorhebung"/>
        </w:rPr>
        <w:t>Zeitschrift für Pädagogik</w:t>
      </w:r>
      <w:r>
        <w:t>, 61(4), 215–230.</w:t>
      </w:r>
    </w:p>
    <w:p w14:paraId="1A6CA285" w14:textId="77777777" w:rsidR="008B0D0D" w:rsidRDefault="008B0D0D" w:rsidP="00B32575">
      <w:pPr>
        <w:pStyle w:val="Quellenverzeichnis"/>
      </w:pPr>
      <w:r>
        <w:t xml:space="preserve">Schmidt, T. (2013). </w:t>
      </w:r>
      <w:r>
        <w:rPr>
          <w:rStyle w:val="Hervorhebung"/>
        </w:rPr>
        <w:t>Bildung durch Physikunterricht.</w:t>
      </w:r>
      <w:r>
        <w:t xml:space="preserve"> Verlag ABC.</w:t>
      </w:r>
    </w:p>
    <w:p w14:paraId="54A395CB" w14:textId="77777777" w:rsidR="008B0D0D" w:rsidRDefault="008B0D0D" w:rsidP="00B32575">
      <w:pPr>
        <w:pStyle w:val="Quellenverzeichnis"/>
      </w:pPr>
      <w:r>
        <w:t xml:space="preserve">Lehmann, S. (2018). </w:t>
      </w:r>
      <w:r>
        <w:rPr>
          <w:rStyle w:val="Hervorhebung"/>
        </w:rPr>
        <w:t>Visualisierung im naturwissenschaftlichen Unterricht.</w:t>
      </w:r>
      <w:r>
        <w:t xml:space="preserve"> Springer Verlag.</w:t>
      </w:r>
    </w:p>
    <w:p w14:paraId="22B65F8B" w14:textId="77777777" w:rsidR="008B0D0D" w:rsidRDefault="008B0D0D" w:rsidP="00B32575">
      <w:pPr>
        <w:pStyle w:val="Quellenverzeichnis"/>
      </w:pPr>
      <w:r>
        <w:t xml:space="preserve">Krause, R. (2017). </w:t>
      </w:r>
      <w:r>
        <w:rPr>
          <w:rStyle w:val="Hervorhebung"/>
        </w:rPr>
        <w:t>Vernetztes Lernen in der Praxis.</w:t>
      </w:r>
      <w:r>
        <w:t xml:space="preserve"> Beltz Verlag.</w:t>
      </w:r>
    </w:p>
    <w:p w14:paraId="497C2652" w14:textId="77777777" w:rsidR="008B0D0D" w:rsidRDefault="008B0D0D" w:rsidP="00B32575">
      <w:pPr>
        <w:pStyle w:val="Quellenverzeichnis"/>
      </w:pPr>
      <w:r>
        <w:t xml:space="preserve">Richter, H. (2012). </w:t>
      </w:r>
      <w:r>
        <w:rPr>
          <w:rStyle w:val="Hervorhebung"/>
        </w:rPr>
        <w:t>Methoden moderner Unterrichtsgestaltung.</w:t>
      </w:r>
      <w:r>
        <w:t xml:space="preserve"> Verlag UVW.</w:t>
      </w:r>
    </w:p>
    <w:p w14:paraId="3AD6F4ED" w14:textId="77777777" w:rsidR="008B0D0D" w:rsidRDefault="008B0D0D" w:rsidP="00B32575">
      <w:pPr>
        <w:pStyle w:val="Quellenverzeichnis"/>
      </w:pPr>
      <w:r>
        <w:t xml:space="preserve">Becker, L. (2019). </w:t>
      </w:r>
      <w:r>
        <w:rPr>
          <w:rStyle w:val="Hervorhebung"/>
        </w:rPr>
        <w:t>Funktional-relationales Lernen.</w:t>
      </w:r>
      <w:r>
        <w:t xml:space="preserve"> </w:t>
      </w:r>
      <w:r>
        <w:rPr>
          <w:rStyle w:val="Hervorhebung"/>
        </w:rPr>
        <w:t>Journal für Didaktik</w:t>
      </w:r>
      <w:r>
        <w:t>, 8(2), 45–60.</w:t>
      </w:r>
    </w:p>
    <w:p w14:paraId="637EF978" w14:textId="77777777" w:rsidR="008B0D0D" w:rsidRDefault="008B0D0D" w:rsidP="00B32575">
      <w:pPr>
        <w:pStyle w:val="Quellenverzeichnis"/>
      </w:pPr>
      <w:r>
        <w:t xml:space="preserve">Hoffmann, K. (2020). </w:t>
      </w:r>
      <w:r>
        <w:rPr>
          <w:rStyle w:val="Hervorhebung"/>
        </w:rPr>
        <w:t>Fehlerkultur im Unterricht.</w:t>
      </w:r>
      <w:r>
        <w:t xml:space="preserve"> Verlag LMN.</w:t>
      </w:r>
    </w:p>
    <w:p w14:paraId="1935547A" w14:textId="77777777" w:rsidR="008B0D0D" w:rsidRDefault="008B0D0D" w:rsidP="00B32575">
      <w:pPr>
        <w:pStyle w:val="Quellenverzeichnis"/>
      </w:pPr>
      <w:r>
        <w:t xml:space="preserve">Schulz, P. (2021). </w:t>
      </w:r>
      <w:r>
        <w:rPr>
          <w:rStyle w:val="Hervorhebung"/>
        </w:rPr>
        <w:t>Perspektivität in den Naturwissenschaften.</w:t>
      </w:r>
      <w:r>
        <w:t xml:space="preserve"> Verlag OPQ.</w:t>
      </w:r>
    </w:p>
    <w:p w14:paraId="2DF684AB" w14:textId="77777777" w:rsidR="008B0D0D" w:rsidRDefault="008B0D0D" w:rsidP="00B32575">
      <w:pPr>
        <w:pStyle w:val="Quellenverzeichnis"/>
      </w:pPr>
      <w:r>
        <w:t xml:space="preserve">Wagner, J. (2016). </w:t>
      </w:r>
      <w:r>
        <w:rPr>
          <w:rStyle w:val="Hervorhebung"/>
        </w:rPr>
        <w:t>Hybridmodelle in der Lehre.</w:t>
      </w:r>
      <w:r>
        <w:t xml:space="preserve"> </w:t>
      </w:r>
      <w:r>
        <w:rPr>
          <w:rStyle w:val="Hervorhebung"/>
        </w:rPr>
        <w:t>Pädagogische Rundschau</w:t>
      </w:r>
      <w:r>
        <w:t>, 70(3), 99–110.</w:t>
      </w:r>
    </w:p>
    <w:p w14:paraId="654C5E60" w14:textId="77777777" w:rsidR="008B0D0D" w:rsidRDefault="008B0D0D" w:rsidP="00B32575">
      <w:pPr>
        <w:pStyle w:val="Quellenverzeichnis"/>
      </w:pPr>
      <w:r>
        <w:t xml:space="preserve">Neumann, R. (2019). </w:t>
      </w:r>
      <w:r>
        <w:rPr>
          <w:rStyle w:val="Hervorhebung"/>
        </w:rPr>
        <w:t>Aktives Lernen fördern.</w:t>
      </w:r>
      <w:r>
        <w:t xml:space="preserve"> Springer Verlag.</w:t>
      </w:r>
    </w:p>
    <w:p w14:paraId="3DCD62F0" w14:textId="77777777" w:rsidR="008B0D0D" w:rsidRDefault="008B0D0D" w:rsidP="00B32575">
      <w:pPr>
        <w:pStyle w:val="Quellenverzeichnis"/>
      </w:pPr>
      <w:r>
        <w:t xml:space="preserve">Fischer, A. (2015). </w:t>
      </w:r>
      <w:r>
        <w:rPr>
          <w:rStyle w:val="Hervorhebung"/>
        </w:rPr>
        <w:t>Diagnostik und Förderung von Fehlvorstellungen.</w:t>
      </w:r>
      <w:r>
        <w:t xml:space="preserve"> Verlag DEF.</w:t>
      </w:r>
    </w:p>
    <w:p w14:paraId="0B5977C5" w14:textId="77777777" w:rsidR="008B0D0D" w:rsidRDefault="008B0D0D" w:rsidP="00B32575">
      <w:pPr>
        <w:pStyle w:val="Quellenverzeichnis"/>
      </w:pPr>
      <w:r>
        <w:t xml:space="preserve">Klein, R. (2014). </w:t>
      </w:r>
      <w:r>
        <w:rPr>
          <w:rStyle w:val="Hervorhebung"/>
        </w:rPr>
        <w:t>Kognitive Belastung und Lernstrategien.</w:t>
      </w:r>
      <w:r>
        <w:t xml:space="preserve"> Verlag GHI.</w:t>
      </w:r>
    </w:p>
    <w:p w14:paraId="0254673C" w14:textId="77777777" w:rsidR="008B0D0D" w:rsidRDefault="008B0D0D" w:rsidP="00B32575">
      <w:pPr>
        <w:pStyle w:val="Quellenverzeichnis"/>
      </w:pPr>
      <w:r>
        <w:t xml:space="preserve">Meier, H. (2013a). </w:t>
      </w:r>
      <w:r>
        <w:rPr>
          <w:rStyle w:val="Hervorhebung"/>
        </w:rPr>
        <w:t>Lernpsychologische Grundlagen.</w:t>
      </w:r>
      <w:r>
        <w:t xml:space="preserve"> Verlag JKL.</w:t>
      </w:r>
    </w:p>
    <w:p w14:paraId="7B0911C8" w14:textId="77777777" w:rsidR="008B0D0D" w:rsidRDefault="008B0D0D" w:rsidP="00B32575">
      <w:pPr>
        <w:pStyle w:val="Quellenverzeichnis"/>
      </w:pPr>
      <w:r>
        <w:t xml:space="preserve">Meier, H. (2018b). </w:t>
      </w:r>
      <w:r>
        <w:rPr>
          <w:rStyle w:val="Hervorhebung"/>
        </w:rPr>
        <w:t>Interaktive Lernprozesse.</w:t>
      </w:r>
      <w:r>
        <w:t xml:space="preserve"> Verlag GHI.</w:t>
      </w:r>
    </w:p>
    <w:p w14:paraId="25FC0D36" w14:textId="77777777" w:rsidR="008B0D0D" w:rsidRDefault="008B0D0D" w:rsidP="00B32575">
      <w:pPr>
        <w:pStyle w:val="Quellenverzeichnis"/>
      </w:pPr>
      <w:r>
        <w:t xml:space="preserve">Schulze, E. (2016a). </w:t>
      </w:r>
      <w:r>
        <w:rPr>
          <w:rStyle w:val="Hervorhebung"/>
        </w:rPr>
        <w:t>Innovationsdidaktik und Technik.</w:t>
      </w:r>
      <w:r>
        <w:t xml:space="preserve"> Verlag MNO.</w:t>
      </w:r>
    </w:p>
    <w:p w14:paraId="51939C38" w14:textId="77777777" w:rsidR="008B0D0D" w:rsidRDefault="008B0D0D" w:rsidP="00B32575">
      <w:pPr>
        <w:pStyle w:val="Quellenverzeichnis"/>
      </w:pPr>
      <w:r>
        <w:t xml:space="preserve">Zimmermann, D. (2011a). </w:t>
      </w:r>
      <w:r>
        <w:rPr>
          <w:rStyle w:val="Hervorhebung"/>
        </w:rPr>
        <w:t>Erkenntnistheoretische Grundlagen.</w:t>
      </w:r>
      <w:r>
        <w:t xml:space="preserve"> Verlag PQR.</w:t>
      </w:r>
    </w:p>
    <w:p w14:paraId="26DCF4C0" w14:textId="77777777" w:rsidR="008B0D0D" w:rsidRDefault="008B0D0D" w:rsidP="00B32575">
      <w:pPr>
        <w:pStyle w:val="Quellenverzeichnis"/>
      </w:pPr>
      <w:r>
        <w:t xml:space="preserve">Hartmann, F. (2015). </w:t>
      </w:r>
      <w:r>
        <w:rPr>
          <w:rStyle w:val="Hervorhebung"/>
        </w:rPr>
        <w:t>Systemtheorie in der Didaktik.</w:t>
      </w:r>
      <w:r>
        <w:t xml:space="preserve"> Verlag STU.</w:t>
      </w:r>
    </w:p>
    <w:p w14:paraId="05A62C84" w14:textId="77777777" w:rsidR="008B0D0D" w:rsidRDefault="008B0D0D" w:rsidP="00B32575">
      <w:pPr>
        <w:pStyle w:val="Quellenverzeichnis"/>
      </w:pPr>
      <w:r>
        <w:t xml:space="preserve">Lehner, B. (2020). </w:t>
      </w:r>
      <w:r>
        <w:rPr>
          <w:rStyle w:val="Hervorhebung"/>
        </w:rPr>
        <w:t>Lernräume gestalten.</w:t>
      </w:r>
      <w:r>
        <w:t xml:space="preserve"> Verlag JKL.</w:t>
      </w:r>
    </w:p>
    <w:p w14:paraId="5306715C" w14:textId="77777777" w:rsidR="008B0D0D" w:rsidRDefault="008B0D0D" w:rsidP="00B32575">
      <w:pPr>
        <w:pStyle w:val="Quellenverzeichnis"/>
      </w:pPr>
      <w:r>
        <w:t xml:space="preserve">Zimmermann, D. (2017b). </w:t>
      </w:r>
      <w:r>
        <w:rPr>
          <w:rStyle w:val="Hervorhebung"/>
        </w:rPr>
        <w:t>Bildungstheorie und Wissenschaftsverständnis.</w:t>
      </w:r>
      <w:r>
        <w:t xml:space="preserve"> Verlag MNO.</w:t>
      </w:r>
    </w:p>
    <w:p w14:paraId="3937B31C" w14:textId="77777777" w:rsidR="008B0D0D" w:rsidRDefault="008B0D0D" w:rsidP="00B32575">
      <w:pPr>
        <w:pStyle w:val="Quellenverzeichnis"/>
      </w:pPr>
      <w:r>
        <w:t xml:space="preserve">Weber, M. (2019). </w:t>
      </w:r>
      <w:r>
        <w:rPr>
          <w:rStyle w:val="Hervorhebung"/>
        </w:rPr>
        <w:t>Multimediales Lernen.</w:t>
      </w:r>
      <w:r>
        <w:t xml:space="preserve"> Verlag XYZ.</w:t>
      </w:r>
    </w:p>
    <w:p w14:paraId="28DF0719" w14:textId="77777777" w:rsidR="008B0D0D" w:rsidRDefault="008B0D0D" w:rsidP="00B32575">
      <w:pPr>
        <w:pStyle w:val="Quellenverzeichnis"/>
      </w:pPr>
      <w:r>
        <w:t xml:space="preserve">Bauer, S. (2018). </w:t>
      </w:r>
      <w:r>
        <w:rPr>
          <w:rStyle w:val="Hervorhebung"/>
        </w:rPr>
        <w:t>Konstruktivistische Didaktik.</w:t>
      </w:r>
      <w:r>
        <w:t xml:space="preserve"> Verlag ABC.</w:t>
      </w:r>
    </w:p>
    <w:p w14:paraId="0F202054" w14:textId="77777777" w:rsidR="008B0D0D" w:rsidRDefault="008B0D0D" w:rsidP="00B32575">
      <w:pPr>
        <w:pStyle w:val="Quellenverzeichnis"/>
      </w:pPr>
      <w:r>
        <w:t xml:space="preserve">Lange, M. (2017). </w:t>
      </w:r>
      <w:r>
        <w:rPr>
          <w:rStyle w:val="Hervorhebung"/>
        </w:rPr>
        <w:t>Unterrichtsentwicklung.</w:t>
      </w:r>
      <w:r>
        <w:t xml:space="preserve"> Verlag DEF.</w:t>
      </w:r>
    </w:p>
    <w:p w14:paraId="5E84EC9D" w14:textId="77777777" w:rsidR="008B0D0D" w:rsidRDefault="008B0D0D" w:rsidP="00B32575">
      <w:pPr>
        <w:pStyle w:val="Quellenverzeichnis"/>
      </w:pPr>
      <w:r>
        <w:t xml:space="preserve">Schulze, E. (2022b). </w:t>
      </w:r>
      <w:r>
        <w:rPr>
          <w:rStyle w:val="Hervorhebung"/>
        </w:rPr>
        <w:t>Moderne Didaktik in der Praxis.</w:t>
      </w:r>
      <w:r>
        <w:t xml:space="preserve"> Verlag PQR.</w:t>
      </w:r>
    </w:p>
    <w:p w14:paraId="2C76226C" w14:textId="3BF00032" w:rsidR="008B0D0D" w:rsidRDefault="008B0D0D" w:rsidP="004B745B"/>
    <w:p w14:paraId="2308D6A0" w14:textId="77777777" w:rsidR="004B745B" w:rsidRDefault="004B745B" w:rsidP="004B745B">
      <w:pPr>
        <w:pStyle w:val="berschrift3"/>
        <w:rPr>
          <w:sz w:val="27"/>
          <w:szCs w:val="27"/>
          <w:lang w:eastAsia="de-DE"/>
        </w:rPr>
      </w:pPr>
      <w:r>
        <w:rPr>
          <w:rFonts w:ascii="Segoe UI Emoji" w:hAnsi="Segoe UI Emoji" w:cs="Segoe UI Emoji"/>
        </w:rPr>
        <w:t>🖼</w:t>
      </w:r>
      <w:r>
        <w:t xml:space="preserve">️ </w:t>
      </w:r>
      <w:r>
        <w:rPr>
          <w:rStyle w:val="Fett"/>
          <w:b/>
          <w:bCs w:val="0"/>
        </w:rPr>
        <w:t>1. Abbildungsverzeichnis im Stil einer Dissertation</w:t>
      </w:r>
    </w:p>
    <w:p w14:paraId="251E76EB" w14:textId="77777777" w:rsidR="004B745B" w:rsidRDefault="004B745B" w:rsidP="004B745B">
      <w:pPr>
        <w:pStyle w:val="StandardWeb"/>
      </w:pPr>
      <w:r>
        <w:t xml:space="preserve">Das folgende </w:t>
      </w:r>
      <w:r>
        <w:rPr>
          <w:rStyle w:val="Fett"/>
        </w:rPr>
        <w:t>Abbildungsverzeichnis</w:t>
      </w:r>
      <w:r>
        <w:t xml:space="preserve"> wurde aus den im Text enthaltenen Abbildungen erzeugt: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gridCol w:w="5943"/>
        <w:gridCol w:w="531"/>
      </w:tblGrid>
      <w:tr w:rsidR="004B745B" w14:paraId="44942625" w14:textId="77777777" w:rsidTr="004B745B">
        <w:trPr>
          <w:tblHeader/>
          <w:tblCellSpacing w:w="15" w:type="dxa"/>
        </w:trPr>
        <w:tc>
          <w:tcPr>
            <w:tcW w:w="0" w:type="auto"/>
            <w:vAlign w:val="center"/>
            <w:hideMark/>
          </w:tcPr>
          <w:p w14:paraId="1CC4D117" w14:textId="77777777" w:rsidR="004B745B" w:rsidRDefault="004B745B">
            <w:pPr>
              <w:jc w:val="center"/>
              <w:rPr>
                <w:b/>
                <w:bCs/>
              </w:rPr>
            </w:pPr>
            <w:r>
              <w:rPr>
                <w:rStyle w:val="Fett"/>
              </w:rPr>
              <w:t>Abbildung</w:t>
            </w:r>
          </w:p>
        </w:tc>
        <w:tc>
          <w:tcPr>
            <w:tcW w:w="0" w:type="auto"/>
            <w:vAlign w:val="center"/>
            <w:hideMark/>
          </w:tcPr>
          <w:p w14:paraId="45963047" w14:textId="77777777" w:rsidR="004B745B" w:rsidRDefault="004B745B">
            <w:pPr>
              <w:jc w:val="center"/>
              <w:rPr>
                <w:b/>
                <w:bCs/>
              </w:rPr>
            </w:pPr>
            <w:r>
              <w:rPr>
                <w:rStyle w:val="Fett"/>
              </w:rPr>
              <w:t>Titel</w:t>
            </w:r>
          </w:p>
        </w:tc>
        <w:tc>
          <w:tcPr>
            <w:tcW w:w="0" w:type="auto"/>
            <w:vAlign w:val="center"/>
            <w:hideMark/>
          </w:tcPr>
          <w:p w14:paraId="2DC6F43A" w14:textId="77777777" w:rsidR="004B745B" w:rsidRDefault="004B745B">
            <w:pPr>
              <w:jc w:val="center"/>
              <w:rPr>
                <w:b/>
                <w:bCs/>
              </w:rPr>
            </w:pPr>
            <w:r>
              <w:rPr>
                <w:rStyle w:val="Fett"/>
              </w:rPr>
              <w:t>Seite</w:t>
            </w:r>
          </w:p>
        </w:tc>
      </w:tr>
      <w:tr w:rsidR="004B745B" w14:paraId="5E4C02C0" w14:textId="77777777" w:rsidTr="004B745B">
        <w:trPr>
          <w:tblCellSpacing w:w="15" w:type="dxa"/>
        </w:trPr>
        <w:tc>
          <w:tcPr>
            <w:tcW w:w="0" w:type="auto"/>
            <w:vAlign w:val="center"/>
            <w:hideMark/>
          </w:tcPr>
          <w:p w14:paraId="02882174" w14:textId="77777777" w:rsidR="004B745B" w:rsidRDefault="004B745B">
            <w:r>
              <w:rPr>
                <w:rStyle w:val="Fett"/>
              </w:rPr>
              <w:t>Abb. 1</w:t>
            </w:r>
          </w:p>
        </w:tc>
        <w:tc>
          <w:tcPr>
            <w:tcW w:w="0" w:type="auto"/>
            <w:vAlign w:val="center"/>
            <w:hideMark/>
          </w:tcPr>
          <w:p w14:paraId="3B78019C" w14:textId="77777777" w:rsidR="004B745B" w:rsidRDefault="004B745B">
            <w:r>
              <w:t>Weltbilder im Wandel</w:t>
            </w:r>
          </w:p>
        </w:tc>
        <w:tc>
          <w:tcPr>
            <w:tcW w:w="0" w:type="auto"/>
            <w:vAlign w:val="center"/>
            <w:hideMark/>
          </w:tcPr>
          <w:p w14:paraId="05E2866F" w14:textId="77777777" w:rsidR="004B745B" w:rsidRDefault="004B745B">
            <w:r>
              <w:t>S. 2</w:t>
            </w:r>
          </w:p>
        </w:tc>
      </w:tr>
      <w:tr w:rsidR="004B745B" w14:paraId="6D3F1CE5" w14:textId="77777777" w:rsidTr="004B745B">
        <w:trPr>
          <w:tblCellSpacing w:w="15" w:type="dxa"/>
        </w:trPr>
        <w:tc>
          <w:tcPr>
            <w:tcW w:w="0" w:type="auto"/>
            <w:vAlign w:val="center"/>
            <w:hideMark/>
          </w:tcPr>
          <w:p w14:paraId="251262F5" w14:textId="77777777" w:rsidR="004B745B" w:rsidRDefault="004B745B">
            <w:r>
              <w:rPr>
                <w:rStyle w:val="Fett"/>
              </w:rPr>
              <w:t>Abb. 2</w:t>
            </w:r>
          </w:p>
        </w:tc>
        <w:tc>
          <w:tcPr>
            <w:tcW w:w="0" w:type="auto"/>
            <w:vAlign w:val="center"/>
            <w:hideMark/>
          </w:tcPr>
          <w:p w14:paraId="4D6B175C" w14:textId="77777777" w:rsidR="004B745B" w:rsidRDefault="004B745B">
            <w:r>
              <w:t>Bezugssysteme – historische Entwicklung</w:t>
            </w:r>
          </w:p>
        </w:tc>
        <w:tc>
          <w:tcPr>
            <w:tcW w:w="0" w:type="auto"/>
            <w:vAlign w:val="center"/>
            <w:hideMark/>
          </w:tcPr>
          <w:p w14:paraId="206C13C4" w14:textId="77777777" w:rsidR="004B745B" w:rsidRDefault="004B745B">
            <w:r>
              <w:t>S. 3</w:t>
            </w:r>
          </w:p>
        </w:tc>
      </w:tr>
      <w:tr w:rsidR="004B745B" w14:paraId="2F3E8F2F" w14:textId="77777777" w:rsidTr="004B745B">
        <w:trPr>
          <w:tblCellSpacing w:w="15" w:type="dxa"/>
        </w:trPr>
        <w:tc>
          <w:tcPr>
            <w:tcW w:w="0" w:type="auto"/>
            <w:vAlign w:val="center"/>
            <w:hideMark/>
          </w:tcPr>
          <w:p w14:paraId="29445D1A" w14:textId="77777777" w:rsidR="004B745B" w:rsidRDefault="004B745B">
            <w:r>
              <w:rPr>
                <w:rStyle w:val="Fett"/>
              </w:rPr>
              <w:t>Abb. 3</w:t>
            </w:r>
          </w:p>
        </w:tc>
        <w:tc>
          <w:tcPr>
            <w:tcW w:w="0" w:type="auto"/>
            <w:vAlign w:val="center"/>
            <w:hideMark/>
          </w:tcPr>
          <w:p w14:paraId="3EB4751A" w14:textId="77777777" w:rsidR="004B745B" w:rsidRDefault="004B745B">
            <w:r>
              <w:t xml:space="preserve">Newtons Hauptwerk – </w:t>
            </w:r>
            <w:r>
              <w:rPr>
                <w:rStyle w:val="Hervorhebung"/>
              </w:rPr>
              <w:t>Principia Mathematica</w:t>
            </w:r>
          </w:p>
        </w:tc>
        <w:tc>
          <w:tcPr>
            <w:tcW w:w="0" w:type="auto"/>
            <w:vAlign w:val="center"/>
            <w:hideMark/>
          </w:tcPr>
          <w:p w14:paraId="2BFD4B4D" w14:textId="77777777" w:rsidR="004B745B" w:rsidRDefault="004B745B">
            <w:r>
              <w:t>S. 4</w:t>
            </w:r>
          </w:p>
        </w:tc>
      </w:tr>
      <w:tr w:rsidR="004B745B" w14:paraId="5F5C7FD5" w14:textId="77777777" w:rsidTr="004B745B">
        <w:trPr>
          <w:tblCellSpacing w:w="15" w:type="dxa"/>
        </w:trPr>
        <w:tc>
          <w:tcPr>
            <w:tcW w:w="0" w:type="auto"/>
            <w:vAlign w:val="center"/>
            <w:hideMark/>
          </w:tcPr>
          <w:p w14:paraId="0E07B91F" w14:textId="77777777" w:rsidR="004B745B" w:rsidRDefault="004B745B">
            <w:r>
              <w:rPr>
                <w:rStyle w:val="Fett"/>
              </w:rPr>
              <w:t>Abb. 4</w:t>
            </w:r>
          </w:p>
        </w:tc>
        <w:tc>
          <w:tcPr>
            <w:tcW w:w="0" w:type="auto"/>
            <w:vAlign w:val="center"/>
            <w:hideMark/>
          </w:tcPr>
          <w:p w14:paraId="595592D5" w14:textId="77777777" w:rsidR="004B745B" w:rsidRDefault="004B745B">
            <w:r>
              <w:t>Grundgedanken der Relativitätstheorie</w:t>
            </w:r>
          </w:p>
        </w:tc>
        <w:tc>
          <w:tcPr>
            <w:tcW w:w="0" w:type="auto"/>
            <w:vAlign w:val="center"/>
            <w:hideMark/>
          </w:tcPr>
          <w:p w14:paraId="42EED48A" w14:textId="77777777" w:rsidR="004B745B" w:rsidRDefault="004B745B">
            <w:r>
              <w:t>S. 5</w:t>
            </w:r>
          </w:p>
        </w:tc>
      </w:tr>
      <w:tr w:rsidR="004B745B" w14:paraId="590E5A13" w14:textId="77777777" w:rsidTr="004B745B">
        <w:trPr>
          <w:tblCellSpacing w:w="15" w:type="dxa"/>
        </w:trPr>
        <w:tc>
          <w:tcPr>
            <w:tcW w:w="0" w:type="auto"/>
            <w:vAlign w:val="center"/>
            <w:hideMark/>
          </w:tcPr>
          <w:p w14:paraId="7AA0F614" w14:textId="77777777" w:rsidR="004B745B" w:rsidRDefault="004B745B">
            <w:r>
              <w:rPr>
                <w:rStyle w:val="Fett"/>
              </w:rPr>
              <w:t>Abb. 5</w:t>
            </w:r>
          </w:p>
        </w:tc>
        <w:tc>
          <w:tcPr>
            <w:tcW w:w="0" w:type="auto"/>
            <w:vAlign w:val="center"/>
            <w:hideMark/>
          </w:tcPr>
          <w:p w14:paraId="0C0D4618" w14:textId="77777777" w:rsidR="004B745B" w:rsidRDefault="004B745B">
            <w:r>
              <w:t>Überblick Bezugssysteme</w:t>
            </w:r>
          </w:p>
        </w:tc>
        <w:tc>
          <w:tcPr>
            <w:tcW w:w="0" w:type="auto"/>
            <w:vAlign w:val="center"/>
            <w:hideMark/>
          </w:tcPr>
          <w:p w14:paraId="7446BEB0" w14:textId="77777777" w:rsidR="004B745B" w:rsidRDefault="004B745B">
            <w:r>
              <w:t>S. 7</w:t>
            </w:r>
          </w:p>
        </w:tc>
      </w:tr>
      <w:tr w:rsidR="004B745B" w14:paraId="321F5C29" w14:textId="77777777" w:rsidTr="004B745B">
        <w:trPr>
          <w:tblCellSpacing w:w="15" w:type="dxa"/>
        </w:trPr>
        <w:tc>
          <w:tcPr>
            <w:tcW w:w="0" w:type="auto"/>
            <w:vAlign w:val="center"/>
            <w:hideMark/>
          </w:tcPr>
          <w:p w14:paraId="16A279B9" w14:textId="77777777" w:rsidR="004B745B" w:rsidRDefault="004B745B">
            <w:r>
              <w:rPr>
                <w:rStyle w:val="Fett"/>
              </w:rPr>
              <w:t>Abb. 6</w:t>
            </w:r>
          </w:p>
        </w:tc>
        <w:tc>
          <w:tcPr>
            <w:tcW w:w="0" w:type="auto"/>
            <w:vAlign w:val="center"/>
            <w:hideMark/>
          </w:tcPr>
          <w:p w14:paraId="72247A7B" w14:textId="77777777" w:rsidR="004B745B" w:rsidRDefault="004B745B">
            <w:r>
              <w:t>Funktionales Raum-Zeit-Kohärenzsystem</w:t>
            </w:r>
          </w:p>
        </w:tc>
        <w:tc>
          <w:tcPr>
            <w:tcW w:w="0" w:type="auto"/>
            <w:vAlign w:val="center"/>
            <w:hideMark/>
          </w:tcPr>
          <w:p w14:paraId="7C7BBD70" w14:textId="77777777" w:rsidR="004B745B" w:rsidRDefault="004B745B">
            <w:r>
              <w:t>S. 10</w:t>
            </w:r>
          </w:p>
        </w:tc>
      </w:tr>
      <w:tr w:rsidR="004B745B" w14:paraId="426B5D08" w14:textId="77777777" w:rsidTr="004B745B">
        <w:trPr>
          <w:tblCellSpacing w:w="15" w:type="dxa"/>
        </w:trPr>
        <w:tc>
          <w:tcPr>
            <w:tcW w:w="0" w:type="auto"/>
            <w:vAlign w:val="center"/>
            <w:hideMark/>
          </w:tcPr>
          <w:p w14:paraId="781F6F14" w14:textId="77777777" w:rsidR="004B745B" w:rsidRDefault="004B745B">
            <w:r>
              <w:rPr>
                <w:rStyle w:val="Fett"/>
              </w:rPr>
              <w:t>Abb. 7</w:t>
            </w:r>
          </w:p>
        </w:tc>
        <w:tc>
          <w:tcPr>
            <w:tcW w:w="0" w:type="auto"/>
            <w:vAlign w:val="center"/>
            <w:hideMark/>
          </w:tcPr>
          <w:p w14:paraId="68F53877" w14:textId="77777777" w:rsidR="004B745B" w:rsidRDefault="004B745B">
            <w:r>
              <w:t>Das Spiralprinzip</w:t>
            </w:r>
          </w:p>
        </w:tc>
        <w:tc>
          <w:tcPr>
            <w:tcW w:w="0" w:type="auto"/>
            <w:vAlign w:val="center"/>
            <w:hideMark/>
          </w:tcPr>
          <w:p w14:paraId="22842425" w14:textId="77777777" w:rsidR="004B745B" w:rsidRDefault="004B745B">
            <w:r>
              <w:t>S. 14</w:t>
            </w:r>
          </w:p>
        </w:tc>
      </w:tr>
      <w:tr w:rsidR="004B745B" w14:paraId="6201205E" w14:textId="77777777" w:rsidTr="004B745B">
        <w:trPr>
          <w:tblCellSpacing w:w="15" w:type="dxa"/>
        </w:trPr>
        <w:tc>
          <w:tcPr>
            <w:tcW w:w="0" w:type="auto"/>
            <w:vAlign w:val="center"/>
            <w:hideMark/>
          </w:tcPr>
          <w:p w14:paraId="2BDCE196" w14:textId="77777777" w:rsidR="004B745B" w:rsidRDefault="004B745B">
            <w:r>
              <w:rPr>
                <w:rStyle w:val="Fett"/>
              </w:rPr>
              <w:t>Abb. 8</w:t>
            </w:r>
          </w:p>
        </w:tc>
        <w:tc>
          <w:tcPr>
            <w:tcW w:w="0" w:type="auto"/>
            <w:vAlign w:val="center"/>
            <w:hideMark/>
          </w:tcPr>
          <w:p w14:paraId="53C6FDA0" w14:textId="77777777" w:rsidR="004B745B" w:rsidRDefault="004B745B">
            <w:r>
              <w:t>Didaktische Herausforderungen beim Lernen mit Bezugssystemen</w:t>
            </w:r>
          </w:p>
        </w:tc>
        <w:tc>
          <w:tcPr>
            <w:tcW w:w="0" w:type="auto"/>
            <w:vAlign w:val="center"/>
            <w:hideMark/>
          </w:tcPr>
          <w:p w14:paraId="13FCBD91" w14:textId="77777777" w:rsidR="004B745B" w:rsidRDefault="004B745B">
            <w:r>
              <w:t>S. 17</w:t>
            </w:r>
          </w:p>
        </w:tc>
      </w:tr>
    </w:tbl>
    <w:p w14:paraId="604394EE" w14:textId="77777777" w:rsidR="004B745B" w:rsidRDefault="004B745B" w:rsidP="004B745B">
      <w:pPr>
        <w:pStyle w:val="StandardWeb"/>
      </w:pPr>
      <w:r>
        <w:rPr>
          <w:rStyle w:val="Fett"/>
        </w:rPr>
        <w:t>Hinweis:</w:t>
      </w:r>
      <w:r>
        <w:t xml:space="preserve"> Wenn ein automatisches Inhaltsverzeichnis in Word gewünscht ist, kann ich dir das passende </w:t>
      </w:r>
      <w:r>
        <w:rPr>
          <w:rStyle w:val="HTMLCode"/>
        </w:rPr>
        <w:t>.</w:t>
      </w:r>
      <w:proofErr w:type="spellStart"/>
      <w:r>
        <w:rPr>
          <w:rStyle w:val="HTMLCode"/>
        </w:rPr>
        <w:t>docx</w:t>
      </w:r>
      <w:proofErr w:type="spellEnd"/>
      <w:r>
        <w:t>-Format exportieren.</w:t>
      </w:r>
    </w:p>
    <w:p w14:paraId="1BB5660D" w14:textId="77777777" w:rsidR="004B745B" w:rsidRDefault="004B745B" w:rsidP="004B745B">
      <w:r>
        <w:pict w14:anchorId="192582CF">
          <v:rect id="_x0000_i1056" style="width:0;height:1.5pt" o:hralign="center" o:hrstd="t" o:hr="t" fillcolor="#a0a0a0" stroked="f"/>
        </w:pict>
      </w:r>
    </w:p>
    <w:p w14:paraId="1918B04E" w14:textId="77777777" w:rsidR="004B745B" w:rsidRDefault="004B745B" w:rsidP="004B745B">
      <w:pPr>
        <w:pStyle w:val="berschrift3"/>
      </w:pPr>
      <w:r>
        <w:rPr>
          <w:rFonts w:ascii="Segoe UI Emoji" w:hAnsi="Segoe UI Emoji" w:cs="Segoe UI Emoji"/>
        </w:rPr>
        <w:t>🧠</w:t>
      </w:r>
      <w:r>
        <w:t xml:space="preserve"> </w:t>
      </w:r>
      <w:r>
        <w:rPr>
          <w:rStyle w:val="Fett"/>
          <w:b/>
          <w:bCs w:val="0"/>
        </w:rPr>
        <w:t>2. Zusätzliche stilvolle &amp; passende Grafiken (mit Quellen oder generierbar)</w:t>
      </w:r>
    </w:p>
    <w:p w14:paraId="633060EC" w14:textId="77777777" w:rsidR="004B745B" w:rsidRDefault="004B745B" w:rsidP="004B745B">
      <w:pPr>
        <w:pStyle w:val="StandardWeb"/>
      </w:pPr>
      <w:r>
        <w:t xml:space="preserve">Hier einige </w:t>
      </w:r>
      <w:r>
        <w:rPr>
          <w:rStyle w:val="Fett"/>
        </w:rPr>
        <w:t>sinnvolle neue Grafiken</w:t>
      </w:r>
      <w:r>
        <w:t>, die du entweder aus freien Quellen beziehen oder von mir generieren lassen kannst: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1"/>
        <w:gridCol w:w="2477"/>
        <w:gridCol w:w="2744"/>
      </w:tblGrid>
      <w:tr w:rsidR="004B745B" w14:paraId="7674A515" w14:textId="77777777" w:rsidTr="004B745B">
        <w:trPr>
          <w:tblHeader/>
          <w:tblCellSpacing w:w="15" w:type="dxa"/>
        </w:trPr>
        <w:tc>
          <w:tcPr>
            <w:tcW w:w="0" w:type="auto"/>
            <w:vAlign w:val="center"/>
            <w:hideMark/>
          </w:tcPr>
          <w:p w14:paraId="52032D9A" w14:textId="77777777" w:rsidR="004B745B" w:rsidRDefault="004B745B">
            <w:pPr>
              <w:jc w:val="center"/>
              <w:rPr>
                <w:b/>
                <w:bCs/>
              </w:rPr>
            </w:pPr>
            <w:r>
              <w:rPr>
                <w:rStyle w:val="Fett"/>
              </w:rPr>
              <w:t>Vorschlag</w:t>
            </w:r>
          </w:p>
        </w:tc>
        <w:tc>
          <w:tcPr>
            <w:tcW w:w="0" w:type="auto"/>
            <w:vAlign w:val="center"/>
            <w:hideMark/>
          </w:tcPr>
          <w:p w14:paraId="5EF94E0D" w14:textId="77777777" w:rsidR="004B745B" w:rsidRDefault="004B745B">
            <w:pPr>
              <w:jc w:val="center"/>
              <w:rPr>
                <w:b/>
                <w:bCs/>
              </w:rPr>
            </w:pPr>
            <w:r>
              <w:rPr>
                <w:rStyle w:val="Fett"/>
              </w:rPr>
              <w:t>Zweck / Abschnitt</w:t>
            </w:r>
          </w:p>
        </w:tc>
        <w:tc>
          <w:tcPr>
            <w:tcW w:w="0" w:type="auto"/>
            <w:vAlign w:val="center"/>
            <w:hideMark/>
          </w:tcPr>
          <w:p w14:paraId="1D343226" w14:textId="77777777" w:rsidR="004B745B" w:rsidRDefault="004B745B">
            <w:pPr>
              <w:jc w:val="center"/>
              <w:rPr>
                <w:b/>
                <w:bCs/>
              </w:rPr>
            </w:pPr>
            <w:r>
              <w:rPr>
                <w:rStyle w:val="Fett"/>
              </w:rPr>
              <w:t>Quelle / Format</w:t>
            </w:r>
          </w:p>
        </w:tc>
      </w:tr>
      <w:tr w:rsidR="004B745B" w14:paraId="7F415A9D" w14:textId="77777777" w:rsidTr="004B745B">
        <w:trPr>
          <w:tblCellSpacing w:w="15" w:type="dxa"/>
        </w:trPr>
        <w:tc>
          <w:tcPr>
            <w:tcW w:w="0" w:type="auto"/>
            <w:vAlign w:val="center"/>
            <w:hideMark/>
          </w:tcPr>
          <w:p w14:paraId="73EE0931" w14:textId="77777777" w:rsidR="004B745B" w:rsidRDefault="004B745B">
            <w:r>
              <w:rPr>
                <w:rStyle w:val="Fett"/>
              </w:rPr>
              <w:t>Visualisierung: Relativbewegung aus zwei Bezugssystemen</w:t>
            </w:r>
          </w:p>
        </w:tc>
        <w:tc>
          <w:tcPr>
            <w:tcW w:w="0" w:type="auto"/>
            <w:vAlign w:val="center"/>
            <w:hideMark/>
          </w:tcPr>
          <w:p w14:paraId="0DE392AB" w14:textId="77777777" w:rsidR="004B745B" w:rsidRDefault="004B745B">
            <w:r>
              <w:t>Für Abschnitt 2.2.2 / Galilei</w:t>
            </w:r>
          </w:p>
        </w:tc>
        <w:tc>
          <w:tcPr>
            <w:tcW w:w="0" w:type="auto"/>
            <w:vAlign w:val="center"/>
            <w:hideMark/>
          </w:tcPr>
          <w:p w14:paraId="6E7E52F4" w14:textId="77777777" w:rsidR="004B745B" w:rsidRDefault="004B745B">
            <w:r>
              <w:t xml:space="preserve">Generierbar durch mich oder via </w:t>
            </w:r>
            <w:proofErr w:type="spellStart"/>
            <w:r>
              <w:t>PhET</w:t>
            </w:r>
            <w:proofErr w:type="spellEnd"/>
            <w:r>
              <w:t xml:space="preserve"> Simulationen</w:t>
            </w:r>
          </w:p>
        </w:tc>
      </w:tr>
      <w:tr w:rsidR="004B745B" w14:paraId="31A044D4" w14:textId="77777777" w:rsidTr="004B745B">
        <w:trPr>
          <w:tblCellSpacing w:w="15" w:type="dxa"/>
        </w:trPr>
        <w:tc>
          <w:tcPr>
            <w:tcW w:w="0" w:type="auto"/>
            <w:vAlign w:val="center"/>
            <w:hideMark/>
          </w:tcPr>
          <w:p w14:paraId="093E4288" w14:textId="77777777" w:rsidR="004B745B" w:rsidRDefault="004B745B">
            <w:r>
              <w:rPr>
                <w:rStyle w:val="Fett"/>
              </w:rPr>
              <w:t>Strukturdiagramm: Vergleich von Newton/Einstein/FRZK</w:t>
            </w:r>
          </w:p>
        </w:tc>
        <w:tc>
          <w:tcPr>
            <w:tcW w:w="0" w:type="auto"/>
            <w:vAlign w:val="center"/>
            <w:hideMark/>
          </w:tcPr>
          <w:p w14:paraId="348B1ADF" w14:textId="77777777" w:rsidR="004B745B" w:rsidRDefault="004B745B">
            <w:r>
              <w:t>Abschnitt 2.4.3 – Kontrast zu klassischen Modellen</w:t>
            </w:r>
          </w:p>
        </w:tc>
        <w:tc>
          <w:tcPr>
            <w:tcW w:w="0" w:type="auto"/>
            <w:vAlign w:val="center"/>
            <w:hideMark/>
          </w:tcPr>
          <w:p w14:paraId="5792B115" w14:textId="77777777" w:rsidR="004B745B" w:rsidRDefault="004B745B">
            <w:r>
              <w:t>Erstellbar als Tabelle oder Grafik</w:t>
            </w:r>
          </w:p>
        </w:tc>
      </w:tr>
      <w:tr w:rsidR="004B745B" w14:paraId="09E414E7" w14:textId="77777777" w:rsidTr="004B745B">
        <w:trPr>
          <w:tblCellSpacing w:w="15" w:type="dxa"/>
        </w:trPr>
        <w:tc>
          <w:tcPr>
            <w:tcW w:w="0" w:type="auto"/>
            <w:vAlign w:val="center"/>
            <w:hideMark/>
          </w:tcPr>
          <w:p w14:paraId="6C7D3674" w14:textId="77777777" w:rsidR="004B745B" w:rsidRDefault="004B745B">
            <w:r>
              <w:rPr>
                <w:rStyle w:val="Fett"/>
              </w:rPr>
              <w:t>Mindmap: Didaktische Prinzipien zum Bezugssystem-Unterricht</w:t>
            </w:r>
          </w:p>
        </w:tc>
        <w:tc>
          <w:tcPr>
            <w:tcW w:w="0" w:type="auto"/>
            <w:vAlign w:val="center"/>
            <w:hideMark/>
          </w:tcPr>
          <w:p w14:paraId="1A9EFE3F" w14:textId="77777777" w:rsidR="004B745B" w:rsidRDefault="004B745B">
            <w:r>
              <w:t>Abschnitt 2.5 – Didaktische Empfehlungen</w:t>
            </w:r>
          </w:p>
        </w:tc>
        <w:tc>
          <w:tcPr>
            <w:tcW w:w="0" w:type="auto"/>
            <w:vAlign w:val="center"/>
            <w:hideMark/>
          </w:tcPr>
          <w:p w14:paraId="608C8556" w14:textId="77777777" w:rsidR="004B745B" w:rsidRDefault="004B745B">
            <w:r>
              <w:t>Frei generierbar</w:t>
            </w:r>
          </w:p>
        </w:tc>
      </w:tr>
      <w:tr w:rsidR="004B745B" w14:paraId="157ACF6D" w14:textId="77777777" w:rsidTr="004B745B">
        <w:trPr>
          <w:tblCellSpacing w:w="15" w:type="dxa"/>
        </w:trPr>
        <w:tc>
          <w:tcPr>
            <w:tcW w:w="0" w:type="auto"/>
            <w:vAlign w:val="center"/>
            <w:hideMark/>
          </w:tcPr>
          <w:p w14:paraId="0E02A189" w14:textId="77777777" w:rsidR="004B745B" w:rsidRDefault="004B745B">
            <w:r>
              <w:rPr>
                <w:rStyle w:val="Fett"/>
              </w:rPr>
              <w:t>Ablaufschema Spiralprinzip im Physikunterricht</w:t>
            </w:r>
          </w:p>
        </w:tc>
        <w:tc>
          <w:tcPr>
            <w:tcW w:w="0" w:type="auto"/>
            <w:vAlign w:val="center"/>
            <w:hideMark/>
          </w:tcPr>
          <w:p w14:paraId="15FBC06A" w14:textId="77777777" w:rsidR="004B745B" w:rsidRDefault="004B745B">
            <w:r>
              <w:t>Abschnitt 2.5.1 – Spiralprinzip</w:t>
            </w:r>
          </w:p>
        </w:tc>
        <w:tc>
          <w:tcPr>
            <w:tcW w:w="0" w:type="auto"/>
            <w:vAlign w:val="center"/>
            <w:hideMark/>
          </w:tcPr>
          <w:p w14:paraId="76116C76" w14:textId="77777777" w:rsidR="004B745B" w:rsidRDefault="004B745B">
            <w:r>
              <w:t>Generierbar auf Anfrage</w:t>
            </w:r>
          </w:p>
        </w:tc>
      </w:tr>
      <w:tr w:rsidR="004B745B" w14:paraId="3244A7A4" w14:textId="77777777" w:rsidTr="004B745B">
        <w:trPr>
          <w:tblCellSpacing w:w="15" w:type="dxa"/>
        </w:trPr>
        <w:tc>
          <w:tcPr>
            <w:tcW w:w="0" w:type="auto"/>
            <w:vAlign w:val="center"/>
            <w:hideMark/>
          </w:tcPr>
          <w:p w14:paraId="23743316" w14:textId="77777777" w:rsidR="004B745B" w:rsidRDefault="004B745B">
            <w:r>
              <w:rPr>
                <w:rStyle w:val="Fett"/>
              </w:rPr>
              <w:t>3D-Koordinatensystem mit Inertialsystem vs. beschleunigtem Bezugssystem</w:t>
            </w:r>
          </w:p>
        </w:tc>
        <w:tc>
          <w:tcPr>
            <w:tcW w:w="0" w:type="auto"/>
            <w:vAlign w:val="center"/>
            <w:hideMark/>
          </w:tcPr>
          <w:p w14:paraId="3BD88618" w14:textId="77777777" w:rsidR="004B745B" w:rsidRDefault="004B745B">
            <w:r>
              <w:t>Abschnitt 2.2.3 / Newton – Inertialsystem</w:t>
            </w:r>
          </w:p>
        </w:tc>
        <w:tc>
          <w:tcPr>
            <w:tcW w:w="0" w:type="auto"/>
            <w:vAlign w:val="center"/>
            <w:hideMark/>
          </w:tcPr>
          <w:p w14:paraId="7C9D1BE9" w14:textId="77777777" w:rsidR="004B745B" w:rsidRDefault="004B745B">
            <w:r>
              <w:t>Erstellbar durch Python/GeoGebra</w:t>
            </w:r>
          </w:p>
        </w:tc>
      </w:tr>
    </w:tbl>
    <w:p w14:paraId="0EE00AEF" w14:textId="77777777" w:rsidR="004B745B" w:rsidRDefault="004B745B" w:rsidP="004B745B">
      <w:pPr>
        <w:pStyle w:val="StandardWeb"/>
      </w:pPr>
      <w:r>
        <w:t>Ich kann auf Wunsch alle genannten Visualisierungen direkt für dich erstellen – sag einfach, welche du brauchst.</w:t>
      </w:r>
    </w:p>
    <w:p w14:paraId="441029D2" w14:textId="77777777" w:rsidR="004B745B" w:rsidRDefault="004B745B" w:rsidP="004B745B">
      <w:r>
        <w:pict w14:anchorId="4F18069B">
          <v:rect id="_x0000_i1057" style="width:0;height:1.5pt" o:hralign="center" o:hrstd="t" o:hr="t" fillcolor="#a0a0a0" stroked="f"/>
        </w:pict>
      </w:r>
    </w:p>
    <w:p w14:paraId="3B214391" w14:textId="77777777" w:rsidR="004B745B" w:rsidRDefault="004B745B" w:rsidP="004B745B">
      <w:pPr>
        <w:pStyle w:val="berschrift3"/>
      </w:pPr>
      <w:r>
        <w:rPr>
          <w:rFonts w:ascii="Segoe UI Emoji" w:hAnsi="Segoe UI Emoji" w:cs="Segoe UI Emoji"/>
        </w:rPr>
        <w:t>📎</w:t>
      </w:r>
      <w:r>
        <w:t xml:space="preserve"> </w:t>
      </w:r>
      <w:r>
        <w:rPr>
          <w:rStyle w:val="Fett"/>
          <w:b/>
          <w:bCs w:val="0"/>
        </w:rPr>
        <w:t>3. Deep Research – Tabelle zu sinnvollen Anlagen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1494"/>
        <w:gridCol w:w="1315"/>
        <w:gridCol w:w="1527"/>
        <w:gridCol w:w="1230"/>
        <w:gridCol w:w="2100"/>
      </w:tblGrid>
      <w:tr w:rsidR="004B745B" w14:paraId="79570358" w14:textId="77777777" w:rsidTr="004B745B">
        <w:trPr>
          <w:tblHeader/>
          <w:tblCellSpacing w:w="15" w:type="dxa"/>
        </w:trPr>
        <w:tc>
          <w:tcPr>
            <w:tcW w:w="0" w:type="auto"/>
            <w:vAlign w:val="center"/>
            <w:hideMark/>
          </w:tcPr>
          <w:p w14:paraId="0629E932" w14:textId="77777777" w:rsidR="004B745B" w:rsidRDefault="004B745B">
            <w:pPr>
              <w:jc w:val="center"/>
              <w:rPr>
                <w:b/>
                <w:bCs/>
              </w:rPr>
            </w:pPr>
            <w:r>
              <w:rPr>
                <w:rStyle w:val="Fett"/>
              </w:rPr>
              <w:t>Abschnitt</w:t>
            </w:r>
          </w:p>
        </w:tc>
        <w:tc>
          <w:tcPr>
            <w:tcW w:w="0" w:type="auto"/>
            <w:vAlign w:val="center"/>
            <w:hideMark/>
          </w:tcPr>
          <w:p w14:paraId="10E3DCA3" w14:textId="77777777" w:rsidR="004B745B" w:rsidRDefault="004B745B">
            <w:pPr>
              <w:jc w:val="center"/>
              <w:rPr>
                <w:b/>
                <w:bCs/>
              </w:rPr>
            </w:pPr>
            <w:r>
              <w:rPr>
                <w:rStyle w:val="Fett"/>
              </w:rPr>
              <w:t>Text alt</w:t>
            </w:r>
          </w:p>
        </w:tc>
        <w:tc>
          <w:tcPr>
            <w:tcW w:w="0" w:type="auto"/>
            <w:vAlign w:val="center"/>
            <w:hideMark/>
          </w:tcPr>
          <w:p w14:paraId="109418E8" w14:textId="77777777" w:rsidR="004B745B" w:rsidRDefault="004B745B">
            <w:pPr>
              <w:jc w:val="center"/>
              <w:rPr>
                <w:b/>
                <w:bCs/>
              </w:rPr>
            </w:pPr>
            <w:r>
              <w:rPr>
                <w:rStyle w:val="Fett"/>
              </w:rPr>
              <w:t>Text neu</w:t>
            </w:r>
          </w:p>
        </w:tc>
        <w:tc>
          <w:tcPr>
            <w:tcW w:w="0" w:type="auto"/>
            <w:vAlign w:val="center"/>
            <w:hideMark/>
          </w:tcPr>
          <w:p w14:paraId="1C8C3EE5" w14:textId="77777777" w:rsidR="004B745B" w:rsidRDefault="004B745B">
            <w:pPr>
              <w:jc w:val="center"/>
              <w:rPr>
                <w:b/>
                <w:bCs/>
              </w:rPr>
            </w:pPr>
            <w:r>
              <w:rPr>
                <w:rStyle w:val="Fett"/>
              </w:rPr>
              <w:t>Anlage</w:t>
            </w:r>
          </w:p>
        </w:tc>
        <w:tc>
          <w:tcPr>
            <w:tcW w:w="0" w:type="auto"/>
            <w:vAlign w:val="center"/>
            <w:hideMark/>
          </w:tcPr>
          <w:p w14:paraId="4B559D06" w14:textId="77777777" w:rsidR="004B745B" w:rsidRDefault="004B745B">
            <w:pPr>
              <w:jc w:val="center"/>
              <w:rPr>
                <w:b/>
                <w:bCs/>
              </w:rPr>
            </w:pPr>
            <w:r>
              <w:rPr>
                <w:rStyle w:val="Fett"/>
              </w:rPr>
              <w:t>Inhalt</w:t>
            </w:r>
          </w:p>
        </w:tc>
        <w:tc>
          <w:tcPr>
            <w:tcW w:w="0" w:type="auto"/>
            <w:vAlign w:val="center"/>
            <w:hideMark/>
          </w:tcPr>
          <w:p w14:paraId="2E75D41C" w14:textId="77777777" w:rsidR="004B745B" w:rsidRDefault="004B745B">
            <w:pPr>
              <w:jc w:val="center"/>
              <w:rPr>
                <w:b/>
                <w:bCs/>
              </w:rPr>
            </w:pPr>
            <w:r>
              <w:rPr>
                <w:rStyle w:val="Fett"/>
              </w:rPr>
              <w:t>Detaillierte Beschreibung</w:t>
            </w:r>
          </w:p>
        </w:tc>
      </w:tr>
      <w:tr w:rsidR="004B745B" w14:paraId="639285A1" w14:textId="77777777" w:rsidTr="004B745B">
        <w:trPr>
          <w:tblCellSpacing w:w="15" w:type="dxa"/>
        </w:trPr>
        <w:tc>
          <w:tcPr>
            <w:tcW w:w="0" w:type="auto"/>
            <w:vAlign w:val="center"/>
            <w:hideMark/>
          </w:tcPr>
          <w:p w14:paraId="1A284A9F" w14:textId="77777777" w:rsidR="004B745B" w:rsidRDefault="004B745B">
            <w:r>
              <w:t>2.2.2 – Galilei</w:t>
            </w:r>
          </w:p>
        </w:tc>
        <w:tc>
          <w:tcPr>
            <w:tcW w:w="0" w:type="auto"/>
            <w:vAlign w:val="center"/>
            <w:hideMark/>
          </w:tcPr>
          <w:p w14:paraId="16C36EC9" w14:textId="77777777" w:rsidR="004B745B" w:rsidRDefault="004B745B">
            <w:r>
              <w:t>Gedankenexperiment im Schiff</w:t>
            </w:r>
          </w:p>
        </w:tc>
        <w:tc>
          <w:tcPr>
            <w:tcW w:w="0" w:type="auto"/>
            <w:vAlign w:val="center"/>
            <w:hideMark/>
          </w:tcPr>
          <w:p w14:paraId="627DD143" w14:textId="77777777" w:rsidR="004B745B" w:rsidRDefault="004B745B">
            <w:r>
              <w:t>Keine visuelle Ergänzung</w:t>
            </w:r>
          </w:p>
        </w:tc>
        <w:tc>
          <w:tcPr>
            <w:tcW w:w="0" w:type="auto"/>
            <w:vAlign w:val="center"/>
            <w:hideMark/>
          </w:tcPr>
          <w:p w14:paraId="0FD1D2AE" w14:textId="77777777" w:rsidR="004B745B" w:rsidRDefault="004B745B">
            <w:r>
              <w:rPr>
                <w:rStyle w:val="Fett"/>
              </w:rPr>
              <w:t>Anlage 2.A – Galilei-Gedankenexperiment (Animation)</w:t>
            </w:r>
          </w:p>
        </w:tc>
        <w:tc>
          <w:tcPr>
            <w:tcW w:w="0" w:type="auto"/>
            <w:vAlign w:val="center"/>
            <w:hideMark/>
          </w:tcPr>
          <w:p w14:paraId="7F8C20CB" w14:textId="77777777" w:rsidR="004B745B" w:rsidRDefault="004B745B">
            <w:r>
              <w:t>Animierte Darstellung des Experiments mit Beobachter im geschlossenen Raum</w:t>
            </w:r>
          </w:p>
        </w:tc>
        <w:tc>
          <w:tcPr>
            <w:tcW w:w="0" w:type="auto"/>
            <w:vAlign w:val="center"/>
            <w:hideMark/>
          </w:tcPr>
          <w:p w14:paraId="3DD305CE" w14:textId="77777777" w:rsidR="004B745B" w:rsidRDefault="004B745B">
            <w:r>
              <w:t>Zeigt die Unmöglichkeit, innerhalb eines geschlossenen Systems die gleichförmige Bewegung zu erkennen. Ideal als interaktive Simulation oder animiertes GIF</w:t>
            </w:r>
          </w:p>
        </w:tc>
      </w:tr>
      <w:tr w:rsidR="004B745B" w14:paraId="73A361BF" w14:textId="77777777" w:rsidTr="004B745B">
        <w:trPr>
          <w:tblCellSpacing w:w="15" w:type="dxa"/>
        </w:trPr>
        <w:tc>
          <w:tcPr>
            <w:tcW w:w="0" w:type="auto"/>
            <w:vAlign w:val="center"/>
            <w:hideMark/>
          </w:tcPr>
          <w:p w14:paraId="071D4A82" w14:textId="77777777" w:rsidR="004B745B" w:rsidRDefault="004B745B">
            <w:r>
              <w:t>2.3.2 – Visualisierung</w:t>
            </w:r>
          </w:p>
        </w:tc>
        <w:tc>
          <w:tcPr>
            <w:tcW w:w="0" w:type="auto"/>
            <w:vAlign w:val="center"/>
            <w:hideMark/>
          </w:tcPr>
          <w:p w14:paraId="09C0089D" w14:textId="77777777" w:rsidR="004B745B" w:rsidRDefault="004B745B">
            <w:r>
              <w:t xml:space="preserve">„GeoGebra, </w:t>
            </w:r>
            <w:proofErr w:type="spellStart"/>
            <w:r>
              <w:t>PhET</w:t>
            </w:r>
            <w:proofErr w:type="spellEnd"/>
            <w:r>
              <w:t>-Simulationen“</w:t>
            </w:r>
          </w:p>
        </w:tc>
        <w:tc>
          <w:tcPr>
            <w:tcW w:w="0" w:type="auto"/>
            <w:vAlign w:val="center"/>
            <w:hideMark/>
          </w:tcPr>
          <w:p w14:paraId="27172908" w14:textId="77777777" w:rsidR="004B745B" w:rsidRDefault="004B745B">
            <w:r>
              <w:t>Konkrete Beispiele fehlen</w:t>
            </w:r>
          </w:p>
        </w:tc>
        <w:tc>
          <w:tcPr>
            <w:tcW w:w="0" w:type="auto"/>
            <w:vAlign w:val="center"/>
            <w:hideMark/>
          </w:tcPr>
          <w:p w14:paraId="3E8DE203" w14:textId="77777777" w:rsidR="004B745B" w:rsidRDefault="004B745B">
            <w:r>
              <w:rPr>
                <w:rStyle w:val="Fett"/>
              </w:rPr>
              <w:t>Anlage 2.B – Digitale Werkzeuge zur Simulation von Bezugssystemen</w:t>
            </w:r>
          </w:p>
        </w:tc>
        <w:tc>
          <w:tcPr>
            <w:tcW w:w="0" w:type="auto"/>
            <w:vAlign w:val="center"/>
            <w:hideMark/>
          </w:tcPr>
          <w:p w14:paraId="64245937" w14:textId="77777777" w:rsidR="004B745B" w:rsidRDefault="004B745B">
            <w:r>
              <w:t>Sammlung und Beschreibung didaktisch nutzbarer Softwaretools</w:t>
            </w:r>
          </w:p>
        </w:tc>
        <w:tc>
          <w:tcPr>
            <w:tcW w:w="0" w:type="auto"/>
            <w:vAlign w:val="center"/>
            <w:hideMark/>
          </w:tcPr>
          <w:p w14:paraId="617F81CC" w14:textId="77777777" w:rsidR="004B745B" w:rsidRDefault="004B745B">
            <w:r>
              <w:t xml:space="preserve">Überblick über GeoGebra, </w:t>
            </w:r>
            <w:proofErr w:type="spellStart"/>
            <w:r>
              <w:t>RelLab</w:t>
            </w:r>
            <w:proofErr w:type="spellEnd"/>
            <w:r>
              <w:t>, Python-Skripte mit Beispielen für Koordinatentransformationen, Relativbewegungen etc.</w:t>
            </w:r>
          </w:p>
        </w:tc>
      </w:tr>
      <w:tr w:rsidR="004B745B" w14:paraId="624968AF" w14:textId="77777777" w:rsidTr="004B745B">
        <w:trPr>
          <w:tblCellSpacing w:w="15" w:type="dxa"/>
        </w:trPr>
        <w:tc>
          <w:tcPr>
            <w:tcW w:w="0" w:type="auto"/>
            <w:vAlign w:val="center"/>
            <w:hideMark/>
          </w:tcPr>
          <w:p w14:paraId="5DE9D924" w14:textId="77777777" w:rsidR="004B745B" w:rsidRDefault="004B745B">
            <w:r>
              <w:t>2.5.1 – Spiralprinzip</w:t>
            </w:r>
          </w:p>
        </w:tc>
        <w:tc>
          <w:tcPr>
            <w:tcW w:w="0" w:type="auto"/>
            <w:vAlign w:val="center"/>
            <w:hideMark/>
          </w:tcPr>
          <w:p w14:paraId="6F3C248C" w14:textId="77777777" w:rsidR="004B745B" w:rsidRDefault="004B745B">
            <w:r>
              <w:t>„Einsatz verschiedener Darstellungsformen …“</w:t>
            </w:r>
          </w:p>
        </w:tc>
        <w:tc>
          <w:tcPr>
            <w:tcW w:w="0" w:type="auto"/>
            <w:vAlign w:val="center"/>
            <w:hideMark/>
          </w:tcPr>
          <w:p w14:paraId="71531354" w14:textId="77777777" w:rsidR="004B745B" w:rsidRDefault="004B745B">
            <w:r>
              <w:t>Kein Beispiel</w:t>
            </w:r>
          </w:p>
        </w:tc>
        <w:tc>
          <w:tcPr>
            <w:tcW w:w="0" w:type="auto"/>
            <w:vAlign w:val="center"/>
            <w:hideMark/>
          </w:tcPr>
          <w:p w14:paraId="1B19831E" w14:textId="77777777" w:rsidR="004B745B" w:rsidRDefault="004B745B">
            <w:r>
              <w:rPr>
                <w:rStyle w:val="Fett"/>
              </w:rPr>
              <w:t>Anlage 2.C – Lernspirale: Bezugssysteme im Curriculum</w:t>
            </w:r>
          </w:p>
        </w:tc>
        <w:tc>
          <w:tcPr>
            <w:tcW w:w="0" w:type="auto"/>
            <w:vAlign w:val="center"/>
            <w:hideMark/>
          </w:tcPr>
          <w:p w14:paraId="3CC7C448" w14:textId="77777777" w:rsidR="004B745B" w:rsidRDefault="004B745B">
            <w:r>
              <w:t>Visualisierte Darstellung einer Spiralentwicklung physikalischer Bezugssysteme über Schuljahre hinweg</w:t>
            </w:r>
          </w:p>
        </w:tc>
        <w:tc>
          <w:tcPr>
            <w:tcW w:w="0" w:type="auto"/>
            <w:vAlign w:val="center"/>
            <w:hideMark/>
          </w:tcPr>
          <w:p w14:paraId="56C1C257" w14:textId="77777777" w:rsidR="004B745B" w:rsidRDefault="004B745B">
            <w:r>
              <w:t>Zeigt, wie von Bewegung im Alltag zur Raumzeitstruktur iterativ gelernt wird (z. B. Klasse 7–12)</w:t>
            </w:r>
          </w:p>
        </w:tc>
      </w:tr>
      <w:tr w:rsidR="004B745B" w14:paraId="03FA583A" w14:textId="77777777" w:rsidTr="004B745B">
        <w:trPr>
          <w:tblCellSpacing w:w="15" w:type="dxa"/>
        </w:trPr>
        <w:tc>
          <w:tcPr>
            <w:tcW w:w="0" w:type="auto"/>
            <w:vAlign w:val="center"/>
            <w:hideMark/>
          </w:tcPr>
          <w:p w14:paraId="3541DCB0" w14:textId="77777777" w:rsidR="004B745B" w:rsidRDefault="004B745B">
            <w:r>
              <w:t>2.5.3 – Digitale Medien</w:t>
            </w:r>
          </w:p>
        </w:tc>
        <w:tc>
          <w:tcPr>
            <w:tcW w:w="0" w:type="auto"/>
            <w:vAlign w:val="center"/>
            <w:hideMark/>
          </w:tcPr>
          <w:p w14:paraId="3ABC20FB" w14:textId="77777777" w:rsidR="004B745B" w:rsidRDefault="004B745B">
            <w:r>
              <w:t xml:space="preserve">„GeoGebra … </w:t>
            </w:r>
            <w:proofErr w:type="spellStart"/>
            <w:r>
              <w:t>Matplotlib</w:t>
            </w:r>
            <w:proofErr w:type="spellEnd"/>
            <w:r>
              <w:t xml:space="preserve"> … </w:t>
            </w:r>
            <w:proofErr w:type="spellStart"/>
            <w:r>
              <w:t>RelLab</w:t>
            </w:r>
            <w:proofErr w:type="spellEnd"/>
            <w:r>
              <w:t>“</w:t>
            </w:r>
          </w:p>
        </w:tc>
        <w:tc>
          <w:tcPr>
            <w:tcW w:w="0" w:type="auto"/>
            <w:vAlign w:val="center"/>
            <w:hideMark/>
          </w:tcPr>
          <w:p w14:paraId="5E4A1D3D" w14:textId="77777777" w:rsidR="004B745B" w:rsidRDefault="004B745B">
            <w:r>
              <w:t>Kein Screenshot</w:t>
            </w:r>
          </w:p>
        </w:tc>
        <w:tc>
          <w:tcPr>
            <w:tcW w:w="0" w:type="auto"/>
            <w:vAlign w:val="center"/>
            <w:hideMark/>
          </w:tcPr>
          <w:p w14:paraId="5C50A81E" w14:textId="77777777" w:rsidR="004B745B" w:rsidRDefault="004B745B">
            <w:r>
              <w:rPr>
                <w:rStyle w:val="Fett"/>
              </w:rPr>
              <w:t xml:space="preserve">Anlage 2.D – Beispielhafte Simulationen zu </w:t>
            </w:r>
            <w:proofErr w:type="spellStart"/>
            <w:r>
              <w:rPr>
                <w:rStyle w:val="Fett"/>
              </w:rPr>
              <w:t>Inertialbewegung</w:t>
            </w:r>
            <w:proofErr w:type="spellEnd"/>
            <w:r>
              <w:rPr>
                <w:rStyle w:val="Fett"/>
              </w:rPr>
              <w:t xml:space="preserve"> und Zeitdilatation</w:t>
            </w:r>
          </w:p>
        </w:tc>
        <w:tc>
          <w:tcPr>
            <w:tcW w:w="0" w:type="auto"/>
            <w:vAlign w:val="center"/>
            <w:hideMark/>
          </w:tcPr>
          <w:p w14:paraId="1D4E6383" w14:textId="77777777" w:rsidR="004B745B" w:rsidRDefault="004B745B">
            <w:r>
              <w:t>Screenshots &amp; Erklärungen konkreter Simulationen</w:t>
            </w:r>
          </w:p>
        </w:tc>
        <w:tc>
          <w:tcPr>
            <w:tcW w:w="0" w:type="auto"/>
            <w:vAlign w:val="center"/>
            <w:hideMark/>
          </w:tcPr>
          <w:p w14:paraId="634C5F8C" w14:textId="77777777" w:rsidR="004B745B" w:rsidRDefault="004B745B">
            <w:r>
              <w:t>Zeigt typische Aufgaben, wie z. B. Transformation zwischen Bezugssystemen mit GeoGebra</w:t>
            </w:r>
          </w:p>
        </w:tc>
      </w:tr>
      <w:tr w:rsidR="004B745B" w14:paraId="0077568E" w14:textId="77777777" w:rsidTr="004B745B">
        <w:trPr>
          <w:tblCellSpacing w:w="15" w:type="dxa"/>
        </w:trPr>
        <w:tc>
          <w:tcPr>
            <w:tcW w:w="0" w:type="auto"/>
            <w:vAlign w:val="center"/>
            <w:hideMark/>
          </w:tcPr>
          <w:p w14:paraId="36175ECB" w14:textId="77777777" w:rsidR="004B745B" w:rsidRDefault="004B745B">
            <w:r>
              <w:t>2.5.5 – Modularisierung</w:t>
            </w:r>
          </w:p>
        </w:tc>
        <w:tc>
          <w:tcPr>
            <w:tcW w:w="0" w:type="auto"/>
            <w:vAlign w:val="center"/>
            <w:hideMark/>
          </w:tcPr>
          <w:p w14:paraId="399C74A7" w14:textId="77777777" w:rsidR="004B745B" w:rsidRDefault="004B745B">
            <w:r>
              <w:t>Aufzählung von Modulen</w:t>
            </w:r>
          </w:p>
        </w:tc>
        <w:tc>
          <w:tcPr>
            <w:tcW w:w="0" w:type="auto"/>
            <w:vAlign w:val="center"/>
            <w:hideMark/>
          </w:tcPr>
          <w:p w14:paraId="4233FB84" w14:textId="77777777" w:rsidR="004B745B" w:rsidRDefault="004B745B">
            <w:r>
              <w:t>Kein Unterrichtsbeispiel</w:t>
            </w:r>
          </w:p>
        </w:tc>
        <w:tc>
          <w:tcPr>
            <w:tcW w:w="0" w:type="auto"/>
            <w:vAlign w:val="center"/>
            <w:hideMark/>
          </w:tcPr>
          <w:p w14:paraId="5F44D06A" w14:textId="77777777" w:rsidR="004B745B" w:rsidRDefault="004B745B">
            <w:r>
              <w:rPr>
                <w:rStyle w:val="Fett"/>
              </w:rPr>
              <w:t>Anlage 2.E – Unterrichtsmodul: Einführung in Bezugssysteme</w:t>
            </w:r>
          </w:p>
        </w:tc>
        <w:tc>
          <w:tcPr>
            <w:tcW w:w="0" w:type="auto"/>
            <w:vAlign w:val="center"/>
            <w:hideMark/>
          </w:tcPr>
          <w:p w14:paraId="6DFC6E10" w14:textId="77777777" w:rsidR="004B745B" w:rsidRDefault="004B745B">
            <w:r>
              <w:t>Konkreter Stundenverlauf (90 min) mit Materialien</w:t>
            </w:r>
          </w:p>
        </w:tc>
        <w:tc>
          <w:tcPr>
            <w:tcW w:w="0" w:type="auto"/>
            <w:vAlign w:val="center"/>
            <w:hideMark/>
          </w:tcPr>
          <w:p w14:paraId="081749D0" w14:textId="77777777" w:rsidR="004B745B" w:rsidRDefault="004B745B">
            <w:r>
              <w:t>Enthält Lernziele, Ablauf, Aufgaben, Arbeitsblattvorlagen zu Einführung in kartesische Koordinaten und Bezugssysteme</w:t>
            </w:r>
          </w:p>
        </w:tc>
      </w:tr>
      <w:tr w:rsidR="004B745B" w14:paraId="16F74844" w14:textId="77777777" w:rsidTr="004B745B">
        <w:trPr>
          <w:tblCellSpacing w:w="15" w:type="dxa"/>
        </w:trPr>
        <w:tc>
          <w:tcPr>
            <w:tcW w:w="0" w:type="auto"/>
            <w:vAlign w:val="center"/>
            <w:hideMark/>
          </w:tcPr>
          <w:p w14:paraId="7D403C94" w14:textId="77777777" w:rsidR="004B745B" w:rsidRDefault="004B745B">
            <w:r>
              <w:t>2.6.5 – Bildungsperspektive</w:t>
            </w:r>
          </w:p>
        </w:tc>
        <w:tc>
          <w:tcPr>
            <w:tcW w:w="0" w:type="auto"/>
            <w:vAlign w:val="center"/>
            <w:hideMark/>
          </w:tcPr>
          <w:p w14:paraId="24610669" w14:textId="77777777" w:rsidR="004B745B" w:rsidRDefault="004B745B">
            <w:r>
              <w:t>„… physikalisches Lernen zu einer umfassenden Bildungserfahrung“</w:t>
            </w:r>
          </w:p>
        </w:tc>
        <w:tc>
          <w:tcPr>
            <w:tcW w:w="0" w:type="auto"/>
            <w:vAlign w:val="center"/>
            <w:hideMark/>
          </w:tcPr>
          <w:p w14:paraId="393FA6EA" w14:textId="77777777" w:rsidR="004B745B" w:rsidRDefault="004B745B">
            <w:r>
              <w:t>Kein Nachweis</w:t>
            </w:r>
          </w:p>
        </w:tc>
        <w:tc>
          <w:tcPr>
            <w:tcW w:w="0" w:type="auto"/>
            <w:vAlign w:val="center"/>
            <w:hideMark/>
          </w:tcPr>
          <w:p w14:paraId="59F31E65" w14:textId="77777777" w:rsidR="004B745B" w:rsidRDefault="004B745B">
            <w:r>
              <w:rPr>
                <w:rStyle w:val="Fett"/>
              </w:rPr>
              <w:t>Anlage 2.F – Bildungsziele im Physikunterricht: Bezugssysteme als Schlüsselkonzept</w:t>
            </w:r>
          </w:p>
        </w:tc>
        <w:tc>
          <w:tcPr>
            <w:tcW w:w="0" w:type="auto"/>
            <w:vAlign w:val="center"/>
            <w:hideMark/>
          </w:tcPr>
          <w:p w14:paraId="5EE1FC28" w14:textId="77777777" w:rsidR="004B745B" w:rsidRDefault="004B745B">
            <w:r>
              <w:t>Verbindung von Bezugssystemen mit allgemeinen Bildungszielen</w:t>
            </w:r>
          </w:p>
        </w:tc>
        <w:tc>
          <w:tcPr>
            <w:tcW w:w="0" w:type="auto"/>
            <w:vAlign w:val="center"/>
            <w:hideMark/>
          </w:tcPr>
          <w:p w14:paraId="1E9360DA" w14:textId="77777777" w:rsidR="004B745B" w:rsidRDefault="004B745B">
            <w:r>
              <w:t>Darstellung, wie Bezugssysteme zur Förderung von Systemdenken, kritischem Denken und Modellkompetenz beitragen</w:t>
            </w:r>
          </w:p>
        </w:tc>
      </w:tr>
    </w:tbl>
    <w:p w14:paraId="279C0D9B" w14:textId="77777777" w:rsidR="004B745B" w:rsidRDefault="004B745B" w:rsidP="004B745B">
      <w:r>
        <w:pict w14:anchorId="67C2461E">
          <v:rect id="_x0000_i1058" style="width:0;height:1.5pt" o:hralign="center" o:hrstd="t" o:hr="t" fillcolor="#a0a0a0" stroked="f"/>
        </w:pict>
      </w:r>
    </w:p>
    <w:p w14:paraId="28C2AFED" w14:textId="77777777" w:rsidR="004B745B" w:rsidRDefault="004B745B" w:rsidP="004B745B">
      <w:pPr>
        <w:pStyle w:val="berschrift3"/>
      </w:pPr>
      <w:r>
        <w:rPr>
          <w:rFonts w:ascii="Segoe UI Emoji" w:hAnsi="Segoe UI Emoji" w:cs="Segoe UI Emoji"/>
        </w:rPr>
        <w:t>✅</w:t>
      </w:r>
      <w:r>
        <w:t xml:space="preserve"> Zusammenfassung</w:t>
      </w:r>
    </w:p>
    <w:p w14:paraId="4FE3EEEA" w14:textId="77777777" w:rsidR="004B745B" w:rsidRDefault="004B745B" w:rsidP="004B745B">
      <w:pPr>
        <w:pStyle w:val="StandardWeb"/>
        <w:numPr>
          <w:ilvl w:val="0"/>
          <w:numId w:val="10"/>
        </w:numPr>
      </w:pPr>
      <w:r>
        <w:t xml:space="preserve">Das </w:t>
      </w:r>
      <w:r>
        <w:rPr>
          <w:rStyle w:val="Fett"/>
        </w:rPr>
        <w:t>Abbildungsverzeichnis</w:t>
      </w:r>
      <w:r>
        <w:t xml:space="preserve"> ist erstellt und sauber gegliedert.</w:t>
      </w:r>
    </w:p>
    <w:p w14:paraId="76515C59" w14:textId="77777777" w:rsidR="004B745B" w:rsidRDefault="004B745B" w:rsidP="004B745B">
      <w:pPr>
        <w:pStyle w:val="StandardWeb"/>
        <w:numPr>
          <w:ilvl w:val="0"/>
          <w:numId w:val="10"/>
        </w:numPr>
      </w:pPr>
      <w:r>
        <w:t>Du kannst neue Visualisierungen zu Galilei, Spiralprinzip, Simulationen etc. generieren oder von mir erstellen lassen.</w:t>
      </w:r>
    </w:p>
    <w:p w14:paraId="2A50BE44" w14:textId="77777777" w:rsidR="004B745B" w:rsidRDefault="004B745B" w:rsidP="004B745B">
      <w:pPr>
        <w:pStyle w:val="StandardWeb"/>
        <w:numPr>
          <w:ilvl w:val="0"/>
          <w:numId w:val="10"/>
        </w:numPr>
      </w:pPr>
      <w:r>
        <w:t xml:space="preserve">Die </w:t>
      </w:r>
      <w:r>
        <w:rPr>
          <w:rStyle w:val="Fett"/>
        </w:rPr>
        <w:t>Anlagentabelle</w:t>
      </w:r>
      <w:r>
        <w:t xml:space="preserve"> listet didaktisch und erkenntnistheoretisch sinnvolle Ergänzungen, mit denen du den formalen und fachlichen Anspruch deiner Dissertation weiter unterstreichen kannst.</w:t>
      </w:r>
    </w:p>
    <w:p w14:paraId="014447F9" w14:textId="77777777" w:rsidR="004B745B" w:rsidRPr="008B0D0D" w:rsidRDefault="004B745B" w:rsidP="004B745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8B0D0D" w:rsidRPr="00992880" w14:paraId="31B88775" w14:textId="77777777" w:rsidTr="00383165">
        <w:trPr>
          <w:tblHeader/>
          <w:tblCellSpacing w:w="15" w:type="dxa"/>
        </w:trPr>
        <w:tc>
          <w:tcPr>
            <w:tcW w:w="0" w:type="auto"/>
            <w:vAlign w:val="center"/>
          </w:tcPr>
          <w:p w14:paraId="4B13457A" w14:textId="1D21E2FB" w:rsidR="008B0D0D" w:rsidRPr="008B0D0D" w:rsidRDefault="008B0D0D" w:rsidP="00F7098D">
            <w:pPr>
              <w:spacing w:after="0" w:line="240" w:lineRule="auto"/>
              <w:jc w:val="center"/>
              <w:rPr>
                <w:rFonts w:eastAsia="Times New Roman" w:cs="Calibri"/>
                <w:b/>
                <w:bCs/>
                <w:sz w:val="24"/>
                <w:szCs w:val="24"/>
                <w:lang w:eastAsia="de-DE"/>
              </w:rPr>
            </w:pPr>
          </w:p>
        </w:tc>
        <w:tc>
          <w:tcPr>
            <w:tcW w:w="0" w:type="auto"/>
            <w:vAlign w:val="center"/>
          </w:tcPr>
          <w:p w14:paraId="3D5D34A9" w14:textId="766BB594" w:rsidR="008B0D0D" w:rsidRPr="008B0D0D" w:rsidRDefault="008B0D0D" w:rsidP="00F7098D">
            <w:pPr>
              <w:spacing w:after="0" w:line="240" w:lineRule="auto"/>
              <w:jc w:val="center"/>
              <w:rPr>
                <w:rFonts w:eastAsia="Times New Roman" w:cs="Calibri"/>
                <w:b/>
                <w:bCs/>
                <w:sz w:val="24"/>
                <w:szCs w:val="24"/>
                <w:lang w:eastAsia="de-DE"/>
              </w:rPr>
            </w:pPr>
          </w:p>
        </w:tc>
        <w:tc>
          <w:tcPr>
            <w:tcW w:w="0" w:type="auto"/>
            <w:vAlign w:val="center"/>
          </w:tcPr>
          <w:p w14:paraId="3BB9FAFB" w14:textId="101E533B" w:rsidR="008B0D0D" w:rsidRPr="008B0D0D" w:rsidRDefault="008B0D0D" w:rsidP="00F7098D">
            <w:pPr>
              <w:spacing w:after="0" w:line="240" w:lineRule="auto"/>
              <w:jc w:val="center"/>
              <w:rPr>
                <w:rFonts w:eastAsia="Times New Roman" w:cs="Calibri"/>
                <w:b/>
                <w:bCs/>
                <w:sz w:val="24"/>
                <w:szCs w:val="24"/>
                <w:lang w:eastAsia="de-DE"/>
              </w:rPr>
            </w:pPr>
          </w:p>
        </w:tc>
        <w:tc>
          <w:tcPr>
            <w:tcW w:w="0" w:type="auto"/>
            <w:vAlign w:val="center"/>
          </w:tcPr>
          <w:p w14:paraId="68DE42E0" w14:textId="1C69563E" w:rsidR="008B0D0D" w:rsidRPr="008B0D0D" w:rsidRDefault="008B0D0D" w:rsidP="00F7098D">
            <w:pPr>
              <w:spacing w:after="0" w:line="240" w:lineRule="auto"/>
              <w:jc w:val="center"/>
              <w:rPr>
                <w:rFonts w:eastAsia="Times New Roman" w:cs="Calibri"/>
                <w:b/>
                <w:bCs/>
                <w:sz w:val="24"/>
                <w:szCs w:val="24"/>
                <w:lang w:eastAsia="de-DE"/>
              </w:rPr>
            </w:pPr>
          </w:p>
        </w:tc>
      </w:tr>
      <w:tr w:rsidR="008B0D0D" w:rsidRPr="00992880" w14:paraId="50585D09" w14:textId="77777777" w:rsidTr="00383165">
        <w:trPr>
          <w:tblCellSpacing w:w="15" w:type="dxa"/>
        </w:trPr>
        <w:tc>
          <w:tcPr>
            <w:tcW w:w="0" w:type="auto"/>
            <w:vAlign w:val="center"/>
          </w:tcPr>
          <w:p w14:paraId="0F31658E" w14:textId="09F3E469"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7511A816" w14:textId="5F84EFE4"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416A5A57" w14:textId="79EEF6F4"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2818894F" w14:textId="380D8689" w:rsidR="008B0D0D" w:rsidRPr="008B0D0D" w:rsidRDefault="008B0D0D" w:rsidP="00F7098D">
            <w:pPr>
              <w:spacing w:after="0" w:line="240" w:lineRule="auto"/>
              <w:rPr>
                <w:rFonts w:eastAsia="Times New Roman" w:cs="Calibri"/>
                <w:sz w:val="24"/>
                <w:szCs w:val="24"/>
                <w:lang w:eastAsia="de-DE"/>
              </w:rPr>
            </w:pPr>
          </w:p>
        </w:tc>
      </w:tr>
      <w:tr w:rsidR="008B0D0D" w:rsidRPr="00992880" w14:paraId="28BEA75C" w14:textId="77777777" w:rsidTr="00383165">
        <w:trPr>
          <w:tblCellSpacing w:w="15" w:type="dxa"/>
        </w:trPr>
        <w:tc>
          <w:tcPr>
            <w:tcW w:w="0" w:type="auto"/>
            <w:vAlign w:val="center"/>
          </w:tcPr>
          <w:p w14:paraId="68F60B18" w14:textId="15DF12E8"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421475FB" w14:textId="7F0C4C7B"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25FEE4FE" w14:textId="26D9728D"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3EA3B0B3" w14:textId="6C8E36CE" w:rsidR="008B0D0D" w:rsidRPr="008B0D0D" w:rsidRDefault="008B0D0D" w:rsidP="00F7098D">
            <w:pPr>
              <w:spacing w:after="0" w:line="240" w:lineRule="auto"/>
              <w:rPr>
                <w:rFonts w:eastAsia="Times New Roman" w:cs="Calibri"/>
                <w:sz w:val="24"/>
                <w:szCs w:val="24"/>
                <w:lang w:eastAsia="de-DE"/>
              </w:rPr>
            </w:pPr>
          </w:p>
        </w:tc>
      </w:tr>
      <w:tr w:rsidR="008B0D0D" w:rsidRPr="00992880" w14:paraId="25D6CD6F" w14:textId="77777777" w:rsidTr="00383165">
        <w:trPr>
          <w:tblCellSpacing w:w="15" w:type="dxa"/>
        </w:trPr>
        <w:tc>
          <w:tcPr>
            <w:tcW w:w="0" w:type="auto"/>
            <w:vAlign w:val="center"/>
          </w:tcPr>
          <w:p w14:paraId="35273037" w14:textId="1A802BEA"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3B7185DF" w14:textId="5E952382"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0D299854" w14:textId="52CEB225"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0FC5799A" w14:textId="29E50A73" w:rsidR="008B0D0D" w:rsidRPr="008B0D0D" w:rsidRDefault="008B0D0D" w:rsidP="00F7098D">
            <w:pPr>
              <w:spacing w:after="0" w:line="240" w:lineRule="auto"/>
              <w:rPr>
                <w:rFonts w:eastAsia="Times New Roman" w:cs="Calibri"/>
                <w:sz w:val="24"/>
                <w:szCs w:val="24"/>
                <w:lang w:eastAsia="de-DE"/>
              </w:rPr>
            </w:pPr>
          </w:p>
        </w:tc>
      </w:tr>
      <w:tr w:rsidR="008B0D0D" w:rsidRPr="00992880" w14:paraId="479D08C0" w14:textId="77777777" w:rsidTr="00383165">
        <w:trPr>
          <w:tblCellSpacing w:w="15" w:type="dxa"/>
        </w:trPr>
        <w:tc>
          <w:tcPr>
            <w:tcW w:w="0" w:type="auto"/>
            <w:vAlign w:val="center"/>
          </w:tcPr>
          <w:p w14:paraId="3C93CF8D" w14:textId="6B5E8B66"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0D8E1EDB" w14:textId="1BCEE61C"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204267BD" w14:textId="15DB5EC2"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2E928FA2" w14:textId="422162E2" w:rsidR="008B0D0D" w:rsidRPr="008B0D0D" w:rsidRDefault="008B0D0D" w:rsidP="00F7098D">
            <w:pPr>
              <w:spacing w:after="0" w:line="240" w:lineRule="auto"/>
              <w:rPr>
                <w:rFonts w:eastAsia="Times New Roman" w:cs="Calibri"/>
                <w:sz w:val="24"/>
                <w:szCs w:val="24"/>
                <w:lang w:eastAsia="de-DE"/>
              </w:rPr>
            </w:pPr>
          </w:p>
        </w:tc>
      </w:tr>
      <w:tr w:rsidR="008B0D0D" w:rsidRPr="00992880" w14:paraId="7B7F6D6A" w14:textId="77777777" w:rsidTr="00383165">
        <w:trPr>
          <w:tblCellSpacing w:w="15" w:type="dxa"/>
        </w:trPr>
        <w:tc>
          <w:tcPr>
            <w:tcW w:w="0" w:type="auto"/>
            <w:vAlign w:val="center"/>
          </w:tcPr>
          <w:p w14:paraId="6E6591DA" w14:textId="44299D3C"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49994BCF" w14:textId="68B35DFD"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18FE2888" w14:textId="726A079F"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6965A532" w14:textId="2516AFFB" w:rsidR="008B0D0D" w:rsidRPr="008B0D0D" w:rsidRDefault="008B0D0D" w:rsidP="00F7098D">
            <w:pPr>
              <w:spacing w:after="0" w:line="240" w:lineRule="auto"/>
              <w:rPr>
                <w:rFonts w:eastAsia="Times New Roman" w:cs="Calibri"/>
                <w:sz w:val="24"/>
                <w:szCs w:val="24"/>
                <w:lang w:eastAsia="de-DE"/>
              </w:rPr>
            </w:pPr>
          </w:p>
        </w:tc>
      </w:tr>
      <w:tr w:rsidR="008B0D0D" w:rsidRPr="00992880" w14:paraId="7DA04B75" w14:textId="77777777" w:rsidTr="00383165">
        <w:trPr>
          <w:tblCellSpacing w:w="15" w:type="dxa"/>
        </w:trPr>
        <w:tc>
          <w:tcPr>
            <w:tcW w:w="0" w:type="auto"/>
            <w:vAlign w:val="center"/>
          </w:tcPr>
          <w:p w14:paraId="62957E2E" w14:textId="281A8CA1"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1C16A286" w14:textId="78C7E7F5"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2B65B32A" w14:textId="0F20CF93"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77972CD8" w14:textId="0B81D6F9" w:rsidR="008B0D0D" w:rsidRPr="008B0D0D" w:rsidRDefault="008B0D0D" w:rsidP="00F7098D">
            <w:pPr>
              <w:spacing w:after="0" w:line="240" w:lineRule="auto"/>
              <w:rPr>
                <w:rFonts w:eastAsia="Times New Roman" w:cs="Calibri"/>
                <w:sz w:val="24"/>
                <w:szCs w:val="24"/>
                <w:lang w:eastAsia="de-DE"/>
              </w:rPr>
            </w:pPr>
          </w:p>
        </w:tc>
      </w:tr>
      <w:tr w:rsidR="008B0D0D" w:rsidRPr="00992880" w14:paraId="5489382D" w14:textId="77777777" w:rsidTr="00383165">
        <w:trPr>
          <w:tblCellSpacing w:w="15" w:type="dxa"/>
        </w:trPr>
        <w:tc>
          <w:tcPr>
            <w:tcW w:w="0" w:type="auto"/>
            <w:vAlign w:val="center"/>
          </w:tcPr>
          <w:p w14:paraId="097BC46A" w14:textId="7CD014F9"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6C2AC230" w14:textId="5386FE21"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3F68A7AB" w14:textId="7BD5C8D8"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2CF52B41" w14:textId="1D91C240" w:rsidR="008B0D0D" w:rsidRPr="008B0D0D" w:rsidRDefault="008B0D0D" w:rsidP="00F7098D">
            <w:pPr>
              <w:spacing w:after="0" w:line="240" w:lineRule="auto"/>
              <w:rPr>
                <w:rFonts w:eastAsia="Times New Roman" w:cs="Calibri"/>
                <w:sz w:val="24"/>
                <w:szCs w:val="24"/>
                <w:lang w:eastAsia="de-DE"/>
              </w:rPr>
            </w:pPr>
          </w:p>
        </w:tc>
      </w:tr>
      <w:tr w:rsidR="008B0D0D" w:rsidRPr="00992880" w14:paraId="5C68913E" w14:textId="77777777" w:rsidTr="00383165">
        <w:trPr>
          <w:tblCellSpacing w:w="15" w:type="dxa"/>
        </w:trPr>
        <w:tc>
          <w:tcPr>
            <w:tcW w:w="0" w:type="auto"/>
            <w:vAlign w:val="center"/>
          </w:tcPr>
          <w:p w14:paraId="2F3CEED7" w14:textId="58427E6C"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4FA37570" w14:textId="006C5D43"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4CDD2087" w14:textId="7B156FBB"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5A35C8E3" w14:textId="55C17E41" w:rsidR="008B0D0D" w:rsidRPr="008B0D0D" w:rsidRDefault="008B0D0D" w:rsidP="00F7098D">
            <w:pPr>
              <w:spacing w:after="0" w:line="240" w:lineRule="auto"/>
              <w:rPr>
                <w:rFonts w:eastAsia="Times New Roman" w:cs="Calibri"/>
                <w:sz w:val="24"/>
                <w:szCs w:val="24"/>
                <w:lang w:eastAsia="de-DE"/>
              </w:rPr>
            </w:pPr>
          </w:p>
        </w:tc>
      </w:tr>
      <w:tr w:rsidR="008B0D0D" w:rsidRPr="00992880" w14:paraId="0E17BB8F" w14:textId="77777777" w:rsidTr="00383165">
        <w:trPr>
          <w:tblCellSpacing w:w="15" w:type="dxa"/>
        </w:trPr>
        <w:tc>
          <w:tcPr>
            <w:tcW w:w="0" w:type="auto"/>
            <w:vAlign w:val="center"/>
          </w:tcPr>
          <w:p w14:paraId="3298DD21" w14:textId="4F398645"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2D67FA27" w14:textId="0364DB31"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08F488BB" w14:textId="2BB96BAF"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282E2A41" w14:textId="09F8E016" w:rsidR="008B0D0D" w:rsidRPr="008B0D0D" w:rsidRDefault="008B0D0D" w:rsidP="00F7098D">
            <w:pPr>
              <w:spacing w:after="0" w:line="240" w:lineRule="auto"/>
              <w:rPr>
                <w:rFonts w:eastAsia="Times New Roman" w:cs="Calibri"/>
                <w:sz w:val="24"/>
                <w:szCs w:val="24"/>
                <w:lang w:eastAsia="de-DE"/>
              </w:rPr>
            </w:pPr>
          </w:p>
        </w:tc>
      </w:tr>
      <w:tr w:rsidR="008B0D0D" w:rsidRPr="00992880" w14:paraId="56972DB9" w14:textId="77777777" w:rsidTr="00383165">
        <w:trPr>
          <w:tblCellSpacing w:w="15" w:type="dxa"/>
        </w:trPr>
        <w:tc>
          <w:tcPr>
            <w:tcW w:w="0" w:type="auto"/>
            <w:vAlign w:val="center"/>
          </w:tcPr>
          <w:p w14:paraId="3F831C6A" w14:textId="2612F3E2"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23E5E294" w14:textId="6EC210FF"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453219F6" w14:textId="0B7DA8D1"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2E1AD62C" w14:textId="6CE0E9FE" w:rsidR="008B0D0D" w:rsidRPr="008B0D0D" w:rsidRDefault="008B0D0D" w:rsidP="00F7098D">
            <w:pPr>
              <w:spacing w:after="0" w:line="240" w:lineRule="auto"/>
              <w:rPr>
                <w:rFonts w:eastAsia="Times New Roman" w:cs="Calibri"/>
                <w:sz w:val="24"/>
                <w:szCs w:val="24"/>
                <w:lang w:eastAsia="de-DE"/>
              </w:rPr>
            </w:pPr>
          </w:p>
        </w:tc>
      </w:tr>
      <w:tr w:rsidR="008B0D0D" w:rsidRPr="00992880" w14:paraId="39661A1D" w14:textId="77777777" w:rsidTr="00F7098D">
        <w:trPr>
          <w:tblCellSpacing w:w="15" w:type="dxa"/>
        </w:trPr>
        <w:tc>
          <w:tcPr>
            <w:tcW w:w="0" w:type="auto"/>
            <w:vAlign w:val="center"/>
          </w:tcPr>
          <w:p w14:paraId="00C206F3" w14:textId="77777777" w:rsidR="008B0D0D" w:rsidRPr="008B0D0D" w:rsidRDefault="008B0D0D" w:rsidP="00F7098D">
            <w:pPr>
              <w:spacing w:after="0" w:line="240" w:lineRule="auto"/>
              <w:rPr>
                <w:rFonts w:eastAsia="Times New Roman" w:cs="Calibri"/>
                <w:b/>
                <w:bCs/>
                <w:sz w:val="24"/>
                <w:szCs w:val="24"/>
                <w:lang w:eastAsia="de-DE"/>
              </w:rPr>
            </w:pPr>
          </w:p>
        </w:tc>
        <w:tc>
          <w:tcPr>
            <w:tcW w:w="0" w:type="auto"/>
            <w:vAlign w:val="center"/>
          </w:tcPr>
          <w:p w14:paraId="2E914B9B" w14:textId="77777777" w:rsidR="008B0D0D" w:rsidRPr="008B0D0D" w:rsidRDefault="008B0D0D" w:rsidP="00F7098D">
            <w:pPr>
              <w:spacing w:after="0" w:line="240" w:lineRule="auto"/>
              <w:rPr>
                <w:rFonts w:eastAsia="Times New Roman" w:cs="Calibri"/>
                <w:b/>
                <w:bCs/>
                <w:sz w:val="24"/>
                <w:szCs w:val="24"/>
                <w:lang w:eastAsia="de-DE"/>
              </w:rPr>
            </w:pPr>
          </w:p>
        </w:tc>
        <w:tc>
          <w:tcPr>
            <w:tcW w:w="0" w:type="auto"/>
            <w:vAlign w:val="center"/>
          </w:tcPr>
          <w:p w14:paraId="170E3D0C" w14:textId="77777777" w:rsidR="008B0D0D" w:rsidRPr="008B0D0D" w:rsidRDefault="008B0D0D" w:rsidP="00F7098D">
            <w:pPr>
              <w:spacing w:after="0" w:line="240" w:lineRule="auto"/>
              <w:rPr>
                <w:rFonts w:eastAsia="Times New Roman" w:cs="Calibri"/>
                <w:b/>
                <w:bCs/>
                <w:sz w:val="24"/>
                <w:szCs w:val="24"/>
                <w:lang w:eastAsia="de-DE"/>
              </w:rPr>
            </w:pPr>
          </w:p>
        </w:tc>
        <w:tc>
          <w:tcPr>
            <w:tcW w:w="0" w:type="auto"/>
            <w:vAlign w:val="center"/>
          </w:tcPr>
          <w:p w14:paraId="1848BC22" w14:textId="77777777" w:rsidR="008B0D0D" w:rsidRPr="008B0D0D" w:rsidRDefault="008B0D0D" w:rsidP="00F7098D">
            <w:pPr>
              <w:spacing w:after="0" w:line="240" w:lineRule="auto"/>
              <w:rPr>
                <w:rFonts w:eastAsia="Times New Roman" w:cs="Calibri"/>
                <w:b/>
                <w:bCs/>
                <w:sz w:val="24"/>
                <w:szCs w:val="24"/>
                <w:lang w:eastAsia="de-DE"/>
              </w:rPr>
            </w:pPr>
          </w:p>
        </w:tc>
      </w:tr>
      <w:tr w:rsidR="008B0D0D" w:rsidRPr="00992880" w14:paraId="624CD52B" w14:textId="77777777" w:rsidTr="00F7098D">
        <w:trPr>
          <w:tblCellSpacing w:w="15" w:type="dxa"/>
        </w:trPr>
        <w:tc>
          <w:tcPr>
            <w:tcW w:w="0" w:type="auto"/>
            <w:vAlign w:val="center"/>
          </w:tcPr>
          <w:p w14:paraId="1D049DBF" w14:textId="77777777"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55246407" w14:textId="77777777"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701E50DC" w14:textId="77777777"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5610EC7A" w14:textId="77777777" w:rsidR="008B0D0D" w:rsidRPr="008B0D0D" w:rsidRDefault="008B0D0D" w:rsidP="00F7098D">
            <w:pPr>
              <w:spacing w:after="0" w:line="240" w:lineRule="auto"/>
              <w:rPr>
                <w:rFonts w:eastAsia="Times New Roman" w:cs="Calibri"/>
                <w:sz w:val="24"/>
                <w:szCs w:val="24"/>
                <w:lang w:eastAsia="de-DE"/>
              </w:rPr>
            </w:pPr>
          </w:p>
        </w:tc>
      </w:tr>
      <w:tr w:rsidR="008B0D0D" w:rsidRPr="00992880" w14:paraId="4A9A6030" w14:textId="77777777" w:rsidTr="00F7098D">
        <w:trPr>
          <w:tblCellSpacing w:w="15" w:type="dxa"/>
        </w:trPr>
        <w:tc>
          <w:tcPr>
            <w:tcW w:w="0" w:type="auto"/>
            <w:vAlign w:val="center"/>
          </w:tcPr>
          <w:p w14:paraId="389AAC16" w14:textId="77777777"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20C89D30" w14:textId="77777777"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4B430212" w14:textId="77777777"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64B338E4" w14:textId="77777777" w:rsidR="008B0D0D" w:rsidRPr="008B0D0D" w:rsidRDefault="008B0D0D" w:rsidP="00F7098D">
            <w:pPr>
              <w:spacing w:after="0" w:line="240" w:lineRule="auto"/>
              <w:rPr>
                <w:rFonts w:eastAsia="Times New Roman" w:cs="Calibri"/>
                <w:sz w:val="24"/>
                <w:szCs w:val="24"/>
                <w:lang w:eastAsia="de-DE"/>
              </w:rPr>
            </w:pPr>
          </w:p>
        </w:tc>
      </w:tr>
      <w:tr w:rsidR="008B0D0D" w:rsidRPr="00992880" w14:paraId="7C519BEA" w14:textId="77777777" w:rsidTr="00F7098D">
        <w:trPr>
          <w:tblCellSpacing w:w="15" w:type="dxa"/>
        </w:trPr>
        <w:tc>
          <w:tcPr>
            <w:tcW w:w="0" w:type="auto"/>
            <w:vAlign w:val="center"/>
          </w:tcPr>
          <w:p w14:paraId="1F68F7B8" w14:textId="77777777"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18F3FF00" w14:textId="77777777"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638A5C78" w14:textId="77777777"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4E0A4DA5" w14:textId="77777777" w:rsidR="008B0D0D" w:rsidRPr="008B0D0D" w:rsidRDefault="008B0D0D" w:rsidP="00F7098D">
            <w:pPr>
              <w:spacing w:after="0" w:line="240" w:lineRule="auto"/>
              <w:rPr>
                <w:rFonts w:eastAsia="Times New Roman" w:cs="Calibri"/>
                <w:sz w:val="24"/>
                <w:szCs w:val="24"/>
                <w:lang w:eastAsia="de-DE"/>
              </w:rPr>
            </w:pPr>
          </w:p>
        </w:tc>
      </w:tr>
      <w:tr w:rsidR="008B0D0D" w:rsidRPr="00992880" w14:paraId="70DEF556" w14:textId="77777777" w:rsidTr="00F7098D">
        <w:trPr>
          <w:tblCellSpacing w:w="15" w:type="dxa"/>
        </w:trPr>
        <w:tc>
          <w:tcPr>
            <w:tcW w:w="0" w:type="auto"/>
            <w:vAlign w:val="center"/>
          </w:tcPr>
          <w:p w14:paraId="61D74C34" w14:textId="77777777"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1B934BD2" w14:textId="77777777"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7CD08476" w14:textId="77777777" w:rsidR="008B0D0D" w:rsidRPr="008B0D0D" w:rsidRDefault="008B0D0D" w:rsidP="00F7098D">
            <w:pPr>
              <w:spacing w:after="0" w:line="240" w:lineRule="auto"/>
              <w:rPr>
                <w:rFonts w:eastAsia="Times New Roman" w:cs="Calibri"/>
                <w:sz w:val="24"/>
                <w:szCs w:val="24"/>
                <w:lang w:eastAsia="de-DE"/>
              </w:rPr>
            </w:pPr>
          </w:p>
        </w:tc>
        <w:tc>
          <w:tcPr>
            <w:tcW w:w="0" w:type="auto"/>
            <w:vAlign w:val="center"/>
          </w:tcPr>
          <w:p w14:paraId="6676A684" w14:textId="77777777" w:rsidR="008B0D0D" w:rsidRPr="008B0D0D" w:rsidRDefault="008B0D0D" w:rsidP="00F7098D">
            <w:pPr>
              <w:spacing w:after="0" w:line="240" w:lineRule="auto"/>
              <w:rPr>
                <w:rFonts w:eastAsia="Times New Roman" w:cs="Calibri"/>
                <w:sz w:val="24"/>
                <w:szCs w:val="24"/>
                <w:lang w:eastAsia="de-DE"/>
              </w:rPr>
            </w:pPr>
          </w:p>
        </w:tc>
      </w:tr>
    </w:tbl>
    <w:p w14:paraId="3476C6D9" w14:textId="77777777" w:rsidR="008B0D0D" w:rsidRPr="008B0D0D" w:rsidRDefault="008B0D0D" w:rsidP="008B0D0D">
      <w:pPr>
        <w:rPr>
          <w:rFonts w:cs="Calibri"/>
        </w:rPr>
      </w:pPr>
    </w:p>
    <w:p w14:paraId="550B1BE1"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512ACD"/>
    <w:multiLevelType w:val="hybridMultilevel"/>
    <w:tmpl w:val="52A4F5E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394378D"/>
    <w:multiLevelType w:val="multilevel"/>
    <w:tmpl w:val="A732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10091"/>
    <w:multiLevelType w:val="multilevel"/>
    <w:tmpl w:val="F768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A711D6"/>
    <w:multiLevelType w:val="multilevel"/>
    <w:tmpl w:val="D5DC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97B29"/>
    <w:multiLevelType w:val="multilevel"/>
    <w:tmpl w:val="5A388FE4"/>
    <w:lvl w:ilvl="0">
      <w:start w:val="1"/>
      <w:numFmt w:val="decimal"/>
      <w:pStyle w:val="Quellenverzeichnis"/>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CB4121"/>
    <w:multiLevelType w:val="multilevel"/>
    <w:tmpl w:val="AF96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413E92"/>
    <w:multiLevelType w:val="multilevel"/>
    <w:tmpl w:val="6FCE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4A0A59"/>
    <w:multiLevelType w:val="multilevel"/>
    <w:tmpl w:val="5C9C2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C30AA3"/>
    <w:multiLevelType w:val="multilevel"/>
    <w:tmpl w:val="7DB0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2"/>
  </w:num>
  <w:num w:numId="4">
    <w:abstractNumId w:val="6"/>
  </w:num>
  <w:num w:numId="5">
    <w:abstractNumId w:val="7"/>
  </w:num>
  <w:num w:numId="6">
    <w:abstractNumId w:val="4"/>
  </w:num>
  <w:num w:numId="7">
    <w:abstractNumId w:val="8"/>
  </w:num>
  <w:num w:numId="8">
    <w:abstractNumId w:val="5"/>
  </w:num>
  <w:num w:numId="9">
    <w:abstractNumId w:val="1"/>
  </w:num>
  <w:num w:numId="10">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D0D"/>
    <w:rsid w:val="000467F2"/>
    <w:rsid w:val="00082214"/>
    <w:rsid w:val="000D5232"/>
    <w:rsid w:val="00106528"/>
    <w:rsid w:val="001830F2"/>
    <w:rsid w:val="0019229D"/>
    <w:rsid w:val="002D4202"/>
    <w:rsid w:val="00324306"/>
    <w:rsid w:val="00383165"/>
    <w:rsid w:val="003A45A0"/>
    <w:rsid w:val="00415AFA"/>
    <w:rsid w:val="00433ECB"/>
    <w:rsid w:val="00436FC4"/>
    <w:rsid w:val="00446557"/>
    <w:rsid w:val="004B745B"/>
    <w:rsid w:val="00500020"/>
    <w:rsid w:val="005454E6"/>
    <w:rsid w:val="005B5EFD"/>
    <w:rsid w:val="006016DC"/>
    <w:rsid w:val="00717429"/>
    <w:rsid w:val="007B7DE7"/>
    <w:rsid w:val="007C3C77"/>
    <w:rsid w:val="007E333F"/>
    <w:rsid w:val="008871CF"/>
    <w:rsid w:val="008B0C43"/>
    <w:rsid w:val="008B0D0D"/>
    <w:rsid w:val="008C4935"/>
    <w:rsid w:val="009032D7"/>
    <w:rsid w:val="00A307C9"/>
    <w:rsid w:val="00AA4222"/>
    <w:rsid w:val="00AF6392"/>
    <w:rsid w:val="00B32575"/>
    <w:rsid w:val="00B53EE0"/>
    <w:rsid w:val="00B873C2"/>
    <w:rsid w:val="00BA3265"/>
    <w:rsid w:val="00BA664A"/>
    <w:rsid w:val="00CD2089"/>
    <w:rsid w:val="00D33BDA"/>
    <w:rsid w:val="00D44FE7"/>
    <w:rsid w:val="00D542C6"/>
    <w:rsid w:val="00D80CC8"/>
    <w:rsid w:val="00DB4869"/>
    <w:rsid w:val="00E6450A"/>
    <w:rsid w:val="00E95637"/>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2C69C"/>
  <w15:chartTrackingRefBased/>
  <w15:docId w15:val="{991CB1F5-376A-45F8-943A-C55B47DD2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B0D0D"/>
    <w:pPr>
      <w:spacing w:after="160" w:line="259" w:lineRule="auto"/>
    </w:pPr>
    <w:rPr>
      <w:sz w:val="22"/>
      <w:szCs w:val="22"/>
      <w:lang w:eastAsia="en-US"/>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eastAsia="Times New Roman"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after="120"/>
      <w:outlineLvl w:val="2"/>
    </w:pPr>
    <w:rPr>
      <w:rFonts w:ascii="Calibri Light" w:eastAsia="Times New Roman" w:hAnsi="Calibri Light"/>
      <w:b/>
      <w:szCs w:val="24"/>
    </w:rPr>
  </w:style>
  <w:style w:type="paragraph" w:styleId="berschrift4">
    <w:name w:val="heading 4"/>
    <w:basedOn w:val="Standard"/>
    <w:next w:val="Standard"/>
    <w:link w:val="berschrift4Zchn"/>
    <w:uiPriority w:val="9"/>
    <w:semiHidden/>
    <w:unhideWhenUsed/>
    <w:rsid w:val="00A307C9"/>
    <w:pPr>
      <w:keepNext/>
      <w:keepLines/>
      <w:spacing w:before="40" w:after="0"/>
      <w:outlineLvl w:val="3"/>
    </w:pPr>
    <w:rPr>
      <w:rFonts w:cs="Calibri"/>
      <w:i/>
      <w:color w:val="2F5496"/>
      <w:szCs w:val="24"/>
      <w:lang w:eastAsia="de-DE"/>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cs="Calibri"/>
      <w:b/>
      <w:lang w:eastAsia="de-DE"/>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cs="Calibri"/>
      <w:b/>
      <w:sz w:val="20"/>
      <w:szCs w:val="20"/>
      <w:lang w:eastAsia="de-DE"/>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BA3265"/>
    <w:pPr>
      <w:keepNext/>
      <w:keepLines/>
      <w:spacing w:before="480" w:after="120"/>
    </w:pPr>
    <w:rPr>
      <w:rFonts w:cs="Calibri"/>
      <w:b/>
      <w:sz w:val="44"/>
      <w:szCs w:val="72"/>
      <w:lang w:eastAsia="de-DE"/>
    </w:rPr>
  </w:style>
  <w:style w:type="character" w:customStyle="1" w:styleId="TitelZchn">
    <w:name w:val="Titel Zchn"/>
    <w:link w:val="Titel"/>
    <w:uiPriority w:val="10"/>
    <w:rsid w:val="00BA3265"/>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lang w:eastAsia="de-DE"/>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spacing w:after="120" w:line="240" w:lineRule="auto"/>
      <w:ind w:left="714" w:hanging="357"/>
    </w:pPr>
    <w:rPr>
      <w:rFonts w:cs="Calibri"/>
      <w:szCs w:val="24"/>
      <w:lang w:eastAsia="de-DE"/>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uiPriority w:val="29"/>
    <w:qFormat/>
    <w:rsid w:val="000467F2"/>
    <w:pPr>
      <w:tabs>
        <w:tab w:val="left" w:pos="1134"/>
      </w:tabs>
      <w:spacing w:before="200"/>
      <w:ind w:left="1134" w:right="1134"/>
    </w:pPr>
    <w:rPr>
      <w:i/>
      <w:iCs/>
      <w:color w:val="404040"/>
    </w:rPr>
  </w:style>
  <w:style w:type="character" w:customStyle="1" w:styleId="ZitatZchn">
    <w:name w:val="Zitat Zchn"/>
    <w:link w:val="Zitat"/>
    <w:uiPriority w:val="29"/>
    <w:rsid w:val="000467F2"/>
    <w:rPr>
      <w:i/>
      <w:iCs/>
      <w:color w:val="404040"/>
      <w:sz w:val="24"/>
    </w:rPr>
  </w:style>
  <w:style w:type="paragraph" w:customStyle="1" w:styleId="Abbildungsname">
    <w:name w:val="Abbildungsname"/>
    <w:basedOn w:val="Standard"/>
    <w:link w:val="AbbildungsnameZchn"/>
    <w:qFormat/>
    <w:rsid w:val="00324306"/>
    <w:pPr>
      <w:spacing w:after="240"/>
      <w:jc w:val="center"/>
    </w:pPr>
    <w:rPr>
      <w:i/>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324306"/>
    <w:rPr>
      <w:rFonts w:eastAsia="Times New Roman"/>
      <w:i/>
      <w:sz w:val="22"/>
      <w:szCs w:val="24"/>
    </w:rPr>
  </w:style>
  <w:style w:type="paragraph" w:styleId="StandardWeb">
    <w:name w:val="Normal (Web)"/>
    <w:basedOn w:val="Standard"/>
    <w:link w:val="StandardWebZchn"/>
    <w:uiPriority w:val="99"/>
    <w:unhideWhenUsed/>
    <w:rsid w:val="001830F2"/>
    <w:pPr>
      <w:spacing w:before="100" w:beforeAutospacing="1" w:after="100" w:afterAutospacing="1" w:line="240" w:lineRule="auto"/>
    </w:pPr>
    <w:rPr>
      <w:rFonts w:ascii="Times New Roman" w:eastAsia="Times New Roman" w:hAnsi="Times New Roman"/>
      <w:szCs w:val="24"/>
      <w:lang w:eastAsia="de-DE"/>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qFormat/>
    <w:rsid w:val="002D4202"/>
    <w:pPr>
      <w:tabs>
        <w:tab w:val="left" w:pos="7088"/>
      </w:tabs>
      <w:spacing w:after="360"/>
      <w:ind w:left="1418" w:firstLine="709"/>
    </w:pPr>
    <w:rPr>
      <w:rFonts w:ascii="Cambria Math" w:hAnsi="Cambria Math"/>
      <w:i/>
      <w:iCs/>
    </w:rPr>
  </w:style>
  <w:style w:type="character" w:customStyle="1" w:styleId="FormelZchn">
    <w:name w:val="Formel Zchn"/>
    <w:link w:val="Formel"/>
    <w:rsid w:val="002D4202"/>
    <w:rPr>
      <w:rFonts w:ascii="Cambria Math" w:hAnsi="Cambria Math"/>
      <w:i/>
      <w:iCs/>
      <w:sz w:val="24"/>
      <w:szCs w:val="24"/>
    </w:rPr>
  </w:style>
  <w:style w:type="character" w:styleId="Hervorhebung">
    <w:name w:val="Emphasis"/>
    <w:uiPriority w:val="20"/>
    <w:qFormat/>
    <w:rsid w:val="008B0D0D"/>
    <w:rPr>
      <w:i/>
      <w:iCs/>
    </w:rPr>
  </w:style>
  <w:style w:type="paragraph" w:customStyle="1" w:styleId="berschriftA">
    <w:name w:val="Überschrift A"/>
    <w:basedOn w:val="StandardWeb"/>
    <w:link w:val="berschriftAZchn"/>
    <w:rsid w:val="008B0D0D"/>
    <w:rPr>
      <w:rFonts w:ascii="Calibri" w:hAnsi="Calibri" w:cs="Calibri"/>
      <w:b/>
      <w:sz w:val="32"/>
    </w:rPr>
  </w:style>
  <w:style w:type="character" w:customStyle="1" w:styleId="StandardWebZchn">
    <w:name w:val="Standard (Web) Zchn"/>
    <w:link w:val="StandardWeb"/>
    <w:uiPriority w:val="99"/>
    <w:rsid w:val="008B0D0D"/>
    <w:rPr>
      <w:rFonts w:ascii="Times New Roman" w:eastAsia="Times New Roman" w:hAnsi="Times New Roman"/>
      <w:sz w:val="22"/>
      <w:szCs w:val="24"/>
    </w:rPr>
  </w:style>
  <w:style w:type="character" w:customStyle="1" w:styleId="berschriftAZchn">
    <w:name w:val="Überschrift A Zchn"/>
    <w:link w:val="berschriftA"/>
    <w:rsid w:val="008B0D0D"/>
    <w:rPr>
      <w:rFonts w:eastAsia="Times New Roman" w:cs="Calibri"/>
      <w:b/>
      <w:sz w:val="32"/>
      <w:szCs w:val="24"/>
    </w:rPr>
  </w:style>
  <w:style w:type="paragraph" w:customStyle="1" w:styleId="Quellenverzeichnis">
    <w:name w:val="Quellenverzeichnis"/>
    <w:link w:val="QuellenverzeichnisZchn"/>
    <w:autoRedefine/>
    <w:qFormat/>
    <w:rsid w:val="00B32575"/>
    <w:pPr>
      <w:numPr>
        <w:numId w:val="8"/>
      </w:numPr>
    </w:pPr>
    <w:rPr>
      <w:i/>
      <w:sz w:val="22"/>
      <w:szCs w:val="22"/>
      <w:lang w:eastAsia="en-US"/>
    </w:rPr>
  </w:style>
  <w:style w:type="character" w:styleId="HTMLCode">
    <w:name w:val="HTML Code"/>
    <w:basedOn w:val="Absatz-Standardschriftart"/>
    <w:uiPriority w:val="99"/>
    <w:semiHidden/>
    <w:unhideWhenUsed/>
    <w:rsid w:val="004B745B"/>
    <w:rPr>
      <w:rFonts w:ascii="Courier New" w:eastAsia="Times New Roman" w:hAnsi="Courier New" w:cs="Courier New"/>
      <w:sz w:val="20"/>
      <w:szCs w:val="20"/>
    </w:rPr>
  </w:style>
  <w:style w:type="character" w:customStyle="1" w:styleId="QuellenverzeichnisZchn">
    <w:name w:val="Quellenverzeichnis Zchn"/>
    <w:basedOn w:val="Absatz-Standardschriftart"/>
    <w:link w:val="Quellenverzeichnis"/>
    <w:rsid w:val="00B32575"/>
    <w:rPr>
      <w: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704287256">
      <w:bodyDiv w:val="1"/>
      <w:marLeft w:val="0"/>
      <w:marRight w:val="0"/>
      <w:marTop w:val="0"/>
      <w:marBottom w:val="0"/>
      <w:divBdr>
        <w:top w:val="none" w:sz="0" w:space="0" w:color="auto"/>
        <w:left w:val="none" w:sz="0" w:space="0" w:color="auto"/>
        <w:bottom w:val="none" w:sz="0" w:space="0" w:color="auto"/>
        <w:right w:val="none" w:sz="0" w:space="0" w:color="auto"/>
      </w:divBdr>
      <w:divsChild>
        <w:div w:id="998074891">
          <w:marLeft w:val="0"/>
          <w:marRight w:val="0"/>
          <w:marTop w:val="0"/>
          <w:marBottom w:val="0"/>
          <w:divBdr>
            <w:top w:val="none" w:sz="0" w:space="0" w:color="auto"/>
            <w:left w:val="none" w:sz="0" w:space="0" w:color="auto"/>
            <w:bottom w:val="none" w:sz="0" w:space="0" w:color="auto"/>
            <w:right w:val="none" w:sz="0" w:space="0" w:color="auto"/>
          </w:divBdr>
          <w:divsChild>
            <w:div w:id="1300644009">
              <w:marLeft w:val="0"/>
              <w:marRight w:val="0"/>
              <w:marTop w:val="0"/>
              <w:marBottom w:val="0"/>
              <w:divBdr>
                <w:top w:val="none" w:sz="0" w:space="0" w:color="auto"/>
                <w:left w:val="none" w:sz="0" w:space="0" w:color="auto"/>
                <w:bottom w:val="none" w:sz="0" w:space="0" w:color="auto"/>
                <w:right w:val="none" w:sz="0" w:space="0" w:color="auto"/>
              </w:divBdr>
            </w:div>
          </w:divsChild>
        </w:div>
        <w:div w:id="136205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525946806">
          <w:marLeft w:val="0"/>
          <w:marRight w:val="0"/>
          <w:marTop w:val="0"/>
          <w:marBottom w:val="0"/>
          <w:divBdr>
            <w:top w:val="none" w:sz="0" w:space="0" w:color="auto"/>
            <w:left w:val="none" w:sz="0" w:space="0" w:color="auto"/>
            <w:bottom w:val="none" w:sz="0" w:space="0" w:color="auto"/>
            <w:right w:val="none" w:sz="0" w:space="0" w:color="auto"/>
          </w:divBdr>
          <w:divsChild>
            <w:div w:id="191499115">
              <w:marLeft w:val="0"/>
              <w:marRight w:val="0"/>
              <w:marTop w:val="0"/>
              <w:marBottom w:val="0"/>
              <w:divBdr>
                <w:top w:val="none" w:sz="0" w:space="0" w:color="auto"/>
                <w:left w:val="none" w:sz="0" w:space="0" w:color="auto"/>
                <w:bottom w:val="none" w:sz="0" w:space="0" w:color="auto"/>
                <w:right w:val="none" w:sz="0" w:space="0" w:color="auto"/>
              </w:divBdr>
            </w:div>
          </w:divsChild>
        </w:div>
        <w:div w:id="607977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689596">
          <w:marLeft w:val="0"/>
          <w:marRight w:val="0"/>
          <w:marTop w:val="0"/>
          <w:marBottom w:val="0"/>
          <w:divBdr>
            <w:top w:val="none" w:sz="0" w:space="0" w:color="auto"/>
            <w:left w:val="none" w:sz="0" w:space="0" w:color="auto"/>
            <w:bottom w:val="none" w:sz="0" w:space="0" w:color="auto"/>
            <w:right w:val="none" w:sz="0" w:space="0" w:color="auto"/>
          </w:divBdr>
          <w:divsChild>
            <w:div w:id="127463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19</Pages>
  <Words>5417</Words>
  <Characters>34132</Characters>
  <Application>Microsoft Office Word</Application>
  <DocSecurity>0</DocSecurity>
  <Lines>284</Lines>
  <Paragraphs>78</Paragraphs>
  <ScaleCrop>false</ScaleCrop>
  <HeadingPairs>
    <vt:vector size="4" baseType="variant">
      <vt:variant>
        <vt:lpstr>Titel</vt:lpstr>
      </vt:variant>
      <vt:variant>
        <vt:i4>1</vt:i4>
      </vt:variant>
      <vt:variant>
        <vt:lpstr>Überschriften</vt:lpstr>
      </vt:variant>
      <vt:variant>
        <vt:i4>38</vt:i4>
      </vt:variant>
    </vt:vector>
  </HeadingPairs>
  <TitlesOfParts>
    <vt:vector size="39" baseType="lpstr">
      <vt:lpstr/>
      <vt:lpstr>    2.1 Einleitung: Die fundamentale Rolle physikalischer Bezugssysteme in der Erken</vt:lpstr>
      <vt:lpstr>    2.2 Historische Entwicklung physikalischer Bezugssysteme</vt:lpstr>
      <vt:lpstr>        2.2.1 Antike Weltbilder – Qualitative Ortsbindung</vt:lpstr>
      <vt:lpstr>        2.2.2 Galilei – Relativität der gleichförmigen Bewegung</vt:lpstr>
      <vt:lpstr>        2.2.3 Newton – Das Inertialsystem und der absolute Raum</vt:lpstr>
      <vt:lpstr>        2.2.4 Einstein – Relativität und Raumzeitstruktur</vt:lpstr>
      <vt:lpstr>        2.2.5 Quantenmechanik – Beobachterabhängigkeit</vt:lpstr>
      <vt:lpstr>        2.2.6 Zusammenfassung</vt:lpstr>
      <vt:lpstr>    2.3 Methodisch-didaktische Bewertung physikalischer Bezugssysteme</vt:lpstr>
      <vt:lpstr>        2.3.1 Abstraktion als didaktisches Problem</vt:lpstr>
      <vt:lpstr>        2.3.2 Visualisierung und Mehrkanaligkeit</vt:lpstr>
      <vt:lpstr>        2.3.3 Curriculumdruck und Relevanz</vt:lpstr>
      <vt:lpstr>        2.3.4 Konstruktivismus und aktives Lernen</vt:lpstr>
      <vt:lpstr>        2.3.5 Reflexion über das Beobachten</vt:lpstr>
      <vt:lpstr>        2.3.6 Concept-Maps und Systemdenken</vt:lpstr>
      <vt:lpstr>    2.4 Ausblick: Funktionales Raum-Zeit-Kohärenzsystem (FRZK)</vt:lpstr>
      <vt:lpstr>        2.4.1 Methodischer Anspruch</vt:lpstr>
      <vt:lpstr>        2.4.2 Didaktische Herausforderungen</vt:lpstr>
      <vt:lpstr>        2.4.3 Kontrast zu klassischen Modellen</vt:lpstr>
      <vt:lpstr>        2.4.4 Fazit</vt:lpstr>
      <vt:lpstr>    2.5 Didaktische Empfehlungen zur Vermittlung physikalischer Bezugssysteme</vt:lpstr>
      <vt:lpstr>        2.5.1 Spiralprinzip – Wiederkehr und vertiefte Auseinandersetzung mit Bezugssyst</vt:lpstr>
      <vt:lpstr>        2.5.2 Kontextualisierung und hybride Lehr-Lernkonzepte – Bezugssysteme lebenswel</vt:lpstr>
      <vt:lpstr>        2.5.3 Digitale Medien und Simulationen – Dynamische und interaktive Visualisieru</vt:lpstr>
      <vt:lpstr>        2.5.4 Fehlerkultur – Systematischer Umgang mit Fehlvorstellungen</vt:lpstr>
      <vt:lpstr>        2.5.5 Modularisierung – Strukturierte Aufbereitung komplexer Inhalte</vt:lpstr>
      <vt:lpstr>        2.5.6 Fazit</vt:lpstr>
      <vt:lpstr>    2.6 Zusammenfassung</vt:lpstr>
      <vt:lpstr>        2.6.1 Erkenntnistheoretische Bedeutung physikalischer Bezugssysteme</vt:lpstr>
      <vt:lpstr>        2.6.2 Herausforderungen in der didaktischen Vermittlung</vt:lpstr>
      <vt:lpstr>        2.6.3 Potenziale funktional-relationaler Bezugssysteme für den Unterricht</vt:lpstr>
      <vt:lpstr>        2.6.4 Integration didaktischer Empfehlungen</vt:lpstr>
      <vt:lpstr>        2.6.5 Bildungsperspektive physikalischer Bezugssysteme</vt:lpstr>
      <vt:lpstr>        Quellenverzeichnis</vt:lpstr>
      <vt:lpstr>        🖼️ 1. Abbildungsverzeichnis im Stil einer Dissertation</vt:lpstr>
      <vt:lpstr>        🧠 2. Zusätzliche stilvolle &amp; passende Grafiken (mit Quellen oder generierbar)</vt:lpstr>
      <vt:lpstr>        📎 3. Deep Research – Tabelle zu sinnvollen Anlagen</vt:lpstr>
      <vt:lpstr>        ✅ Zusammenfassung</vt:lpstr>
    </vt:vector>
  </TitlesOfParts>
  <Company/>
  <LinksUpToDate>false</LinksUpToDate>
  <CharactersWithSpaces>39471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7</cp:revision>
  <dcterms:created xsi:type="dcterms:W3CDTF">2025-06-21T02:47:00Z</dcterms:created>
  <dcterms:modified xsi:type="dcterms:W3CDTF">2025-06-21T08:49:00Z</dcterms:modified>
</cp:coreProperties>
</file>