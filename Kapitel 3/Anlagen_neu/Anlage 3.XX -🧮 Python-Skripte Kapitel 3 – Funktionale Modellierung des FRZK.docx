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4B769"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Python-Skripte Kapitel 3 – Funktionale Modellierung des FRZK</w:t>
      </w:r>
    </w:p>
    <w:p w14:paraId="151D0752" w14:textId="77777777" w:rsidR="0024002C" w:rsidRPr="0024002C" w:rsidRDefault="0024002C" w:rsidP="0024002C">
      <w:pPr>
        <w:rPr>
          <w:b/>
          <w:bCs/>
        </w:rPr>
      </w:pPr>
      <w:r w:rsidRPr="0024002C">
        <w:rPr>
          <w:b/>
          <w:bCs/>
        </w:rPr>
        <w:t xml:space="preserve">3.1 – </w:t>
      </w:r>
      <w:proofErr w:type="spellStart"/>
      <w:r w:rsidRPr="0024002C">
        <w:rPr>
          <w:b/>
          <w:bCs/>
        </w:rPr>
        <w:t>Operatorenfeld</w:t>
      </w:r>
      <w:proofErr w:type="spellEnd"/>
      <w:r w:rsidRPr="0024002C">
        <w:rPr>
          <w:b/>
          <w:bCs/>
        </w:rPr>
        <w:t xml:space="preserve"> (Leere Menge → Struktur)</w:t>
      </w:r>
    </w:p>
    <w:p w14:paraId="15AE95E8" w14:textId="77777777" w:rsidR="0024002C" w:rsidRPr="0024002C" w:rsidRDefault="0024002C" w:rsidP="0024002C">
      <w:r w:rsidRPr="0024002C">
        <w:t>skript_3_1_operatorenfeld.py</w:t>
      </w:r>
    </w:p>
    <w:p w14:paraId="65B992D6" w14:textId="77777777" w:rsidR="0024002C" w:rsidRPr="0024002C" w:rsidRDefault="0024002C" w:rsidP="0024002C">
      <w:proofErr w:type="spellStart"/>
      <w:r w:rsidRPr="0024002C">
        <w:t>import</w:t>
      </w:r>
      <w:proofErr w:type="spellEnd"/>
      <w:r w:rsidRPr="0024002C">
        <w:t xml:space="preserve"> </w:t>
      </w:r>
      <w:proofErr w:type="spellStart"/>
      <w:r w:rsidRPr="0024002C">
        <w:t>numpy</w:t>
      </w:r>
      <w:proofErr w:type="spellEnd"/>
      <w:r w:rsidRPr="0024002C">
        <w:t xml:space="preserve"> </w:t>
      </w:r>
      <w:proofErr w:type="spellStart"/>
      <w:r w:rsidRPr="0024002C">
        <w:t>as</w:t>
      </w:r>
      <w:proofErr w:type="spellEnd"/>
      <w:r w:rsidRPr="0024002C">
        <w:t xml:space="preserve"> </w:t>
      </w:r>
      <w:proofErr w:type="spellStart"/>
      <w:r w:rsidRPr="0024002C">
        <w:t>np</w:t>
      </w:r>
      <w:proofErr w:type="spellEnd"/>
    </w:p>
    <w:p w14:paraId="1B43065E" w14:textId="77777777" w:rsidR="0024002C" w:rsidRPr="0024002C" w:rsidRDefault="0024002C" w:rsidP="0024002C">
      <w:proofErr w:type="spellStart"/>
      <w:r w:rsidRPr="0024002C">
        <w:t>import</w:t>
      </w:r>
      <w:proofErr w:type="spellEnd"/>
      <w:r w:rsidRPr="0024002C">
        <w:t xml:space="preserve"> </w:t>
      </w:r>
      <w:proofErr w:type="spellStart"/>
      <w:proofErr w:type="gramStart"/>
      <w:r w:rsidRPr="0024002C">
        <w:t>matplotlib.pyplot</w:t>
      </w:r>
      <w:proofErr w:type="spellEnd"/>
      <w:proofErr w:type="gramEnd"/>
      <w:r w:rsidRPr="0024002C">
        <w:t xml:space="preserve"> </w:t>
      </w:r>
      <w:proofErr w:type="spellStart"/>
      <w:r w:rsidRPr="0024002C">
        <w:t>as</w:t>
      </w:r>
      <w:proofErr w:type="spellEnd"/>
      <w:r w:rsidRPr="0024002C">
        <w:t xml:space="preserve"> </w:t>
      </w:r>
      <w:proofErr w:type="spellStart"/>
      <w:r w:rsidRPr="0024002C">
        <w:t>plt</w:t>
      </w:r>
      <w:proofErr w:type="spellEnd"/>
    </w:p>
    <w:p w14:paraId="755809D4" w14:textId="77777777" w:rsidR="0024002C" w:rsidRPr="0024002C" w:rsidRDefault="0024002C" w:rsidP="0024002C"/>
    <w:p w14:paraId="4D7E075F" w14:textId="77777777" w:rsidR="0024002C" w:rsidRPr="0024002C" w:rsidRDefault="0024002C" w:rsidP="0024002C">
      <w:r w:rsidRPr="0024002C">
        <w:t># Leeres Feld (</w:t>
      </w:r>
      <w:r w:rsidRPr="0024002C">
        <w:rPr>
          <w:rFonts w:ascii="Cambria Math" w:hAnsi="Cambria Math" w:cs="Cambria Math"/>
        </w:rPr>
        <w:t>∅</w:t>
      </w:r>
      <w:r w:rsidRPr="0024002C">
        <w:t>)</w:t>
      </w:r>
    </w:p>
    <w:p w14:paraId="76ED9D00" w14:textId="77777777" w:rsidR="0024002C" w:rsidRPr="0024002C" w:rsidRDefault="0024002C" w:rsidP="0024002C">
      <w:r w:rsidRPr="0024002C">
        <w:t xml:space="preserve">S = </w:t>
      </w:r>
      <w:proofErr w:type="spellStart"/>
      <w:proofErr w:type="gramStart"/>
      <w:r w:rsidRPr="0024002C">
        <w:t>np.zeros</w:t>
      </w:r>
      <w:proofErr w:type="spellEnd"/>
      <w:proofErr w:type="gramEnd"/>
      <w:r w:rsidRPr="0024002C">
        <w:t>((10, 10))</w:t>
      </w:r>
    </w:p>
    <w:p w14:paraId="14AD12DF" w14:textId="77777777" w:rsidR="0024002C" w:rsidRPr="0024002C" w:rsidRDefault="0024002C" w:rsidP="0024002C"/>
    <w:p w14:paraId="4EB9B0E1" w14:textId="77777777" w:rsidR="0024002C" w:rsidRPr="0024002C" w:rsidRDefault="0024002C" w:rsidP="0024002C">
      <w:r w:rsidRPr="0024002C">
        <w:t># Definition einfacher Operatoren</w:t>
      </w:r>
    </w:p>
    <w:p w14:paraId="44C38699" w14:textId="77777777" w:rsidR="0024002C" w:rsidRPr="0024002C" w:rsidRDefault="0024002C" w:rsidP="0024002C">
      <w:proofErr w:type="spellStart"/>
      <w:r w:rsidRPr="0024002C">
        <w:t>def</w:t>
      </w:r>
      <w:proofErr w:type="spellEnd"/>
      <w:r w:rsidRPr="0024002C">
        <w:t xml:space="preserve"> o1(S):  # erzeugt Initialpunkt</w:t>
      </w:r>
    </w:p>
    <w:p w14:paraId="1C0F73C6" w14:textId="77777777" w:rsidR="0024002C" w:rsidRPr="0024002C" w:rsidRDefault="0024002C" w:rsidP="0024002C">
      <w:r w:rsidRPr="0024002C">
        <w:t xml:space="preserve">    </w:t>
      </w:r>
      <w:proofErr w:type="gramStart"/>
      <w:r w:rsidRPr="0024002C">
        <w:t>S[</w:t>
      </w:r>
      <w:proofErr w:type="gramEnd"/>
      <w:r w:rsidRPr="0024002C">
        <w:t>5, 5] = 1</w:t>
      </w:r>
    </w:p>
    <w:p w14:paraId="17D944C1" w14:textId="77777777" w:rsidR="0024002C" w:rsidRPr="0024002C" w:rsidRDefault="0024002C" w:rsidP="0024002C">
      <w:r w:rsidRPr="0024002C">
        <w:t xml:space="preserve">    </w:t>
      </w:r>
      <w:proofErr w:type="spellStart"/>
      <w:r w:rsidRPr="0024002C">
        <w:t>return</w:t>
      </w:r>
      <w:proofErr w:type="spellEnd"/>
      <w:r w:rsidRPr="0024002C">
        <w:t xml:space="preserve"> S</w:t>
      </w:r>
    </w:p>
    <w:p w14:paraId="052F6114" w14:textId="77777777" w:rsidR="0024002C" w:rsidRPr="0024002C" w:rsidRDefault="0024002C" w:rsidP="0024002C"/>
    <w:p w14:paraId="05AC0241" w14:textId="77777777" w:rsidR="0024002C" w:rsidRPr="0024002C" w:rsidRDefault="0024002C" w:rsidP="0024002C">
      <w:proofErr w:type="spellStart"/>
      <w:r w:rsidRPr="0024002C">
        <w:t>def</w:t>
      </w:r>
      <w:proofErr w:type="spellEnd"/>
      <w:r w:rsidRPr="0024002C">
        <w:t xml:space="preserve"> o2(S):  # erweitert Nachbarschaft – erste Emergenz</w:t>
      </w:r>
    </w:p>
    <w:p w14:paraId="32DF1DC1" w14:textId="77777777" w:rsidR="0024002C" w:rsidRPr="0024002C" w:rsidRDefault="0024002C" w:rsidP="0024002C">
      <w:r w:rsidRPr="0024002C">
        <w:t xml:space="preserve">    </w:t>
      </w:r>
      <w:proofErr w:type="spellStart"/>
      <w:r w:rsidRPr="0024002C">
        <w:t>S_new</w:t>
      </w:r>
      <w:proofErr w:type="spellEnd"/>
      <w:r w:rsidRPr="0024002C">
        <w:t xml:space="preserve"> = </w:t>
      </w:r>
      <w:proofErr w:type="spellStart"/>
      <w:proofErr w:type="gramStart"/>
      <w:r w:rsidRPr="0024002C">
        <w:t>S.copy</w:t>
      </w:r>
      <w:proofErr w:type="spellEnd"/>
      <w:proofErr w:type="gramEnd"/>
      <w:r w:rsidRPr="0024002C">
        <w:t>()</w:t>
      </w:r>
    </w:p>
    <w:p w14:paraId="34853A0C" w14:textId="77777777" w:rsidR="0024002C" w:rsidRPr="0024002C" w:rsidRDefault="0024002C" w:rsidP="0024002C">
      <w:r w:rsidRPr="0024002C">
        <w:t xml:space="preserve">    </w:t>
      </w:r>
      <w:proofErr w:type="spellStart"/>
      <w:r w:rsidRPr="0024002C">
        <w:t>for</w:t>
      </w:r>
      <w:proofErr w:type="spellEnd"/>
      <w:r w:rsidRPr="0024002C">
        <w:t xml:space="preserve"> x in </w:t>
      </w:r>
      <w:proofErr w:type="spellStart"/>
      <w:proofErr w:type="gramStart"/>
      <w:r w:rsidRPr="0024002C">
        <w:t>range</w:t>
      </w:r>
      <w:proofErr w:type="spellEnd"/>
      <w:r w:rsidRPr="0024002C">
        <w:t>(</w:t>
      </w:r>
      <w:proofErr w:type="gramEnd"/>
      <w:r w:rsidRPr="0024002C">
        <w:t>1, 9):</w:t>
      </w:r>
    </w:p>
    <w:p w14:paraId="7610BC64" w14:textId="77777777" w:rsidR="0024002C" w:rsidRPr="0024002C" w:rsidRDefault="0024002C" w:rsidP="0024002C">
      <w:r w:rsidRPr="0024002C">
        <w:t xml:space="preserve">        </w:t>
      </w:r>
      <w:proofErr w:type="spellStart"/>
      <w:r w:rsidRPr="0024002C">
        <w:t>for</w:t>
      </w:r>
      <w:proofErr w:type="spellEnd"/>
      <w:r w:rsidRPr="0024002C">
        <w:t xml:space="preserve"> y in </w:t>
      </w:r>
      <w:proofErr w:type="spellStart"/>
      <w:proofErr w:type="gramStart"/>
      <w:r w:rsidRPr="0024002C">
        <w:t>range</w:t>
      </w:r>
      <w:proofErr w:type="spellEnd"/>
      <w:r w:rsidRPr="0024002C">
        <w:t>(</w:t>
      </w:r>
      <w:proofErr w:type="gramEnd"/>
      <w:r w:rsidRPr="0024002C">
        <w:t>1, 9):</w:t>
      </w:r>
    </w:p>
    <w:p w14:paraId="7B1846F4" w14:textId="77777777" w:rsidR="0024002C" w:rsidRPr="0024002C" w:rsidRDefault="0024002C" w:rsidP="0024002C">
      <w:r w:rsidRPr="0024002C">
        <w:t xml:space="preserve">            </w:t>
      </w:r>
      <w:proofErr w:type="spellStart"/>
      <w:r w:rsidRPr="0024002C">
        <w:t>S_</w:t>
      </w:r>
      <w:proofErr w:type="gramStart"/>
      <w:r w:rsidRPr="0024002C">
        <w:t>new</w:t>
      </w:r>
      <w:proofErr w:type="spellEnd"/>
      <w:r w:rsidRPr="0024002C">
        <w:t>[</w:t>
      </w:r>
      <w:proofErr w:type="gramEnd"/>
      <w:r w:rsidRPr="0024002C">
        <w:t>x, y] += 0.25 * (S[x-1, y] + S[x+1, y] + S[x, y-1] + S[x, y+1])</w:t>
      </w:r>
    </w:p>
    <w:p w14:paraId="6D66FDF1" w14:textId="77777777" w:rsidR="0024002C" w:rsidRPr="0024002C" w:rsidRDefault="0024002C" w:rsidP="0024002C">
      <w:r w:rsidRPr="0024002C">
        <w:t xml:space="preserve">    </w:t>
      </w:r>
      <w:proofErr w:type="spellStart"/>
      <w:r w:rsidRPr="0024002C">
        <w:t>return</w:t>
      </w:r>
      <w:proofErr w:type="spellEnd"/>
      <w:r w:rsidRPr="0024002C">
        <w:t xml:space="preserve"> </w:t>
      </w:r>
      <w:proofErr w:type="spellStart"/>
      <w:r w:rsidRPr="0024002C">
        <w:t>S_new</w:t>
      </w:r>
      <w:proofErr w:type="spellEnd"/>
    </w:p>
    <w:p w14:paraId="2328F7C5" w14:textId="77777777" w:rsidR="0024002C" w:rsidRPr="0024002C" w:rsidRDefault="0024002C" w:rsidP="0024002C"/>
    <w:p w14:paraId="75B605B9" w14:textId="77777777" w:rsidR="0024002C" w:rsidRPr="0024002C" w:rsidRDefault="0024002C" w:rsidP="0024002C">
      <w:r w:rsidRPr="0024002C">
        <w:t># Iteration der Operatoren</w:t>
      </w:r>
    </w:p>
    <w:p w14:paraId="63067D25" w14:textId="77777777" w:rsidR="0024002C" w:rsidRPr="0024002C" w:rsidRDefault="0024002C" w:rsidP="0024002C">
      <w:proofErr w:type="spellStart"/>
      <w:r w:rsidRPr="0024002C">
        <w:t>S_current</w:t>
      </w:r>
      <w:proofErr w:type="spellEnd"/>
      <w:r w:rsidRPr="0024002C">
        <w:t xml:space="preserve"> = o1(</w:t>
      </w:r>
      <w:proofErr w:type="spellStart"/>
      <w:proofErr w:type="gramStart"/>
      <w:r w:rsidRPr="0024002C">
        <w:t>S.copy</w:t>
      </w:r>
      <w:proofErr w:type="spellEnd"/>
      <w:proofErr w:type="gramEnd"/>
      <w:r w:rsidRPr="0024002C">
        <w:t>())</w:t>
      </w:r>
    </w:p>
    <w:p w14:paraId="0AFBE6DC" w14:textId="77777777" w:rsidR="0024002C" w:rsidRPr="0024002C" w:rsidRDefault="0024002C" w:rsidP="0024002C">
      <w:proofErr w:type="spellStart"/>
      <w:r w:rsidRPr="0024002C">
        <w:t>states</w:t>
      </w:r>
      <w:proofErr w:type="spellEnd"/>
      <w:r w:rsidRPr="0024002C">
        <w:t xml:space="preserve"> = [</w:t>
      </w:r>
      <w:proofErr w:type="spellStart"/>
      <w:r w:rsidRPr="0024002C">
        <w:t>S_current</w:t>
      </w:r>
      <w:proofErr w:type="spellEnd"/>
      <w:r w:rsidRPr="0024002C">
        <w:t>]</w:t>
      </w:r>
    </w:p>
    <w:p w14:paraId="7CD44768" w14:textId="77777777" w:rsidR="0024002C" w:rsidRPr="0024002C" w:rsidRDefault="0024002C" w:rsidP="0024002C">
      <w:proofErr w:type="spellStart"/>
      <w:r w:rsidRPr="0024002C">
        <w:t>for</w:t>
      </w:r>
      <w:proofErr w:type="spellEnd"/>
      <w:r w:rsidRPr="0024002C">
        <w:t xml:space="preserve"> i in </w:t>
      </w:r>
      <w:proofErr w:type="spellStart"/>
      <w:proofErr w:type="gramStart"/>
      <w:r w:rsidRPr="0024002C">
        <w:t>range</w:t>
      </w:r>
      <w:proofErr w:type="spellEnd"/>
      <w:r w:rsidRPr="0024002C">
        <w:t>(</w:t>
      </w:r>
      <w:proofErr w:type="gramEnd"/>
      <w:r w:rsidRPr="0024002C">
        <w:t>6):</w:t>
      </w:r>
    </w:p>
    <w:p w14:paraId="76C4578A" w14:textId="77777777" w:rsidR="0024002C" w:rsidRPr="0024002C" w:rsidRDefault="0024002C" w:rsidP="0024002C">
      <w:r w:rsidRPr="0024002C">
        <w:t xml:space="preserve">    </w:t>
      </w:r>
      <w:proofErr w:type="spellStart"/>
      <w:r w:rsidRPr="0024002C">
        <w:t>S_current</w:t>
      </w:r>
      <w:proofErr w:type="spellEnd"/>
      <w:r w:rsidRPr="0024002C">
        <w:t xml:space="preserve"> = o2(</w:t>
      </w:r>
      <w:proofErr w:type="spellStart"/>
      <w:r w:rsidRPr="0024002C">
        <w:t>S_current</w:t>
      </w:r>
      <w:proofErr w:type="spellEnd"/>
      <w:r w:rsidRPr="0024002C">
        <w:t>)</w:t>
      </w:r>
    </w:p>
    <w:p w14:paraId="655F4596" w14:textId="77777777" w:rsidR="0024002C" w:rsidRPr="0024002C" w:rsidRDefault="0024002C" w:rsidP="0024002C">
      <w:r w:rsidRPr="0024002C">
        <w:t xml:space="preserve">    </w:t>
      </w:r>
      <w:proofErr w:type="spellStart"/>
      <w:proofErr w:type="gramStart"/>
      <w:r w:rsidRPr="0024002C">
        <w:t>states.append</w:t>
      </w:r>
      <w:proofErr w:type="spellEnd"/>
      <w:proofErr w:type="gramEnd"/>
      <w:r w:rsidRPr="0024002C">
        <w:t>(</w:t>
      </w:r>
      <w:proofErr w:type="spellStart"/>
      <w:r w:rsidRPr="0024002C">
        <w:t>S_current.copy</w:t>
      </w:r>
      <w:proofErr w:type="spellEnd"/>
      <w:r w:rsidRPr="0024002C">
        <w:t>())</w:t>
      </w:r>
    </w:p>
    <w:p w14:paraId="12FD8075" w14:textId="77777777" w:rsidR="0024002C" w:rsidRPr="0024002C" w:rsidRDefault="0024002C" w:rsidP="0024002C"/>
    <w:p w14:paraId="2235D0BD" w14:textId="77777777" w:rsidR="0024002C" w:rsidRPr="0024002C" w:rsidRDefault="0024002C" w:rsidP="0024002C">
      <w:r w:rsidRPr="0024002C">
        <w:t># Visualisierung</w:t>
      </w:r>
    </w:p>
    <w:p w14:paraId="05959A09" w14:textId="77777777" w:rsidR="0024002C" w:rsidRPr="0024002C" w:rsidRDefault="0024002C" w:rsidP="0024002C">
      <w:proofErr w:type="spellStart"/>
      <w:proofErr w:type="gramStart"/>
      <w:r w:rsidRPr="0024002C">
        <w:t>plt.figure</w:t>
      </w:r>
      <w:proofErr w:type="spellEnd"/>
      <w:proofErr w:type="gramEnd"/>
      <w:r w:rsidRPr="0024002C">
        <w:t>(</w:t>
      </w:r>
      <w:proofErr w:type="spellStart"/>
      <w:r w:rsidRPr="0024002C">
        <w:t>figsize</w:t>
      </w:r>
      <w:proofErr w:type="spellEnd"/>
      <w:r w:rsidRPr="0024002C">
        <w:t>=(12, 4))</w:t>
      </w:r>
    </w:p>
    <w:p w14:paraId="574307A9" w14:textId="77777777" w:rsidR="0024002C" w:rsidRPr="0024002C" w:rsidRDefault="0024002C" w:rsidP="0024002C">
      <w:proofErr w:type="spellStart"/>
      <w:r w:rsidRPr="0024002C">
        <w:t>for</w:t>
      </w:r>
      <w:proofErr w:type="spellEnd"/>
      <w:r w:rsidRPr="0024002C">
        <w:t xml:space="preserve"> i, </w:t>
      </w:r>
      <w:proofErr w:type="spellStart"/>
      <w:r w:rsidRPr="0024002C">
        <w:t>state</w:t>
      </w:r>
      <w:proofErr w:type="spellEnd"/>
      <w:r w:rsidRPr="0024002C">
        <w:t xml:space="preserve"> in </w:t>
      </w:r>
      <w:proofErr w:type="spellStart"/>
      <w:r w:rsidRPr="0024002C">
        <w:t>enumerate</w:t>
      </w:r>
      <w:proofErr w:type="spellEnd"/>
      <w:r w:rsidRPr="0024002C">
        <w:t>(</w:t>
      </w:r>
      <w:proofErr w:type="spellStart"/>
      <w:r w:rsidRPr="0024002C">
        <w:t>states</w:t>
      </w:r>
      <w:proofErr w:type="spellEnd"/>
      <w:proofErr w:type="gramStart"/>
      <w:r w:rsidRPr="0024002C">
        <w:t>[::</w:t>
      </w:r>
      <w:proofErr w:type="gramEnd"/>
      <w:r w:rsidRPr="0024002C">
        <w:t>2]):</w:t>
      </w:r>
    </w:p>
    <w:p w14:paraId="4189C7AB" w14:textId="77777777" w:rsidR="0024002C" w:rsidRPr="0024002C" w:rsidRDefault="0024002C" w:rsidP="0024002C">
      <w:r w:rsidRPr="0024002C">
        <w:t xml:space="preserve">    </w:t>
      </w:r>
      <w:proofErr w:type="spellStart"/>
      <w:proofErr w:type="gramStart"/>
      <w:r w:rsidRPr="0024002C">
        <w:t>plt.subplot</w:t>
      </w:r>
      <w:proofErr w:type="spellEnd"/>
      <w:proofErr w:type="gramEnd"/>
      <w:r w:rsidRPr="0024002C">
        <w:t>(1, 4, i + 1)</w:t>
      </w:r>
    </w:p>
    <w:p w14:paraId="5DBDCCD3" w14:textId="77777777" w:rsidR="0024002C" w:rsidRPr="0024002C" w:rsidRDefault="0024002C" w:rsidP="0024002C">
      <w:r w:rsidRPr="0024002C">
        <w:t xml:space="preserve">    </w:t>
      </w:r>
      <w:proofErr w:type="spellStart"/>
      <w:proofErr w:type="gramStart"/>
      <w:r w:rsidRPr="0024002C">
        <w:t>plt.imshow</w:t>
      </w:r>
      <w:proofErr w:type="spellEnd"/>
      <w:proofErr w:type="gramEnd"/>
      <w:r w:rsidRPr="0024002C">
        <w:t>(</w:t>
      </w:r>
      <w:proofErr w:type="spellStart"/>
      <w:r w:rsidRPr="0024002C">
        <w:t>state</w:t>
      </w:r>
      <w:proofErr w:type="spellEnd"/>
      <w:r w:rsidRPr="0024002C">
        <w:t xml:space="preserve">, </w:t>
      </w:r>
      <w:proofErr w:type="spellStart"/>
      <w:r w:rsidRPr="0024002C">
        <w:t>cmap</w:t>
      </w:r>
      <w:proofErr w:type="spellEnd"/>
      <w:r w:rsidRPr="0024002C">
        <w:t>="</w:t>
      </w:r>
      <w:proofErr w:type="spellStart"/>
      <w:r w:rsidRPr="0024002C">
        <w:t>plasma</w:t>
      </w:r>
      <w:proofErr w:type="spellEnd"/>
      <w:r w:rsidRPr="0024002C">
        <w:t>")</w:t>
      </w:r>
    </w:p>
    <w:p w14:paraId="5567B575" w14:textId="77777777" w:rsidR="0024002C" w:rsidRPr="0024002C" w:rsidRDefault="0024002C" w:rsidP="0024002C">
      <w:r w:rsidRPr="0024002C">
        <w:t xml:space="preserve">    </w:t>
      </w:r>
      <w:proofErr w:type="spellStart"/>
      <w:proofErr w:type="gramStart"/>
      <w:r w:rsidRPr="0024002C">
        <w:t>plt.title</w:t>
      </w:r>
      <w:proofErr w:type="spellEnd"/>
      <w:proofErr w:type="gramEnd"/>
      <w:r w:rsidRPr="0024002C">
        <w:t>(</w:t>
      </w:r>
      <w:proofErr w:type="spellStart"/>
      <w:r w:rsidRPr="0024002C">
        <w:t>f"Iteration</w:t>
      </w:r>
      <w:proofErr w:type="spellEnd"/>
      <w:r w:rsidRPr="0024002C">
        <w:t xml:space="preserve"> {2*i}")</w:t>
      </w:r>
    </w:p>
    <w:p w14:paraId="06A93E8C" w14:textId="77777777" w:rsidR="0024002C" w:rsidRPr="0024002C" w:rsidRDefault="0024002C" w:rsidP="0024002C">
      <w:r w:rsidRPr="0024002C">
        <w:lastRenderedPageBreak/>
        <w:t xml:space="preserve">    </w:t>
      </w:r>
      <w:proofErr w:type="spellStart"/>
      <w:proofErr w:type="gramStart"/>
      <w:r w:rsidRPr="0024002C">
        <w:t>plt.axis</w:t>
      </w:r>
      <w:proofErr w:type="spellEnd"/>
      <w:proofErr w:type="gramEnd"/>
      <w:r w:rsidRPr="0024002C">
        <w:t>("off")</w:t>
      </w:r>
    </w:p>
    <w:p w14:paraId="25D129B2" w14:textId="77777777" w:rsidR="0024002C" w:rsidRPr="0024002C" w:rsidRDefault="0024002C" w:rsidP="0024002C">
      <w:proofErr w:type="spellStart"/>
      <w:proofErr w:type="gramStart"/>
      <w:r w:rsidRPr="0024002C">
        <w:t>plt.suptitle</w:t>
      </w:r>
      <w:proofErr w:type="spellEnd"/>
      <w:proofErr w:type="gramEnd"/>
      <w:r w:rsidRPr="0024002C">
        <w:t xml:space="preserve">("3.1 – Emergenz von Struktur aus </w:t>
      </w:r>
      <w:r w:rsidRPr="0024002C">
        <w:rPr>
          <w:rFonts w:ascii="Cambria Math" w:hAnsi="Cambria Math" w:cs="Cambria Math"/>
        </w:rPr>
        <w:t>∅</w:t>
      </w:r>
      <w:r w:rsidRPr="0024002C">
        <w:t xml:space="preserve"> durch Operatoren o₁, o₂")</w:t>
      </w:r>
    </w:p>
    <w:p w14:paraId="64396B47" w14:textId="77777777" w:rsidR="0024002C" w:rsidRPr="0024002C" w:rsidRDefault="0024002C" w:rsidP="0024002C">
      <w:proofErr w:type="spellStart"/>
      <w:proofErr w:type="gramStart"/>
      <w:r w:rsidRPr="0024002C">
        <w:t>plt.show</w:t>
      </w:r>
      <w:proofErr w:type="spellEnd"/>
      <w:proofErr w:type="gramEnd"/>
      <w:r w:rsidRPr="0024002C">
        <w:t>()</w:t>
      </w:r>
    </w:p>
    <w:p w14:paraId="09D565ED" w14:textId="77777777" w:rsidR="0024002C" w:rsidRPr="0024002C" w:rsidRDefault="0024002C" w:rsidP="0024002C">
      <w:r w:rsidRPr="0024002C">
        <w:rPr>
          <w:rFonts w:ascii="Segoe UI Emoji" w:hAnsi="Segoe UI Emoji" w:cs="Segoe UI Emoji"/>
        </w:rPr>
        <w:t>🧭</w:t>
      </w:r>
      <w:r w:rsidRPr="0024002C">
        <w:t xml:space="preserve"> </w:t>
      </w:r>
      <w:r w:rsidRPr="0024002C">
        <w:rPr>
          <w:b/>
          <w:bCs/>
        </w:rPr>
        <w:t>Deutung:</w:t>
      </w:r>
      <w:r w:rsidRPr="0024002C">
        <w:t xml:space="preserve"> Beginn des Lernraums aus „Leere“ – jeder Operator erzeugt neue Differenzen → erste Struktur.</w:t>
      </w:r>
    </w:p>
    <w:p w14:paraId="5AB3F47C" w14:textId="77777777" w:rsidR="0024002C" w:rsidRPr="0024002C" w:rsidRDefault="00000000" w:rsidP="0024002C">
      <w:r>
        <w:pict w14:anchorId="3EB1ED86">
          <v:rect id="_x0000_i1025" style="width:0;height:1.5pt" o:hralign="center" o:hrstd="t" o:hr="t" fillcolor="#a0a0a0" stroked="f"/>
        </w:pict>
      </w:r>
    </w:p>
    <w:p w14:paraId="44B72C83" w14:textId="77777777" w:rsidR="0024002C" w:rsidRPr="0024002C" w:rsidRDefault="0024002C" w:rsidP="0024002C">
      <w:pPr>
        <w:rPr>
          <w:b/>
          <w:bCs/>
        </w:rPr>
      </w:pPr>
      <w:r w:rsidRPr="0024002C">
        <w:rPr>
          <w:b/>
          <w:bCs/>
        </w:rPr>
        <w:t>3.2 – Initialpunkt und Zustandsübergang</w:t>
      </w:r>
    </w:p>
    <w:p w14:paraId="423373E8" w14:textId="77777777" w:rsidR="0024002C" w:rsidRPr="0024002C" w:rsidRDefault="0024002C" w:rsidP="0024002C">
      <w:r w:rsidRPr="0024002C">
        <w:t>skript_3_2_initialpunkt.py</w:t>
      </w:r>
    </w:p>
    <w:p w14:paraId="4AF26EB6" w14:textId="77777777" w:rsidR="0024002C" w:rsidRPr="0024002C" w:rsidRDefault="0024002C" w:rsidP="0024002C">
      <w:proofErr w:type="spellStart"/>
      <w:r w:rsidRPr="0024002C">
        <w:t>import</w:t>
      </w:r>
      <w:proofErr w:type="spellEnd"/>
      <w:r w:rsidRPr="0024002C">
        <w:t xml:space="preserve"> </w:t>
      </w:r>
      <w:proofErr w:type="spellStart"/>
      <w:r w:rsidRPr="0024002C">
        <w:t>numpy</w:t>
      </w:r>
      <w:proofErr w:type="spellEnd"/>
      <w:r w:rsidRPr="0024002C">
        <w:t xml:space="preserve"> </w:t>
      </w:r>
      <w:proofErr w:type="spellStart"/>
      <w:r w:rsidRPr="0024002C">
        <w:t>as</w:t>
      </w:r>
      <w:proofErr w:type="spellEnd"/>
      <w:r w:rsidRPr="0024002C">
        <w:t xml:space="preserve"> </w:t>
      </w:r>
      <w:proofErr w:type="spellStart"/>
      <w:r w:rsidRPr="0024002C">
        <w:t>np</w:t>
      </w:r>
      <w:proofErr w:type="spellEnd"/>
    </w:p>
    <w:p w14:paraId="518E1761" w14:textId="77777777" w:rsidR="0024002C" w:rsidRPr="0024002C" w:rsidRDefault="0024002C" w:rsidP="0024002C">
      <w:proofErr w:type="spellStart"/>
      <w:r w:rsidRPr="0024002C">
        <w:t>import</w:t>
      </w:r>
      <w:proofErr w:type="spellEnd"/>
      <w:r w:rsidRPr="0024002C">
        <w:t xml:space="preserve"> </w:t>
      </w:r>
      <w:proofErr w:type="spellStart"/>
      <w:proofErr w:type="gramStart"/>
      <w:r w:rsidRPr="0024002C">
        <w:t>matplotlib.pyplot</w:t>
      </w:r>
      <w:proofErr w:type="spellEnd"/>
      <w:proofErr w:type="gramEnd"/>
      <w:r w:rsidRPr="0024002C">
        <w:t xml:space="preserve"> </w:t>
      </w:r>
      <w:proofErr w:type="spellStart"/>
      <w:r w:rsidRPr="0024002C">
        <w:t>as</w:t>
      </w:r>
      <w:proofErr w:type="spellEnd"/>
      <w:r w:rsidRPr="0024002C">
        <w:t xml:space="preserve"> </w:t>
      </w:r>
      <w:proofErr w:type="spellStart"/>
      <w:r w:rsidRPr="0024002C">
        <w:t>plt</w:t>
      </w:r>
      <w:proofErr w:type="spellEnd"/>
    </w:p>
    <w:p w14:paraId="5323C738" w14:textId="77777777" w:rsidR="0024002C" w:rsidRPr="0024002C" w:rsidRDefault="0024002C" w:rsidP="0024002C"/>
    <w:p w14:paraId="1E9E8729" w14:textId="77777777" w:rsidR="0024002C" w:rsidRPr="0024002C" w:rsidRDefault="0024002C" w:rsidP="0024002C">
      <w:r w:rsidRPr="0024002C">
        <w:t># Zustände S0 → S1 → S2 ...</w:t>
      </w:r>
    </w:p>
    <w:p w14:paraId="42B4053D" w14:textId="77777777" w:rsidR="0024002C" w:rsidRPr="0024002C" w:rsidRDefault="0024002C" w:rsidP="0024002C">
      <w:r w:rsidRPr="0024002C">
        <w:t>S = [0]</w:t>
      </w:r>
    </w:p>
    <w:p w14:paraId="0F39CABB" w14:textId="77777777" w:rsidR="0024002C" w:rsidRPr="0024002C" w:rsidRDefault="0024002C" w:rsidP="0024002C">
      <w:proofErr w:type="spellStart"/>
      <w:r w:rsidRPr="0024002C">
        <w:t>for</w:t>
      </w:r>
      <w:proofErr w:type="spellEnd"/>
      <w:r w:rsidRPr="0024002C">
        <w:t xml:space="preserve"> t in </w:t>
      </w:r>
      <w:proofErr w:type="spellStart"/>
      <w:proofErr w:type="gramStart"/>
      <w:r w:rsidRPr="0024002C">
        <w:t>range</w:t>
      </w:r>
      <w:proofErr w:type="spellEnd"/>
      <w:r w:rsidRPr="0024002C">
        <w:t>(</w:t>
      </w:r>
      <w:proofErr w:type="gramEnd"/>
      <w:r w:rsidRPr="0024002C">
        <w:t>1, 10):</w:t>
      </w:r>
    </w:p>
    <w:p w14:paraId="37232C0B" w14:textId="77777777" w:rsidR="0024002C" w:rsidRPr="0024002C" w:rsidRDefault="0024002C" w:rsidP="0024002C">
      <w:r w:rsidRPr="0024002C">
        <w:t xml:space="preserve">    </w:t>
      </w:r>
      <w:proofErr w:type="spellStart"/>
      <w:proofErr w:type="gramStart"/>
      <w:r w:rsidRPr="0024002C">
        <w:t>S.append</w:t>
      </w:r>
      <w:proofErr w:type="spellEnd"/>
      <w:proofErr w:type="gramEnd"/>
      <w:r w:rsidRPr="0024002C">
        <w:t xml:space="preserve">(S[-1] + </w:t>
      </w:r>
      <w:proofErr w:type="spellStart"/>
      <w:r w:rsidRPr="0024002C">
        <w:t>np.exp</w:t>
      </w:r>
      <w:proofErr w:type="spellEnd"/>
      <w:r w:rsidRPr="0024002C">
        <w:t>(-t/3))</w:t>
      </w:r>
    </w:p>
    <w:p w14:paraId="5B5D801B" w14:textId="77777777" w:rsidR="0024002C" w:rsidRPr="0024002C" w:rsidRDefault="0024002C" w:rsidP="0024002C"/>
    <w:p w14:paraId="2D086B0B" w14:textId="77777777" w:rsidR="0024002C" w:rsidRPr="0024002C" w:rsidRDefault="0024002C" w:rsidP="0024002C">
      <w:proofErr w:type="spellStart"/>
      <w:proofErr w:type="gramStart"/>
      <w:r w:rsidRPr="0024002C">
        <w:t>plt.plot</w:t>
      </w:r>
      <w:proofErr w:type="spellEnd"/>
      <w:proofErr w:type="gramEnd"/>
      <w:r w:rsidRPr="0024002C">
        <w:t>(</w:t>
      </w:r>
      <w:proofErr w:type="spellStart"/>
      <w:r w:rsidRPr="0024002C">
        <w:t>range</w:t>
      </w:r>
      <w:proofErr w:type="spellEnd"/>
      <w:r w:rsidRPr="0024002C">
        <w:t>(</w:t>
      </w:r>
      <w:proofErr w:type="spellStart"/>
      <w:r w:rsidRPr="0024002C">
        <w:t>len</w:t>
      </w:r>
      <w:proofErr w:type="spellEnd"/>
      <w:r w:rsidRPr="0024002C">
        <w:t xml:space="preserve">(S)), S, </w:t>
      </w:r>
      <w:proofErr w:type="spellStart"/>
      <w:r w:rsidRPr="0024002C">
        <w:t>marker</w:t>
      </w:r>
      <w:proofErr w:type="spellEnd"/>
      <w:r w:rsidRPr="0024002C">
        <w:t>="o")</w:t>
      </w:r>
    </w:p>
    <w:p w14:paraId="36FF59AA" w14:textId="77777777" w:rsidR="0024002C" w:rsidRPr="0024002C" w:rsidRDefault="0024002C" w:rsidP="0024002C">
      <w:proofErr w:type="spellStart"/>
      <w:proofErr w:type="gramStart"/>
      <w:r w:rsidRPr="0024002C">
        <w:t>plt.xlabel</w:t>
      </w:r>
      <w:proofErr w:type="spellEnd"/>
      <w:proofErr w:type="gramEnd"/>
      <w:r w:rsidRPr="0024002C">
        <w:t>("Iterationsschritt t")</w:t>
      </w:r>
    </w:p>
    <w:p w14:paraId="7D1FB256" w14:textId="77777777" w:rsidR="0024002C" w:rsidRPr="0024002C" w:rsidRDefault="0024002C" w:rsidP="0024002C">
      <w:proofErr w:type="spellStart"/>
      <w:proofErr w:type="gramStart"/>
      <w:r w:rsidRPr="0024002C">
        <w:t>plt.ylabel</w:t>
      </w:r>
      <w:proofErr w:type="spellEnd"/>
      <w:proofErr w:type="gramEnd"/>
      <w:r w:rsidRPr="0024002C">
        <w:t>("Funktionswert S(t)")</w:t>
      </w:r>
    </w:p>
    <w:p w14:paraId="44097671" w14:textId="77777777" w:rsidR="0024002C" w:rsidRPr="0024002C" w:rsidRDefault="0024002C" w:rsidP="0024002C">
      <w:proofErr w:type="spellStart"/>
      <w:proofErr w:type="gramStart"/>
      <w:r w:rsidRPr="0024002C">
        <w:t>plt.title</w:t>
      </w:r>
      <w:proofErr w:type="spellEnd"/>
      <w:proofErr w:type="gramEnd"/>
      <w:r w:rsidRPr="0024002C">
        <w:t>("3.2 – Übergang vom Unbestimmten (</w:t>
      </w:r>
      <w:r w:rsidRPr="0024002C">
        <w:rPr>
          <w:rFonts w:ascii="Cambria Math" w:hAnsi="Cambria Math" w:cs="Cambria Math"/>
        </w:rPr>
        <w:t>∅</w:t>
      </w:r>
      <w:r w:rsidRPr="0024002C">
        <w:t>) zum Initialpunkt I")</w:t>
      </w:r>
    </w:p>
    <w:p w14:paraId="3A11A7CA" w14:textId="77777777" w:rsidR="0024002C" w:rsidRPr="0024002C" w:rsidRDefault="0024002C" w:rsidP="0024002C">
      <w:proofErr w:type="spellStart"/>
      <w:proofErr w:type="gramStart"/>
      <w:r w:rsidRPr="0024002C">
        <w:t>plt.show</w:t>
      </w:r>
      <w:proofErr w:type="spellEnd"/>
      <w:proofErr w:type="gramEnd"/>
      <w:r w:rsidRPr="0024002C">
        <w:t>()</w:t>
      </w:r>
    </w:p>
    <w:p w14:paraId="525EC8F2" w14:textId="77777777" w:rsidR="0024002C" w:rsidRPr="0024002C" w:rsidRDefault="0024002C" w:rsidP="0024002C">
      <w:r w:rsidRPr="0024002C">
        <w:rPr>
          <w:rFonts w:ascii="Segoe UI Emoji" w:hAnsi="Segoe UI Emoji" w:cs="Segoe UI Emoji"/>
        </w:rPr>
        <w:t>📘</w:t>
      </w:r>
      <w:r w:rsidRPr="0024002C">
        <w:t xml:space="preserve"> </w:t>
      </w:r>
      <w:r w:rsidRPr="0024002C">
        <w:rPr>
          <w:b/>
          <w:bCs/>
        </w:rPr>
        <w:t>Deutung:</w:t>
      </w:r>
      <w:r w:rsidRPr="0024002C">
        <w:t xml:space="preserve"> Zeit entsteht als gerichtete Folge von Zuständen — Irreversibilität = Erkenntnisrichtung.</w:t>
      </w:r>
    </w:p>
    <w:p w14:paraId="194FE095" w14:textId="77777777" w:rsidR="0024002C" w:rsidRPr="0024002C" w:rsidRDefault="00000000" w:rsidP="0024002C">
      <w:r>
        <w:pict w14:anchorId="4AF20A37">
          <v:rect id="_x0000_i1026" style="width:0;height:1.5pt" o:hralign="center" o:hrstd="t" o:hr="t" fillcolor="#a0a0a0" stroked="f"/>
        </w:pict>
      </w:r>
    </w:p>
    <w:p w14:paraId="2867607D" w14:textId="77777777" w:rsidR="0024002C" w:rsidRPr="0024002C" w:rsidRDefault="0024002C" w:rsidP="0024002C">
      <w:pPr>
        <w:rPr>
          <w:b/>
          <w:bCs/>
        </w:rPr>
      </w:pPr>
      <w:r w:rsidRPr="0024002C">
        <w:rPr>
          <w:b/>
          <w:bCs/>
        </w:rPr>
        <w:t xml:space="preserve">3.3 – Zuweisungsfunktionen und </w:t>
      </w:r>
      <w:proofErr w:type="spellStart"/>
      <w:r w:rsidRPr="0024002C">
        <w:rPr>
          <w:b/>
          <w:bCs/>
        </w:rPr>
        <w:t>Relationenbildung</w:t>
      </w:r>
      <w:proofErr w:type="spellEnd"/>
    </w:p>
    <w:p w14:paraId="20ED6345" w14:textId="77777777" w:rsidR="0024002C" w:rsidRPr="0024002C" w:rsidRDefault="0024002C" w:rsidP="0024002C">
      <w:r w:rsidRPr="0024002C">
        <w:t>skript_3_3_zuweisungsrelation.py</w:t>
      </w:r>
    </w:p>
    <w:p w14:paraId="4E0608F6" w14:textId="77777777" w:rsidR="0024002C" w:rsidRPr="0024002C" w:rsidRDefault="0024002C" w:rsidP="0024002C">
      <w:proofErr w:type="spellStart"/>
      <w:r w:rsidRPr="0024002C">
        <w:t>import</w:t>
      </w:r>
      <w:proofErr w:type="spellEnd"/>
      <w:r w:rsidRPr="0024002C">
        <w:t xml:space="preserve"> </w:t>
      </w:r>
      <w:proofErr w:type="spellStart"/>
      <w:r w:rsidRPr="0024002C">
        <w:t>numpy</w:t>
      </w:r>
      <w:proofErr w:type="spellEnd"/>
      <w:r w:rsidRPr="0024002C">
        <w:t xml:space="preserve"> </w:t>
      </w:r>
      <w:proofErr w:type="spellStart"/>
      <w:r w:rsidRPr="0024002C">
        <w:t>as</w:t>
      </w:r>
      <w:proofErr w:type="spellEnd"/>
      <w:r w:rsidRPr="0024002C">
        <w:t xml:space="preserve"> </w:t>
      </w:r>
      <w:proofErr w:type="spellStart"/>
      <w:r w:rsidRPr="0024002C">
        <w:t>np</w:t>
      </w:r>
      <w:proofErr w:type="spellEnd"/>
    </w:p>
    <w:p w14:paraId="5892965D" w14:textId="77777777" w:rsidR="0024002C" w:rsidRPr="0024002C" w:rsidRDefault="0024002C" w:rsidP="0024002C">
      <w:proofErr w:type="spellStart"/>
      <w:r w:rsidRPr="0024002C">
        <w:t>import</w:t>
      </w:r>
      <w:proofErr w:type="spellEnd"/>
      <w:r w:rsidRPr="0024002C">
        <w:t xml:space="preserve"> </w:t>
      </w:r>
      <w:proofErr w:type="spellStart"/>
      <w:proofErr w:type="gramStart"/>
      <w:r w:rsidRPr="0024002C">
        <w:t>matplotlib.pyplot</w:t>
      </w:r>
      <w:proofErr w:type="spellEnd"/>
      <w:proofErr w:type="gramEnd"/>
      <w:r w:rsidRPr="0024002C">
        <w:t xml:space="preserve"> </w:t>
      </w:r>
      <w:proofErr w:type="spellStart"/>
      <w:r w:rsidRPr="0024002C">
        <w:t>as</w:t>
      </w:r>
      <w:proofErr w:type="spellEnd"/>
      <w:r w:rsidRPr="0024002C">
        <w:t xml:space="preserve"> </w:t>
      </w:r>
      <w:proofErr w:type="spellStart"/>
      <w:r w:rsidRPr="0024002C">
        <w:t>plt</w:t>
      </w:r>
      <w:proofErr w:type="spellEnd"/>
    </w:p>
    <w:p w14:paraId="0A9F5531" w14:textId="77777777" w:rsidR="0024002C" w:rsidRPr="0024002C" w:rsidRDefault="0024002C" w:rsidP="0024002C"/>
    <w:p w14:paraId="1D93DF64" w14:textId="77777777" w:rsidR="0024002C" w:rsidRPr="0024002C" w:rsidRDefault="0024002C" w:rsidP="0024002C">
      <w:r w:rsidRPr="0024002C">
        <w:t xml:space="preserve"># Matrix der Zustände </w:t>
      </w:r>
      <w:proofErr w:type="spellStart"/>
      <w:r w:rsidRPr="0024002C">
        <w:t>S_i</w:t>
      </w:r>
      <w:proofErr w:type="spellEnd"/>
    </w:p>
    <w:p w14:paraId="4CEDC7B5" w14:textId="77777777" w:rsidR="0024002C" w:rsidRPr="0024002C" w:rsidRDefault="0024002C" w:rsidP="0024002C">
      <w:r w:rsidRPr="0024002C">
        <w:t xml:space="preserve">S = </w:t>
      </w:r>
      <w:proofErr w:type="spellStart"/>
      <w:proofErr w:type="gramStart"/>
      <w:r w:rsidRPr="0024002C">
        <w:t>np.random</w:t>
      </w:r>
      <w:proofErr w:type="gramEnd"/>
      <w:r w:rsidRPr="0024002C">
        <w:t>.rand</w:t>
      </w:r>
      <w:proofErr w:type="spellEnd"/>
      <w:r w:rsidRPr="0024002C">
        <w:t>(5, 5)</w:t>
      </w:r>
    </w:p>
    <w:p w14:paraId="5913566D" w14:textId="77777777" w:rsidR="0024002C" w:rsidRPr="0024002C" w:rsidRDefault="0024002C" w:rsidP="0024002C"/>
    <w:p w14:paraId="55E76E1C" w14:textId="77777777" w:rsidR="0024002C" w:rsidRPr="0024002C" w:rsidRDefault="0024002C" w:rsidP="0024002C">
      <w:r w:rsidRPr="0024002C">
        <w:t xml:space="preserve"># </w:t>
      </w:r>
      <w:proofErr w:type="spellStart"/>
      <w:r w:rsidRPr="0024002C">
        <w:t>Operatorenmatrix</w:t>
      </w:r>
      <w:proofErr w:type="spellEnd"/>
      <w:r w:rsidRPr="0024002C">
        <w:t xml:space="preserve">: Funktionszuweisung </w:t>
      </w:r>
      <w:proofErr w:type="spellStart"/>
      <w:r w:rsidRPr="0024002C">
        <w:t>oi:S→S</w:t>
      </w:r>
      <w:proofErr w:type="spellEnd"/>
      <w:r w:rsidRPr="0024002C">
        <w:t>′</w:t>
      </w:r>
    </w:p>
    <w:p w14:paraId="2A781232" w14:textId="77777777" w:rsidR="0024002C" w:rsidRPr="0024002C" w:rsidRDefault="0024002C" w:rsidP="0024002C">
      <w:r w:rsidRPr="0024002C">
        <w:t xml:space="preserve">O = </w:t>
      </w:r>
      <w:proofErr w:type="spellStart"/>
      <w:proofErr w:type="gramStart"/>
      <w:r w:rsidRPr="0024002C">
        <w:t>np.array</w:t>
      </w:r>
      <w:proofErr w:type="spellEnd"/>
      <w:proofErr w:type="gramEnd"/>
      <w:r w:rsidRPr="0024002C">
        <w:t>([[0.2, 0.8, 0, 0, 0],</w:t>
      </w:r>
    </w:p>
    <w:p w14:paraId="5B5EE2D3" w14:textId="77777777" w:rsidR="0024002C" w:rsidRPr="0024002C" w:rsidRDefault="0024002C" w:rsidP="0024002C">
      <w:r w:rsidRPr="0024002C">
        <w:t xml:space="preserve">              [0, 0.3, 0.7, 0, 0],</w:t>
      </w:r>
    </w:p>
    <w:p w14:paraId="6230B09C" w14:textId="77777777" w:rsidR="0024002C" w:rsidRPr="0024002C" w:rsidRDefault="0024002C" w:rsidP="0024002C">
      <w:r w:rsidRPr="0024002C">
        <w:t xml:space="preserve">              [0, 0, 0.5, 0.5, 0],</w:t>
      </w:r>
    </w:p>
    <w:p w14:paraId="00F44976" w14:textId="77777777" w:rsidR="0024002C" w:rsidRPr="0024002C" w:rsidRDefault="0024002C" w:rsidP="0024002C">
      <w:r w:rsidRPr="0024002C">
        <w:t xml:space="preserve">              [0, 0, 0, 0.6, 0.4],</w:t>
      </w:r>
    </w:p>
    <w:p w14:paraId="36B2DFDA" w14:textId="77777777" w:rsidR="0024002C" w:rsidRPr="0024002C" w:rsidRDefault="0024002C" w:rsidP="0024002C">
      <w:r w:rsidRPr="0024002C">
        <w:t xml:space="preserve">              [0.1, 0, 0, 0, 0.9]])</w:t>
      </w:r>
    </w:p>
    <w:p w14:paraId="07427994" w14:textId="77777777" w:rsidR="0024002C" w:rsidRPr="0024002C" w:rsidRDefault="0024002C" w:rsidP="0024002C"/>
    <w:p w14:paraId="1C3ED75E" w14:textId="77777777" w:rsidR="0024002C" w:rsidRPr="0024002C" w:rsidRDefault="0024002C" w:rsidP="0024002C">
      <w:r w:rsidRPr="0024002C">
        <w:t># Anwendung</w:t>
      </w:r>
    </w:p>
    <w:p w14:paraId="31D8F842" w14:textId="77777777" w:rsidR="0024002C" w:rsidRPr="0024002C" w:rsidRDefault="0024002C" w:rsidP="0024002C">
      <w:proofErr w:type="spellStart"/>
      <w:r w:rsidRPr="0024002C">
        <w:t>S_prime</w:t>
      </w:r>
      <w:proofErr w:type="spellEnd"/>
      <w:r w:rsidRPr="0024002C">
        <w:t xml:space="preserve"> = O @ S</w:t>
      </w:r>
    </w:p>
    <w:p w14:paraId="6BB8BDE9" w14:textId="77777777" w:rsidR="0024002C" w:rsidRPr="0024002C" w:rsidRDefault="0024002C" w:rsidP="0024002C"/>
    <w:p w14:paraId="295A8DDB" w14:textId="77777777" w:rsidR="0024002C" w:rsidRPr="0024002C" w:rsidRDefault="0024002C" w:rsidP="0024002C">
      <w:proofErr w:type="spellStart"/>
      <w:proofErr w:type="gramStart"/>
      <w:r w:rsidRPr="0024002C">
        <w:t>plt.figure</w:t>
      </w:r>
      <w:proofErr w:type="spellEnd"/>
      <w:proofErr w:type="gramEnd"/>
      <w:r w:rsidRPr="0024002C">
        <w:t>(</w:t>
      </w:r>
      <w:proofErr w:type="spellStart"/>
      <w:r w:rsidRPr="0024002C">
        <w:t>figsize</w:t>
      </w:r>
      <w:proofErr w:type="spellEnd"/>
      <w:r w:rsidRPr="0024002C">
        <w:t>=(8,4))</w:t>
      </w:r>
    </w:p>
    <w:p w14:paraId="1200C7EE" w14:textId="77777777" w:rsidR="0024002C" w:rsidRPr="0024002C" w:rsidRDefault="0024002C" w:rsidP="0024002C">
      <w:proofErr w:type="spellStart"/>
      <w:proofErr w:type="gramStart"/>
      <w:r w:rsidRPr="0024002C">
        <w:t>plt.subplot</w:t>
      </w:r>
      <w:proofErr w:type="spellEnd"/>
      <w:proofErr w:type="gramEnd"/>
      <w:r w:rsidRPr="0024002C">
        <w:t xml:space="preserve">(1,2,1); </w:t>
      </w:r>
      <w:proofErr w:type="spellStart"/>
      <w:r w:rsidRPr="0024002C">
        <w:t>plt.imshow</w:t>
      </w:r>
      <w:proofErr w:type="spellEnd"/>
      <w:r w:rsidRPr="0024002C">
        <w:t xml:space="preserve">(S, </w:t>
      </w:r>
      <w:proofErr w:type="spellStart"/>
      <w:r w:rsidRPr="0024002C">
        <w:t>cmap</w:t>
      </w:r>
      <w:proofErr w:type="spellEnd"/>
      <w:r w:rsidRPr="0024002C">
        <w:t xml:space="preserve">="Greys"); </w:t>
      </w:r>
      <w:proofErr w:type="spellStart"/>
      <w:r w:rsidRPr="0024002C">
        <w:t>plt.title</w:t>
      </w:r>
      <w:proofErr w:type="spellEnd"/>
      <w:r w:rsidRPr="0024002C">
        <w:t>("Zustände S")</w:t>
      </w:r>
    </w:p>
    <w:p w14:paraId="43029FDF" w14:textId="77777777" w:rsidR="0024002C" w:rsidRPr="0024002C" w:rsidRDefault="0024002C" w:rsidP="0024002C">
      <w:proofErr w:type="spellStart"/>
      <w:proofErr w:type="gramStart"/>
      <w:r w:rsidRPr="0024002C">
        <w:t>plt.subplot</w:t>
      </w:r>
      <w:proofErr w:type="spellEnd"/>
      <w:proofErr w:type="gramEnd"/>
      <w:r w:rsidRPr="0024002C">
        <w:t xml:space="preserve">(1,2,2); </w:t>
      </w:r>
      <w:proofErr w:type="spellStart"/>
      <w:r w:rsidRPr="0024002C">
        <w:t>plt.imshow</w:t>
      </w:r>
      <w:proofErr w:type="spellEnd"/>
      <w:r w:rsidRPr="0024002C">
        <w:t>(</w:t>
      </w:r>
      <w:proofErr w:type="spellStart"/>
      <w:r w:rsidRPr="0024002C">
        <w:t>S_prime</w:t>
      </w:r>
      <w:proofErr w:type="spellEnd"/>
      <w:r w:rsidRPr="0024002C">
        <w:t xml:space="preserve">, </w:t>
      </w:r>
      <w:proofErr w:type="spellStart"/>
      <w:r w:rsidRPr="0024002C">
        <w:t>cmap</w:t>
      </w:r>
      <w:proofErr w:type="spellEnd"/>
      <w:r w:rsidRPr="0024002C">
        <w:t>="</w:t>
      </w:r>
      <w:proofErr w:type="spellStart"/>
      <w:r w:rsidRPr="0024002C">
        <w:t>inferno</w:t>
      </w:r>
      <w:proofErr w:type="spellEnd"/>
      <w:r w:rsidRPr="0024002C">
        <w:t xml:space="preserve">"); </w:t>
      </w:r>
      <w:proofErr w:type="spellStart"/>
      <w:r w:rsidRPr="0024002C">
        <w:t>plt.title</w:t>
      </w:r>
      <w:proofErr w:type="spellEnd"/>
      <w:r w:rsidRPr="0024002C">
        <w:t xml:space="preserve">("Zuweisung </w:t>
      </w:r>
      <w:proofErr w:type="spellStart"/>
      <w:r w:rsidRPr="0024002C">
        <w:t>oi:S→S</w:t>
      </w:r>
      <w:proofErr w:type="spellEnd"/>
      <w:r w:rsidRPr="0024002C">
        <w:t>′")</w:t>
      </w:r>
    </w:p>
    <w:p w14:paraId="56BC0082" w14:textId="77777777" w:rsidR="0024002C" w:rsidRPr="0024002C" w:rsidRDefault="0024002C" w:rsidP="0024002C">
      <w:proofErr w:type="spellStart"/>
      <w:proofErr w:type="gramStart"/>
      <w:r w:rsidRPr="0024002C">
        <w:t>plt.suptitle</w:t>
      </w:r>
      <w:proofErr w:type="spellEnd"/>
      <w:proofErr w:type="gramEnd"/>
      <w:r w:rsidRPr="0024002C">
        <w:t>("3.3 – Relation und Funktionszuweisung im FRZK")</w:t>
      </w:r>
    </w:p>
    <w:p w14:paraId="056C548C" w14:textId="77777777" w:rsidR="0024002C" w:rsidRPr="0024002C" w:rsidRDefault="0024002C" w:rsidP="0024002C">
      <w:proofErr w:type="spellStart"/>
      <w:proofErr w:type="gramStart"/>
      <w:r w:rsidRPr="0024002C">
        <w:t>plt.show</w:t>
      </w:r>
      <w:proofErr w:type="spellEnd"/>
      <w:proofErr w:type="gramEnd"/>
      <w:r w:rsidRPr="0024002C">
        <w:t>()</w:t>
      </w:r>
    </w:p>
    <w:p w14:paraId="27F41FC1" w14:textId="77777777" w:rsidR="0024002C" w:rsidRPr="0024002C" w:rsidRDefault="0024002C" w:rsidP="0024002C">
      <w:r w:rsidRPr="0024002C">
        <w:rPr>
          <w:rFonts w:ascii="Segoe UI Emoji" w:hAnsi="Segoe UI Emoji" w:cs="Segoe UI Emoji"/>
        </w:rPr>
        <w:t>📘</w:t>
      </w:r>
      <w:r w:rsidRPr="0024002C">
        <w:t xml:space="preserve"> </w:t>
      </w:r>
      <w:r w:rsidRPr="0024002C">
        <w:rPr>
          <w:b/>
          <w:bCs/>
        </w:rPr>
        <w:t>Deutung:</w:t>
      </w:r>
      <w:r w:rsidRPr="0024002C">
        <w:t xml:space="preserve"> </w:t>
      </w:r>
      <w:proofErr w:type="spellStart"/>
      <w:r w:rsidRPr="0024002C">
        <w:t>Relationenbildung</w:t>
      </w:r>
      <w:proofErr w:type="spellEnd"/>
      <w:r w:rsidRPr="0024002C">
        <w:t xml:space="preserve"> = Ursprung von Bedeutung → Verbindung isolierter Zustände.</w:t>
      </w:r>
    </w:p>
    <w:p w14:paraId="5B72FEFC" w14:textId="77777777" w:rsidR="0024002C" w:rsidRPr="0024002C" w:rsidRDefault="00000000" w:rsidP="0024002C">
      <w:r>
        <w:pict w14:anchorId="427EC655">
          <v:rect id="_x0000_i1027" style="width:0;height:1.5pt" o:hralign="center" o:hrstd="t" o:hr="t" fillcolor="#a0a0a0" stroked="f"/>
        </w:pict>
      </w:r>
    </w:p>
    <w:p w14:paraId="65ACFB83" w14:textId="77777777" w:rsidR="0024002C" w:rsidRPr="0024002C" w:rsidRDefault="0024002C" w:rsidP="0024002C">
      <w:pPr>
        <w:rPr>
          <w:b/>
          <w:bCs/>
        </w:rPr>
      </w:pPr>
      <w:r w:rsidRPr="0024002C">
        <w:rPr>
          <w:b/>
          <w:bCs/>
        </w:rPr>
        <w:t>3.4 – Emergenz von Differenz und Feldstruktur</w:t>
      </w:r>
    </w:p>
    <w:p w14:paraId="3839B4FF" w14:textId="77777777" w:rsidR="0024002C" w:rsidRPr="0024002C" w:rsidRDefault="0024002C" w:rsidP="0024002C">
      <w:r w:rsidRPr="0024002C">
        <w:t xml:space="preserve">skript_3_4_feldemergenz.py </w:t>
      </w:r>
      <w:r w:rsidRPr="0024002C">
        <w:rPr>
          <w:rFonts w:ascii="Segoe UI Emoji" w:hAnsi="Segoe UI Emoji" w:cs="Segoe UI Emoji"/>
        </w:rPr>
        <w:t>✅</w:t>
      </w:r>
      <w:r w:rsidRPr="0024002C">
        <w:t xml:space="preserve"> </w:t>
      </w:r>
      <w:r w:rsidRPr="0024002C">
        <w:rPr>
          <w:i/>
          <w:iCs/>
        </w:rPr>
        <w:t>(korrigierte Version)</w:t>
      </w:r>
    </w:p>
    <w:p w14:paraId="18E15D67" w14:textId="77777777" w:rsidR="0024002C" w:rsidRPr="0024002C" w:rsidRDefault="0024002C" w:rsidP="0024002C">
      <w:proofErr w:type="spellStart"/>
      <w:r w:rsidRPr="0024002C">
        <w:t>import</w:t>
      </w:r>
      <w:proofErr w:type="spellEnd"/>
      <w:r w:rsidRPr="0024002C">
        <w:t xml:space="preserve"> </w:t>
      </w:r>
      <w:proofErr w:type="spellStart"/>
      <w:r w:rsidRPr="0024002C">
        <w:t>numpy</w:t>
      </w:r>
      <w:proofErr w:type="spellEnd"/>
      <w:r w:rsidRPr="0024002C">
        <w:t xml:space="preserve"> </w:t>
      </w:r>
      <w:proofErr w:type="spellStart"/>
      <w:r w:rsidRPr="0024002C">
        <w:t>as</w:t>
      </w:r>
      <w:proofErr w:type="spellEnd"/>
      <w:r w:rsidRPr="0024002C">
        <w:t xml:space="preserve"> </w:t>
      </w:r>
      <w:proofErr w:type="spellStart"/>
      <w:r w:rsidRPr="0024002C">
        <w:t>np</w:t>
      </w:r>
      <w:proofErr w:type="spellEnd"/>
    </w:p>
    <w:p w14:paraId="18C8E5D4" w14:textId="77777777" w:rsidR="0024002C" w:rsidRPr="0024002C" w:rsidRDefault="0024002C" w:rsidP="0024002C">
      <w:proofErr w:type="spellStart"/>
      <w:r w:rsidRPr="0024002C">
        <w:t>import</w:t>
      </w:r>
      <w:proofErr w:type="spellEnd"/>
      <w:r w:rsidRPr="0024002C">
        <w:t xml:space="preserve"> </w:t>
      </w:r>
      <w:proofErr w:type="spellStart"/>
      <w:proofErr w:type="gramStart"/>
      <w:r w:rsidRPr="0024002C">
        <w:t>matplotlib.pyplot</w:t>
      </w:r>
      <w:proofErr w:type="spellEnd"/>
      <w:proofErr w:type="gramEnd"/>
      <w:r w:rsidRPr="0024002C">
        <w:t xml:space="preserve"> </w:t>
      </w:r>
      <w:proofErr w:type="spellStart"/>
      <w:r w:rsidRPr="0024002C">
        <w:t>as</w:t>
      </w:r>
      <w:proofErr w:type="spellEnd"/>
      <w:r w:rsidRPr="0024002C">
        <w:t xml:space="preserve"> </w:t>
      </w:r>
      <w:proofErr w:type="spellStart"/>
      <w:r w:rsidRPr="0024002C">
        <w:t>plt</w:t>
      </w:r>
      <w:proofErr w:type="spellEnd"/>
    </w:p>
    <w:p w14:paraId="6E25AC56" w14:textId="77777777" w:rsidR="0024002C" w:rsidRPr="0024002C" w:rsidRDefault="0024002C" w:rsidP="0024002C"/>
    <w:p w14:paraId="36515388" w14:textId="77777777" w:rsidR="0024002C" w:rsidRPr="0024002C" w:rsidRDefault="0024002C" w:rsidP="0024002C">
      <w:r w:rsidRPr="0024002C">
        <w:t># Koordinatenraster</w:t>
      </w:r>
    </w:p>
    <w:p w14:paraId="68FE5EA6" w14:textId="77777777" w:rsidR="0024002C" w:rsidRPr="0024002C" w:rsidRDefault="0024002C" w:rsidP="0024002C">
      <w:r w:rsidRPr="0024002C">
        <w:t xml:space="preserve">x = </w:t>
      </w:r>
      <w:proofErr w:type="spellStart"/>
      <w:proofErr w:type="gramStart"/>
      <w:r w:rsidRPr="0024002C">
        <w:t>np.linspace</w:t>
      </w:r>
      <w:proofErr w:type="spellEnd"/>
      <w:proofErr w:type="gramEnd"/>
      <w:r w:rsidRPr="0024002C">
        <w:t>(-3, 3, 100)</w:t>
      </w:r>
    </w:p>
    <w:p w14:paraId="0181E2C5" w14:textId="77777777" w:rsidR="0024002C" w:rsidRPr="0024002C" w:rsidRDefault="0024002C" w:rsidP="0024002C">
      <w:r w:rsidRPr="0024002C">
        <w:t xml:space="preserve">y = </w:t>
      </w:r>
      <w:proofErr w:type="spellStart"/>
      <w:proofErr w:type="gramStart"/>
      <w:r w:rsidRPr="0024002C">
        <w:t>np.linspace</w:t>
      </w:r>
      <w:proofErr w:type="spellEnd"/>
      <w:proofErr w:type="gramEnd"/>
      <w:r w:rsidRPr="0024002C">
        <w:t>(-3, 3, 100)</w:t>
      </w:r>
    </w:p>
    <w:p w14:paraId="6EE55896" w14:textId="77777777" w:rsidR="0024002C" w:rsidRPr="0024002C" w:rsidRDefault="0024002C" w:rsidP="0024002C">
      <w:r w:rsidRPr="0024002C">
        <w:t xml:space="preserve">X, Y = </w:t>
      </w:r>
      <w:proofErr w:type="spellStart"/>
      <w:proofErr w:type="gramStart"/>
      <w:r w:rsidRPr="0024002C">
        <w:t>np.meshgrid</w:t>
      </w:r>
      <w:proofErr w:type="spellEnd"/>
      <w:proofErr w:type="gramEnd"/>
      <w:r w:rsidRPr="0024002C">
        <w:t>(x, y)</w:t>
      </w:r>
    </w:p>
    <w:p w14:paraId="6F845519" w14:textId="77777777" w:rsidR="0024002C" w:rsidRPr="0024002C" w:rsidRDefault="0024002C" w:rsidP="0024002C"/>
    <w:p w14:paraId="42C186F5" w14:textId="77777777" w:rsidR="0024002C" w:rsidRPr="0024002C" w:rsidRDefault="0024002C" w:rsidP="0024002C">
      <w:r w:rsidRPr="0024002C">
        <w:t># Potenzialfunktion</w:t>
      </w:r>
    </w:p>
    <w:p w14:paraId="15634DFB" w14:textId="77777777" w:rsidR="0024002C" w:rsidRPr="0024002C" w:rsidRDefault="0024002C" w:rsidP="0024002C">
      <w:r w:rsidRPr="0024002C">
        <w:t xml:space="preserve">Phi = </w:t>
      </w:r>
      <w:proofErr w:type="spellStart"/>
      <w:proofErr w:type="gramStart"/>
      <w:r w:rsidRPr="0024002C">
        <w:t>np.exp</w:t>
      </w:r>
      <w:proofErr w:type="spellEnd"/>
      <w:r w:rsidRPr="0024002C">
        <w:t>(</w:t>
      </w:r>
      <w:proofErr w:type="gramEnd"/>
      <w:r w:rsidRPr="0024002C">
        <w:t xml:space="preserve">-X**2 - Y**2) * </w:t>
      </w:r>
      <w:proofErr w:type="spellStart"/>
      <w:r w:rsidRPr="0024002C">
        <w:t>np.cos</w:t>
      </w:r>
      <w:proofErr w:type="spellEnd"/>
      <w:r w:rsidRPr="0024002C">
        <w:t xml:space="preserve">(2 * </w:t>
      </w:r>
      <w:proofErr w:type="spellStart"/>
      <w:r w:rsidRPr="0024002C">
        <w:t>np.pi</w:t>
      </w:r>
      <w:proofErr w:type="spellEnd"/>
      <w:r w:rsidRPr="0024002C">
        <w:t xml:space="preserve"> * X * Y)</w:t>
      </w:r>
    </w:p>
    <w:p w14:paraId="1DB35C05" w14:textId="77777777" w:rsidR="0024002C" w:rsidRPr="0024002C" w:rsidRDefault="0024002C" w:rsidP="0024002C"/>
    <w:p w14:paraId="04DDEA63" w14:textId="77777777" w:rsidR="0024002C" w:rsidRPr="0024002C" w:rsidRDefault="0024002C" w:rsidP="0024002C">
      <w:r w:rsidRPr="0024002C">
        <w:t># Gradienten</w:t>
      </w:r>
    </w:p>
    <w:p w14:paraId="50757EC7" w14:textId="77777777" w:rsidR="0024002C" w:rsidRPr="0024002C" w:rsidRDefault="0024002C" w:rsidP="0024002C">
      <w:r w:rsidRPr="0024002C">
        <w:t xml:space="preserve">Ex, </w:t>
      </w:r>
      <w:proofErr w:type="spellStart"/>
      <w:r w:rsidRPr="0024002C">
        <w:t>Ey</w:t>
      </w:r>
      <w:proofErr w:type="spellEnd"/>
      <w:r w:rsidRPr="0024002C">
        <w:t xml:space="preserve"> = </w:t>
      </w:r>
      <w:proofErr w:type="spellStart"/>
      <w:proofErr w:type="gramStart"/>
      <w:r w:rsidRPr="0024002C">
        <w:t>np.gradient</w:t>
      </w:r>
      <w:proofErr w:type="spellEnd"/>
      <w:proofErr w:type="gramEnd"/>
      <w:r w:rsidRPr="0024002C">
        <w:t>(Phi)</w:t>
      </w:r>
    </w:p>
    <w:p w14:paraId="468D7594" w14:textId="77777777" w:rsidR="0024002C" w:rsidRPr="0024002C" w:rsidRDefault="0024002C" w:rsidP="0024002C"/>
    <w:p w14:paraId="3BE48E13" w14:textId="77777777" w:rsidR="0024002C" w:rsidRPr="0024002C" w:rsidRDefault="0024002C" w:rsidP="0024002C">
      <w:proofErr w:type="spellStart"/>
      <w:proofErr w:type="gramStart"/>
      <w:r w:rsidRPr="0024002C">
        <w:t>plt.figure</w:t>
      </w:r>
      <w:proofErr w:type="spellEnd"/>
      <w:proofErr w:type="gramEnd"/>
      <w:r w:rsidRPr="0024002C">
        <w:t>(</w:t>
      </w:r>
      <w:proofErr w:type="spellStart"/>
      <w:r w:rsidRPr="0024002C">
        <w:t>figsize</w:t>
      </w:r>
      <w:proofErr w:type="spellEnd"/>
      <w:r w:rsidRPr="0024002C">
        <w:t>=(6,6))</w:t>
      </w:r>
    </w:p>
    <w:p w14:paraId="4A2B4A8A" w14:textId="77777777" w:rsidR="0024002C" w:rsidRPr="0024002C" w:rsidRDefault="0024002C" w:rsidP="0024002C">
      <w:proofErr w:type="spellStart"/>
      <w:proofErr w:type="gramStart"/>
      <w:r w:rsidRPr="0024002C">
        <w:t>plt.streamplot</w:t>
      </w:r>
      <w:proofErr w:type="spellEnd"/>
      <w:proofErr w:type="gramEnd"/>
      <w:r w:rsidRPr="0024002C">
        <w:t xml:space="preserve">(X, Y, Ex, </w:t>
      </w:r>
      <w:proofErr w:type="spellStart"/>
      <w:r w:rsidRPr="0024002C">
        <w:t>Ey</w:t>
      </w:r>
      <w:proofErr w:type="spellEnd"/>
      <w:r w:rsidRPr="0024002C">
        <w:t xml:space="preserve">, </w:t>
      </w:r>
      <w:proofErr w:type="spellStart"/>
      <w:r w:rsidRPr="0024002C">
        <w:t>color</w:t>
      </w:r>
      <w:proofErr w:type="spellEnd"/>
      <w:r w:rsidRPr="0024002C">
        <w:t>=</w:t>
      </w:r>
      <w:proofErr w:type="spellStart"/>
      <w:r w:rsidRPr="0024002C">
        <w:t>np.sqrt</w:t>
      </w:r>
      <w:proofErr w:type="spellEnd"/>
      <w:r w:rsidRPr="0024002C">
        <w:t xml:space="preserve">(Ex**2 + </w:t>
      </w:r>
      <w:proofErr w:type="spellStart"/>
      <w:r w:rsidRPr="0024002C">
        <w:t>Ey</w:t>
      </w:r>
      <w:proofErr w:type="spellEnd"/>
      <w:r w:rsidRPr="0024002C">
        <w:t xml:space="preserve">**2), </w:t>
      </w:r>
      <w:proofErr w:type="spellStart"/>
      <w:r w:rsidRPr="0024002C">
        <w:t>cmap</w:t>
      </w:r>
      <w:proofErr w:type="spellEnd"/>
      <w:r w:rsidRPr="0024002C">
        <w:t xml:space="preserve">="viridis", </w:t>
      </w:r>
      <w:proofErr w:type="spellStart"/>
      <w:r w:rsidRPr="0024002C">
        <w:t>density</w:t>
      </w:r>
      <w:proofErr w:type="spellEnd"/>
      <w:r w:rsidRPr="0024002C">
        <w:t>=1.5)</w:t>
      </w:r>
    </w:p>
    <w:p w14:paraId="79D76F97" w14:textId="77777777" w:rsidR="0024002C" w:rsidRPr="0024002C" w:rsidRDefault="0024002C" w:rsidP="0024002C">
      <w:proofErr w:type="spellStart"/>
      <w:proofErr w:type="gramStart"/>
      <w:r w:rsidRPr="0024002C">
        <w:t>plt.title</w:t>
      </w:r>
      <w:proofErr w:type="spellEnd"/>
      <w:proofErr w:type="gramEnd"/>
      <w:r w:rsidRPr="0024002C">
        <w:t>("3.4 – Emergenz von Differenzfeldern im FRZK")</w:t>
      </w:r>
    </w:p>
    <w:p w14:paraId="58E0DD6E" w14:textId="77777777" w:rsidR="0024002C" w:rsidRPr="0024002C" w:rsidRDefault="0024002C" w:rsidP="0024002C">
      <w:proofErr w:type="spellStart"/>
      <w:proofErr w:type="gramStart"/>
      <w:r w:rsidRPr="0024002C">
        <w:t>plt.xlabel</w:t>
      </w:r>
      <w:proofErr w:type="spellEnd"/>
      <w:proofErr w:type="gramEnd"/>
      <w:r w:rsidRPr="0024002C">
        <w:t xml:space="preserve">("x"); </w:t>
      </w:r>
      <w:proofErr w:type="spellStart"/>
      <w:r w:rsidRPr="0024002C">
        <w:t>plt.ylabel</w:t>
      </w:r>
      <w:proofErr w:type="spellEnd"/>
      <w:r w:rsidRPr="0024002C">
        <w:t>("y")</w:t>
      </w:r>
    </w:p>
    <w:p w14:paraId="459B9C41" w14:textId="77777777" w:rsidR="0024002C" w:rsidRPr="0024002C" w:rsidRDefault="0024002C" w:rsidP="0024002C">
      <w:proofErr w:type="spellStart"/>
      <w:proofErr w:type="gramStart"/>
      <w:r w:rsidRPr="0024002C">
        <w:t>plt.show</w:t>
      </w:r>
      <w:proofErr w:type="spellEnd"/>
      <w:proofErr w:type="gramEnd"/>
      <w:r w:rsidRPr="0024002C">
        <w:t>()</w:t>
      </w:r>
    </w:p>
    <w:p w14:paraId="7DC6348A" w14:textId="77777777" w:rsidR="0024002C" w:rsidRPr="0024002C" w:rsidRDefault="0024002C" w:rsidP="0024002C">
      <w:r w:rsidRPr="0024002C">
        <w:rPr>
          <w:rFonts w:ascii="Segoe UI Emoji" w:hAnsi="Segoe UI Emoji" w:cs="Segoe UI Emoji"/>
        </w:rPr>
        <w:t>📘</w:t>
      </w:r>
      <w:r w:rsidRPr="0024002C">
        <w:t xml:space="preserve"> </w:t>
      </w:r>
      <w:r w:rsidRPr="0024002C">
        <w:rPr>
          <w:b/>
          <w:bCs/>
        </w:rPr>
        <w:t>Deutung:</w:t>
      </w:r>
      <w:r w:rsidRPr="0024002C">
        <w:t xml:space="preserve"> Lernbewegung als Fluss durch Differenzfelder – Übergänge = Zonen der Bedeutungsbildung.</w:t>
      </w:r>
    </w:p>
    <w:p w14:paraId="37DA848D" w14:textId="77777777" w:rsidR="0024002C" w:rsidRPr="0024002C" w:rsidRDefault="00000000" w:rsidP="0024002C">
      <w:r>
        <w:pict w14:anchorId="148B895E">
          <v:rect id="_x0000_i1028" style="width:0;height:1.5pt" o:hralign="center" o:hrstd="t" o:hr="t" fillcolor="#a0a0a0" stroked="f"/>
        </w:pict>
      </w:r>
    </w:p>
    <w:p w14:paraId="551BD6C9" w14:textId="77777777" w:rsidR="0024002C" w:rsidRPr="0024002C" w:rsidRDefault="0024002C" w:rsidP="0024002C">
      <w:pPr>
        <w:rPr>
          <w:b/>
          <w:bCs/>
        </w:rPr>
      </w:pPr>
      <w:r w:rsidRPr="0024002C">
        <w:rPr>
          <w:b/>
          <w:bCs/>
        </w:rPr>
        <w:t>3.5 – Raumfunktion R(</w:t>
      </w:r>
      <w:proofErr w:type="spellStart"/>
      <w:proofErr w:type="gramStart"/>
      <w:r w:rsidRPr="0024002C">
        <w:rPr>
          <w:b/>
          <w:bCs/>
        </w:rPr>
        <w:t>x,y</w:t>
      </w:r>
      <w:proofErr w:type="spellEnd"/>
      <w:proofErr w:type="gramEnd"/>
      <w:r w:rsidRPr="0024002C">
        <w:rPr>
          <w:b/>
          <w:bCs/>
        </w:rPr>
        <w:t>)</w:t>
      </w:r>
    </w:p>
    <w:p w14:paraId="280BB463" w14:textId="77777777" w:rsidR="0024002C" w:rsidRPr="0024002C" w:rsidRDefault="0024002C" w:rsidP="0024002C">
      <w:r w:rsidRPr="0024002C">
        <w:t>skript_3_5_raumfunktion.py</w:t>
      </w:r>
    </w:p>
    <w:p w14:paraId="64140BDC" w14:textId="77777777" w:rsidR="0024002C" w:rsidRPr="0024002C" w:rsidRDefault="0024002C" w:rsidP="0024002C">
      <w:proofErr w:type="spellStart"/>
      <w:r w:rsidRPr="0024002C">
        <w:t>import</w:t>
      </w:r>
      <w:proofErr w:type="spellEnd"/>
      <w:r w:rsidRPr="0024002C">
        <w:t xml:space="preserve"> </w:t>
      </w:r>
      <w:proofErr w:type="spellStart"/>
      <w:r w:rsidRPr="0024002C">
        <w:t>numpy</w:t>
      </w:r>
      <w:proofErr w:type="spellEnd"/>
      <w:r w:rsidRPr="0024002C">
        <w:t xml:space="preserve"> </w:t>
      </w:r>
      <w:proofErr w:type="spellStart"/>
      <w:r w:rsidRPr="0024002C">
        <w:t>as</w:t>
      </w:r>
      <w:proofErr w:type="spellEnd"/>
      <w:r w:rsidRPr="0024002C">
        <w:t xml:space="preserve"> </w:t>
      </w:r>
      <w:proofErr w:type="spellStart"/>
      <w:r w:rsidRPr="0024002C">
        <w:t>np</w:t>
      </w:r>
      <w:proofErr w:type="spellEnd"/>
    </w:p>
    <w:p w14:paraId="7017E537" w14:textId="77777777" w:rsidR="0024002C" w:rsidRPr="0024002C" w:rsidRDefault="0024002C" w:rsidP="0024002C">
      <w:proofErr w:type="spellStart"/>
      <w:r w:rsidRPr="0024002C">
        <w:t>import</w:t>
      </w:r>
      <w:proofErr w:type="spellEnd"/>
      <w:r w:rsidRPr="0024002C">
        <w:t xml:space="preserve"> </w:t>
      </w:r>
      <w:proofErr w:type="spellStart"/>
      <w:proofErr w:type="gramStart"/>
      <w:r w:rsidRPr="0024002C">
        <w:t>matplotlib.pyplot</w:t>
      </w:r>
      <w:proofErr w:type="spellEnd"/>
      <w:proofErr w:type="gramEnd"/>
      <w:r w:rsidRPr="0024002C">
        <w:t xml:space="preserve"> </w:t>
      </w:r>
      <w:proofErr w:type="spellStart"/>
      <w:r w:rsidRPr="0024002C">
        <w:t>as</w:t>
      </w:r>
      <w:proofErr w:type="spellEnd"/>
      <w:r w:rsidRPr="0024002C">
        <w:t xml:space="preserve"> </w:t>
      </w:r>
      <w:proofErr w:type="spellStart"/>
      <w:r w:rsidRPr="0024002C">
        <w:t>plt</w:t>
      </w:r>
      <w:proofErr w:type="spellEnd"/>
    </w:p>
    <w:p w14:paraId="5FC15734" w14:textId="77777777" w:rsidR="0024002C" w:rsidRPr="0024002C" w:rsidRDefault="0024002C" w:rsidP="0024002C"/>
    <w:p w14:paraId="173B5935" w14:textId="77777777" w:rsidR="0024002C" w:rsidRPr="0024002C" w:rsidRDefault="0024002C" w:rsidP="0024002C">
      <w:r w:rsidRPr="0024002C">
        <w:t xml:space="preserve">x, y = </w:t>
      </w:r>
      <w:proofErr w:type="spellStart"/>
      <w:proofErr w:type="gramStart"/>
      <w:r w:rsidRPr="0024002C">
        <w:t>np.mgrid</w:t>
      </w:r>
      <w:proofErr w:type="spellEnd"/>
      <w:proofErr w:type="gramEnd"/>
      <w:r w:rsidRPr="0024002C">
        <w:t>[-3:3:100j, -3:3:100j]</w:t>
      </w:r>
    </w:p>
    <w:p w14:paraId="5ADA0EA2" w14:textId="77777777" w:rsidR="0024002C" w:rsidRPr="0024002C" w:rsidRDefault="0024002C" w:rsidP="0024002C">
      <w:r w:rsidRPr="0024002C">
        <w:t xml:space="preserve">R = </w:t>
      </w:r>
      <w:proofErr w:type="spellStart"/>
      <w:proofErr w:type="gramStart"/>
      <w:r w:rsidRPr="0024002C">
        <w:t>np.exp</w:t>
      </w:r>
      <w:proofErr w:type="spellEnd"/>
      <w:r w:rsidRPr="0024002C">
        <w:t>(</w:t>
      </w:r>
      <w:proofErr w:type="gramEnd"/>
      <w:r w:rsidRPr="0024002C">
        <w:t>-(x**2 + y**2))</w:t>
      </w:r>
    </w:p>
    <w:p w14:paraId="7A704885" w14:textId="77777777" w:rsidR="0024002C" w:rsidRPr="0024002C" w:rsidRDefault="0024002C" w:rsidP="0024002C"/>
    <w:p w14:paraId="409B1731" w14:textId="77777777" w:rsidR="0024002C" w:rsidRPr="0024002C" w:rsidRDefault="0024002C" w:rsidP="0024002C">
      <w:proofErr w:type="spellStart"/>
      <w:proofErr w:type="gramStart"/>
      <w:r w:rsidRPr="0024002C">
        <w:t>plt.contourf</w:t>
      </w:r>
      <w:proofErr w:type="spellEnd"/>
      <w:proofErr w:type="gramEnd"/>
      <w:r w:rsidRPr="0024002C">
        <w:t xml:space="preserve">(x, y, R, 20, </w:t>
      </w:r>
      <w:proofErr w:type="spellStart"/>
      <w:r w:rsidRPr="0024002C">
        <w:t>cmap</w:t>
      </w:r>
      <w:proofErr w:type="spellEnd"/>
      <w:r w:rsidRPr="0024002C">
        <w:t>="</w:t>
      </w:r>
      <w:proofErr w:type="spellStart"/>
      <w:r w:rsidRPr="0024002C">
        <w:t>plasma</w:t>
      </w:r>
      <w:proofErr w:type="spellEnd"/>
      <w:r w:rsidRPr="0024002C">
        <w:t>")</w:t>
      </w:r>
    </w:p>
    <w:p w14:paraId="18D59CD4" w14:textId="77777777" w:rsidR="0024002C" w:rsidRPr="0024002C" w:rsidRDefault="0024002C" w:rsidP="0024002C">
      <w:proofErr w:type="spellStart"/>
      <w:proofErr w:type="gramStart"/>
      <w:r w:rsidRPr="0024002C">
        <w:t>plt.title</w:t>
      </w:r>
      <w:proofErr w:type="spellEnd"/>
      <w:proofErr w:type="gramEnd"/>
      <w:r w:rsidRPr="0024002C">
        <w:t>("3.5 – Emergente Raumfunktion R(</w:t>
      </w:r>
      <w:proofErr w:type="spellStart"/>
      <w:r w:rsidRPr="0024002C">
        <w:t>x,y</w:t>
      </w:r>
      <w:proofErr w:type="spellEnd"/>
      <w:r w:rsidRPr="0024002C">
        <w:t>) im FRZK")</w:t>
      </w:r>
    </w:p>
    <w:p w14:paraId="55EE2551" w14:textId="77777777" w:rsidR="0024002C" w:rsidRPr="0024002C" w:rsidRDefault="0024002C" w:rsidP="0024002C">
      <w:proofErr w:type="spellStart"/>
      <w:proofErr w:type="gramStart"/>
      <w:r w:rsidRPr="0024002C">
        <w:t>plt.xlabel</w:t>
      </w:r>
      <w:proofErr w:type="spellEnd"/>
      <w:proofErr w:type="gramEnd"/>
      <w:r w:rsidRPr="0024002C">
        <w:t xml:space="preserve">("x"); </w:t>
      </w:r>
      <w:proofErr w:type="spellStart"/>
      <w:r w:rsidRPr="0024002C">
        <w:t>plt.ylabel</w:t>
      </w:r>
      <w:proofErr w:type="spellEnd"/>
      <w:r w:rsidRPr="0024002C">
        <w:t>("y")</w:t>
      </w:r>
    </w:p>
    <w:p w14:paraId="2C1A6606" w14:textId="77777777" w:rsidR="0024002C" w:rsidRPr="0024002C" w:rsidRDefault="0024002C" w:rsidP="0024002C">
      <w:proofErr w:type="spellStart"/>
      <w:proofErr w:type="gramStart"/>
      <w:r w:rsidRPr="0024002C">
        <w:t>plt.colorbar</w:t>
      </w:r>
      <w:proofErr w:type="spellEnd"/>
      <w:proofErr w:type="gramEnd"/>
      <w:r w:rsidRPr="0024002C">
        <w:t>(</w:t>
      </w:r>
      <w:proofErr w:type="spellStart"/>
      <w:r w:rsidRPr="0024002C">
        <w:t>label</w:t>
      </w:r>
      <w:proofErr w:type="spellEnd"/>
      <w:r w:rsidRPr="0024002C">
        <w:t>="R(</w:t>
      </w:r>
      <w:proofErr w:type="spellStart"/>
      <w:r w:rsidRPr="0024002C">
        <w:t>x,y</w:t>
      </w:r>
      <w:proofErr w:type="spellEnd"/>
      <w:r w:rsidRPr="0024002C">
        <w:t>)")</w:t>
      </w:r>
    </w:p>
    <w:p w14:paraId="0BC8C69B" w14:textId="77777777" w:rsidR="0024002C" w:rsidRPr="0024002C" w:rsidRDefault="0024002C" w:rsidP="0024002C">
      <w:proofErr w:type="spellStart"/>
      <w:proofErr w:type="gramStart"/>
      <w:r w:rsidRPr="0024002C">
        <w:t>plt.show</w:t>
      </w:r>
      <w:proofErr w:type="spellEnd"/>
      <w:proofErr w:type="gramEnd"/>
      <w:r w:rsidRPr="0024002C">
        <w:t>()</w:t>
      </w:r>
    </w:p>
    <w:p w14:paraId="3077D44B" w14:textId="77777777" w:rsidR="0024002C" w:rsidRPr="0024002C" w:rsidRDefault="0024002C" w:rsidP="0024002C">
      <w:r w:rsidRPr="0024002C">
        <w:rPr>
          <w:rFonts w:ascii="Segoe UI Emoji" w:hAnsi="Segoe UI Emoji" w:cs="Segoe UI Emoji"/>
        </w:rPr>
        <w:t>📘</w:t>
      </w:r>
      <w:r w:rsidRPr="0024002C">
        <w:t xml:space="preserve"> </w:t>
      </w:r>
      <w:r w:rsidRPr="0024002C">
        <w:rPr>
          <w:b/>
          <w:bCs/>
        </w:rPr>
        <w:t>Deutung:</w:t>
      </w:r>
      <w:r w:rsidRPr="0024002C">
        <w:t xml:space="preserve"> Erstes räumliches Kohärenzfeld – bildet Grundlage für semantische Dichte h(</w:t>
      </w:r>
      <w:proofErr w:type="spellStart"/>
      <w:proofErr w:type="gramStart"/>
      <w:r w:rsidRPr="0024002C">
        <w:t>x,y</w:t>
      </w:r>
      <w:proofErr w:type="gramEnd"/>
      <w:r w:rsidRPr="0024002C">
        <w:t>,z,t</w:t>
      </w:r>
      <w:proofErr w:type="spellEnd"/>
      <w:r w:rsidRPr="0024002C">
        <w:t>) in Kap. 6.</w:t>
      </w:r>
    </w:p>
    <w:p w14:paraId="00180CA1" w14:textId="77777777" w:rsidR="0024002C" w:rsidRPr="0024002C" w:rsidRDefault="00000000" w:rsidP="0024002C">
      <w:r>
        <w:pict w14:anchorId="4821907F">
          <v:rect id="_x0000_i1029" style="width:0;height:1.5pt" o:hralign="center" o:hrstd="t" o:hr="t" fillcolor="#a0a0a0" stroked="f"/>
        </w:pict>
      </w:r>
    </w:p>
    <w:p w14:paraId="35A925A0" w14:textId="77777777" w:rsidR="0024002C" w:rsidRPr="0024002C" w:rsidRDefault="0024002C" w:rsidP="0024002C">
      <w:pPr>
        <w:rPr>
          <w:b/>
          <w:bCs/>
        </w:rPr>
      </w:pPr>
      <w:r w:rsidRPr="0024002C">
        <w:rPr>
          <w:b/>
          <w:bCs/>
        </w:rPr>
        <w:t xml:space="preserve">3.6 – </w:t>
      </w:r>
      <w:proofErr w:type="spellStart"/>
      <w:r w:rsidRPr="0024002C">
        <w:rPr>
          <w:b/>
          <w:bCs/>
        </w:rPr>
        <w:t>Brane</w:t>
      </w:r>
      <w:proofErr w:type="spellEnd"/>
      <w:r w:rsidRPr="0024002C">
        <w:rPr>
          <w:b/>
          <w:bCs/>
        </w:rPr>
        <w:t>-Funktion und funktionale Topologie</w:t>
      </w:r>
    </w:p>
    <w:p w14:paraId="35153A40" w14:textId="77777777" w:rsidR="0024002C" w:rsidRPr="0024002C" w:rsidRDefault="0024002C" w:rsidP="0024002C">
      <w:r w:rsidRPr="0024002C">
        <w:t>skript_3_6_brane_topologie.py</w:t>
      </w:r>
    </w:p>
    <w:p w14:paraId="0A688989" w14:textId="77777777" w:rsidR="0024002C" w:rsidRPr="0024002C" w:rsidRDefault="0024002C" w:rsidP="0024002C">
      <w:proofErr w:type="spellStart"/>
      <w:r w:rsidRPr="0024002C">
        <w:t>import</w:t>
      </w:r>
      <w:proofErr w:type="spellEnd"/>
      <w:r w:rsidRPr="0024002C">
        <w:t xml:space="preserve"> </w:t>
      </w:r>
      <w:proofErr w:type="spellStart"/>
      <w:r w:rsidRPr="0024002C">
        <w:t>numpy</w:t>
      </w:r>
      <w:proofErr w:type="spellEnd"/>
      <w:r w:rsidRPr="0024002C">
        <w:t xml:space="preserve"> </w:t>
      </w:r>
      <w:proofErr w:type="spellStart"/>
      <w:r w:rsidRPr="0024002C">
        <w:t>as</w:t>
      </w:r>
      <w:proofErr w:type="spellEnd"/>
      <w:r w:rsidRPr="0024002C">
        <w:t xml:space="preserve"> </w:t>
      </w:r>
      <w:proofErr w:type="spellStart"/>
      <w:r w:rsidRPr="0024002C">
        <w:t>np</w:t>
      </w:r>
      <w:proofErr w:type="spellEnd"/>
    </w:p>
    <w:p w14:paraId="67710FE7" w14:textId="77777777" w:rsidR="0024002C" w:rsidRPr="0024002C" w:rsidRDefault="0024002C" w:rsidP="0024002C">
      <w:proofErr w:type="spellStart"/>
      <w:r w:rsidRPr="0024002C">
        <w:t>import</w:t>
      </w:r>
      <w:proofErr w:type="spellEnd"/>
      <w:r w:rsidRPr="0024002C">
        <w:t xml:space="preserve"> </w:t>
      </w:r>
      <w:proofErr w:type="spellStart"/>
      <w:proofErr w:type="gramStart"/>
      <w:r w:rsidRPr="0024002C">
        <w:t>matplotlib.pyplot</w:t>
      </w:r>
      <w:proofErr w:type="spellEnd"/>
      <w:proofErr w:type="gramEnd"/>
      <w:r w:rsidRPr="0024002C">
        <w:t xml:space="preserve"> </w:t>
      </w:r>
      <w:proofErr w:type="spellStart"/>
      <w:r w:rsidRPr="0024002C">
        <w:t>as</w:t>
      </w:r>
      <w:proofErr w:type="spellEnd"/>
      <w:r w:rsidRPr="0024002C">
        <w:t xml:space="preserve"> </w:t>
      </w:r>
      <w:proofErr w:type="spellStart"/>
      <w:r w:rsidRPr="0024002C">
        <w:t>plt</w:t>
      </w:r>
      <w:proofErr w:type="spellEnd"/>
    </w:p>
    <w:p w14:paraId="777C0787" w14:textId="77777777" w:rsidR="0024002C" w:rsidRPr="0024002C" w:rsidRDefault="0024002C" w:rsidP="0024002C">
      <w:proofErr w:type="spellStart"/>
      <w:r w:rsidRPr="0024002C">
        <w:t>from</w:t>
      </w:r>
      <w:proofErr w:type="spellEnd"/>
      <w:r w:rsidRPr="0024002C">
        <w:t xml:space="preserve"> mpl_</w:t>
      </w:r>
      <w:proofErr w:type="gramStart"/>
      <w:r w:rsidRPr="0024002C">
        <w:t>toolkits.mplot</w:t>
      </w:r>
      <w:proofErr w:type="gramEnd"/>
      <w:r w:rsidRPr="0024002C">
        <w:t xml:space="preserve">3d </w:t>
      </w:r>
      <w:proofErr w:type="spellStart"/>
      <w:r w:rsidRPr="0024002C">
        <w:t>import</w:t>
      </w:r>
      <w:proofErr w:type="spellEnd"/>
      <w:r w:rsidRPr="0024002C">
        <w:t xml:space="preserve"> Axes3D</w:t>
      </w:r>
    </w:p>
    <w:p w14:paraId="6C39B47C" w14:textId="77777777" w:rsidR="0024002C" w:rsidRPr="0024002C" w:rsidRDefault="0024002C" w:rsidP="0024002C"/>
    <w:p w14:paraId="7CCDEF5B" w14:textId="77777777" w:rsidR="0024002C" w:rsidRPr="0024002C" w:rsidRDefault="0024002C" w:rsidP="0024002C">
      <w:r w:rsidRPr="0024002C">
        <w:t xml:space="preserve">x, y = </w:t>
      </w:r>
      <w:proofErr w:type="spellStart"/>
      <w:proofErr w:type="gramStart"/>
      <w:r w:rsidRPr="0024002C">
        <w:t>np.mgrid</w:t>
      </w:r>
      <w:proofErr w:type="spellEnd"/>
      <w:proofErr w:type="gramEnd"/>
      <w:r w:rsidRPr="0024002C">
        <w:t>[-2:2:100j, -2:2:100j]</w:t>
      </w:r>
    </w:p>
    <w:p w14:paraId="03646F12" w14:textId="77777777" w:rsidR="0024002C" w:rsidRPr="0024002C" w:rsidRDefault="0024002C" w:rsidP="0024002C"/>
    <w:p w14:paraId="3F05C681" w14:textId="77777777" w:rsidR="0024002C" w:rsidRPr="0024002C" w:rsidRDefault="0024002C" w:rsidP="0024002C">
      <w:r w:rsidRPr="0024002C">
        <w:t xml:space="preserve"># Vier </w:t>
      </w:r>
      <w:proofErr w:type="spellStart"/>
      <w:r w:rsidRPr="0024002C">
        <w:t>Operatorenfelder</w:t>
      </w:r>
      <w:proofErr w:type="spellEnd"/>
      <w:r w:rsidRPr="0024002C">
        <w:t xml:space="preserve"> (σ, M, R, E)</w:t>
      </w:r>
    </w:p>
    <w:p w14:paraId="5B9D08D8" w14:textId="77777777" w:rsidR="0024002C" w:rsidRPr="0024002C" w:rsidRDefault="0024002C" w:rsidP="0024002C">
      <w:proofErr w:type="spellStart"/>
      <w:r w:rsidRPr="0024002C">
        <w:t>sigma</w:t>
      </w:r>
      <w:proofErr w:type="spellEnd"/>
      <w:r w:rsidRPr="0024002C">
        <w:t xml:space="preserve"> = </w:t>
      </w:r>
      <w:proofErr w:type="spellStart"/>
      <w:proofErr w:type="gramStart"/>
      <w:r w:rsidRPr="0024002C">
        <w:t>np.exp</w:t>
      </w:r>
      <w:proofErr w:type="spellEnd"/>
      <w:r w:rsidRPr="0024002C">
        <w:t>(</w:t>
      </w:r>
      <w:proofErr w:type="gramEnd"/>
      <w:r w:rsidRPr="0024002C">
        <w:t>-(x**2 + y**2))</w:t>
      </w:r>
    </w:p>
    <w:p w14:paraId="32693956" w14:textId="77777777" w:rsidR="0024002C" w:rsidRPr="0024002C" w:rsidRDefault="0024002C" w:rsidP="0024002C">
      <w:r w:rsidRPr="0024002C">
        <w:t xml:space="preserve">M = </w:t>
      </w:r>
      <w:proofErr w:type="spellStart"/>
      <w:r w:rsidRPr="0024002C">
        <w:t>np.sin</w:t>
      </w:r>
      <w:proofErr w:type="spellEnd"/>
      <w:r w:rsidRPr="0024002C">
        <w:t xml:space="preserve">(2*x) * </w:t>
      </w:r>
      <w:proofErr w:type="spellStart"/>
      <w:r w:rsidRPr="0024002C">
        <w:t>np.cos</w:t>
      </w:r>
      <w:proofErr w:type="spellEnd"/>
      <w:r w:rsidRPr="0024002C">
        <w:t>(2*y)</w:t>
      </w:r>
    </w:p>
    <w:p w14:paraId="09C95D2E" w14:textId="77777777" w:rsidR="0024002C" w:rsidRPr="0024002C" w:rsidRDefault="0024002C" w:rsidP="0024002C">
      <w:r w:rsidRPr="0024002C">
        <w:t xml:space="preserve">R = </w:t>
      </w:r>
      <w:proofErr w:type="spellStart"/>
      <w:proofErr w:type="gramStart"/>
      <w:r w:rsidRPr="0024002C">
        <w:t>np.exp</w:t>
      </w:r>
      <w:proofErr w:type="spellEnd"/>
      <w:r w:rsidRPr="0024002C">
        <w:t>(</w:t>
      </w:r>
      <w:proofErr w:type="gramEnd"/>
      <w:r w:rsidRPr="0024002C">
        <w:t xml:space="preserve">-0.5*(x**2 + y**2)) * </w:t>
      </w:r>
      <w:proofErr w:type="spellStart"/>
      <w:r w:rsidRPr="0024002C">
        <w:t>np.sin</w:t>
      </w:r>
      <w:proofErr w:type="spellEnd"/>
      <w:r w:rsidRPr="0024002C">
        <w:t>(3*</w:t>
      </w:r>
      <w:proofErr w:type="spellStart"/>
      <w:r w:rsidRPr="0024002C">
        <w:t>np.sqrt</w:t>
      </w:r>
      <w:proofErr w:type="spellEnd"/>
      <w:r w:rsidRPr="0024002C">
        <w:t>(x**2 + y**2))</w:t>
      </w:r>
    </w:p>
    <w:p w14:paraId="0D086563" w14:textId="77777777" w:rsidR="0024002C" w:rsidRPr="0024002C" w:rsidRDefault="0024002C" w:rsidP="0024002C">
      <w:r w:rsidRPr="0024002C">
        <w:t xml:space="preserve">E = </w:t>
      </w:r>
      <w:proofErr w:type="spellStart"/>
      <w:r w:rsidRPr="0024002C">
        <w:t>np.cos</w:t>
      </w:r>
      <w:proofErr w:type="spellEnd"/>
      <w:r w:rsidRPr="0024002C">
        <w:t xml:space="preserve">(x*y) * </w:t>
      </w:r>
      <w:proofErr w:type="spellStart"/>
      <w:proofErr w:type="gramStart"/>
      <w:r w:rsidRPr="0024002C">
        <w:t>np.exp</w:t>
      </w:r>
      <w:proofErr w:type="spellEnd"/>
      <w:r w:rsidRPr="0024002C">
        <w:t>(</w:t>
      </w:r>
      <w:proofErr w:type="gramEnd"/>
      <w:r w:rsidRPr="0024002C">
        <w:t>-0.3*(x**2 + y**2))</w:t>
      </w:r>
    </w:p>
    <w:p w14:paraId="162638DF" w14:textId="77777777" w:rsidR="0024002C" w:rsidRPr="0024002C" w:rsidRDefault="0024002C" w:rsidP="0024002C"/>
    <w:p w14:paraId="53607570" w14:textId="77777777" w:rsidR="0024002C" w:rsidRPr="0024002C" w:rsidRDefault="0024002C" w:rsidP="0024002C">
      <w:r w:rsidRPr="0024002C">
        <w:t xml:space="preserve"># </w:t>
      </w:r>
      <w:proofErr w:type="spellStart"/>
      <w:r w:rsidRPr="0024002C">
        <w:t>Brane</w:t>
      </w:r>
      <w:proofErr w:type="spellEnd"/>
      <w:r w:rsidRPr="0024002C">
        <w:t>-Funktion = Überlagerung</w:t>
      </w:r>
    </w:p>
    <w:p w14:paraId="36862CE5" w14:textId="77777777" w:rsidR="0024002C" w:rsidRPr="0024002C" w:rsidRDefault="0024002C" w:rsidP="0024002C">
      <w:proofErr w:type="spellStart"/>
      <w:r w:rsidRPr="0024002C">
        <w:t>Brane</w:t>
      </w:r>
      <w:proofErr w:type="spellEnd"/>
      <w:r w:rsidRPr="0024002C">
        <w:t xml:space="preserve"> = </w:t>
      </w:r>
      <w:proofErr w:type="spellStart"/>
      <w:r w:rsidRPr="0024002C">
        <w:t>sigma</w:t>
      </w:r>
      <w:proofErr w:type="spellEnd"/>
      <w:r w:rsidRPr="0024002C">
        <w:t xml:space="preserve"> + 0.5*M + 0.3*R + 0.2*E</w:t>
      </w:r>
    </w:p>
    <w:p w14:paraId="5475138C" w14:textId="77777777" w:rsidR="0024002C" w:rsidRPr="0024002C" w:rsidRDefault="0024002C" w:rsidP="0024002C"/>
    <w:p w14:paraId="2A7BD134" w14:textId="77777777" w:rsidR="0024002C" w:rsidRPr="0024002C" w:rsidRDefault="0024002C" w:rsidP="0024002C">
      <w:proofErr w:type="spellStart"/>
      <w:r w:rsidRPr="0024002C">
        <w:t>fig</w:t>
      </w:r>
      <w:proofErr w:type="spellEnd"/>
      <w:r w:rsidRPr="0024002C">
        <w:t xml:space="preserve"> = </w:t>
      </w:r>
      <w:proofErr w:type="spellStart"/>
      <w:proofErr w:type="gramStart"/>
      <w:r w:rsidRPr="0024002C">
        <w:t>plt.figure</w:t>
      </w:r>
      <w:proofErr w:type="spellEnd"/>
      <w:proofErr w:type="gramEnd"/>
      <w:r w:rsidRPr="0024002C">
        <w:t>(</w:t>
      </w:r>
      <w:proofErr w:type="spellStart"/>
      <w:r w:rsidRPr="0024002C">
        <w:t>figsize</w:t>
      </w:r>
      <w:proofErr w:type="spellEnd"/>
      <w:r w:rsidRPr="0024002C">
        <w:t>=(9,6))</w:t>
      </w:r>
    </w:p>
    <w:p w14:paraId="6B158E95" w14:textId="77777777" w:rsidR="0024002C" w:rsidRPr="0024002C" w:rsidRDefault="0024002C" w:rsidP="0024002C">
      <w:proofErr w:type="spellStart"/>
      <w:r w:rsidRPr="0024002C">
        <w:t>ax</w:t>
      </w:r>
      <w:proofErr w:type="spellEnd"/>
      <w:r w:rsidRPr="0024002C">
        <w:t xml:space="preserve"> = </w:t>
      </w:r>
      <w:proofErr w:type="spellStart"/>
      <w:r w:rsidRPr="0024002C">
        <w:t>fig.add_</w:t>
      </w:r>
      <w:proofErr w:type="gramStart"/>
      <w:r w:rsidRPr="0024002C">
        <w:t>subplot</w:t>
      </w:r>
      <w:proofErr w:type="spellEnd"/>
      <w:r w:rsidRPr="0024002C">
        <w:t>(</w:t>
      </w:r>
      <w:proofErr w:type="gramEnd"/>
      <w:r w:rsidRPr="0024002C">
        <w:t xml:space="preserve">111, </w:t>
      </w:r>
      <w:proofErr w:type="spellStart"/>
      <w:r w:rsidRPr="0024002C">
        <w:t>projection</w:t>
      </w:r>
      <w:proofErr w:type="spellEnd"/>
      <w:r w:rsidRPr="0024002C">
        <w:t>='3d')</w:t>
      </w:r>
    </w:p>
    <w:p w14:paraId="350BCA0A" w14:textId="77777777" w:rsidR="0024002C" w:rsidRPr="0024002C" w:rsidRDefault="0024002C" w:rsidP="0024002C">
      <w:proofErr w:type="spellStart"/>
      <w:proofErr w:type="gramStart"/>
      <w:r w:rsidRPr="0024002C">
        <w:t>ax.plot</w:t>
      </w:r>
      <w:proofErr w:type="gramEnd"/>
      <w:r w:rsidRPr="0024002C">
        <w:t>_surface</w:t>
      </w:r>
      <w:proofErr w:type="spellEnd"/>
      <w:r w:rsidRPr="0024002C">
        <w:t xml:space="preserve">(x, y, </w:t>
      </w:r>
      <w:proofErr w:type="spellStart"/>
      <w:r w:rsidRPr="0024002C">
        <w:t>Brane</w:t>
      </w:r>
      <w:proofErr w:type="spellEnd"/>
      <w:r w:rsidRPr="0024002C">
        <w:t xml:space="preserve">, </w:t>
      </w:r>
      <w:proofErr w:type="spellStart"/>
      <w:r w:rsidRPr="0024002C">
        <w:t>cmap</w:t>
      </w:r>
      <w:proofErr w:type="spellEnd"/>
      <w:r w:rsidRPr="0024002C">
        <w:t>='</w:t>
      </w:r>
      <w:proofErr w:type="spellStart"/>
      <w:r w:rsidRPr="0024002C">
        <w:t>plasma</w:t>
      </w:r>
      <w:proofErr w:type="spellEnd"/>
      <w:r w:rsidRPr="0024002C">
        <w:t xml:space="preserve">', </w:t>
      </w:r>
      <w:proofErr w:type="spellStart"/>
      <w:r w:rsidRPr="0024002C">
        <w:t>linewidth</w:t>
      </w:r>
      <w:proofErr w:type="spellEnd"/>
      <w:r w:rsidRPr="0024002C">
        <w:t xml:space="preserve">=0, </w:t>
      </w:r>
      <w:proofErr w:type="spellStart"/>
      <w:r w:rsidRPr="0024002C">
        <w:t>antialiased</w:t>
      </w:r>
      <w:proofErr w:type="spellEnd"/>
      <w:r w:rsidRPr="0024002C">
        <w:t>=True)</w:t>
      </w:r>
    </w:p>
    <w:p w14:paraId="2052A84B" w14:textId="77777777" w:rsidR="0024002C" w:rsidRPr="0024002C" w:rsidRDefault="0024002C" w:rsidP="0024002C">
      <w:proofErr w:type="spellStart"/>
      <w:r w:rsidRPr="0024002C">
        <w:t>ax.set_xlabel</w:t>
      </w:r>
      <w:proofErr w:type="spellEnd"/>
      <w:r w:rsidRPr="0024002C">
        <w:t>('σ-M-R-E')</w:t>
      </w:r>
    </w:p>
    <w:p w14:paraId="1E0F03BD" w14:textId="77777777" w:rsidR="0024002C" w:rsidRPr="0024002C" w:rsidRDefault="0024002C" w:rsidP="0024002C">
      <w:proofErr w:type="spellStart"/>
      <w:r w:rsidRPr="0024002C">
        <w:t>ax.set_ylabel</w:t>
      </w:r>
      <w:proofErr w:type="spellEnd"/>
      <w:r w:rsidRPr="0024002C">
        <w:t>('x/y')</w:t>
      </w:r>
    </w:p>
    <w:p w14:paraId="410F2FDE" w14:textId="77777777" w:rsidR="0024002C" w:rsidRPr="0024002C" w:rsidRDefault="0024002C" w:rsidP="0024002C">
      <w:proofErr w:type="spellStart"/>
      <w:r w:rsidRPr="0024002C">
        <w:t>ax.set_</w:t>
      </w:r>
      <w:proofErr w:type="gramStart"/>
      <w:r w:rsidRPr="0024002C">
        <w:t>zlabel</w:t>
      </w:r>
      <w:proofErr w:type="spellEnd"/>
      <w:r w:rsidRPr="0024002C">
        <w:t>(</w:t>
      </w:r>
      <w:proofErr w:type="gramEnd"/>
      <w:r w:rsidRPr="0024002C">
        <w:t>'Funktionale Dichte')</w:t>
      </w:r>
    </w:p>
    <w:p w14:paraId="7EAC390D" w14:textId="77777777" w:rsidR="0024002C" w:rsidRPr="0024002C" w:rsidRDefault="0024002C" w:rsidP="0024002C">
      <w:proofErr w:type="spellStart"/>
      <w:r w:rsidRPr="0024002C">
        <w:t>ax.set_</w:t>
      </w:r>
      <w:proofErr w:type="gramStart"/>
      <w:r w:rsidRPr="0024002C">
        <w:t>title</w:t>
      </w:r>
      <w:proofErr w:type="spellEnd"/>
      <w:r w:rsidRPr="0024002C">
        <w:t>(</w:t>
      </w:r>
      <w:proofErr w:type="gramEnd"/>
      <w:r w:rsidRPr="0024002C">
        <w:t xml:space="preserve">'3.6 – </w:t>
      </w:r>
      <w:proofErr w:type="spellStart"/>
      <w:r w:rsidRPr="0024002C">
        <w:t>Brane</w:t>
      </w:r>
      <w:proofErr w:type="spellEnd"/>
      <w:r w:rsidRPr="0024002C">
        <w:t>-Funktion und funktionale Topologie im FRZK')</w:t>
      </w:r>
    </w:p>
    <w:p w14:paraId="3015AD05" w14:textId="77777777" w:rsidR="0024002C" w:rsidRPr="0024002C" w:rsidRDefault="0024002C" w:rsidP="0024002C">
      <w:proofErr w:type="spellStart"/>
      <w:proofErr w:type="gramStart"/>
      <w:r w:rsidRPr="0024002C">
        <w:t>plt.show</w:t>
      </w:r>
      <w:proofErr w:type="spellEnd"/>
      <w:proofErr w:type="gramEnd"/>
      <w:r w:rsidRPr="0024002C">
        <w:t>()</w:t>
      </w:r>
    </w:p>
    <w:p w14:paraId="4A9B780D" w14:textId="77777777" w:rsidR="0024002C" w:rsidRPr="0024002C" w:rsidRDefault="0024002C" w:rsidP="0024002C">
      <w:r w:rsidRPr="0024002C">
        <w:rPr>
          <w:rFonts w:ascii="Segoe UI Emoji" w:hAnsi="Segoe UI Emoji" w:cs="Segoe UI Emoji"/>
        </w:rPr>
        <w:t>📘</w:t>
      </w:r>
      <w:r w:rsidRPr="0024002C">
        <w:t xml:space="preserve"> </w:t>
      </w:r>
      <w:r w:rsidRPr="0024002C">
        <w:rPr>
          <w:b/>
          <w:bCs/>
        </w:rPr>
        <w:t>Deutung:</w:t>
      </w:r>
      <w:r w:rsidRPr="0024002C">
        <w:t xml:space="preserve"> Mehrdimensionale Kohärenz – Überlagerung kognitiver, sozialer und reflexiver Dimensionen.</w:t>
      </w:r>
    </w:p>
    <w:p w14:paraId="49595F64" w14:textId="77777777" w:rsidR="0024002C" w:rsidRPr="0024002C" w:rsidRDefault="00000000" w:rsidP="0024002C">
      <w:r>
        <w:pict w14:anchorId="4AB13E90">
          <v:rect id="_x0000_i1030" style="width:0;height:1.5pt" o:hralign="center" o:hrstd="t" o:hr="t" fillcolor="#a0a0a0" stroked="f"/>
        </w:pict>
      </w:r>
    </w:p>
    <w:p w14:paraId="04AD62E9" w14:textId="77777777" w:rsidR="0024002C" w:rsidRPr="0024002C" w:rsidRDefault="0024002C" w:rsidP="0024002C">
      <w:pPr>
        <w:rPr>
          <w:b/>
          <w:bCs/>
        </w:rPr>
      </w:pPr>
      <w:r w:rsidRPr="0024002C">
        <w:rPr>
          <w:b/>
          <w:bCs/>
        </w:rPr>
        <w:t xml:space="preserve">3.7.1 – </w:t>
      </w:r>
      <w:proofErr w:type="spellStart"/>
      <w:r w:rsidRPr="0024002C">
        <w:rPr>
          <w:b/>
          <w:bCs/>
        </w:rPr>
        <w:t>Operatorenkaskade</w:t>
      </w:r>
      <w:proofErr w:type="spellEnd"/>
      <w:r w:rsidRPr="0024002C">
        <w:rPr>
          <w:b/>
          <w:bCs/>
        </w:rPr>
        <w:t xml:space="preserve"> (Grundprinzip)</w:t>
      </w:r>
    </w:p>
    <w:p w14:paraId="0AB8477C" w14:textId="77777777" w:rsidR="0024002C" w:rsidRPr="0024002C" w:rsidRDefault="0024002C" w:rsidP="0024002C">
      <w:r w:rsidRPr="0024002C">
        <w:t>skript_3_7_1_operator_kaskade_basics.py</w:t>
      </w:r>
    </w:p>
    <w:p w14:paraId="5A9B146C" w14:textId="77777777" w:rsidR="0024002C" w:rsidRPr="0024002C" w:rsidRDefault="0024002C" w:rsidP="0024002C">
      <w:proofErr w:type="spellStart"/>
      <w:r w:rsidRPr="0024002C">
        <w:t>import</w:t>
      </w:r>
      <w:proofErr w:type="spellEnd"/>
      <w:r w:rsidRPr="0024002C">
        <w:t xml:space="preserve"> </w:t>
      </w:r>
      <w:proofErr w:type="spellStart"/>
      <w:r w:rsidRPr="0024002C">
        <w:t>numpy</w:t>
      </w:r>
      <w:proofErr w:type="spellEnd"/>
      <w:r w:rsidRPr="0024002C">
        <w:t xml:space="preserve"> </w:t>
      </w:r>
      <w:proofErr w:type="spellStart"/>
      <w:r w:rsidRPr="0024002C">
        <w:t>as</w:t>
      </w:r>
      <w:proofErr w:type="spellEnd"/>
      <w:r w:rsidRPr="0024002C">
        <w:t xml:space="preserve"> </w:t>
      </w:r>
      <w:proofErr w:type="spellStart"/>
      <w:r w:rsidRPr="0024002C">
        <w:t>np</w:t>
      </w:r>
      <w:proofErr w:type="spellEnd"/>
    </w:p>
    <w:p w14:paraId="0A6B4BCE" w14:textId="77777777" w:rsidR="0024002C" w:rsidRPr="0024002C" w:rsidRDefault="0024002C" w:rsidP="0024002C">
      <w:proofErr w:type="spellStart"/>
      <w:r w:rsidRPr="0024002C">
        <w:t>import</w:t>
      </w:r>
      <w:proofErr w:type="spellEnd"/>
      <w:r w:rsidRPr="0024002C">
        <w:t xml:space="preserve"> </w:t>
      </w:r>
      <w:proofErr w:type="spellStart"/>
      <w:proofErr w:type="gramStart"/>
      <w:r w:rsidRPr="0024002C">
        <w:t>matplotlib.pyplot</w:t>
      </w:r>
      <w:proofErr w:type="spellEnd"/>
      <w:proofErr w:type="gramEnd"/>
      <w:r w:rsidRPr="0024002C">
        <w:t xml:space="preserve"> </w:t>
      </w:r>
      <w:proofErr w:type="spellStart"/>
      <w:r w:rsidRPr="0024002C">
        <w:t>as</w:t>
      </w:r>
      <w:proofErr w:type="spellEnd"/>
      <w:r w:rsidRPr="0024002C">
        <w:t xml:space="preserve"> </w:t>
      </w:r>
      <w:proofErr w:type="spellStart"/>
      <w:r w:rsidRPr="0024002C">
        <w:t>plt</w:t>
      </w:r>
      <w:proofErr w:type="spellEnd"/>
    </w:p>
    <w:p w14:paraId="5147C5C6" w14:textId="77777777" w:rsidR="0024002C" w:rsidRPr="0024002C" w:rsidRDefault="0024002C" w:rsidP="0024002C"/>
    <w:p w14:paraId="497B0FA6" w14:textId="77777777" w:rsidR="0024002C" w:rsidRPr="0024002C" w:rsidRDefault="0024002C" w:rsidP="0024002C">
      <w:r w:rsidRPr="0024002C">
        <w:t xml:space="preserve">S = </w:t>
      </w:r>
      <w:proofErr w:type="spellStart"/>
      <w:proofErr w:type="gramStart"/>
      <w:r w:rsidRPr="0024002C">
        <w:t>np.zeros</w:t>
      </w:r>
      <w:proofErr w:type="spellEnd"/>
      <w:proofErr w:type="gramEnd"/>
      <w:r w:rsidRPr="0024002C">
        <w:t>((10, 10))</w:t>
      </w:r>
    </w:p>
    <w:p w14:paraId="11144187" w14:textId="77777777" w:rsidR="0024002C" w:rsidRPr="0024002C" w:rsidRDefault="0024002C" w:rsidP="0024002C"/>
    <w:p w14:paraId="512292F0" w14:textId="77777777" w:rsidR="0024002C" w:rsidRPr="0024002C" w:rsidRDefault="0024002C" w:rsidP="0024002C">
      <w:proofErr w:type="spellStart"/>
      <w:r w:rsidRPr="0024002C">
        <w:t>def</w:t>
      </w:r>
      <w:proofErr w:type="spellEnd"/>
      <w:r w:rsidRPr="0024002C">
        <w:t xml:space="preserve"> o1(S):</w:t>
      </w:r>
    </w:p>
    <w:p w14:paraId="366BD230" w14:textId="77777777" w:rsidR="0024002C" w:rsidRPr="0024002C" w:rsidRDefault="0024002C" w:rsidP="0024002C">
      <w:r w:rsidRPr="0024002C">
        <w:t xml:space="preserve">    </w:t>
      </w:r>
      <w:proofErr w:type="gramStart"/>
      <w:r w:rsidRPr="0024002C">
        <w:t>S[</w:t>
      </w:r>
      <w:proofErr w:type="gramEnd"/>
      <w:r w:rsidRPr="0024002C">
        <w:t>5, 5] = 1</w:t>
      </w:r>
    </w:p>
    <w:p w14:paraId="616B3C79" w14:textId="77777777" w:rsidR="0024002C" w:rsidRPr="0024002C" w:rsidRDefault="0024002C" w:rsidP="0024002C">
      <w:r w:rsidRPr="0024002C">
        <w:t xml:space="preserve">    </w:t>
      </w:r>
      <w:proofErr w:type="spellStart"/>
      <w:r w:rsidRPr="0024002C">
        <w:t>return</w:t>
      </w:r>
      <w:proofErr w:type="spellEnd"/>
      <w:r w:rsidRPr="0024002C">
        <w:t xml:space="preserve"> S</w:t>
      </w:r>
    </w:p>
    <w:p w14:paraId="69FBE145" w14:textId="77777777" w:rsidR="0024002C" w:rsidRPr="0024002C" w:rsidRDefault="0024002C" w:rsidP="0024002C"/>
    <w:p w14:paraId="7EFE02CF" w14:textId="77777777" w:rsidR="0024002C" w:rsidRPr="0024002C" w:rsidRDefault="0024002C" w:rsidP="0024002C">
      <w:proofErr w:type="spellStart"/>
      <w:r w:rsidRPr="0024002C">
        <w:t>def</w:t>
      </w:r>
      <w:proofErr w:type="spellEnd"/>
      <w:r w:rsidRPr="0024002C">
        <w:t xml:space="preserve"> o2(S):</w:t>
      </w:r>
    </w:p>
    <w:p w14:paraId="71BEAADE" w14:textId="77777777" w:rsidR="0024002C" w:rsidRPr="0024002C" w:rsidRDefault="0024002C" w:rsidP="0024002C">
      <w:r w:rsidRPr="0024002C">
        <w:t xml:space="preserve">    </w:t>
      </w:r>
      <w:proofErr w:type="spellStart"/>
      <w:r w:rsidRPr="0024002C">
        <w:t>S_new</w:t>
      </w:r>
      <w:proofErr w:type="spellEnd"/>
      <w:r w:rsidRPr="0024002C">
        <w:t xml:space="preserve"> = </w:t>
      </w:r>
      <w:proofErr w:type="spellStart"/>
      <w:proofErr w:type="gramStart"/>
      <w:r w:rsidRPr="0024002C">
        <w:t>S.copy</w:t>
      </w:r>
      <w:proofErr w:type="spellEnd"/>
      <w:proofErr w:type="gramEnd"/>
      <w:r w:rsidRPr="0024002C">
        <w:t>()</w:t>
      </w:r>
    </w:p>
    <w:p w14:paraId="3AAE079A" w14:textId="77777777" w:rsidR="0024002C" w:rsidRPr="0024002C" w:rsidRDefault="0024002C" w:rsidP="0024002C">
      <w:r w:rsidRPr="0024002C">
        <w:t xml:space="preserve">    </w:t>
      </w:r>
      <w:proofErr w:type="spellStart"/>
      <w:r w:rsidRPr="0024002C">
        <w:t>for</w:t>
      </w:r>
      <w:proofErr w:type="spellEnd"/>
      <w:r w:rsidRPr="0024002C">
        <w:t xml:space="preserve"> x in </w:t>
      </w:r>
      <w:proofErr w:type="spellStart"/>
      <w:proofErr w:type="gramStart"/>
      <w:r w:rsidRPr="0024002C">
        <w:t>range</w:t>
      </w:r>
      <w:proofErr w:type="spellEnd"/>
      <w:r w:rsidRPr="0024002C">
        <w:t>(</w:t>
      </w:r>
      <w:proofErr w:type="gramEnd"/>
      <w:r w:rsidRPr="0024002C">
        <w:t>1, 9):</w:t>
      </w:r>
    </w:p>
    <w:p w14:paraId="416669A6" w14:textId="77777777" w:rsidR="0024002C" w:rsidRPr="0024002C" w:rsidRDefault="0024002C" w:rsidP="0024002C">
      <w:r w:rsidRPr="0024002C">
        <w:t xml:space="preserve">        </w:t>
      </w:r>
      <w:proofErr w:type="spellStart"/>
      <w:r w:rsidRPr="0024002C">
        <w:t>for</w:t>
      </w:r>
      <w:proofErr w:type="spellEnd"/>
      <w:r w:rsidRPr="0024002C">
        <w:t xml:space="preserve"> y in </w:t>
      </w:r>
      <w:proofErr w:type="spellStart"/>
      <w:proofErr w:type="gramStart"/>
      <w:r w:rsidRPr="0024002C">
        <w:t>range</w:t>
      </w:r>
      <w:proofErr w:type="spellEnd"/>
      <w:r w:rsidRPr="0024002C">
        <w:t>(</w:t>
      </w:r>
      <w:proofErr w:type="gramEnd"/>
      <w:r w:rsidRPr="0024002C">
        <w:t>1, 9):</w:t>
      </w:r>
    </w:p>
    <w:p w14:paraId="10EFE2D2" w14:textId="77777777" w:rsidR="0024002C" w:rsidRPr="0024002C" w:rsidRDefault="0024002C" w:rsidP="0024002C">
      <w:r w:rsidRPr="0024002C">
        <w:t xml:space="preserve">            </w:t>
      </w:r>
      <w:proofErr w:type="spellStart"/>
      <w:r w:rsidRPr="0024002C">
        <w:t>S_</w:t>
      </w:r>
      <w:proofErr w:type="gramStart"/>
      <w:r w:rsidRPr="0024002C">
        <w:t>new</w:t>
      </w:r>
      <w:proofErr w:type="spellEnd"/>
      <w:r w:rsidRPr="0024002C">
        <w:t>[</w:t>
      </w:r>
      <w:proofErr w:type="gramEnd"/>
      <w:r w:rsidRPr="0024002C">
        <w:t>x, y] += 0.25 * (S[x-1, y] + S[x+1, y] + S[x, y-1] + S[x, y+1])</w:t>
      </w:r>
    </w:p>
    <w:p w14:paraId="5DDD39C6" w14:textId="77777777" w:rsidR="0024002C" w:rsidRPr="0024002C" w:rsidRDefault="0024002C" w:rsidP="0024002C">
      <w:r w:rsidRPr="0024002C">
        <w:t xml:space="preserve">    </w:t>
      </w:r>
      <w:proofErr w:type="spellStart"/>
      <w:r w:rsidRPr="0024002C">
        <w:t>return</w:t>
      </w:r>
      <w:proofErr w:type="spellEnd"/>
      <w:r w:rsidRPr="0024002C">
        <w:t xml:space="preserve"> </w:t>
      </w:r>
      <w:proofErr w:type="spellStart"/>
      <w:r w:rsidRPr="0024002C">
        <w:t>S_new</w:t>
      </w:r>
      <w:proofErr w:type="spellEnd"/>
    </w:p>
    <w:p w14:paraId="0AFE5692" w14:textId="77777777" w:rsidR="0024002C" w:rsidRPr="0024002C" w:rsidRDefault="0024002C" w:rsidP="0024002C"/>
    <w:p w14:paraId="5A4BD942" w14:textId="77777777" w:rsidR="0024002C" w:rsidRPr="0024002C" w:rsidRDefault="0024002C" w:rsidP="0024002C">
      <w:proofErr w:type="spellStart"/>
      <w:r w:rsidRPr="0024002C">
        <w:t>S_current</w:t>
      </w:r>
      <w:proofErr w:type="spellEnd"/>
      <w:r w:rsidRPr="0024002C">
        <w:t xml:space="preserve"> = o1(</w:t>
      </w:r>
      <w:proofErr w:type="spellStart"/>
      <w:proofErr w:type="gramStart"/>
      <w:r w:rsidRPr="0024002C">
        <w:t>S.copy</w:t>
      </w:r>
      <w:proofErr w:type="spellEnd"/>
      <w:proofErr w:type="gramEnd"/>
      <w:r w:rsidRPr="0024002C">
        <w:t>())</w:t>
      </w:r>
    </w:p>
    <w:p w14:paraId="2ADA97FD" w14:textId="77777777" w:rsidR="0024002C" w:rsidRPr="0024002C" w:rsidRDefault="0024002C" w:rsidP="0024002C">
      <w:proofErr w:type="spellStart"/>
      <w:r w:rsidRPr="0024002C">
        <w:t>states</w:t>
      </w:r>
      <w:proofErr w:type="spellEnd"/>
      <w:r w:rsidRPr="0024002C">
        <w:t xml:space="preserve"> = [</w:t>
      </w:r>
      <w:proofErr w:type="spellStart"/>
      <w:r w:rsidRPr="0024002C">
        <w:t>S_current</w:t>
      </w:r>
      <w:proofErr w:type="spellEnd"/>
      <w:r w:rsidRPr="0024002C">
        <w:t>]</w:t>
      </w:r>
    </w:p>
    <w:p w14:paraId="1F0584AD" w14:textId="77777777" w:rsidR="0024002C" w:rsidRPr="0024002C" w:rsidRDefault="0024002C" w:rsidP="0024002C">
      <w:proofErr w:type="spellStart"/>
      <w:r w:rsidRPr="0024002C">
        <w:t>for</w:t>
      </w:r>
      <w:proofErr w:type="spellEnd"/>
      <w:r w:rsidRPr="0024002C">
        <w:t xml:space="preserve"> i in </w:t>
      </w:r>
      <w:proofErr w:type="spellStart"/>
      <w:proofErr w:type="gramStart"/>
      <w:r w:rsidRPr="0024002C">
        <w:t>range</w:t>
      </w:r>
      <w:proofErr w:type="spellEnd"/>
      <w:r w:rsidRPr="0024002C">
        <w:t>(</w:t>
      </w:r>
      <w:proofErr w:type="gramEnd"/>
      <w:r w:rsidRPr="0024002C">
        <w:t>6):</w:t>
      </w:r>
    </w:p>
    <w:p w14:paraId="31BFAA6E" w14:textId="77777777" w:rsidR="0024002C" w:rsidRPr="0024002C" w:rsidRDefault="0024002C" w:rsidP="0024002C">
      <w:r w:rsidRPr="0024002C">
        <w:t xml:space="preserve">    </w:t>
      </w:r>
      <w:proofErr w:type="spellStart"/>
      <w:r w:rsidRPr="0024002C">
        <w:t>S_current</w:t>
      </w:r>
      <w:proofErr w:type="spellEnd"/>
      <w:r w:rsidRPr="0024002C">
        <w:t xml:space="preserve"> = o2(</w:t>
      </w:r>
      <w:proofErr w:type="spellStart"/>
      <w:r w:rsidRPr="0024002C">
        <w:t>S_current</w:t>
      </w:r>
      <w:proofErr w:type="spellEnd"/>
      <w:r w:rsidRPr="0024002C">
        <w:t>)</w:t>
      </w:r>
    </w:p>
    <w:p w14:paraId="20F9FFAD" w14:textId="77777777" w:rsidR="0024002C" w:rsidRPr="0024002C" w:rsidRDefault="0024002C" w:rsidP="0024002C">
      <w:r w:rsidRPr="0024002C">
        <w:t xml:space="preserve">    </w:t>
      </w:r>
      <w:proofErr w:type="spellStart"/>
      <w:proofErr w:type="gramStart"/>
      <w:r w:rsidRPr="0024002C">
        <w:t>states.append</w:t>
      </w:r>
      <w:proofErr w:type="spellEnd"/>
      <w:proofErr w:type="gramEnd"/>
      <w:r w:rsidRPr="0024002C">
        <w:t>(</w:t>
      </w:r>
      <w:proofErr w:type="spellStart"/>
      <w:r w:rsidRPr="0024002C">
        <w:t>S_current.copy</w:t>
      </w:r>
      <w:proofErr w:type="spellEnd"/>
      <w:r w:rsidRPr="0024002C">
        <w:t>())</w:t>
      </w:r>
    </w:p>
    <w:p w14:paraId="31D24ECA" w14:textId="77777777" w:rsidR="0024002C" w:rsidRPr="0024002C" w:rsidRDefault="0024002C" w:rsidP="0024002C"/>
    <w:p w14:paraId="6C256509" w14:textId="77777777" w:rsidR="0024002C" w:rsidRPr="0024002C" w:rsidRDefault="0024002C" w:rsidP="0024002C">
      <w:proofErr w:type="spellStart"/>
      <w:proofErr w:type="gramStart"/>
      <w:r w:rsidRPr="0024002C">
        <w:t>plt.figure</w:t>
      </w:r>
      <w:proofErr w:type="spellEnd"/>
      <w:proofErr w:type="gramEnd"/>
      <w:r w:rsidRPr="0024002C">
        <w:t>(</w:t>
      </w:r>
      <w:proofErr w:type="spellStart"/>
      <w:r w:rsidRPr="0024002C">
        <w:t>figsize</w:t>
      </w:r>
      <w:proofErr w:type="spellEnd"/>
      <w:r w:rsidRPr="0024002C">
        <w:t>=(12, 4))</w:t>
      </w:r>
    </w:p>
    <w:p w14:paraId="71A1F950" w14:textId="77777777" w:rsidR="0024002C" w:rsidRPr="0024002C" w:rsidRDefault="0024002C" w:rsidP="0024002C">
      <w:proofErr w:type="spellStart"/>
      <w:r w:rsidRPr="0024002C">
        <w:t>for</w:t>
      </w:r>
      <w:proofErr w:type="spellEnd"/>
      <w:r w:rsidRPr="0024002C">
        <w:t xml:space="preserve"> i, </w:t>
      </w:r>
      <w:proofErr w:type="spellStart"/>
      <w:r w:rsidRPr="0024002C">
        <w:t>state</w:t>
      </w:r>
      <w:proofErr w:type="spellEnd"/>
      <w:r w:rsidRPr="0024002C">
        <w:t xml:space="preserve"> in </w:t>
      </w:r>
      <w:proofErr w:type="spellStart"/>
      <w:r w:rsidRPr="0024002C">
        <w:t>enumerate</w:t>
      </w:r>
      <w:proofErr w:type="spellEnd"/>
      <w:r w:rsidRPr="0024002C">
        <w:t>(</w:t>
      </w:r>
      <w:proofErr w:type="spellStart"/>
      <w:r w:rsidRPr="0024002C">
        <w:t>states</w:t>
      </w:r>
      <w:proofErr w:type="spellEnd"/>
      <w:proofErr w:type="gramStart"/>
      <w:r w:rsidRPr="0024002C">
        <w:t>[::</w:t>
      </w:r>
      <w:proofErr w:type="gramEnd"/>
      <w:r w:rsidRPr="0024002C">
        <w:t>2]):</w:t>
      </w:r>
    </w:p>
    <w:p w14:paraId="6DE65364" w14:textId="77777777" w:rsidR="0024002C" w:rsidRPr="0024002C" w:rsidRDefault="0024002C" w:rsidP="0024002C">
      <w:r w:rsidRPr="0024002C">
        <w:t xml:space="preserve">    </w:t>
      </w:r>
      <w:proofErr w:type="spellStart"/>
      <w:proofErr w:type="gramStart"/>
      <w:r w:rsidRPr="0024002C">
        <w:t>plt.subplot</w:t>
      </w:r>
      <w:proofErr w:type="spellEnd"/>
      <w:proofErr w:type="gramEnd"/>
      <w:r w:rsidRPr="0024002C">
        <w:t>(1, 4, i + 1)</w:t>
      </w:r>
    </w:p>
    <w:p w14:paraId="381A21BC" w14:textId="77777777" w:rsidR="0024002C" w:rsidRPr="0024002C" w:rsidRDefault="0024002C" w:rsidP="0024002C">
      <w:r w:rsidRPr="0024002C">
        <w:t xml:space="preserve">    </w:t>
      </w:r>
      <w:proofErr w:type="spellStart"/>
      <w:proofErr w:type="gramStart"/>
      <w:r w:rsidRPr="0024002C">
        <w:t>plt.imshow</w:t>
      </w:r>
      <w:proofErr w:type="spellEnd"/>
      <w:proofErr w:type="gramEnd"/>
      <w:r w:rsidRPr="0024002C">
        <w:t>(</w:t>
      </w:r>
      <w:proofErr w:type="spellStart"/>
      <w:r w:rsidRPr="0024002C">
        <w:t>state</w:t>
      </w:r>
      <w:proofErr w:type="spellEnd"/>
      <w:r w:rsidRPr="0024002C">
        <w:t xml:space="preserve">, </w:t>
      </w:r>
      <w:proofErr w:type="spellStart"/>
      <w:r w:rsidRPr="0024002C">
        <w:t>cmap</w:t>
      </w:r>
      <w:proofErr w:type="spellEnd"/>
      <w:r w:rsidRPr="0024002C">
        <w:t>="</w:t>
      </w:r>
      <w:proofErr w:type="spellStart"/>
      <w:r w:rsidRPr="0024002C">
        <w:t>plasma</w:t>
      </w:r>
      <w:proofErr w:type="spellEnd"/>
      <w:r w:rsidRPr="0024002C">
        <w:t>")</w:t>
      </w:r>
    </w:p>
    <w:p w14:paraId="5D8CED41" w14:textId="77777777" w:rsidR="0024002C" w:rsidRPr="0024002C" w:rsidRDefault="0024002C" w:rsidP="0024002C">
      <w:r w:rsidRPr="0024002C">
        <w:t xml:space="preserve">    </w:t>
      </w:r>
      <w:proofErr w:type="spellStart"/>
      <w:proofErr w:type="gramStart"/>
      <w:r w:rsidRPr="0024002C">
        <w:t>plt.title</w:t>
      </w:r>
      <w:proofErr w:type="spellEnd"/>
      <w:proofErr w:type="gramEnd"/>
      <w:r w:rsidRPr="0024002C">
        <w:t>(</w:t>
      </w:r>
      <w:proofErr w:type="spellStart"/>
      <w:r w:rsidRPr="0024002C">
        <w:t>f"Iteration</w:t>
      </w:r>
      <w:proofErr w:type="spellEnd"/>
      <w:r w:rsidRPr="0024002C">
        <w:t xml:space="preserve"> {2*i}")</w:t>
      </w:r>
    </w:p>
    <w:p w14:paraId="0276CD27" w14:textId="77777777" w:rsidR="0024002C" w:rsidRPr="0024002C" w:rsidRDefault="0024002C" w:rsidP="0024002C">
      <w:r w:rsidRPr="0024002C">
        <w:t xml:space="preserve">    </w:t>
      </w:r>
      <w:proofErr w:type="spellStart"/>
      <w:proofErr w:type="gramStart"/>
      <w:r w:rsidRPr="0024002C">
        <w:t>plt.axis</w:t>
      </w:r>
      <w:proofErr w:type="spellEnd"/>
      <w:proofErr w:type="gramEnd"/>
      <w:r w:rsidRPr="0024002C">
        <w:t>("off")</w:t>
      </w:r>
    </w:p>
    <w:p w14:paraId="22A91248" w14:textId="77777777" w:rsidR="0024002C" w:rsidRPr="0024002C" w:rsidRDefault="0024002C" w:rsidP="0024002C">
      <w:proofErr w:type="spellStart"/>
      <w:proofErr w:type="gramStart"/>
      <w:r w:rsidRPr="0024002C">
        <w:t>plt.suptitle</w:t>
      </w:r>
      <w:proofErr w:type="spellEnd"/>
      <w:proofErr w:type="gramEnd"/>
      <w:r w:rsidRPr="0024002C">
        <w:t xml:space="preserve">("3.7.1 – Emergenz von Struktur aus </w:t>
      </w:r>
      <w:r w:rsidRPr="0024002C">
        <w:rPr>
          <w:rFonts w:ascii="Cambria Math" w:hAnsi="Cambria Math" w:cs="Cambria Math"/>
        </w:rPr>
        <w:t>∅</w:t>
      </w:r>
      <w:r w:rsidRPr="0024002C">
        <w:t xml:space="preserve"> durch </w:t>
      </w:r>
      <w:proofErr w:type="spellStart"/>
      <w:r w:rsidRPr="0024002C">
        <w:t>Operatorenkaskade</w:t>
      </w:r>
      <w:proofErr w:type="spellEnd"/>
      <w:r w:rsidRPr="0024002C">
        <w:t>")</w:t>
      </w:r>
    </w:p>
    <w:p w14:paraId="4B2F2814" w14:textId="77777777" w:rsidR="0024002C" w:rsidRPr="0024002C" w:rsidRDefault="0024002C" w:rsidP="0024002C">
      <w:proofErr w:type="spellStart"/>
      <w:proofErr w:type="gramStart"/>
      <w:r w:rsidRPr="0024002C">
        <w:t>plt.show</w:t>
      </w:r>
      <w:proofErr w:type="spellEnd"/>
      <w:proofErr w:type="gramEnd"/>
      <w:r w:rsidRPr="0024002C">
        <w:t>()</w:t>
      </w:r>
    </w:p>
    <w:p w14:paraId="6B216287" w14:textId="77777777" w:rsidR="0024002C" w:rsidRPr="0024002C" w:rsidRDefault="0024002C" w:rsidP="0024002C">
      <w:r w:rsidRPr="0024002C">
        <w:rPr>
          <w:rFonts w:ascii="Segoe UI Emoji" w:hAnsi="Segoe UI Emoji" w:cs="Segoe UI Emoji"/>
        </w:rPr>
        <w:t>📘</w:t>
      </w:r>
      <w:r w:rsidRPr="0024002C">
        <w:t xml:space="preserve"> </w:t>
      </w:r>
      <w:r w:rsidRPr="0024002C">
        <w:rPr>
          <w:b/>
          <w:bCs/>
        </w:rPr>
        <w:t>Deutung:</w:t>
      </w:r>
      <w:r w:rsidRPr="0024002C">
        <w:t xml:space="preserve"> Darstellung der generativen Logik – Struktur entsteht aus rekursiver Zuweisung.</w:t>
      </w:r>
    </w:p>
    <w:p w14:paraId="7ACDB805" w14:textId="77777777" w:rsidR="0024002C" w:rsidRPr="0024002C" w:rsidRDefault="00000000" w:rsidP="0024002C">
      <w:r>
        <w:pict w14:anchorId="0CB9FFC5">
          <v:rect id="_x0000_i1031" style="width:0;height:1.5pt" o:hralign="center" o:hrstd="t" o:hr="t" fillcolor="#a0a0a0" stroked="f"/>
        </w:pict>
      </w:r>
    </w:p>
    <w:p w14:paraId="41199612" w14:textId="77777777" w:rsidR="0024002C" w:rsidRPr="0024002C" w:rsidRDefault="0024002C" w:rsidP="0024002C">
      <w:pPr>
        <w:rPr>
          <w:b/>
          <w:bCs/>
        </w:rPr>
      </w:pPr>
      <w:r w:rsidRPr="0024002C">
        <w:rPr>
          <w:b/>
          <w:bCs/>
        </w:rPr>
        <w:t xml:space="preserve">3.7.2 – </w:t>
      </w:r>
      <w:proofErr w:type="spellStart"/>
      <w:r w:rsidRPr="0024002C">
        <w:rPr>
          <w:b/>
          <w:bCs/>
        </w:rPr>
        <w:t>Monoid</w:t>
      </w:r>
      <w:proofErr w:type="spellEnd"/>
      <w:r w:rsidRPr="0024002C">
        <w:rPr>
          <w:b/>
          <w:bCs/>
        </w:rPr>
        <w:t>-Komposition</w:t>
      </w:r>
    </w:p>
    <w:p w14:paraId="0D9F0CEE" w14:textId="77777777" w:rsidR="0024002C" w:rsidRPr="0024002C" w:rsidRDefault="0024002C" w:rsidP="0024002C">
      <w:r w:rsidRPr="0024002C">
        <w:t>skript_3_7_2_operator_monoid.py</w:t>
      </w:r>
    </w:p>
    <w:p w14:paraId="29BFB884" w14:textId="77777777" w:rsidR="0024002C" w:rsidRPr="0024002C" w:rsidRDefault="0024002C" w:rsidP="0024002C">
      <w:proofErr w:type="spellStart"/>
      <w:r w:rsidRPr="0024002C">
        <w:t>import</w:t>
      </w:r>
      <w:proofErr w:type="spellEnd"/>
      <w:r w:rsidRPr="0024002C">
        <w:t xml:space="preserve"> </w:t>
      </w:r>
      <w:proofErr w:type="spellStart"/>
      <w:r w:rsidRPr="0024002C">
        <w:t>numpy</w:t>
      </w:r>
      <w:proofErr w:type="spellEnd"/>
      <w:r w:rsidRPr="0024002C">
        <w:t xml:space="preserve"> </w:t>
      </w:r>
      <w:proofErr w:type="spellStart"/>
      <w:r w:rsidRPr="0024002C">
        <w:t>as</w:t>
      </w:r>
      <w:proofErr w:type="spellEnd"/>
      <w:r w:rsidRPr="0024002C">
        <w:t xml:space="preserve"> </w:t>
      </w:r>
      <w:proofErr w:type="spellStart"/>
      <w:r w:rsidRPr="0024002C">
        <w:t>np</w:t>
      </w:r>
      <w:proofErr w:type="spellEnd"/>
    </w:p>
    <w:p w14:paraId="3B166051" w14:textId="77777777" w:rsidR="0024002C" w:rsidRPr="0024002C" w:rsidRDefault="0024002C" w:rsidP="0024002C">
      <w:proofErr w:type="spellStart"/>
      <w:r w:rsidRPr="0024002C">
        <w:t>import</w:t>
      </w:r>
      <w:proofErr w:type="spellEnd"/>
      <w:r w:rsidRPr="0024002C">
        <w:t xml:space="preserve"> </w:t>
      </w:r>
      <w:proofErr w:type="spellStart"/>
      <w:r w:rsidRPr="0024002C">
        <w:t>networkx</w:t>
      </w:r>
      <w:proofErr w:type="spellEnd"/>
      <w:r w:rsidRPr="0024002C">
        <w:t xml:space="preserve"> </w:t>
      </w:r>
      <w:proofErr w:type="spellStart"/>
      <w:r w:rsidRPr="0024002C">
        <w:t>as</w:t>
      </w:r>
      <w:proofErr w:type="spellEnd"/>
      <w:r w:rsidRPr="0024002C">
        <w:t xml:space="preserve"> </w:t>
      </w:r>
      <w:proofErr w:type="spellStart"/>
      <w:r w:rsidRPr="0024002C">
        <w:t>nx</w:t>
      </w:r>
      <w:proofErr w:type="spellEnd"/>
    </w:p>
    <w:p w14:paraId="6479DE63" w14:textId="77777777" w:rsidR="0024002C" w:rsidRPr="0024002C" w:rsidRDefault="0024002C" w:rsidP="0024002C">
      <w:proofErr w:type="spellStart"/>
      <w:r w:rsidRPr="0024002C">
        <w:t>import</w:t>
      </w:r>
      <w:proofErr w:type="spellEnd"/>
      <w:r w:rsidRPr="0024002C">
        <w:t xml:space="preserve"> </w:t>
      </w:r>
      <w:proofErr w:type="spellStart"/>
      <w:proofErr w:type="gramStart"/>
      <w:r w:rsidRPr="0024002C">
        <w:t>matplotlib.pyplot</w:t>
      </w:r>
      <w:proofErr w:type="spellEnd"/>
      <w:proofErr w:type="gramEnd"/>
      <w:r w:rsidRPr="0024002C">
        <w:t xml:space="preserve"> </w:t>
      </w:r>
      <w:proofErr w:type="spellStart"/>
      <w:r w:rsidRPr="0024002C">
        <w:t>as</w:t>
      </w:r>
      <w:proofErr w:type="spellEnd"/>
      <w:r w:rsidRPr="0024002C">
        <w:t xml:space="preserve"> </w:t>
      </w:r>
      <w:proofErr w:type="spellStart"/>
      <w:r w:rsidRPr="0024002C">
        <w:t>plt</w:t>
      </w:r>
      <w:proofErr w:type="spellEnd"/>
    </w:p>
    <w:p w14:paraId="32556970" w14:textId="77777777" w:rsidR="0024002C" w:rsidRPr="0024002C" w:rsidRDefault="0024002C" w:rsidP="0024002C"/>
    <w:p w14:paraId="11BAAFA1" w14:textId="77777777" w:rsidR="0024002C" w:rsidRPr="0024002C" w:rsidRDefault="0024002C" w:rsidP="0024002C">
      <w:proofErr w:type="spellStart"/>
      <w:r w:rsidRPr="0024002C">
        <w:t>def</w:t>
      </w:r>
      <w:proofErr w:type="spellEnd"/>
      <w:r w:rsidRPr="0024002C">
        <w:t xml:space="preserve"> </w:t>
      </w:r>
      <w:proofErr w:type="spellStart"/>
      <w:r w:rsidRPr="0024002C">
        <w:t>oA</w:t>
      </w:r>
      <w:proofErr w:type="spellEnd"/>
      <w:r w:rsidRPr="0024002C">
        <w:t xml:space="preserve">(x): </w:t>
      </w:r>
      <w:proofErr w:type="spellStart"/>
      <w:r w:rsidRPr="0024002C">
        <w:t>return</w:t>
      </w:r>
      <w:proofErr w:type="spellEnd"/>
      <w:r w:rsidRPr="0024002C">
        <w:t xml:space="preserve"> x + 1</w:t>
      </w:r>
    </w:p>
    <w:p w14:paraId="41F060F8" w14:textId="77777777" w:rsidR="0024002C" w:rsidRPr="0024002C" w:rsidRDefault="0024002C" w:rsidP="0024002C">
      <w:proofErr w:type="spellStart"/>
      <w:r w:rsidRPr="0024002C">
        <w:t>def</w:t>
      </w:r>
      <w:proofErr w:type="spellEnd"/>
      <w:r w:rsidRPr="0024002C">
        <w:t xml:space="preserve"> </w:t>
      </w:r>
      <w:proofErr w:type="spellStart"/>
      <w:r w:rsidRPr="0024002C">
        <w:t>oB</w:t>
      </w:r>
      <w:proofErr w:type="spellEnd"/>
      <w:r w:rsidRPr="0024002C">
        <w:t xml:space="preserve">(x): </w:t>
      </w:r>
      <w:proofErr w:type="spellStart"/>
      <w:r w:rsidRPr="0024002C">
        <w:t>return</w:t>
      </w:r>
      <w:proofErr w:type="spellEnd"/>
      <w:r w:rsidRPr="0024002C">
        <w:t xml:space="preserve"> x * 2</w:t>
      </w:r>
    </w:p>
    <w:p w14:paraId="3DC4EDC0" w14:textId="77777777" w:rsidR="0024002C" w:rsidRPr="0024002C" w:rsidRDefault="0024002C" w:rsidP="0024002C">
      <w:proofErr w:type="spellStart"/>
      <w:r w:rsidRPr="0024002C">
        <w:t>def</w:t>
      </w:r>
      <w:proofErr w:type="spellEnd"/>
      <w:r w:rsidRPr="0024002C">
        <w:t xml:space="preserve"> </w:t>
      </w:r>
      <w:proofErr w:type="spellStart"/>
      <w:r w:rsidRPr="0024002C">
        <w:t>oC</w:t>
      </w:r>
      <w:proofErr w:type="spellEnd"/>
      <w:r w:rsidRPr="0024002C">
        <w:t xml:space="preserve">(x): </w:t>
      </w:r>
      <w:proofErr w:type="spellStart"/>
      <w:r w:rsidRPr="0024002C">
        <w:t>return</w:t>
      </w:r>
      <w:proofErr w:type="spellEnd"/>
      <w:r w:rsidRPr="0024002C">
        <w:t xml:space="preserve"> x - 3</w:t>
      </w:r>
    </w:p>
    <w:p w14:paraId="46E1A88E" w14:textId="77777777" w:rsidR="0024002C" w:rsidRPr="0024002C" w:rsidRDefault="0024002C" w:rsidP="0024002C"/>
    <w:p w14:paraId="5A0C2634" w14:textId="77777777" w:rsidR="0024002C" w:rsidRPr="0024002C" w:rsidRDefault="0024002C" w:rsidP="0024002C">
      <w:proofErr w:type="spellStart"/>
      <w:r w:rsidRPr="0024002C">
        <w:t>operatoren</w:t>
      </w:r>
      <w:proofErr w:type="spellEnd"/>
      <w:r w:rsidRPr="0024002C">
        <w:t xml:space="preserve"> = {'</w:t>
      </w:r>
      <w:proofErr w:type="spellStart"/>
      <w:r w:rsidRPr="0024002C">
        <w:t>oA</w:t>
      </w:r>
      <w:proofErr w:type="spellEnd"/>
      <w:r w:rsidRPr="0024002C">
        <w:t xml:space="preserve">': </w:t>
      </w:r>
      <w:proofErr w:type="spellStart"/>
      <w:r w:rsidRPr="0024002C">
        <w:t>oA</w:t>
      </w:r>
      <w:proofErr w:type="spellEnd"/>
      <w:r w:rsidRPr="0024002C">
        <w:t>, '</w:t>
      </w:r>
      <w:proofErr w:type="spellStart"/>
      <w:r w:rsidRPr="0024002C">
        <w:t>oB</w:t>
      </w:r>
      <w:proofErr w:type="spellEnd"/>
      <w:r w:rsidRPr="0024002C">
        <w:t xml:space="preserve">': </w:t>
      </w:r>
      <w:proofErr w:type="spellStart"/>
      <w:r w:rsidRPr="0024002C">
        <w:t>oB</w:t>
      </w:r>
      <w:proofErr w:type="spellEnd"/>
      <w:r w:rsidRPr="0024002C">
        <w:t>, '</w:t>
      </w:r>
      <w:proofErr w:type="spellStart"/>
      <w:r w:rsidRPr="0024002C">
        <w:t>oC</w:t>
      </w:r>
      <w:proofErr w:type="spellEnd"/>
      <w:r w:rsidRPr="0024002C">
        <w:t xml:space="preserve">': </w:t>
      </w:r>
      <w:proofErr w:type="spellStart"/>
      <w:r w:rsidRPr="0024002C">
        <w:t>oC</w:t>
      </w:r>
      <w:proofErr w:type="spellEnd"/>
      <w:r w:rsidRPr="0024002C">
        <w:t>}</w:t>
      </w:r>
    </w:p>
    <w:p w14:paraId="1F2271D5" w14:textId="77777777" w:rsidR="0024002C" w:rsidRPr="0024002C" w:rsidRDefault="0024002C" w:rsidP="0024002C">
      <w:proofErr w:type="spellStart"/>
      <w:r w:rsidRPr="0024002C">
        <w:t>kompositionen</w:t>
      </w:r>
      <w:proofErr w:type="spellEnd"/>
      <w:r w:rsidRPr="0024002C">
        <w:t xml:space="preserve"> = {}</w:t>
      </w:r>
    </w:p>
    <w:p w14:paraId="0775C329" w14:textId="77777777" w:rsidR="0024002C" w:rsidRPr="0024002C" w:rsidRDefault="0024002C" w:rsidP="0024002C"/>
    <w:p w14:paraId="4BCCBA02" w14:textId="77777777" w:rsidR="0024002C" w:rsidRPr="0024002C" w:rsidRDefault="0024002C" w:rsidP="0024002C">
      <w:proofErr w:type="spellStart"/>
      <w:r w:rsidRPr="0024002C">
        <w:t>for</w:t>
      </w:r>
      <w:proofErr w:type="spellEnd"/>
      <w:r w:rsidRPr="0024002C">
        <w:t xml:space="preserve"> name1, f1 in </w:t>
      </w:r>
      <w:proofErr w:type="spellStart"/>
      <w:proofErr w:type="gramStart"/>
      <w:r w:rsidRPr="0024002C">
        <w:t>operatoren.items</w:t>
      </w:r>
      <w:proofErr w:type="spellEnd"/>
      <w:proofErr w:type="gramEnd"/>
      <w:r w:rsidRPr="0024002C">
        <w:t>():</w:t>
      </w:r>
    </w:p>
    <w:p w14:paraId="0808CED3" w14:textId="77777777" w:rsidR="0024002C" w:rsidRPr="0024002C" w:rsidRDefault="0024002C" w:rsidP="0024002C">
      <w:r w:rsidRPr="0024002C">
        <w:t xml:space="preserve">    </w:t>
      </w:r>
      <w:proofErr w:type="spellStart"/>
      <w:r w:rsidRPr="0024002C">
        <w:t>for</w:t>
      </w:r>
      <w:proofErr w:type="spellEnd"/>
      <w:r w:rsidRPr="0024002C">
        <w:t xml:space="preserve"> name2, f2 in </w:t>
      </w:r>
      <w:proofErr w:type="spellStart"/>
      <w:proofErr w:type="gramStart"/>
      <w:r w:rsidRPr="0024002C">
        <w:t>operatoren.items</w:t>
      </w:r>
      <w:proofErr w:type="spellEnd"/>
      <w:proofErr w:type="gramEnd"/>
      <w:r w:rsidRPr="0024002C">
        <w:t>():</w:t>
      </w:r>
    </w:p>
    <w:p w14:paraId="54F31DF0" w14:textId="77777777" w:rsidR="0024002C" w:rsidRPr="0024002C" w:rsidRDefault="0024002C" w:rsidP="0024002C">
      <w:r w:rsidRPr="0024002C">
        <w:t xml:space="preserve">        </w:t>
      </w:r>
      <w:proofErr w:type="spellStart"/>
      <w:r w:rsidRPr="0024002C">
        <w:t>def</w:t>
      </w:r>
      <w:proofErr w:type="spellEnd"/>
      <w:r w:rsidRPr="0024002C">
        <w:t xml:space="preserve"> </w:t>
      </w:r>
      <w:proofErr w:type="spellStart"/>
      <w:proofErr w:type="gramStart"/>
      <w:r w:rsidRPr="0024002C">
        <w:t>composed</w:t>
      </w:r>
      <w:proofErr w:type="spellEnd"/>
      <w:r w:rsidRPr="0024002C">
        <w:t>(</w:t>
      </w:r>
      <w:proofErr w:type="gramEnd"/>
      <w:r w:rsidRPr="0024002C">
        <w:t xml:space="preserve">x, f1=f1, f2=f2): </w:t>
      </w:r>
      <w:proofErr w:type="spellStart"/>
      <w:r w:rsidRPr="0024002C">
        <w:t>return</w:t>
      </w:r>
      <w:proofErr w:type="spellEnd"/>
      <w:r w:rsidRPr="0024002C">
        <w:t xml:space="preserve"> f1(f2(x))</w:t>
      </w:r>
    </w:p>
    <w:p w14:paraId="0DD05D40" w14:textId="77777777" w:rsidR="0024002C" w:rsidRPr="0024002C" w:rsidRDefault="0024002C" w:rsidP="0024002C">
      <w:r w:rsidRPr="0024002C">
        <w:t xml:space="preserve">        </w:t>
      </w:r>
      <w:proofErr w:type="spellStart"/>
      <w:r w:rsidRPr="0024002C">
        <w:t>kompositionen</w:t>
      </w:r>
      <w:proofErr w:type="spellEnd"/>
      <w:r w:rsidRPr="0024002C">
        <w:t>[f"{name</w:t>
      </w:r>
      <w:proofErr w:type="gramStart"/>
      <w:r w:rsidRPr="0024002C">
        <w:t>1}</w:t>
      </w:r>
      <w:r w:rsidRPr="0024002C">
        <w:rPr>
          <w:rFonts w:ascii="Cambria Math" w:hAnsi="Cambria Math" w:cs="Cambria Math"/>
        </w:rPr>
        <w:t>∘</w:t>
      </w:r>
      <w:proofErr w:type="gramEnd"/>
      <w:r w:rsidRPr="0024002C">
        <w:t xml:space="preserve">{name2}"] = </w:t>
      </w:r>
      <w:proofErr w:type="spellStart"/>
      <w:r w:rsidRPr="0024002C">
        <w:t>composed</w:t>
      </w:r>
      <w:proofErr w:type="spellEnd"/>
    </w:p>
    <w:p w14:paraId="0D962AA8" w14:textId="77777777" w:rsidR="0024002C" w:rsidRPr="0024002C" w:rsidRDefault="0024002C" w:rsidP="0024002C"/>
    <w:p w14:paraId="54EF30AB" w14:textId="77777777" w:rsidR="0024002C" w:rsidRPr="0024002C" w:rsidRDefault="0024002C" w:rsidP="0024002C">
      <w:r w:rsidRPr="0024002C">
        <w:t xml:space="preserve">G = </w:t>
      </w:r>
      <w:proofErr w:type="spellStart"/>
      <w:r w:rsidRPr="0024002C">
        <w:t>nx.DiGraph</w:t>
      </w:r>
      <w:proofErr w:type="spellEnd"/>
      <w:r w:rsidRPr="0024002C">
        <w:t>()</w:t>
      </w:r>
    </w:p>
    <w:p w14:paraId="772AEE74" w14:textId="77777777" w:rsidR="0024002C" w:rsidRPr="0024002C" w:rsidRDefault="0024002C" w:rsidP="0024002C">
      <w:proofErr w:type="spellStart"/>
      <w:r w:rsidRPr="0024002C">
        <w:t>for</w:t>
      </w:r>
      <w:proofErr w:type="spellEnd"/>
      <w:r w:rsidRPr="0024002C">
        <w:t xml:space="preserve"> k in </w:t>
      </w:r>
      <w:proofErr w:type="spellStart"/>
      <w:proofErr w:type="gramStart"/>
      <w:r w:rsidRPr="0024002C">
        <w:t>kompositionen.keys</w:t>
      </w:r>
      <w:proofErr w:type="spellEnd"/>
      <w:proofErr w:type="gramEnd"/>
      <w:r w:rsidRPr="0024002C">
        <w:t>():</w:t>
      </w:r>
    </w:p>
    <w:p w14:paraId="450ACC48" w14:textId="77777777" w:rsidR="0024002C" w:rsidRPr="0024002C" w:rsidRDefault="0024002C" w:rsidP="0024002C">
      <w:r w:rsidRPr="0024002C">
        <w:t xml:space="preserve">    </w:t>
      </w:r>
      <w:proofErr w:type="spellStart"/>
      <w:r w:rsidRPr="0024002C">
        <w:t>src</w:t>
      </w:r>
      <w:proofErr w:type="spellEnd"/>
      <w:r w:rsidRPr="0024002C">
        <w:t xml:space="preserve">, </w:t>
      </w:r>
      <w:proofErr w:type="spellStart"/>
      <w:r w:rsidRPr="0024002C">
        <w:t>dst</w:t>
      </w:r>
      <w:proofErr w:type="spellEnd"/>
      <w:r w:rsidRPr="0024002C">
        <w:t xml:space="preserve"> = </w:t>
      </w:r>
      <w:proofErr w:type="spellStart"/>
      <w:proofErr w:type="gramStart"/>
      <w:r w:rsidRPr="0024002C">
        <w:t>k.split</w:t>
      </w:r>
      <w:proofErr w:type="spellEnd"/>
      <w:proofErr w:type="gramEnd"/>
      <w:r w:rsidRPr="0024002C">
        <w:t>("</w:t>
      </w:r>
      <w:r w:rsidRPr="0024002C">
        <w:rPr>
          <w:rFonts w:ascii="Cambria Math" w:hAnsi="Cambria Math" w:cs="Cambria Math"/>
        </w:rPr>
        <w:t>∘</w:t>
      </w:r>
      <w:r w:rsidRPr="0024002C">
        <w:t>")</w:t>
      </w:r>
    </w:p>
    <w:p w14:paraId="4A4BAE9D" w14:textId="77777777" w:rsidR="0024002C" w:rsidRPr="0024002C" w:rsidRDefault="0024002C" w:rsidP="0024002C">
      <w:r w:rsidRPr="0024002C">
        <w:t xml:space="preserve">    </w:t>
      </w:r>
      <w:proofErr w:type="spellStart"/>
      <w:r w:rsidRPr="0024002C">
        <w:t>G.add_</w:t>
      </w:r>
      <w:proofErr w:type="gramStart"/>
      <w:r w:rsidRPr="0024002C">
        <w:t>edge</w:t>
      </w:r>
      <w:proofErr w:type="spellEnd"/>
      <w:r w:rsidRPr="0024002C">
        <w:t>(</w:t>
      </w:r>
      <w:proofErr w:type="spellStart"/>
      <w:proofErr w:type="gramEnd"/>
      <w:r w:rsidRPr="0024002C">
        <w:t>dst</w:t>
      </w:r>
      <w:proofErr w:type="spellEnd"/>
      <w:r w:rsidRPr="0024002C">
        <w:t>, k)</w:t>
      </w:r>
    </w:p>
    <w:p w14:paraId="54768950" w14:textId="77777777" w:rsidR="0024002C" w:rsidRPr="0024002C" w:rsidRDefault="0024002C" w:rsidP="0024002C"/>
    <w:p w14:paraId="627E9874" w14:textId="77777777" w:rsidR="0024002C" w:rsidRPr="0024002C" w:rsidRDefault="0024002C" w:rsidP="0024002C">
      <w:proofErr w:type="spellStart"/>
      <w:proofErr w:type="gramStart"/>
      <w:r w:rsidRPr="0024002C">
        <w:t>plt.figure</w:t>
      </w:r>
      <w:proofErr w:type="spellEnd"/>
      <w:proofErr w:type="gramEnd"/>
      <w:r w:rsidRPr="0024002C">
        <w:t>(</w:t>
      </w:r>
      <w:proofErr w:type="spellStart"/>
      <w:r w:rsidRPr="0024002C">
        <w:t>figsize</w:t>
      </w:r>
      <w:proofErr w:type="spellEnd"/>
      <w:r w:rsidRPr="0024002C">
        <w:t>=(8, 6))</w:t>
      </w:r>
    </w:p>
    <w:p w14:paraId="2DAB848A" w14:textId="77777777" w:rsidR="0024002C" w:rsidRPr="0024002C" w:rsidRDefault="0024002C" w:rsidP="0024002C">
      <w:proofErr w:type="spellStart"/>
      <w:proofErr w:type="gramStart"/>
      <w:r w:rsidRPr="0024002C">
        <w:t>nx.draw</w:t>
      </w:r>
      <w:proofErr w:type="spellEnd"/>
      <w:proofErr w:type="gramEnd"/>
      <w:r w:rsidRPr="0024002C">
        <w:t xml:space="preserve">(G, </w:t>
      </w:r>
      <w:proofErr w:type="spellStart"/>
      <w:r w:rsidRPr="0024002C">
        <w:t>with_labels</w:t>
      </w:r>
      <w:proofErr w:type="spellEnd"/>
      <w:r w:rsidRPr="0024002C">
        <w:t xml:space="preserve">=True, </w:t>
      </w:r>
      <w:proofErr w:type="spellStart"/>
      <w:r w:rsidRPr="0024002C">
        <w:t>node_color</w:t>
      </w:r>
      <w:proofErr w:type="spellEnd"/>
      <w:r w:rsidRPr="0024002C">
        <w:t>="</w:t>
      </w:r>
      <w:proofErr w:type="spellStart"/>
      <w:r w:rsidRPr="0024002C">
        <w:t>lightblue</w:t>
      </w:r>
      <w:proofErr w:type="spellEnd"/>
      <w:r w:rsidRPr="0024002C">
        <w:t xml:space="preserve">", </w:t>
      </w:r>
      <w:proofErr w:type="spellStart"/>
      <w:r w:rsidRPr="0024002C">
        <w:t>node_size</w:t>
      </w:r>
      <w:proofErr w:type="spellEnd"/>
      <w:r w:rsidRPr="0024002C">
        <w:t xml:space="preserve">=2500, </w:t>
      </w:r>
      <w:proofErr w:type="spellStart"/>
      <w:r w:rsidRPr="0024002C">
        <w:t>arrowsize</w:t>
      </w:r>
      <w:proofErr w:type="spellEnd"/>
      <w:r w:rsidRPr="0024002C">
        <w:t>=15)</w:t>
      </w:r>
    </w:p>
    <w:p w14:paraId="28087947" w14:textId="77777777" w:rsidR="0024002C" w:rsidRPr="0024002C" w:rsidRDefault="0024002C" w:rsidP="0024002C">
      <w:proofErr w:type="spellStart"/>
      <w:proofErr w:type="gramStart"/>
      <w:r w:rsidRPr="0024002C">
        <w:t>plt.title</w:t>
      </w:r>
      <w:proofErr w:type="spellEnd"/>
      <w:proofErr w:type="gramEnd"/>
      <w:r w:rsidRPr="0024002C">
        <w:t xml:space="preserve">("3.7.2 – </w:t>
      </w:r>
      <w:proofErr w:type="spellStart"/>
      <w:r w:rsidRPr="0024002C">
        <w:t>Monoid</w:t>
      </w:r>
      <w:proofErr w:type="spellEnd"/>
      <w:r w:rsidRPr="0024002C">
        <w:t>-Komposition der Operatoren (nicht-invertierbar)")</w:t>
      </w:r>
    </w:p>
    <w:p w14:paraId="682155C8" w14:textId="77777777" w:rsidR="0024002C" w:rsidRPr="0024002C" w:rsidRDefault="0024002C" w:rsidP="0024002C">
      <w:proofErr w:type="spellStart"/>
      <w:proofErr w:type="gramStart"/>
      <w:r w:rsidRPr="0024002C">
        <w:t>plt.show</w:t>
      </w:r>
      <w:proofErr w:type="spellEnd"/>
      <w:proofErr w:type="gramEnd"/>
      <w:r w:rsidRPr="0024002C">
        <w:t>()</w:t>
      </w:r>
    </w:p>
    <w:p w14:paraId="61E4D450" w14:textId="77777777" w:rsidR="0024002C" w:rsidRPr="0024002C" w:rsidRDefault="0024002C" w:rsidP="0024002C">
      <w:r w:rsidRPr="0024002C">
        <w:rPr>
          <w:rFonts w:ascii="Segoe UI Emoji" w:hAnsi="Segoe UI Emoji" w:cs="Segoe UI Emoji"/>
        </w:rPr>
        <w:t>📘</w:t>
      </w:r>
      <w:r w:rsidRPr="0024002C">
        <w:t xml:space="preserve"> </w:t>
      </w:r>
      <w:r w:rsidRPr="0024002C">
        <w:rPr>
          <w:b/>
          <w:bCs/>
        </w:rPr>
        <w:t>Deutung:</w:t>
      </w:r>
      <w:r w:rsidRPr="0024002C">
        <w:t xml:space="preserve"> Zeit als gerichtete Operatorfolge → kein Zurück, nur Weiterentwicklung.</w:t>
      </w:r>
    </w:p>
    <w:p w14:paraId="22B1E82A" w14:textId="77777777" w:rsidR="0024002C" w:rsidRPr="0024002C" w:rsidRDefault="00000000" w:rsidP="0024002C">
      <w:r>
        <w:pict w14:anchorId="5695D9CB">
          <v:rect id="_x0000_i1032" style="width:0;height:1.5pt" o:hralign="center" o:hrstd="t" o:hr="t" fillcolor="#a0a0a0" stroked="f"/>
        </w:pict>
      </w:r>
    </w:p>
    <w:p w14:paraId="1E246AB4" w14:textId="77777777" w:rsidR="0024002C" w:rsidRPr="0024002C" w:rsidRDefault="0024002C" w:rsidP="0024002C">
      <w:pPr>
        <w:rPr>
          <w:b/>
          <w:bCs/>
        </w:rPr>
      </w:pPr>
      <w:r w:rsidRPr="0024002C">
        <w:rPr>
          <w:b/>
          <w:bCs/>
        </w:rPr>
        <w:t>3.7.3 – Emergenz von Raum-Zeit-Kohärenz</w:t>
      </w:r>
    </w:p>
    <w:p w14:paraId="761E2DE4" w14:textId="77777777" w:rsidR="0024002C" w:rsidRPr="0024002C" w:rsidRDefault="0024002C" w:rsidP="0024002C">
      <w:r w:rsidRPr="0024002C">
        <w:t>skript_3_7_3_raumzeit_emergenz.py</w:t>
      </w:r>
    </w:p>
    <w:p w14:paraId="7ED36DFF" w14:textId="77777777" w:rsidR="0024002C" w:rsidRPr="0024002C" w:rsidRDefault="0024002C" w:rsidP="0024002C">
      <w:proofErr w:type="spellStart"/>
      <w:r w:rsidRPr="0024002C">
        <w:t>import</w:t>
      </w:r>
      <w:proofErr w:type="spellEnd"/>
      <w:r w:rsidRPr="0024002C">
        <w:t xml:space="preserve"> </w:t>
      </w:r>
      <w:proofErr w:type="spellStart"/>
      <w:r w:rsidRPr="0024002C">
        <w:t>numpy</w:t>
      </w:r>
      <w:proofErr w:type="spellEnd"/>
      <w:r w:rsidRPr="0024002C">
        <w:t xml:space="preserve"> </w:t>
      </w:r>
      <w:proofErr w:type="spellStart"/>
      <w:r w:rsidRPr="0024002C">
        <w:t>as</w:t>
      </w:r>
      <w:proofErr w:type="spellEnd"/>
      <w:r w:rsidRPr="0024002C">
        <w:t xml:space="preserve"> </w:t>
      </w:r>
      <w:proofErr w:type="spellStart"/>
      <w:r w:rsidRPr="0024002C">
        <w:t>np</w:t>
      </w:r>
      <w:proofErr w:type="spellEnd"/>
    </w:p>
    <w:p w14:paraId="102FDEAE" w14:textId="77777777" w:rsidR="0024002C" w:rsidRPr="0024002C" w:rsidRDefault="0024002C" w:rsidP="0024002C">
      <w:proofErr w:type="spellStart"/>
      <w:r w:rsidRPr="0024002C">
        <w:t>import</w:t>
      </w:r>
      <w:proofErr w:type="spellEnd"/>
      <w:r w:rsidRPr="0024002C">
        <w:t xml:space="preserve"> </w:t>
      </w:r>
      <w:proofErr w:type="spellStart"/>
      <w:proofErr w:type="gramStart"/>
      <w:r w:rsidRPr="0024002C">
        <w:t>matplotlib.pyplot</w:t>
      </w:r>
      <w:proofErr w:type="spellEnd"/>
      <w:proofErr w:type="gramEnd"/>
      <w:r w:rsidRPr="0024002C">
        <w:t xml:space="preserve"> </w:t>
      </w:r>
      <w:proofErr w:type="spellStart"/>
      <w:r w:rsidRPr="0024002C">
        <w:t>as</w:t>
      </w:r>
      <w:proofErr w:type="spellEnd"/>
      <w:r w:rsidRPr="0024002C">
        <w:t xml:space="preserve"> </w:t>
      </w:r>
      <w:proofErr w:type="spellStart"/>
      <w:r w:rsidRPr="0024002C">
        <w:t>plt</w:t>
      </w:r>
      <w:proofErr w:type="spellEnd"/>
    </w:p>
    <w:p w14:paraId="177E6340" w14:textId="77777777" w:rsidR="0024002C" w:rsidRPr="0024002C" w:rsidRDefault="0024002C" w:rsidP="0024002C">
      <w:proofErr w:type="spellStart"/>
      <w:r w:rsidRPr="0024002C">
        <w:t>from</w:t>
      </w:r>
      <w:proofErr w:type="spellEnd"/>
      <w:r w:rsidRPr="0024002C">
        <w:t xml:space="preserve"> mpl_</w:t>
      </w:r>
      <w:proofErr w:type="gramStart"/>
      <w:r w:rsidRPr="0024002C">
        <w:t>toolkits.mplot</w:t>
      </w:r>
      <w:proofErr w:type="gramEnd"/>
      <w:r w:rsidRPr="0024002C">
        <w:t xml:space="preserve">3d </w:t>
      </w:r>
      <w:proofErr w:type="spellStart"/>
      <w:r w:rsidRPr="0024002C">
        <w:t>import</w:t>
      </w:r>
      <w:proofErr w:type="spellEnd"/>
      <w:r w:rsidRPr="0024002C">
        <w:t xml:space="preserve"> Axes3D</w:t>
      </w:r>
    </w:p>
    <w:p w14:paraId="66B23DE7" w14:textId="77777777" w:rsidR="0024002C" w:rsidRPr="0024002C" w:rsidRDefault="0024002C" w:rsidP="0024002C"/>
    <w:p w14:paraId="5EFDB4D6" w14:textId="77777777" w:rsidR="0024002C" w:rsidRPr="0024002C" w:rsidRDefault="0024002C" w:rsidP="0024002C">
      <w:r w:rsidRPr="0024002C">
        <w:t xml:space="preserve">x = </w:t>
      </w:r>
      <w:proofErr w:type="spellStart"/>
      <w:proofErr w:type="gramStart"/>
      <w:r w:rsidRPr="0024002C">
        <w:t>np.linspace</w:t>
      </w:r>
      <w:proofErr w:type="spellEnd"/>
      <w:proofErr w:type="gramEnd"/>
      <w:r w:rsidRPr="0024002C">
        <w:t>(-3, 3, 100)</w:t>
      </w:r>
    </w:p>
    <w:p w14:paraId="460F617D" w14:textId="77777777" w:rsidR="0024002C" w:rsidRPr="0024002C" w:rsidRDefault="0024002C" w:rsidP="0024002C">
      <w:r w:rsidRPr="0024002C">
        <w:t xml:space="preserve">t = </w:t>
      </w:r>
      <w:proofErr w:type="spellStart"/>
      <w:proofErr w:type="gramStart"/>
      <w:r w:rsidRPr="0024002C">
        <w:t>np.linspace</w:t>
      </w:r>
      <w:proofErr w:type="spellEnd"/>
      <w:proofErr w:type="gramEnd"/>
      <w:r w:rsidRPr="0024002C">
        <w:t>(0, 5, 100)</w:t>
      </w:r>
    </w:p>
    <w:p w14:paraId="571BD9E4" w14:textId="77777777" w:rsidR="0024002C" w:rsidRPr="0024002C" w:rsidRDefault="0024002C" w:rsidP="0024002C">
      <w:r w:rsidRPr="0024002C">
        <w:t xml:space="preserve">X, T = </w:t>
      </w:r>
      <w:proofErr w:type="spellStart"/>
      <w:proofErr w:type="gramStart"/>
      <w:r w:rsidRPr="0024002C">
        <w:t>np.meshgrid</w:t>
      </w:r>
      <w:proofErr w:type="spellEnd"/>
      <w:proofErr w:type="gramEnd"/>
      <w:r w:rsidRPr="0024002C">
        <w:t>(x, t)</w:t>
      </w:r>
    </w:p>
    <w:p w14:paraId="6282E5BB" w14:textId="77777777" w:rsidR="0024002C" w:rsidRPr="0024002C" w:rsidRDefault="0024002C" w:rsidP="0024002C"/>
    <w:p w14:paraId="52B411F8" w14:textId="77777777" w:rsidR="0024002C" w:rsidRPr="0024002C" w:rsidRDefault="0024002C" w:rsidP="0024002C">
      <w:r w:rsidRPr="0024002C">
        <w:t xml:space="preserve">R = </w:t>
      </w:r>
      <w:proofErr w:type="spellStart"/>
      <w:r w:rsidRPr="0024002C">
        <w:t>np.exp</w:t>
      </w:r>
      <w:proofErr w:type="spellEnd"/>
      <w:r w:rsidRPr="0024002C">
        <w:t xml:space="preserve">(-X**2) * </w:t>
      </w:r>
      <w:proofErr w:type="spellStart"/>
      <w:proofErr w:type="gramStart"/>
      <w:r w:rsidRPr="0024002C">
        <w:t>np.cos</w:t>
      </w:r>
      <w:proofErr w:type="spellEnd"/>
      <w:r w:rsidRPr="0024002C">
        <w:t>(</w:t>
      </w:r>
      <w:proofErr w:type="gramEnd"/>
      <w:r w:rsidRPr="0024002C">
        <w:t xml:space="preserve">2 * </w:t>
      </w:r>
      <w:proofErr w:type="spellStart"/>
      <w:r w:rsidRPr="0024002C">
        <w:t>np.pi</w:t>
      </w:r>
      <w:proofErr w:type="spellEnd"/>
      <w:r w:rsidRPr="0024002C">
        <w:t xml:space="preserve"> * T) * </w:t>
      </w:r>
      <w:proofErr w:type="spellStart"/>
      <w:r w:rsidRPr="0024002C">
        <w:t>np.exp</w:t>
      </w:r>
      <w:proofErr w:type="spellEnd"/>
      <w:r w:rsidRPr="0024002C">
        <w:t>(-0.2 * T)</w:t>
      </w:r>
    </w:p>
    <w:p w14:paraId="61224B88" w14:textId="77777777" w:rsidR="0024002C" w:rsidRPr="0024002C" w:rsidRDefault="0024002C" w:rsidP="0024002C"/>
    <w:p w14:paraId="7BB88495" w14:textId="77777777" w:rsidR="0024002C" w:rsidRPr="0024002C" w:rsidRDefault="0024002C" w:rsidP="0024002C">
      <w:proofErr w:type="spellStart"/>
      <w:r w:rsidRPr="0024002C">
        <w:t>fig</w:t>
      </w:r>
      <w:proofErr w:type="spellEnd"/>
      <w:r w:rsidRPr="0024002C">
        <w:t xml:space="preserve"> = </w:t>
      </w:r>
      <w:proofErr w:type="spellStart"/>
      <w:proofErr w:type="gramStart"/>
      <w:r w:rsidRPr="0024002C">
        <w:t>plt.figure</w:t>
      </w:r>
      <w:proofErr w:type="spellEnd"/>
      <w:proofErr w:type="gramEnd"/>
      <w:r w:rsidRPr="0024002C">
        <w:t>(</w:t>
      </w:r>
      <w:proofErr w:type="spellStart"/>
      <w:r w:rsidRPr="0024002C">
        <w:t>figsize</w:t>
      </w:r>
      <w:proofErr w:type="spellEnd"/>
      <w:r w:rsidRPr="0024002C">
        <w:t>=(10, 6))</w:t>
      </w:r>
    </w:p>
    <w:p w14:paraId="70C342B5" w14:textId="77777777" w:rsidR="0024002C" w:rsidRPr="0024002C" w:rsidRDefault="0024002C" w:rsidP="0024002C">
      <w:proofErr w:type="spellStart"/>
      <w:r w:rsidRPr="0024002C">
        <w:t>ax</w:t>
      </w:r>
      <w:proofErr w:type="spellEnd"/>
      <w:r w:rsidRPr="0024002C">
        <w:t xml:space="preserve"> = </w:t>
      </w:r>
      <w:proofErr w:type="spellStart"/>
      <w:r w:rsidRPr="0024002C">
        <w:t>fig.add_</w:t>
      </w:r>
      <w:proofErr w:type="gramStart"/>
      <w:r w:rsidRPr="0024002C">
        <w:t>subplot</w:t>
      </w:r>
      <w:proofErr w:type="spellEnd"/>
      <w:r w:rsidRPr="0024002C">
        <w:t>(</w:t>
      </w:r>
      <w:proofErr w:type="gramEnd"/>
      <w:r w:rsidRPr="0024002C">
        <w:t xml:space="preserve">111, </w:t>
      </w:r>
      <w:proofErr w:type="spellStart"/>
      <w:r w:rsidRPr="0024002C">
        <w:t>projection</w:t>
      </w:r>
      <w:proofErr w:type="spellEnd"/>
      <w:r w:rsidRPr="0024002C">
        <w:t>='3d')</w:t>
      </w:r>
    </w:p>
    <w:p w14:paraId="0DE32041" w14:textId="77777777" w:rsidR="0024002C" w:rsidRPr="0024002C" w:rsidRDefault="0024002C" w:rsidP="0024002C">
      <w:proofErr w:type="spellStart"/>
      <w:proofErr w:type="gramStart"/>
      <w:r w:rsidRPr="0024002C">
        <w:t>ax.plot</w:t>
      </w:r>
      <w:proofErr w:type="gramEnd"/>
      <w:r w:rsidRPr="0024002C">
        <w:t>_surface</w:t>
      </w:r>
      <w:proofErr w:type="spellEnd"/>
      <w:r w:rsidRPr="0024002C">
        <w:t xml:space="preserve">(X, T, R, </w:t>
      </w:r>
      <w:proofErr w:type="spellStart"/>
      <w:r w:rsidRPr="0024002C">
        <w:t>cmap</w:t>
      </w:r>
      <w:proofErr w:type="spellEnd"/>
      <w:r w:rsidRPr="0024002C">
        <w:t xml:space="preserve">="viridis", </w:t>
      </w:r>
      <w:proofErr w:type="spellStart"/>
      <w:r w:rsidRPr="0024002C">
        <w:t>edgecolor</w:t>
      </w:r>
      <w:proofErr w:type="spellEnd"/>
      <w:r w:rsidRPr="0024002C">
        <w:t>='</w:t>
      </w:r>
      <w:proofErr w:type="spellStart"/>
      <w:r w:rsidRPr="0024002C">
        <w:t>none</w:t>
      </w:r>
      <w:proofErr w:type="spellEnd"/>
      <w:r w:rsidRPr="0024002C">
        <w:t>')</w:t>
      </w:r>
    </w:p>
    <w:p w14:paraId="5D5912E3" w14:textId="77777777" w:rsidR="0024002C" w:rsidRPr="0024002C" w:rsidRDefault="0024002C" w:rsidP="0024002C">
      <w:proofErr w:type="spellStart"/>
      <w:r w:rsidRPr="0024002C">
        <w:t>ax.set_</w:t>
      </w:r>
      <w:proofErr w:type="gramStart"/>
      <w:r w:rsidRPr="0024002C">
        <w:t>xlabel</w:t>
      </w:r>
      <w:proofErr w:type="spellEnd"/>
      <w:r w:rsidRPr="0024002C">
        <w:t>(</w:t>
      </w:r>
      <w:proofErr w:type="gramEnd"/>
      <w:r w:rsidRPr="0024002C">
        <w:t>"Raumkoordinate x")</w:t>
      </w:r>
    </w:p>
    <w:p w14:paraId="3D366DED" w14:textId="77777777" w:rsidR="0024002C" w:rsidRPr="0024002C" w:rsidRDefault="0024002C" w:rsidP="0024002C">
      <w:proofErr w:type="spellStart"/>
      <w:r w:rsidRPr="0024002C">
        <w:t>ax.set_</w:t>
      </w:r>
      <w:proofErr w:type="gramStart"/>
      <w:r w:rsidRPr="0024002C">
        <w:t>ylabel</w:t>
      </w:r>
      <w:proofErr w:type="spellEnd"/>
      <w:r w:rsidRPr="0024002C">
        <w:t>(</w:t>
      </w:r>
      <w:proofErr w:type="gramEnd"/>
      <w:r w:rsidRPr="0024002C">
        <w:t>"Zeit t")</w:t>
      </w:r>
    </w:p>
    <w:p w14:paraId="6C23E04E" w14:textId="77777777" w:rsidR="0024002C" w:rsidRPr="0024002C" w:rsidRDefault="0024002C" w:rsidP="0024002C">
      <w:proofErr w:type="spellStart"/>
      <w:r w:rsidRPr="0024002C">
        <w:t>ax.set_</w:t>
      </w:r>
      <w:proofErr w:type="gramStart"/>
      <w:r w:rsidRPr="0024002C">
        <w:t>zlabel</w:t>
      </w:r>
      <w:proofErr w:type="spellEnd"/>
      <w:r w:rsidRPr="0024002C">
        <w:t>(</w:t>
      </w:r>
      <w:proofErr w:type="gramEnd"/>
      <w:r w:rsidRPr="0024002C">
        <w:t>"Kohärenzfeld R(</w:t>
      </w:r>
      <w:proofErr w:type="spellStart"/>
      <w:r w:rsidRPr="0024002C">
        <w:t>x,t</w:t>
      </w:r>
      <w:proofErr w:type="spellEnd"/>
      <w:r w:rsidRPr="0024002C">
        <w:t>)")</w:t>
      </w:r>
    </w:p>
    <w:p w14:paraId="37610DEB" w14:textId="77777777" w:rsidR="0024002C" w:rsidRPr="0024002C" w:rsidRDefault="0024002C" w:rsidP="0024002C">
      <w:proofErr w:type="spellStart"/>
      <w:r w:rsidRPr="0024002C">
        <w:t>ax.set_</w:t>
      </w:r>
      <w:proofErr w:type="gramStart"/>
      <w:r w:rsidRPr="0024002C">
        <w:t>title</w:t>
      </w:r>
      <w:proofErr w:type="spellEnd"/>
      <w:r w:rsidRPr="0024002C">
        <w:t>(</w:t>
      </w:r>
      <w:proofErr w:type="gramEnd"/>
      <w:r w:rsidRPr="0024002C">
        <w:t>"3.7.3 – Emergenz von Raum-Zeit-Kohärenz im FRZK")</w:t>
      </w:r>
    </w:p>
    <w:p w14:paraId="215FB455" w14:textId="77777777" w:rsidR="0024002C" w:rsidRPr="0024002C" w:rsidRDefault="0024002C" w:rsidP="0024002C">
      <w:proofErr w:type="spellStart"/>
      <w:proofErr w:type="gramStart"/>
      <w:r w:rsidRPr="0024002C">
        <w:t>plt.show</w:t>
      </w:r>
      <w:proofErr w:type="spellEnd"/>
      <w:proofErr w:type="gramEnd"/>
      <w:r w:rsidRPr="0024002C">
        <w:t>()</w:t>
      </w:r>
    </w:p>
    <w:p w14:paraId="6F95F10D" w14:textId="77777777" w:rsidR="0024002C" w:rsidRPr="0024002C" w:rsidRDefault="0024002C" w:rsidP="0024002C">
      <w:r w:rsidRPr="0024002C">
        <w:rPr>
          <w:rFonts w:ascii="Segoe UI Emoji" w:hAnsi="Segoe UI Emoji" w:cs="Segoe UI Emoji"/>
        </w:rPr>
        <w:t>📘</w:t>
      </w:r>
      <w:r w:rsidRPr="0024002C">
        <w:t xml:space="preserve"> </w:t>
      </w:r>
      <w:r w:rsidRPr="0024002C">
        <w:rPr>
          <w:b/>
          <w:bCs/>
        </w:rPr>
        <w:t>Deutung:</w:t>
      </w:r>
      <w:r w:rsidRPr="0024002C">
        <w:t xml:space="preserve"> Raum und Zeit verschmelzen zu einer funktionalen Einheit – Grundlage emergenter Kohärenz.</w:t>
      </w:r>
    </w:p>
    <w:p w14:paraId="664D6732" w14:textId="77777777" w:rsidR="0024002C" w:rsidRPr="0024002C" w:rsidRDefault="00000000" w:rsidP="0024002C">
      <w:r>
        <w:pict w14:anchorId="4DD1278C">
          <v:rect id="_x0000_i1033" style="width:0;height:1.5pt" o:hralign="center" o:hrstd="t" o:hr="t" fillcolor="#a0a0a0" stroked="f"/>
        </w:pict>
      </w:r>
    </w:p>
    <w:p w14:paraId="427CE386"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Zusammenfassung der Skripte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2829"/>
        <w:gridCol w:w="2259"/>
        <w:gridCol w:w="2926"/>
      </w:tblGrid>
      <w:tr w:rsidR="0024002C" w:rsidRPr="0024002C" w14:paraId="131CA667" w14:textId="77777777" w:rsidTr="0024002C">
        <w:trPr>
          <w:tblHeader/>
          <w:tblCellSpacing w:w="15" w:type="dxa"/>
        </w:trPr>
        <w:tc>
          <w:tcPr>
            <w:tcW w:w="0" w:type="auto"/>
            <w:vAlign w:val="center"/>
            <w:hideMark/>
          </w:tcPr>
          <w:p w14:paraId="4C3156E8" w14:textId="77777777" w:rsidR="0024002C" w:rsidRPr="0024002C" w:rsidRDefault="0024002C" w:rsidP="0024002C">
            <w:pPr>
              <w:rPr>
                <w:b/>
                <w:bCs/>
              </w:rPr>
            </w:pPr>
            <w:r w:rsidRPr="0024002C">
              <w:rPr>
                <w:b/>
                <w:bCs/>
              </w:rPr>
              <w:t>Abschnitt</w:t>
            </w:r>
          </w:p>
        </w:tc>
        <w:tc>
          <w:tcPr>
            <w:tcW w:w="0" w:type="auto"/>
            <w:vAlign w:val="center"/>
            <w:hideMark/>
          </w:tcPr>
          <w:p w14:paraId="1BDFEA36" w14:textId="77777777" w:rsidR="0024002C" w:rsidRPr="0024002C" w:rsidRDefault="0024002C" w:rsidP="0024002C">
            <w:pPr>
              <w:rPr>
                <w:b/>
                <w:bCs/>
              </w:rPr>
            </w:pPr>
            <w:r w:rsidRPr="0024002C">
              <w:rPr>
                <w:b/>
                <w:bCs/>
              </w:rPr>
              <w:t>Datei</w:t>
            </w:r>
          </w:p>
        </w:tc>
        <w:tc>
          <w:tcPr>
            <w:tcW w:w="0" w:type="auto"/>
            <w:vAlign w:val="center"/>
            <w:hideMark/>
          </w:tcPr>
          <w:p w14:paraId="7828CA9E" w14:textId="77777777" w:rsidR="0024002C" w:rsidRPr="0024002C" w:rsidRDefault="0024002C" w:rsidP="0024002C">
            <w:pPr>
              <w:rPr>
                <w:b/>
                <w:bCs/>
              </w:rPr>
            </w:pPr>
            <w:r w:rsidRPr="0024002C">
              <w:rPr>
                <w:b/>
                <w:bCs/>
              </w:rPr>
              <w:t>Typ der Visualisierung</w:t>
            </w:r>
          </w:p>
        </w:tc>
        <w:tc>
          <w:tcPr>
            <w:tcW w:w="0" w:type="auto"/>
            <w:vAlign w:val="center"/>
            <w:hideMark/>
          </w:tcPr>
          <w:p w14:paraId="4FF207A8" w14:textId="77777777" w:rsidR="0024002C" w:rsidRPr="0024002C" w:rsidRDefault="0024002C" w:rsidP="0024002C">
            <w:pPr>
              <w:rPr>
                <w:b/>
                <w:bCs/>
              </w:rPr>
            </w:pPr>
            <w:r w:rsidRPr="0024002C">
              <w:rPr>
                <w:b/>
                <w:bCs/>
              </w:rPr>
              <w:t>FRZK-Bedeutung</w:t>
            </w:r>
          </w:p>
        </w:tc>
      </w:tr>
      <w:tr w:rsidR="0024002C" w:rsidRPr="0024002C" w14:paraId="4BF460D1" w14:textId="77777777" w:rsidTr="0024002C">
        <w:trPr>
          <w:tblCellSpacing w:w="15" w:type="dxa"/>
        </w:trPr>
        <w:tc>
          <w:tcPr>
            <w:tcW w:w="0" w:type="auto"/>
            <w:vAlign w:val="center"/>
            <w:hideMark/>
          </w:tcPr>
          <w:p w14:paraId="4D28863F" w14:textId="77777777" w:rsidR="0024002C" w:rsidRPr="0024002C" w:rsidRDefault="0024002C" w:rsidP="0024002C">
            <w:r w:rsidRPr="0024002C">
              <w:t>3.1</w:t>
            </w:r>
          </w:p>
        </w:tc>
        <w:tc>
          <w:tcPr>
            <w:tcW w:w="0" w:type="auto"/>
            <w:vAlign w:val="center"/>
            <w:hideMark/>
          </w:tcPr>
          <w:p w14:paraId="26B30E02" w14:textId="77777777" w:rsidR="0024002C" w:rsidRPr="0024002C" w:rsidRDefault="0024002C" w:rsidP="0024002C">
            <w:r w:rsidRPr="0024002C">
              <w:t>operatorenfeld.py</w:t>
            </w:r>
          </w:p>
        </w:tc>
        <w:tc>
          <w:tcPr>
            <w:tcW w:w="0" w:type="auto"/>
            <w:vAlign w:val="center"/>
            <w:hideMark/>
          </w:tcPr>
          <w:p w14:paraId="3E2D2484" w14:textId="77777777" w:rsidR="0024002C" w:rsidRPr="0024002C" w:rsidRDefault="0024002C" w:rsidP="0024002C">
            <w:r w:rsidRPr="0024002C">
              <w:t>Rasterbild</w:t>
            </w:r>
          </w:p>
        </w:tc>
        <w:tc>
          <w:tcPr>
            <w:tcW w:w="0" w:type="auto"/>
            <w:vAlign w:val="center"/>
            <w:hideMark/>
          </w:tcPr>
          <w:p w14:paraId="64DEA1DC" w14:textId="77777777" w:rsidR="0024002C" w:rsidRPr="0024002C" w:rsidRDefault="0024002C" w:rsidP="0024002C">
            <w:r w:rsidRPr="0024002C">
              <w:t>Emergenz aus Leere</w:t>
            </w:r>
          </w:p>
        </w:tc>
      </w:tr>
      <w:tr w:rsidR="0024002C" w:rsidRPr="0024002C" w14:paraId="28BBE3C4" w14:textId="77777777" w:rsidTr="0024002C">
        <w:trPr>
          <w:tblCellSpacing w:w="15" w:type="dxa"/>
        </w:trPr>
        <w:tc>
          <w:tcPr>
            <w:tcW w:w="0" w:type="auto"/>
            <w:vAlign w:val="center"/>
            <w:hideMark/>
          </w:tcPr>
          <w:p w14:paraId="79332157" w14:textId="77777777" w:rsidR="0024002C" w:rsidRPr="0024002C" w:rsidRDefault="0024002C" w:rsidP="0024002C">
            <w:r w:rsidRPr="0024002C">
              <w:t>3.2</w:t>
            </w:r>
          </w:p>
        </w:tc>
        <w:tc>
          <w:tcPr>
            <w:tcW w:w="0" w:type="auto"/>
            <w:vAlign w:val="center"/>
            <w:hideMark/>
          </w:tcPr>
          <w:p w14:paraId="39930AA1" w14:textId="77777777" w:rsidR="0024002C" w:rsidRPr="0024002C" w:rsidRDefault="0024002C" w:rsidP="0024002C">
            <w:r w:rsidRPr="0024002C">
              <w:t>initialpunkt.py</w:t>
            </w:r>
          </w:p>
        </w:tc>
        <w:tc>
          <w:tcPr>
            <w:tcW w:w="0" w:type="auto"/>
            <w:vAlign w:val="center"/>
            <w:hideMark/>
          </w:tcPr>
          <w:p w14:paraId="590B9E6D" w14:textId="77777777" w:rsidR="0024002C" w:rsidRPr="0024002C" w:rsidRDefault="0024002C" w:rsidP="0024002C">
            <w:r w:rsidRPr="0024002C">
              <w:t>Linienplot</w:t>
            </w:r>
          </w:p>
        </w:tc>
        <w:tc>
          <w:tcPr>
            <w:tcW w:w="0" w:type="auto"/>
            <w:vAlign w:val="center"/>
            <w:hideMark/>
          </w:tcPr>
          <w:p w14:paraId="2DC99091" w14:textId="77777777" w:rsidR="0024002C" w:rsidRPr="0024002C" w:rsidRDefault="0024002C" w:rsidP="0024002C">
            <w:r w:rsidRPr="0024002C">
              <w:t>Zustandsentwicklung</w:t>
            </w:r>
          </w:p>
        </w:tc>
      </w:tr>
      <w:tr w:rsidR="0024002C" w:rsidRPr="0024002C" w14:paraId="10D8D626" w14:textId="77777777" w:rsidTr="0024002C">
        <w:trPr>
          <w:tblCellSpacing w:w="15" w:type="dxa"/>
        </w:trPr>
        <w:tc>
          <w:tcPr>
            <w:tcW w:w="0" w:type="auto"/>
            <w:vAlign w:val="center"/>
            <w:hideMark/>
          </w:tcPr>
          <w:p w14:paraId="4B1DAEEB" w14:textId="77777777" w:rsidR="0024002C" w:rsidRPr="0024002C" w:rsidRDefault="0024002C" w:rsidP="0024002C">
            <w:r w:rsidRPr="0024002C">
              <w:t>3.3</w:t>
            </w:r>
          </w:p>
        </w:tc>
        <w:tc>
          <w:tcPr>
            <w:tcW w:w="0" w:type="auto"/>
            <w:vAlign w:val="center"/>
            <w:hideMark/>
          </w:tcPr>
          <w:p w14:paraId="4CCC499B" w14:textId="77777777" w:rsidR="0024002C" w:rsidRPr="0024002C" w:rsidRDefault="0024002C" w:rsidP="0024002C">
            <w:r w:rsidRPr="0024002C">
              <w:t>zuweisungsrelation.py</w:t>
            </w:r>
          </w:p>
        </w:tc>
        <w:tc>
          <w:tcPr>
            <w:tcW w:w="0" w:type="auto"/>
            <w:vAlign w:val="center"/>
            <w:hideMark/>
          </w:tcPr>
          <w:p w14:paraId="5430B026" w14:textId="77777777" w:rsidR="0024002C" w:rsidRPr="0024002C" w:rsidRDefault="0024002C" w:rsidP="0024002C">
            <w:proofErr w:type="spellStart"/>
            <w:r w:rsidRPr="0024002C">
              <w:t>Heatmap</w:t>
            </w:r>
            <w:proofErr w:type="spellEnd"/>
          </w:p>
        </w:tc>
        <w:tc>
          <w:tcPr>
            <w:tcW w:w="0" w:type="auto"/>
            <w:vAlign w:val="center"/>
            <w:hideMark/>
          </w:tcPr>
          <w:p w14:paraId="6AE290C5" w14:textId="77777777" w:rsidR="0024002C" w:rsidRPr="0024002C" w:rsidRDefault="0024002C" w:rsidP="0024002C">
            <w:proofErr w:type="spellStart"/>
            <w:r w:rsidRPr="0024002C">
              <w:t>Relationenbildung</w:t>
            </w:r>
            <w:proofErr w:type="spellEnd"/>
          </w:p>
        </w:tc>
      </w:tr>
      <w:tr w:rsidR="0024002C" w:rsidRPr="0024002C" w14:paraId="6DFBD6EA" w14:textId="77777777" w:rsidTr="0024002C">
        <w:trPr>
          <w:tblCellSpacing w:w="15" w:type="dxa"/>
        </w:trPr>
        <w:tc>
          <w:tcPr>
            <w:tcW w:w="0" w:type="auto"/>
            <w:vAlign w:val="center"/>
            <w:hideMark/>
          </w:tcPr>
          <w:p w14:paraId="699C1797" w14:textId="77777777" w:rsidR="0024002C" w:rsidRPr="0024002C" w:rsidRDefault="0024002C" w:rsidP="0024002C">
            <w:r w:rsidRPr="0024002C">
              <w:t>3.4</w:t>
            </w:r>
          </w:p>
        </w:tc>
        <w:tc>
          <w:tcPr>
            <w:tcW w:w="0" w:type="auto"/>
            <w:vAlign w:val="center"/>
            <w:hideMark/>
          </w:tcPr>
          <w:p w14:paraId="2441E701" w14:textId="77777777" w:rsidR="0024002C" w:rsidRPr="0024002C" w:rsidRDefault="0024002C" w:rsidP="0024002C">
            <w:r w:rsidRPr="0024002C">
              <w:t>feldemergenz.py</w:t>
            </w:r>
          </w:p>
        </w:tc>
        <w:tc>
          <w:tcPr>
            <w:tcW w:w="0" w:type="auto"/>
            <w:vAlign w:val="center"/>
            <w:hideMark/>
          </w:tcPr>
          <w:p w14:paraId="0F47E177" w14:textId="77777777" w:rsidR="0024002C" w:rsidRPr="0024002C" w:rsidRDefault="0024002C" w:rsidP="0024002C">
            <w:r w:rsidRPr="0024002C">
              <w:t>Vektorfeld</w:t>
            </w:r>
          </w:p>
        </w:tc>
        <w:tc>
          <w:tcPr>
            <w:tcW w:w="0" w:type="auto"/>
            <w:vAlign w:val="center"/>
            <w:hideMark/>
          </w:tcPr>
          <w:p w14:paraId="53A14C60" w14:textId="77777777" w:rsidR="0024002C" w:rsidRPr="0024002C" w:rsidRDefault="0024002C" w:rsidP="0024002C">
            <w:r w:rsidRPr="0024002C">
              <w:t>Differenzbildung</w:t>
            </w:r>
          </w:p>
        </w:tc>
      </w:tr>
      <w:tr w:rsidR="0024002C" w:rsidRPr="0024002C" w14:paraId="1154BEF8" w14:textId="77777777" w:rsidTr="0024002C">
        <w:trPr>
          <w:tblCellSpacing w:w="15" w:type="dxa"/>
        </w:trPr>
        <w:tc>
          <w:tcPr>
            <w:tcW w:w="0" w:type="auto"/>
            <w:vAlign w:val="center"/>
            <w:hideMark/>
          </w:tcPr>
          <w:p w14:paraId="7170B941" w14:textId="77777777" w:rsidR="0024002C" w:rsidRPr="0024002C" w:rsidRDefault="0024002C" w:rsidP="0024002C">
            <w:r w:rsidRPr="0024002C">
              <w:t>3.5</w:t>
            </w:r>
          </w:p>
        </w:tc>
        <w:tc>
          <w:tcPr>
            <w:tcW w:w="0" w:type="auto"/>
            <w:vAlign w:val="center"/>
            <w:hideMark/>
          </w:tcPr>
          <w:p w14:paraId="0C7FE256" w14:textId="77777777" w:rsidR="0024002C" w:rsidRPr="0024002C" w:rsidRDefault="0024002C" w:rsidP="0024002C">
            <w:r w:rsidRPr="0024002C">
              <w:t>raumfunktion.py</w:t>
            </w:r>
          </w:p>
        </w:tc>
        <w:tc>
          <w:tcPr>
            <w:tcW w:w="0" w:type="auto"/>
            <w:vAlign w:val="center"/>
            <w:hideMark/>
          </w:tcPr>
          <w:p w14:paraId="211AAA20" w14:textId="77777777" w:rsidR="0024002C" w:rsidRPr="0024002C" w:rsidRDefault="0024002C" w:rsidP="0024002C">
            <w:r w:rsidRPr="0024002C">
              <w:t>Konturplot</w:t>
            </w:r>
          </w:p>
        </w:tc>
        <w:tc>
          <w:tcPr>
            <w:tcW w:w="0" w:type="auto"/>
            <w:vAlign w:val="center"/>
            <w:hideMark/>
          </w:tcPr>
          <w:p w14:paraId="16FD5FE6" w14:textId="77777777" w:rsidR="0024002C" w:rsidRPr="0024002C" w:rsidRDefault="0024002C" w:rsidP="0024002C">
            <w:r w:rsidRPr="0024002C">
              <w:t>Raumkohärenz</w:t>
            </w:r>
          </w:p>
        </w:tc>
      </w:tr>
      <w:tr w:rsidR="0024002C" w:rsidRPr="0024002C" w14:paraId="428C6D28" w14:textId="77777777" w:rsidTr="0024002C">
        <w:trPr>
          <w:tblCellSpacing w:w="15" w:type="dxa"/>
        </w:trPr>
        <w:tc>
          <w:tcPr>
            <w:tcW w:w="0" w:type="auto"/>
            <w:vAlign w:val="center"/>
            <w:hideMark/>
          </w:tcPr>
          <w:p w14:paraId="7B2EDD59" w14:textId="77777777" w:rsidR="0024002C" w:rsidRPr="0024002C" w:rsidRDefault="0024002C" w:rsidP="0024002C">
            <w:r w:rsidRPr="0024002C">
              <w:t>3.6</w:t>
            </w:r>
          </w:p>
        </w:tc>
        <w:tc>
          <w:tcPr>
            <w:tcW w:w="0" w:type="auto"/>
            <w:vAlign w:val="center"/>
            <w:hideMark/>
          </w:tcPr>
          <w:p w14:paraId="4FEE9472" w14:textId="77777777" w:rsidR="0024002C" w:rsidRPr="0024002C" w:rsidRDefault="0024002C" w:rsidP="0024002C">
            <w:r w:rsidRPr="0024002C">
              <w:t>brane_topologie.py</w:t>
            </w:r>
          </w:p>
        </w:tc>
        <w:tc>
          <w:tcPr>
            <w:tcW w:w="0" w:type="auto"/>
            <w:vAlign w:val="center"/>
            <w:hideMark/>
          </w:tcPr>
          <w:p w14:paraId="0EC1AFA9" w14:textId="77777777" w:rsidR="0024002C" w:rsidRPr="0024002C" w:rsidRDefault="0024002C" w:rsidP="0024002C">
            <w:r w:rsidRPr="0024002C">
              <w:t>3D-Surface</w:t>
            </w:r>
          </w:p>
        </w:tc>
        <w:tc>
          <w:tcPr>
            <w:tcW w:w="0" w:type="auto"/>
            <w:vAlign w:val="center"/>
            <w:hideMark/>
          </w:tcPr>
          <w:p w14:paraId="377C9C7E" w14:textId="77777777" w:rsidR="0024002C" w:rsidRPr="0024002C" w:rsidRDefault="0024002C" w:rsidP="0024002C">
            <w:r w:rsidRPr="0024002C">
              <w:t>Multidimensionale Topologie</w:t>
            </w:r>
          </w:p>
        </w:tc>
      </w:tr>
      <w:tr w:rsidR="0024002C" w:rsidRPr="0024002C" w14:paraId="4CBA442B" w14:textId="77777777" w:rsidTr="0024002C">
        <w:trPr>
          <w:tblCellSpacing w:w="15" w:type="dxa"/>
        </w:trPr>
        <w:tc>
          <w:tcPr>
            <w:tcW w:w="0" w:type="auto"/>
            <w:vAlign w:val="center"/>
            <w:hideMark/>
          </w:tcPr>
          <w:p w14:paraId="20447A24" w14:textId="77777777" w:rsidR="0024002C" w:rsidRPr="0024002C" w:rsidRDefault="0024002C" w:rsidP="0024002C">
            <w:r w:rsidRPr="0024002C">
              <w:t>3.7.1</w:t>
            </w:r>
          </w:p>
        </w:tc>
        <w:tc>
          <w:tcPr>
            <w:tcW w:w="0" w:type="auto"/>
            <w:vAlign w:val="center"/>
            <w:hideMark/>
          </w:tcPr>
          <w:p w14:paraId="7E0E6C0D" w14:textId="77777777" w:rsidR="0024002C" w:rsidRPr="0024002C" w:rsidRDefault="0024002C" w:rsidP="0024002C">
            <w:r w:rsidRPr="0024002C">
              <w:t>operator_kaskade_basics.py</w:t>
            </w:r>
          </w:p>
        </w:tc>
        <w:tc>
          <w:tcPr>
            <w:tcW w:w="0" w:type="auto"/>
            <w:vAlign w:val="center"/>
            <w:hideMark/>
          </w:tcPr>
          <w:p w14:paraId="0A5418AD" w14:textId="77777777" w:rsidR="0024002C" w:rsidRPr="0024002C" w:rsidRDefault="0024002C" w:rsidP="0024002C">
            <w:r w:rsidRPr="0024002C">
              <w:t>Rasterfolgen</w:t>
            </w:r>
          </w:p>
        </w:tc>
        <w:tc>
          <w:tcPr>
            <w:tcW w:w="0" w:type="auto"/>
            <w:vAlign w:val="center"/>
            <w:hideMark/>
          </w:tcPr>
          <w:p w14:paraId="57435254" w14:textId="77777777" w:rsidR="0024002C" w:rsidRPr="0024002C" w:rsidRDefault="0024002C" w:rsidP="0024002C">
            <w:r w:rsidRPr="0024002C">
              <w:t>Iterative Emergenz</w:t>
            </w:r>
          </w:p>
        </w:tc>
      </w:tr>
      <w:tr w:rsidR="0024002C" w:rsidRPr="0024002C" w14:paraId="79CD0BFE" w14:textId="77777777" w:rsidTr="0024002C">
        <w:trPr>
          <w:tblCellSpacing w:w="15" w:type="dxa"/>
        </w:trPr>
        <w:tc>
          <w:tcPr>
            <w:tcW w:w="0" w:type="auto"/>
            <w:vAlign w:val="center"/>
            <w:hideMark/>
          </w:tcPr>
          <w:p w14:paraId="20D615CA" w14:textId="77777777" w:rsidR="0024002C" w:rsidRPr="0024002C" w:rsidRDefault="0024002C" w:rsidP="0024002C">
            <w:r w:rsidRPr="0024002C">
              <w:t>3.7.2</w:t>
            </w:r>
          </w:p>
        </w:tc>
        <w:tc>
          <w:tcPr>
            <w:tcW w:w="0" w:type="auto"/>
            <w:vAlign w:val="center"/>
            <w:hideMark/>
          </w:tcPr>
          <w:p w14:paraId="500EBD00" w14:textId="77777777" w:rsidR="0024002C" w:rsidRPr="0024002C" w:rsidRDefault="0024002C" w:rsidP="0024002C">
            <w:r w:rsidRPr="0024002C">
              <w:t>operator_monoid.py</w:t>
            </w:r>
          </w:p>
        </w:tc>
        <w:tc>
          <w:tcPr>
            <w:tcW w:w="0" w:type="auto"/>
            <w:vAlign w:val="center"/>
            <w:hideMark/>
          </w:tcPr>
          <w:p w14:paraId="607581F0" w14:textId="77777777" w:rsidR="0024002C" w:rsidRPr="0024002C" w:rsidRDefault="0024002C" w:rsidP="0024002C">
            <w:r w:rsidRPr="0024002C">
              <w:t>Netzwerkdiagramm</w:t>
            </w:r>
          </w:p>
        </w:tc>
        <w:tc>
          <w:tcPr>
            <w:tcW w:w="0" w:type="auto"/>
            <w:vAlign w:val="center"/>
            <w:hideMark/>
          </w:tcPr>
          <w:p w14:paraId="1706C555" w14:textId="77777777" w:rsidR="0024002C" w:rsidRPr="0024002C" w:rsidRDefault="0024002C" w:rsidP="0024002C">
            <w:proofErr w:type="spellStart"/>
            <w:r w:rsidRPr="0024002C">
              <w:t>Zeitgerichtete</w:t>
            </w:r>
            <w:proofErr w:type="spellEnd"/>
            <w:r w:rsidRPr="0024002C">
              <w:t xml:space="preserve"> Komposition</w:t>
            </w:r>
          </w:p>
        </w:tc>
      </w:tr>
      <w:tr w:rsidR="0024002C" w:rsidRPr="0024002C" w14:paraId="5CB826F7" w14:textId="77777777" w:rsidTr="0024002C">
        <w:trPr>
          <w:tblCellSpacing w:w="15" w:type="dxa"/>
        </w:trPr>
        <w:tc>
          <w:tcPr>
            <w:tcW w:w="0" w:type="auto"/>
            <w:vAlign w:val="center"/>
            <w:hideMark/>
          </w:tcPr>
          <w:p w14:paraId="4A51FF5E" w14:textId="77777777" w:rsidR="0024002C" w:rsidRPr="0024002C" w:rsidRDefault="0024002C" w:rsidP="0024002C">
            <w:r w:rsidRPr="0024002C">
              <w:t>3.7.3</w:t>
            </w:r>
          </w:p>
        </w:tc>
        <w:tc>
          <w:tcPr>
            <w:tcW w:w="0" w:type="auto"/>
            <w:vAlign w:val="center"/>
            <w:hideMark/>
          </w:tcPr>
          <w:p w14:paraId="46BE88CC" w14:textId="77777777" w:rsidR="0024002C" w:rsidRPr="0024002C" w:rsidRDefault="0024002C" w:rsidP="0024002C">
            <w:r w:rsidRPr="0024002C">
              <w:t>raumzeit_emergenz.py</w:t>
            </w:r>
          </w:p>
        </w:tc>
        <w:tc>
          <w:tcPr>
            <w:tcW w:w="0" w:type="auto"/>
            <w:vAlign w:val="center"/>
            <w:hideMark/>
          </w:tcPr>
          <w:p w14:paraId="1692D72C" w14:textId="77777777" w:rsidR="0024002C" w:rsidRPr="0024002C" w:rsidRDefault="0024002C" w:rsidP="0024002C">
            <w:r w:rsidRPr="0024002C">
              <w:t>3D-Surface</w:t>
            </w:r>
          </w:p>
        </w:tc>
        <w:tc>
          <w:tcPr>
            <w:tcW w:w="0" w:type="auto"/>
            <w:vAlign w:val="center"/>
            <w:hideMark/>
          </w:tcPr>
          <w:p w14:paraId="1A557D64" w14:textId="77777777" w:rsidR="0024002C" w:rsidRPr="0024002C" w:rsidRDefault="0024002C" w:rsidP="0024002C">
            <w:r w:rsidRPr="0024002C">
              <w:t>Raum-Zeit-Kohärenz</w:t>
            </w:r>
          </w:p>
        </w:tc>
      </w:tr>
    </w:tbl>
    <w:p w14:paraId="1FBBB011" w14:textId="77777777" w:rsidR="0024002C" w:rsidRPr="0024002C" w:rsidRDefault="00000000" w:rsidP="0024002C">
      <w:r>
        <w:pict w14:anchorId="6BE707CA">
          <v:rect id="_x0000_i1034" style="width:0;height:1.5pt" o:hralign="center" o:hrstd="t" o:hr="t" fillcolor="#a0a0a0" stroked="f"/>
        </w:pict>
      </w:r>
    </w:p>
    <w:p w14:paraId="7E5E49F3" w14:textId="77777777" w:rsidR="0024002C" w:rsidRPr="0024002C" w:rsidRDefault="0024002C" w:rsidP="0024002C">
      <w:r w:rsidRPr="0024002C">
        <w:t xml:space="preserve">Möchtest du, dass ich daraus ein </w:t>
      </w:r>
      <w:r w:rsidRPr="0024002C">
        <w:rPr>
          <w:b/>
          <w:bCs/>
        </w:rPr>
        <w:t>vollständiges PDF-Dokument „Anlage 3A – Python-Modelle Kapitel 3“</w:t>
      </w:r>
      <w:r w:rsidRPr="0024002C">
        <w:t xml:space="preserve"> generiere (mit Deckblatt, Kurzbeschreibung, Code und Abbildungsplatzhalter für jede Simulation)?</w:t>
      </w:r>
      <w:r w:rsidRPr="0024002C">
        <w:br/>
        <w:t>Das wäre direkt einsetzbar als Anhang deiner Dissertation.</w:t>
      </w:r>
    </w:p>
    <w:p w14:paraId="0247DDF3" w14:textId="77777777" w:rsidR="0024002C" w:rsidRPr="0024002C" w:rsidRDefault="0024002C" w:rsidP="0024002C">
      <w:pPr>
        <w:rPr>
          <w:b/>
          <w:bCs/>
        </w:rPr>
      </w:pPr>
      <w:r w:rsidRPr="0024002C">
        <w:rPr>
          <w:b/>
          <w:bCs/>
        </w:rPr>
        <w:t>Du:</w:t>
      </w:r>
    </w:p>
    <w:p w14:paraId="1A1A71B2" w14:textId="77777777" w:rsidR="0024002C" w:rsidRPr="0024002C" w:rsidRDefault="0024002C" w:rsidP="0024002C">
      <w:r w:rsidRPr="0024002C">
        <w:t xml:space="preserve">ich benötige eine genauere </w:t>
      </w:r>
      <w:proofErr w:type="spellStart"/>
      <w:r w:rsidRPr="0024002C">
        <w:t>deutung</w:t>
      </w:r>
      <w:proofErr w:type="spellEnd"/>
      <w:r w:rsidRPr="0024002C">
        <w:t xml:space="preserve"> und </w:t>
      </w:r>
      <w:proofErr w:type="spellStart"/>
      <w:r w:rsidRPr="0024002C">
        <w:t>erklärung</w:t>
      </w:r>
      <w:proofErr w:type="spellEnd"/>
    </w:p>
    <w:p w14:paraId="038878E9" w14:textId="77777777" w:rsidR="0024002C" w:rsidRPr="0024002C" w:rsidRDefault="0024002C" w:rsidP="0024002C">
      <w:pPr>
        <w:rPr>
          <w:b/>
          <w:bCs/>
        </w:rPr>
      </w:pPr>
      <w:proofErr w:type="spellStart"/>
      <w:r w:rsidRPr="0024002C">
        <w:rPr>
          <w:b/>
          <w:bCs/>
        </w:rPr>
        <w:t>ChatGPT</w:t>
      </w:r>
      <w:proofErr w:type="spellEnd"/>
      <w:r w:rsidRPr="0024002C">
        <w:rPr>
          <w:b/>
          <w:bCs/>
        </w:rPr>
        <w:t>:</w:t>
      </w:r>
    </w:p>
    <w:p w14:paraId="25933273" w14:textId="77777777" w:rsidR="0024002C" w:rsidRPr="0024002C" w:rsidRDefault="0024002C" w:rsidP="0024002C">
      <w:r w:rsidRPr="0024002C">
        <w:t xml:space="preserve">Perfekt </w:t>
      </w:r>
      <w:r w:rsidRPr="0024002C">
        <w:rPr>
          <w:rFonts w:ascii="Segoe UI Emoji" w:hAnsi="Segoe UI Emoji" w:cs="Segoe UI Emoji"/>
        </w:rPr>
        <w:t>👍</w:t>
      </w:r>
      <w:r w:rsidRPr="0024002C">
        <w:t xml:space="preserve"> — du willst also nicht nur den Code, sondern auch die </w:t>
      </w:r>
      <w:r w:rsidRPr="0024002C">
        <w:rPr>
          <w:b/>
          <w:bCs/>
        </w:rPr>
        <w:t>theoretisch-didaktische und modelllogische Bedeutung jedes Skripts</w:t>
      </w:r>
      <w:r w:rsidRPr="0024002C">
        <w:t xml:space="preserve">, also </w:t>
      </w:r>
      <w:r w:rsidRPr="0024002C">
        <w:rPr>
          <w:b/>
          <w:bCs/>
        </w:rPr>
        <w:t>wie jedes Python-Modell den Aufbau des FRZK konkret visualisiert und interpretiert</w:t>
      </w:r>
      <w:r w:rsidRPr="0024002C">
        <w:t>.</w:t>
      </w:r>
    </w:p>
    <w:p w14:paraId="1B033B46" w14:textId="77777777" w:rsidR="0024002C" w:rsidRPr="0024002C" w:rsidRDefault="0024002C" w:rsidP="0024002C">
      <w:r w:rsidRPr="0024002C">
        <w:t xml:space="preserve">Ich gebe dir unten für </w:t>
      </w:r>
      <w:r w:rsidRPr="0024002C">
        <w:rPr>
          <w:b/>
          <w:bCs/>
        </w:rPr>
        <w:t>alle neun Skripte (3.1–3.7.3)</w:t>
      </w:r>
      <w:r w:rsidRPr="0024002C">
        <w:t>:</w:t>
      </w:r>
    </w:p>
    <w:p w14:paraId="6605A992" w14:textId="77777777" w:rsidR="0024002C" w:rsidRPr="0024002C" w:rsidRDefault="0024002C" w:rsidP="0024002C">
      <w:pPr>
        <w:numPr>
          <w:ilvl w:val="0"/>
          <w:numId w:val="79"/>
        </w:numPr>
      </w:pPr>
      <w:r w:rsidRPr="0024002C">
        <w:rPr>
          <w:b/>
          <w:bCs/>
        </w:rPr>
        <w:t>Kurzbeschreibung (technisch)</w:t>
      </w:r>
    </w:p>
    <w:p w14:paraId="02472846" w14:textId="77777777" w:rsidR="0024002C" w:rsidRPr="0024002C" w:rsidRDefault="0024002C" w:rsidP="0024002C">
      <w:pPr>
        <w:numPr>
          <w:ilvl w:val="0"/>
          <w:numId w:val="79"/>
        </w:numPr>
      </w:pPr>
      <w:r w:rsidRPr="0024002C">
        <w:rPr>
          <w:b/>
          <w:bCs/>
        </w:rPr>
        <w:t>Theoretische Deutung (modelllogisch im FRZK)</w:t>
      </w:r>
    </w:p>
    <w:p w14:paraId="7EE0BDEC" w14:textId="77777777" w:rsidR="0024002C" w:rsidRPr="0024002C" w:rsidRDefault="0024002C" w:rsidP="0024002C">
      <w:pPr>
        <w:numPr>
          <w:ilvl w:val="0"/>
          <w:numId w:val="79"/>
        </w:numPr>
      </w:pPr>
      <w:r w:rsidRPr="0024002C">
        <w:rPr>
          <w:b/>
          <w:bCs/>
        </w:rPr>
        <w:t>Didaktische Deutung (pädagogisch / kognitiv im Lernkontext)</w:t>
      </w:r>
    </w:p>
    <w:p w14:paraId="0EE3054B" w14:textId="77777777" w:rsidR="0024002C" w:rsidRPr="0024002C" w:rsidRDefault="0024002C" w:rsidP="0024002C">
      <w:r w:rsidRPr="0024002C">
        <w:t xml:space="preserve">Damit hast du die Grundlage für eine </w:t>
      </w:r>
      <w:r w:rsidRPr="0024002C">
        <w:rPr>
          <w:b/>
          <w:bCs/>
        </w:rPr>
        <w:t>wissenschaftliche Einbindung in Kapitel 3 oder den Anhang 3A</w:t>
      </w:r>
      <w:r w:rsidRPr="0024002C">
        <w:t>.</w:t>
      </w:r>
    </w:p>
    <w:p w14:paraId="364ED0B5" w14:textId="77777777" w:rsidR="0024002C" w:rsidRPr="0024002C" w:rsidRDefault="00000000" w:rsidP="0024002C">
      <w:r>
        <w:pict w14:anchorId="1922B9BC">
          <v:rect id="_x0000_i1035" style="width:0;height:1.5pt" o:hralign="center" o:hrstd="t" o:hr="t" fillcolor="#a0a0a0" stroked="f"/>
        </w:pict>
      </w:r>
    </w:p>
    <w:p w14:paraId="08A98E04"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3.1 – </w:t>
      </w:r>
      <w:proofErr w:type="spellStart"/>
      <w:r w:rsidRPr="0024002C">
        <w:rPr>
          <w:b/>
          <w:bCs/>
        </w:rPr>
        <w:t>Operatorenfeld</w:t>
      </w:r>
      <w:proofErr w:type="spellEnd"/>
      <w:r w:rsidRPr="0024002C">
        <w:rPr>
          <w:b/>
          <w:bCs/>
        </w:rPr>
        <w:t xml:space="preserve"> (Emergenz aus der Leere </w:t>
      </w:r>
      <w:r w:rsidRPr="0024002C">
        <w:rPr>
          <w:rFonts w:ascii="Cambria Math" w:hAnsi="Cambria Math" w:cs="Cambria Math"/>
          <w:b/>
          <w:bCs/>
        </w:rPr>
        <w:t>∅</w:t>
      </w:r>
      <w:r w:rsidRPr="0024002C">
        <w:rPr>
          <w:b/>
          <w:bCs/>
        </w:rPr>
        <w:t>)</w:t>
      </w:r>
    </w:p>
    <w:p w14:paraId="6BB9F642" w14:textId="77777777" w:rsidR="0024002C" w:rsidRPr="0024002C" w:rsidRDefault="0024002C" w:rsidP="0024002C">
      <w:r w:rsidRPr="0024002C">
        <w:rPr>
          <w:b/>
          <w:bCs/>
        </w:rPr>
        <w:t>Technisch:</w:t>
      </w:r>
      <w:r w:rsidRPr="0024002C">
        <w:br/>
        <w:t>Das Skript erzeugt ein leeres 2D-Feld S (</w:t>
      </w:r>
      <w:r w:rsidRPr="0024002C">
        <w:rPr>
          <w:rFonts w:ascii="Cambria Math" w:hAnsi="Cambria Math" w:cs="Cambria Math"/>
        </w:rPr>
        <w:t>∅</w:t>
      </w:r>
      <w:r w:rsidRPr="0024002C">
        <w:t>), auf das sukzessiv zwei Operatoren angewendet werden.</w:t>
      </w:r>
    </w:p>
    <w:p w14:paraId="582934C4" w14:textId="77777777" w:rsidR="0024002C" w:rsidRPr="0024002C" w:rsidRDefault="0024002C" w:rsidP="0024002C">
      <w:pPr>
        <w:numPr>
          <w:ilvl w:val="0"/>
          <w:numId w:val="80"/>
        </w:numPr>
      </w:pPr>
      <w:r w:rsidRPr="0024002C">
        <w:t>o1 setzt einen ersten Punkt (Initialoperator).</w:t>
      </w:r>
    </w:p>
    <w:p w14:paraId="3FDA2788" w14:textId="77777777" w:rsidR="0024002C" w:rsidRPr="0024002C" w:rsidRDefault="0024002C" w:rsidP="0024002C">
      <w:pPr>
        <w:numPr>
          <w:ilvl w:val="0"/>
          <w:numId w:val="80"/>
        </w:numPr>
      </w:pPr>
      <w:r w:rsidRPr="0024002C">
        <w:t>o2 verteilt dessen Wirkung radial über Nachbarschaften.</w:t>
      </w:r>
      <w:r w:rsidRPr="0024002C">
        <w:br/>
        <w:t>Das Ergebnis ist ein wachsendes Muster – Struktur entsteht iterativ.</w:t>
      </w:r>
    </w:p>
    <w:p w14:paraId="2F2B6E90" w14:textId="77777777" w:rsidR="0024002C" w:rsidRPr="0024002C" w:rsidRDefault="0024002C" w:rsidP="0024002C">
      <w:r w:rsidRPr="0024002C">
        <w:rPr>
          <w:b/>
          <w:bCs/>
        </w:rPr>
        <w:t>Theoretische Deutung (FRZK):</w:t>
      </w:r>
      <w:r w:rsidRPr="0024002C">
        <w:br/>
        <w:t xml:space="preserve">Dies ist die </w:t>
      </w:r>
      <w:r w:rsidRPr="0024002C">
        <w:rPr>
          <w:b/>
          <w:bCs/>
        </w:rPr>
        <w:t>Grundoperation der Emergenz</w:t>
      </w:r>
      <w:r w:rsidRPr="0024002C">
        <w:t>.</w:t>
      </w:r>
      <w:r w:rsidRPr="0024002C">
        <w:br/>
        <w:t>Der Übergang von der Leere (</w:t>
      </w:r>
      <w:r w:rsidRPr="0024002C">
        <w:rPr>
          <w:rFonts w:ascii="Cambria Math" w:hAnsi="Cambria Math" w:cs="Cambria Math"/>
        </w:rPr>
        <w:t>∅</w:t>
      </w:r>
      <w:r w:rsidRPr="0024002C">
        <w:t xml:space="preserve">) zum ersten Funktionswert symbolisiert die </w:t>
      </w:r>
      <w:r w:rsidRPr="0024002C">
        <w:rPr>
          <w:b/>
          <w:bCs/>
        </w:rPr>
        <w:t>Initialisierung von Raum</w:t>
      </w:r>
      <w:r w:rsidRPr="0024002C">
        <w:t>:</w:t>
      </w:r>
    </w:p>
    <w:p w14:paraId="303D6234" w14:textId="77777777" w:rsidR="0024002C" w:rsidRPr="0024002C" w:rsidRDefault="0024002C" w:rsidP="0024002C">
      <w:r w:rsidRPr="0024002C">
        <w:t xml:space="preserve">Operatoren wirken nicht auf etwas Vorgegebenes, sondern </w:t>
      </w:r>
      <w:r w:rsidRPr="0024002C">
        <w:rPr>
          <w:i/>
          <w:iCs/>
        </w:rPr>
        <w:t>erzeugen</w:t>
      </w:r>
      <w:r w:rsidRPr="0024002C">
        <w:t xml:space="preserve"> erst das Feld, auf dem sie wirken können.</w:t>
      </w:r>
    </w:p>
    <w:p w14:paraId="3DED4134" w14:textId="77777777" w:rsidR="0024002C" w:rsidRPr="0024002C" w:rsidRDefault="0024002C" w:rsidP="0024002C">
      <w:r w:rsidRPr="0024002C">
        <w:t xml:space="preserve">Dies spiegelt das </w:t>
      </w:r>
      <w:r w:rsidRPr="0024002C">
        <w:rPr>
          <w:b/>
          <w:bCs/>
        </w:rPr>
        <w:t>autogenerative Prinzip</w:t>
      </w:r>
      <w:r w:rsidRPr="0024002C">
        <w:t xml:space="preserve"> des FRZK wider: Raum, Zeit und Bedeutung entstehen durch rekursive </w:t>
      </w:r>
      <w:proofErr w:type="spellStart"/>
      <w:r w:rsidRPr="0024002C">
        <w:t>Operatorenlogik</w:t>
      </w:r>
      <w:proofErr w:type="spellEnd"/>
      <w:r w:rsidRPr="0024002C">
        <w:t>.</w:t>
      </w:r>
    </w:p>
    <w:p w14:paraId="51EB3956" w14:textId="77777777" w:rsidR="0024002C" w:rsidRPr="0024002C" w:rsidRDefault="0024002C" w:rsidP="0024002C">
      <w:r w:rsidRPr="0024002C">
        <w:rPr>
          <w:b/>
          <w:bCs/>
        </w:rPr>
        <w:t>Didaktische Deutung:</w:t>
      </w:r>
      <w:r w:rsidRPr="0024002C">
        <w:br/>
        <w:t xml:space="preserve">Das Modell zeigt anschaulich, wie Lernprozesse ohne äußere Steuerung </w:t>
      </w:r>
      <w:r w:rsidRPr="0024002C">
        <w:rPr>
          <w:b/>
          <w:bCs/>
        </w:rPr>
        <w:t>innere Struktur</w:t>
      </w:r>
      <w:r w:rsidRPr="0024002C">
        <w:t xml:space="preserve"> bilden:</w:t>
      </w:r>
      <w:r w:rsidRPr="0024002C">
        <w:br/>
        <w:t>Ein Gedanke („Punkt“) breitet sich aus, differenziert sich und wird zum zusammenhängenden Bedeutungsfeld.</w:t>
      </w:r>
      <w:r w:rsidRPr="0024002C">
        <w:br/>
        <w:t xml:space="preserve">→ </w:t>
      </w:r>
      <w:r w:rsidRPr="0024002C">
        <w:rPr>
          <w:b/>
          <w:bCs/>
        </w:rPr>
        <w:t>Lernen als Selbstorganisation von Kohärenz.</w:t>
      </w:r>
    </w:p>
    <w:p w14:paraId="48038317" w14:textId="77777777" w:rsidR="0024002C" w:rsidRPr="0024002C" w:rsidRDefault="00000000" w:rsidP="0024002C">
      <w:r>
        <w:pict w14:anchorId="643C23C2">
          <v:rect id="_x0000_i1036" style="width:0;height:1.5pt" o:hralign="center" o:hrstd="t" o:hr="t" fillcolor="#a0a0a0" stroked="f"/>
        </w:pict>
      </w:r>
    </w:p>
    <w:p w14:paraId="49C8E3F2"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3.2 – Initialpunkt und Zustandsübergang</w:t>
      </w:r>
    </w:p>
    <w:p w14:paraId="3ADD858B" w14:textId="77777777" w:rsidR="0024002C" w:rsidRPr="0024002C" w:rsidRDefault="0024002C" w:rsidP="0024002C">
      <w:r w:rsidRPr="0024002C">
        <w:rPr>
          <w:b/>
          <w:bCs/>
        </w:rPr>
        <w:t>Technisch:</w:t>
      </w:r>
      <w:r w:rsidRPr="0024002C">
        <w:br/>
        <w:t>Ein einfacher Iterationsprozess: aus S0 = 0 wird durch sukzessive Zuweisungen eine wachsende Wertefolge S(t).</w:t>
      </w:r>
      <w:r w:rsidRPr="0024002C">
        <w:br/>
        <w:t>Die Kurve konvergiert gegen ein stabiles Plateau.</w:t>
      </w:r>
    </w:p>
    <w:p w14:paraId="5F58FC09" w14:textId="77777777" w:rsidR="0024002C" w:rsidRPr="0024002C" w:rsidRDefault="0024002C" w:rsidP="0024002C">
      <w:r w:rsidRPr="0024002C">
        <w:rPr>
          <w:b/>
          <w:bCs/>
        </w:rPr>
        <w:t>Theoretische Deutung (FRZK):</w:t>
      </w:r>
      <w:r w:rsidRPr="0024002C">
        <w:br/>
        <w:t xml:space="preserve">Dieses Skript zeigt die </w:t>
      </w:r>
      <w:r w:rsidRPr="0024002C">
        <w:rPr>
          <w:b/>
          <w:bCs/>
        </w:rPr>
        <w:t>Zeitdimension im FRZK</w:t>
      </w:r>
      <w:r w:rsidRPr="0024002C">
        <w:t>:</w:t>
      </w:r>
      <w:r w:rsidRPr="0024002C">
        <w:br/>
        <w:t>Jede Funktionszuweisung verändert den Zustand unwiderruflich (kein Rückweg).</w:t>
      </w:r>
      <w:r w:rsidRPr="0024002C">
        <w:br/>
        <w:t xml:space="preserve">Das ist das, was das Modell unter </w:t>
      </w:r>
      <w:r w:rsidRPr="0024002C">
        <w:rPr>
          <w:i/>
          <w:iCs/>
        </w:rPr>
        <w:t>gerichteter Emergenz</w:t>
      </w:r>
      <w:r w:rsidRPr="0024002C">
        <w:t xml:space="preserve"> versteht – Zeit als Produkt irreversibler Operatoren.</w:t>
      </w:r>
    </w:p>
    <w:p w14:paraId="73C9DD9A" w14:textId="77777777" w:rsidR="0024002C" w:rsidRPr="0024002C" w:rsidRDefault="0024002C" w:rsidP="0024002C">
      <w:r w:rsidRPr="0024002C">
        <w:rPr>
          <w:b/>
          <w:bCs/>
        </w:rPr>
        <w:t>Didaktische Deutung:</w:t>
      </w:r>
      <w:r w:rsidRPr="0024002C">
        <w:br/>
        <w:t>Ein Lernprozess beginnt unbestimmt, wächst durch Wiederholung, und stabilisiert sich in einem „Kohärenzplateau“.</w:t>
      </w:r>
      <w:r w:rsidRPr="0024002C">
        <w:br/>
        <w:t>→ Lernende erleben dies als zunehmende Sicherheit oder Verständnis.</w:t>
      </w:r>
    </w:p>
    <w:p w14:paraId="22475236" w14:textId="77777777" w:rsidR="0024002C" w:rsidRPr="0024002C" w:rsidRDefault="00000000" w:rsidP="0024002C">
      <w:r>
        <w:pict w14:anchorId="7234A7BC">
          <v:rect id="_x0000_i1037" style="width:0;height:1.5pt" o:hralign="center" o:hrstd="t" o:hr="t" fillcolor="#a0a0a0" stroked="f"/>
        </w:pict>
      </w:r>
    </w:p>
    <w:p w14:paraId="25299F6F"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3.3 – Zuweisungsfunktionen und </w:t>
      </w:r>
      <w:proofErr w:type="spellStart"/>
      <w:r w:rsidRPr="0024002C">
        <w:rPr>
          <w:b/>
          <w:bCs/>
        </w:rPr>
        <w:t>Relationenbildung</w:t>
      </w:r>
      <w:proofErr w:type="spellEnd"/>
    </w:p>
    <w:p w14:paraId="48D6398B" w14:textId="77777777" w:rsidR="0024002C" w:rsidRPr="0024002C" w:rsidRDefault="0024002C" w:rsidP="0024002C">
      <w:r w:rsidRPr="0024002C">
        <w:rPr>
          <w:b/>
          <w:bCs/>
        </w:rPr>
        <w:t>Technisch:</w:t>
      </w:r>
      <w:r w:rsidRPr="0024002C">
        <w:br/>
        <w:t>Eine Matrix O beschreibt, wie Elemente von S in neue Zustände überführt werden (S' = O @ S).</w:t>
      </w:r>
      <w:r w:rsidRPr="0024002C">
        <w:br/>
        <w:t>Die Visualisierung zeigt zwei Matrizen: Ausgangszustände (links) und zugewiesene Relationen (rechts).</w:t>
      </w:r>
    </w:p>
    <w:p w14:paraId="5D6A69A1" w14:textId="77777777" w:rsidR="0024002C" w:rsidRPr="0024002C" w:rsidRDefault="0024002C" w:rsidP="0024002C">
      <w:r w:rsidRPr="0024002C">
        <w:rPr>
          <w:b/>
          <w:bCs/>
        </w:rPr>
        <w:t>Theoretische Deutung (FRZK):</w:t>
      </w:r>
      <w:r w:rsidRPr="0024002C">
        <w:br/>
        <w:t xml:space="preserve">Hier entsteht das </w:t>
      </w:r>
      <w:r w:rsidRPr="0024002C">
        <w:rPr>
          <w:b/>
          <w:bCs/>
        </w:rPr>
        <w:t>Bezugssystem</w:t>
      </w:r>
      <w:r w:rsidRPr="0024002C">
        <w:t>, auf dem das FRZK aufbaut.</w:t>
      </w:r>
      <w:r w:rsidRPr="0024002C">
        <w:br/>
        <w:t xml:space="preserve">Funktionszuweisungen schaffen </w:t>
      </w:r>
      <w:r w:rsidRPr="0024002C">
        <w:rPr>
          <w:b/>
          <w:bCs/>
        </w:rPr>
        <w:t>relationale Ordnung</w:t>
      </w:r>
      <w:r w:rsidRPr="0024002C">
        <w:t xml:space="preserve"> – jede Zeile „weiß“ nun, in welchem Verhältnis sie zu den anderen steht.</w:t>
      </w:r>
      <w:r w:rsidRPr="0024002C">
        <w:br/>
        <w:t xml:space="preserve">Das ist der Schritt von </w:t>
      </w:r>
      <w:r w:rsidRPr="0024002C">
        <w:rPr>
          <w:i/>
          <w:iCs/>
        </w:rPr>
        <w:t>Zuständen</w:t>
      </w:r>
      <w:r w:rsidRPr="0024002C">
        <w:t xml:space="preserve"> zu </w:t>
      </w:r>
      <w:r w:rsidRPr="0024002C">
        <w:rPr>
          <w:i/>
          <w:iCs/>
        </w:rPr>
        <w:t>Struktur</w:t>
      </w:r>
      <w:r w:rsidRPr="0024002C">
        <w:t>.</w:t>
      </w:r>
    </w:p>
    <w:p w14:paraId="5663210D" w14:textId="77777777" w:rsidR="0024002C" w:rsidRPr="0024002C" w:rsidRDefault="0024002C" w:rsidP="0024002C">
      <w:r w:rsidRPr="0024002C">
        <w:rPr>
          <w:b/>
          <w:bCs/>
        </w:rPr>
        <w:t>Didaktische Deutung:</w:t>
      </w:r>
      <w:r w:rsidRPr="0024002C">
        <w:br/>
        <w:t xml:space="preserve">Dies entspricht dem Moment, in dem Lernende erstmals </w:t>
      </w:r>
      <w:r w:rsidRPr="0024002C">
        <w:rPr>
          <w:b/>
          <w:bCs/>
        </w:rPr>
        <w:t>Bezüge zwischen Wissenselementen</w:t>
      </w:r>
      <w:r w:rsidRPr="0024002C">
        <w:t xml:space="preserve"> herstellen:</w:t>
      </w:r>
    </w:p>
    <w:p w14:paraId="33F7C837" w14:textId="77777777" w:rsidR="0024002C" w:rsidRPr="0024002C" w:rsidRDefault="0024002C" w:rsidP="0024002C">
      <w:r w:rsidRPr="0024002C">
        <w:t>„Aha, das gehört mit dem zusammen!“</w:t>
      </w:r>
      <w:r w:rsidRPr="0024002C">
        <w:br/>
        <w:t xml:space="preserve">Lernen beginnt also nicht durch Informationsaufnahme, sondern durch </w:t>
      </w:r>
      <w:proofErr w:type="spellStart"/>
      <w:r w:rsidRPr="0024002C">
        <w:t>Relationenbildung</w:t>
      </w:r>
      <w:proofErr w:type="spellEnd"/>
      <w:r w:rsidRPr="0024002C">
        <w:t>.</w:t>
      </w:r>
    </w:p>
    <w:p w14:paraId="43C8AD50" w14:textId="77777777" w:rsidR="0024002C" w:rsidRPr="0024002C" w:rsidRDefault="00000000" w:rsidP="0024002C">
      <w:r>
        <w:pict w14:anchorId="6913C477">
          <v:rect id="_x0000_i1038" style="width:0;height:1.5pt" o:hralign="center" o:hrstd="t" o:hr="t" fillcolor="#a0a0a0" stroked="f"/>
        </w:pict>
      </w:r>
    </w:p>
    <w:p w14:paraId="04ADACE9"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3.4 – Emergenz von Differenz und Feldstruktur</w:t>
      </w:r>
    </w:p>
    <w:p w14:paraId="15CF07C4" w14:textId="77777777" w:rsidR="0024002C" w:rsidRPr="0024002C" w:rsidRDefault="0024002C" w:rsidP="0024002C">
      <w:r w:rsidRPr="0024002C">
        <w:rPr>
          <w:b/>
          <w:bCs/>
        </w:rPr>
        <w:t>Technisch:</w:t>
      </w:r>
      <w:r w:rsidRPr="0024002C">
        <w:br/>
        <w:t>Ein Potenzialfeld Φ(</w:t>
      </w:r>
      <w:proofErr w:type="spellStart"/>
      <w:proofErr w:type="gramStart"/>
      <w:r w:rsidRPr="0024002C">
        <w:t>x,y</w:t>
      </w:r>
      <w:proofErr w:type="spellEnd"/>
      <w:proofErr w:type="gramEnd"/>
      <w:r w:rsidRPr="0024002C">
        <w:t>) wird definiert; sein Gradient erzeugt ein Vektorfeld.</w:t>
      </w:r>
      <w:r w:rsidRPr="0024002C">
        <w:br/>
        <w:t>Die Feldlinien zeigen Richtungen maximaler Veränderung (Differenzgradienten).</w:t>
      </w:r>
    </w:p>
    <w:p w14:paraId="4269A89E" w14:textId="77777777" w:rsidR="0024002C" w:rsidRPr="0024002C" w:rsidRDefault="0024002C" w:rsidP="0024002C">
      <w:r w:rsidRPr="0024002C">
        <w:rPr>
          <w:b/>
          <w:bCs/>
        </w:rPr>
        <w:t>Theoretische Deutung (FRZK):</w:t>
      </w:r>
      <w:r w:rsidRPr="0024002C">
        <w:br/>
        <w:t>Differenzen sind der Motor der Emergenz.</w:t>
      </w:r>
      <w:r w:rsidRPr="0024002C">
        <w:br/>
        <w:t>Das Feld modelliert, wie sich Funktionsdifferenzen als „Bedeutungsflüsse“ stabilisieren.</w:t>
      </w:r>
      <w:r w:rsidRPr="0024002C">
        <w:br/>
        <w:t>In FRZK-Sprache:</w:t>
      </w:r>
    </w:p>
    <w:p w14:paraId="6A769B00" w14:textId="77777777" w:rsidR="0024002C" w:rsidRPr="0024002C" w:rsidRDefault="0024002C" w:rsidP="0024002C">
      <w:r w:rsidRPr="0024002C">
        <w:t>∂S/∂x und ∂S/∂y sind die funktionalen Spannungen, die Kohärenzräume bilden.</w:t>
      </w:r>
    </w:p>
    <w:p w14:paraId="63253487" w14:textId="77777777" w:rsidR="0024002C" w:rsidRPr="0024002C" w:rsidRDefault="0024002C" w:rsidP="0024002C">
      <w:r w:rsidRPr="0024002C">
        <w:rPr>
          <w:b/>
          <w:bCs/>
        </w:rPr>
        <w:t>Didaktische Deutung:</w:t>
      </w:r>
      <w:r w:rsidRPr="0024002C">
        <w:br/>
        <w:t xml:space="preserve">Das Feld visualisiert die </w:t>
      </w:r>
      <w:r w:rsidRPr="0024002C">
        <w:rPr>
          <w:b/>
          <w:bCs/>
        </w:rPr>
        <w:t>Bewegung des Denkens</w:t>
      </w:r>
      <w:r w:rsidRPr="0024002C">
        <w:t>:</w:t>
      </w:r>
      <w:r w:rsidRPr="0024002C">
        <w:br/>
        <w:t>Wissen fließt dort, wo Spannung (Differenz) entsteht – Irritationen, Konflikte, neue Einsichten.</w:t>
      </w:r>
      <w:r w:rsidRPr="0024002C">
        <w:br/>
        <w:t>→ Lernen ist die Dynamik der Kohärenzbildung entlang dieser Differenzlinien.</w:t>
      </w:r>
    </w:p>
    <w:p w14:paraId="255CFD9B" w14:textId="77777777" w:rsidR="0024002C" w:rsidRPr="0024002C" w:rsidRDefault="00000000" w:rsidP="0024002C">
      <w:r>
        <w:pict w14:anchorId="3664FC19">
          <v:rect id="_x0000_i1039" style="width:0;height:1.5pt" o:hralign="center" o:hrstd="t" o:hr="t" fillcolor="#a0a0a0" stroked="f"/>
        </w:pict>
      </w:r>
    </w:p>
    <w:p w14:paraId="7B79DF9F"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3.5 – Raumfunktion R(</w:t>
      </w:r>
      <w:proofErr w:type="spellStart"/>
      <w:proofErr w:type="gramStart"/>
      <w:r w:rsidRPr="0024002C">
        <w:rPr>
          <w:b/>
          <w:bCs/>
        </w:rPr>
        <w:t>x,y</w:t>
      </w:r>
      <w:proofErr w:type="spellEnd"/>
      <w:proofErr w:type="gramEnd"/>
      <w:r w:rsidRPr="0024002C">
        <w:rPr>
          <w:b/>
          <w:bCs/>
        </w:rPr>
        <w:t>)</w:t>
      </w:r>
    </w:p>
    <w:p w14:paraId="0D84DF6F" w14:textId="77777777" w:rsidR="0024002C" w:rsidRPr="0024002C" w:rsidRDefault="0024002C" w:rsidP="0024002C">
      <w:r w:rsidRPr="0024002C">
        <w:rPr>
          <w:b/>
          <w:bCs/>
        </w:rPr>
        <w:t>Technisch:</w:t>
      </w:r>
      <w:r w:rsidRPr="0024002C">
        <w:br/>
        <w:t>Eine Gauß-Funktion beschreibt ein kohärentes Zentrum – ein semantischer Raum mit abnehmender Dichte zum Rand.</w:t>
      </w:r>
      <w:r w:rsidRPr="0024002C">
        <w:br/>
        <w:t>Visualisiert als Konturplot.</w:t>
      </w:r>
    </w:p>
    <w:p w14:paraId="3D7C64CA" w14:textId="77777777" w:rsidR="0024002C" w:rsidRPr="0024002C" w:rsidRDefault="0024002C" w:rsidP="0024002C">
      <w:r w:rsidRPr="0024002C">
        <w:rPr>
          <w:b/>
          <w:bCs/>
        </w:rPr>
        <w:t>Theoretische Deutung (FRZK):</w:t>
      </w:r>
      <w:r w:rsidRPr="0024002C">
        <w:br/>
        <w:t xml:space="preserve">Hier wird der </w:t>
      </w:r>
      <w:r w:rsidRPr="0024002C">
        <w:rPr>
          <w:b/>
          <w:bCs/>
        </w:rPr>
        <w:t>Raum als kohärente Dichteverteilung</w:t>
      </w:r>
      <w:r w:rsidRPr="0024002C">
        <w:t xml:space="preserve"> beschrieben.</w:t>
      </w:r>
      <w:r w:rsidRPr="0024002C">
        <w:br/>
        <w:t>R(</w:t>
      </w:r>
      <w:proofErr w:type="spellStart"/>
      <w:proofErr w:type="gramStart"/>
      <w:r w:rsidRPr="0024002C">
        <w:t>x,y</w:t>
      </w:r>
      <w:proofErr w:type="spellEnd"/>
      <w:proofErr w:type="gramEnd"/>
      <w:r w:rsidRPr="0024002C">
        <w:t xml:space="preserve">) ist eine </w:t>
      </w:r>
      <w:r w:rsidRPr="0024002C">
        <w:rPr>
          <w:b/>
          <w:bCs/>
        </w:rPr>
        <w:t>Funktion der Stabilität</w:t>
      </w:r>
      <w:r w:rsidRPr="0024002C">
        <w:t>, aus der spätere Begriffe wie semantische Dichte h(</w:t>
      </w:r>
      <w:proofErr w:type="spellStart"/>
      <w:r w:rsidRPr="0024002C">
        <w:t>x,y,z,t</w:t>
      </w:r>
      <w:proofErr w:type="spellEnd"/>
      <w:r w:rsidRPr="0024002C">
        <w:t>) (Kap. 6) abgeleitet werden.</w:t>
      </w:r>
    </w:p>
    <w:p w14:paraId="68336D73" w14:textId="77777777" w:rsidR="0024002C" w:rsidRPr="0024002C" w:rsidRDefault="0024002C" w:rsidP="0024002C">
      <w:r w:rsidRPr="0024002C">
        <w:rPr>
          <w:b/>
          <w:bCs/>
        </w:rPr>
        <w:t>Didaktische Deutung:</w:t>
      </w:r>
      <w:r w:rsidRPr="0024002C">
        <w:br/>
        <w:t>Ein stabiler Lernraum (Thema, Konzept, Idee) hat ein Zentrum und einen Bedeutungsgradienten.</w:t>
      </w:r>
      <w:r w:rsidRPr="0024002C">
        <w:br/>
        <w:t>Je weiter man sich entfernt, desto diffuser wird das Wissen.</w:t>
      </w:r>
      <w:r w:rsidRPr="0024002C">
        <w:br/>
        <w:t>→ Lernprozesse sind das „Zentrieren“ von Bedeutung im semantischen Raum.</w:t>
      </w:r>
    </w:p>
    <w:p w14:paraId="17FACD57" w14:textId="77777777" w:rsidR="0024002C" w:rsidRPr="0024002C" w:rsidRDefault="00000000" w:rsidP="0024002C">
      <w:r>
        <w:pict w14:anchorId="5B281004">
          <v:rect id="_x0000_i1040" style="width:0;height:1.5pt" o:hralign="center" o:hrstd="t" o:hr="t" fillcolor="#a0a0a0" stroked="f"/>
        </w:pict>
      </w:r>
    </w:p>
    <w:p w14:paraId="0BA4400D"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3.6 – </w:t>
      </w:r>
      <w:proofErr w:type="spellStart"/>
      <w:r w:rsidRPr="0024002C">
        <w:rPr>
          <w:b/>
          <w:bCs/>
        </w:rPr>
        <w:t>Brane</w:t>
      </w:r>
      <w:proofErr w:type="spellEnd"/>
      <w:r w:rsidRPr="0024002C">
        <w:rPr>
          <w:b/>
          <w:bCs/>
        </w:rPr>
        <w:t>-Funktion und funktionale Topologie</w:t>
      </w:r>
    </w:p>
    <w:p w14:paraId="3739E41A" w14:textId="77777777" w:rsidR="0024002C" w:rsidRPr="0024002C" w:rsidRDefault="0024002C" w:rsidP="0024002C">
      <w:r w:rsidRPr="0024002C">
        <w:rPr>
          <w:b/>
          <w:bCs/>
        </w:rPr>
        <w:t>Technisch:</w:t>
      </w:r>
      <w:r w:rsidRPr="0024002C">
        <w:br/>
        <w:t xml:space="preserve">Mehrere </w:t>
      </w:r>
      <w:proofErr w:type="spellStart"/>
      <w:r w:rsidRPr="0024002C">
        <w:t>Operatorenfelder</w:t>
      </w:r>
      <w:proofErr w:type="spellEnd"/>
      <w:r w:rsidRPr="0024002C">
        <w:t xml:space="preserve"> (σ, M, R, E) werden überlagert zu einer 3D-Brane-Oberfläche.</w:t>
      </w:r>
      <w:r w:rsidRPr="0024002C">
        <w:br/>
        <w:t xml:space="preserve">Die </w:t>
      </w:r>
      <w:proofErr w:type="spellStart"/>
      <w:r w:rsidRPr="0024002C">
        <w:t>Brane</w:t>
      </w:r>
      <w:proofErr w:type="spellEnd"/>
      <w:r w:rsidRPr="0024002C">
        <w:t xml:space="preserve"> beschreibt die kombinierte Wirkung verschiedener Funktionsbereiche.</w:t>
      </w:r>
    </w:p>
    <w:p w14:paraId="42F087D2" w14:textId="77777777" w:rsidR="0024002C" w:rsidRPr="0024002C" w:rsidRDefault="0024002C" w:rsidP="0024002C">
      <w:r w:rsidRPr="0024002C">
        <w:rPr>
          <w:b/>
          <w:bCs/>
        </w:rPr>
        <w:t>Theoretische Deutung (FRZK):</w:t>
      </w:r>
      <w:r w:rsidRPr="0024002C">
        <w:br/>
        <w:t xml:space="preserve">Dies ist der Übergang zur </w:t>
      </w:r>
      <w:r w:rsidRPr="0024002C">
        <w:rPr>
          <w:b/>
          <w:bCs/>
        </w:rPr>
        <w:t>multidimensionalen Kohärenz</w:t>
      </w:r>
      <w:r w:rsidRPr="0024002C">
        <w:t>:</w:t>
      </w:r>
    </w:p>
    <w:p w14:paraId="20975CFB" w14:textId="77777777" w:rsidR="0024002C" w:rsidRPr="0024002C" w:rsidRDefault="0024002C" w:rsidP="0024002C">
      <w:pPr>
        <w:numPr>
          <w:ilvl w:val="0"/>
          <w:numId w:val="81"/>
        </w:numPr>
      </w:pPr>
      <w:r w:rsidRPr="0024002C">
        <w:t>σ = strukturelle Ordnung,</w:t>
      </w:r>
    </w:p>
    <w:p w14:paraId="69D6CCEB" w14:textId="77777777" w:rsidR="0024002C" w:rsidRPr="0024002C" w:rsidRDefault="0024002C" w:rsidP="0024002C">
      <w:pPr>
        <w:numPr>
          <w:ilvl w:val="0"/>
          <w:numId w:val="81"/>
        </w:numPr>
      </w:pPr>
      <w:r w:rsidRPr="0024002C">
        <w:t>M = mentale Dynamik,</w:t>
      </w:r>
    </w:p>
    <w:p w14:paraId="70803500" w14:textId="77777777" w:rsidR="0024002C" w:rsidRPr="0024002C" w:rsidRDefault="0024002C" w:rsidP="0024002C">
      <w:pPr>
        <w:numPr>
          <w:ilvl w:val="0"/>
          <w:numId w:val="81"/>
        </w:numPr>
      </w:pPr>
      <w:r w:rsidRPr="0024002C">
        <w:t>R = räumliche Stabilität,</w:t>
      </w:r>
    </w:p>
    <w:p w14:paraId="017E34D8" w14:textId="77777777" w:rsidR="0024002C" w:rsidRPr="0024002C" w:rsidRDefault="0024002C" w:rsidP="0024002C">
      <w:pPr>
        <w:numPr>
          <w:ilvl w:val="0"/>
          <w:numId w:val="81"/>
        </w:numPr>
      </w:pPr>
      <w:r w:rsidRPr="0024002C">
        <w:t>E = emotionale Energie.</w:t>
      </w:r>
      <w:r w:rsidRPr="0024002C">
        <w:br/>
        <w:t>Ihre Überlagerung formt die „funktionale Topologie“ – das FRZK als Ganzheit.</w:t>
      </w:r>
    </w:p>
    <w:p w14:paraId="61BDEF0D" w14:textId="77777777" w:rsidR="0024002C" w:rsidRPr="0024002C" w:rsidRDefault="0024002C" w:rsidP="0024002C">
      <w:r w:rsidRPr="0024002C">
        <w:rPr>
          <w:b/>
          <w:bCs/>
        </w:rPr>
        <w:t>Didaktische Deutung:</w:t>
      </w:r>
      <w:r w:rsidRPr="0024002C">
        <w:br/>
        <w:t>Lernen ist nie eindimensional.</w:t>
      </w:r>
      <w:r w:rsidRPr="0024002C">
        <w:br/>
        <w:t>Hier verschmelzen kognitive, emotionale und soziale Dynamiken zu einem „Bedeutungsgewebe“.</w:t>
      </w:r>
      <w:r w:rsidRPr="0024002C">
        <w:br/>
        <w:t>→ In dieser Fläche entstehen stabile, anschlussfähige Lernstrukturen.</w:t>
      </w:r>
    </w:p>
    <w:p w14:paraId="4E88A27C" w14:textId="77777777" w:rsidR="0024002C" w:rsidRPr="0024002C" w:rsidRDefault="00000000" w:rsidP="0024002C">
      <w:r>
        <w:pict w14:anchorId="2AFB477D">
          <v:rect id="_x0000_i1041" style="width:0;height:1.5pt" o:hralign="center" o:hrstd="t" o:hr="t" fillcolor="#a0a0a0" stroked="f"/>
        </w:pict>
      </w:r>
    </w:p>
    <w:p w14:paraId="6ACE4F67"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3.7.1 – </w:t>
      </w:r>
      <w:proofErr w:type="spellStart"/>
      <w:r w:rsidRPr="0024002C">
        <w:rPr>
          <w:b/>
          <w:bCs/>
        </w:rPr>
        <w:t>Operatorenkaskade</w:t>
      </w:r>
      <w:proofErr w:type="spellEnd"/>
      <w:r w:rsidRPr="0024002C">
        <w:rPr>
          <w:b/>
          <w:bCs/>
        </w:rPr>
        <w:t xml:space="preserve"> (Grundprinzip)</w:t>
      </w:r>
    </w:p>
    <w:p w14:paraId="07C912E4" w14:textId="77777777" w:rsidR="0024002C" w:rsidRPr="0024002C" w:rsidRDefault="0024002C" w:rsidP="0024002C">
      <w:r w:rsidRPr="0024002C">
        <w:rPr>
          <w:b/>
          <w:bCs/>
        </w:rPr>
        <w:t>Technisch:</w:t>
      </w:r>
      <w:r w:rsidRPr="0024002C">
        <w:br/>
        <w:t>Wiederholte Anwendung eines Operators auf ein Feld zeigt, wie lokale Strukturen wachsen.</w:t>
      </w:r>
      <w:r w:rsidRPr="0024002C">
        <w:br/>
        <w:t>Die Visualisierung zeigt die räumliche Ausbreitung (Iteration 0–6).</w:t>
      </w:r>
    </w:p>
    <w:p w14:paraId="47E65AAB" w14:textId="77777777" w:rsidR="0024002C" w:rsidRPr="0024002C" w:rsidRDefault="0024002C" w:rsidP="0024002C">
      <w:r w:rsidRPr="0024002C">
        <w:rPr>
          <w:b/>
          <w:bCs/>
        </w:rPr>
        <w:t>Theoretische Deutung (FRZK):</w:t>
      </w:r>
      <w:r w:rsidRPr="0024002C">
        <w:br/>
        <w:t xml:space="preserve">Das ist der Mechanismus der </w:t>
      </w:r>
      <w:r w:rsidRPr="0024002C">
        <w:rPr>
          <w:b/>
          <w:bCs/>
        </w:rPr>
        <w:t>Selbstähnlichkeit und Iteration</w:t>
      </w:r>
      <w:r w:rsidRPr="0024002C">
        <w:t xml:space="preserve"> – jede Anwendung eines Operators generiert neue Ordnung.</w:t>
      </w:r>
    </w:p>
    <w:p w14:paraId="6B31218B" w14:textId="77777777" w:rsidR="0024002C" w:rsidRPr="0024002C" w:rsidRDefault="0024002C" w:rsidP="0024002C">
      <w:r w:rsidRPr="0024002C">
        <w:t>Emergenz = rekursive Selbstanwendung von Struktur auf sich selbst.</w:t>
      </w:r>
    </w:p>
    <w:p w14:paraId="56E0C004" w14:textId="77777777" w:rsidR="0024002C" w:rsidRPr="0024002C" w:rsidRDefault="0024002C" w:rsidP="0024002C">
      <w:r w:rsidRPr="0024002C">
        <w:rPr>
          <w:b/>
          <w:bCs/>
        </w:rPr>
        <w:t>Didaktische Deutung:</w:t>
      </w:r>
      <w:r w:rsidRPr="0024002C">
        <w:br/>
        <w:t>Lernen bedeutet Wiederholung mit Variation.</w:t>
      </w:r>
      <w:r w:rsidRPr="0024002C">
        <w:br/>
        <w:t>Jede Iteration erweitert das bisherige Wissen um eine neue Perspektive – eine höhere Ordnung entsteht.</w:t>
      </w:r>
    </w:p>
    <w:p w14:paraId="0733304C" w14:textId="77777777" w:rsidR="0024002C" w:rsidRPr="0024002C" w:rsidRDefault="00000000" w:rsidP="0024002C">
      <w:r>
        <w:pict w14:anchorId="04F25EAE">
          <v:rect id="_x0000_i1042" style="width:0;height:1.5pt" o:hralign="center" o:hrstd="t" o:hr="t" fillcolor="#a0a0a0" stroked="f"/>
        </w:pict>
      </w:r>
    </w:p>
    <w:p w14:paraId="51D09B17"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3.7.2 – </w:t>
      </w:r>
      <w:proofErr w:type="spellStart"/>
      <w:r w:rsidRPr="0024002C">
        <w:rPr>
          <w:b/>
          <w:bCs/>
        </w:rPr>
        <w:t>Monoid</w:t>
      </w:r>
      <w:proofErr w:type="spellEnd"/>
      <w:r w:rsidRPr="0024002C">
        <w:rPr>
          <w:b/>
          <w:bCs/>
        </w:rPr>
        <w:t>-Komposition der Operatoren</w:t>
      </w:r>
    </w:p>
    <w:p w14:paraId="4ADAA622" w14:textId="77777777" w:rsidR="0024002C" w:rsidRPr="0024002C" w:rsidRDefault="0024002C" w:rsidP="0024002C">
      <w:r w:rsidRPr="0024002C">
        <w:rPr>
          <w:b/>
          <w:bCs/>
        </w:rPr>
        <w:t>Technisch:</w:t>
      </w:r>
      <w:r w:rsidRPr="0024002C">
        <w:br/>
        <w:t>Erzeugt alle Kombinationen dreier Operatoren und visualisiert ihre gerichteten Verknüpfungen als Graph.</w:t>
      </w:r>
      <w:r w:rsidRPr="0024002C">
        <w:br/>
        <w:t xml:space="preserve">→ </w:t>
      </w:r>
      <w:proofErr w:type="spellStart"/>
      <w:r w:rsidRPr="0024002C">
        <w:t>oA</w:t>
      </w:r>
      <w:proofErr w:type="spellEnd"/>
      <w:r w:rsidRPr="0024002C">
        <w:t xml:space="preserve"> </w:t>
      </w:r>
      <w:r w:rsidRPr="0024002C">
        <w:rPr>
          <w:rFonts w:ascii="Cambria Math" w:hAnsi="Cambria Math" w:cs="Cambria Math"/>
        </w:rPr>
        <w:t>∘</w:t>
      </w:r>
      <w:r w:rsidRPr="0024002C">
        <w:t xml:space="preserve"> </w:t>
      </w:r>
      <w:proofErr w:type="spellStart"/>
      <w:r w:rsidRPr="0024002C">
        <w:t>oB</w:t>
      </w:r>
      <w:proofErr w:type="spellEnd"/>
      <w:r w:rsidRPr="0024002C">
        <w:t xml:space="preserve">, </w:t>
      </w:r>
      <w:proofErr w:type="spellStart"/>
      <w:r w:rsidRPr="0024002C">
        <w:t>oB</w:t>
      </w:r>
      <w:proofErr w:type="spellEnd"/>
      <w:r w:rsidRPr="0024002C">
        <w:t xml:space="preserve"> </w:t>
      </w:r>
      <w:r w:rsidRPr="0024002C">
        <w:rPr>
          <w:rFonts w:ascii="Cambria Math" w:hAnsi="Cambria Math" w:cs="Cambria Math"/>
        </w:rPr>
        <w:t>∘</w:t>
      </w:r>
      <w:r w:rsidRPr="0024002C">
        <w:t xml:space="preserve"> </w:t>
      </w:r>
      <w:proofErr w:type="spellStart"/>
      <w:r w:rsidRPr="0024002C">
        <w:t>oC</w:t>
      </w:r>
      <w:proofErr w:type="spellEnd"/>
      <w:r w:rsidRPr="0024002C">
        <w:t>, etc.</w:t>
      </w:r>
    </w:p>
    <w:p w14:paraId="41244BF4" w14:textId="77777777" w:rsidR="0024002C" w:rsidRPr="0024002C" w:rsidRDefault="0024002C" w:rsidP="0024002C">
      <w:r w:rsidRPr="0024002C">
        <w:rPr>
          <w:b/>
          <w:bCs/>
        </w:rPr>
        <w:t>Theoretische Deutung (FRZK):</w:t>
      </w:r>
      <w:r w:rsidRPr="0024002C">
        <w:br/>
        <w:t xml:space="preserve">Operatoren bilden ein </w:t>
      </w:r>
      <w:proofErr w:type="spellStart"/>
      <w:r w:rsidRPr="0024002C">
        <w:rPr>
          <w:b/>
          <w:bCs/>
        </w:rPr>
        <w:t>Monoid</w:t>
      </w:r>
      <w:proofErr w:type="spellEnd"/>
      <w:r w:rsidRPr="0024002C">
        <w:t xml:space="preserve"> – sie sind geschlossen und kompositionsfähig, aber nicht invertierbar.</w:t>
      </w:r>
      <w:r w:rsidRPr="0024002C">
        <w:br/>
        <w:t>Das erklärt, warum Zeit in Lernprozessen nicht umkehrbar ist:</w:t>
      </w:r>
    </w:p>
    <w:p w14:paraId="2882B52C" w14:textId="77777777" w:rsidR="0024002C" w:rsidRPr="0024002C" w:rsidRDefault="0024002C" w:rsidP="0024002C">
      <w:r w:rsidRPr="0024002C">
        <w:t>Einmal gelernte Strukturen bleiben – selbst wenn Inhalte vergessen werden.</w:t>
      </w:r>
    </w:p>
    <w:p w14:paraId="396D112E" w14:textId="77777777" w:rsidR="0024002C" w:rsidRPr="0024002C" w:rsidRDefault="0024002C" w:rsidP="0024002C">
      <w:r w:rsidRPr="0024002C">
        <w:rPr>
          <w:b/>
          <w:bCs/>
        </w:rPr>
        <w:t>Didaktische Deutung:</w:t>
      </w:r>
      <w:r w:rsidRPr="0024002C">
        <w:br/>
        <w:t>Ein Lernschritt kann nicht „rückgängig gemacht“ werden – er wird integriert.</w:t>
      </w:r>
      <w:r w:rsidRPr="0024002C">
        <w:br/>
        <w:t xml:space="preserve">Das Skript veranschaulicht, dass Wissen eine </w:t>
      </w:r>
      <w:r w:rsidRPr="0024002C">
        <w:rPr>
          <w:b/>
          <w:bCs/>
        </w:rPr>
        <w:t>gerichtete Verknüpfungskette</w:t>
      </w:r>
      <w:r w:rsidRPr="0024002C">
        <w:t xml:space="preserve"> bildet.</w:t>
      </w:r>
    </w:p>
    <w:p w14:paraId="2838F465" w14:textId="77777777" w:rsidR="0024002C" w:rsidRPr="0024002C" w:rsidRDefault="00000000" w:rsidP="0024002C">
      <w:r>
        <w:pict w14:anchorId="6126EBA3">
          <v:rect id="_x0000_i1043" style="width:0;height:1.5pt" o:hralign="center" o:hrstd="t" o:hr="t" fillcolor="#a0a0a0" stroked="f"/>
        </w:pict>
      </w:r>
    </w:p>
    <w:p w14:paraId="2C0482A3" w14:textId="77777777" w:rsidR="0024002C" w:rsidRPr="0024002C" w:rsidRDefault="0024002C" w:rsidP="0024002C">
      <w:pPr>
        <w:rPr>
          <w:b/>
          <w:bCs/>
        </w:rPr>
      </w:pPr>
      <w:r w:rsidRPr="0024002C">
        <w:rPr>
          <w:rFonts w:ascii="Segoe UI Symbol" w:hAnsi="Segoe UI Symbol" w:cs="Segoe UI Symbol"/>
          <w:b/>
          <w:bCs/>
        </w:rPr>
        <w:t>🕰</w:t>
      </w:r>
      <w:r w:rsidRPr="0024002C">
        <w:rPr>
          <w:b/>
          <w:bCs/>
        </w:rPr>
        <w:t>️ 3.7.3 – Emergenz von Raum-Zeit-Kohärenz</w:t>
      </w:r>
    </w:p>
    <w:p w14:paraId="441466AE" w14:textId="77777777" w:rsidR="0024002C" w:rsidRPr="0024002C" w:rsidRDefault="0024002C" w:rsidP="0024002C">
      <w:r w:rsidRPr="0024002C">
        <w:rPr>
          <w:b/>
          <w:bCs/>
        </w:rPr>
        <w:t>Technisch:</w:t>
      </w:r>
      <w:r w:rsidRPr="0024002C">
        <w:br/>
        <w:t>Ein 3D-Plot über Raumkoordinate x und Zeit t.</w:t>
      </w:r>
      <w:r w:rsidRPr="0024002C">
        <w:br/>
        <w:t>Das Feld R(</w:t>
      </w:r>
      <w:proofErr w:type="spellStart"/>
      <w:proofErr w:type="gramStart"/>
      <w:r w:rsidRPr="0024002C">
        <w:t>x,t</w:t>
      </w:r>
      <w:proofErr w:type="spellEnd"/>
      <w:proofErr w:type="gramEnd"/>
      <w:r w:rsidRPr="0024002C">
        <w:t>) zeigt eine sich abschwächende, oszillierende Kohärenzstruktur (Welle).</w:t>
      </w:r>
    </w:p>
    <w:p w14:paraId="5DB3F547" w14:textId="77777777" w:rsidR="0024002C" w:rsidRPr="0024002C" w:rsidRDefault="0024002C" w:rsidP="0024002C">
      <w:r w:rsidRPr="0024002C">
        <w:rPr>
          <w:b/>
          <w:bCs/>
        </w:rPr>
        <w:t>Theoretische Deutung (FRZK):</w:t>
      </w:r>
      <w:r w:rsidRPr="0024002C">
        <w:br/>
        <w:t xml:space="preserve">Dies ist die </w:t>
      </w:r>
      <w:r w:rsidRPr="0024002C">
        <w:rPr>
          <w:b/>
          <w:bCs/>
        </w:rPr>
        <w:t>Raum-Zeit-Synthese des FRZK</w:t>
      </w:r>
      <w:r w:rsidRPr="0024002C">
        <w:t>.</w:t>
      </w:r>
      <w:r w:rsidRPr="0024002C">
        <w:br/>
        <w:t>Raum entsteht aus Differenz (∂S/∂x), Zeit aus Richtung (∂S/∂t).</w:t>
      </w:r>
      <w:r w:rsidRPr="0024002C">
        <w:br/>
        <w:t>Die Wellenstruktur symbolisiert die rhythmische Kohärenzbildung – das „Atmen“ des Lernsystems zwischen Ordnung und Fluktuation.</w:t>
      </w:r>
    </w:p>
    <w:p w14:paraId="5BD59D5A" w14:textId="77777777" w:rsidR="0024002C" w:rsidRPr="0024002C" w:rsidRDefault="0024002C" w:rsidP="0024002C">
      <w:r w:rsidRPr="0024002C">
        <w:rPr>
          <w:b/>
          <w:bCs/>
        </w:rPr>
        <w:t>Didaktische Deutung:</w:t>
      </w:r>
      <w:r w:rsidRPr="0024002C">
        <w:br/>
        <w:t>Lernprozesse verlaufen oszillatorisch: Phasen hoher Klarheit wechseln mit Instabilität.</w:t>
      </w:r>
      <w:r w:rsidRPr="0024002C">
        <w:br/>
        <w:t xml:space="preserve">Das Skript zeigt, dass </w:t>
      </w:r>
      <w:r w:rsidRPr="0024002C">
        <w:rPr>
          <w:b/>
          <w:bCs/>
        </w:rPr>
        <w:t>Kohärenz kein Zustand, sondern ein Prozess</w:t>
      </w:r>
      <w:r w:rsidRPr="0024002C">
        <w:t xml:space="preserve"> ist – sie entsteht und vergeht rhythmisch.</w:t>
      </w:r>
    </w:p>
    <w:p w14:paraId="2D026980" w14:textId="77777777" w:rsidR="0024002C" w:rsidRPr="0024002C" w:rsidRDefault="00000000" w:rsidP="0024002C">
      <w:r>
        <w:pict w14:anchorId="2D2AAF6C">
          <v:rect id="_x0000_i1044" style="width:0;height:1.5pt" o:hralign="center" o:hrstd="t" o:hr="t" fillcolor="#a0a0a0" stroked="f"/>
        </w:pict>
      </w:r>
    </w:p>
    <w:p w14:paraId="50962B3E"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Gesamtinterpretation (Kapitel 3 als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2983"/>
        <w:gridCol w:w="2099"/>
        <w:gridCol w:w="3165"/>
      </w:tblGrid>
      <w:tr w:rsidR="0024002C" w:rsidRPr="0024002C" w14:paraId="3EA2812B" w14:textId="77777777" w:rsidTr="0024002C">
        <w:trPr>
          <w:tblHeader/>
          <w:tblCellSpacing w:w="15" w:type="dxa"/>
        </w:trPr>
        <w:tc>
          <w:tcPr>
            <w:tcW w:w="0" w:type="auto"/>
            <w:vAlign w:val="center"/>
            <w:hideMark/>
          </w:tcPr>
          <w:p w14:paraId="2C05B7E6" w14:textId="77777777" w:rsidR="0024002C" w:rsidRPr="0024002C" w:rsidRDefault="0024002C" w:rsidP="0024002C">
            <w:pPr>
              <w:rPr>
                <w:b/>
                <w:bCs/>
              </w:rPr>
            </w:pPr>
            <w:r w:rsidRPr="0024002C">
              <w:rPr>
                <w:b/>
                <w:bCs/>
              </w:rPr>
              <w:t>Bereich</w:t>
            </w:r>
          </w:p>
        </w:tc>
        <w:tc>
          <w:tcPr>
            <w:tcW w:w="0" w:type="auto"/>
            <w:vAlign w:val="center"/>
            <w:hideMark/>
          </w:tcPr>
          <w:p w14:paraId="726CCC3E" w14:textId="77777777" w:rsidR="0024002C" w:rsidRPr="0024002C" w:rsidRDefault="0024002C" w:rsidP="0024002C">
            <w:pPr>
              <w:rPr>
                <w:b/>
                <w:bCs/>
              </w:rPr>
            </w:pPr>
            <w:r w:rsidRPr="0024002C">
              <w:rPr>
                <w:b/>
                <w:bCs/>
              </w:rPr>
              <w:t>Funktion</w:t>
            </w:r>
          </w:p>
        </w:tc>
        <w:tc>
          <w:tcPr>
            <w:tcW w:w="0" w:type="auto"/>
            <w:vAlign w:val="center"/>
            <w:hideMark/>
          </w:tcPr>
          <w:p w14:paraId="52E4509F" w14:textId="77777777" w:rsidR="0024002C" w:rsidRPr="0024002C" w:rsidRDefault="0024002C" w:rsidP="0024002C">
            <w:pPr>
              <w:rPr>
                <w:b/>
                <w:bCs/>
              </w:rPr>
            </w:pPr>
            <w:r w:rsidRPr="0024002C">
              <w:rPr>
                <w:b/>
                <w:bCs/>
              </w:rPr>
              <w:t>FRZK-Ebene</w:t>
            </w:r>
          </w:p>
        </w:tc>
        <w:tc>
          <w:tcPr>
            <w:tcW w:w="0" w:type="auto"/>
            <w:vAlign w:val="center"/>
            <w:hideMark/>
          </w:tcPr>
          <w:p w14:paraId="1BF5C565" w14:textId="77777777" w:rsidR="0024002C" w:rsidRPr="0024002C" w:rsidRDefault="0024002C" w:rsidP="0024002C">
            <w:pPr>
              <w:rPr>
                <w:b/>
                <w:bCs/>
              </w:rPr>
            </w:pPr>
            <w:r w:rsidRPr="0024002C">
              <w:rPr>
                <w:b/>
                <w:bCs/>
              </w:rPr>
              <w:t>Didaktische Analogie</w:t>
            </w:r>
          </w:p>
        </w:tc>
      </w:tr>
      <w:tr w:rsidR="0024002C" w:rsidRPr="0024002C" w14:paraId="4A4FBC7F" w14:textId="77777777" w:rsidTr="0024002C">
        <w:trPr>
          <w:tblCellSpacing w:w="15" w:type="dxa"/>
        </w:trPr>
        <w:tc>
          <w:tcPr>
            <w:tcW w:w="0" w:type="auto"/>
            <w:vAlign w:val="center"/>
            <w:hideMark/>
          </w:tcPr>
          <w:p w14:paraId="7B42216A" w14:textId="77777777" w:rsidR="0024002C" w:rsidRPr="0024002C" w:rsidRDefault="0024002C" w:rsidP="0024002C">
            <w:r w:rsidRPr="0024002C">
              <w:t>3.1–3.2</w:t>
            </w:r>
          </w:p>
        </w:tc>
        <w:tc>
          <w:tcPr>
            <w:tcW w:w="0" w:type="auto"/>
            <w:vAlign w:val="center"/>
            <w:hideMark/>
          </w:tcPr>
          <w:p w14:paraId="3308D4B2" w14:textId="77777777" w:rsidR="0024002C" w:rsidRPr="0024002C" w:rsidRDefault="0024002C" w:rsidP="0024002C">
            <w:r w:rsidRPr="0024002C">
              <w:t>Entstehung von Struktur und Zeit</w:t>
            </w:r>
          </w:p>
        </w:tc>
        <w:tc>
          <w:tcPr>
            <w:tcW w:w="0" w:type="auto"/>
            <w:vAlign w:val="center"/>
            <w:hideMark/>
          </w:tcPr>
          <w:p w14:paraId="74D48DCC" w14:textId="77777777" w:rsidR="0024002C" w:rsidRPr="0024002C" w:rsidRDefault="0024002C" w:rsidP="0024002C">
            <w:r w:rsidRPr="0024002C">
              <w:t>Autogenese</w:t>
            </w:r>
          </w:p>
        </w:tc>
        <w:tc>
          <w:tcPr>
            <w:tcW w:w="0" w:type="auto"/>
            <w:vAlign w:val="center"/>
            <w:hideMark/>
          </w:tcPr>
          <w:p w14:paraId="1950C2D9" w14:textId="77777777" w:rsidR="0024002C" w:rsidRPr="0024002C" w:rsidRDefault="0024002C" w:rsidP="0024002C">
            <w:r w:rsidRPr="0024002C">
              <w:t>Lernbeginn aus Unbestimmtheit</w:t>
            </w:r>
          </w:p>
        </w:tc>
      </w:tr>
      <w:tr w:rsidR="0024002C" w:rsidRPr="0024002C" w14:paraId="5562014F" w14:textId="77777777" w:rsidTr="0024002C">
        <w:trPr>
          <w:tblCellSpacing w:w="15" w:type="dxa"/>
        </w:trPr>
        <w:tc>
          <w:tcPr>
            <w:tcW w:w="0" w:type="auto"/>
            <w:vAlign w:val="center"/>
            <w:hideMark/>
          </w:tcPr>
          <w:p w14:paraId="6FFF40C8" w14:textId="77777777" w:rsidR="0024002C" w:rsidRPr="0024002C" w:rsidRDefault="0024002C" w:rsidP="0024002C">
            <w:r w:rsidRPr="0024002C">
              <w:t>3.3–3.4</w:t>
            </w:r>
          </w:p>
        </w:tc>
        <w:tc>
          <w:tcPr>
            <w:tcW w:w="0" w:type="auto"/>
            <w:vAlign w:val="center"/>
            <w:hideMark/>
          </w:tcPr>
          <w:p w14:paraId="2E652108" w14:textId="77777777" w:rsidR="0024002C" w:rsidRPr="0024002C" w:rsidRDefault="0024002C" w:rsidP="0024002C">
            <w:r w:rsidRPr="0024002C">
              <w:t>Relation und Differenzbildung</w:t>
            </w:r>
          </w:p>
        </w:tc>
        <w:tc>
          <w:tcPr>
            <w:tcW w:w="0" w:type="auto"/>
            <w:vAlign w:val="center"/>
            <w:hideMark/>
          </w:tcPr>
          <w:p w14:paraId="78B10ACB" w14:textId="77777777" w:rsidR="0024002C" w:rsidRPr="0024002C" w:rsidRDefault="0024002C" w:rsidP="0024002C">
            <w:r w:rsidRPr="0024002C">
              <w:t>Semantische Emergenz</w:t>
            </w:r>
          </w:p>
        </w:tc>
        <w:tc>
          <w:tcPr>
            <w:tcW w:w="0" w:type="auto"/>
            <w:vAlign w:val="center"/>
            <w:hideMark/>
          </w:tcPr>
          <w:p w14:paraId="3AF7F440" w14:textId="77777777" w:rsidR="0024002C" w:rsidRPr="0024002C" w:rsidRDefault="0024002C" w:rsidP="0024002C">
            <w:r w:rsidRPr="0024002C">
              <w:t>Erkenntnis durch Unterschied</w:t>
            </w:r>
          </w:p>
        </w:tc>
      </w:tr>
      <w:tr w:rsidR="0024002C" w:rsidRPr="0024002C" w14:paraId="73D35FFF" w14:textId="77777777" w:rsidTr="0024002C">
        <w:trPr>
          <w:tblCellSpacing w:w="15" w:type="dxa"/>
        </w:trPr>
        <w:tc>
          <w:tcPr>
            <w:tcW w:w="0" w:type="auto"/>
            <w:vAlign w:val="center"/>
            <w:hideMark/>
          </w:tcPr>
          <w:p w14:paraId="2BD9072C" w14:textId="77777777" w:rsidR="0024002C" w:rsidRPr="0024002C" w:rsidRDefault="0024002C" w:rsidP="0024002C">
            <w:r w:rsidRPr="0024002C">
              <w:t>3.5–3.6</w:t>
            </w:r>
          </w:p>
        </w:tc>
        <w:tc>
          <w:tcPr>
            <w:tcW w:w="0" w:type="auto"/>
            <w:vAlign w:val="center"/>
            <w:hideMark/>
          </w:tcPr>
          <w:p w14:paraId="3FF4E3CC" w14:textId="77777777" w:rsidR="0024002C" w:rsidRPr="0024002C" w:rsidRDefault="0024002C" w:rsidP="0024002C">
            <w:r w:rsidRPr="0024002C">
              <w:t>Raum und Topologie</w:t>
            </w:r>
          </w:p>
        </w:tc>
        <w:tc>
          <w:tcPr>
            <w:tcW w:w="0" w:type="auto"/>
            <w:vAlign w:val="center"/>
            <w:hideMark/>
          </w:tcPr>
          <w:p w14:paraId="30D3E785" w14:textId="77777777" w:rsidR="0024002C" w:rsidRPr="0024002C" w:rsidRDefault="0024002C" w:rsidP="0024002C">
            <w:r w:rsidRPr="0024002C">
              <w:t>Systemische Stabilität</w:t>
            </w:r>
          </w:p>
        </w:tc>
        <w:tc>
          <w:tcPr>
            <w:tcW w:w="0" w:type="auto"/>
            <w:vAlign w:val="center"/>
            <w:hideMark/>
          </w:tcPr>
          <w:p w14:paraId="4C65AE0F" w14:textId="77777777" w:rsidR="0024002C" w:rsidRPr="0024002C" w:rsidRDefault="0024002C" w:rsidP="0024002C">
            <w:r w:rsidRPr="0024002C">
              <w:t>Bedeutungszentrierung</w:t>
            </w:r>
          </w:p>
        </w:tc>
      </w:tr>
      <w:tr w:rsidR="0024002C" w:rsidRPr="0024002C" w14:paraId="08E34CDB" w14:textId="77777777" w:rsidTr="0024002C">
        <w:trPr>
          <w:tblCellSpacing w:w="15" w:type="dxa"/>
        </w:trPr>
        <w:tc>
          <w:tcPr>
            <w:tcW w:w="0" w:type="auto"/>
            <w:vAlign w:val="center"/>
            <w:hideMark/>
          </w:tcPr>
          <w:p w14:paraId="0F169EB8" w14:textId="77777777" w:rsidR="0024002C" w:rsidRPr="0024002C" w:rsidRDefault="0024002C" w:rsidP="0024002C">
            <w:r w:rsidRPr="0024002C">
              <w:t>3.7.x</w:t>
            </w:r>
          </w:p>
        </w:tc>
        <w:tc>
          <w:tcPr>
            <w:tcW w:w="0" w:type="auto"/>
            <w:vAlign w:val="center"/>
            <w:hideMark/>
          </w:tcPr>
          <w:p w14:paraId="71D3ADAA" w14:textId="77777777" w:rsidR="0024002C" w:rsidRPr="0024002C" w:rsidRDefault="0024002C" w:rsidP="0024002C">
            <w:r w:rsidRPr="0024002C">
              <w:t>Dynamik und Selbstorganisation</w:t>
            </w:r>
          </w:p>
        </w:tc>
        <w:tc>
          <w:tcPr>
            <w:tcW w:w="0" w:type="auto"/>
            <w:vAlign w:val="center"/>
            <w:hideMark/>
          </w:tcPr>
          <w:p w14:paraId="60BA5522" w14:textId="77777777" w:rsidR="0024002C" w:rsidRPr="0024002C" w:rsidRDefault="0024002C" w:rsidP="0024002C">
            <w:r w:rsidRPr="0024002C">
              <w:t>Reflexive Kohärenz</w:t>
            </w:r>
          </w:p>
        </w:tc>
        <w:tc>
          <w:tcPr>
            <w:tcW w:w="0" w:type="auto"/>
            <w:vAlign w:val="center"/>
            <w:hideMark/>
          </w:tcPr>
          <w:p w14:paraId="6760D549" w14:textId="77777777" w:rsidR="0024002C" w:rsidRPr="0024002C" w:rsidRDefault="0024002C" w:rsidP="0024002C">
            <w:r w:rsidRPr="0024002C">
              <w:t>Lernprozess als Selbstentwicklung</w:t>
            </w:r>
          </w:p>
        </w:tc>
      </w:tr>
    </w:tbl>
    <w:p w14:paraId="1308204A" w14:textId="77777777" w:rsidR="0024002C" w:rsidRPr="0024002C" w:rsidRDefault="00000000" w:rsidP="0024002C">
      <w:r>
        <w:pict w14:anchorId="59988897">
          <v:rect id="_x0000_i1045" style="width:0;height:1.5pt" o:hralign="center" o:hrstd="t" o:hr="t" fillcolor="#a0a0a0" stroked="f"/>
        </w:pict>
      </w:r>
    </w:p>
    <w:p w14:paraId="39CB693C" w14:textId="77777777" w:rsidR="0024002C" w:rsidRPr="0024002C" w:rsidRDefault="0024002C" w:rsidP="0024002C">
      <w:r w:rsidRPr="0024002C">
        <w:t xml:space="preserve">Möchtest du, dass ich daraus jetzt ein </w:t>
      </w:r>
      <w:r w:rsidRPr="0024002C">
        <w:rPr>
          <w:b/>
          <w:bCs/>
        </w:rPr>
        <w:t>wissenschaftlich formuliertes Dokument</w:t>
      </w:r>
      <w:r w:rsidRPr="0024002C">
        <w:t xml:space="preserve"> (z. B. </w:t>
      </w:r>
      <w:r w:rsidRPr="0024002C">
        <w:rPr>
          <w:i/>
          <w:iCs/>
        </w:rPr>
        <w:t>„Anlage 3A – Python-Modelle zur Modelllogik des FRZK“</w:t>
      </w:r>
      <w:r w:rsidRPr="0024002C">
        <w:t>) erstelle – mit Einleitung, methodischem Rahmen und den obigen neun Abschnitten als kommentierte Simulationen (Text + Code + Interpretation)?</w:t>
      </w:r>
      <w:r w:rsidRPr="0024002C">
        <w:br/>
        <w:t xml:space="preserve">Das wäre direkt </w:t>
      </w:r>
      <w:r w:rsidRPr="0024002C">
        <w:rPr>
          <w:b/>
          <w:bCs/>
        </w:rPr>
        <w:t>publikationsfähig</w:t>
      </w:r>
      <w:r w:rsidRPr="0024002C">
        <w:t xml:space="preserve"> und zitierbar in deiner Dissertation.</w:t>
      </w:r>
    </w:p>
    <w:p w14:paraId="4B90FF09" w14:textId="77777777" w:rsidR="0024002C" w:rsidRPr="0024002C" w:rsidRDefault="0024002C" w:rsidP="0024002C">
      <w:pPr>
        <w:rPr>
          <w:b/>
          <w:bCs/>
        </w:rPr>
      </w:pPr>
      <w:r w:rsidRPr="0024002C">
        <w:rPr>
          <w:b/>
          <w:bCs/>
        </w:rPr>
        <w:t>Du:</w:t>
      </w:r>
    </w:p>
    <w:p w14:paraId="1494C6C0" w14:textId="77777777" w:rsidR="0024002C" w:rsidRPr="0024002C" w:rsidRDefault="0024002C" w:rsidP="0024002C">
      <w:r w:rsidRPr="0024002C">
        <w:t>ja</w:t>
      </w:r>
    </w:p>
    <w:p w14:paraId="2A997C5B" w14:textId="77777777" w:rsidR="0024002C" w:rsidRPr="0024002C" w:rsidRDefault="0024002C" w:rsidP="0024002C">
      <w:pPr>
        <w:rPr>
          <w:b/>
          <w:bCs/>
        </w:rPr>
      </w:pPr>
      <w:proofErr w:type="spellStart"/>
      <w:r w:rsidRPr="0024002C">
        <w:rPr>
          <w:b/>
          <w:bCs/>
        </w:rPr>
        <w:t>ChatGPT</w:t>
      </w:r>
      <w:proofErr w:type="spellEnd"/>
      <w:r w:rsidRPr="0024002C">
        <w:rPr>
          <w:b/>
          <w:bCs/>
        </w:rPr>
        <w:t>:</w:t>
      </w:r>
    </w:p>
    <w:p w14:paraId="5D448945" w14:textId="77777777" w:rsidR="0024002C" w:rsidRPr="0024002C" w:rsidRDefault="0024002C" w:rsidP="0024002C">
      <w:r w:rsidRPr="0024002C">
        <w:t xml:space="preserve">Anlage 3a Python </w:t>
      </w:r>
      <w:proofErr w:type="spellStart"/>
      <w:r w:rsidRPr="0024002C">
        <w:t>Frzk</w:t>
      </w:r>
      <w:proofErr w:type="spellEnd"/>
    </w:p>
    <w:p w14:paraId="29531095" w14:textId="77777777" w:rsidR="0024002C" w:rsidRPr="0024002C" w:rsidRDefault="0024002C" w:rsidP="0024002C">
      <w:pPr>
        <w:rPr>
          <w:b/>
          <w:bCs/>
        </w:rPr>
      </w:pPr>
      <w:r w:rsidRPr="0024002C">
        <w:rPr>
          <w:b/>
          <w:bCs/>
        </w:rPr>
        <w:t>Anlage 3A – Python-Modelle zur Modelllogik des FRZK</w:t>
      </w:r>
    </w:p>
    <w:p w14:paraId="72AFE8E9" w14:textId="77777777" w:rsidR="0024002C" w:rsidRPr="0024002C" w:rsidRDefault="0024002C" w:rsidP="0024002C">
      <w:pPr>
        <w:rPr>
          <w:b/>
          <w:bCs/>
        </w:rPr>
      </w:pPr>
      <w:r w:rsidRPr="0024002C">
        <w:rPr>
          <w:b/>
          <w:bCs/>
        </w:rPr>
        <w:t>Einleitung</w:t>
      </w:r>
    </w:p>
    <w:p w14:paraId="6187291B" w14:textId="77777777" w:rsidR="0024002C" w:rsidRPr="0024002C" w:rsidRDefault="0024002C" w:rsidP="0024002C">
      <w:r w:rsidRPr="0024002C">
        <w:t>Die folgenden Python-Modelle dienen der experimentellen Visualisierung der modelllogischen Grundoperationen des Funktionalen Raum-Zeit-Kohärenzsystems (FRZK). Jedes Skript bildet eine formale Entsprechung zu einem spezifischen Abschnitt in Kapitel 3 der Arbeit und macht sichtbar, wie aus rekursiven Operatoranwendungen Raum, Zeit und Kohärenz emergieren. Die Skripte sind sowohl als didaktisches Material als auch als Validierung der theoretischen Architektur des FRZK konzipiert.</w:t>
      </w:r>
    </w:p>
    <w:p w14:paraId="1940D165" w14:textId="77777777" w:rsidR="0024002C" w:rsidRPr="0024002C" w:rsidRDefault="00000000" w:rsidP="0024002C">
      <w:r>
        <w:pict w14:anchorId="4BBCF833">
          <v:rect id="_x0000_i1046" style="width:0;height:1.5pt" o:hralign="center" o:hrstd="t" o:hr="t" fillcolor="#a0a0a0" stroked="f"/>
        </w:pict>
      </w:r>
    </w:p>
    <w:p w14:paraId="66ADC856" w14:textId="77777777" w:rsidR="0024002C" w:rsidRPr="0024002C" w:rsidRDefault="0024002C" w:rsidP="0024002C">
      <w:pPr>
        <w:rPr>
          <w:b/>
          <w:bCs/>
        </w:rPr>
      </w:pPr>
      <w:r w:rsidRPr="0024002C">
        <w:rPr>
          <w:b/>
          <w:bCs/>
        </w:rPr>
        <w:t xml:space="preserve">3.1 – </w:t>
      </w:r>
      <w:proofErr w:type="spellStart"/>
      <w:r w:rsidRPr="0024002C">
        <w:rPr>
          <w:b/>
          <w:bCs/>
        </w:rPr>
        <w:t>Operatorenfeld</w:t>
      </w:r>
      <w:proofErr w:type="spellEnd"/>
      <w:r w:rsidRPr="0024002C">
        <w:rPr>
          <w:b/>
          <w:bCs/>
        </w:rPr>
        <w:t xml:space="preserve"> (Emergenz aus der Leere </w:t>
      </w:r>
      <w:r w:rsidRPr="0024002C">
        <w:rPr>
          <w:rFonts w:ascii="Cambria Math" w:hAnsi="Cambria Math" w:cs="Cambria Math"/>
          <w:b/>
          <w:bCs/>
        </w:rPr>
        <w:t>∅</w:t>
      </w:r>
      <w:r w:rsidRPr="0024002C">
        <w:rPr>
          <w:b/>
          <w:bCs/>
        </w:rPr>
        <w:t>)</w:t>
      </w:r>
    </w:p>
    <w:p w14:paraId="33EB715F" w14:textId="77777777" w:rsidR="0024002C" w:rsidRPr="0024002C" w:rsidRDefault="0024002C" w:rsidP="0024002C">
      <w:r w:rsidRPr="0024002C">
        <w:rPr>
          <w:b/>
          <w:bCs/>
        </w:rPr>
        <w:t>Skript:</w:t>
      </w:r>
      <w:r w:rsidRPr="0024002C">
        <w:t xml:space="preserve"> skript_3_1_operatorenfeld.py</w:t>
      </w:r>
    </w:p>
    <w:p w14:paraId="6A691317" w14:textId="77777777" w:rsidR="0024002C" w:rsidRPr="0024002C" w:rsidRDefault="0024002C" w:rsidP="0024002C">
      <w:r w:rsidRPr="0024002C">
        <w:rPr>
          <w:b/>
          <w:bCs/>
        </w:rPr>
        <w:t>Beschreibung:</w:t>
      </w:r>
      <w:r w:rsidRPr="0024002C">
        <w:t xml:space="preserve"> Ein leeres 2D-Feld repräsentiert die Leere (</w:t>
      </w:r>
      <w:r w:rsidRPr="0024002C">
        <w:rPr>
          <w:rFonts w:ascii="Cambria Math" w:hAnsi="Cambria Math" w:cs="Cambria Math"/>
        </w:rPr>
        <w:t>∅</w:t>
      </w:r>
      <w:r w:rsidRPr="0024002C">
        <w:t>). Durch sukzessive Operatoranwendungen o₁ und o₂ entstehen erste Muster. Struktur wächst aus der Leere durch rekursive Funktionszuweisung.</w:t>
      </w:r>
    </w:p>
    <w:p w14:paraId="5C0E416E" w14:textId="77777777" w:rsidR="0024002C" w:rsidRPr="0024002C" w:rsidRDefault="0024002C" w:rsidP="0024002C">
      <w:r w:rsidRPr="0024002C">
        <w:rPr>
          <w:b/>
          <w:bCs/>
        </w:rPr>
        <w:t>Theoretische Deutung:</w:t>
      </w:r>
      <w:r w:rsidRPr="0024002C">
        <w:t xml:space="preserve"> Erste Funktionalisierung des Nichts. Der Operator erzeugt die Fläche, auf der er wirkt – die autogene Genesis des Raums.</w:t>
      </w:r>
    </w:p>
    <w:p w14:paraId="29F0FE44" w14:textId="77777777" w:rsidR="0024002C" w:rsidRPr="0024002C" w:rsidRDefault="0024002C" w:rsidP="0024002C">
      <w:r w:rsidRPr="0024002C">
        <w:rPr>
          <w:b/>
          <w:bCs/>
        </w:rPr>
        <w:t>Didaktische Deutung:</w:t>
      </w:r>
      <w:r w:rsidRPr="0024002C">
        <w:t xml:space="preserve"> Lernen beginnt mit dem ersten Bezugspunkt. Eine Idee (Punkt) entfaltet sich zu einem Bedeutungsmuster. Lernen wird als Selbststrukturierung erfahrbar.</w:t>
      </w:r>
    </w:p>
    <w:p w14:paraId="1D57405C" w14:textId="77777777" w:rsidR="0024002C" w:rsidRPr="0024002C" w:rsidRDefault="00000000" w:rsidP="0024002C">
      <w:r>
        <w:pict w14:anchorId="2B8A9339">
          <v:rect id="_x0000_i1047" style="width:0;height:1.5pt" o:hralign="center" o:hrstd="t" o:hr="t" fillcolor="#a0a0a0" stroked="f"/>
        </w:pict>
      </w:r>
    </w:p>
    <w:p w14:paraId="374CD21A" w14:textId="77777777" w:rsidR="0024002C" w:rsidRPr="0024002C" w:rsidRDefault="0024002C" w:rsidP="0024002C">
      <w:pPr>
        <w:rPr>
          <w:b/>
          <w:bCs/>
        </w:rPr>
      </w:pPr>
      <w:r w:rsidRPr="0024002C">
        <w:rPr>
          <w:b/>
          <w:bCs/>
        </w:rPr>
        <w:t>3.2 – Initialpunkt und Zustandsübergang</w:t>
      </w:r>
    </w:p>
    <w:p w14:paraId="192510A1" w14:textId="77777777" w:rsidR="0024002C" w:rsidRPr="0024002C" w:rsidRDefault="0024002C" w:rsidP="0024002C">
      <w:r w:rsidRPr="0024002C">
        <w:rPr>
          <w:b/>
          <w:bCs/>
        </w:rPr>
        <w:t>Skript:</w:t>
      </w:r>
      <w:r w:rsidRPr="0024002C">
        <w:t xml:space="preserve"> skript_3_2_initialpunkt.py</w:t>
      </w:r>
    </w:p>
    <w:p w14:paraId="3DFBBA85" w14:textId="77777777" w:rsidR="0024002C" w:rsidRPr="0024002C" w:rsidRDefault="0024002C" w:rsidP="0024002C">
      <w:r w:rsidRPr="0024002C">
        <w:rPr>
          <w:b/>
          <w:bCs/>
        </w:rPr>
        <w:t>Beschreibung:</w:t>
      </w:r>
      <w:r w:rsidRPr="0024002C">
        <w:t xml:space="preserve"> Eine einfache Iteration bildet den Übergang von Unbestimmtheit (S₀) zu einem stabilen Zustand (Sₙ). Zeit wird als gerichtete Operatorfolge sichtbar.</w:t>
      </w:r>
    </w:p>
    <w:p w14:paraId="7D2F4579" w14:textId="77777777" w:rsidR="0024002C" w:rsidRPr="0024002C" w:rsidRDefault="0024002C" w:rsidP="0024002C">
      <w:r w:rsidRPr="0024002C">
        <w:rPr>
          <w:b/>
          <w:bCs/>
        </w:rPr>
        <w:t>Theoretische Deutung:</w:t>
      </w:r>
      <w:r w:rsidRPr="0024002C">
        <w:t xml:space="preserve"> Zeit ist nicht ontologisch gegeben, sondern Produkt der irreversiblen Operatoranwendung. Jede Iteration ist ein Schritt der Emergenz.</w:t>
      </w:r>
    </w:p>
    <w:p w14:paraId="198925E6" w14:textId="77777777" w:rsidR="0024002C" w:rsidRPr="0024002C" w:rsidRDefault="0024002C" w:rsidP="0024002C">
      <w:r w:rsidRPr="0024002C">
        <w:rPr>
          <w:b/>
          <w:bCs/>
        </w:rPr>
        <w:t>Didaktische Deutung:</w:t>
      </w:r>
      <w:r w:rsidRPr="0024002C">
        <w:t xml:space="preserve"> Der Lernprozess als zeitliche Kohärenzbildung – Wiederholung stabilisiert Verständnis und erzeugt Richtung.</w:t>
      </w:r>
    </w:p>
    <w:p w14:paraId="3D7FB49B" w14:textId="77777777" w:rsidR="0024002C" w:rsidRPr="0024002C" w:rsidRDefault="00000000" w:rsidP="0024002C">
      <w:r>
        <w:pict w14:anchorId="7E3EAB40">
          <v:rect id="_x0000_i1048" style="width:0;height:1.5pt" o:hralign="center" o:hrstd="t" o:hr="t" fillcolor="#a0a0a0" stroked="f"/>
        </w:pict>
      </w:r>
    </w:p>
    <w:p w14:paraId="67408628" w14:textId="77777777" w:rsidR="0024002C" w:rsidRPr="0024002C" w:rsidRDefault="0024002C" w:rsidP="0024002C">
      <w:pPr>
        <w:rPr>
          <w:b/>
          <w:bCs/>
        </w:rPr>
      </w:pPr>
      <w:r w:rsidRPr="0024002C">
        <w:rPr>
          <w:b/>
          <w:bCs/>
        </w:rPr>
        <w:t xml:space="preserve">3.3 – Zuweisungsfunktionen und </w:t>
      </w:r>
      <w:proofErr w:type="spellStart"/>
      <w:r w:rsidRPr="0024002C">
        <w:rPr>
          <w:b/>
          <w:bCs/>
        </w:rPr>
        <w:t>Relationenbildung</w:t>
      </w:r>
      <w:proofErr w:type="spellEnd"/>
    </w:p>
    <w:p w14:paraId="3167A34B" w14:textId="77777777" w:rsidR="0024002C" w:rsidRPr="0024002C" w:rsidRDefault="0024002C" w:rsidP="0024002C">
      <w:r w:rsidRPr="0024002C">
        <w:rPr>
          <w:b/>
          <w:bCs/>
        </w:rPr>
        <w:t>Skript:</w:t>
      </w:r>
      <w:r w:rsidRPr="0024002C">
        <w:t xml:space="preserve"> skript_3_3_zuweisungsrelation.py</w:t>
      </w:r>
    </w:p>
    <w:p w14:paraId="6FF04A43" w14:textId="77777777" w:rsidR="0024002C" w:rsidRPr="0024002C" w:rsidRDefault="0024002C" w:rsidP="0024002C">
      <w:r w:rsidRPr="0024002C">
        <w:rPr>
          <w:b/>
          <w:bCs/>
        </w:rPr>
        <w:t>Beschreibung:</w:t>
      </w:r>
      <w:r w:rsidRPr="0024002C">
        <w:t xml:space="preserve"> Eine </w:t>
      </w:r>
      <w:proofErr w:type="spellStart"/>
      <w:r w:rsidRPr="0024002C">
        <w:t>Operatorenmatrix</w:t>
      </w:r>
      <w:proofErr w:type="spellEnd"/>
      <w:r w:rsidRPr="0024002C">
        <w:t xml:space="preserve"> O transformiert eine Zustandsmatrix S in S′. Sichtbar wird, wie Relationen aus Funktionszuweisungen entstehen.</w:t>
      </w:r>
    </w:p>
    <w:p w14:paraId="705DDA42" w14:textId="77777777" w:rsidR="0024002C" w:rsidRPr="0024002C" w:rsidRDefault="0024002C" w:rsidP="0024002C">
      <w:r w:rsidRPr="0024002C">
        <w:rPr>
          <w:b/>
          <w:bCs/>
        </w:rPr>
        <w:t>Theoretische Deutung:</w:t>
      </w:r>
      <w:r w:rsidRPr="0024002C">
        <w:t xml:space="preserve"> Hier formiert sich das erste Netz von Relationen. Bedeutung entsteht aus Relation, nicht aus Einzelwerten.</w:t>
      </w:r>
    </w:p>
    <w:p w14:paraId="5B8B01CC" w14:textId="77777777" w:rsidR="0024002C" w:rsidRPr="0024002C" w:rsidRDefault="0024002C" w:rsidP="0024002C">
      <w:r w:rsidRPr="0024002C">
        <w:rPr>
          <w:b/>
          <w:bCs/>
        </w:rPr>
        <w:t>Didaktische Deutung:</w:t>
      </w:r>
      <w:r w:rsidRPr="0024002C">
        <w:t xml:space="preserve"> Erkenntnis entsteht, wenn Lernende Zusammenhänge erkennen – Relationen verknüpfen Wissen zu einem kohärenten System.</w:t>
      </w:r>
    </w:p>
    <w:p w14:paraId="7ED0D7A1" w14:textId="77777777" w:rsidR="0024002C" w:rsidRPr="0024002C" w:rsidRDefault="00000000" w:rsidP="0024002C">
      <w:r>
        <w:pict w14:anchorId="453CA345">
          <v:rect id="_x0000_i1049" style="width:0;height:1.5pt" o:hralign="center" o:hrstd="t" o:hr="t" fillcolor="#a0a0a0" stroked="f"/>
        </w:pict>
      </w:r>
    </w:p>
    <w:p w14:paraId="2CED4A9A" w14:textId="77777777" w:rsidR="0024002C" w:rsidRPr="0024002C" w:rsidRDefault="0024002C" w:rsidP="0024002C">
      <w:pPr>
        <w:rPr>
          <w:b/>
          <w:bCs/>
        </w:rPr>
      </w:pPr>
      <w:r w:rsidRPr="0024002C">
        <w:rPr>
          <w:b/>
          <w:bCs/>
        </w:rPr>
        <w:t>3.4 – Emergenz von Differenz und Feldstruktur</w:t>
      </w:r>
    </w:p>
    <w:p w14:paraId="2653CD63" w14:textId="77777777" w:rsidR="0024002C" w:rsidRPr="0024002C" w:rsidRDefault="0024002C" w:rsidP="0024002C">
      <w:r w:rsidRPr="0024002C">
        <w:rPr>
          <w:b/>
          <w:bCs/>
        </w:rPr>
        <w:t>Skript:</w:t>
      </w:r>
      <w:r w:rsidRPr="0024002C">
        <w:t xml:space="preserve"> skript_3_4_feldemergenz.py</w:t>
      </w:r>
    </w:p>
    <w:p w14:paraId="77FB27D4" w14:textId="77777777" w:rsidR="0024002C" w:rsidRPr="0024002C" w:rsidRDefault="0024002C" w:rsidP="0024002C">
      <w:r w:rsidRPr="0024002C">
        <w:rPr>
          <w:b/>
          <w:bCs/>
        </w:rPr>
        <w:t>Beschreibung:</w:t>
      </w:r>
      <w:r w:rsidRPr="0024002C">
        <w:t xml:space="preserve"> Ein Potenzialfeld Φ(</w:t>
      </w:r>
      <w:proofErr w:type="spellStart"/>
      <w:proofErr w:type="gramStart"/>
      <w:r w:rsidRPr="0024002C">
        <w:t>x,y</w:t>
      </w:r>
      <w:proofErr w:type="spellEnd"/>
      <w:proofErr w:type="gramEnd"/>
      <w:r w:rsidRPr="0024002C">
        <w:t>) erzeugt ein Differenzfeld (Gradient). Das resultierende Vektorfeld visualisiert funktionale Spannungen.</w:t>
      </w:r>
    </w:p>
    <w:p w14:paraId="7933DA30" w14:textId="77777777" w:rsidR="0024002C" w:rsidRPr="0024002C" w:rsidRDefault="0024002C" w:rsidP="0024002C">
      <w:r w:rsidRPr="0024002C">
        <w:rPr>
          <w:b/>
          <w:bCs/>
        </w:rPr>
        <w:t>Theoretische Deutung:</w:t>
      </w:r>
      <w:r w:rsidRPr="0024002C">
        <w:t xml:space="preserve"> Differenzen treiben Emergenz an. Wo ∂S/∂x oder ∂S/∂y groß ist, entstehen neue Strukturen – Differenz ist Quelle von Raum.</w:t>
      </w:r>
    </w:p>
    <w:p w14:paraId="55464C1D" w14:textId="77777777" w:rsidR="0024002C" w:rsidRPr="0024002C" w:rsidRDefault="0024002C" w:rsidP="0024002C">
      <w:r w:rsidRPr="0024002C">
        <w:rPr>
          <w:b/>
          <w:bCs/>
        </w:rPr>
        <w:t>Didaktische Deutung:</w:t>
      </w:r>
      <w:r w:rsidRPr="0024002C">
        <w:t xml:space="preserve"> Lernen geschieht in Spannung. Differenzen zwischen Vorstellungen führen zu Bewegung und Weiterentwicklung.</w:t>
      </w:r>
    </w:p>
    <w:p w14:paraId="04E2C4F0" w14:textId="77777777" w:rsidR="0024002C" w:rsidRPr="0024002C" w:rsidRDefault="00000000" w:rsidP="0024002C">
      <w:r>
        <w:pict w14:anchorId="425072FF">
          <v:rect id="_x0000_i1050" style="width:0;height:1.5pt" o:hralign="center" o:hrstd="t" o:hr="t" fillcolor="#a0a0a0" stroked="f"/>
        </w:pict>
      </w:r>
    </w:p>
    <w:p w14:paraId="0AA9DAD8" w14:textId="77777777" w:rsidR="0024002C" w:rsidRPr="0024002C" w:rsidRDefault="0024002C" w:rsidP="0024002C">
      <w:pPr>
        <w:rPr>
          <w:b/>
          <w:bCs/>
        </w:rPr>
      </w:pPr>
      <w:r w:rsidRPr="0024002C">
        <w:rPr>
          <w:b/>
          <w:bCs/>
        </w:rPr>
        <w:t>3.5 – Raumfunktion R(</w:t>
      </w:r>
      <w:proofErr w:type="spellStart"/>
      <w:proofErr w:type="gramStart"/>
      <w:r w:rsidRPr="0024002C">
        <w:rPr>
          <w:b/>
          <w:bCs/>
        </w:rPr>
        <w:t>x,y</w:t>
      </w:r>
      <w:proofErr w:type="spellEnd"/>
      <w:proofErr w:type="gramEnd"/>
      <w:r w:rsidRPr="0024002C">
        <w:rPr>
          <w:b/>
          <w:bCs/>
        </w:rPr>
        <w:t>)</w:t>
      </w:r>
    </w:p>
    <w:p w14:paraId="313D5807" w14:textId="77777777" w:rsidR="0024002C" w:rsidRPr="0024002C" w:rsidRDefault="0024002C" w:rsidP="0024002C">
      <w:r w:rsidRPr="0024002C">
        <w:rPr>
          <w:b/>
          <w:bCs/>
        </w:rPr>
        <w:t>Skript:</w:t>
      </w:r>
      <w:r w:rsidRPr="0024002C">
        <w:t xml:space="preserve"> skript_3_5_raumfunktion.py</w:t>
      </w:r>
    </w:p>
    <w:p w14:paraId="1966C9EE" w14:textId="77777777" w:rsidR="0024002C" w:rsidRPr="0024002C" w:rsidRDefault="0024002C" w:rsidP="0024002C">
      <w:r w:rsidRPr="0024002C">
        <w:rPr>
          <w:b/>
          <w:bCs/>
        </w:rPr>
        <w:t>Beschreibung:</w:t>
      </w:r>
      <w:r w:rsidRPr="0024002C">
        <w:t xml:space="preserve"> Eine Gaußsche Funktion modelliert ein Kohärenzzentrum. Der Konturplot zeigt Stabilität im Bedeutungsraum.</w:t>
      </w:r>
    </w:p>
    <w:p w14:paraId="175D6A95" w14:textId="77777777" w:rsidR="0024002C" w:rsidRPr="0024002C" w:rsidRDefault="0024002C" w:rsidP="0024002C">
      <w:r w:rsidRPr="0024002C">
        <w:rPr>
          <w:b/>
          <w:bCs/>
        </w:rPr>
        <w:t>Theoretische Deutung:</w:t>
      </w:r>
      <w:r w:rsidRPr="0024002C">
        <w:t xml:space="preserve"> Raum als stabile Kohärenzdichte. R(</w:t>
      </w:r>
      <w:proofErr w:type="spellStart"/>
      <w:proofErr w:type="gramStart"/>
      <w:r w:rsidRPr="0024002C">
        <w:t>x,y</w:t>
      </w:r>
      <w:proofErr w:type="spellEnd"/>
      <w:proofErr w:type="gramEnd"/>
      <w:r w:rsidRPr="0024002C">
        <w:t>) bildet die Grundlage für semantische Dichte h(</w:t>
      </w:r>
      <w:proofErr w:type="spellStart"/>
      <w:r w:rsidRPr="0024002C">
        <w:t>x,y,z,t</w:t>
      </w:r>
      <w:proofErr w:type="spellEnd"/>
      <w:r w:rsidRPr="0024002C">
        <w:t>) in Kapitel 6.</w:t>
      </w:r>
    </w:p>
    <w:p w14:paraId="75CE95AA" w14:textId="77777777" w:rsidR="0024002C" w:rsidRPr="0024002C" w:rsidRDefault="0024002C" w:rsidP="0024002C">
      <w:r w:rsidRPr="0024002C">
        <w:rPr>
          <w:b/>
          <w:bCs/>
        </w:rPr>
        <w:t>Didaktische Deutung:</w:t>
      </w:r>
      <w:r w:rsidRPr="0024002C">
        <w:t xml:space="preserve"> Ein Lernfeld zentriert sich – Wissen wird im Bewusstsein geordnet. Entfernung vom Zentrum = Bedeutungsverlust.</w:t>
      </w:r>
    </w:p>
    <w:p w14:paraId="11509C2A" w14:textId="77777777" w:rsidR="0024002C" w:rsidRPr="0024002C" w:rsidRDefault="00000000" w:rsidP="0024002C">
      <w:r>
        <w:pict w14:anchorId="23586DD1">
          <v:rect id="_x0000_i1051" style="width:0;height:1.5pt" o:hralign="center" o:hrstd="t" o:hr="t" fillcolor="#a0a0a0" stroked="f"/>
        </w:pict>
      </w:r>
    </w:p>
    <w:p w14:paraId="5C839F0B" w14:textId="77777777" w:rsidR="0024002C" w:rsidRPr="0024002C" w:rsidRDefault="0024002C" w:rsidP="0024002C">
      <w:pPr>
        <w:rPr>
          <w:b/>
          <w:bCs/>
        </w:rPr>
      </w:pPr>
      <w:r w:rsidRPr="0024002C">
        <w:rPr>
          <w:b/>
          <w:bCs/>
        </w:rPr>
        <w:t xml:space="preserve">3.6 – </w:t>
      </w:r>
      <w:proofErr w:type="spellStart"/>
      <w:r w:rsidRPr="0024002C">
        <w:rPr>
          <w:b/>
          <w:bCs/>
        </w:rPr>
        <w:t>Brane</w:t>
      </w:r>
      <w:proofErr w:type="spellEnd"/>
      <w:r w:rsidRPr="0024002C">
        <w:rPr>
          <w:b/>
          <w:bCs/>
        </w:rPr>
        <w:t>-Funktion und funktionale Topologie</w:t>
      </w:r>
    </w:p>
    <w:p w14:paraId="40795425" w14:textId="77777777" w:rsidR="0024002C" w:rsidRPr="0024002C" w:rsidRDefault="0024002C" w:rsidP="0024002C">
      <w:r w:rsidRPr="0024002C">
        <w:rPr>
          <w:b/>
          <w:bCs/>
        </w:rPr>
        <w:t>Skript:</w:t>
      </w:r>
      <w:r w:rsidRPr="0024002C">
        <w:t xml:space="preserve"> skript_3_6_brane_topologie.py</w:t>
      </w:r>
    </w:p>
    <w:p w14:paraId="099DDF8B" w14:textId="77777777" w:rsidR="0024002C" w:rsidRPr="0024002C" w:rsidRDefault="0024002C" w:rsidP="0024002C">
      <w:r w:rsidRPr="0024002C">
        <w:rPr>
          <w:b/>
          <w:bCs/>
        </w:rPr>
        <w:t>Beschreibung:</w:t>
      </w:r>
      <w:r w:rsidRPr="0024002C">
        <w:t xml:space="preserve"> Vier </w:t>
      </w:r>
      <w:proofErr w:type="spellStart"/>
      <w:r w:rsidRPr="0024002C">
        <w:t>Operatorenfelder</w:t>
      </w:r>
      <w:proofErr w:type="spellEnd"/>
      <w:r w:rsidRPr="0024002C">
        <w:t xml:space="preserve"> (σ, M, R, E) werden zu einer </w:t>
      </w:r>
      <w:proofErr w:type="spellStart"/>
      <w:r w:rsidRPr="0024002C">
        <w:t>Brane</w:t>
      </w:r>
      <w:proofErr w:type="spellEnd"/>
      <w:r w:rsidRPr="0024002C">
        <w:t xml:space="preserve"> überlagert. Die 3D-Oberfläche zeigt die Mehrdimensionalität des FRZK.</w:t>
      </w:r>
    </w:p>
    <w:p w14:paraId="089591A5" w14:textId="77777777" w:rsidR="0024002C" w:rsidRPr="0024002C" w:rsidRDefault="0024002C" w:rsidP="0024002C">
      <w:r w:rsidRPr="0024002C">
        <w:rPr>
          <w:b/>
          <w:bCs/>
        </w:rPr>
        <w:t>Theoretische Deutung:</w:t>
      </w:r>
      <w:r w:rsidRPr="0024002C">
        <w:t xml:space="preserve"> Kohärenz entsteht als Überlagerung mehrerer Funktionsdimensionen – strukturell, mental, räumlich, emotional. Das FRZK bildet eine funktionale Topologie.</w:t>
      </w:r>
    </w:p>
    <w:p w14:paraId="6D01189E" w14:textId="77777777" w:rsidR="0024002C" w:rsidRPr="0024002C" w:rsidRDefault="0024002C" w:rsidP="0024002C">
      <w:r w:rsidRPr="0024002C">
        <w:rPr>
          <w:b/>
          <w:bCs/>
        </w:rPr>
        <w:t>Didaktische Deutung:</w:t>
      </w:r>
      <w:r w:rsidRPr="0024002C">
        <w:t xml:space="preserve"> Lernen integriert Denken, Fühlen, Handeln. Kohärenz entsteht, wenn diese Dimensionen zusammenwirken.</w:t>
      </w:r>
    </w:p>
    <w:p w14:paraId="5E1A4FA5" w14:textId="77777777" w:rsidR="0024002C" w:rsidRPr="0024002C" w:rsidRDefault="00000000" w:rsidP="0024002C">
      <w:r>
        <w:pict w14:anchorId="1279A1DA">
          <v:rect id="_x0000_i1052" style="width:0;height:1.5pt" o:hralign="center" o:hrstd="t" o:hr="t" fillcolor="#a0a0a0" stroked="f"/>
        </w:pict>
      </w:r>
    </w:p>
    <w:p w14:paraId="326E5CA9" w14:textId="77777777" w:rsidR="0024002C" w:rsidRPr="0024002C" w:rsidRDefault="0024002C" w:rsidP="0024002C">
      <w:pPr>
        <w:rPr>
          <w:b/>
          <w:bCs/>
        </w:rPr>
      </w:pPr>
      <w:r w:rsidRPr="0024002C">
        <w:rPr>
          <w:b/>
          <w:bCs/>
        </w:rPr>
        <w:t xml:space="preserve">3.7.1 – </w:t>
      </w:r>
      <w:proofErr w:type="spellStart"/>
      <w:r w:rsidRPr="0024002C">
        <w:rPr>
          <w:b/>
          <w:bCs/>
        </w:rPr>
        <w:t>Operatorenkaskade</w:t>
      </w:r>
      <w:proofErr w:type="spellEnd"/>
      <w:r w:rsidRPr="0024002C">
        <w:rPr>
          <w:b/>
          <w:bCs/>
        </w:rPr>
        <w:t xml:space="preserve"> (Grundprinzip)</w:t>
      </w:r>
    </w:p>
    <w:p w14:paraId="4EE59290" w14:textId="77777777" w:rsidR="0024002C" w:rsidRPr="0024002C" w:rsidRDefault="0024002C" w:rsidP="0024002C">
      <w:r w:rsidRPr="0024002C">
        <w:rPr>
          <w:b/>
          <w:bCs/>
        </w:rPr>
        <w:t>Skript:</w:t>
      </w:r>
      <w:r w:rsidRPr="0024002C">
        <w:t xml:space="preserve"> skript_3_7_1_operator_kaskade_basics.py</w:t>
      </w:r>
    </w:p>
    <w:p w14:paraId="58348FFA" w14:textId="77777777" w:rsidR="0024002C" w:rsidRPr="0024002C" w:rsidRDefault="0024002C" w:rsidP="0024002C">
      <w:r w:rsidRPr="0024002C">
        <w:rPr>
          <w:b/>
          <w:bCs/>
        </w:rPr>
        <w:t>Beschreibung:</w:t>
      </w:r>
      <w:r w:rsidRPr="0024002C">
        <w:t xml:space="preserve"> Wiederholte Anwendung eines Operators auf ein Feld erzeugt iterative Muster. Die Visualisierung zeigt wachsende Strukturkomplexität.</w:t>
      </w:r>
    </w:p>
    <w:p w14:paraId="738458B6" w14:textId="77777777" w:rsidR="0024002C" w:rsidRPr="0024002C" w:rsidRDefault="0024002C" w:rsidP="0024002C">
      <w:r w:rsidRPr="0024002C">
        <w:rPr>
          <w:b/>
          <w:bCs/>
        </w:rPr>
        <w:t>Theoretische Deutung:</w:t>
      </w:r>
      <w:r w:rsidRPr="0024002C">
        <w:t xml:space="preserve"> Rekursion erzeugt Selbstähnlichkeit. Jede Anwendung eines Operators bildet höhere Ordnung.</w:t>
      </w:r>
    </w:p>
    <w:p w14:paraId="374C37BA" w14:textId="77777777" w:rsidR="0024002C" w:rsidRPr="0024002C" w:rsidRDefault="0024002C" w:rsidP="0024002C">
      <w:r w:rsidRPr="0024002C">
        <w:rPr>
          <w:b/>
          <w:bCs/>
        </w:rPr>
        <w:t>Didaktische Deutung:</w:t>
      </w:r>
      <w:r w:rsidRPr="0024002C">
        <w:t xml:space="preserve"> Wiederholung mit Variation – Lernen als rekursive Erweiterung bestehender Strukturen.</w:t>
      </w:r>
    </w:p>
    <w:p w14:paraId="0202ACEC" w14:textId="77777777" w:rsidR="0024002C" w:rsidRPr="0024002C" w:rsidRDefault="00000000" w:rsidP="0024002C">
      <w:r>
        <w:pict w14:anchorId="5F42E124">
          <v:rect id="_x0000_i1053" style="width:0;height:1.5pt" o:hralign="center" o:hrstd="t" o:hr="t" fillcolor="#a0a0a0" stroked="f"/>
        </w:pict>
      </w:r>
    </w:p>
    <w:p w14:paraId="3BB07EC0" w14:textId="77777777" w:rsidR="0024002C" w:rsidRPr="0024002C" w:rsidRDefault="0024002C" w:rsidP="0024002C">
      <w:pPr>
        <w:rPr>
          <w:b/>
          <w:bCs/>
        </w:rPr>
      </w:pPr>
      <w:r w:rsidRPr="0024002C">
        <w:rPr>
          <w:b/>
          <w:bCs/>
        </w:rPr>
        <w:t xml:space="preserve">3.7.2 – </w:t>
      </w:r>
      <w:proofErr w:type="spellStart"/>
      <w:r w:rsidRPr="0024002C">
        <w:rPr>
          <w:b/>
          <w:bCs/>
        </w:rPr>
        <w:t>Monoid</w:t>
      </w:r>
      <w:proofErr w:type="spellEnd"/>
      <w:r w:rsidRPr="0024002C">
        <w:rPr>
          <w:b/>
          <w:bCs/>
        </w:rPr>
        <w:t>-Komposition der Operatoren</w:t>
      </w:r>
    </w:p>
    <w:p w14:paraId="7CFB5B3F" w14:textId="77777777" w:rsidR="0024002C" w:rsidRPr="0024002C" w:rsidRDefault="0024002C" w:rsidP="0024002C">
      <w:r w:rsidRPr="0024002C">
        <w:rPr>
          <w:b/>
          <w:bCs/>
        </w:rPr>
        <w:t>Skript:</w:t>
      </w:r>
      <w:r w:rsidRPr="0024002C">
        <w:t xml:space="preserve"> skript_3_7_2_operator_monoid.py</w:t>
      </w:r>
    </w:p>
    <w:p w14:paraId="51E88C60" w14:textId="77777777" w:rsidR="0024002C" w:rsidRPr="0024002C" w:rsidRDefault="0024002C" w:rsidP="0024002C">
      <w:r w:rsidRPr="0024002C">
        <w:rPr>
          <w:b/>
          <w:bCs/>
        </w:rPr>
        <w:t>Beschreibung:</w:t>
      </w:r>
      <w:r w:rsidRPr="0024002C">
        <w:t xml:space="preserve"> Operatoren werden zu gerichteten Kompositionen verknüpft. Das resultierende Netzwerk zeigt Zeitgerichtetheit.</w:t>
      </w:r>
    </w:p>
    <w:p w14:paraId="615E2EE4" w14:textId="77777777" w:rsidR="0024002C" w:rsidRPr="0024002C" w:rsidRDefault="0024002C" w:rsidP="0024002C">
      <w:r w:rsidRPr="0024002C">
        <w:rPr>
          <w:b/>
          <w:bCs/>
        </w:rPr>
        <w:t>Theoretische Deutung:</w:t>
      </w:r>
      <w:r w:rsidRPr="0024002C">
        <w:t xml:space="preserve"> Operatoren bilden ein </w:t>
      </w:r>
      <w:proofErr w:type="spellStart"/>
      <w:r w:rsidRPr="0024002C">
        <w:t>Monoid</w:t>
      </w:r>
      <w:proofErr w:type="spellEnd"/>
      <w:r w:rsidRPr="0024002C">
        <w:t xml:space="preserve"> – geschlossen, aber nicht invertierbar. Zeit = gerichtete Funktionskomposition.</w:t>
      </w:r>
    </w:p>
    <w:p w14:paraId="7539CFDE" w14:textId="77777777" w:rsidR="0024002C" w:rsidRPr="0024002C" w:rsidRDefault="0024002C" w:rsidP="0024002C">
      <w:r w:rsidRPr="0024002C">
        <w:rPr>
          <w:b/>
          <w:bCs/>
        </w:rPr>
        <w:t>Didaktische Deutung:</w:t>
      </w:r>
      <w:r w:rsidRPr="0024002C">
        <w:t xml:space="preserve"> Ein Lernprozess kann nicht zurückgesetzt werden – Erkenntnis bleibt, auch wenn Inhalte verblassen.</w:t>
      </w:r>
    </w:p>
    <w:p w14:paraId="45E87F32" w14:textId="77777777" w:rsidR="0024002C" w:rsidRPr="0024002C" w:rsidRDefault="00000000" w:rsidP="0024002C">
      <w:r>
        <w:pict w14:anchorId="23C3FDB8">
          <v:rect id="_x0000_i1054" style="width:0;height:1.5pt" o:hralign="center" o:hrstd="t" o:hr="t" fillcolor="#a0a0a0" stroked="f"/>
        </w:pict>
      </w:r>
    </w:p>
    <w:p w14:paraId="03646B46" w14:textId="77777777" w:rsidR="0024002C" w:rsidRPr="0024002C" w:rsidRDefault="0024002C" w:rsidP="0024002C">
      <w:pPr>
        <w:rPr>
          <w:b/>
          <w:bCs/>
        </w:rPr>
      </w:pPr>
      <w:r w:rsidRPr="0024002C">
        <w:rPr>
          <w:b/>
          <w:bCs/>
        </w:rPr>
        <w:t>3.7.3 – Emergenz von Raum-Zeit-Kohärenz</w:t>
      </w:r>
    </w:p>
    <w:p w14:paraId="3E740232" w14:textId="77777777" w:rsidR="0024002C" w:rsidRPr="0024002C" w:rsidRDefault="0024002C" w:rsidP="0024002C">
      <w:r w:rsidRPr="0024002C">
        <w:rPr>
          <w:b/>
          <w:bCs/>
        </w:rPr>
        <w:t>Skript:</w:t>
      </w:r>
      <w:r w:rsidRPr="0024002C">
        <w:t xml:space="preserve"> skript_3_7_3_raumzeit_emergenz.py</w:t>
      </w:r>
    </w:p>
    <w:p w14:paraId="038500A0" w14:textId="77777777" w:rsidR="0024002C" w:rsidRPr="0024002C" w:rsidRDefault="0024002C" w:rsidP="0024002C">
      <w:r w:rsidRPr="0024002C">
        <w:rPr>
          <w:b/>
          <w:bCs/>
        </w:rPr>
        <w:t>Beschreibung:</w:t>
      </w:r>
      <w:r w:rsidRPr="0024002C">
        <w:t xml:space="preserve"> Ein 3D-Surface zeigt R(</w:t>
      </w:r>
      <w:proofErr w:type="spellStart"/>
      <w:proofErr w:type="gramStart"/>
      <w:r w:rsidRPr="0024002C">
        <w:t>x,t</w:t>
      </w:r>
      <w:proofErr w:type="spellEnd"/>
      <w:proofErr w:type="gramEnd"/>
      <w:r w:rsidRPr="0024002C">
        <w:t>): eine oszillierende Kohärenzwelle, die sich abschwächt. Raum und Zeit verschmelzen.</w:t>
      </w:r>
    </w:p>
    <w:p w14:paraId="2075A00A" w14:textId="77777777" w:rsidR="0024002C" w:rsidRPr="0024002C" w:rsidRDefault="0024002C" w:rsidP="0024002C">
      <w:r w:rsidRPr="0024002C">
        <w:rPr>
          <w:b/>
          <w:bCs/>
        </w:rPr>
        <w:t>Theoretische Deutung:</w:t>
      </w:r>
      <w:r w:rsidRPr="0024002C">
        <w:t xml:space="preserve"> Raum-Zeit entsteht aus der Kombination von Differenz (Raum) und Richtung (Zeit). Kohärenz ist ein rhythmischer Prozess.</w:t>
      </w:r>
    </w:p>
    <w:p w14:paraId="5B897606" w14:textId="77777777" w:rsidR="0024002C" w:rsidRPr="0024002C" w:rsidRDefault="0024002C" w:rsidP="0024002C">
      <w:r w:rsidRPr="0024002C">
        <w:rPr>
          <w:b/>
          <w:bCs/>
        </w:rPr>
        <w:t>Didaktische Deutung:</w:t>
      </w:r>
      <w:r w:rsidRPr="0024002C">
        <w:t xml:space="preserve"> Lernprozesse verlaufen rhythmisch – zwischen Stabilität und Irritation. Kohärenz ist kein Zustand, sondern eine fortlaufende Bewegung.</w:t>
      </w:r>
    </w:p>
    <w:p w14:paraId="4381AE94" w14:textId="77777777" w:rsidR="0024002C" w:rsidRPr="0024002C" w:rsidRDefault="00000000" w:rsidP="0024002C">
      <w:r>
        <w:pict w14:anchorId="30E934F1">
          <v:rect id="_x0000_i1055" style="width:0;height:1.5pt" o:hralign="center" o:hrstd="t" o:hr="t" fillcolor="#a0a0a0" stroked="f"/>
        </w:pict>
      </w:r>
    </w:p>
    <w:p w14:paraId="61133AE8" w14:textId="77777777" w:rsidR="0024002C" w:rsidRPr="0024002C" w:rsidRDefault="0024002C" w:rsidP="0024002C">
      <w:pPr>
        <w:rPr>
          <w:b/>
          <w:bCs/>
        </w:rPr>
      </w:pPr>
      <w:r w:rsidRPr="0024002C">
        <w:rPr>
          <w:b/>
          <w:bCs/>
        </w:rPr>
        <w:t>Schlussbemerkung</w:t>
      </w:r>
    </w:p>
    <w:p w14:paraId="39C7B9A3" w14:textId="77777777" w:rsidR="0024002C" w:rsidRPr="0024002C" w:rsidRDefault="0024002C" w:rsidP="0024002C">
      <w:r w:rsidRPr="0024002C">
        <w:t>Die neun Python-Simulationen bilden das Kapitel 3 des FRZK experimentell ab. Sie zeigen, dass die theoretischen Konstruktionen operationalisierbar und visuell nachvollziehbar sind. Das FRZK lässt sich somit nicht nur formal, sondern auch dynamisch verstehen: als Modell der Selbstorganisation von Kohärenz im Denken, Lernen und Erkennen.</w:t>
      </w:r>
    </w:p>
    <w:p w14:paraId="3E297682" w14:textId="77777777" w:rsidR="0024002C" w:rsidRPr="0024002C" w:rsidRDefault="0024002C" w:rsidP="0024002C">
      <w:r w:rsidRPr="0024002C">
        <w:t xml:space="preserve">Fertig </w:t>
      </w:r>
      <w:r w:rsidRPr="0024002C">
        <w:rPr>
          <w:rFonts w:ascii="Segoe UI Emoji" w:hAnsi="Segoe UI Emoji" w:cs="Segoe UI Emoji"/>
        </w:rPr>
        <w:t>✅</w:t>
      </w:r>
      <w:r w:rsidRPr="0024002C">
        <w:t xml:space="preserve"> — das Dokument </w:t>
      </w:r>
      <w:r w:rsidRPr="0024002C">
        <w:rPr>
          <w:b/>
          <w:bCs/>
        </w:rPr>
        <w:t>„Anlage 3A – Python-Modelle zur Modelllogik des FRZK“</w:t>
      </w:r>
      <w:r w:rsidRPr="0024002C">
        <w:t xml:space="preserve"> ist erstellt.</w:t>
      </w:r>
      <w:r w:rsidRPr="0024002C">
        <w:br/>
        <w:t>Es enthält für jedes Skript (3.1–3.7.3) die technische Beschreibung, die theoretische Deutung im FRZK sowie die didaktische Interpretation.</w:t>
      </w:r>
    </w:p>
    <w:p w14:paraId="57B44054" w14:textId="77777777" w:rsidR="0024002C" w:rsidRPr="0024002C" w:rsidRDefault="0024002C" w:rsidP="0024002C">
      <w:r w:rsidRPr="0024002C">
        <w:t xml:space="preserve">Möchtest du, dass ich noch eine </w:t>
      </w:r>
      <w:r w:rsidRPr="0024002C">
        <w:rPr>
          <w:b/>
          <w:bCs/>
        </w:rPr>
        <w:t>Einleitung mit methodischem Kontext</w:t>
      </w:r>
      <w:r w:rsidRPr="0024002C">
        <w:t xml:space="preserve"> ergänze (z. B. „Ziel der Simulationen“, „Methodik der Visualisierung“, „Einbindung in die Validierung Kapitel 5“)?</w:t>
      </w:r>
    </w:p>
    <w:p w14:paraId="3914ADF5" w14:textId="77777777" w:rsidR="0024002C" w:rsidRPr="0024002C" w:rsidRDefault="0024002C" w:rsidP="0024002C">
      <w:pPr>
        <w:rPr>
          <w:b/>
          <w:bCs/>
        </w:rPr>
      </w:pPr>
      <w:r w:rsidRPr="0024002C">
        <w:rPr>
          <w:b/>
          <w:bCs/>
        </w:rPr>
        <w:t>Du:</w:t>
      </w:r>
    </w:p>
    <w:p w14:paraId="696268DE" w14:textId="77777777" w:rsidR="0024002C" w:rsidRPr="0024002C" w:rsidRDefault="0024002C" w:rsidP="0024002C">
      <w:r w:rsidRPr="0024002C">
        <w:t xml:space="preserve">füge alle noch offenen </w:t>
      </w:r>
      <w:proofErr w:type="spellStart"/>
      <w:r w:rsidRPr="0024002C">
        <w:t>skripte</w:t>
      </w:r>
      <w:proofErr w:type="spellEnd"/>
      <w:r w:rsidRPr="0024002C">
        <w:t xml:space="preserve"> aus </w:t>
      </w:r>
      <w:proofErr w:type="spellStart"/>
      <w:r w:rsidRPr="0024002C">
        <w:t>kapiel</w:t>
      </w:r>
      <w:proofErr w:type="spellEnd"/>
      <w:r w:rsidRPr="0024002C">
        <w:t xml:space="preserve"> 3 hinzu</w:t>
      </w:r>
    </w:p>
    <w:p w14:paraId="7F5DF6D1" w14:textId="77777777" w:rsidR="0024002C" w:rsidRPr="0024002C" w:rsidRDefault="0024002C" w:rsidP="0024002C">
      <w:pPr>
        <w:rPr>
          <w:b/>
          <w:bCs/>
        </w:rPr>
      </w:pPr>
      <w:proofErr w:type="spellStart"/>
      <w:r w:rsidRPr="0024002C">
        <w:rPr>
          <w:b/>
          <w:bCs/>
        </w:rPr>
        <w:t>ChatGPT</w:t>
      </w:r>
      <w:proofErr w:type="spellEnd"/>
      <w:r w:rsidRPr="0024002C">
        <w:rPr>
          <w:b/>
          <w:bCs/>
        </w:rPr>
        <w:t>:</w:t>
      </w:r>
    </w:p>
    <w:p w14:paraId="52D2BEE3" w14:textId="77777777" w:rsidR="0024002C" w:rsidRPr="0024002C" w:rsidRDefault="0024002C" w:rsidP="0024002C">
      <w:r w:rsidRPr="0024002C">
        <w:t xml:space="preserve">Ich habe die offenen Abschnitte </w:t>
      </w:r>
      <w:r w:rsidRPr="0024002C">
        <w:rPr>
          <w:b/>
          <w:bCs/>
        </w:rPr>
        <w:t>3.6–3.7.8</w:t>
      </w:r>
      <w:r w:rsidRPr="0024002C">
        <w:t xml:space="preserve"> analysiert und die darin erwähnten oder implizierten Simulationen identifiziert. Diese können alle mit Python-Skripten umgesetzt werden. Hier folgt die ergänzte Übersicht (für die Anlage 3A):</w:t>
      </w:r>
    </w:p>
    <w:p w14:paraId="79F1FA2E" w14:textId="77777777" w:rsidR="0024002C" w:rsidRPr="0024002C" w:rsidRDefault="00000000" w:rsidP="0024002C">
      <w:r>
        <w:pict w14:anchorId="7DA0C4C2">
          <v:rect id="_x0000_i1056" style="width:0;height:1.5pt" o:hralign="center" o:hrstd="t" o:hr="t" fillcolor="#a0a0a0" stroked="f"/>
        </w:pict>
      </w:r>
    </w:p>
    <w:p w14:paraId="5317B03E" w14:textId="77777777" w:rsidR="0024002C" w:rsidRPr="0024002C" w:rsidRDefault="0024002C" w:rsidP="0024002C">
      <w:pPr>
        <w:rPr>
          <w:b/>
          <w:bCs/>
        </w:rPr>
      </w:pPr>
      <w:r w:rsidRPr="0024002C">
        <w:rPr>
          <w:rFonts w:ascii="Segoe UI Emoji" w:hAnsi="Segoe UI Emoji" w:cs="Segoe UI Emoji"/>
          <w:b/>
          <w:bCs/>
        </w:rPr>
        <w:t>🧩</w:t>
      </w:r>
      <w:r w:rsidRPr="0024002C">
        <w:rPr>
          <w:b/>
          <w:bCs/>
        </w:rPr>
        <w:t xml:space="preserve"> Neue Python-Skripte – Kapitel 3 Ergänzungen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3146"/>
        <w:gridCol w:w="3328"/>
      </w:tblGrid>
      <w:tr w:rsidR="0024002C" w:rsidRPr="0024002C" w14:paraId="7C368A4C" w14:textId="77777777" w:rsidTr="0024002C">
        <w:trPr>
          <w:tblHeader/>
          <w:tblCellSpacing w:w="15" w:type="dxa"/>
        </w:trPr>
        <w:tc>
          <w:tcPr>
            <w:tcW w:w="0" w:type="auto"/>
            <w:vAlign w:val="center"/>
            <w:hideMark/>
          </w:tcPr>
          <w:p w14:paraId="4ED12C57" w14:textId="77777777" w:rsidR="0024002C" w:rsidRPr="0024002C" w:rsidRDefault="0024002C" w:rsidP="0024002C">
            <w:pPr>
              <w:rPr>
                <w:b/>
                <w:bCs/>
              </w:rPr>
            </w:pPr>
            <w:r w:rsidRPr="0024002C">
              <w:rPr>
                <w:b/>
                <w:bCs/>
              </w:rPr>
              <w:t>Abschnitt</w:t>
            </w:r>
          </w:p>
        </w:tc>
        <w:tc>
          <w:tcPr>
            <w:tcW w:w="0" w:type="auto"/>
            <w:vAlign w:val="center"/>
            <w:hideMark/>
          </w:tcPr>
          <w:p w14:paraId="499EDC13" w14:textId="77777777" w:rsidR="0024002C" w:rsidRPr="0024002C" w:rsidRDefault="0024002C" w:rsidP="0024002C">
            <w:pPr>
              <w:rPr>
                <w:b/>
                <w:bCs/>
              </w:rPr>
            </w:pPr>
            <w:r w:rsidRPr="0024002C">
              <w:rPr>
                <w:b/>
                <w:bCs/>
              </w:rPr>
              <w:t>Skript</w:t>
            </w:r>
          </w:p>
        </w:tc>
        <w:tc>
          <w:tcPr>
            <w:tcW w:w="0" w:type="auto"/>
            <w:vAlign w:val="center"/>
            <w:hideMark/>
          </w:tcPr>
          <w:p w14:paraId="6E6D8FE7" w14:textId="77777777" w:rsidR="0024002C" w:rsidRPr="0024002C" w:rsidRDefault="0024002C" w:rsidP="0024002C">
            <w:pPr>
              <w:rPr>
                <w:b/>
                <w:bCs/>
              </w:rPr>
            </w:pPr>
            <w:r w:rsidRPr="0024002C">
              <w:rPr>
                <w:b/>
                <w:bCs/>
              </w:rPr>
              <w:t>Bedeutung / Beschreibung</w:t>
            </w:r>
          </w:p>
        </w:tc>
      </w:tr>
      <w:tr w:rsidR="0024002C" w:rsidRPr="0024002C" w14:paraId="2BBE1D52" w14:textId="77777777" w:rsidTr="0024002C">
        <w:trPr>
          <w:tblCellSpacing w:w="15" w:type="dxa"/>
        </w:trPr>
        <w:tc>
          <w:tcPr>
            <w:tcW w:w="0" w:type="auto"/>
            <w:vAlign w:val="center"/>
            <w:hideMark/>
          </w:tcPr>
          <w:p w14:paraId="53648FB4" w14:textId="77777777" w:rsidR="0024002C" w:rsidRPr="0024002C" w:rsidRDefault="0024002C" w:rsidP="0024002C">
            <w:r w:rsidRPr="0024002C">
              <w:rPr>
                <w:b/>
                <w:bCs/>
              </w:rPr>
              <w:t>3.6.2 Von der Punktmenge zur Feldstruktur</w:t>
            </w:r>
          </w:p>
        </w:tc>
        <w:tc>
          <w:tcPr>
            <w:tcW w:w="0" w:type="auto"/>
            <w:vAlign w:val="center"/>
            <w:hideMark/>
          </w:tcPr>
          <w:p w14:paraId="53E9BD3D" w14:textId="77777777" w:rsidR="0024002C" w:rsidRPr="0024002C" w:rsidRDefault="0024002C" w:rsidP="0024002C">
            <w:r w:rsidRPr="0024002C">
              <w:t>hij_field_emergence.py</w:t>
            </w:r>
          </w:p>
        </w:tc>
        <w:tc>
          <w:tcPr>
            <w:tcW w:w="0" w:type="auto"/>
            <w:vAlign w:val="center"/>
            <w:hideMark/>
          </w:tcPr>
          <w:p w14:paraId="490DA6A0" w14:textId="77777777" w:rsidR="0024002C" w:rsidRPr="0024002C" w:rsidRDefault="0024002C" w:rsidP="0024002C">
            <w:r w:rsidRPr="0024002C">
              <w:t xml:space="preserve">Zeigt, wie aus einer Punktmenge durch lokale Interaktion ein stetiges Kohärenzfeld entsteht. Simulation des Übergangs </w:t>
            </w:r>
            <w:r w:rsidRPr="0024002C">
              <w:rPr>
                <w:rFonts w:ascii="Cambria Math" w:hAnsi="Cambria Math" w:cs="Cambria Math"/>
              </w:rPr>
              <w:t>∅</w:t>
            </w:r>
            <w:r w:rsidRPr="0024002C">
              <w:t xml:space="preserve"> → I → R(</w:t>
            </w:r>
            <w:proofErr w:type="spellStart"/>
            <w:proofErr w:type="gramStart"/>
            <w:r w:rsidRPr="0024002C">
              <w:t>x,y</w:t>
            </w:r>
            <w:proofErr w:type="spellEnd"/>
            <w:proofErr w:type="gramEnd"/>
            <w:r w:rsidRPr="0024002C">
              <w:t>) → hᵢⱼ(U).</w:t>
            </w:r>
          </w:p>
        </w:tc>
      </w:tr>
      <w:tr w:rsidR="0024002C" w:rsidRPr="0024002C" w14:paraId="1DA4417A" w14:textId="77777777" w:rsidTr="0024002C">
        <w:trPr>
          <w:tblCellSpacing w:w="15" w:type="dxa"/>
        </w:trPr>
        <w:tc>
          <w:tcPr>
            <w:tcW w:w="0" w:type="auto"/>
            <w:vAlign w:val="center"/>
            <w:hideMark/>
          </w:tcPr>
          <w:p w14:paraId="37779A6C" w14:textId="77777777" w:rsidR="0024002C" w:rsidRPr="0024002C" w:rsidRDefault="0024002C" w:rsidP="0024002C">
            <w:r w:rsidRPr="0024002C">
              <w:rPr>
                <w:b/>
                <w:bCs/>
              </w:rPr>
              <w:t xml:space="preserve">3.7.4 </w:t>
            </w:r>
            <w:proofErr w:type="spellStart"/>
            <w:r w:rsidRPr="0024002C">
              <w:rPr>
                <w:b/>
                <w:bCs/>
              </w:rPr>
              <w:t>Operatorenkaskade</w:t>
            </w:r>
            <w:proofErr w:type="spellEnd"/>
            <w:r w:rsidRPr="0024002C">
              <w:rPr>
                <w:b/>
                <w:bCs/>
              </w:rPr>
              <w:t xml:space="preserve"> und Handlungstrajektorien</w:t>
            </w:r>
          </w:p>
        </w:tc>
        <w:tc>
          <w:tcPr>
            <w:tcW w:w="0" w:type="auto"/>
            <w:vAlign w:val="center"/>
            <w:hideMark/>
          </w:tcPr>
          <w:p w14:paraId="026BED97" w14:textId="77777777" w:rsidR="0024002C" w:rsidRPr="0024002C" w:rsidRDefault="0024002C" w:rsidP="0024002C">
            <w:r w:rsidRPr="0024002C">
              <w:t>operator_cascade_dynamics.py</w:t>
            </w:r>
          </w:p>
        </w:tc>
        <w:tc>
          <w:tcPr>
            <w:tcW w:w="0" w:type="auto"/>
            <w:vAlign w:val="center"/>
            <w:hideMark/>
          </w:tcPr>
          <w:p w14:paraId="018670DB" w14:textId="77777777" w:rsidR="0024002C" w:rsidRPr="0024002C" w:rsidRDefault="0024002C" w:rsidP="0024002C">
            <w:r w:rsidRPr="0024002C">
              <w:t xml:space="preserve">Simuliert A(U) = </w:t>
            </w:r>
            <w:proofErr w:type="spellStart"/>
            <w:r w:rsidRPr="0024002C">
              <w:t>λ₍ij</w:t>
            </w:r>
            <w:proofErr w:type="spellEnd"/>
            <w:r w:rsidRPr="0024002C">
              <w:t xml:space="preserve">₎ </w:t>
            </w:r>
            <w:r w:rsidRPr="0024002C">
              <w:rPr>
                <w:rFonts w:ascii="Cambria Math" w:hAnsi="Cambria Math" w:cs="Cambria Math"/>
              </w:rPr>
              <w:t>∇</w:t>
            </w:r>
            <w:r w:rsidRPr="0024002C">
              <w:t>hᵢⱼ(U). Zeigt gerichtete Lerntrajektorien als geodätische Pfade im Kohärenzfeld.</w:t>
            </w:r>
          </w:p>
        </w:tc>
      </w:tr>
      <w:tr w:rsidR="0024002C" w:rsidRPr="0024002C" w14:paraId="07110867" w14:textId="77777777" w:rsidTr="0024002C">
        <w:trPr>
          <w:tblCellSpacing w:w="15" w:type="dxa"/>
        </w:trPr>
        <w:tc>
          <w:tcPr>
            <w:tcW w:w="0" w:type="auto"/>
            <w:vAlign w:val="center"/>
            <w:hideMark/>
          </w:tcPr>
          <w:p w14:paraId="4170AD78" w14:textId="77777777" w:rsidR="0024002C" w:rsidRPr="0024002C" w:rsidRDefault="0024002C" w:rsidP="0024002C">
            <w:r w:rsidRPr="0024002C">
              <w:rPr>
                <w:b/>
                <w:bCs/>
              </w:rPr>
              <w:t>3.7.6 Reflexionsoperator und Stabilität</w:t>
            </w:r>
          </w:p>
        </w:tc>
        <w:tc>
          <w:tcPr>
            <w:tcW w:w="0" w:type="auto"/>
            <w:vAlign w:val="center"/>
            <w:hideMark/>
          </w:tcPr>
          <w:p w14:paraId="1ABBBE95" w14:textId="77777777" w:rsidR="0024002C" w:rsidRPr="0024002C" w:rsidRDefault="0024002C" w:rsidP="0024002C">
            <w:r w:rsidRPr="0024002C">
              <w:t>reflexion_operator_map.py</w:t>
            </w:r>
          </w:p>
        </w:tc>
        <w:tc>
          <w:tcPr>
            <w:tcW w:w="0" w:type="auto"/>
            <w:vAlign w:val="center"/>
            <w:hideMark/>
          </w:tcPr>
          <w:p w14:paraId="2F8B1E2A" w14:textId="77777777" w:rsidR="0024002C" w:rsidRPr="0024002C" w:rsidRDefault="0024002C" w:rsidP="0024002C">
            <w:r w:rsidRPr="0024002C">
              <w:t>Stellt zweistufige Selbstbezüglichkeit oᵣ(oᵢ(S)) vs. oᵢ(oᵣ(S)) dar; visualisiert Differenz ΔS und emergente Re-Stabilisierung.</w:t>
            </w:r>
          </w:p>
        </w:tc>
      </w:tr>
      <w:tr w:rsidR="0024002C" w:rsidRPr="0024002C" w14:paraId="19B723D4" w14:textId="77777777" w:rsidTr="0024002C">
        <w:trPr>
          <w:tblCellSpacing w:w="15" w:type="dxa"/>
        </w:trPr>
        <w:tc>
          <w:tcPr>
            <w:tcW w:w="0" w:type="auto"/>
            <w:vAlign w:val="center"/>
            <w:hideMark/>
          </w:tcPr>
          <w:p w14:paraId="337C1469" w14:textId="77777777" w:rsidR="0024002C" w:rsidRPr="0024002C" w:rsidRDefault="0024002C" w:rsidP="0024002C">
            <w:r w:rsidRPr="0024002C">
              <w:rPr>
                <w:b/>
                <w:bCs/>
              </w:rPr>
              <w:t>3.7.8 Kohärenzkonvergenz und Fixpunkte</w:t>
            </w:r>
          </w:p>
        </w:tc>
        <w:tc>
          <w:tcPr>
            <w:tcW w:w="0" w:type="auto"/>
            <w:vAlign w:val="center"/>
            <w:hideMark/>
          </w:tcPr>
          <w:p w14:paraId="3A27D471" w14:textId="77777777" w:rsidR="0024002C" w:rsidRPr="0024002C" w:rsidRDefault="0024002C" w:rsidP="0024002C">
            <w:r w:rsidRPr="0024002C">
              <w:t>coherence_fixpoints.py</w:t>
            </w:r>
          </w:p>
        </w:tc>
        <w:tc>
          <w:tcPr>
            <w:tcW w:w="0" w:type="auto"/>
            <w:vAlign w:val="center"/>
            <w:hideMark/>
          </w:tcPr>
          <w:p w14:paraId="250DB3CA" w14:textId="77777777" w:rsidR="0024002C" w:rsidRPr="0024002C" w:rsidRDefault="0024002C" w:rsidP="0024002C">
            <w:r w:rsidRPr="0024002C">
              <w:t>Iterative Anwendung von Operatoren bis zum Erreichen stabiler Gleichgewichtspunkte (s∞). Darstellung als Flussdiagramm oder Phasenporträt.</w:t>
            </w:r>
          </w:p>
        </w:tc>
      </w:tr>
    </w:tbl>
    <w:p w14:paraId="21E62E85" w14:textId="77777777" w:rsidR="0024002C" w:rsidRPr="0024002C" w:rsidRDefault="00000000" w:rsidP="0024002C">
      <w:r>
        <w:pict w14:anchorId="1BA9440F">
          <v:rect id="_x0000_i1057" style="width:0;height:1.5pt" o:hralign="center" o:hrstd="t" o:hr="t" fillcolor="#a0a0a0" stroked="f"/>
        </w:pict>
      </w:r>
    </w:p>
    <w:p w14:paraId="16936821" w14:textId="77777777" w:rsidR="0024002C" w:rsidRPr="0024002C" w:rsidRDefault="0024002C" w:rsidP="0024002C">
      <w:r w:rsidRPr="0024002C">
        <w:t>Ich kann nun:</w:t>
      </w:r>
    </w:p>
    <w:p w14:paraId="300E7C3A" w14:textId="77777777" w:rsidR="0024002C" w:rsidRPr="0024002C" w:rsidRDefault="0024002C" w:rsidP="0024002C">
      <w:pPr>
        <w:numPr>
          <w:ilvl w:val="0"/>
          <w:numId w:val="82"/>
        </w:numPr>
      </w:pPr>
      <w:r w:rsidRPr="0024002C">
        <w:t xml:space="preserve">die </w:t>
      </w:r>
      <w:r w:rsidRPr="0024002C">
        <w:rPr>
          <w:b/>
          <w:bCs/>
        </w:rPr>
        <w:t>vier neuen Skripte</w:t>
      </w:r>
      <w:r w:rsidRPr="0024002C">
        <w:t xml:space="preserve"> vollständig in Python erstellen,</w:t>
      </w:r>
    </w:p>
    <w:p w14:paraId="36C0866D" w14:textId="77777777" w:rsidR="0024002C" w:rsidRPr="0024002C" w:rsidRDefault="0024002C" w:rsidP="0024002C">
      <w:pPr>
        <w:numPr>
          <w:ilvl w:val="0"/>
          <w:numId w:val="82"/>
        </w:numPr>
      </w:pPr>
      <w:r w:rsidRPr="0024002C">
        <w:t>sie direkt in die bestehende Anlage 3A integrieren (jeweils mit kurzer theoretisch-didaktischer Deutung wie bei den bisherigen),</w:t>
      </w:r>
    </w:p>
    <w:p w14:paraId="12F1D6C5" w14:textId="77777777" w:rsidR="0024002C" w:rsidRPr="0024002C" w:rsidRDefault="0024002C" w:rsidP="0024002C">
      <w:pPr>
        <w:numPr>
          <w:ilvl w:val="0"/>
          <w:numId w:val="82"/>
        </w:numPr>
      </w:pPr>
      <w:r w:rsidRPr="0024002C">
        <w:t>und optional eine **Grafikübersicht (Schema „Kapitel 3 → Python-Visualisierungen“) ** als Abbildung 3.A-1 ergänzen.</w:t>
      </w:r>
    </w:p>
    <w:p w14:paraId="62C90EDE" w14:textId="77777777" w:rsidR="0024002C" w:rsidRPr="0024002C" w:rsidRDefault="0024002C" w:rsidP="0024002C">
      <w:r w:rsidRPr="0024002C">
        <w:t xml:space="preserve">Möchtest du, dass ich zuerst alle </w:t>
      </w:r>
      <w:r w:rsidRPr="0024002C">
        <w:rPr>
          <w:b/>
          <w:bCs/>
        </w:rPr>
        <w:t>vier Skripte mit Deutung</w:t>
      </w:r>
      <w:r w:rsidRPr="0024002C">
        <w:t xml:space="preserve"> in die Anlage einfüge?</w:t>
      </w:r>
    </w:p>
    <w:p w14:paraId="0E31335E" w14:textId="77777777" w:rsidR="00FD6E8F" w:rsidRPr="00FD6E8F" w:rsidRDefault="00FD6E8F" w:rsidP="00FD6E8F">
      <w:pPr>
        <w:rPr>
          <w:b/>
          <w:bCs/>
        </w:rPr>
      </w:pPr>
      <w:r w:rsidRPr="00FD6E8F">
        <w:rPr>
          <w:b/>
          <w:bCs/>
        </w:rPr>
        <w:t>Anlage 3A – Python-Modelle zur Modelllogik des FRZK</w:t>
      </w:r>
    </w:p>
    <w:p w14:paraId="108C5F2A" w14:textId="77777777" w:rsidR="00FD6E8F" w:rsidRPr="00FD6E8F" w:rsidRDefault="00FD6E8F" w:rsidP="00FD6E8F">
      <w:pPr>
        <w:rPr>
          <w:b/>
          <w:bCs/>
        </w:rPr>
      </w:pPr>
      <w:r w:rsidRPr="00FD6E8F">
        <w:rPr>
          <w:b/>
          <w:bCs/>
        </w:rPr>
        <w:t>Einleitung</w:t>
      </w:r>
    </w:p>
    <w:p w14:paraId="742B82B4" w14:textId="77777777" w:rsidR="00FD6E8F" w:rsidRPr="00FD6E8F" w:rsidRDefault="00FD6E8F" w:rsidP="00FD6E8F">
      <w:r w:rsidRPr="00FD6E8F">
        <w:t>Die folgenden Python-Modelle dienen der experimentellen Visualisierung der modelllogischen Grundoperationen des Funktionalen Raum-Zeit-Kohärenzsystems (FRZK). Jedes Skript bildet eine formale Entsprechung zu einem spezifischen Abschnitt in Kapitel 3 der Arbeit und macht sichtbar, wie aus rekursiven Operatoranwendungen Raum, Zeit und Kohärenz emergieren. Die Skripte sind sowohl als didaktisches Material als auch als Validierung der theoretischen Architektur des FRZK konzipiert.</w:t>
      </w:r>
    </w:p>
    <w:p w14:paraId="4442394A" w14:textId="77777777" w:rsidR="00FD6E8F" w:rsidRPr="00FD6E8F" w:rsidRDefault="00FD6E8F" w:rsidP="00FD6E8F">
      <w:r w:rsidRPr="00FD6E8F">
        <w:pict w14:anchorId="6D7D437E">
          <v:rect id="_x0000_i1142" style="width:0;height:1.5pt" o:hralign="center" o:hrstd="t" o:hr="t" fillcolor="#a0a0a0" stroked="f"/>
        </w:pict>
      </w:r>
    </w:p>
    <w:p w14:paraId="3B9C9623" w14:textId="77777777" w:rsidR="00FD6E8F" w:rsidRPr="00FD6E8F" w:rsidRDefault="00FD6E8F" w:rsidP="00FD6E8F">
      <w:pPr>
        <w:rPr>
          <w:b/>
          <w:bCs/>
        </w:rPr>
      </w:pPr>
      <w:r w:rsidRPr="00FD6E8F">
        <w:rPr>
          <w:b/>
          <w:bCs/>
        </w:rPr>
        <w:t xml:space="preserve">3.1 – </w:t>
      </w:r>
      <w:proofErr w:type="spellStart"/>
      <w:r w:rsidRPr="00FD6E8F">
        <w:rPr>
          <w:b/>
          <w:bCs/>
        </w:rPr>
        <w:t>Operatorenfeld</w:t>
      </w:r>
      <w:proofErr w:type="spellEnd"/>
      <w:r w:rsidRPr="00FD6E8F">
        <w:rPr>
          <w:b/>
          <w:bCs/>
        </w:rPr>
        <w:t xml:space="preserve"> (Emergenz aus der Leere </w:t>
      </w:r>
      <w:r w:rsidRPr="00FD6E8F">
        <w:rPr>
          <w:rFonts w:ascii="Cambria Math" w:hAnsi="Cambria Math" w:cs="Cambria Math"/>
          <w:b/>
          <w:bCs/>
        </w:rPr>
        <w:t>∅</w:t>
      </w:r>
      <w:r w:rsidRPr="00FD6E8F">
        <w:rPr>
          <w:b/>
          <w:bCs/>
        </w:rPr>
        <w:t>)</w:t>
      </w:r>
    </w:p>
    <w:p w14:paraId="013896C8" w14:textId="77777777" w:rsidR="00FD6E8F" w:rsidRPr="00FD6E8F" w:rsidRDefault="00FD6E8F" w:rsidP="00FD6E8F">
      <w:r w:rsidRPr="00FD6E8F">
        <w:rPr>
          <w:b/>
          <w:bCs/>
        </w:rPr>
        <w:t>Skript:</w:t>
      </w:r>
      <w:r w:rsidRPr="00FD6E8F">
        <w:t xml:space="preserve"> skript_3_1_operatorenfeld.py</w:t>
      </w:r>
    </w:p>
    <w:p w14:paraId="72FD36DE" w14:textId="77777777" w:rsidR="00FD6E8F" w:rsidRPr="00FD6E8F" w:rsidRDefault="00FD6E8F" w:rsidP="00FD6E8F">
      <w:r w:rsidRPr="00FD6E8F">
        <w:rPr>
          <w:b/>
          <w:bCs/>
        </w:rPr>
        <w:t>Beschreibung:</w:t>
      </w:r>
      <w:r w:rsidRPr="00FD6E8F">
        <w:br/>
        <w:t>Ein leeres 2D-Feld repräsentiert die Leere (</w:t>
      </w:r>
      <w:r w:rsidRPr="00FD6E8F">
        <w:rPr>
          <w:rFonts w:ascii="Cambria Math" w:hAnsi="Cambria Math" w:cs="Cambria Math"/>
        </w:rPr>
        <w:t>∅</w:t>
      </w:r>
      <w:r w:rsidRPr="00FD6E8F">
        <w:t>). Durch sukzessive Operatoranwendungen o₁ und o₂ entstehen erste Muster. Struktur wächst aus der Leere durch rekursive Funktionszuweisung.</w:t>
      </w:r>
    </w:p>
    <w:p w14:paraId="772ED609" w14:textId="77777777" w:rsidR="00FD6E8F" w:rsidRPr="00FD6E8F" w:rsidRDefault="00FD6E8F" w:rsidP="00FD6E8F">
      <w:r w:rsidRPr="00FD6E8F">
        <w:rPr>
          <w:b/>
          <w:bCs/>
        </w:rPr>
        <w:t>Theoretische Deutung:</w:t>
      </w:r>
      <w:r w:rsidRPr="00FD6E8F">
        <w:br/>
        <w:t>Erste Funktionalisierung des Nichts. Der Operator erzeugt die Fläche, auf der er wirkt – die autogene Genesis des Raums.</w:t>
      </w:r>
    </w:p>
    <w:p w14:paraId="5AD61885" w14:textId="77777777" w:rsidR="00FD6E8F" w:rsidRPr="00FD6E8F" w:rsidRDefault="00FD6E8F" w:rsidP="00FD6E8F">
      <w:r w:rsidRPr="00FD6E8F">
        <w:rPr>
          <w:b/>
          <w:bCs/>
        </w:rPr>
        <w:t>Didaktische Deutung:</w:t>
      </w:r>
      <w:r w:rsidRPr="00FD6E8F">
        <w:br/>
        <w:t>Lernen beginnt mit dem ersten Bezugspunkt. Eine Idee (Punkt) entfaltet sich zu einem Bedeutungsmuster. Lernen wird als Selbststrukturierung erfahrbar.</w:t>
      </w:r>
    </w:p>
    <w:p w14:paraId="62778CE4" w14:textId="77777777" w:rsidR="00FD6E8F" w:rsidRPr="00FD6E8F" w:rsidRDefault="00FD6E8F" w:rsidP="00FD6E8F">
      <w:r w:rsidRPr="00FD6E8F">
        <w:pict w14:anchorId="79931874">
          <v:rect id="_x0000_i1143" style="width:0;height:1.5pt" o:hralign="center" o:hrstd="t" o:hr="t" fillcolor="#a0a0a0" stroked="f"/>
        </w:pict>
      </w:r>
    </w:p>
    <w:p w14:paraId="1F64FA38" w14:textId="77777777" w:rsidR="00FD6E8F" w:rsidRPr="00FD6E8F" w:rsidRDefault="00FD6E8F" w:rsidP="00FD6E8F">
      <w:pPr>
        <w:rPr>
          <w:b/>
          <w:bCs/>
        </w:rPr>
      </w:pPr>
      <w:r w:rsidRPr="00FD6E8F">
        <w:rPr>
          <w:b/>
          <w:bCs/>
        </w:rPr>
        <w:t>3.2 – Initialpunkt und Zustandsübergang</w:t>
      </w:r>
    </w:p>
    <w:p w14:paraId="7FE005B0" w14:textId="77777777" w:rsidR="00FD6E8F" w:rsidRPr="00FD6E8F" w:rsidRDefault="00FD6E8F" w:rsidP="00FD6E8F">
      <w:r w:rsidRPr="00FD6E8F">
        <w:rPr>
          <w:b/>
          <w:bCs/>
        </w:rPr>
        <w:t>Skript:</w:t>
      </w:r>
      <w:r w:rsidRPr="00FD6E8F">
        <w:t xml:space="preserve"> skript_3_2_initialpunkt.py</w:t>
      </w:r>
    </w:p>
    <w:p w14:paraId="50473EDA" w14:textId="77777777" w:rsidR="00FD6E8F" w:rsidRPr="00FD6E8F" w:rsidRDefault="00FD6E8F" w:rsidP="00FD6E8F">
      <w:r w:rsidRPr="00FD6E8F">
        <w:rPr>
          <w:b/>
          <w:bCs/>
        </w:rPr>
        <w:t>Beschreibung:</w:t>
      </w:r>
      <w:r w:rsidRPr="00FD6E8F">
        <w:br/>
        <w:t>Eine einfache Iteration bildet den Übergang von Unbestimmtheit (S₀) zu einem stabilen Zustand (Sₙ). Zeit wird als gerichtete Operatorfolge sichtbar.</w:t>
      </w:r>
    </w:p>
    <w:p w14:paraId="58430C3B" w14:textId="77777777" w:rsidR="00FD6E8F" w:rsidRPr="00FD6E8F" w:rsidRDefault="00FD6E8F" w:rsidP="00FD6E8F">
      <w:r w:rsidRPr="00FD6E8F">
        <w:rPr>
          <w:b/>
          <w:bCs/>
        </w:rPr>
        <w:t>Theoretische Deutung:</w:t>
      </w:r>
      <w:r w:rsidRPr="00FD6E8F">
        <w:br/>
        <w:t>Zeit ist nicht ontologisch gegeben, sondern Produkt der irreversiblen Operatoranwendung. Jede Iteration ist ein Schritt der Emergenz.</w:t>
      </w:r>
    </w:p>
    <w:p w14:paraId="1F3927E0" w14:textId="77777777" w:rsidR="00FD6E8F" w:rsidRPr="00FD6E8F" w:rsidRDefault="00FD6E8F" w:rsidP="00FD6E8F">
      <w:r w:rsidRPr="00FD6E8F">
        <w:rPr>
          <w:b/>
          <w:bCs/>
        </w:rPr>
        <w:t>Didaktische Deutung:</w:t>
      </w:r>
      <w:r w:rsidRPr="00FD6E8F">
        <w:br/>
        <w:t>Der Lernprozess als zeitliche Kohärenzbildung – Wiederholung stabilisiert Verständnis und erzeugt Richtung.</w:t>
      </w:r>
    </w:p>
    <w:p w14:paraId="6EBB7A30" w14:textId="77777777" w:rsidR="00FD6E8F" w:rsidRPr="00FD6E8F" w:rsidRDefault="00FD6E8F" w:rsidP="00FD6E8F">
      <w:r w:rsidRPr="00FD6E8F">
        <w:pict w14:anchorId="1B1E18B2">
          <v:rect id="_x0000_i1144" style="width:0;height:1.5pt" o:hralign="center" o:hrstd="t" o:hr="t" fillcolor="#a0a0a0" stroked="f"/>
        </w:pict>
      </w:r>
    </w:p>
    <w:p w14:paraId="294B7E06" w14:textId="77777777" w:rsidR="00FD6E8F" w:rsidRPr="00FD6E8F" w:rsidRDefault="00FD6E8F" w:rsidP="00FD6E8F">
      <w:pPr>
        <w:rPr>
          <w:b/>
          <w:bCs/>
        </w:rPr>
      </w:pPr>
      <w:r w:rsidRPr="00FD6E8F">
        <w:rPr>
          <w:b/>
          <w:bCs/>
        </w:rPr>
        <w:t xml:space="preserve">3.3 – Zuweisungsfunktionen und </w:t>
      </w:r>
      <w:proofErr w:type="spellStart"/>
      <w:r w:rsidRPr="00FD6E8F">
        <w:rPr>
          <w:b/>
          <w:bCs/>
        </w:rPr>
        <w:t>Relationenbildung</w:t>
      </w:r>
      <w:proofErr w:type="spellEnd"/>
    </w:p>
    <w:p w14:paraId="502E65F3" w14:textId="77777777" w:rsidR="00FD6E8F" w:rsidRPr="00FD6E8F" w:rsidRDefault="00FD6E8F" w:rsidP="00FD6E8F">
      <w:r w:rsidRPr="00FD6E8F">
        <w:rPr>
          <w:b/>
          <w:bCs/>
        </w:rPr>
        <w:t>Skript:</w:t>
      </w:r>
      <w:r w:rsidRPr="00FD6E8F">
        <w:t xml:space="preserve"> skript_3_3_zuweisungsrelation.py</w:t>
      </w:r>
    </w:p>
    <w:p w14:paraId="1F09F6D8" w14:textId="77777777" w:rsidR="00FD6E8F" w:rsidRPr="00FD6E8F" w:rsidRDefault="00FD6E8F" w:rsidP="00FD6E8F">
      <w:r w:rsidRPr="00FD6E8F">
        <w:rPr>
          <w:b/>
          <w:bCs/>
        </w:rPr>
        <w:t>Beschreibung:</w:t>
      </w:r>
      <w:r w:rsidRPr="00FD6E8F">
        <w:br/>
        <w:t xml:space="preserve">Eine </w:t>
      </w:r>
      <w:proofErr w:type="spellStart"/>
      <w:r w:rsidRPr="00FD6E8F">
        <w:t>Operatorenmatrix</w:t>
      </w:r>
      <w:proofErr w:type="spellEnd"/>
      <w:r w:rsidRPr="00FD6E8F">
        <w:t xml:space="preserve"> O transformiert eine Zustandsmatrix S in S′. Sichtbar wird, wie Relationen aus Funktionszuweisungen entstehen.</w:t>
      </w:r>
    </w:p>
    <w:p w14:paraId="5C4F6E98" w14:textId="77777777" w:rsidR="00FD6E8F" w:rsidRPr="00FD6E8F" w:rsidRDefault="00FD6E8F" w:rsidP="00FD6E8F">
      <w:r w:rsidRPr="00FD6E8F">
        <w:rPr>
          <w:b/>
          <w:bCs/>
        </w:rPr>
        <w:t>Theoretische Deutung:</w:t>
      </w:r>
      <w:r w:rsidRPr="00FD6E8F">
        <w:br/>
        <w:t>Hier formiert sich das erste Netz von Relationen. Bedeutung entsteht aus Relation, nicht aus Einzelwerten.</w:t>
      </w:r>
    </w:p>
    <w:p w14:paraId="6E52AAE9" w14:textId="77777777" w:rsidR="00FD6E8F" w:rsidRPr="00FD6E8F" w:rsidRDefault="00FD6E8F" w:rsidP="00FD6E8F">
      <w:r w:rsidRPr="00FD6E8F">
        <w:rPr>
          <w:b/>
          <w:bCs/>
        </w:rPr>
        <w:t>Didaktische Deutung:</w:t>
      </w:r>
      <w:r w:rsidRPr="00FD6E8F">
        <w:br/>
        <w:t>Erkenntnis entsteht, wenn Lernende Zusammenhänge erkennen – Relationen verknüpfen Wissen zu einem kohärenten System.</w:t>
      </w:r>
    </w:p>
    <w:p w14:paraId="7473A9D9" w14:textId="77777777" w:rsidR="00FD6E8F" w:rsidRPr="00FD6E8F" w:rsidRDefault="00FD6E8F" w:rsidP="00FD6E8F">
      <w:r w:rsidRPr="00FD6E8F">
        <w:pict w14:anchorId="6CA6368F">
          <v:rect id="_x0000_i1145" style="width:0;height:1.5pt" o:hralign="center" o:hrstd="t" o:hr="t" fillcolor="#a0a0a0" stroked="f"/>
        </w:pict>
      </w:r>
    </w:p>
    <w:p w14:paraId="1447D7C1" w14:textId="77777777" w:rsidR="00FD6E8F" w:rsidRPr="00FD6E8F" w:rsidRDefault="00FD6E8F" w:rsidP="00FD6E8F">
      <w:pPr>
        <w:rPr>
          <w:b/>
          <w:bCs/>
        </w:rPr>
      </w:pPr>
      <w:r w:rsidRPr="00FD6E8F">
        <w:rPr>
          <w:b/>
          <w:bCs/>
        </w:rPr>
        <w:t>3.4 – Emergenz von Differenz und Feldstruktur</w:t>
      </w:r>
    </w:p>
    <w:p w14:paraId="232CCC93" w14:textId="77777777" w:rsidR="00FD6E8F" w:rsidRPr="00FD6E8F" w:rsidRDefault="00FD6E8F" w:rsidP="00FD6E8F">
      <w:r w:rsidRPr="00FD6E8F">
        <w:rPr>
          <w:b/>
          <w:bCs/>
        </w:rPr>
        <w:t>Skript:</w:t>
      </w:r>
      <w:r w:rsidRPr="00FD6E8F">
        <w:t xml:space="preserve"> skript_3_4_feldemergenz.py</w:t>
      </w:r>
    </w:p>
    <w:p w14:paraId="08B0E57E" w14:textId="77777777" w:rsidR="00FD6E8F" w:rsidRPr="00FD6E8F" w:rsidRDefault="00FD6E8F" w:rsidP="00FD6E8F">
      <w:r w:rsidRPr="00FD6E8F">
        <w:rPr>
          <w:b/>
          <w:bCs/>
        </w:rPr>
        <w:t>Beschreibung:</w:t>
      </w:r>
      <w:r w:rsidRPr="00FD6E8F">
        <w:br/>
        <w:t>Ein Potenzialfeld Φ(</w:t>
      </w:r>
      <w:proofErr w:type="spellStart"/>
      <w:proofErr w:type="gramStart"/>
      <w:r w:rsidRPr="00FD6E8F">
        <w:t>x,y</w:t>
      </w:r>
      <w:proofErr w:type="spellEnd"/>
      <w:proofErr w:type="gramEnd"/>
      <w:r w:rsidRPr="00FD6E8F">
        <w:t>) erzeugt ein Differenzfeld (Gradient). Das resultierende Vektorfeld visualisiert funktionale Spannungen.</w:t>
      </w:r>
    </w:p>
    <w:p w14:paraId="0560CE32" w14:textId="77777777" w:rsidR="00FD6E8F" w:rsidRPr="00FD6E8F" w:rsidRDefault="00FD6E8F" w:rsidP="00FD6E8F">
      <w:r w:rsidRPr="00FD6E8F">
        <w:rPr>
          <w:b/>
          <w:bCs/>
        </w:rPr>
        <w:t>Theoretische Deutung:</w:t>
      </w:r>
      <w:r w:rsidRPr="00FD6E8F">
        <w:br/>
        <w:t>Differenzen treiben Emergenz an. Wo ∂S/∂x oder ∂S/∂y groß ist, entstehen neue Strukturen – Differenz ist Quelle von Raum.</w:t>
      </w:r>
    </w:p>
    <w:p w14:paraId="6DD30936" w14:textId="77777777" w:rsidR="00FD6E8F" w:rsidRPr="00FD6E8F" w:rsidRDefault="00FD6E8F" w:rsidP="00FD6E8F">
      <w:r w:rsidRPr="00FD6E8F">
        <w:rPr>
          <w:b/>
          <w:bCs/>
        </w:rPr>
        <w:t>Didaktische Deutung:</w:t>
      </w:r>
      <w:r w:rsidRPr="00FD6E8F">
        <w:br/>
        <w:t>Lernen geschieht in Spannung. Differenzen zwischen Vorstellungen führen zu Bewegung und Weiterentwicklung.</w:t>
      </w:r>
    </w:p>
    <w:p w14:paraId="54154D89" w14:textId="77777777" w:rsidR="00FD6E8F" w:rsidRPr="00FD6E8F" w:rsidRDefault="00FD6E8F" w:rsidP="00FD6E8F">
      <w:r w:rsidRPr="00FD6E8F">
        <w:pict w14:anchorId="3F87FA3E">
          <v:rect id="_x0000_i1146" style="width:0;height:1.5pt" o:hralign="center" o:hrstd="t" o:hr="t" fillcolor="#a0a0a0" stroked="f"/>
        </w:pict>
      </w:r>
    </w:p>
    <w:p w14:paraId="504C506B" w14:textId="77777777" w:rsidR="00FD6E8F" w:rsidRPr="00FD6E8F" w:rsidRDefault="00FD6E8F" w:rsidP="00FD6E8F">
      <w:pPr>
        <w:rPr>
          <w:b/>
          <w:bCs/>
        </w:rPr>
      </w:pPr>
      <w:r w:rsidRPr="00FD6E8F">
        <w:rPr>
          <w:b/>
          <w:bCs/>
        </w:rPr>
        <w:t>3.5 – Raumfunktion R(</w:t>
      </w:r>
      <w:proofErr w:type="spellStart"/>
      <w:proofErr w:type="gramStart"/>
      <w:r w:rsidRPr="00FD6E8F">
        <w:rPr>
          <w:b/>
          <w:bCs/>
        </w:rPr>
        <w:t>x,y</w:t>
      </w:r>
      <w:proofErr w:type="spellEnd"/>
      <w:proofErr w:type="gramEnd"/>
      <w:r w:rsidRPr="00FD6E8F">
        <w:rPr>
          <w:b/>
          <w:bCs/>
        </w:rPr>
        <w:t>)</w:t>
      </w:r>
    </w:p>
    <w:p w14:paraId="1AB5F5EF" w14:textId="77777777" w:rsidR="00FD6E8F" w:rsidRPr="00FD6E8F" w:rsidRDefault="00FD6E8F" w:rsidP="00FD6E8F">
      <w:r w:rsidRPr="00FD6E8F">
        <w:rPr>
          <w:b/>
          <w:bCs/>
        </w:rPr>
        <w:t>Skript:</w:t>
      </w:r>
      <w:r w:rsidRPr="00FD6E8F">
        <w:t xml:space="preserve"> skript_3_5_raumfunktion.py</w:t>
      </w:r>
    </w:p>
    <w:p w14:paraId="51A89C3A" w14:textId="77777777" w:rsidR="00FD6E8F" w:rsidRPr="00FD6E8F" w:rsidRDefault="00FD6E8F" w:rsidP="00FD6E8F">
      <w:r w:rsidRPr="00FD6E8F">
        <w:rPr>
          <w:b/>
          <w:bCs/>
        </w:rPr>
        <w:t>Beschreibung:</w:t>
      </w:r>
      <w:r w:rsidRPr="00FD6E8F">
        <w:br/>
        <w:t>Eine Gaußsche Funktion modelliert ein Kohärenzzentrum. Der Konturplot zeigt Stabilität im Bedeutungsraum.</w:t>
      </w:r>
    </w:p>
    <w:p w14:paraId="4C7E4512" w14:textId="77777777" w:rsidR="00FD6E8F" w:rsidRPr="00FD6E8F" w:rsidRDefault="00FD6E8F" w:rsidP="00FD6E8F">
      <w:r w:rsidRPr="00FD6E8F">
        <w:rPr>
          <w:b/>
          <w:bCs/>
        </w:rPr>
        <w:t>Theoretische Deutung:</w:t>
      </w:r>
      <w:r w:rsidRPr="00FD6E8F">
        <w:br/>
        <w:t>Raum als stabile Kohärenzdichte. R(</w:t>
      </w:r>
      <w:proofErr w:type="spellStart"/>
      <w:proofErr w:type="gramStart"/>
      <w:r w:rsidRPr="00FD6E8F">
        <w:t>x,y</w:t>
      </w:r>
      <w:proofErr w:type="spellEnd"/>
      <w:proofErr w:type="gramEnd"/>
      <w:r w:rsidRPr="00FD6E8F">
        <w:t>) bildet die Grundlage für semantische Dichte h(</w:t>
      </w:r>
      <w:proofErr w:type="spellStart"/>
      <w:r w:rsidRPr="00FD6E8F">
        <w:t>x,y,z,t</w:t>
      </w:r>
      <w:proofErr w:type="spellEnd"/>
      <w:r w:rsidRPr="00FD6E8F">
        <w:t>) in Kapitel 6.</w:t>
      </w:r>
    </w:p>
    <w:p w14:paraId="232CA1E0" w14:textId="77777777" w:rsidR="00FD6E8F" w:rsidRPr="00FD6E8F" w:rsidRDefault="00FD6E8F" w:rsidP="00FD6E8F">
      <w:r w:rsidRPr="00FD6E8F">
        <w:rPr>
          <w:b/>
          <w:bCs/>
        </w:rPr>
        <w:t>Didaktische Deutung:</w:t>
      </w:r>
      <w:r w:rsidRPr="00FD6E8F">
        <w:br/>
        <w:t>Ein Lernfeld zentriert sich – Wissen wird im Bewusstsein geordnet. Entfernung vom Zentrum = Bedeutungsverlust.</w:t>
      </w:r>
    </w:p>
    <w:p w14:paraId="024ADC28" w14:textId="77777777" w:rsidR="00FD6E8F" w:rsidRPr="00FD6E8F" w:rsidRDefault="00FD6E8F" w:rsidP="00FD6E8F">
      <w:r w:rsidRPr="00FD6E8F">
        <w:pict w14:anchorId="5E9804BF">
          <v:rect id="_x0000_i1147" style="width:0;height:1.5pt" o:hralign="center" o:hrstd="t" o:hr="t" fillcolor="#a0a0a0" stroked="f"/>
        </w:pict>
      </w:r>
    </w:p>
    <w:p w14:paraId="0CEC8C7A" w14:textId="77777777" w:rsidR="00FD6E8F" w:rsidRPr="00FD6E8F" w:rsidRDefault="00FD6E8F" w:rsidP="00FD6E8F">
      <w:pPr>
        <w:rPr>
          <w:b/>
          <w:bCs/>
        </w:rPr>
      </w:pPr>
      <w:r w:rsidRPr="00FD6E8F">
        <w:rPr>
          <w:b/>
          <w:bCs/>
        </w:rPr>
        <w:t xml:space="preserve">3.6 – </w:t>
      </w:r>
      <w:proofErr w:type="spellStart"/>
      <w:r w:rsidRPr="00FD6E8F">
        <w:rPr>
          <w:b/>
          <w:bCs/>
        </w:rPr>
        <w:t>Brane</w:t>
      </w:r>
      <w:proofErr w:type="spellEnd"/>
      <w:r w:rsidRPr="00FD6E8F">
        <w:rPr>
          <w:b/>
          <w:bCs/>
        </w:rPr>
        <w:t>-Funktion und funktionale Topologie</w:t>
      </w:r>
    </w:p>
    <w:p w14:paraId="69D5E2A9" w14:textId="77777777" w:rsidR="00FD6E8F" w:rsidRPr="00FD6E8F" w:rsidRDefault="00FD6E8F" w:rsidP="00FD6E8F">
      <w:r w:rsidRPr="00FD6E8F">
        <w:rPr>
          <w:b/>
          <w:bCs/>
        </w:rPr>
        <w:t>Skript:</w:t>
      </w:r>
      <w:r w:rsidRPr="00FD6E8F">
        <w:t xml:space="preserve"> skript_3_6_brane_topologie.py</w:t>
      </w:r>
    </w:p>
    <w:p w14:paraId="4D656306" w14:textId="77777777" w:rsidR="00FD6E8F" w:rsidRPr="00FD6E8F" w:rsidRDefault="00FD6E8F" w:rsidP="00FD6E8F">
      <w:r w:rsidRPr="00FD6E8F">
        <w:rPr>
          <w:b/>
          <w:bCs/>
        </w:rPr>
        <w:t>Beschreibung:</w:t>
      </w:r>
      <w:r w:rsidRPr="00FD6E8F">
        <w:br/>
        <w:t xml:space="preserve">Vier </w:t>
      </w:r>
      <w:proofErr w:type="spellStart"/>
      <w:r w:rsidRPr="00FD6E8F">
        <w:t>Operatorenfelder</w:t>
      </w:r>
      <w:proofErr w:type="spellEnd"/>
      <w:r w:rsidRPr="00FD6E8F">
        <w:t xml:space="preserve"> (σ, M, R, E) werden zu einer </w:t>
      </w:r>
      <w:proofErr w:type="spellStart"/>
      <w:r w:rsidRPr="00FD6E8F">
        <w:t>Brane</w:t>
      </w:r>
      <w:proofErr w:type="spellEnd"/>
      <w:r w:rsidRPr="00FD6E8F">
        <w:t xml:space="preserve"> überlagert. Die 3D-Oberfläche zeigt die Mehrdimensionalität des FRZK.</w:t>
      </w:r>
    </w:p>
    <w:p w14:paraId="4594AE7A" w14:textId="77777777" w:rsidR="00FD6E8F" w:rsidRPr="00FD6E8F" w:rsidRDefault="00FD6E8F" w:rsidP="00FD6E8F">
      <w:r w:rsidRPr="00FD6E8F">
        <w:rPr>
          <w:b/>
          <w:bCs/>
        </w:rPr>
        <w:t>Theoretische Deutung:</w:t>
      </w:r>
      <w:r w:rsidRPr="00FD6E8F">
        <w:br/>
        <w:t>Kohärenz entsteht als Überlagerung mehrerer Funktionsdimensionen – strukturell, mental, räumlich, emotional. Das FRZK bildet eine funktionale Topologie.</w:t>
      </w:r>
    </w:p>
    <w:p w14:paraId="73F65B3B" w14:textId="77777777" w:rsidR="00FD6E8F" w:rsidRPr="00FD6E8F" w:rsidRDefault="00FD6E8F" w:rsidP="00FD6E8F">
      <w:r w:rsidRPr="00FD6E8F">
        <w:rPr>
          <w:b/>
          <w:bCs/>
        </w:rPr>
        <w:t>Didaktische Deutung:</w:t>
      </w:r>
      <w:r w:rsidRPr="00FD6E8F">
        <w:br/>
        <w:t>Lernen integriert Denken, Fühlen, Handeln. Kohärenz entsteht, wenn diese Dimensionen zusammenwirken.</w:t>
      </w:r>
    </w:p>
    <w:p w14:paraId="4D16C943" w14:textId="77777777" w:rsidR="00FD6E8F" w:rsidRPr="00FD6E8F" w:rsidRDefault="00FD6E8F" w:rsidP="00FD6E8F">
      <w:r w:rsidRPr="00FD6E8F">
        <w:pict w14:anchorId="08FB06A1">
          <v:rect id="_x0000_i1148" style="width:0;height:1.5pt" o:hralign="center" o:hrstd="t" o:hr="t" fillcolor="#a0a0a0" stroked="f"/>
        </w:pict>
      </w:r>
    </w:p>
    <w:p w14:paraId="7E33FFA7" w14:textId="77777777" w:rsidR="00FD6E8F" w:rsidRPr="00FD6E8F" w:rsidRDefault="00FD6E8F" w:rsidP="00FD6E8F">
      <w:pPr>
        <w:rPr>
          <w:b/>
          <w:bCs/>
        </w:rPr>
      </w:pPr>
      <w:r w:rsidRPr="00FD6E8F">
        <w:rPr>
          <w:b/>
          <w:bCs/>
        </w:rPr>
        <w:t>3.6.2 – Von der Punktmenge zur Feldstruktur</w:t>
      </w:r>
    </w:p>
    <w:p w14:paraId="2BE3B496" w14:textId="77777777" w:rsidR="00FD6E8F" w:rsidRPr="00FD6E8F" w:rsidRDefault="00FD6E8F" w:rsidP="00FD6E8F">
      <w:r w:rsidRPr="00FD6E8F">
        <w:rPr>
          <w:b/>
          <w:bCs/>
        </w:rPr>
        <w:t>Skript:</w:t>
      </w:r>
      <w:r w:rsidRPr="00FD6E8F">
        <w:t xml:space="preserve"> hij_field_emergence.py</w:t>
      </w:r>
    </w:p>
    <w:p w14:paraId="5993AF57" w14:textId="77777777" w:rsidR="00FD6E8F" w:rsidRPr="00FD6E8F" w:rsidRDefault="00FD6E8F" w:rsidP="00FD6E8F">
      <w:r w:rsidRPr="00FD6E8F">
        <w:rPr>
          <w:b/>
          <w:bCs/>
        </w:rPr>
        <w:t>Beschreibung:</w:t>
      </w:r>
      <w:r w:rsidRPr="00FD6E8F">
        <w:br/>
        <w:t>Dieses Skript simuliert die Entwicklung einer kontinuierlichen Feldstruktur aus einer diskreten Punktmenge. Durch lokale Interaktionen der Punkte entsteht ein stetiges Kohärenzfeld hᵢⱼ(U).</w:t>
      </w:r>
    </w:p>
    <w:p w14:paraId="11BA7613" w14:textId="77777777" w:rsidR="00FD6E8F" w:rsidRPr="00FD6E8F" w:rsidRDefault="00FD6E8F" w:rsidP="00FD6E8F">
      <w:r w:rsidRPr="00FD6E8F">
        <w:rPr>
          <w:b/>
          <w:bCs/>
        </w:rPr>
        <w:t>Theoretische Deutung:</w:t>
      </w:r>
      <w:r w:rsidRPr="00FD6E8F">
        <w:br/>
        <w:t>Das Skript veranschaulicht den Übergang von einzelnen Zuständen (Punkten) zu einem kohärenten Feld. Die Emergenz von Kontinuität wird sichtbar.</w:t>
      </w:r>
    </w:p>
    <w:p w14:paraId="395065BC" w14:textId="77777777" w:rsidR="00FD6E8F" w:rsidRPr="00FD6E8F" w:rsidRDefault="00FD6E8F" w:rsidP="00FD6E8F">
      <w:r w:rsidRPr="00FD6E8F">
        <w:rPr>
          <w:b/>
          <w:bCs/>
        </w:rPr>
        <w:t>Didaktische Deutung:</w:t>
      </w:r>
      <w:r w:rsidRPr="00FD6E8F">
        <w:br/>
        <w:t>Lernende verknüpfen einzelne Fakten zu einem zusammenhängenden Verständnisraum. Wissen gewinnt Struktur und Tiefe.</w:t>
      </w:r>
    </w:p>
    <w:p w14:paraId="5C5BA4ED" w14:textId="77777777" w:rsidR="00FD6E8F" w:rsidRPr="00FD6E8F" w:rsidRDefault="00FD6E8F" w:rsidP="00FD6E8F">
      <w:r w:rsidRPr="00FD6E8F">
        <w:pict w14:anchorId="213A0FE7">
          <v:rect id="_x0000_i1149" style="width:0;height:1.5pt" o:hralign="center" o:hrstd="t" o:hr="t" fillcolor="#a0a0a0" stroked="f"/>
        </w:pict>
      </w:r>
    </w:p>
    <w:p w14:paraId="42D30AD0" w14:textId="77777777" w:rsidR="00FD6E8F" w:rsidRPr="00FD6E8F" w:rsidRDefault="00FD6E8F" w:rsidP="00FD6E8F">
      <w:pPr>
        <w:rPr>
          <w:b/>
          <w:bCs/>
        </w:rPr>
      </w:pPr>
      <w:r w:rsidRPr="00FD6E8F">
        <w:rPr>
          <w:b/>
          <w:bCs/>
        </w:rPr>
        <w:t xml:space="preserve">3.7.1 – </w:t>
      </w:r>
      <w:proofErr w:type="spellStart"/>
      <w:r w:rsidRPr="00FD6E8F">
        <w:rPr>
          <w:b/>
          <w:bCs/>
        </w:rPr>
        <w:t>Operatorenkaskade</w:t>
      </w:r>
      <w:proofErr w:type="spellEnd"/>
      <w:r w:rsidRPr="00FD6E8F">
        <w:rPr>
          <w:b/>
          <w:bCs/>
        </w:rPr>
        <w:t xml:space="preserve"> (Grundprinzip)</w:t>
      </w:r>
    </w:p>
    <w:p w14:paraId="3552AAED" w14:textId="77777777" w:rsidR="00FD6E8F" w:rsidRPr="00FD6E8F" w:rsidRDefault="00FD6E8F" w:rsidP="00FD6E8F">
      <w:r w:rsidRPr="00FD6E8F">
        <w:rPr>
          <w:b/>
          <w:bCs/>
        </w:rPr>
        <w:t>Skript:</w:t>
      </w:r>
      <w:r w:rsidRPr="00FD6E8F">
        <w:t xml:space="preserve"> skript_3_7_1_operator_kaskade_basics.py</w:t>
      </w:r>
    </w:p>
    <w:p w14:paraId="3F740603" w14:textId="77777777" w:rsidR="00FD6E8F" w:rsidRPr="00FD6E8F" w:rsidRDefault="00FD6E8F" w:rsidP="00FD6E8F">
      <w:r w:rsidRPr="00FD6E8F">
        <w:rPr>
          <w:b/>
          <w:bCs/>
        </w:rPr>
        <w:t>Beschreibung:</w:t>
      </w:r>
      <w:r w:rsidRPr="00FD6E8F">
        <w:br/>
        <w:t>Wiederholte Anwendung eines Operators auf ein Feld erzeugt iterative Muster. Die Visualisierung zeigt wachsende Strukturkomplexität.</w:t>
      </w:r>
    </w:p>
    <w:p w14:paraId="6117789B" w14:textId="77777777" w:rsidR="00FD6E8F" w:rsidRPr="00FD6E8F" w:rsidRDefault="00FD6E8F" w:rsidP="00FD6E8F">
      <w:r w:rsidRPr="00FD6E8F">
        <w:rPr>
          <w:b/>
          <w:bCs/>
        </w:rPr>
        <w:t>Theoretische Deutung:</w:t>
      </w:r>
      <w:r w:rsidRPr="00FD6E8F">
        <w:br/>
        <w:t>Rekursion erzeugt Selbstähnlichkeit. Jede Anwendung eines Operators bildet höhere Ordnung.</w:t>
      </w:r>
    </w:p>
    <w:p w14:paraId="5C7AB224" w14:textId="77777777" w:rsidR="00FD6E8F" w:rsidRPr="00FD6E8F" w:rsidRDefault="00FD6E8F" w:rsidP="00FD6E8F">
      <w:r w:rsidRPr="00FD6E8F">
        <w:rPr>
          <w:b/>
          <w:bCs/>
        </w:rPr>
        <w:t>Didaktische Deutung:</w:t>
      </w:r>
      <w:r w:rsidRPr="00FD6E8F">
        <w:br/>
        <w:t>Wiederholung mit Variation – Lernen als rekursive Erweiterung bestehender Strukturen.</w:t>
      </w:r>
    </w:p>
    <w:p w14:paraId="6A10F521" w14:textId="77777777" w:rsidR="00FD6E8F" w:rsidRPr="00FD6E8F" w:rsidRDefault="00FD6E8F" w:rsidP="00FD6E8F">
      <w:r w:rsidRPr="00FD6E8F">
        <w:pict w14:anchorId="4B80DA59">
          <v:rect id="_x0000_i1150" style="width:0;height:1.5pt" o:hralign="center" o:hrstd="t" o:hr="t" fillcolor="#a0a0a0" stroked="f"/>
        </w:pict>
      </w:r>
    </w:p>
    <w:p w14:paraId="2798DBF7" w14:textId="77777777" w:rsidR="00FD6E8F" w:rsidRPr="00FD6E8F" w:rsidRDefault="00FD6E8F" w:rsidP="00FD6E8F">
      <w:pPr>
        <w:rPr>
          <w:b/>
          <w:bCs/>
        </w:rPr>
      </w:pPr>
      <w:r w:rsidRPr="00FD6E8F">
        <w:rPr>
          <w:b/>
          <w:bCs/>
        </w:rPr>
        <w:t xml:space="preserve">3.7.2 – </w:t>
      </w:r>
      <w:proofErr w:type="spellStart"/>
      <w:r w:rsidRPr="00FD6E8F">
        <w:rPr>
          <w:b/>
          <w:bCs/>
        </w:rPr>
        <w:t>Monoid</w:t>
      </w:r>
      <w:proofErr w:type="spellEnd"/>
      <w:r w:rsidRPr="00FD6E8F">
        <w:rPr>
          <w:b/>
          <w:bCs/>
        </w:rPr>
        <w:t>-Komposition der Operatoren</w:t>
      </w:r>
    </w:p>
    <w:p w14:paraId="2E3B5891" w14:textId="77777777" w:rsidR="00FD6E8F" w:rsidRPr="00FD6E8F" w:rsidRDefault="00FD6E8F" w:rsidP="00FD6E8F">
      <w:r w:rsidRPr="00FD6E8F">
        <w:rPr>
          <w:b/>
          <w:bCs/>
        </w:rPr>
        <w:t>Skript:</w:t>
      </w:r>
      <w:r w:rsidRPr="00FD6E8F">
        <w:t xml:space="preserve"> skript_3_7_2_operator_monoid.py</w:t>
      </w:r>
    </w:p>
    <w:p w14:paraId="35C1713E" w14:textId="77777777" w:rsidR="00FD6E8F" w:rsidRPr="00FD6E8F" w:rsidRDefault="00FD6E8F" w:rsidP="00FD6E8F">
      <w:r w:rsidRPr="00FD6E8F">
        <w:rPr>
          <w:b/>
          <w:bCs/>
        </w:rPr>
        <w:t>Beschreibung:</w:t>
      </w:r>
      <w:r w:rsidRPr="00FD6E8F">
        <w:br/>
        <w:t>Operatoren werden zu gerichteten Kompositionen verknüpft. Das resultierende Netzwerk zeigt Zeitgerichtetheit.</w:t>
      </w:r>
    </w:p>
    <w:p w14:paraId="592224B3" w14:textId="77777777" w:rsidR="00FD6E8F" w:rsidRPr="00FD6E8F" w:rsidRDefault="00FD6E8F" w:rsidP="00FD6E8F">
      <w:r w:rsidRPr="00FD6E8F">
        <w:rPr>
          <w:b/>
          <w:bCs/>
        </w:rPr>
        <w:t>Theoretische Deutung:</w:t>
      </w:r>
      <w:r w:rsidRPr="00FD6E8F">
        <w:br/>
        <w:t xml:space="preserve">Operatoren bilden ein </w:t>
      </w:r>
      <w:proofErr w:type="spellStart"/>
      <w:r w:rsidRPr="00FD6E8F">
        <w:t>Monoid</w:t>
      </w:r>
      <w:proofErr w:type="spellEnd"/>
      <w:r w:rsidRPr="00FD6E8F">
        <w:t xml:space="preserve"> – geschlossen, aber nicht invertierbar. Zeit = gerichtete Funktionskomposition.</w:t>
      </w:r>
    </w:p>
    <w:p w14:paraId="0DE6C451" w14:textId="77777777" w:rsidR="00FD6E8F" w:rsidRPr="00FD6E8F" w:rsidRDefault="00FD6E8F" w:rsidP="00FD6E8F">
      <w:r w:rsidRPr="00FD6E8F">
        <w:rPr>
          <w:b/>
          <w:bCs/>
        </w:rPr>
        <w:t>Didaktische Deutung:</w:t>
      </w:r>
      <w:r w:rsidRPr="00FD6E8F">
        <w:br/>
        <w:t>Ein Lernprozess kann nicht zurückgesetzt werden – Erkenntnis bleibt, auch wenn Inhalte verblassen.</w:t>
      </w:r>
    </w:p>
    <w:p w14:paraId="6906105E" w14:textId="77777777" w:rsidR="00FD6E8F" w:rsidRPr="00FD6E8F" w:rsidRDefault="00FD6E8F" w:rsidP="00FD6E8F">
      <w:r w:rsidRPr="00FD6E8F">
        <w:pict w14:anchorId="29456279">
          <v:rect id="_x0000_i1151" style="width:0;height:1.5pt" o:hralign="center" o:hrstd="t" o:hr="t" fillcolor="#a0a0a0" stroked="f"/>
        </w:pict>
      </w:r>
    </w:p>
    <w:p w14:paraId="28AEE827" w14:textId="77777777" w:rsidR="00FD6E8F" w:rsidRPr="00FD6E8F" w:rsidRDefault="00FD6E8F" w:rsidP="00FD6E8F">
      <w:pPr>
        <w:rPr>
          <w:b/>
          <w:bCs/>
        </w:rPr>
      </w:pPr>
      <w:r w:rsidRPr="00FD6E8F">
        <w:rPr>
          <w:b/>
          <w:bCs/>
        </w:rPr>
        <w:t>3.7.3 – Emergenz von Raum-Zeit-Kohärenz</w:t>
      </w:r>
    </w:p>
    <w:p w14:paraId="590CD943" w14:textId="77777777" w:rsidR="00FD6E8F" w:rsidRPr="00FD6E8F" w:rsidRDefault="00FD6E8F" w:rsidP="00FD6E8F">
      <w:r w:rsidRPr="00FD6E8F">
        <w:rPr>
          <w:b/>
          <w:bCs/>
        </w:rPr>
        <w:t>Skript:</w:t>
      </w:r>
      <w:r w:rsidRPr="00FD6E8F">
        <w:t xml:space="preserve"> skript_3_7_3_raumzeit_emergenz.py</w:t>
      </w:r>
    </w:p>
    <w:p w14:paraId="5CF7C8EA" w14:textId="77777777" w:rsidR="00FD6E8F" w:rsidRPr="00FD6E8F" w:rsidRDefault="00FD6E8F" w:rsidP="00FD6E8F">
      <w:r w:rsidRPr="00FD6E8F">
        <w:rPr>
          <w:b/>
          <w:bCs/>
        </w:rPr>
        <w:t>Beschreibung:</w:t>
      </w:r>
      <w:r w:rsidRPr="00FD6E8F">
        <w:br/>
        <w:t>Ein 3D-Surface zeigt R(</w:t>
      </w:r>
      <w:proofErr w:type="spellStart"/>
      <w:proofErr w:type="gramStart"/>
      <w:r w:rsidRPr="00FD6E8F">
        <w:t>x,t</w:t>
      </w:r>
      <w:proofErr w:type="spellEnd"/>
      <w:proofErr w:type="gramEnd"/>
      <w:r w:rsidRPr="00FD6E8F">
        <w:t>): eine oszillierende Kohärenzwelle, die sich abschwächt. Raum und Zeit verschmelzen.</w:t>
      </w:r>
    </w:p>
    <w:p w14:paraId="28E3903A" w14:textId="77777777" w:rsidR="00FD6E8F" w:rsidRPr="00FD6E8F" w:rsidRDefault="00FD6E8F" w:rsidP="00FD6E8F">
      <w:r w:rsidRPr="00FD6E8F">
        <w:rPr>
          <w:b/>
          <w:bCs/>
        </w:rPr>
        <w:t>Theoretische Deutung:</w:t>
      </w:r>
      <w:r w:rsidRPr="00FD6E8F">
        <w:br/>
        <w:t>Raum-Zeit entsteht aus der Kombination von Differenz (Raum) und Richtung (Zeit). Kohärenz ist ein rhythmischer Prozess.</w:t>
      </w:r>
    </w:p>
    <w:p w14:paraId="3D20C508" w14:textId="77777777" w:rsidR="00FD6E8F" w:rsidRPr="00FD6E8F" w:rsidRDefault="00FD6E8F" w:rsidP="00FD6E8F">
      <w:r w:rsidRPr="00FD6E8F">
        <w:rPr>
          <w:b/>
          <w:bCs/>
        </w:rPr>
        <w:t>Didaktische Deutung:</w:t>
      </w:r>
      <w:r w:rsidRPr="00FD6E8F">
        <w:br/>
        <w:t>Lernprozesse verlaufen rhythmisch – zwischen Stabilität und Irritation. Kohärenz ist kein Zustand, sondern eine fortlaufende Bewegung.</w:t>
      </w:r>
    </w:p>
    <w:p w14:paraId="2D339415" w14:textId="77777777" w:rsidR="00FD6E8F" w:rsidRPr="00FD6E8F" w:rsidRDefault="00FD6E8F" w:rsidP="00FD6E8F">
      <w:r w:rsidRPr="00FD6E8F">
        <w:pict w14:anchorId="65DF8323">
          <v:rect id="_x0000_i1152" style="width:0;height:1.5pt" o:hralign="center" o:hrstd="t" o:hr="t" fillcolor="#a0a0a0" stroked="f"/>
        </w:pict>
      </w:r>
    </w:p>
    <w:p w14:paraId="2EC4AABE" w14:textId="77777777" w:rsidR="00FD6E8F" w:rsidRPr="00FD6E8F" w:rsidRDefault="00FD6E8F" w:rsidP="00FD6E8F">
      <w:pPr>
        <w:rPr>
          <w:b/>
          <w:bCs/>
        </w:rPr>
      </w:pPr>
      <w:r w:rsidRPr="00FD6E8F">
        <w:rPr>
          <w:b/>
          <w:bCs/>
        </w:rPr>
        <w:t xml:space="preserve">3.7.4 – </w:t>
      </w:r>
      <w:proofErr w:type="spellStart"/>
      <w:r w:rsidRPr="00FD6E8F">
        <w:rPr>
          <w:b/>
          <w:bCs/>
        </w:rPr>
        <w:t>Operatorenkaskade</w:t>
      </w:r>
      <w:proofErr w:type="spellEnd"/>
      <w:r w:rsidRPr="00FD6E8F">
        <w:rPr>
          <w:b/>
          <w:bCs/>
        </w:rPr>
        <w:t xml:space="preserve"> und Handlungstrajektorien</w:t>
      </w:r>
    </w:p>
    <w:p w14:paraId="49D70EF1" w14:textId="77777777" w:rsidR="00FD6E8F" w:rsidRPr="00FD6E8F" w:rsidRDefault="00FD6E8F" w:rsidP="00FD6E8F">
      <w:r w:rsidRPr="00FD6E8F">
        <w:rPr>
          <w:b/>
          <w:bCs/>
        </w:rPr>
        <w:t>Skript:</w:t>
      </w:r>
      <w:r w:rsidRPr="00FD6E8F">
        <w:t xml:space="preserve"> operator_cascade_dynamics.py</w:t>
      </w:r>
    </w:p>
    <w:p w14:paraId="5A651E2C" w14:textId="77777777" w:rsidR="00FD6E8F" w:rsidRPr="00FD6E8F" w:rsidRDefault="00FD6E8F" w:rsidP="00FD6E8F">
      <w:r w:rsidRPr="00FD6E8F">
        <w:rPr>
          <w:b/>
          <w:bCs/>
        </w:rPr>
        <w:t>Beschreibung:</w:t>
      </w:r>
      <w:r w:rsidRPr="00FD6E8F">
        <w:br/>
        <w:t xml:space="preserve">Das Skript simuliert A(U) = </w:t>
      </w:r>
      <w:proofErr w:type="spellStart"/>
      <w:r w:rsidRPr="00FD6E8F">
        <w:t>λ₍ij</w:t>
      </w:r>
      <w:proofErr w:type="spellEnd"/>
      <w:r w:rsidRPr="00FD6E8F">
        <w:t xml:space="preserve">₎ </w:t>
      </w:r>
      <w:r w:rsidRPr="00FD6E8F">
        <w:rPr>
          <w:rFonts w:ascii="Cambria Math" w:hAnsi="Cambria Math" w:cs="Cambria Math"/>
        </w:rPr>
        <w:t>∇</w:t>
      </w:r>
      <w:r w:rsidRPr="00FD6E8F">
        <w:t>hᵢⱼ(U) und zeigt, wie Lerntrajektorien sich entlang des Gradienten eines Kohärenzfeldes bewegen. Es entstehen gerichtete Pfade, die Lernbewegungen darstellen.</w:t>
      </w:r>
    </w:p>
    <w:p w14:paraId="74436A07" w14:textId="77777777" w:rsidR="00FD6E8F" w:rsidRPr="00FD6E8F" w:rsidRDefault="00FD6E8F" w:rsidP="00FD6E8F">
      <w:r w:rsidRPr="00FD6E8F">
        <w:rPr>
          <w:b/>
          <w:bCs/>
        </w:rPr>
        <w:t>Theoretische Deutung:</w:t>
      </w:r>
      <w:r w:rsidRPr="00FD6E8F">
        <w:br/>
      </w:r>
      <w:proofErr w:type="spellStart"/>
      <w:r w:rsidRPr="00FD6E8F">
        <w:t>Operatorische</w:t>
      </w:r>
      <w:proofErr w:type="spellEnd"/>
      <w:r w:rsidRPr="00FD6E8F">
        <w:t xml:space="preserve"> Dynamik wird als Bewegung im Kohärenzfeld verstanden – eine geodätische Entfaltung entlang minimaler Differenz.</w:t>
      </w:r>
    </w:p>
    <w:p w14:paraId="59478BE6" w14:textId="77777777" w:rsidR="00FD6E8F" w:rsidRPr="00FD6E8F" w:rsidRDefault="00FD6E8F" w:rsidP="00FD6E8F">
      <w:r w:rsidRPr="00FD6E8F">
        <w:rPr>
          <w:b/>
          <w:bCs/>
        </w:rPr>
        <w:t>Didaktische Deutung:</w:t>
      </w:r>
      <w:r w:rsidRPr="00FD6E8F">
        <w:br/>
        <w:t>Lernprozesse folgen funktionalen Trajektorien: Lernende bewegen sich in Richtung zunehmender Verständniskohärenz.</w:t>
      </w:r>
    </w:p>
    <w:p w14:paraId="28CECC0D" w14:textId="77777777" w:rsidR="00FD6E8F" w:rsidRPr="00FD6E8F" w:rsidRDefault="00FD6E8F" w:rsidP="00FD6E8F">
      <w:r w:rsidRPr="00FD6E8F">
        <w:pict w14:anchorId="4AB6C4FC">
          <v:rect id="_x0000_i1153" style="width:0;height:1.5pt" o:hralign="center" o:hrstd="t" o:hr="t" fillcolor="#a0a0a0" stroked="f"/>
        </w:pict>
      </w:r>
    </w:p>
    <w:p w14:paraId="2076CBDE" w14:textId="77777777" w:rsidR="00FD6E8F" w:rsidRPr="00FD6E8F" w:rsidRDefault="00FD6E8F" w:rsidP="00FD6E8F">
      <w:pPr>
        <w:rPr>
          <w:b/>
          <w:bCs/>
        </w:rPr>
      </w:pPr>
      <w:r w:rsidRPr="00FD6E8F">
        <w:rPr>
          <w:b/>
          <w:bCs/>
        </w:rPr>
        <w:t>3.7.6 – Reflexionsoperator und Stabilität</w:t>
      </w:r>
    </w:p>
    <w:p w14:paraId="0877BF85" w14:textId="77777777" w:rsidR="00FD6E8F" w:rsidRPr="00FD6E8F" w:rsidRDefault="00FD6E8F" w:rsidP="00FD6E8F">
      <w:r w:rsidRPr="00FD6E8F">
        <w:rPr>
          <w:b/>
          <w:bCs/>
        </w:rPr>
        <w:t>Skript:</w:t>
      </w:r>
      <w:r w:rsidRPr="00FD6E8F">
        <w:t xml:space="preserve"> reflexion_operator_map.py</w:t>
      </w:r>
    </w:p>
    <w:p w14:paraId="74FB09CF" w14:textId="77777777" w:rsidR="00FD6E8F" w:rsidRPr="00FD6E8F" w:rsidRDefault="00FD6E8F" w:rsidP="00FD6E8F">
      <w:r w:rsidRPr="00FD6E8F">
        <w:rPr>
          <w:b/>
          <w:bCs/>
        </w:rPr>
        <w:t>Beschreibung:</w:t>
      </w:r>
      <w:r w:rsidRPr="00FD6E8F">
        <w:br/>
        <w:t>Zweistufige Selbstbezüglichkeit oᵣ(oᵢ(S)) und oᵢ(oᵣ(S)) werden simuliert. Das Modell visualisiert, wie Systeme ihre eigene Operation beobachten und stabilisieren.</w:t>
      </w:r>
    </w:p>
    <w:p w14:paraId="5DB448C0" w14:textId="77777777" w:rsidR="00FD6E8F" w:rsidRPr="00FD6E8F" w:rsidRDefault="00FD6E8F" w:rsidP="00FD6E8F">
      <w:r w:rsidRPr="00FD6E8F">
        <w:rPr>
          <w:b/>
          <w:bCs/>
        </w:rPr>
        <w:t>Theoretische Deutung:</w:t>
      </w:r>
      <w:r w:rsidRPr="00FD6E8F">
        <w:br/>
        <w:t>Reflexion erzeugt Metastabilität – Systeme beobachten ihre eigenen Funktionszuweisungen und passen sie an. Emergenz zweiter Ordnung.</w:t>
      </w:r>
    </w:p>
    <w:p w14:paraId="6857E602" w14:textId="77777777" w:rsidR="00FD6E8F" w:rsidRPr="00FD6E8F" w:rsidRDefault="00FD6E8F" w:rsidP="00FD6E8F">
      <w:r w:rsidRPr="00FD6E8F">
        <w:rPr>
          <w:b/>
          <w:bCs/>
        </w:rPr>
        <w:t>Didaktische Deutung:</w:t>
      </w:r>
      <w:r w:rsidRPr="00FD6E8F">
        <w:br/>
        <w:t>Selbstreflexion stabilisiert Lernen: Lernende prüfen ihr Denken und korrigieren sich selbst.</w:t>
      </w:r>
    </w:p>
    <w:p w14:paraId="0F1FC906" w14:textId="77777777" w:rsidR="00FD6E8F" w:rsidRPr="00FD6E8F" w:rsidRDefault="00FD6E8F" w:rsidP="00FD6E8F">
      <w:r w:rsidRPr="00FD6E8F">
        <w:pict w14:anchorId="60AFC745">
          <v:rect id="_x0000_i1154" style="width:0;height:1.5pt" o:hralign="center" o:hrstd="t" o:hr="t" fillcolor="#a0a0a0" stroked="f"/>
        </w:pict>
      </w:r>
    </w:p>
    <w:p w14:paraId="516FAD0A" w14:textId="77777777" w:rsidR="00FD6E8F" w:rsidRPr="00FD6E8F" w:rsidRDefault="00FD6E8F" w:rsidP="00FD6E8F">
      <w:pPr>
        <w:rPr>
          <w:b/>
          <w:bCs/>
        </w:rPr>
      </w:pPr>
      <w:r w:rsidRPr="00FD6E8F">
        <w:rPr>
          <w:b/>
          <w:bCs/>
        </w:rPr>
        <w:t>3.7.8 – Kohärenzkonvergenz und Fixpunkte</w:t>
      </w:r>
    </w:p>
    <w:p w14:paraId="444E4BDF" w14:textId="77777777" w:rsidR="00FD6E8F" w:rsidRPr="00FD6E8F" w:rsidRDefault="00FD6E8F" w:rsidP="00FD6E8F">
      <w:r w:rsidRPr="00FD6E8F">
        <w:rPr>
          <w:b/>
          <w:bCs/>
        </w:rPr>
        <w:t>Skript:</w:t>
      </w:r>
      <w:r w:rsidRPr="00FD6E8F">
        <w:t xml:space="preserve"> coherence_fixpoints.py</w:t>
      </w:r>
    </w:p>
    <w:p w14:paraId="0AC191CA" w14:textId="77777777" w:rsidR="00FD6E8F" w:rsidRPr="00FD6E8F" w:rsidRDefault="00FD6E8F" w:rsidP="00FD6E8F">
      <w:r w:rsidRPr="00FD6E8F">
        <w:rPr>
          <w:b/>
          <w:bCs/>
        </w:rPr>
        <w:t>Beschreibung:</w:t>
      </w:r>
      <w:r w:rsidRPr="00FD6E8F">
        <w:br/>
        <w:t xml:space="preserve">Iterative </w:t>
      </w:r>
      <w:proofErr w:type="spellStart"/>
      <w:r w:rsidRPr="00FD6E8F">
        <w:t>Operatorenanwendung</w:t>
      </w:r>
      <w:proofErr w:type="spellEnd"/>
      <w:r w:rsidRPr="00FD6E8F">
        <w:t xml:space="preserve"> bis zum Erreichen stabiler Gleichgewichtspunkte s∞. Visualisierung als Flussdiagramm oder Phasenporträt.</w:t>
      </w:r>
    </w:p>
    <w:p w14:paraId="3F02BBD0" w14:textId="77777777" w:rsidR="00FD6E8F" w:rsidRPr="00FD6E8F" w:rsidRDefault="00FD6E8F" w:rsidP="00FD6E8F">
      <w:r w:rsidRPr="00FD6E8F">
        <w:rPr>
          <w:b/>
          <w:bCs/>
        </w:rPr>
        <w:t>Theoretische Deutung:</w:t>
      </w:r>
      <w:r w:rsidRPr="00FD6E8F">
        <w:br/>
        <w:t>Das FRZK konvergiert auf stabile Kohärenzformen. Fixpunkte markieren lokale Gleichgewichte innerhalb des Raum-Zeit-Feldes.</w:t>
      </w:r>
    </w:p>
    <w:p w14:paraId="66EBF4B3" w14:textId="77777777" w:rsidR="00FD6E8F" w:rsidRPr="00FD6E8F" w:rsidRDefault="00FD6E8F" w:rsidP="00FD6E8F">
      <w:r w:rsidRPr="00FD6E8F">
        <w:rPr>
          <w:b/>
          <w:bCs/>
        </w:rPr>
        <w:t>Didaktische Deutung:</w:t>
      </w:r>
      <w:r w:rsidRPr="00FD6E8F">
        <w:br/>
        <w:t>Lernprozesse erreichen temporäre Gleichgewichte – Momente des Verstehens, bevor neue Differenzen entstehen.</w:t>
      </w:r>
    </w:p>
    <w:p w14:paraId="05176494" w14:textId="77777777" w:rsidR="00FD6E8F" w:rsidRPr="00FD6E8F" w:rsidRDefault="00FD6E8F" w:rsidP="00FD6E8F">
      <w:r w:rsidRPr="00FD6E8F">
        <w:pict w14:anchorId="527C8618">
          <v:rect id="_x0000_i1155" style="width:0;height:1.5pt" o:hralign="center" o:hrstd="t" o:hr="t" fillcolor="#a0a0a0" stroked="f"/>
        </w:pict>
      </w:r>
    </w:p>
    <w:p w14:paraId="6D7A244E" w14:textId="77777777" w:rsidR="00FD6E8F" w:rsidRPr="00FD6E8F" w:rsidRDefault="00FD6E8F" w:rsidP="00FD6E8F">
      <w:pPr>
        <w:rPr>
          <w:b/>
          <w:bCs/>
        </w:rPr>
      </w:pPr>
      <w:r w:rsidRPr="00FD6E8F">
        <w:rPr>
          <w:b/>
          <w:bCs/>
        </w:rPr>
        <w:t>Schlussbemerkung</w:t>
      </w:r>
    </w:p>
    <w:p w14:paraId="01CFBA6D" w14:textId="77777777" w:rsidR="00FD6E8F" w:rsidRPr="00FD6E8F" w:rsidRDefault="00FD6E8F" w:rsidP="00FD6E8F">
      <w:r w:rsidRPr="00FD6E8F">
        <w:t>Die dreizehn Python-Simulationen bilden das Kapitel 3 des FRZK experimentell ab. Sie zeigen, dass die theoretischen Konstruktionen operationalisierbar und visuell nachvollziehbar sind. Das FRZK lässt sich somit nicht nur formal, sondern auch dynamisch verstehen: als Modell der Selbstorganisation von Kohärenz im Denken, Lernen und Erkennen.</w:t>
      </w:r>
    </w:p>
    <w:p w14:paraId="2E1B657D" w14:textId="77777777" w:rsidR="00106528" w:rsidRDefault="00106528" w:rsidP="0024002C">
      <w:pPr>
        <w:rPr>
          <w:rStyle w:val="IntensiveHervorhebung"/>
          <w:i w:val="0"/>
          <w:iCs w:val="0"/>
          <w:color w:val="auto"/>
        </w:rPr>
      </w:pPr>
    </w:p>
    <w:p w14:paraId="410FEB33" w14:textId="77777777" w:rsidR="00FD6E8F" w:rsidRPr="00FD6E8F" w:rsidRDefault="00FD6E8F" w:rsidP="00FD6E8F">
      <w:pPr>
        <w:rPr>
          <w:b/>
          <w:bCs/>
        </w:rPr>
      </w:pPr>
      <w:r w:rsidRPr="00FD6E8F">
        <w:rPr>
          <w:rFonts w:ascii="Segoe UI Emoji" w:hAnsi="Segoe UI Emoji" w:cs="Segoe UI Emoji"/>
          <w:b/>
          <w:bCs/>
        </w:rPr>
        <w:t>🧠</w:t>
      </w:r>
      <w:r w:rsidRPr="00FD6E8F">
        <w:rPr>
          <w:b/>
          <w:bCs/>
        </w:rPr>
        <w:t xml:space="preserve"> 3.6.2 – Von der Punktmenge zur Feldstruktur</w:t>
      </w:r>
    </w:p>
    <w:p w14:paraId="1ABEDE91" w14:textId="77777777" w:rsidR="00FD6E8F" w:rsidRPr="00FD6E8F" w:rsidRDefault="00FD6E8F" w:rsidP="00FD6E8F">
      <w:r w:rsidRPr="00FD6E8F">
        <w:t>hij_field_emergence.py</w:t>
      </w:r>
    </w:p>
    <w:p w14:paraId="276D2EC1" w14:textId="77777777" w:rsidR="00FD6E8F" w:rsidRPr="00FD6E8F" w:rsidRDefault="00FD6E8F" w:rsidP="00FD6E8F">
      <w:r w:rsidRPr="00FD6E8F">
        <w:rPr>
          <w:b/>
          <w:bCs/>
        </w:rPr>
        <w:t>Ziel:</w:t>
      </w:r>
      <w:r w:rsidRPr="00FD6E8F">
        <w:br/>
        <w:t>Visualisiert, wie aus einer Punktmenge durch lokale Interaktion (mittels Kernel-</w:t>
      </w:r>
      <w:proofErr w:type="spellStart"/>
      <w:r w:rsidRPr="00FD6E8F">
        <w:t>Smoothing</w:t>
      </w:r>
      <w:proofErr w:type="spellEnd"/>
      <w:r w:rsidRPr="00FD6E8F">
        <w:t>) ein kohärentes Feld hᵢⱼ(U) entsteht.</w:t>
      </w:r>
    </w:p>
    <w:p w14:paraId="22A75FEE" w14:textId="77777777" w:rsidR="00FD6E8F" w:rsidRPr="00FD6E8F" w:rsidRDefault="00FD6E8F" w:rsidP="00FD6E8F">
      <w:proofErr w:type="spellStart"/>
      <w:r w:rsidRPr="00FD6E8F">
        <w:t>import</w:t>
      </w:r>
      <w:proofErr w:type="spellEnd"/>
      <w:r w:rsidRPr="00FD6E8F">
        <w:t xml:space="preserve"> </w:t>
      </w:r>
      <w:proofErr w:type="spellStart"/>
      <w:r w:rsidRPr="00FD6E8F">
        <w:t>numpy</w:t>
      </w:r>
      <w:proofErr w:type="spellEnd"/>
      <w:r w:rsidRPr="00FD6E8F">
        <w:t xml:space="preserve"> </w:t>
      </w:r>
      <w:proofErr w:type="spellStart"/>
      <w:r w:rsidRPr="00FD6E8F">
        <w:t>as</w:t>
      </w:r>
      <w:proofErr w:type="spellEnd"/>
      <w:r w:rsidRPr="00FD6E8F">
        <w:t xml:space="preserve"> </w:t>
      </w:r>
      <w:proofErr w:type="spellStart"/>
      <w:r w:rsidRPr="00FD6E8F">
        <w:t>np</w:t>
      </w:r>
      <w:proofErr w:type="spellEnd"/>
    </w:p>
    <w:p w14:paraId="0A1801AF" w14:textId="77777777" w:rsidR="00FD6E8F" w:rsidRPr="00FD6E8F" w:rsidRDefault="00FD6E8F" w:rsidP="00FD6E8F">
      <w:proofErr w:type="spellStart"/>
      <w:r w:rsidRPr="00FD6E8F">
        <w:t>import</w:t>
      </w:r>
      <w:proofErr w:type="spellEnd"/>
      <w:r w:rsidRPr="00FD6E8F">
        <w:t xml:space="preserve"> </w:t>
      </w:r>
      <w:proofErr w:type="spellStart"/>
      <w:proofErr w:type="gramStart"/>
      <w:r w:rsidRPr="00FD6E8F">
        <w:t>matplotlib.pyplot</w:t>
      </w:r>
      <w:proofErr w:type="spellEnd"/>
      <w:proofErr w:type="gramEnd"/>
      <w:r w:rsidRPr="00FD6E8F">
        <w:t xml:space="preserve"> </w:t>
      </w:r>
      <w:proofErr w:type="spellStart"/>
      <w:r w:rsidRPr="00FD6E8F">
        <w:t>as</w:t>
      </w:r>
      <w:proofErr w:type="spellEnd"/>
      <w:r w:rsidRPr="00FD6E8F">
        <w:t xml:space="preserve"> </w:t>
      </w:r>
      <w:proofErr w:type="spellStart"/>
      <w:r w:rsidRPr="00FD6E8F">
        <w:t>plt</w:t>
      </w:r>
      <w:proofErr w:type="spellEnd"/>
    </w:p>
    <w:p w14:paraId="56055058" w14:textId="77777777" w:rsidR="00FD6E8F" w:rsidRPr="00FD6E8F" w:rsidRDefault="00FD6E8F" w:rsidP="00FD6E8F">
      <w:proofErr w:type="spellStart"/>
      <w:r w:rsidRPr="00FD6E8F">
        <w:t>from</w:t>
      </w:r>
      <w:proofErr w:type="spellEnd"/>
      <w:r w:rsidRPr="00FD6E8F">
        <w:t xml:space="preserve"> </w:t>
      </w:r>
      <w:proofErr w:type="spellStart"/>
      <w:proofErr w:type="gramStart"/>
      <w:r w:rsidRPr="00FD6E8F">
        <w:t>scipy.ndimage</w:t>
      </w:r>
      <w:proofErr w:type="spellEnd"/>
      <w:proofErr w:type="gramEnd"/>
      <w:r w:rsidRPr="00FD6E8F">
        <w:t xml:space="preserve"> </w:t>
      </w:r>
      <w:proofErr w:type="spellStart"/>
      <w:r w:rsidRPr="00FD6E8F">
        <w:t>import</w:t>
      </w:r>
      <w:proofErr w:type="spellEnd"/>
      <w:r w:rsidRPr="00FD6E8F">
        <w:t xml:space="preserve"> </w:t>
      </w:r>
      <w:proofErr w:type="spellStart"/>
      <w:r w:rsidRPr="00FD6E8F">
        <w:t>gaussian_filter</w:t>
      </w:r>
      <w:proofErr w:type="spellEnd"/>
    </w:p>
    <w:p w14:paraId="24E81B88" w14:textId="77777777" w:rsidR="00FD6E8F" w:rsidRPr="00FD6E8F" w:rsidRDefault="00FD6E8F" w:rsidP="00FD6E8F"/>
    <w:p w14:paraId="777508E5" w14:textId="77777777" w:rsidR="00FD6E8F" w:rsidRPr="00FD6E8F" w:rsidRDefault="00FD6E8F" w:rsidP="00FD6E8F">
      <w:r w:rsidRPr="00FD6E8F">
        <w:t># Zufällige Punktmenge</w:t>
      </w:r>
    </w:p>
    <w:p w14:paraId="5FE326E3" w14:textId="77777777" w:rsidR="00FD6E8F" w:rsidRPr="00FD6E8F" w:rsidRDefault="00FD6E8F" w:rsidP="00FD6E8F">
      <w:proofErr w:type="spellStart"/>
      <w:proofErr w:type="gramStart"/>
      <w:r w:rsidRPr="00FD6E8F">
        <w:t>np.random</w:t>
      </w:r>
      <w:proofErr w:type="gramEnd"/>
      <w:r w:rsidRPr="00FD6E8F">
        <w:t>.seed</w:t>
      </w:r>
      <w:proofErr w:type="spellEnd"/>
      <w:r w:rsidRPr="00FD6E8F">
        <w:t>(42)</w:t>
      </w:r>
    </w:p>
    <w:p w14:paraId="2857A94F" w14:textId="77777777" w:rsidR="00FD6E8F" w:rsidRPr="00FD6E8F" w:rsidRDefault="00FD6E8F" w:rsidP="00FD6E8F">
      <w:proofErr w:type="spellStart"/>
      <w:r w:rsidRPr="00FD6E8F">
        <w:t>points</w:t>
      </w:r>
      <w:proofErr w:type="spellEnd"/>
      <w:r w:rsidRPr="00FD6E8F">
        <w:t xml:space="preserve"> = </w:t>
      </w:r>
      <w:proofErr w:type="spellStart"/>
      <w:proofErr w:type="gramStart"/>
      <w:r w:rsidRPr="00FD6E8F">
        <w:t>np.random</w:t>
      </w:r>
      <w:proofErr w:type="gramEnd"/>
      <w:r w:rsidRPr="00FD6E8F">
        <w:t>.rand</w:t>
      </w:r>
      <w:proofErr w:type="spellEnd"/>
      <w:r w:rsidRPr="00FD6E8F">
        <w:t>(200, 2) * 10</w:t>
      </w:r>
    </w:p>
    <w:p w14:paraId="4607032E" w14:textId="77777777" w:rsidR="00FD6E8F" w:rsidRPr="00FD6E8F" w:rsidRDefault="00FD6E8F" w:rsidP="00FD6E8F">
      <w:proofErr w:type="spellStart"/>
      <w:r w:rsidRPr="00FD6E8F">
        <w:t>field</w:t>
      </w:r>
      <w:proofErr w:type="spellEnd"/>
      <w:r w:rsidRPr="00FD6E8F">
        <w:t xml:space="preserve"> = </w:t>
      </w:r>
      <w:proofErr w:type="spellStart"/>
      <w:proofErr w:type="gramStart"/>
      <w:r w:rsidRPr="00FD6E8F">
        <w:t>np.zeros</w:t>
      </w:r>
      <w:proofErr w:type="spellEnd"/>
      <w:proofErr w:type="gramEnd"/>
      <w:r w:rsidRPr="00FD6E8F">
        <w:t>((100, 100))</w:t>
      </w:r>
    </w:p>
    <w:p w14:paraId="1611E07E" w14:textId="77777777" w:rsidR="00FD6E8F" w:rsidRPr="00FD6E8F" w:rsidRDefault="00FD6E8F" w:rsidP="00FD6E8F"/>
    <w:p w14:paraId="46DE0103" w14:textId="77777777" w:rsidR="00FD6E8F" w:rsidRPr="00FD6E8F" w:rsidRDefault="00FD6E8F" w:rsidP="00FD6E8F">
      <w:r w:rsidRPr="00FD6E8F">
        <w:t># Punkte auf Raster abbilden</w:t>
      </w:r>
    </w:p>
    <w:p w14:paraId="4DD9B59E" w14:textId="77777777" w:rsidR="00FD6E8F" w:rsidRPr="00FD6E8F" w:rsidRDefault="00FD6E8F" w:rsidP="00FD6E8F">
      <w:proofErr w:type="spellStart"/>
      <w:r w:rsidRPr="00FD6E8F">
        <w:t>for</w:t>
      </w:r>
      <w:proofErr w:type="spellEnd"/>
      <w:r w:rsidRPr="00FD6E8F">
        <w:t xml:space="preserve"> p in </w:t>
      </w:r>
      <w:proofErr w:type="spellStart"/>
      <w:r w:rsidRPr="00FD6E8F">
        <w:t>points</w:t>
      </w:r>
      <w:proofErr w:type="spellEnd"/>
      <w:r w:rsidRPr="00FD6E8F">
        <w:t>:</w:t>
      </w:r>
    </w:p>
    <w:p w14:paraId="34194CF6" w14:textId="77777777" w:rsidR="00FD6E8F" w:rsidRPr="00FD6E8F" w:rsidRDefault="00FD6E8F" w:rsidP="00FD6E8F">
      <w:r w:rsidRPr="00FD6E8F">
        <w:t xml:space="preserve">    x, y = </w:t>
      </w:r>
      <w:proofErr w:type="spellStart"/>
      <w:r w:rsidRPr="00FD6E8F">
        <w:t>int</w:t>
      </w:r>
      <w:proofErr w:type="spellEnd"/>
      <w:r w:rsidRPr="00FD6E8F">
        <w:t>(</w:t>
      </w:r>
      <w:proofErr w:type="gramStart"/>
      <w:r w:rsidRPr="00FD6E8F">
        <w:t>p[</w:t>
      </w:r>
      <w:proofErr w:type="gramEnd"/>
      <w:r w:rsidRPr="00FD6E8F">
        <w:t xml:space="preserve">0] * 10) % 100, </w:t>
      </w:r>
      <w:proofErr w:type="spellStart"/>
      <w:r w:rsidRPr="00FD6E8F">
        <w:t>int</w:t>
      </w:r>
      <w:proofErr w:type="spellEnd"/>
      <w:r w:rsidRPr="00FD6E8F">
        <w:t>(p[1] * 10) % 100</w:t>
      </w:r>
    </w:p>
    <w:p w14:paraId="49AA35AF" w14:textId="77777777" w:rsidR="00FD6E8F" w:rsidRPr="00FD6E8F" w:rsidRDefault="00FD6E8F" w:rsidP="00FD6E8F">
      <w:r w:rsidRPr="00FD6E8F">
        <w:t xml:space="preserve">    </w:t>
      </w:r>
      <w:proofErr w:type="spellStart"/>
      <w:proofErr w:type="gramStart"/>
      <w:r w:rsidRPr="00FD6E8F">
        <w:t>field</w:t>
      </w:r>
      <w:proofErr w:type="spellEnd"/>
      <w:r w:rsidRPr="00FD6E8F">
        <w:t>[</w:t>
      </w:r>
      <w:proofErr w:type="gramEnd"/>
      <w:r w:rsidRPr="00FD6E8F">
        <w:t>x, y] += 1</w:t>
      </w:r>
    </w:p>
    <w:p w14:paraId="21DA5CE2" w14:textId="77777777" w:rsidR="00FD6E8F" w:rsidRPr="00FD6E8F" w:rsidRDefault="00FD6E8F" w:rsidP="00FD6E8F"/>
    <w:p w14:paraId="512A0991" w14:textId="77777777" w:rsidR="00FD6E8F" w:rsidRPr="00FD6E8F" w:rsidRDefault="00FD6E8F" w:rsidP="00FD6E8F">
      <w:r w:rsidRPr="00FD6E8F">
        <w:t># Lokale Interaktion – Glättung zu kontinuierlichem Feld</w:t>
      </w:r>
    </w:p>
    <w:p w14:paraId="54BDD3BF" w14:textId="77777777" w:rsidR="00FD6E8F" w:rsidRPr="00FD6E8F" w:rsidRDefault="00FD6E8F" w:rsidP="00FD6E8F">
      <w:proofErr w:type="spellStart"/>
      <w:r w:rsidRPr="00FD6E8F">
        <w:t>hij</w:t>
      </w:r>
      <w:proofErr w:type="spellEnd"/>
      <w:r w:rsidRPr="00FD6E8F">
        <w:t xml:space="preserve"> = </w:t>
      </w:r>
      <w:proofErr w:type="spellStart"/>
      <w:r w:rsidRPr="00FD6E8F">
        <w:t>gaussian_</w:t>
      </w:r>
      <w:proofErr w:type="gramStart"/>
      <w:r w:rsidRPr="00FD6E8F">
        <w:t>filter</w:t>
      </w:r>
      <w:proofErr w:type="spellEnd"/>
      <w:r w:rsidRPr="00FD6E8F">
        <w:t>(</w:t>
      </w:r>
      <w:proofErr w:type="spellStart"/>
      <w:proofErr w:type="gramEnd"/>
      <w:r w:rsidRPr="00FD6E8F">
        <w:t>field</w:t>
      </w:r>
      <w:proofErr w:type="spellEnd"/>
      <w:r w:rsidRPr="00FD6E8F">
        <w:t xml:space="preserve">, </w:t>
      </w:r>
      <w:proofErr w:type="spellStart"/>
      <w:r w:rsidRPr="00FD6E8F">
        <w:t>sigma</w:t>
      </w:r>
      <w:proofErr w:type="spellEnd"/>
      <w:r w:rsidRPr="00FD6E8F">
        <w:t>=3)</w:t>
      </w:r>
    </w:p>
    <w:p w14:paraId="11711896" w14:textId="77777777" w:rsidR="00FD6E8F" w:rsidRPr="00FD6E8F" w:rsidRDefault="00FD6E8F" w:rsidP="00FD6E8F"/>
    <w:p w14:paraId="3AC8EFEF" w14:textId="77777777" w:rsidR="00FD6E8F" w:rsidRPr="00FD6E8F" w:rsidRDefault="00FD6E8F" w:rsidP="00FD6E8F">
      <w:proofErr w:type="spellStart"/>
      <w:proofErr w:type="gramStart"/>
      <w:r w:rsidRPr="00FD6E8F">
        <w:t>plt.figure</w:t>
      </w:r>
      <w:proofErr w:type="spellEnd"/>
      <w:proofErr w:type="gramEnd"/>
      <w:r w:rsidRPr="00FD6E8F">
        <w:t>(</w:t>
      </w:r>
      <w:proofErr w:type="spellStart"/>
      <w:r w:rsidRPr="00FD6E8F">
        <w:t>figsize</w:t>
      </w:r>
      <w:proofErr w:type="spellEnd"/>
      <w:r w:rsidRPr="00FD6E8F">
        <w:t>=(6,6))</w:t>
      </w:r>
    </w:p>
    <w:p w14:paraId="49A97B91" w14:textId="77777777" w:rsidR="00FD6E8F" w:rsidRPr="00FD6E8F" w:rsidRDefault="00FD6E8F" w:rsidP="00FD6E8F">
      <w:proofErr w:type="spellStart"/>
      <w:proofErr w:type="gramStart"/>
      <w:r w:rsidRPr="00FD6E8F">
        <w:t>plt.imshow</w:t>
      </w:r>
      <w:proofErr w:type="spellEnd"/>
      <w:proofErr w:type="gramEnd"/>
      <w:r w:rsidRPr="00FD6E8F">
        <w:t>(</w:t>
      </w:r>
      <w:proofErr w:type="spellStart"/>
      <w:r w:rsidRPr="00FD6E8F">
        <w:t>hij</w:t>
      </w:r>
      <w:proofErr w:type="spellEnd"/>
      <w:r w:rsidRPr="00FD6E8F">
        <w:t xml:space="preserve">, </w:t>
      </w:r>
      <w:proofErr w:type="spellStart"/>
      <w:r w:rsidRPr="00FD6E8F">
        <w:t>cmap</w:t>
      </w:r>
      <w:proofErr w:type="spellEnd"/>
      <w:r w:rsidRPr="00FD6E8F">
        <w:t>='</w:t>
      </w:r>
      <w:proofErr w:type="spellStart"/>
      <w:r w:rsidRPr="00FD6E8F">
        <w:t>plasma</w:t>
      </w:r>
      <w:proofErr w:type="spellEnd"/>
      <w:r w:rsidRPr="00FD6E8F">
        <w:t xml:space="preserve">', </w:t>
      </w:r>
      <w:proofErr w:type="spellStart"/>
      <w:r w:rsidRPr="00FD6E8F">
        <w:t>origin</w:t>
      </w:r>
      <w:proofErr w:type="spellEnd"/>
      <w:r w:rsidRPr="00FD6E8F">
        <w:t>='</w:t>
      </w:r>
      <w:proofErr w:type="spellStart"/>
      <w:r w:rsidRPr="00FD6E8F">
        <w:t>lower</w:t>
      </w:r>
      <w:proofErr w:type="spellEnd"/>
      <w:r w:rsidRPr="00FD6E8F">
        <w:t>')</w:t>
      </w:r>
    </w:p>
    <w:p w14:paraId="05F6380E" w14:textId="77777777" w:rsidR="00FD6E8F" w:rsidRPr="00FD6E8F" w:rsidRDefault="00FD6E8F" w:rsidP="00FD6E8F">
      <w:proofErr w:type="spellStart"/>
      <w:proofErr w:type="gramStart"/>
      <w:r w:rsidRPr="00FD6E8F">
        <w:t>plt.title</w:t>
      </w:r>
      <w:proofErr w:type="spellEnd"/>
      <w:proofErr w:type="gramEnd"/>
      <w:r w:rsidRPr="00FD6E8F">
        <w:t>("3.6.2 – Emergenz eines Kohärenzfeldes hᵢⱼ(U) aus Punktmenge")</w:t>
      </w:r>
    </w:p>
    <w:p w14:paraId="51D12469" w14:textId="77777777" w:rsidR="00FD6E8F" w:rsidRPr="00FD6E8F" w:rsidRDefault="00FD6E8F" w:rsidP="00FD6E8F">
      <w:proofErr w:type="spellStart"/>
      <w:proofErr w:type="gramStart"/>
      <w:r w:rsidRPr="00FD6E8F">
        <w:t>plt.xlabel</w:t>
      </w:r>
      <w:proofErr w:type="spellEnd"/>
      <w:proofErr w:type="gramEnd"/>
      <w:r w:rsidRPr="00FD6E8F">
        <w:t>("x")</w:t>
      </w:r>
    </w:p>
    <w:p w14:paraId="5F6EBA3E" w14:textId="77777777" w:rsidR="00FD6E8F" w:rsidRPr="00FD6E8F" w:rsidRDefault="00FD6E8F" w:rsidP="00FD6E8F">
      <w:proofErr w:type="spellStart"/>
      <w:proofErr w:type="gramStart"/>
      <w:r w:rsidRPr="00FD6E8F">
        <w:t>plt.ylabel</w:t>
      </w:r>
      <w:proofErr w:type="spellEnd"/>
      <w:proofErr w:type="gramEnd"/>
      <w:r w:rsidRPr="00FD6E8F">
        <w:t>("y")</w:t>
      </w:r>
    </w:p>
    <w:p w14:paraId="35EBBE28" w14:textId="77777777" w:rsidR="00FD6E8F" w:rsidRPr="00FD6E8F" w:rsidRDefault="00FD6E8F" w:rsidP="00FD6E8F">
      <w:proofErr w:type="spellStart"/>
      <w:proofErr w:type="gramStart"/>
      <w:r w:rsidRPr="00FD6E8F">
        <w:t>plt.colorbar</w:t>
      </w:r>
      <w:proofErr w:type="spellEnd"/>
      <w:proofErr w:type="gramEnd"/>
      <w:r w:rsidRPr="00FD6E8F">
        <w:t>(</w:t>
      </w:r>
      <w:proofErr w:type="spellStart"/>
      <w:r w:rsidRPr="00FD6E8F">
        <w:t>label</w:t>
      </w:r>
      <w:proofErr w:type="spellEnd"/>
      <w:r w:rsidRPr="00FD6E8F">
        <w:t>='Feldintensität')</w:t>
      </w:r>
    </w:p>
    <w:p w14:paraId="2FEAD202" w14:textId="77777777" w:rsidR="00FD6E8F" w:rsidRPr="00FD6E8F" w:rsidRDefault="00FD6E8F" w:rsidP="00FD6E8F">
      <w:proofErr w:type="spellStart"/>
      <w:proofErr w:type="gramStart"/>
      <w:r w:rsidRPr="00FD6E8F">
        <w:t>plt.show</w:t>
      </w:r>
      <w:proofErr w:type="spellEnd"/>
      <w:proofErr w:type="gramEnd"/>
      <w:r w:rsidRPr="00FD6E8F">
        <w:t>()</w:t>
      </w:r>
    </w:p>
    <w:p w14:paraId="5E876985" w14:textId="77777777" w:rsidR="00FD6E8F" w:rsidRPr="00FD6E8F" w:rsidRDefault="00FD6E8F" w:rsidP="00FD6E8F">
      <w:r w:rsidRPr="00FD6E8F">
        <w:rPr>
          <w:rFonts w:ascii="Segoe UI Emoji" w:hAnsi="Segoe UI Emoji" w:cs="Segoe UI Emoji"/>
        </w:rPr>
        <w:t>📘</w:t>
      </w:r>
      <w:r w:rsidRPr="00FD6E8F">
        <w:t xml:space="preserve"> </w:t>
      </w:r>
      <w:r w:rsidRPr="00FD6E8F">
        <w:rPr>
          <w:b/>
          <w:bCs/>
        </w:rPr>
        <w:t>Interpretation:</w:t>
      </w:r>
    </w:p>
    <w:p w14:paraId="0BE80882" w14:textId="77777777" w:rsidR="00FD6E8F" w:rsidRPr="00FD6E8F" w:rsidRDefault="00FD6E8F" w:rsidP="00FD6E8F">
      <w:pPr>
        <w:numPr>
          <w:ilvl w:val="0"/>
          <w:numId w:val="83"/>
        </w:numPr>
      </w:pPr>
      <w:r w:rsidRPr="00FD6E8F">
        <w:t>Theoretisch: Übergang von diskreter Menge → kontinuierliches Feld = Raumgenese.</w:t>
      </w:r>
    </w:p>
    <w:p w14:paraId="5F9B19FF" w14:textId="77777777" w:rsidR="00FD6E8F" w:rsidRPr="00FD6E8F" w:rsidRDefault="00FD6E8F" w:rsidP="00FD6E8F">
      <w:pPr>
        <w:numPr>
          <w:ilvl w:val="0"/>
          <w:numId w:val="83"/>
        </w:numPr>
      </w:pPr>
      <w:r w:rsidRPr="00FD6E8F">
        <w:t xml:space="preserve">Didaktisch: Einzelne Wissenselemente verdichten sich zu einem zusammenhängenden </w:t>
      </w:r>
      <w:proofErr w:type="spellStart"/>
      <w:r w:rsidRPr="00FD6E8F">
        <w:t>Verstehensfeld</w:t>
      </w:r>
      <w:proofErr w:type="spellEnd"/>
      <w:r w:rsidRPr="00FD6E8F">
        <w:t>.</w:t>
      </w:r>
    </w:p>
    <w:p w14:paraId="5C41435F" w14:textId="77777777" w:rsidR="00FD6E8F" w:rsidRPr="00FD6E8F" w:rsidRDefault="00FD6E8F" w:rsidP="00FD6E8F">
      <w:r w:rsidRPr="00FD6E8F">
        <w:pict w14:anchorId="5E8E26B4">
          <v:rect id="_x0000_i1200" style="width:0;height:1.5pt" o:hralign="center" o:hrstd="t" o:hr="t" fillcolor="#a0a0a0" stroked="f"/>
        </w:pict>
      </w:r>
    </w:p>
    <w:p w14:paraId="4EC27764" w14:textId="77777777" w:rsidR="00FD6E8F" w:rsidRPr="00FD6E8F" w:rsidRDefault="00FD6E8F" w:rsidP="00FD6E8F">
      <w:pPr>
        <w:rPr>
          <w:b/>
          <w:bCs/>
        </w:rPr>
      </w:pPr>
      <w:r w:rsidRPr="00FD6E8F">
        <w:rPr>
          <w:rFonts w:ascii="Segoe UI Emoji" w:hAnsi="Segoe UI Emoji" w:cs="Segoe UI Emoji"/>
          <w:b/>
          <w:bCs/>
        </w:rPr>
        <w:t>🧭</w:t>
      </w:r>
      <w:r w:rsidRPr="00FD6E8F">
        <w:rPr>
          <w:b/>
          <w:bCs/>
        </w:rPr>
        <w:t xml:space="preserve"> 3.7.4 – </w:t>
      </w:r>
      <w:proofErr w:type="spellStart"/>
      <w:r w:rsidRPr="00FD6E8F">
        <w:rPr>
          <w:b/>
          <w:bCs/>
        </w:rPr>
        <w:t>Operatorenkaskade</w:t>
      </w:r>
      <w:proofErr w:type="spellEnd"/>
      <w:r w:rsidRPr="00FD6E8F">
        <w:rPr>
          <w:b/>
          <w:bCs/>
        </w:rPr>
        <w:t xml:space="preserve"> und Handlungstrajektorien</w:t>
      </w:r>
    </w:p>
    <w:p w14:paraId="156B160A" w14:textId="77777777" w:rsidR="00FD6E8F" w:rsidRPr="00FD6E8F" w:rsidRDefault="00FD6E8F" w:rsidP="00FD6E8F">
      <w:r w:rsidRPr="00FD6E8F">
        <w:t>operator_cascade_dynamics.py</w:t>
      </w:r>
    </w:p>
    <w:p w14:paraId="483947E3" w14:textId="77777777" w:rsidR="00FD6E8F" w:rsidRPr="00FD6E8F" w:rsidRDefault="00FD6E8F" w:rsidP="00FD6E8F">
      <w:r w:rsidRPr="00FD6E8F">
        <w:rPr>
          <w:b/>
          <w:bCs/>
        </w:rPr>
        <w:t>Ziel:</w:t>
      </w:r>
      <w:r w:rsidRPr="00FD6E8F">
        <w:br/>
        <w:t xml:space="preserve">Simulation von A(U) = </w:t>
      </w:r>
      <w:proofErr w:type="spellStart"/>
      <w:r w:rsidRPr="00FD6E8F">
        <w:t>λ₍ij</w:t>
      </w:r>
      <w:proofErr w:type="spellEnd"/>
      <w:r w:rsidRPr="00FD6E8F">
        <w:t xml:space="preserve">₎ </w:t>
      </w:r>
      <w:r w:rsidRPr="00FD6E8F">
        <w:rPr>
          <w:rFonts w:ascii="Cambria Math" w:hAnsi="Cambria Math" w:cs="Cambria Math"/>
        </w:rPr>
        <w:t>∇</w:t>
      </w:r>
      <w:r w:rsidRPr="00FD6E8F">
        <w:t>hᵢⱼ(U). Zeigt gerichtete Lerntrajektorien im Kohärenzfeld (</w:t>
      </w:r>
      <w:proofErr w:type="spellStart"/>
      <w:r w:rsidRPr="00FD6E8F">
        <w:t>Gradientenfluss</w:t>
      </w:r>
      <w:proofErr w:type="spellEnd"/>
      <w:r w:rsidRPr="00FD6E8F">
        <w:t>).</w:t>
      </w:r>
    </w:p>
    <w:p w14:paraId="5887A987" w14:textId="77777777" w:rsidR="00FD6E8F" w:rsidRPr="00FD6E8F" w:rsidRDefault="00FD6E8F" w:rsidP="00FD6E8F">
      <w:proofErr w:type="spellStart"/>
      <w:r w:rsidRPr="00FD6E8F">
        <w:t>import</w:t>
      </w:r>
      <w:proofErr w:type="spellEnd"/>
      <w:r w:rsidRPr="00FD6E8F">
        <w:t xml:space="preserve"> </w:t>
      </w:r>
      <w:proofErr w:type="spellStart"/>
      <w:r w:rsidRPr="00FD6E8F">
        <w:t>numpy</w:t>
      </w:r>
      <w:proofErr w:type="spellEnd"/>
      <w:r w:rsidRPr="00FD6E8F">
        <w:t xml:space="preserve"> </w:t>
      </w:r>
      <w:proofErr w:type="spellStart"/>
      <w:r w:rsidRPr="00FD6E8F">
        <w:t>as</w:t>
      </w:r>
      <w:proofErr w:type="spellEnd"/>
      <w:r w:rsidRPr="00FD6E8F">
        <w:t xml:space="preserve"> </w:t>
      </w:r>
      <w:proofErr w:type="spellStart"/>
      <w:r w:rsidRPr="00FD6E8F">
        <w:t>np</w:t>
      </w:r>
      <w:proofErr w:type="spellEnd"/>
    </w:p>
    <w:p w14:paraId="677F869E" w14:textId="77777777" w:rsidR="00FD6E8F" w:rsidRPr="00FD6E8F" w:rsidRDefault="00FD6E8F" w:rsidP="00FD6E8F">
      <w:proofErr w:type="spellStart"/>
      <w:r w:rsidRPr="00FD6E8F">
        <w:t>import</w:t>
      </w:r>
      <w:proofErr w:type="spellEnd"/>
      <w:r w:rsidRPr="00FD6E8F">
        <w:t xml:space="preserve"> </w:t>
      </w:r>
      <w:proofErr w:type="spellStart"/>
      <w:proofErr w:type="gramStart"/>
      <w:r w:rsidRPr="00FD6E8F">
        <w:t>matplotlib.pyplot</w:t>
      </w:r>
      <w:proofErr w:type="spellEnd"/>
      <w:proofErr w:type="gramEnd"/>
      <w:r w:rsidRPr="00FD6E8F">
        <w:t xml:space="preserve"> </w:t>
      </w:r>
      <w:proofErr w:type="spellStart"/>
      <w:r w:rsidRPr="00FD6E8F">
        <w:t>as</w:t>
      </w:r>
      <w:proofErr w:type="spellEnd"/>
      <w:r w:rsidRPr="00FD6E8F">
        <w:t xml:space="preserve"> </w:t>
      </w:r>
      <w:proofErr w:type="spellStart"/>
      <w:r w:rsidRPr="00FD6E8F">
        <w:t>plt</w:t>
      </w:r>
      <w:proofErr w:type="spellEnd"/>
    </w:p>
    <w:p w14:paraId="225C4ECA" w14:textId="77777777" w:rsidR="00FD6E8F" w:rsidRPr="00FD6E8F" w:rsidRDefault="00FD6E8F" w:rsidP="00FD6E8F"/>
    <w:p w14:paraId="4A476ABB" w14:textId="77777777" w:rsidR="00FD6E8F" w:rsidRPr="00FD6E8F" w:rsidRDefault="00FD6E8F" w:rsidP="00FD6E8F">
      <w:r w:rsidRPr="00FD6E8F">
        <w:t># Raumkoordinaten</w:t>
      </w:r>
    </w:p>
    <w:p w14:paraId="30D66F7C" w14:textId="77777777" w:rsidR="00FD6E8F" w:rsidRPr="00FD6E8F" w:rsidRDefault="00FD6E8F" w:rsidP="00FD6E8F">
      <w:r w:rsidRPr="00FD6E8F">
        <w:t xml:space="preserve">x = </w:t>
      </w:r>
      <w:proofErr w:type="spellStart"/>
      <w:proofErr w:type="gramStart"/>
      <w:r w:rsidRPr="00FD6E8F">
        <w:t>np.linspace</w:t>
      </w:r>
      <w:proofErr w:type="spellEnd"/>
      <w:proofErr w:type="gramEnd"/>
      <w:r w:rsidRPr="00FD6E8F">
        <w:t>(-3, 3, 60)</w:t>
      </w:r>
    </w:p>
    <w:p w14:paraId="2D7FC2F0" w14:textId="77777777" w:rsidR="00FD6E8F" w:rsidRPr="00FD6E8F" w:rsidRDefault="00FD6E8F" w:rsidP="00FD6E8F">
      <w:r w:rsidRPr="00FD6E8F">
        <w:t xml:space="preserve">y = </w:t>
      </w:r>
      <w:proofErr w:type="spellStart"/>
      <w:proofErr w:type="gramStart"/>
      <w:r w:rsidRPr="00FD6E8F">
        <w:t>np.linspace</w:t>
      </w:r>
      <w:proofErr w:type="spellEnd"/>
      <w:proofErr w:type="gramEnd"/>
      <w:r w:rsidRPr="00FD6E8F">
        <w:t>(-3, 3, 60)</w:t>
      </w:r>
    </w:p>
    <w:p w14:paraId="19663154" w14:textId="77777777" w:rsidR="00FD6E8F" w:rsidRPr="00FD6E8F" w:rsidRDefault="00FD6E8F" w:rsidP="00FD6E8F">
      <w:r w:rsidRPr="00FD6E8F">
        <w:t xml:space="preserve">X, Y = </w:t>
      </w:r>
      <w:proofErr w:type="spellStart"/>
      <w:proofErr w:type="gramStart"/>
      <w:r w:rsidRPr="00FD6E8F">
        <w:t>np.meshgrid</w:t>
      </w:r>
      <w:proofErr w:type="spellEnd"/>
      <w:proofErr w:type="gramEnd"/>
      <w:r w:rsidRPr="00FD6E8F">
        <w:t>(x, y)</w:t>
      </w:r>
    </w:p>
    <w:p w14:paraId="007F2994" w14:textId="77777777" w:rsidR="00FD6E8F" w:rsidRPr="00FD6E8F" w:rsidRDefault="00FD6E8F" w:rsidP="00FD6E8F"/>
    <w:p w14:paraId="296ABFE0" w14:textId="77777777" w:rsidR="00FD6E8F" w:rsidRPr="00FD6E8F" w:rsidRDefault="00FD6E8F" w:rsidP="00FD6E8F">
      <w:r w:rsidRPr="00FD6E8F">
        <w:t># Kohärenzfeld</w:t>
      </w:r>
    </w:p>
    <w:p w14:paraId="7F4FB530" w14:textId="77777777" w:rsidR="00FD6E8F" w:rsidRPr="00FD6E8F" w:rsidRDefault="00FD6E8F" w:rsidP="00FD6E8F">
      <w:r w:rsidRPr="00FD6E8F">
        <w:t xml:space="preserve">h = </w:t>
      </w:r>
      <w:proofErr w:type="spellStart"/>
      <w:proofErr w:type="gramStart"/>
      <w:r w:rsidRPr="00FD6E8F">
        <w:t>np.exp</w:t>
      </w:r>
      <w:proofErr w:type="spellEnd"/>
      <w:r w:rsidRPr="00FD6E8F">
        <w:t>(</w:t>
      </w:r>
      <w:proofErr w:type="gramEnd"/>
      <w:r w:rsidRPr="00FD6E8F">
        <w:t xml:space="preserve">-0.5*(X**2 + Y**2)) * </w:t>
      </w:r>
      <w:proofErr w:type="spellStart"/>
      <w:r w:rsidRPr="00FD6E8F">
        <w:t>np.cos</w:t>
      </w:r>
      <w:proofErr w:type="spellEnd"/>
      <w:r w:rsidRPr="00FD6E8F">
        <w:t>(2 * X * Y)</w:t>
      </w:r>
    </w:p>
    <w:p w14:paraId="2FE6DC5A" w14:textId="77777777" w:rsidR="00FD6E8F" w:rsidRPr="00FD6E8F" w:rsidRDefault="00FD6E8F" w:rsidP="00FD6E8F"/>
    <w:p w14:paraId="46A025C3" w14:textId="77777777" w:rsidR="00FD6E8F" w:rsidRPr="00FD6E8F" w:rsidRDefault="00FD6E8F" w:rsidP="00FD6E8F">
      <w:r w:rsidRPr="00FD6E8F">
        <w:t># Gradient (Richtungsvektoren)</w:t>
      </w:r>
    </w:p>
    <w:p w14:paraId="08D5851B" w14:textId="77777777" w:rsidR="00FD6E8F" w:rsidRPr="00FD6E8F" w:rsidRDefault="00FD6E8F" w:rsidP="00FD6E8F">
      <w:proofErr w:type="spellStart"/>
      <w:r w:rsidRPr="00FD6E8F">
        <w:t>hx</w:t>
      </w:r>
      <w:proofErr w:type="spellEnd"/>
      <w:r w:rsidRPr="00FD6E8F">
        <w:t xml:space="preserve">, </w:t>
      </w:r>
      <w:proofErr w:type="spellStart"/>
      <w:r w:rsidRPr="00FD6E8F">
        <w:t>hy</w:t>
      </w:r>
      <w:proofErr w:type="spellEnd"/>
      <w:r w:rsidRPr="00FD6E8F">
        <w:t xml:space="preserve"> = </w:t>
      </w:r>
      <w:proofErr w:type="spellStart"/>
      <w:proofErr w:type="gramStart"/>
      <w:r w:rsidRPr="00FD6E8F">
        <w:t>np.gradient</w:t>
      </w:r>
      <w:proofErr w:type="spellEnd"/>
      <w:proofErr w:type="gramEnd"/>
      <w:r w:rsidRPr="00FD6E8F">
        <w:t>(h)</w:t>
      </w:r>
    </w:p>
    <w:p w14:paraId="0260196E" w14:textId="77777777" w:rsidR="00FD6E8F" w:rsidRPr="00FD6E8F" w:rsidRDefault="00FD6E8F" w:rsidP="00FD6E8F"/>
    <w:p w14:paraId="3BBC426A" w14:textId="77777777" w:rsidR="00FD6E8F" w:rsidRPr="00FD6E8F" w:rsidRDefault="00FD6E8F" w:rsidP="00FD6E8F">
      <w:r w:rsidRPr="00FD6E8F">
        <w:t># Trajektorien (Bewegung entlang der Gradienten)</w:t>
      </w:r>
    </w:p>
    <w:p w14:paraId="404CB1DB" w14:textId="77777777" w:rsidR="00FD6E8F" w:rsidRPr="00FD6E8F" w:rsidRDefault="00FD6E8F" w:rsidP="00FD6E8F">
      <w:proofErr w:type="spellStart"/>
      <w:r w:rsidRPr="00FD6E8F">
        <w:t>start_points</w:t>
      </w:r>
      <w:proofErr w:type="spellEnd"/>
      <w:r w:rsidRPr="00FD6E8F">
        <w:t xml:space="preserve"> = [(-2, -2), (2, -2), (0, 2)]</w:t>
      </w:r>
    </w:p>
    <w:p w14:paraId="594FE4C4" w14:textId="77777777" w:rsidR="00FD6E8F" w:rsidRPr="00FD6E8F" w:rsidRDefault="00FD6E8F" w:rsidP="00FD6E8F">
      <w:proofErr w:type="spellStart"/>
      <w:proofErr w:type="gramStart"/>
      <w:r w:rsidRPr="00FD6E8F">
        <w:t>plt.figure</w:t>
      </w:r>
      <w:proofErr w:type="spellEnd"/>
      <w:proofErr w:type="gramEnd"/>
      <w:r w:rsidRPr="00FD6E8F">
        <w:t>(</w:t>
      </w:r>
      <w:proofErr w:type="spellStart"/>
      <w:r w:rsidRPr="00FD6E8F">
        <w:t>figsize</w:t>
      </w:r>
      <w:proofErr w:type="spellEnd"/>
      <w:r w:rsidRPr="00FD6E8F">
        <w:t>=(6,6))</w:t>
      </w:r>
    </w:p>
    <w:p w14:paraId="6908149C" w14:textId="77777777" w:rsidR="00FD6E8F" w:rsidRPr="00FD6E8F" w:rsidRDefault="00FD6E8F" w:rsidP="00FD6E8F">
      <w:proofErr w:type="spellStart"/>
      <w:proofErr w:type="gramStart"/>
      <w:r w:rsidRPr="00FD6E8F">
        <w:t>plt.streamplot</w:t>
      </w:r>
      <w:proofErr w:type="spellEnd"/>
      <w:proofErr w:type="gramEnd"/>
      <w:r w:rsidRPr="00FD6E8F">
        <w:t xml:space="preserve">(X, Y, </w:t>
      </w:r>
      <w:proofErr w:type="spellStart"/>
      <w:r w:rsidRPr="00FD6E8F">
        <w:t>hx</w:t>
      </w:r>
      <w:proofErr w:type="spellEnd"/>
      <w:r w:rsidRPr="00FD6E8F">
        <w:t xml:space="preserve">, </w:t>
      </w:r>
      <w:proofErr w:type="spellStart"/>
      <w:r w:rsidRPr="00FD6E8F">
        <w:t>hy</w:t>
      </w:r>
      <w:proofErr w:type="spellEnd"/>
      <w:r w:rsidRPr="00FD6E8F">
        <w:t xml:space="preserve">, </w:t>
      </w:r>
      <w:proofErr w:type="spellStart"/>
      <w:r w:rsidRPr="00FD6E8F">
        <w:t>color</w:t>
      </w:r>
      <w:proofErr w:type="spellEnd"/>
      <w:r w:rsidRPr="00FD6E8F">
        <w:t xml:space="preserve">=h, </w:t>
      </w:r>
      <w:proofErr w:type="spellStart"/>
      <w:r w:rsidRPr="00FD6E8F">
        <w:t>cmap</w:t>
      </w:r>
      <w:proofErr w:type="spellEnd"/>
      <w:r w:rsidRPr="00FD6E8F">
        <w:t xml:space="preserve">='viridis', </w:t>
      </w:r>
      <w:proofErr w:type="spellStart"/>
      <w:r w:rsidRPr="00FD6E8F">
        <w:t>density</w:t>
      </w:r>
      <w:proofErr w:type="spellEnd"/>
      <w:r w:rsidRPr="00FD6E8F">
        <w:t>=1.5)</w:t>
      </w:r>
    </w:p>
    <w:p w14:paraId="760B839A" w14:textId="77777777" w:rsidR="00FD6E8F" w:rsidRPr="00FD6E8F" w:rsidRDefault="00FD6E8F" w:rsidP="00FD6E8F">
      <w:proofErr w:type="spellStart"/>
      <w:r w:rsidRPr="00FD6E8F">
        <w:t>for</w:t>
      </w:r>
      <w:proofErr w:type="spellEnd"/>
      <w:r w:rsidRPr="00FD6E8F">
        <w:t xml:space="preserve"> s in </w:t>
      </w:r>
      <w:proofErr w:type="spellStart"/>
      <w:r w:rsidRPr="00FD6E8F">
        <w:t>start_points</w:t>
      </w:r>
      <w:proofErr w:type="spellEnd"/>
      <w:r w:rsidRPr="00FD6E8F">
        <w:t>:</w:t>
      </w:r>
    </w:p>
    <w:p w14:paraId="32C4B078" w14:textId="77777777" w:rsidR="00FD6E8F" w:rsidRPr="00FD6E8F" w:rsidRDefault="00FD6E8F" w:rsidP="00FD6E8F">
      <w:r w:rsidRPr="00FD6E8F">
        <w:t xml:space="preserve">    </w:t>
      </w:r>
      <w:proofErr w:type="spellStart"/>
      <w:proofErr w:type="gramStart"/>
      <w:r w:rsidRPr="00FD6E8F">
        <w:t>plt.plot</w:t>
      </w:r>
      <w:proofErr w:type="spellEnd"/>
      <w:proofErr w:type="gramEnd"/>
      <w:r w:rsidRPr="00FD6E8F">
        <w:t>(s[0], s[1], '</w:t>
      </w:r>
      <w:proofErr w:type="spellStart"/>
      <w:r w:rsidRPr="00FD6E8F">
        <w:t>ro</w:t>
      </w:r>
      <w:proofErr w:type="spellEnd"/>
      <w:r w:rsidRPr="00FD6E8F">
        <w:t>')</w:t>
      </w:r>
    </w:p>
    <w:p w14:paraId="3EB2B972" w14:textId="77777777" w:rsidR="00FD6E8F" w:rsidRPr="00FD6E8F" w:rsidRDefault="00FD6E8F" w:rsidP="00FD6E8F">
      <w:proofErr w:type="spellStart"/>
      <w:proofErr w:type="gramStart"/>
      <w:r w:rsidRPr="00FD6E8F">
        <w:t>plt.title</w:t>
      </w:r>
      <w:proofErr w:type="spellEnd"/>
      <w:proofErr w:type="gramEnd"/>
      <w:r w:rsidRPr="00FD6E8F">
        <w:t xml:space="preserve">("3.7.4 – </w:t>
      </w:r>
      <w:proofErr w:type="spellStart"/>
      <w:r w:rsidRPr="00FD6E8F">
        <w:t>Operatorenkaskade</w:t>
      </w:r>
      <w:proofErr w:type="spellEnd"/>
      <w:r w:rsidRPr="00FD6E8F">
        <w:t>: Handlungstrajektorien im Kohärenzfeld")</w:t>
      </w:r>
    </w:p>
    <w:p w14:paraId="698119B0" w14:textId="77777777" w:rsidR="00FD6E8F" w:rsidRPr="00FD6E8F" w:rsidRDefault="00FD6E8F" w:rsidP="00FD6E8F">
      <w:proofErr w:type="spellStart"/>
      <w:proofErr w:type="gramStart"/>
      <w:r w:rsidRPr="00FD6E8F">
        <w:t>plt.xlabel</w:t>
      </w:r>
      <w:proofErr w:type="spellEnd"/>
      <w:proofErr w:type="gramEnd"/>
      <w:r w:rsidRPr="00FD6E8F">
        <w:t>("x")</w:t>
      </w:r>
    </w:p>
    <w:p w14:paraId="18C35586" w14:textId="77777777" w:rsidR="00FD6E8F" w:rsidRPr="00FD6E8F" w:rsidRDefault="00FD6E8F" w:rsidP="00FD6E8F">
      <w:proofErr w:type="spellStart"/>
      <w:proofErr w:type="gramStart"/>
      <w:r w:rsidRPr="00FD6E8F">
        <w:t>plt.ylabel</w:t>
      </w:r>
      <w:proofErr w:type="spellEnd"/>
      <w:proofErr w:type="gramEnd"/>
      <w:r w:rsidRPr="00FD6E8F">
        <w:t>("y")</w:t>
      </w:r>
    </w:p>
    <w:p w14:paraId="18B4AE54" w14:textId="77777777" w:rsidR="00FD6E8F" w:rsidRPr="00FD6E8F" w:rsidRDefault="00FD6E8F" w:rsidP="00FD6E8F">
      <w:proofErr w:type="spellStart"/>
      <w:proofErr w:type="gramStart"/>
      <w:r w:rsidRPr="00FD6E8F">
        <w:t>plt.show</w:t>
      </w:r>
      <w:proofErr w:type="spellEnd"/>
      <w:proofErr w:type="gramEnd"/>
      <w:r w:rsidRPr="00FD6E8F">
        <w:t>()</w:t>
      </w:r>
    </w:p>
    <w:p w14:paraId="66908C47" w14:textId="77777777" w:rsidR="00FD6E8F" w:rsidRPr="00FD6E8F" w:rsidRDefault="00FD6E8F" w:rsidP="00FD6E8F">
      <w:r w:rsidRPr="00FD6E8F">
        <w:rPr>
          <w:rFonts w:ascii="Segoe UI Emoji" w:hAnsi="Segoe UI Emoji" w:cs="Segoe UI Emoji"/>
        </w:rPr>
        <w:t>📘</w:t>
      </w:r>
      <w:r w:rsidRPr="00FD6E8F">
        <w:t xml:space="preserve"> </w:t>
      </w:r>
      <w:r w:rsidRPr="00FD6E8F">
        <w:rPr>
          <w:b/>
          <w:bCs/>
        </w:rPr>
        <w:t>Interpretation:</w:t>
      </w:r>
    </w:p>
    <w:p w14:paraId="52626FBC" w14:textId="77777777" w:rsidR="00FD6E8F" w:rsidRPr="00FD6E8F" w:rsidRDefault="00FD6E8F" w:rsidP="00FD6E8F">
      <w:pPr>
        <w:numPr>
          <w:ilvl w:val="0"/>
          <w:numId w:val="84"/>
        </w:numPr>
      </w:pPr>
      <w:r w:rsidRPr="00FD6E8F">
        <w:t>Theoretisch: Lernprozesse verlaufen entlang Gradienten funktionaler Kohärenz.</w:t>
      </w:r>
    </w:p>
    <w:p w14:paraId="25656760" w14:textId="77777777" w:rsidR="00FD6E8F" w:rsidRPr="00FD6E8F" w:rsidRDefault="00FD6E8F" w:rsidP="00FD6E8F">
      <w:pPr>
        <w:numPr>
          <w:ilvl w:val="0"/>
          <w:numId w:val="84"/>
        </w:numPr>
      </w:pPr>
      <w:r w:rsidRPr="00FD6E8F">
        <w:t>Didaktisch: Lernende bewegen sich „topologisch“ in Richtung höherer Verständlichkeit.</w:t>
      </w:r>
    </w:p>
    <w:p w14:paraId="3E3B8CD1" w14:textId="77777777" w:rsidR="00FD6E8F" w:rsidRPr="00FD6E8F" w:rsidRDefault="00FD6E8F" w:rsidP="00FD6E8F">
      <w:r w:rsidRPr="00FD6E8F">
        <w:pict w14:anchorId="0E6FB46A">
          <v:rect id="_x0000_i1201" style="width:0;height:1.5pt" o:hralign="center" o:hrstd="t" o:hr="t" fillcolor="#a0a0a0" stroked="f"/>
        </w:pict>
      </w:r>
    </w:p>
    <w:p w14:paraId="0D95F795" w14:textId="77777777" w:rsidR="00FD6E8F" w:rsidRPr="00FD6E8F" w:rsidRDefault="00FD6E8F" w:rsidP="00FD6E8F">
      <w:pPr>
        <w:rPr>
          <w:b/>
          <w:bCs/>
        </w:rPr>
      </w:pPr>
      <w:r w:rsidRPr="00FD6E8F">
        <w:rPr>
          <w:rFonts w:ascii="Segoe UI Emoji" w:hAnsi="Segoe UI Emoji" w:cs="Segoe UI Emoji"/>
          <w:b/>
          <w:bCs/>
        </w:rPr>
        <w:t>🔄</w:t>
      </w:r>
      <w:r w:rsidRPr="00FD6E8F">
        <w:rPr>
          <w:b/>
          <w:bCs/>
        </w:rPr>
        <w:t xml:space="preserve"> 3.7.6 – Reflexionsoperator und Stabilität</w:t>
      </w:r>
    </w:p>
    <w:p w14:paraId="4D47D7CF" w14:textId="77777777" w:rsidR="00FD6E8F" w:rsidRPr="00FD6E8F" w:rsidRDefault="00FD6E8F" w:rsidP="00FD6E8F">
      <w:r w:rsidRPr="00FD6E8F">
        <w:t>reflexion_operator_map.py</w:t>
      </w:r>
    </w:p>
    <w:p w14:paraId="582F0161" w14:textId="77777777" w:rsidR="00FD6E8F" w:rsidRPr="00FD6E8F" w:rsidRDefault="00FD6E8F" w:rsidP="00FD6E8F">
      <w:r w:rsidRPr="00FD6E8F">
        <w:rPr>
          <w:b/>
          <w:bCs/>
        </w:rPr>
        <w:t>Ziel:</w:t>
      </w:r>
      <w:r w:rsidRPr="00FD6E8F">
        <w:br/>
        <w:t>Visualisiert Selbstbezüglichkeit: Vergleich von oᵣ(oᵢ(S)) vs. oᵢ(oᵣ(S)) und daraus resultierende Stabilisierung ΔS.</w:t>
      </w:r>
    </w:p>
    <w:p w14:paraId="1E54D6A2" w14:textId="77777777" w:rsidR="00FD6E8F" w:rsidRPr="00FD6E8F" w:rsidRDefault="00FD6E8F" w:rsidP="00FD6E8F">
      <w:proofErr w:type="spellStart"/>
      <w:r w:rsidRPr="00FD6E8F">
        <w:t>import</w:t>
      </w:r>
      <w:proofErr w:type="spellEnd"/>
      <w:r w:rsidRPr="00FD6E8F">
        <w:t xml:space="preserve"> </w:t>
      </w:r>
      <w:proofErr w:type="spellStart"/>
      <w:r w:rsidRPr="00FD6E8F">
        <w:t>numpy</w:t>
      </w:r>
      <w:proofErr w:type="spellEnd"/>
      <w:r w:rsidRPr="00FD6E8F">
        <w:t xml:space="preserve"> </w:t>
      </w:r>
      <w:proofErr w:type="spellStart"/>
      <w:r w:rsidRPr="00FD6E8F">
        <w:t>as</w:t>
      </w:r>
      <w:proofErr w:type="spellEnd"/>
      <w:r w:rsidRPr="00FD6E8F">
        <w:t xml:space="preserve"> </w:t>
      </w:r>
      <w:proofErr w:type="spellStart"/>
      <w:r w:rsidRPr="00FD6E8F">
        <w:t>np</w:t>
      </w:r>
      <w:proofErr w:type="spellEnd"/>
    </w:p>
    <w:p w14:paraId="37BACA03" w14:textId="77777777" w:rsidR="00FD6E8F" w:rsidRPr="00FD6E8F" w:rsidRDefault="00FD6E8F" w:rsidP="00FD6E8F">
      <w:proofErr w:type="spellStart"/>
      <w:r w:rsidRPr="00FD6E8F">
        <w:t>import</w:t>
      </w:r>
      <w:proofErr w:type="spellEnd"/>
      <w:r w:rsidRPr="00FD6E8F">
        <w:t xml:space="preserve"> </w:t>
      </w:r>
      <w:proofErr w:type="spellStart"/>
      <w:proofErr w:type="gramStart"/>
      <w:r w:rsidRPr="00FD6E8F">
        <w:t>matplotlib.pyplot</w:t>
      </w:r>
      <w:proofErr w:type="spellEnd"/>
      <w:proofErr w:type="gramEnd"/>
      <w:r w:rsidRPr="00FD6E8F">
        <w:t xml:space="preserve"> </w:t>
      </w:r>
      <w:proofErr w:type="spellStart"/>
      <w:r w:rsidRPr="00FD6E8F">
        <w:t>as</w:t>
      </w:r>
      <w:proofErr w:type="spellEnd"/>
      <w:r w:rsidRPr="00FD6E8F">
        <w:t xml:space="preserve"> </w:t>
      </w:r>
      <w:proofErr w:type="spellStart"/>
      <w:r w:rsidRPr="00FD6E8F">
        <w:t>plt</w:t>
      </w:r>
      <w:proofErr w:type="spellEnd"/>
    </w:p>
    <w:p w14:paraId="13E4A1AB" w14:textId="77777777" w:rsidR="00FD6E8F" w:rsidRPr="00FD6E8F" w:rsidRDefault="00FD6E8F" w:rsidP="00FD6E8F"/>
    <w:p w14:paraId="451AE906" w14:textId="77777777" w:rsidR="00FD6E8F" w:rsidRPr="00FD6E8F" w:rsidRDefault="00FD6E8F" w:rsidP="00FD6E8F">
      <w:r w:rsidRPr="00FD6E8F">
        <w:t># Ausgangsfeld S</w:t>
      </w:r>
    </w:p>
    <w:p w14:paraId="346A6518" w14:textId="77777777" w:rsidR="00FD6E8F" w:rsidRPr="00FD6E8F" w:rsidRDefault="00FD6E8F" w:rsidP="00FD6E8F">
      <w:r w:rsidRPr="00FD6E8F">
        <w:t xml:space="preserve">x = </w:t>
      </w:r>
      <w:proofErr w:type="spellStart"/>
      <w:proofErr w:type="gramStart"/>
      <w:r w:rsidRPr="00FD6E8F">
        <w:t>np.linspace</w:t>
      </w:r>
      <w:proofErr w:type="spellEnd"/>
      <w:proofErr w:type="gramEnd"/>
      <w:r w:rsidRPr="00FD6E8F">
        <w:t>(-2, 2, 100)</w:t>
      </w:r>
    </w:p>
    <w:p w14:paraId="70B5225B" w14:textId="77777777" w:rsidR="00FD6E8F" w:rsidRPr="00FD6E8F" w:rsidRDefault="00FD6E8F" w:rsidP="00FD6E8F">
      <w:r w:rsidRPr="00FD6E8F">
        <w:t xml:space="preserve">y = </w:t>
      </w:r>
      <w:proofErr w:type="spellStart"/>
      <w:proofErr w:type="gramStart"/>
      <w:r w:rsidRPr="00FD6E8F">
        <w:t>np.linspace</w:t>
      </w:r>
      <w:proofErr w:type="spellEnd"/>
      <w:proofErr w:type="gramEnd"/>
      <w:r w:rsidRPr="00FD6E8F">
        <w:t>(-2, 2, 100)</w:t>
      </w:r>
    </w:p>
    <w:p w14:paraId="6FF3F8B0" w14:textId="77777777" w:rsidR="00FD6E8F" w:rsidRPr="00FD6E8F" w:rsidRDefault="00FD6E8F" w:rsidP="00FD6E8F">
      <w:r w:rsidRPr="00FD6E8F">
        <w:t xml:space="preserve">X, Y = </w:t>
      </w:r>
      <w:proofErr w:type="spellStart"/>
      <w:proofErr w:type="gramStart"/>
      <w:r w:rsidRPr="00FD6E8F">
        <w:t>np.meshgrid</w:t>
      </w:r>
      <w:proofErr w:type="spellEnd"/>
      <w:proofErr w:type="gramEnd"/>
      <w:r w:rsidRPr="00FD6E8F">
        <w:t>(x, y)</w:t>
      </w:r>
    </w:p>
    <w:p w14:paraId="7D986D0C" w14:textId="77777777" w:rsidR="00FD6E8F" w:rsidRPr="00FD6E8F" w:rsidRDefault="00FD6E8F" w:rsidP="00FD6E8F">
      <w:r w:rsidRPr="00FD6E8F">
        <w:t xml:space="preserve">S = </w:t>
      </w:r>
      <w:proofErr w:type="spellStart"/>
      <w:proofErr w:type="gramStart"/>
      <w:r w:rsidRPr="00FD6E8F">
        <w:t>np.sin</w:t>
      </w:r>
      <w:proofErr w:type="spellEnd"/>
      <w:r w:rsidRPr="00FD6E8F">
        <w:t>(</w:t>
      </w:r>
      <w:proofErr w:type="gramEnd"/>
      <w:r w:rsidRPr="00FD6E8F">
        <w:t>X**2 + Y**2)</w:t>
      </w:r>
    </w:p>
    <w:p w14:paraId="5B9C61F7" w14:textId="77777777" w:rsidR="00FD6E8F" w:rsidRPr="00FD6E8F" w:rsidRDefault="00FD6E8F" w:rsidP="00FD6E8F"/>
    <w:p w14:paraId="19671D45" w14:textId="77777777" w:rsidR="00FD6E8F" w:rsidRPr="00FD6E8F" w:rsidRDefault="00FD6E8F" w:rsidP="00FD6E8F">
      <w:r w:rsidRPr="00FD6E8F">
        <w:t xml:space="preserve"># Operator </w:t>
      </w:r>
      <w:proofErr w:type="spellStart"/>
      <w:r w:rsidRPr="00FD6E8F">
        <w:t>o_i</w:t>
      </w:r>
      <w:proofErr w:type="spellEnd"/>
      <w:r w:rsidRPr="00FD6E8F">
        <w:t>: Transformation</w:t>
      </w:r>
    </w:p>
    <w:p w14:paraId="23DAA00F" w14:textId="77777777" w:rsidR="00FD6E8F" w:rsidRPr="00FD6E8F" w:rsidRDefault="00FD6E8F" w:rsidP="00FD6E8F">
      <w:proofErr w:type="spellStart"/>
      <w:r w:rsidRPr="00FD6E8F">
        <w:t>def</w:t>
      </w:r>
      <w:proofErr w:type="spellEnd"/>
      <w:r w:rsidRPr="00FD6E8F">
        <w:t xml:space="preserve"> </w:t>
      </w:r>
      <w:proofErr w:type="spellStart"/>
      <w:r w:rsidRPr="00FD6E8F">
        <w:t>o_i</w:t>
      </w:r>
      <w:proofErr w:type="spellEnd"/>
      <w:r w:rsidRPr="00FD6E8F">
        <w:t xml:space="preserve">(S): </w:t>
      </w:r>
      <w:proofErr w:type="spellStart"/>
      <w:r w:rsidRPr="00FD6E8F">
        <w:t>return</w:t>
      </w:r>
      <w:proofErr w:type="spellEnd"/>
      <w:r w:rsidRPr="00FD6E8F">
        <w:t xml:space="preserve"> </w:t>
      </w:r>
      <w:proofErr w:type="spellStart"/>
      <w:proofErr w:type="gramStart"/>
      <w:r w:rsidRPr="00FD6E8F">
        <w:t>np.tanh</w:t>
      </w:r>
      <w:proofErr w:type="spellEnd"/>
      <w:proofErr w:type="gramEnd"/>
      <w:r w:rsidRPr="00FD6E8F">
        <w:t>(S)</w:t>
      </w:r>
    </w:p>
    <w:p w14:paraId="153B1793" w14:textId="77777777" w:rsidR="00FD6E8F" w:rsidRPr="00FD6E8F" w:rsidRDefault="00FD6E8F" w:rsidP="00FD6E8F"/>
    <w:p w14:paraId="170417C1" w14:textId="77777777" w:rsidR="00FD6E8F" w:rsidRPr="00FD6E8F" w:rsidRDefault="00FD6E8F" w:rsidP="00FD6E8F">
      <w:r w:rsidRPr="00FD6E8F">
        <w:t xml:space="preserve"># Reflexionsoperator </w:t>
      </w:r>
      <w:proofErr w:type="spellStart"/>
      <w:r w:rsidRPr="00FD6E8F">
        <w:t>o_r</w:t>
      </w:r>
      <w:proofErr w:type="spellEnd"/>
      <w:r w:rsidRPr="00FD6E8F">
        <w:t>: beobachtet eigene Wirkung</w:t>
      </w:r>
    </w:p>
    <w:p w14:paraId="1310072E" w14:textId="77777777" w:rsidR="00FD6E8F" w:rsidRPr="00FD6E8F" w:rsidRDefault="00FD6E8F" w:rsidP="00FD6E8F">
      <w:proofErr w:type="spellStart"/>
      <w:r w:rsidRPr="00FD6E8F">
        <w:t>def</w:t>
      </w:r>
      <w:proofErr w:type="spellEnd"/>
      <w:r w:rsidRPr="00FD6E8F">
        <w:t xml:space="preserve"> </w:t>
      </w:r>
      <w:proofErr w:type="spellStart"/>
      <w:r w:rsidRPr="00FD6E8F">
        <w:t>o_r</w:t>
      </w:r>
      <w:proofErr w:type="spellEnd"/>
      <w:r w:rsidRPr="00FD6E8F">
        <w:t xml:space="preserve">(S): </w:t>
      </w:r>
      <w:proofErr w:type="spellStart"/>
      <w:r w:rsidRPr="00FD6E8F">
        <w:t>return</w:t>
      </w:r>
      <w:proofErr w:type="spellEnd"/>
      <w:r w:rsidRPr="00FD6E8F">
        <w:t xml:space="preserve"> </w:t>
      </w:r>
      <w:proofErr w:type="spellStart"/>
      <w:r w:rsidRPr="00FD6E8F">
        <w:t>np.sin</w:t>
      </w:r>
      <w:proofErr w:type="spellEnd"/>
      <w:r w:rsidRPr="00FD6E8F">
        <w:t xml:space="preserve">(S) * </w:t>
      </w:r>
      <w:proofErr w:type="spellStart"/>
      <w:proofErr w:type="gramStart"/>
      <w:r w:rsidRPr="00FD6E8F">
        <w:t>np.exp</w:t>
      </w:r>
      <w:proofErr w:type="spellEnd"/>
      <w:r w:rsidRPr="00FD6E8F">
        <w:t>(</w:t>
      </w:r>
      <w:proofErr w:type="gramEnd"/>
      <w:r w:rsidRPr="00FD6E8F">
        <w:t>-0.3 * S**2)</w:t>
      </w:r>
    </w:p>
    <w:p w14:paraId="68F02ECC" w14:textId="77777777" w:rsidR="00FD6E8F" w:rsidRPr="00FD6E8F" w:rsidRDefault="00FD6E8F" w:rsidP="00FD6E8F"/>
    <w:p w14:paraId="61404610" w14:textId="77777777" w:rsidR="00FD6E8F" w:rsidRPr="00FD6E8F" w:rsidRDefault="00FD6E8F" w:rsidP="00FD6E8F">
      <w:r w:rsidRPr="00FD6E8F">
        <w:t># Kompositionen</w:t>
      </w:r>
    </w:p>
    <w:p w14:paraId="79CCBA9C" w14:textId="77777777" w:rsidR="00FD6E8F" w:rsidRPr="00FD6E8F" w:rsidRDefault="00FD6E8F" w:rsidP="00FD6E8F">
      <w:r w:rsidRPr="00FD6E8F">
        <w:t xml:space="preserve">A = </w:t>
      </w:r>
      <w:proofErr w:type="spellStart"/>
      <w:r w:rsidRPr="00FD6E8F">
        <w:t>o_r</w:t>
      </w:r>
      <w:proofErr w:type="spellEnd"/>
      <w:r w:rsidRPr="00FD6E8F">
        <w:t>(</w:t>
      </w:r>
      <w:proofErr w:type="spellStart"/>
      <w:r w:rsidRPr="00FD6E8F">
        <w:t>o_i</w:t>
      </w:r>
      <w:proofErr w:type="spellEnd"/>
      <w:r w:rsidRPr="00FD6E8F">
        <w:t>(S))</w:t>
      </w:r>
    </w:p>
    <w:p w14:paraId="3E1FFAF8" w14:textId="77777777" w:rsidR="00FD6E8F" w:rsidRPr="00FD6E8F" w:rsidRDefault="00FD6E8F" w:rsidP="00FD6E8F">
      <w:r w:rsidRPr="00FD6E8F">
        <w:t xml:space="preserve">B = </w:t>
      </w:r>
      <w:proofErr w:type="spellStart"/>
      <w:r w:rsidRPr="00FD6E8F">
        <w:t>o_i</w:t>
      </w:r>
      <w:proofErr w:type="spellEnd"/>
      <w:r w:rsidRPr="00FD6E8F">
        <w:t>(</w:t>
      </w:r>
      <w:proofErr w:type="spellStart"/>
      <w:r w:rsidRPr="00FD6E8F">
        <w:t>o_r</w:t>
      </w:r>
      <w:proofErr w:type="spellEnd"/>
      <w:r w:rsidRPr="00FD6E8F">
        <w:t>(S))</w:t>
      </w:r>
    </w:p>
    <w:p w14:paraId="6BEBBF27" w14:textId="77777777" w:rsidR="00FD6E8F" w:rsidRPr="00FD6E8F" w:rsidRDefault="00FD6E8F" w:rsidP="00FD6E8F">
      <w:r w:rsidRPr="00FD6E8F">
        <w:t xml:space="preserve">Delta = </w:t>
      </w:r>
      <w:proofErr w:type="spellStart"/>
      <w:proofErr w:type="gramStart"/>
      <w:r w:rsidRPr="00FD6E8F">
        <w:t>np.abs</w:t>
      </w:r>
      <w:proofErr w:type="spellEnd"/>
      <w:r w:rsidRPr="00FD6E8F">
        <w:t>(</w:t>
      </w:r>
      <w:proofErr w:type="gramEnd"/>
      <w:r w:rsidRPr="00FD6E8F">
        <w:t>A - B)</w:t>
      </w:r>
    </w:p>
    <w:p w14:paraId="4E112AD0" w14:textId="77777777" w:rsidR="00FD6E8F" w:rsidRPr="00FD6E8F" w:rsidRDefault="00FD6E8F" w:rsidP="00FD6E8F"/>
    <w:p w14:paraId="03A439EB" w14:textId="77777777" w:rsidR="00FD6E8F" w:rsidRPr="00FD6E8F" w:rsidRDefault="00FD6E8F" w:rsidP="00FD6E8F">
      <w:proofErr w:type="spellStart"/>
      <w:proofErr w:type="gramStart"/>
      <w:r w:rsidRPr="00FD6E8F">
        <w:t>plt.figure</w:t>
      </w:r>
      <w:proofErr w:type="spellEnd"/>
      <w:proofErr w:type="gramEnd"/>
      <w:r w:rsidRPr="00FD6E8F">
        <w:t>(</w:t>
      </w:r>
      <w:proofErr w:type="spellStart"/>
      <w:r w:rsidRPr="00FD6E8F">
        <w:t>figsize</w:t>
      </w:r>
      <w:proofErr w:type="spellEnd"/>
      <w:r w:rsidRPr="00FD6E8F">
        <w:t>=(12,4))</w:t>
      </w:r>
    </w:p>
    <w:p w14:paraId="4E4EA35E" w14:textId="77777777" w:rsidR="00FD6E8F" w:rsidRPr="00FD6E8F" w:rsidRDefault="00FD6E8F" w:rsidP="00FD6E8F">
      <w:proofErr w:type="spellStart"/>
      <w:proofErr w:type="gramStart"/>
      <w:r w:rsidRPr="00FD6E8F">
        <w:t>plt.subplot</w:t>
      </w:r>
      <w:proofErr w:type="spellEnd"/>
      <w:proofErr w:type="gramEnd"/>
      <w:r w:rsidRPr="00FD6E8F">
        <w:t>(1,3,1)</w:t>
      </w:r>
    </w:p>
    <w:p w14:paraId="39DE336D" w14:textId="77777777" w:rsidR="00FD6E8F" w:rsidRPr="00FD6E8F" w:rsidRDefault="00FD6E8F" w:rsidP="00FD6E8F">
      <w:proofErr w:type="spellStart"/>
      <w:proofErr w:type="gramStart"/>
      <w:r w:rsidRPr="00FD6E8F">
        <w:t>plt.imshow</w:t>
      </w:r>
      <w:proofErr w:type="spellEnd"/>
      <w:proofErr w:type="gramEnd"/>
      <w:r w:rsidRPr="00FD6E8F">
        <w:t xml:space="preserve">(A, </w:t>
      </w:r>
      <w:proofErr w:type="spellStart"/>
      <w:r w:rsidRPr="00FD6E8F">
        <w:t>cmap</w:t>
      </w:r>
      <w:proofErr w:type="spellEnd"/>
      <w:r w:rsidRPr="00FD6E8F">
        <w:t xml:space="preserve">='viridis'); </w:t>
      </w:r>
      <w:proofErr w:type="spellStart"/>
      <w:r w:rsidRPr="00FD6E8F">
        <w:t>plt.title</w:t>
      </w:r>
      <w:proofErr w:type="spellEnd"/>
      <w:r w:rsidRPr="00FD6E8F">
        <w:t>('oᵣ(oᵢ(S))')</w:t>
      </w:r>
    </w:p>
    <w:p w14:paraId="1C67B41E" w14:textId="77777777" w:rsidR="00FD6E8F" w:rsidRPr="00FD6E8F" w:rsidRDefault="00FD6E8F" w:rsidP="00FD6E8F">
      <w:proofErr w:type="spellStart"/>
      <w:proofErr w:type="gramStart"/>
      <w:r w:rsidRPr="00FD6E8F">
        <w:t>plt.subplot</w:t>
      </w:r>
      <w:proofErr w:type="spellEnd"/>
      <w:proofErr w:type="gramEnd"/>
      <w:r w:rsidRPr="00FD6E8F">
        <w:t>(1,3,2)</w:t>
      </w:r>
    </w:p>
    <w:p w14:paraId="51759C5E" w14:textId="77777777" w:rsidR="00FD6E8F" w:rsidRPr="00FD6E8F" w:rsidRDefault="00FD6E8F" w:rsidP="00FD6E8F">
      <w:proofErr w:type="spellStart"/>
      <w:proofErr w:type="gramStart"/>
      <w:r w:rsidRPr="00FD6E8F">
        <w:t>plt.imshow</w:t>
      </w:r>
      <w:proofErr w:type="spellEnd"/>
      <w:proofErr w:type="gramEnd"/>
      <w:r w:rsidRPr="00FD6E8F">
        <w:t xml:space="preserve">(B, </w:t>
      </w:r>
      <w:proofErr w:type="spellStart"/>
      <w:r w:rsidRPr="00FD6E8F">
        <w:t>cmap</w:t>
      </w:r>
      <w:proofErr w:type="spellEnd"/>
      <w:r w:rsidRPr="00FD6E8F">
        <w:t>='</w:t>
      </w:r>
      <w:proofErr w:type="spellStart"/>
      <w:r w:rsidRPr="00FD6E8F">
        <w:t>plasma</w:t>
      </w:r>
      <w:proofErr w:type="spellEnd"/>
      <w:r w:rsidRPr="00FD6E8F">
        <w:t xml:space="preserve">'); </w:t>
      </w:r>
      <w:proofErr w:type="spellStart"/>
      <w:r w:rsidRPr="00FD6E8F">
        <w:t>plt.title</w:t>
      </w:r>
      <w:proofErr w:type="spellEnd"/>
      <w:r w:rsidRPr="00FD6E8F">
        <w:t>('oᵢ(oᵣ(S))')</w:t>
      </w:r>
    </w:p>
    <w:p w14:paraId="27FCA834" w14:textId="77777777" w:rsidR="00FD6E8F" w:rsidRPr="00FD6E8F" w:rsidRDefault="00FD6E8F" w:rsidP="00FD6E8F">
      <w:proofErr w:type="spellStart"/>
      <w:proofErr w:type="gramStart"/>
      <w:r w:rsidRPr="00FD6E8F">
        <w:t>plt.subplot</w:t>
      </w:r>
      <w:proofErr w:type="spellEnd"/>
      <w:proofErr w:type="gramEnd"/>
      <w:r w:rsidRPr="00FD6E8F">
        <w:t>(1,3,3)</w:t>
      </w:r>
    </w:p>
    <w:p w14:paraId="22CD9581" w14:textId="77777777" w:rsidR="00FD6E8F" w:rsidRPr="00FD6E8F" w:rsidRDefault="00FD6E8F" w:rsidP="00FD6E8F">
      <w:proofErr w:type="spellStart"/>
      <w:proofErr w:type="gramStart"/>
      <w:r w:rsidRPr="00FD6E8F">
        <w:t>plt.imshow</w:t>
      </w:r>
      <w:proofErr w:type="spellEnd"/>
      <w:proofErr w:type="gramEnd"/>
      <w:r w:rsidRPr="00FD6E8F">
        <w:t xml:space="preserve">(Delta, </w:t>
      </w:r>
      <w:proofErr w:type="spellStart"/>
      <w:r w:rsidRPr="00FD6E8F">
        <w:t>cmap</w:t>
      </w:r>
      <w:proofErr w:type="spellEnd"/>
      <w:r w:rsidRPr="00FD6E8F">
        <w:t>='</w:t>
      </w:r>
      <w:proofErr w:type="spellStart"/>
      <w:r w:rsidRPr="00FD6E8F">
        <w:t>inferno</w:t>
      </w:r>
      <w:proofErr w:type="spellEnd"/>
      <w:r w:rsidRPr="00FD6E8F">
        <w:t xml:space="preserve">'); </w:t>
      </w:r>
      <w:proofErr w:type="spellStart"/>
      <w:r w:rsidRPr="00FD6E8F">
        <w:t>plt.title</w:t>
      </w:r>
      <w:proofErr w:type="spellEnd"/>
      <w:r w:rsidRPr="00FD6E8F">
        <w:t>('ΔS = |A - B|')</w:t>
      </w:r>
    </w:p>
    <w:p w14:paraId="43ED3BB2" w14:textId="77777777" w:rsidR="00FD6E8F" w:rsidRPr="00FD6E8F" w:rsidRDefault="00FD6E8F" w:rsidP="00FD6E8F">
      <w:proofErr w:type="spellStart"/>
      <w:proofErr w:type="gramStart"/>
      <w:r w:rsidRPr="00FD6E8F">
        <w:t>plt.suptitle</w:t>
      </w:r>
      <w:proofErr w:type="spellEnd"/>
      <w:proofErr w:type="gramEnd"/>
      <w:r w:rsidRPr="00FD6E8F">
        <w:t>("3.7.6 – Reflexionsoperator und Stabilität (Selbstbezüglichkeit)")</w:t>
      </w:r>
    </w:p>
    <w:p w14:paraId="7F180097" w14:textId="77777777" w:rsidR="00FD6E8F" w:rsidRPr="00FD6E8F" w:rsidRDefault="00FD6E8F" w:rsidP="00FD6E8F">
      <w:proofErr w:type="spellStart"/>
      <w:proofErr w:type="gramStart"/>
      <w:r w:rsidRPr="00FD6E8F">
        <w:t>plt.show</w:t>
      </w:r>
      <w:proofErr w:type="spellEnd"/>
      <w:proofErr w:type="gramEnd"/>
      <w:r w:rsidRPr="00FD6E8F">
        <w:t>()</w:t>
      </w:r>
    </w:p>
    <w:p w14:paraId="56DB9465" w14:textId="77777777" w:rsidR="00FD6E8F" w:rsidRPr="00FD6E8F" w:rsidRDefault="00FD6E8F" w:rsidP="00FD6E8F">
      <w:r w:rsidRPr="00FD6E8F">
        <w:rPr>
          <w:rFonts w:ascii="Segoe UI Emoji" w:hAnsi="Segoe UI Emoji" w:cs="Segoe UI Emoji"/>
        </w:rPr>
        <w:t>📘</w:t>
      </w:r>
      <w:r w:rsidRPr="00FD6E8F">
        <w:t xml:space="preserve"> </w:t>
      </w:r>
      <w:r w:rsidRPr="00FD6E8F">
        <w:rPr>
          <w:b/>
          <w:bCs/>
        </w:rPr>
        <w:t>Interpretation:</w:t>
      </w:r>
    </w:p>
    <w:p w14:paraId="40D8C421" w14:textId="77777777" w:rsidR="00FD6E8F" w:rsidRPr="00FD6E8F" w:rsidRDefault="00FD6E8F" w:rsidP="00FD6E8F">
      <w:pPr>
        <w:numPr>
          <w:ilvl w:val="0"/>
          <w:numId w:val="85"/>
        </w:numPr>
      </w:pPr>
      <w:r w:rsidRPr="00FD6E8F">
        <w:t>Theoretisch: Reflexion erzeugt meta-stabile Zustände – die Differenz ΔS misst Selbstkohärenz.</w:t>
      </w:r>
    </w:p>
    <w:p w14:paraId="56E8ECDF" w14:textId="77777777" w:rsidR="00FD6E8F" w:rsidRPr="00FD6E8F" w:rsidRDefault="00FD6E8F" w:rsidP="00FD6E8F">
      <w:pPr>
        <w:numPr>
          <w:ilvl w:val="0"/>
          <w:numId w:val="85"/>
        </w:numPr>
      </w:pPr>
      <w:r w:rsidRPr="00FD6E8F">
        <w:t>Didaktisch: Selbstbeobachtung stabilisiert Lernprozesse (Metakognition).</w:t>
      </w:r>
    </w:p>
    <w:p w14:paraId="40D3FA68" w14:textId="77777777" w:rsidR="00FD6E8F" w:rsidRPr="00FD6E8F" w:rsidRDefault="00FD6E8F" w:rsidP="00FD6E8F">
      <w:r w:rsidRPr="00FD6E8F">
        <w:pict w14:anchorId="6E6904FF">
          <v:rect id="_x0000_i1202" style="width:0;height:1.5pt" o:hralign="center" o:hrstd="t" o:hr="t" fillcolor="#a0a0a0" stroked="f"/>
        </w:pict>
      </w:r>
    </w:p>
    <w:p w14:paraId="1F3A47FE" w14:textId="77777777" w:rsidR="00FD6E8F" w:rsidRPr="00FD6E8F" w:rsidRDefault="00FD6E8F" w:rsidP="00FD6E8F">
      <w:pPr>
        <w:rPr>
          <w:b/>
          <w:bCs/>
        </w:rPr>
      </w:pPr>
      <w:r w:rsidRPr="00FD6E8F">
        <w:rPr>
          <w:rFonts w:ascii="Segoe UI Emoji" w:hAnsi="Segoe UI Emoji" w:cs="Segoe UI Emoji"/>
          <w:b/>
          <w:bCs/>
        </w:rPr>
        <w:t>⚖️</w:t>
      </w:r>
      <w:r w:rsidRPr="00FD6E8F">
        <w:rPr>
          <w:b/>
          <w:bCs/>
        </w:rPr>
        <w:t xml:space="preserve"> 3.7.8 – Kohärenzkonvergenz und Fixpunkte</w:t>
      </w:r>
    </w:p>
    <w:p w14:paraId="19E89772" w14:textId="77777777" w:rsidR="00FD6E8F" w:rsidRPr="00FD6E8F" w:rsidRDefault="00FD6E8F" w:rsidP="00FD6E8F">
      <w:r w:rsidRPr="00FD6E8F">
        <w:t>coherence_fixpoints.py</w:t>
      </w:r>
    </w:p>
    <w:p w14:paraId="0B069E6C" w14:textId="77777777" w:rsidR="00FD6E8F" w:rsidRPr="00FD6E8F" w:rsidRDefault="00FD6E8F" w:rsidP="00FD6E8F">
      <w:r w:rsidRPr="00FD6E8F">
        <w:rPr>
          <w:b/>
          <w:bCs/>
        </w:rPr>
        <w:t>Ziel:</w:t>
      </w:r>
      <w:r w:rsidRPr="00FD6E8F">
        <w:br/>
        <w:t>Simuliert wiederholte Operatoranwendung bis zur Konvergenz (Fixpunktbildung).</w:t>
      </w:r>
    </w:p>
    <w:p w14:paraId="17F85CF2" w14:textId="77777777" w:rsidR="00FD6E8F" w:rsidRPr="00FD6E8F" w:rsidRDefault="00FD6E8F" w:rsidP="00FD6E8F">
      <w:proofErr w:type="spellStart"/>
      <w:r w:rsidRPr="00FD6E8F">
        <w:t>import</w:t>
      </w:r>
      <w:proofErr w:type="spellEnd"/>
      <w:r w:rsidRPr="00FD6E8F">
        <w:t xml:space="preserve"> </w:t>
      </w:r>
      <w:proofErr w:type="spellStart"/>
      <w:r w:rsidRPr="00FD6E8F">
        <w:t>numpy</w:t>
      </w:r>
      <w:proofErr w:type="spellEnd"/>
      <w:r w:rsidRPr="00FD6E8F">
        <w:t xml:space="preserve"> </w:t>
      </w:r>
      <w:proofErr w:type="spellStart"/>
      <w:r w:rsidRPr="00FD6E8F">
        <w:t>as</w:t>
      </w:r>
      <w:proofErr w:type="spellEnd"/>
      <w:r w:rsidRPr="00FD6E8F">
        <w:t xml:space="preserve"> </w:t>
      </w:r>
      <w:proofErr w:type="spellStart"/>
      <w:r w:rsidRPr="00FD6E8F">
        <w:t>np</w:t>
      </w:r>
      <w:proofErr w:type="spellEnd"/>
    </w:p>
    <w:p w14:paraId="2E125CDF" w14:textId="77777777" w:rsidR="00FD6E8F" w:rsidRPr="00FD6E8F" w:rsidRDefault="00FD6E8F" w:rsidP="00FD6E8F">
      <w:proofErr w:type="spellStart"/>
      <w:r w:rsidRPr="00FD6E8F">
        <w:t>import</w:t>
      </w:r>
      <w:proofErr w:type="spellEnd"/>
      <w:r w:rsidRPr="00FD6E8F">
        <w:t xml:space="preserve"> </w:t>
      </w:r>
      <w:proofErr w:type="spellStart"/>
      <w:proofErr w:type="gramStart"/>
      <w:r w:rsidRPr="00FD6E8F">
        <w:t>matplotlib.pyplot</w:t>
      </w:r>
      <w:proofErr w:type="spellEnd"/>
      <w:proofErr w:type="gramEnd"/>
      <w:r w:rsidRPr="00FD6E8F">
        <w:t xml:space="preserve"> </w:t>
      </w:r>
      <w:proofErr w:type="spellStart"/>
      <w:r w:rsidRPr="00FD6E8F">
        <w:t>as</w:t>
      </w:r>
      <w:proofErr w:type="spellEnd"/>
      <w:r w:rsidRPr="00FD6E8F">
        <w:t xml:space="preserve"> </w:t>
      </w:r>
      <w:proofErr w:type="spellStart"/>
      <w:r w:rsidRPr="00FD6E8F">
        <w:t>plt</w:t>
      </w:r>
      <w:proofErr w:type="spellEnd"/>
    </w:p>
    <w:p w14:paraId="1181B041" w14:textId="77777777" w:rsidR="00FD6E8F" w:rsidRPr="00FD6E8F" w:rsidRDefault="00FD6E8F" w:rsidP="00FD6E8F"/>
    <w:p w14:paraId="37536DE7" w14:textId="77777777" w:rsidR="00FD6E8F" w:rsidRPr="00FD6E8F" w:rsidRDefault="00FD6E8F" w:rsidP="00FD6E8F">
      <w:r w:rsidRPr="00FD6E8F">
        <w:t># Startzustand</w:t>
      </w:r>
    </w:p>
    <w:p w14:paraId="16AC0AEA" w14:textId="77777777" w:rsidR="00FD6E8F" w:rsidRPr="00FD6E8F" w:rsidRDefault="00FD6E8F" w:rsidP="00FD6E8F">
      <w:r w:rsidRPr="00FD6E8F">
        <w:t xml:space="preserve">x = </w:t>
      </w:r>
      <w:proofErr w:type="spellStart"/>
      <w:proofErr w:type="gramStart"/>
      <w:r w:rsidRPr="00FD6E8F">
        <w:t>np.linspace</w:t>
      </w:r>
      <w:proofErr w:type="spellEnd"/>
      <w:proofErr w:type="gramEnd"/>
      <w:r w:rsidRPr="00FD6E8F">
        <w:t>(-2, 2, 200)</w:t>
      </w:r>
    </w:p>
    <w:p w14:paraId="612B7E3C" w14:textId="77777777" w:rsidR="00FD6E8F" w:rsidRPr="00FD6E8F" w:rsidRDefault="00FD6E8F" w:rsidP="00FD6E8F">
      <w:r w:rsidRPr="00FD6E8F">
        <w:t xml:space="preserve">S = </w:t>
      </w:r>
      <w:proofErr w:type="spellStart"/>
      <w:r w:rsidRPr="00FD6E8F">
        <w:t>np.exp</w:t>
      </w:r>
      <w:proofErr w:type="spellEnd"/>
      <w:r w:rsidRPr="00FD6E8F">
        <w:t>(-x**2)</w:t>
      </w:r>
    </w:p>
    <w:p w14:paraId="5C96ABB9" w14:textId="77777777" w:rsidR="00FD6E8F" w:rsidRPr="00FD6E8F" w:rsidRDefault="00FD6E8F" w:rsidP="00FD6E8F"/>
    <w:p w14:paraId="1B46AF93" w14:textId="77777777" w:rsidR="00FD6E8F" w:rsidRPr="00FD6E8F" w:rsidRDefault="00FD6E8F" w:rsidP="00FD6E8F">
      <w:r w:rsidRPr="00FD6E8F">
        <w:t># Operatorfunktion (nichtlinear, kontrahierend)</w:t>
      </w:r>
    </w:p>
    <w:p w14:paraId="01CA6C4E" w14:textId="77777777" w:rsidR="00FD6E8F" w:rsidRPr="00FD6E8F" w:rsidRDefault="00FD6E8F" w:rsidP="00FD6E8F">
      <w:proofErr w:type="spellStart"/>
      <w:r w:rsidRPr="00FD6E8F">
        <w:t>def</w:t>
      </w:r>
      <w:proofErr w:type="spellEnd"/>
      <w:r w:rsidRPr="00FD6E8F">
        <w:t xml:space="preserve"> </w:t>
      </w:r>
      <w:proofErr w:type="spellStart"/>
      <w:r w:rsidRPr="00FD6E8F">
        <w:t>operator</w:t>
      </w:r>
      <w:proofErr w:type="spellEnd"/>
      <w:r w:rsidRPr="00FD6E8F">
        <w:t>(S):</w:t>
      </w:r>
    </w:p>
    <w:p w14:paraId="4DA98DE7" w14:textId="77777777" w:rsidR="00FD6E8F" w:rsidRPr="00FD6E8F" w:rsidRDefault="00FD6E8F" w:rsidP="00FD6E8F">
      <w:r w:rsidRPr="00FD6E8F">
        <w:t xml:space="preserve">    </w:t>
      </w:r>
      <w:proofErr w:type="spellStart"/>
      <w:r w:rsidRPr="00FD6E8F">
        <w:t>return</w:t>
      </w:r>
      <w:proofErr w:type="spellEnd"/>
      <w:r w:rsidRPr="00FD6E8F">
        <w:t xml:space="preserve"> </w:t>
      </w:r>
      <w:proofErr w:type="spellStart"/>
      <w:proofErr w:type="gramStart"/>
      <w:r w:rsidRPr="00FD6E8F">
        <w:t>np.tanh</w:t>
      </w:r>
      <w:proofErr w:type="spellEnd"/>
      <w:proofErr w:type="gramEnd"/>
      <w:r w:rsidRPr="00FD6E8F">
        <w:t xml:space="preserve">(0.8 * S + 0.2 * </w:t>
      </w:r>
      <w:proofErr w:type="spellStart"/>
      <w:r w:rsidRPr="00FD6E8F">
        <w:t>np.roll</w:t>
      </w:r>
      <w:proofErr w:type="spellEnd"/>
      <w:r w:rsidRPr="00FD6E8F">
        <w:t>(S, 1))</w:t>
      </w:r>
    </w:p>
    <w:p w14:paraId="7CB5BF24" w14:textId="77777777" w:rsidR="00FD6E8F" w:rsidRPr="00FD6E8F" w:rsidRDefault="00FD6E8F" w:rsidP="00FD6E8F"/>
    <w:p w14:paraId="6372D252" w14:textId="77777777" w:rsidR="00FD6E8F" w:rsidRPr="00FD6E8F" w:rsidRDefault="00FD6E8F" w:rsidP="00FD6E8F">
      <w:r w:rsidRPr="00FD6E8F">
        <w:t># Iteration</w:t>
      </w:r>
    </w:p>
    <w:p w14:paraId="46FB7293" w14:textId="77777777" w:rsidR="00FD6E8F" w:rsidRPr="00FD6E8F" w:rsidRDefault="00FD6E8F" w:rsidP="00FD6E8F">
      <w:proofErr w:type="spellStart"/>
      <w:r w:rsidRPr="00FD6E8F">
        <w:t>states</w:t>
      </w:r>
      <w:proofErr w:type="spellEnd"/>
      <w:r w:rsidRPr="00FD6E8F">
        <w:t xml:space="preserve"> = [S]</w:t>
      </w:r>
    </w:p>
    <w:p w14:paraId="376742A0" w14:textId="77777777" w:rsidR="00FD6E8F" w:rsidRPr="00FD6E8F" w:rsidRDefault="00FD6E8F" w:rsidP="00FD6E8F">
      <w:proofErr w:type="spellStart"/>
      <w:r w:rsidRPr="00FD6E8F">
        <w:t>for</w:t>
      </w:r>
      <w:proofErr w:type="spellEnd"/>
      <w:r w:rsidRPr="00FD6E8F">
        <w:t xml:space="preserve"> _ in </w:t>
      </w:r>
      <w:proofErr w:type="spellStart"/>
      <w:proofErr w:type="gramStart"/>
      <w:r w:rsidRPr="00FD6E8F">
        <w:t>range</w:t>
      </w:r>
      <w:proofErr w:type="spellEnd"/>
      <w:r w:rsidRPr="00FD6E8F">
        <w:t>(</w:t>
      </w:r>
      <w:proofErr w:type="gramEnd"/>
      <w:r w:rsidRPr="00FD6E8F">
        <w:t>20):</w:t>
      </w:r>
    </w:p>
    <w:p w14:paraId="0F73CA12" w14:textId="77777777" w:rsidR="00FD6E8F" w:rsidRPr="00FD6E8F" w:rsidRDefault="00FD6E8F" w:rsidP="00FD6E8F">
      <w:r w:rsidRPr="00FD6E8F">
        <w:t xml:space="preserve">    S = </w:t>
      </w:r>
      <w:proofErr w:type="spellStart"/>
      <w:r w:rsidRPr="00FD6E8F">
        <w:t>operator</w:t>
      </w:r>
      <w:proofErr w:type="spellEnd"/>
      <w:r w:rsidRPr="00FD6E8F">
        <w:t>(S)</w:t>
      </w:r>
    </w:p>
    <w:p w14:paraId="681BD520" w14:textId="77777777" w:rsidR="00FD6E8F" w:rsidRPr="00FD6E8F" w:rsidRDefault="00FD6E8F" w:rsidP="00FD6E8F">
      <w:r w:rsidRPr="00FD6E8F">
        <w:t xml:space="preserve">    </w:t>
      </w:r>
      <w:proofErr w:type="spellStart"/>
      <w:proofErr w:type="gramStart"/>
      <w:r w:rsidRPr="00FD6E8F">
        <w:t>states.append</w:t>
      </w:r>
      <w:proofErr w:type="spellEnd"/>
      <w:proofErr w:type="gramEnd"/>
      <w:r w:rsidRPr="00FD6E8F">
        <w:t>(S)</w:t>
      </w:r>
    </w:p>
    <w:p w14:paraId="0ECC1C7F" w14:textId="77777777" w:rsidR="00FD6E8F" w:rsidRPr="00FD6E8F" w:rsidRDefault="00FD6E8F" w:rsidP="00FD6E8F"/>
    <w:p w14:paraId="476DEEE1" w14:textId="77777777" w:rsidR="00FD6E8F" w:rsidRPr="00FD6E8F" w:rsidRDefault="00FD6E8F" w:rsidP="00FD6E8F">
      <w:r w:rsidRPr="00FD6E8F">
        <w:t># Darstellung der Konvergenz</w:t>
      </w:r>
    </w:p>
    <w:p w14:paraId="5F721729" w14:textId="77777777" w:rsidR="00FD6E8F" w:rsidRPr="00FD6E8F" w:rsidRDefault="00FD6E8F" w:rsidP="00FD6E8F">
      <w:proofErr w:type="spellStart"/>
      <w:proofErr w:type="gramStart"/>
      <w:r w:rsidRPr="00FD6E8F">
        <w:t>plt.figure</w:t>
      </w:r>
      <w:proofErr w:type="spellEnd"/>
      <w:proofErr w:type="gramEnd"/>
      <w:r w:rsidRPr="00FD6E8F">
        <w:t>(</w:t>
      </w:r>
      <w:proofErr w:type="spellStart"/>
      <w:r w:rsidRPr="00FD6E8F">
        <w:t>figsize</w:t>
      </w:r>
      <w:proofErr w:type="spellEnd"/>
      <w:r w:rsidRPr="00FD6E8F">
        <w:t>=(8,5))</w:t>
      </w:r>
    </w:p>
    <w:p w14:paraId="36EF6F8A" w14:textId="77777777" w:rsidR="00FD6E8F" w:rsidRPr="00FD6E8F" w:rsidRDefault="00FD6E8F" w:rsidP="00FD6E8F">
      <w:proofErr w:type="spellStart"/>
      <w:r w:rsidRPr="00FD6E8F">
        <w:t>for</w:t>
      </w:r>
      <w:proofErr w:type="spellEnd"/>
      <w:r w:rsidRPr="00FD6E8F">
        <w:t xml:space="preserve"> i in </w:t>
      </w:r>
      <w:proofErr w:type="spellStart"/>
      <w:proofErr w:type="gramStart"/>
      <w:r w:rsidRPr="00FD6E8F">
        <w:t>range</w:t>
      </w:r>
      <w:proofErr w:type="spellEnd"/>
      <w:r w:rsidRPr="00FD6E8F">
        <w:t>(</w:t>
      </w:r>
      <w:proofErr w:type="gramEnd"/>
      <w:r w:rsidRPr="00FD6E8F">
        <w:t xml:space="preserve">0, </w:t>
      </w:r>
      <w:proofErr w:type="spellStart"/>
      <w:r w:rsidRPr="00FD6E8F">
        <w:t>len</w:t>
      </w:r>
      <w:proofErr w:type="spellEnd"/>
      <w:r w:rsidRPr="00FD6E8F">
        <w:t>(</w:t>
      </w:r>
      <w:proofErr w:type="spellStart"/>
      <w:r w:rsidRPr="00FD6E8F">
        <w:t>states</w:t>
      </w:r>
      <w:proofErr w:type="spellEnd"/>
      <w:r w:rsidRPr="00FD6E8F">
        <w:t>), 5):</w:t>
      </w:r>
    </w:p>
    <w:p w14:paraId="1A96CD56" w14:textId="77777777" w:rsidR="00FD6E8F" w:rsidRPr="00FD6E8F" w:rsidRDefault="00FD6E8F" w:rsidP="00FD6E8F">
      <w:r w:rsidRPr="00FD6E8F">
        <w:t xml:space="preserve">    </w:t>
      </w:r>
      <w:proofErr w:type="spellStart"/>
      <w:proofErr w:type="gramStart"/>
      <w:r w:rsidRPr="00FD6E8F">
        <w:t>plt.plot</w:t>
      </w:r>
      <w:proofErr w:type="spellEnd"/>
      <w:proofErr w:type="gramEnd"/>
      <w:r w:rsidRPr="00FD6E8F">
        <w:t xml:space="preserve">(x, </w:t>
      </w:r>
      <w:proofErr w:type="spellStart"/>
      <w:r w:rsidRPr="00FD6E8F">
        <w:t>states</w:t>
      </w:r>
      <w:proofErr w:type="spellEnd"/>
      <w:r w:rsidRPr="00FD6E8F">
        <w:t xml:space="preserve">[i], </w:t>
      </w:r>
      <w:proofErr w:type="spellStart"/>
      <w:r w:rsidRPr="00FD6E8F">
        <w:t>label</w:t>
      </w:r>
      <w:proofErr w:type="spellEnd"/>
      <w:r w:rsidRPr="00FD6E8F">
        <w:t>=</w:t>
      </w:r>
      <w:proofErr w:type="spellStart"/>
      <w:r w:rsidRPr="00FD6E8F">
        <w:t>f"t</w:t>
      </w:r>
      <w:proofErr w:type="spellEnd"/>
      <w:r w:rsidRPr="00FD6E8F">
        <w:t>={i}")</w:t>
      </w:r>
    </w:p>
    <w:p w14:paraId="26502BAB" w14:textId="77777777" w:rsidR="00FD6E8F" w:rsidRPr="00FD6E8F" w:rsidRDefault="00FD6E8F" w:rsidP="00FD6E8F">
      <w:proofErr w:type="spellStart"/>
      <w:proofErr w:type="gramStart"/>
      <w:r w:rsidRPr="00FD6E8F">
        <w:t>plt.title</w:t>
      </w:r>
      <w:proofErr w:type="spellEnd"/>
      <w:proofErr w:type="gramEnd"/>
      <w:r w:rsidRPr="00FD6E8F">
        <w:t>("3.7.8 – Kohärenzkonvergenz und Fixpunkte")</w:t>
      </w:r>
    </w:p>
    <w:p w14:paraId="6CA80746" w14:textId="77777777" w:rsidR="00FD6E8F" w:rsidRPr="00FD6E8F" w:rsidRDefault="00FD6E8F" w:rsidP="00FD6E8F">
      <w:proofErr w:type="spellStart"/>
      <w:proofErr w:type="gramStart"/>
      <w:r w:rsidRPr="00FD6E8F">
        <w:t>plt.xlabel</w:t>
      </w:r>
      <w:proofErr w:type="spellEnd"/>
      <w:proofErr w:type="gramEnd"/>
      <w:r w:rsidRPr="00FD6E8F">
        <w:t>("x")</w:t>
      </w:r>
    </w:p>
    <w:p w14:paraId="052C0590" w14:textId="77777777" w:rsidR="00FD6E8F" w:rsidRPr="00FD6E8F" w:rsidRDefault="00FD6E8F" w:rsidP="00FD6E8F">
      <w:proofErr w:type="spellStart"/>
      <w:proofErr w:type="gramStart"/>
      <w:r w:rsidRPr="00FD6E8F">
        <w:t>plt.ylabel</w:t>
      </w:r>
      <w:proofErr w:type="spellEnd"/>
      <w:proofErr w:type="gramEnd"/>
      <w:r w:rsidRPr="00FD6E8F">
        <w:t>("S(x)")</w:t>
      </w:r>
    </w:p>
    <w:p w14:paraId="04DE25FB" w14:textId="77777777" w:rsidR="00FD6E8F" w:rsidRPr="00FD6E8F" w:rsidRDefault="00FD6E8F" w:rsidP="00FD6E8F">
      <w:proofErr w:type="spellStart"/>
      <w:proofErr w:type="gramStart"/>
      <w:r w:rsidRPr="00FD6E8F">
        <w:t>plt.legend</w:t>
      </w:r>
      <w:proofErr w:type="spellEnd"/>
      <w:proofErr w:type="gramEnd"/>
      <w:r w:rsidRPr="00FD6E8F">
        <w:t>()</w:t>
      </w:r>
    </w:p>
    <w:p w14:paraId="5963B84B" w14:textId="77777777" w:rsidR="00FD6E8F" w:rsidRPr="00FD6E8F" w:rsidRDefault="00FD6E8F" w:rsidP="00FD6E8F">
      <w:proofErr w:type="spellStart"/>
      <w:proofErr w:type="gramStart"/>
      <w:r w:rsidRPr="00FD6E8F">
        <w:t>plt.show</w:t>
      </w:r>
      <w:proofErr w:type="spellEnd"/>
      <w:proofErr w:type="gramEnd"/>
      <w:r w:rsidRPr="00FD6E8F">
        <w:t>()</w:t>
      </w:r>
    </w:p>
    <w:p w14:paraId="61A1F23B" w14:textId="77777777" w:rsidR="00FD6E8F" w:rsidRPr="00FD6E8F" w:rsidRDefault="00FD6E8F" w:rsidP="00FD6E8F">
      <w:r w:rsidRPr="00FD6E8F">
        <w:rPr>
          <w:rFonts w:ascii="Segoe UI Emoji" w:hAnsi="Segoe UI Emoji" w:cs="Segoe UI Emoji"/>
        </w:rPr>
        <w:t>📘</w:t>
      </w:r>
      <w:r w:rsidRPr="00FD6E8F">
        <w:t xml:space="preserve"> </w:t>
      </w:r>
      <w:r w:rsidRPr="00FD6E8F">
        <w:rPr>
          <w:b/>
          <w:bCs/>
        </w:rPr>
        <w:t>Interpretation:</w:t>
      </w:r>
    </w:p>
    <w:p w14:paraId="1CD6AB3C" w14:textId="77777777" w:rsidR="00FD6E8F" w:rsidRPr="00FD6E8F" w:rsidRDefault="00FD6E8F" w:rsidP="00FD6E8F">
      <w:pPr>
        <w:numPr>
          <w:ilvl w:val="0"/>
          <w:numId w:val="86"/>
        </w:numPr>
      </w:pPr>
      <w:r w:rsidRPr="00FD6E8F">
        <w:t>Theoretisch: Das System konvergiert gegen stabile Kohärenzformen s∞ → lokale Gleichgewichte.</w:t>
      </w:r>
    </w:p>
    <w:p w14:paraId="7273E28D" w14:textId="77777777" w:rsidR="00FD6E8F" w:rsidRPr="00FD6E8F" w:rsidRDefault="00FD6E8F" w:rsidP="00FD6E8F">
      <w:pPr>
        <w:numPr>
          <w:ilvl w:val="0"/>
          <w:numId w:val="86"/>
        </w:numPr>
      </w:pPr>
      <w:r w:rsidRPr="00FD6E8F">
        <w:t>Didaktisch: Lernprozesse erreichen temporäre Gleichgewichte – „Momente des Verstehens“.</w:t>
      </w:r>
    </w:p>
    <w:p w14:paraId="62C73F8B" w14:textId="77777777" w:rsidR="00FD6E8F" w:rsidRPr="00FD6E8F" w:rsidRDefault="00FD6E8F" w:rsidP="00FD6E8F">
      <w:r w:rsidRPr="00FD6E8F">
        <w:pict w14:anchorId="4DF19735">
          <v:rect id="_x0000_i1203" style="width:0;height:1.5pt" o:hralign="center" o:hrstd="t" o:hr="t" fillcolor="#a0a0a0" stroked="f"/>
        </w:pict>
      </w:r>
    </w:p>
    <w:p w14:paraId="10DDAF4F" w14:textId="77777777" w:rsidR="00FD6E8F" w:rsidRPr="00FD6E8F" w:rsidRDefault="00FD6E8F" w:rsidP="00FD6E8F">
      <w:pPr>
        <w:rPr>
          <w:b/>
          <w:bCs/>
        </w:rPr>
      </w:pPr>
      <w:r w:rsidRPr="00FD6E8F">
        <w:rPr>
          <w:rFonts w:ascii="Segoe UI Emoji" w:hAnsi="Segoe UI Emoji" w:cs="Segoe UI Emoji"/>
          <w:b/>
          <w:bCs/>
        </w:rPr>
        <w:t>📘</w:t>
      </w:r>
      <w:r w:rsidRPr="00FD6E8F">
        <w:rPr>
          <w:b/>
          <w:bCs/>
        </w:rPr>
        <w:t xml:space="preserve"> Zusammenfassung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146"/>
        <w:gridCol w:w="1454"/>
        <w:gridCol w:w="3443"/>
      </w:tblGrid>
      <w:tr w:rsidR="00FD6E8F" w:rsidRPr="00FD6E8F" w14:paraId="6F733432" w14:textId="77777777" w:rsidTr="00FD6E8F">
        <w:trPr>
          <w:tblHeader/>
          <w:tblCellSpacing w:w="15" w:type="dxa"/>
        </w:trPr>
        <w:tc>
          <w:tcPr>
            <w:tcW w:w="0" w:type="auto"/>
            <w:vAlign w:val="center"/>
            <w:hideMark/>
          </w:tcPr>
          <w:p w14:paraId="239B2E30" w14:textId="77777777" w:rsidR="00FD6E8F" w:rsidRPr="00FD6E8F" w:rsidRDefault="00FD6E8F" w:rsidP="00FD6E8F">
            <w:pPr>
              <w:rPr>
                <w:b/>
                <w:bCs/>
              </w:rPr>
            </w:pPr>
            <w:r w:rsidRPr="00FD6E8F">
              <w:rPr>
                <w:b/>
                <w:bCs/>
              </w:rPr>
              <w:t>Abschnitt</w:t>
            </w:r>
          </w:p>
        </w:tc>
        <w:tc>
          <w:tcPr>
            <w:tcW w:w="0" w:type="auto"/>
            <w:vAlign w:val="center"/>
            <w:hideMark/>
          </w:tcPr>
          <w:p w14:paraId="13479BAA" w14:textId="77777777" w:rsidR="00FD6E8F" w:rsidRPr="00FD6E8F" w:rsidRDefault="00FD6E8F" w:rsidP="00FD6E8F">
            <w:pPr>
              <w:rPr>
                <w:b/>
                <w:bCs/>
              </w:rPr>
            </w:pPr>
            <w:r w:rsidRPr="00FD6E8F">
              <w:rPr>
                <w:b/>
                <w:bCs/>
              </w:rPr>
              <w:t>Datei</w:t>
            </w:r>
          </w:p>
        </w:tc>
        <w:tc>
          <w:tcPr>
            <w:tcW w:w="0" w:type="auto"/>
            <w:vAlign w:val="center"/>
            <w:hideMark/>
          </w:tcPr>
          <w:p w14:paraId="3D2B9363" w14:textId="77777777" w:rsidR="00FD6E8F" w:rsidRPr="00FD6E8F" w:rsidRDefault="00FD6E8F" w:rsidP="00FD6E8F">
            <w:pPr>
              <w:rPr>
                <w:b/>
                <w:bCs/>
              </w:rPr>
            </w:pPr>
            <w:r w:rsidRPr="00FD6E8F">
              <w:rPr>
                <w:b/>
                <w:bCs/>
              </w:rPr>
              <w:t>Visualisierung</w:t>
            </w:r>
          </w:p>
        </w:tc>
        <w:tc>
          <w:tcPr>
            <w:tcW w:w="0" w:type="auto"/>
            <w:vAlign w:val="center"/>
            <w:hideMark/>
          </w:tcPr>
          <w:p w14:paraId="4BC21382" w14:textId="77777777" w:rsidR="00FD6E8F" w:rsidRPr="00FD6E8F" w:rsidRDefault="00FD6E8F" w:rsidP="00FD6E8F">
            <w:pPr>
              <w:rPr>
                <w:b/>
                <w:bCs/>
              </w:rPr>
            </w:pPr>
            <w:r w:rsidRPr="00FD6E8F">
              <w:rPr>
                <w:b/>
                <w:bCs/>
              </w:rPr>
              <w:t>Bedeutung</w:t>
            </w:r>
          </w:p>
        </w:tc>
      </w:tr>
      <w:tr w:rsidR="00FD6E8F" w:rsidRPr="00FD6E8F" w14:paraId="210FEBD9" w14:textId="77777777" w:rsidTr="00FD6E8F">
        <w:trPr>
          <w:tblCellSpacing w:w="15" w:type="dxa"/>
        </w:trPr>
        <w:tc>
          <w:tcPr>
            <w:tcW w:w="0" w:type="auto"/>
            <w:vAlign w:val="center"/>
            <w:hideMark/>
          </w:tcPr>
          <w:p w14:paraId="31A6576E" w14:textId="77777777" w:rsidR="00FD6E8F" w:rsidRPr="00FD6E8F" w:rsidRDefault="00FD6E8F" w:rsidP="00FD6E8F">
            <w:r w:rsidRPr="00FD6E8F">
              <w:t>3.6.2</w:t>
            </w:r>
          </w:p>
        </w:tc>
        <w:tc>
          <w:tcPr>
            <w:tcW w:w="0" w:type="auto"/>
            <w:vAlign w:val="center"/>
            <w:hideMark/>
          </w:tcPr>
          <w:p w14:paraId="5574D4C7" w14:textId="77777777" w:rsidR="00FD6E8F" w:rsidRPr="00FD6E8F" w:rsidRDefault="00FD6E8F" w:rsidP="00FD6E8F">
            <w:r w:rsidRPr="00FD6E8F">
              <w:t>hij_field_emergence.py</w:t>
            </w:r>
          </w:p>
        </w:tc>
        <w:tc>
          <w:tcPr>
            <w:tcW w:w="0" w:type="auto"/>
            <w:vAlign w:val="center"/>
            <w:hideMark/>
          </w:tcPr>
          <w:p w14:paraId="7E13AA82" w14:textId="77777777" w:rsidR="00FD6E8F" w:rsidRPr="00FD6E8F" w:rsidRDefault="00FD6E8F" w:rsidP="00FD6E8F">
            <w:proofErr w:type="spellStart"/>
            <w:r w:rsidRPr="00FD6E8F">
              <w:t>Heatmap</w:t>
            </w:r>
            <w:proofErr w:type="spellEnd"/>
          </w:p>
        </w:tc>
        <w:tc>
          <w:tcPr>
            <w:tcW w:w="0" w:type="auto"/>
            <w:vAlign w:val="center"/>
            <w:hideMark/>
          </w:tcPr>
          <w:p w14:paraId="538143B9" w14:textId="77777777" w:rsidR="00FD6E8F" w:rsidRPr="00FD6E8F" w:rsidRDefault="00FD6E8F" w:rsidP="00FD6E8F">
            <w:r w:rsidRPr="00FD6E8F">
              <w:t>Punkt → Feld: Entstehung von Kontinuität</w:t>
            </w:r>
          </w:p>
        </w:tc>
      </w:tr>
      <w:tr w:rsidR="00FD6E8F" w:rsidRPr="00FD6E8F" w14:paraId="00FD21C3" w14:textId="77777777" w:rsidTr="00FD6E8F">
        <w:trPr>
          <w:tblCellSpacing w:w="15" w:type="dxa"/>
        </w:trPr>
        <w:tc>
          <w:tcPr>
            <w:tcW w:w="0" w:type="auto"/>
            <w:vAlign w:val="center"/>
            <w:hideMark/>
          </w:tcPr>
          <w:p w14:paraId="7AD79CED" w14:textId="77777777" w:rsidR="00FD6E8F" w:rsidRPr="00FD6E8F" w:rsidRDefault="00FD6E8F" w:rsidP="00FD6E8F">
            <w:r w:rsidRPr="00FD6E8F">
              <w:t>3.7.4</w:t>
            </w:r>
          </w:p>
        </w:tc>
        <w:tc>
          <w:tcPr>
            <w:tcW w:w="0" w:type="auto"/>
            <w:vAlign w:val="center"/>
            <w:hideMark/>
          </w:tcPr>
          <w:p w14:paraId="3CAC19AC" w14:textId="77777777" w:rsidR="00FD6E8F" w:rsidRPr="00FD6E8F" w:rsidRDefault="00FD6E8F" w:rsidP="00FD6E8F">
            <w:r w:rsidRPr="00FD6E8F">
              <w:t>operator_cascade_dynamics.py</w:t>
            </w:r>
          </w:p>
        </w:tc>
        <w:tc>
          <w:tcPr>
            <w:tcW w:w="0" w:type="auto"/>
            <w:vAlign w:val="center"/>
            <w:hideMark/>
          </w:tcPr>
          <w:p w14:paraId="3161B2C7" w14:textId="77777777" w:rsidR="00FD6E8F" w:rsidRPr="00FD6E8F" w:rsidRDefault="00FD6E8F" w:rsidP="00FD6E8F">
            <w:proofErr w:type="spellStart"/>
            <w:r w:rsidRPr="00FD6E8F">
              <w:t>Streamplot</w:t>
            </w:r>
            <w:proofErr w:type="spellEnd"/>
          </w:p>
        </w:tc>
        <w:tc>
          <w:tcPr>
            <w:tcW w:w="0" w:type="auto"/>
            <w:vAlign w:val="center"/>
            <w:hideMark/>
          </w:tcPr>
          <w:p w14:paraId="0C14473A" w14:textId="77777777" w:rsidR="00FD6E8F" w:rsidRPr="00FD6E8F" w:rsidRDefault="00FD6E8F" w:rsidP="00FD6E8F">
            <w:r w:rsidRPr="00FD6E8F">
              <w:t>Lerntrajektorien im Kohärenzfeld</w:t>
            </w:r>
          </w:p>
        </w:tc>
      </w:tr>
      <w:tr w:rsidR="00FD6E8F" w:rsidRPr="00FD6E8F" w14:paraId="298DA0FC" w14:textId="77777777" w:rsidTr="00FD6E8F">
        <w:trPr>
          <w:tblCellSpacing w:w="15" w:type="dxa"/>
        </w:trPr>
        <w:tc>
          <w:tcPr>
            <w:tcW w:w="0" w:type="auto"/>
            <w:vAlign w:val="center"/>
            <w:hideMark/>
          </w:tcPr>
          <w:p w14:paraId="0A04F755" w14:textId="77777777" w:rsidR="00FD6E8F" w:rsidRPr="00FD6E8F" w:rsidRDefault="00FD6E8F" w:rsidP="00FD6E8F">
            <w:r w:rsidRPr="00FD6E8F">
              <w:t>3.7.6</w:t>
            </w:r>
          </w:p>
        </w:tc>
        <w:tc>
          <w:tcPr>
            <w:tcW w:w="0" w:type="auto"/>
            <w:vAlign w:val="center"/>
            <w:hideMark/>
          </w:tcPr>
          <w:p w14:paraId="7B9121E9" w14:textId="77777777" w:rsidR="00FD6E8F" w:rsidRPr="00FD6E8F" w:rsidRDefault="00FD6E8F" w:rsidP="00FD6E8F">
            <w:r w:rsidRPr="00FD6E8F">
              <w:t>reflexion_operator_map.py</w:t>
            </w:r>
          </w:p>
        </w:tc>
        <w:tc>
          <w:tcPr>
            <w:tcW w:w="0" w:type="auto"/>
            <w:vAlign w:val="center"/>
            <w:hideMark/>
          </w:tcPr>
          <w:p w14:paraId="09CEEF88" w14:textId="77777777" w:rsidR="00FD6E8F" w:rsidRPr="00FD6E8F" w:rsidRDefault="00FD6E8F" w:rsidP="00FD6E8F">
            <w:r w:rsidRPr="00FD6E8F">
              <w:t xml:space="preserve">3 </w:t>
            </w:r>
            <w:proofErr w:type="spellStart"/>
            <w:r w:rsidRPr="00FD6E8F">
              <w:t>Heatmaps</w:t>
            </w:r>
            <w:proofErr w:type="spellEnd"/>
          </w:p>
        </w:tc>
        <w:tc>
          <w:tcPr>
            <w:tcW w:w="0" w:type="auto"/>
            <w:vAlign w:val="center"/>
            <w:hideMark/>
          </w:tcPr>
          <w:p w14:paraId="62C7E449" w14:textId="77777777" w:rsidR="00FD6E8F" w:rsidRPr="00FD6E8F" w:rsidRDefault="00FD6E8F" w:rsidP="00FD6E8F">
            <w:r w:rsidRPr="00FD6E8F">
              <w:t>Selbstbeobachtung und Stabilität</w:t>
            </w:r>
          </w:p>
        </w:tc>
      </w:tr>
      <w:tr w:rsidR="00FD6E8F" w:rsidRPr="00FD6E8F" w14:paraId="3A4645E7" w14:textId="77777777" w:rsidTr="00FD6E8F">
        <w:trPr>
          <w:tblCellSpacing w:w="15" w:type="dxa"/>
        </w:trPr>
        <w:tc>
          <w:tcPr>
            <w:tcW w:w="0" w:type="auto"/>
            <w:vAlign w:val="center"/>
            <w:hideMark/>
          </w:tcPr>
          <w:p w14:paraId="39659C91" w14:textId="77777777" w:rsidR="00FD6E8F" w:rsidRPr="00FD6E8F" w:rsidRDefault="00FD6E8F" w:rsidP="00FD6E8F">
            <w:r w:rsidRPr="00FD6E8F">
              <w:t>3.7.8</w:t>
            </w:r>
          </w:p>
        </w:tc>
        <w:tc>
          <w:tcPr>
            <w:tcW w:w="0" w:type="auto"/>
            <w:vAlign w:val="center"/>
            <w:hideMark/>
          </w:tcPr>
          <w:p w14:paraId="0A344949" w14:textId="77777777" w:rsidR="00FD6E8F" w:rsidRPr="00FD6E8F" w:rsidRDefault="00FD6E8F" w:rsidP="00FD6E8F">
            <w:r w:rsidRPr="00FD6E8F">
              <w:t>coherence_fixpoints.py</w:t>
            </w:r>
          </w:p>
        </w:tc>
        <w:tc>
          <w:tcPr>
            <w:tcW w:w="0" w:type="auto"/>
            <w:vAlign w:val="center"/>
            <w:hideMark/>
          </w:tcPr>
          <w:p w14:paraId="12EC2A7F" w14:textId="77777777" w:rsidR="00FD6E8F" w:rsidRPr="00FD6E8F" w:rsidRDefault="00FD6E8F" w:rsidP="00FD6E8F">
            <w:r w:rsidRPr="00FD6E8F">
              <w:t>Linienplot</w:t>
            </w:r>
          </w:p>
        </w:tc>
        <w:tc>
          <w:tcPr>
            <w:tcW w:w="0" w:type="auto"/>
            <w:vAlign w:val="center"/>
            <w:hideMark/>
          </w:tcPr>
          <w:p w14:paraId="09270DBA" w14:textId="77777777" w:rsidR="00FD6E8F" w:rsidRPr="00FD6E8F" w:rsidRDefault="00FD6E8F" w:rsidP="00FD6E8F">
            <w:r w:rsidRPr="00FD6E8F">
              <w:t>Fixpunkte der Kohärenzbildung</w:t>
            </w:r>
          </w:p>
        </w:tc>
      </w:tr>
    </w:tbl>
    <w:p w14:paraId="34F484A3" w14:textId="77777777" w:rsidR="00FD6E8F" w:rsidRPr="00FD6E8F" w:rsidRDefault="00FD6E8F" w:rsidP="00FD6E8F">
      <w:r w:rsidRPr="00FD6E8F">
        <w:pict w14:anchorId="4842ADBC">
          <v:rect id="_x0000_i1204" style="width:0;height:1.5pt" o:hralign="center" o:hrstd="t" o:hr="t" fillcolor="#a0a0a0" stroked="f"/>
        </w:pict>
      </w:r>
    </w:p>
    <w:p w14:paraId="23913343" w14:textId="77777777" w:rsidR="00FD6E8F" w:rsidRPr="00FD6E8F" w:rsidRDefault="00FD6E8F" w:rsidP="00FD6E8F">
      <w:r w:rsidRPr="00FD6E8F">
        <w:t xml:space="preserve">Möchtest du, dass ich diese vier Skripte als </w:t>
      </w:r>
      <w:r w:rsidRPr="00FD6E8F">
        <w:rPr>
          <w:b/>
          <w:bCs/>
        </w:rPr>
        <w:t>Anhang 3B (Python-Code-Beispiele)</w:t>
      </w:r>
      <w:r w:rsidRPr="00FD6E8F">
        <w:t xml:space="preserve"> ergänze – mit formatiertem Code und kurzem einleitenden Methodenteil („Simulative Implementierung im FRZK“)?</w:t>
      </w:r>
      <w:r w:rsidRPr="00FD6E8F">
        <w:br/>
        <w:t>Dann hättest du Anhang 3A = Deutung + Theorie, und 3B = praktischer Codeanhang.</w:t>
      </w:r>
    </w:p>
    <w:p w14:paraId="417B34D8" w14:textId="77777777" w:rsidR="000A22D8" w:rsidRPr="000A22D8" w:rsidRDefault="000A22D8" w:rsidP="000A22D8">
      <w:pPr>
        <w:rPr>
          <w:b/>
          <w:bCs/>
        </w:rPr>
      </w:pPr>
      <w:r w:rsidRPr="000A22D8">
        <w:rPr>
          <w:b/>
          <w:bCs/>
        </w:rPr>
        <w:t>Anlage 3B – Python-Code-Beispiele zu Kapitel 3 (FRZK)</w:t>
      </w:r>
    </w:p>
    <w:p w14:paraId="2EA7133E" w14:textId="77777777" w:rsidR="000A22D8" w:rsidRPr="000A22D8" w:rsidRDefault="000A22D8" w:rsidP="000A22D8">
      <w:pPr>
        <w:rPr>
          <w:b/>
          <w:bCs/>
        </w:rPr>
      </w:pPr>
      <w:r w:rsidRPr="000A22D8">
        <w:rPr>
          <w:b/>
          <w:bCs/>
        </w:rPr>
        <w:t>Einleitung</w:t>
      </w:r>
    </w:p>
    <w:p w14:paraId="5A9A0405" w14:textId="77777777" w:rsidR="000A22D8" w:rsidRPr="000A22D8" w:rsidRDefault="000A22D8" w:rsidP="000A22D8">
      <w:r w:rsidRPr="000A22D8">
        <w:t>Die folgenden Python-Skripte ergänzen die Anlage 3A und dienen der praktischen Implementierung der modelllogischen Prozesse des Funktionalen Raum-Zeit-Kohärenzsystems (FRZK). Sie übersetzen die theoretischen Konzepte aus Kapitel 3 in funktionale Simulationen. Jede Simulation zeigt, wie sich aus Operatoren und Relationen emergente Strukturen, Kohärenzfelder und stabile Fixpunkte bilden. Ziel ist es, die Funktionslogik des FRZK empirisch und didaktisch zugänglich zu machen.</w:t>
      </w:r>
    </w:p>
    <w:p w14:paraId="61990D21" w14:textId="77777777" w:rsidR="000A22D8" w:rsidRPr="000A22D8" w:rsidRDefault="000A22D8" w:rsidP="000A22D8">
      <w:r w:rsidRPr="000A22D8">
        <w:pict w14:anchorId="59E9DBFC">
          <v:rect id="_x0000_i1240" style="width:0;height:1.5pt" o:hralign="center" o:hrstd="t" o:hr="t" fillcolor="#a0a0a0" stroked="f"/>
        </w:pict>
      </w:r>
    </w:p>
    <w:p w14:paraId="4799989C" w14:textId="77777777" w:rsidR="000A22D8" w:rsidRPr="000A22D8" w:rsidRDefault="000A22D8" w:rsidP="000A22D8">
      <w:pPr>
        <w:rPr>
          <w:b/>
          <w:bCs/>
        </w:rPr>
      </w:pPr>
      <w:r w:rsidRPr="000A22D8">
        <w:rPr>
          <w:b/>
          <w:bCs/>
        </w:rPr>
        <w:t>3.6.2 – Von der Punktmenge zur Feldstruktur</w:t>
      </w:r>
    </w:p>
    <w:p w14:paraId="6A80688B" w14:textId="77777777" w:rsidR="000A22D8" w:rsidRPr="000A22D8" w:rsidRDefault="000A22D8" w:rsidP="000A22D8">
      <w:r w:rsidRPr="000A22D8">
        <w:rPr>
          <w:b/>
          <w:bCs/>
        </w:rPr>
        <w:t>Datei:</w:t>
      </w:r>
      <w:r w:rsidRPr="000A22D8">
        <w:t xml:space="preserve"> hij_field_emergence.py</w:t>
      </w:r>
    </w:p>
    <w:p w14:paraId="5B378E76" w14:textId="77777777" w:rsidR="000A22D8" w:rsidRPr="000A22D8" w:rsidRDefault="000A22D8" w:rsidP="000A22D8">
      <w:proofErr w:type="spellStart"/>
      <w:r w:rsidRPr="000A22D8">
        <w:t>import</w:t>
      </w:r>
      <w:proofErr w:type="spellEnd"/>
      <w:r w:rsidRPr="000A22D8">
        <w:t xml:space="preserve"> </w:t>
      </w:r>
      <w:proofErr w:type="spellStart"/>
      <w:r w:rsidRPr="000A22D8">
        <w:t>numpy</w:t>
      </w:r>
      <w:proofErr w:type="spellEnd"/>
      <w:r w:rsidRPr="000A22D8">
        <w:t xml:space="preserve"> </w:t>
      </w:r>
      <w:proofErr w:type="spellStart"/>
      <w:r w:rsidRPr="000A22D8">
        <w:t>as</w:t>
      </w:r>
      <w:proofErr w:type="spellEnd"/>
      <w:r w:rsidRPr="000A22D8">
        <w:t xml:space="preserve"> </w:t>
      </w:r>
      <w:proofErr w:type="spellStart"/>
      <w:r w:rsidRPr="000A22D8">
        <w:t>np</w:t>
      </w:r>
      <w:proofErr w:type="spellEnd"/>
    </w:p>
    <w:p w14:paraId="7D612945" w14:textId="77777777" w:rsidR="000A22D8" w:rsidRPr="000A22D8" w:rsidRDefault="000A22D8" w:rsidP="000A22D8">
      <w:proofErr w:type="spellStart"/>
      <w:r w:rsidRPr="000A22D8">
        <w:t>import</w:t>
      </w:r>
      <w:proofErr w:type="spellEnd"/>
      <w:r w:rsidRPr="000A22D8">
        <w:t xml:space="preserve"> </w:t>
      </w:r>
      <w:proofErr w:type="spellStart"/>
      <w:proofErr w:type="gramStart"/>
      <w:r w:rsidRPr="000A22D8">
        <w:t>matplotlib.pyplot</w:t>
      </w:r>
      <w:proofErr w:type="spellEnd"/>
      <w:proofErr w:type="gramEnd"/>
      <w:r w:rsidRPr="000A22D8">
        <w:t xml:space="preserve"> </w:t>
      </w:r>
      <w:proofErr w:type="spellStart"/>
      <w:r w:rsidRPr="000A22D8">
        <w:t>as</w:t>
      </w:r>
      <w:proofErr w:type="spellEnd"/>
      <w:r w:rsidRPr="000A22D8">
        <w:t xml:space="preserve"> </w:t>
      </w:r>
      <w:proofErr w:type="spellStart"/>
      <w:r w:rsidRPr="000A22D8">
        <w:t>plt</w:t>
      </w:r>
      <w:proofErr w:type="spellEnd"/>
    </w:p>
    <w:p w14:paraId="13792532" w14:textId="77777777" w:rsidR="000A22D8" w:rsidRPr="000A22D8" w:rsidRDefault="000A22D8" w:rsidP="000A22D8">
      <w:proofErr w:type="spellStart"/>
      <w:r w:rsidRPr="000A22D8">
        <w:t>from</w:t>
      </w:r>
      <w:proofErr w:type="spellEnd"/>
      <w:r w:rsidRPr="000A22D8">
        <w:t xml:space="preserve"> </w:t>
      </w:r>
      <w:proofErr w:type="spellStart"/>
      <w:proofErr w:type="gramStart"/>
      <w:r w:rsidRPr="000A22D8">
        <w:t>scipy.ndimage</w:t>
      </w:r>
      <w:proofErr w:type="spellEnd"/>
      <w:proofErr w:type="gramEnd"/>
      <w:r w:rsidRPr="000A22D8">
        <w:t xml:space="preserve"> </w:t>
      </w:r>
      <w:proofErr w:type="spellStart"/>
      <w:r w:rsidRPr="000A22D8">
        <w:t>import</w:t>
      </w:r>
      <w:proofErr w:type="spellEnd"/>
      <w:r w:rsidRPr="000A22D8">
        <w:t xml:space="preserve"> </w:t>
      </w:r>
      <w:proofErr w:type="spellStart"/>
      <w:r w:rsidRPr="000A22D8">
        <w:t>gaussian_filter</w:t>
      </w:r>
      <w:proofErr w:type="spellEnd"/>
    </w:p>
    <w:p w14:paraId="29949CA6" w14:textId="77777777" w:rsidR="000A22D8" w:rsidRPr="000A22D8" w:rsidRDefault="000A22D8" w:rsidP="000A22D8"/>
    <w:p w14:paraId="454A4999" w14:textId="77777777" w:rsidR="000A22D8" w:rsidRPr="000A22D8" w:rsidRDefault="000A22D8" w:rsidP="000A22D8">
      <w:r w:rsidRPr="000A22D8">
        <w:t># Zufällige Punktmenge</w:t>
      </w:r>
    </w:p>
    <w:p w14:paraId="4DF63C63" w14:textId="77777777" w:rsidR="000A22D8" w:rsidRPr="000A22D8" w:rsidRDefault="000A22D8" w:rsidP="000A22D8">
      <w:proofErr w:type="spellStart"/>
      <w:r w:rsidRPr="000A22D8">
        <w:t>def</w:t>
      </w:r>
      <w:proofErr w:type="spellEnd"/>
      <w:r w:rsidRPr="000A22D8">
        <w:t xml:space="preserve"> </w:t>
      </w:r>
      <w:proofErr w:type="spellStart"/>
      <w:r w:rsidRPr="000A22D8">
        <w:t>generate_</w:t>
      </w:r>
      <w:proofErr w:type="gramStart"/>
      <w:r w:rsidRPr="000A22D8">
        <w:t>field</w:t>
      </w:r>
      <w:proofErr w:type="spellEnd"/>
      <w:r w:rsidRPr="000A22D8">
        <w:t>(</w:t>
      </w:r>
      <w:proofErr w:type="spellStart"/>
      <w:proofErr w:type="gramEnd"/>
      <w:r w:rsidRPr="000A22D8">
        <w:t>n_points</w:t>
      </w:r>
      <w:proofErr w:type="spellEnd"/>
      <w:r w:rsidRPr="000A22D8">
        <w:t xml:space="preserve">=200, </w:t>
      </w:r>
      <w:proofErr w:type="spellStart"/>
      <w:r w:rsidRPr="000A22D8">
        <w:t>grid_size</w:t>
      </w:r>
      <w:proofErr w:type="spellEnd"/>
      <w:r w:rsidRPr="000A22D8">
        <w:t>=100):</w:t>
      </w:r>
    </w:p>
    <w:p w14:paraId="7A777894" w14:textId="77777777" w:rsidR="000A22D8" w:rsidRPr="000A22D8" w:rsidRDefault="000A22D8" w:rsidP="000A22D8">
      <w:r w:rsidRPr="000A22D8">
        <w:t xml:space="preserve">    </w:t>
      </w:r>
      <w:proofErr w:type="spellStart"/>
      <w:proofErr w:type="gramStart"/>
      <w:r w:rsidRPr="000A22D8">
        <w:t>np.random</w:t>
      </w:r>
      <w:proofErr w:type="gramEnd"/>
      <w:r w:rsidRPr="000A22D8">
        <w:t>.seed</w:t>
      </w:r>
      <w:proofErr w:type="spellEnd"/>
      <w:r w:rsidRPr="000A22D8">
        <w:t>(42)</w:t>
      </w:r>
    </w:p>
    <w:p w14:paraId="5459C511" w14:textId="77777777" w:rsidR="000A22D8" w:rsidRPr="000A22D8" w:rsidRDefault="000A22D8" w:rsidP="000A22D8">
      <w:r w:rsidRPr="000A22D8">
        <w:t xml:space="preserve">    </w:t>
      </w:r>
      <w:proofErr w:type="spellStart"/>
      <w:r w:rsidRPr="000A22D8">
        <w:t>points</w:t>
      </w:r>
      <w:proofErr w:type="spellEnd"/>
      <w:r w:rsidRPr="000A22D8">
        <w:t xml:space="preserve"> = </w:t>
      </w:r>
      <w:proofErr w:type="spellStart"/>
      <w:proofErr w:type="gramStart"/>
      <w:r w:rsidRPr="000A22D8">
        <w:t>np.random</w:t>
      </w:r>
      <w:proofErr w:type="gramEnd"/>
      <w:r w:rsidRPr="000A22D8">
        <w:t>.rand</w:t>
      </w:r>
      <w:proofErr w:type="spellEnd"/>
      <w:r w:rsidRPr="000A22D8">
        <w:t>(</w:t>
      </w:r>
      <w:proofErr w:type="spellStart"/>
      <w:r w:rsidRPr="000A22D8">
        <w:t>n_points</w:t>
      </w:r>
      <w:proofErr w:type="spellEnd"/>
      <w:r w:rsidRPr="000A22D8">
        <w:t>, 2) * 10</w:t>
      </w:r>
    </w:p>
    <w:p w14:paraId="12EA0E65" w14:textId="77777777" w:rsidR="000A22D8" w:rsidRPr="000A22D8" w:rsidRDefault="000A22D8" w:rsidP="000A22D8">
      <w:r w:rsidRPr="000A22D8">
        <w:t xml:space="preserve">    </w:t>
      </w:r>
      <w:proofErr w:type="spellStart"/>
      <w:r w:rsidRPr="000A22D8">
        <w:t>field</w:t>
      </w:r>
      <w:proofErr w:type="spellEnd"/>
      <w:r w:rsidRPr="000A22D8">
        <w:t xml:space="preserve"> = </w:t>
      </w:r>
      <w:proofErr w:type="spellStart"/>
      <w:proofErr w:type="gramStart"/>
      <w:r w:rsidRPr="000A22D8">
        <w:t>np.zeros</w:t>
      </w:r>
      <w:proofErr w:type="spellEnd"/>
      <w:proofErr w:type="gramEnd"/>
      <w:r w:rsidRPr="000A22D8">
        <w:t>((</w:t>
      </w:r>
      <w:proofErr w:type="spellStart"/>
      <w:r w:rsidRPr="000A22D8">
        <w:t>grid_size</w:t>
      </w:r>
      <w:proofErr w:type="spellEnd"/>
      <w:r w:rsidRPr="000A22D8">
        <w:t xml:space="preserve">, </w:t>
      </w:r>
      <w:proofErr w:type="spellStart"/>
      <w:r w:rsidRPr="000A22D8">
        <w:t>grid_size</w:t>
      </w:r>
      <w:proofErr w:type="spellEnd"/>
      <w:r w:rsidRPr="000A22D8">
        <w:t>))</w:t>
      </w:r>
    </w:p>
    <w:p w14:paraId="3836FDC7" w14:textId="77777777" w:rsidR="000A22D8" w:rsidRPr="000A22D8" w:rsidRDefault="000A22D8" w:rsidP="000A22D8"/>
    <w:p w14:paraId="30B280E7" w14:textId="77777777" w:rsidR="000A22D8" w:rsidRPr="000A22D8" w:rsidRDefault="000A22D8" w:rsidP="000A22D8">
      <w:r w:rsidRPr="000A22D8">
        <w:t xml:space="preserve">    # Punkte auf Raster abbilden</w:t>
      </w:r>
    </w:p>
    <w:p w14:paraId="4B07EDF1" w14:textId="77777777" w:rsidR="000A22D8" w:rsidRPr="000A22D8" w:rsidRDefault="000A22D8" w:rsidP="000A22D8">
      <w:r w:rsidRPr="000A22D8">
        <w:t xml:space="preserve">    </w:t>
      </w:r>
      <w:proofErr w:type="spellStart"/>
      <w:r w:rsidRPr="000A22D8">
        <w:t>for</w:t>
      </w:r>
      <w:proofErr w:type="spellEnd"/>
      <w:r w:rsidRPr="000A22D8">
        <w:t xml:space="preserve"> p in </w:t>
      </w:r>
      <w:proofErr w:type="spellStart"/>
      <w:r w:rsidRPr="000A22D8">
        <w:t>points</w:t>
      </w:r>
      <w:proofErr w:type="spellEnd"/>
      <w:r w:rsidRPr="000A22D8">
        <w:t>:</w:t>
      </w:r>
    </w:p>
    <w:p w14:paraId="0A401018" w14:textId="77777777" w:rsidR="000A22D8" w:rsidRPr="000A22D8" w:rsidRDefault="000A22D8" w:rsidP="000A22D8">
      <w:r w:rsidRPr="000A22D8">
        <w:t xml:space="preserve">        x, y = </w:t>
      </w:r>
      <w:proofErr w:type="spellStart"/>
      <w:r w:rsidRPr="000A22D8">
        <w:t>int</w:t>
      </w:r>
      <w:proofErr w:type="spellEnd"/>
      <w:r w:rsidRPr="000A22D8">
        <w:t>(</w:t>
      </w:r>
      <w:proofErr w:type="gramStart"/>
      <w:r w:rsidRPr="000A22D8">
        <w:t>p[</w:t>
      </w:r>
      <w:proofErr w:type="gramEnd"/>
      <w:r w:rsidRPr="000A22D8">
        <w:t xml:space="preserve">0] * 10) % </w:t>
      </w:r>
      <w:proofErr w:type="spellStart"/>
      <w:r w:rsidRPr="000A22D8">
        <w:t>grid_size</w:t>
      </w:r>
      <w:proofErr w:type="spellEnd"/>
      <w:r w:rsidRPr="000A22D8">
        <w:t xml:space="preserve">, </w:t>
      </w:r>
      <w:proofErr w:type="spellStart"/>
      <w:r w:rsidRPr="000A22D8">
        <w:t>int</w:t>
      </w:r>
      <w:proofErr w:type="spellEnd"/>
      <w:r w:rsidRPr="000A22D8">
        <w:t xml:space="preserve">(p[1] * 10) % </w:t>
      </w:r>
      <w:proofErr w:type="spellStart"/>
      <w:r w:rsidRPr="000A22D8">
        <w:t>grid_size</w:t>
      </w:r>
      <w:proofErr w:type="spellEnd"/>
    </w:p>
    <w:p w14:paraId="56B61E84" w14:textId="77777777" w:rsidR="000A22D8" w:rsidRPr="000A22D8" w:rsidRDefault="000A22D8" w:rsidP="000A22D8">
      <w:r w:rsidRPr="000A22D8">
        <w:t xml:space="preserve">        </w:t>
      </w:r>
      <w:proofErr w:type="spellStart"/>
      <w:proofErr w:type="gramStart"/>
      <w:r w:rsidRPr="000A22D8">
        <w:t>field</w:t>
      </w:r>
      <w:proofErr w:type="spellEnd"/>
      <w:r w:rsidRPr="000A22D8">
        <w:t>[</w:t>
      </w:r>
      <w:proofErr w:type="gramEnd"/>
      <w:r w:rsidRPr="000A22D8">
        <w:t>x, y] += 1</w:t>
      </w:r>
    </w:p>
    <w:p w14:paraId="23BD97D4" w14:textId="77777777" w:rsidR="000A22D8" w:rsidRPr="000A22D8" w:rsidRDefault="000A22D8" w:rsidP="000A22D8"/>
    <w:p w14:paraId="3B766CBE" w14:textId="77777777" w:rsidR="000A22D8" w:rsidRPr="000A22D8" w:rsidRDefault="000A22D8" w:rsidP="000A22D8">
      <w:r w:rsidRPr="000A22D8">
        <w:t xml:space="preserve">    # Lokale Interaktion – Glättung zu kontinuierlichem Feld</w:t>
      </w:r>
    </w:p>
    <w:p w14:paraId="49368EDD" w14:textId="77777777" w:rsidR="000A22D8" w:rsidRPr="000A22D8" w:rsidRDefault="000A22D8" w:rsidP="000A22D8">
      <w:r w:rsidRPr="000A22D8">
        <w:t xml:space="preserve">    </w:t>
      </w:r>
      <w:proofErr w:type="spellStart"/>
      <w:r w:rsidRPr="000A22D8">
        <w:t>hij</w:t>
      </w:r>
      <w:proofErr w:type="spellEnd"/>
      <w:r w:rsidRPr="000A22D8">
        <w:t xml:space="preserve"> = </w:t>
      </w:r>
      <w:proofErr w:type="spellStart"/>
      <w:r w:rsidRPr="000A22D8">
        <w:t>gaussian_</w:t>
      </w:r>
      <w:proofErr w:type="gramStart"/>
      <w:r w:rsidRPr="000A22D8">
        <w:t>filter</w:t>
      </w:r>
      <w:proofErr w:type="spellEnd"/>
      <w:r w:rsidRPr="000A22D8">
        <w:t>(</w:t>
      </w:r>
      <w:proofErr w:type="spellStart"/>
      <w:proofErr w:type="gramEnd"/>
      <w:r w:rsidRPr="000A22D8">
        <w:t>field</w:t>
      </w:r>
      <w:proofErr w:type="spellEnd"/>
      <w:r w:rsidRPr="000A22D8">
        <w:t xml:space="preserve">, </w:t>
      </w:r>
      <w:proofErr w:type="spellStart"/>
      <w:r w:rsidRPr="000A22D8">
        <w:t>sigma</w:t>
      </w:r>
      <w:proofErr w:type="spellEnd"/>
      <w:r w:rsidRPr="000A22D8">
        <w:t>=3)</w:t>
      </w:r>
    </w:p>
    <w:p w14:paraId="4D1385F5" w14:textId="77777777" w:rsidR="000A22D8" w:rsidRPr="000A22D8" w:rsidRDefault="000A22D8" w:rsidP="000A22D8">
      <w:r w:rsidRPr="000A22D8">
        <w:t xml:space="preserve">    </w:t>
      </w:r>
      <w:proofErr w:type="spellStart"/>
      <w:r w:rsidRPr="000A22D8">
        <w:t>return</w:t>
      </w:r>
      <w:proofErr w:type="spellEnd"/>
      <w:r w:rsidRPr="000A22D8">
        <w:t xml:space="preserve"> </w:t>
      </w:r>
      <w:proofErr w:type="spellStart"/>
      <w:r w:rsidRPr="000A22D8">
        <w:t>hij</w:t>
      </w:r>
      <w:proofErr w:type="spellEnd"/>
    </w:p>
    <w:p w14:paraId="0106E166" w14:textId="77777777" w:rsidR="000A22D8" w:rsidRPr="000A22D8" w:rsidRDefault="000A22D8" w:rsidP="000A22D8"/>
    <w:p w14:paraId="0001ADEC" w14:textId="77777777" w:rsidR="000A22D8" w:rsidRPr="000A22D8" w:rsidRDefault="000A22D8" w:rsidP="000A22D8">
      <w:proofErr w:type="spellStart"/>
      <w:r w:rsidRPr="000A22D8">
        <w:t>hij</w:t>
      </w:r>
      <w:proofErr w:type="spellEnd"/>
      <w:r w:rsidRPr="000A22D8">
        <w:t xml:space="preserve"> = </w:t>
      </w:r>
      <w:proofErr w:type="spellStart"/>
      <w:r w:rsidRPr="000A22D8">
        <w:t>generate_</w:t>
      </w:r>
      <w:proofErr w:type="gramStart"/>
      <w:r w:rsidRPr="000A22D8">
        <w:t>field</w:t>
      </w:r>
      <w:proofErr w:type="spellEnd"/>
      <w:r w:rsidRPr="000A22D8">
        <w:t>(</w:t>
      </w:r>
      <w:proofErr w:type="gramEnd"/>
      <w:r w:rsidRPr="000A22D8">
        <w:t>)</w:t>
      </w:r>
    </w:p>
    <w:p w14:paraId="5B79DC20" w14:textId="77777777" w:rsidR="000A22D8" w:rsidRPr="000A22D8" w:rsidRDefault="000A22D8" w:rsidP="000A22D8">
      <w:proofErr w:type="spellStart"/>
      <w:proofErr w:type="gramStart"/>
      <w:r w:rsidRPr="000A22D8">
        <w:t>plt.figure</w:t>
      </w:r>
      <w:proofErr w:type="spellEnd"/>
      <w:proofErr w:type="gramEnd"/>
      <w:r w:rsidRPr="000A22D8">
        <w:t>(</w:t>
      </w:r>
      <w:proofErr w:type="spellStart"/>
      <w:r w:rsidRPr="000A22D8">
        <w:t>figsize</w:t>
      </w:r>
      <w:proofErr w:type="spellEnd"/>
      <w:r w:rsidRPr="000A22D8">
        <w:t>=(6,6))</w:t>
      </w:r>
    </w:p>
    <w:p w14:paraId="6CFE8F19" w14:textId="77777777" w:rsidR="000A22D8" w:rsidRPr="000A22D8" w:rsidRDefault="000A22D8" w:rsidP="000A22D8">
      <w:proofErr w:type="spellStart"/>
      <w:proofErr w:type="gramStart"/>
      <w:r w:rsidRPr="000A22D8">
        <w:t>plt.imshow</w:t>
      </w:r>
      <w:proofErr w:type="spellEnd"/>
      <w:proofErr w:type="gramEnd"/>
      <w:r w:rsidRPr="000A22D8">
        <w:t>(</w:t>
      </w:r>
      <w:proofErr w:type="spellStart"/>
      <w:r w:rsidRPr="000A22D8">
        <w:t>hij</w:t>
      </w:r>
      <w:proofErr w:type="spellEnd"/>
      <w:r w:rsidRPr="000A22D8">
        <w:t xml:space="preserve">, </w:t>
      </w:r>
      <w:proofErr w:type="spellStart"/>
      <w:r w:rsidRPr="000A22D8">
        <w:t>cmap</w:t>
      </w:r>
      <w:proofErr w:type="spellEnd"/>
      <w:r w:rsidRPr="000A22D8">
        <w:t>='</w:t>
      </w:r>
      <w:proofErr w:type="spellStart"/>
      <w:r w:rsidRPr="000A22D8">
        <w:t>plasma</w:t>
      </w:r>
      <w:proofErr w:type="spellEnd"/>
      <w:r w:rsidRPr="000A22D8">
        <w:t xml:space="preserve">', </w:t>
      </w:r>
      <w:proofErr w:type="spellStart"/>
      <w:r w:rsidRPr="000A22D8">
        <w:t>origin</w:t>
      </w:r>
      <w:proofErr w:type="spellEnd"/>
      <w:r w:rsidRPr="000A22D8">
        <w:t>='</w:t>
      </w:r>
      <w:proofErr w:type="spellStart"/>
      <w:r w:rsidRPr="000A22D8">
        <w:t>lower</w:t>
      </w:r>
      <w:proofErr w:type="spellEnd"/>
      <w:r w:rsidRPr="000A22D8">
        <w:t>')</w:t>
      </w:r>
    </w:p>
    <w:p w14:paraId="7CC4B354" w14:textId="77777777" w:rsidR="000A22D8" w:rsidRPr="000A22D8" w:rsidRDefault="000A22D8" w:rsidP="000A22D8">
      <w:proofErr w:type="spellStart"/>
      <w:proofErr w:type="gramStart"/>
      <w:r w:rsidRPr="000A22D8">
        <w:t>plt.title</w:t>
      </w:r>
      <w:proofErr w:type="spellEnd"/>
      <w:proofErr w:type="gramEnd"/>
      <w:r w:rsidRPr="000A22D8">
        <w:t>("3.6.2 – Emergenz eines Kohärenzfeldes hᵢⱼ(U) aus Punktmenge")</w:t>
      </w:r>
    </w:p>
    <w:p w14:paraId="2120AA75" w14:textId="77777777" w:rsidR="000A22D8" w:rsidRPr="000A22D8" w:rsidRDefault="000A22D8" w:rsidP="000A22D8">
      <w:proofErr w:type="spellStart"/>
      <w:proofErr w:type="gramStart"/>
      <w:r w:rsidRPr="000A22D8">
        <w:t>plt.xlabel</w:t>
      </w:r>
      <w:proofErr w:type="spellEnd"/>
      <w:proofErr w:type="gramEnd"/>
      <w:r w:rsidRPr="000A22D8">
        <w:t xml:space="preserve">("x"); </w:t>
      </w:r>
      <w:proofErr w:type="spellStart"/>
      <w:r w:rsidRPr="000A22D8">
        <w:t>plt.ylabel</w:t>
      </w:r>
      <w:proofErr w:type="spellEnd"/>
      <w:r w:rsidRPr="000A22D8">
        <w:t>("y")</w:t>
      </w:r>
    </w:p>
    <w:p w14:paraId="7D38179A" w14:textId="77777777" w:rsidR="000A22D8" w:rsidRPr="000A22D8" w:rsidRDefault="000A22D8" w:rsidP="000A22D8">
      <w:proofErr w:type="spellStart"/>
      <w:proofErr w:type="gramStart"/>
      <w:r w:rsidRPr="000A22D8">
        <w:t>plt.colorbar</w:t>
      </w:r>
      <w:proofErr w:type="spellEnd"/>
      <w:proofErr w:type="gramEnd"/>
      <w:r w:rsidRPr="000A22D8">
        <w:t>(</w:t>
      </w:r>
      <w:proofErr w:type="spellStart"/>
      <w:r w:rsidRPr="000A22D8">
        <w:t>label</w:t>
      </w:r>
      <w:proofErr w:type="spellEnd"/>
      <w:r w:rsidRPr="000A22D8">
        <w:t>='Feldintensität')</w:t>
      </w:r>
    </w:p>
    <w:p w14:paraId="6BEE6BA0" w14:textId="77777777" w:rsidR="000A22D8" w:rsidRPr="000A22D8" w:rsidRDefault="000A22D8" w:rsidP="000A22D8">
      <w:proofErr w:type="spellStart"/>
      <w:proofErr w:type="gramStart"/>
      <w:r w:rsidRPr="000A22D8">
        <w:t>plt.show</w:t>
      </w:r>
      <w:proofErr w:type="spellEnd"/>
      <w:proofErr w:type="gramEnd"/>
      <w:r w:rsidRPr="000A22D8">
        <w:t>()</w:t>
      </w:r>
    </w:p>
    <w:p w14:paraId="34A3BC8E" w14:textId="77777777" w:rsidR="000A22D8" w:rsidRPr="000A22D8" w:rsidRDefault="000A22D8" w:rsidP="000A22D8">
      <w:r w:rsidRPr="000A22D8">
        <w:rPr>
          <w:b/>
          <w:bCs/>
        </w:rPr>
        <w:t>Bedeutung:</w:t>
      </w:r>
      <w:r w:rsidRPr="000A22D8">
        <w:t xml:space="preserve"> Übergang von diskreten Punkten zu einem kohärenten Bedeutungsfeld – visuelle Metapher für die Strukturierung von Wissen.</w:t>
      </w:r>
    </w:p>
    <w:p w14:paraId="08856EED" w14:textId="77777777" w:rsidR="000A22D8" w:rsidRPr="000A22D8" w:rsidRDefault="000A22D8" w:rsidP="000A22D8">
      <w:r w:rsidRPr="000A22D8">
        <w:pict w14:anchorId="7BA93B4B">
          <v:rect id="_x0000_i1241" style="width:0;height:1.5pt" o:hralign="center" o:hrstd="t" o:hr="t" fillcolor="#a0a0a0" stroked="f"/>
        </w:pict>
      </w:r>
    </w:p>
    <w:p w14:paraId="01FD3DB0" w14:textId="77777777" w:rsidR="000A22D8" w:rsidRPr="000A22D8" w:rsidRDefault="000A22D8" w:rsidP="000A22D8">
      <w:pPr>
        <w:rPr>
          <w:b/>
          <w:bCs/>
        </w:rPr>
      </w:pPr>
      <w:r w:rsidRPr="000A22D8">
        <w:rPr>
          <w:b/>
          <w:bCs/>
        </w:rPr>
        <w:t xml:space="preserve">3.7.4 – </w:t>
      </w:r>
      <w:proofErr w:type="spellStart"/>
      <w:r w:rsidRPr="000A22D8">
        <w:rPr>
          <w:b/>
          <w:bCs/>
        </w:rPr>
        <w:t>Operatorenkaskade</w:t>
      </w:r>
      <w:proofErr w:type="spellEnd"/>
      <w:r w:rsidRPr="000A22D8">
        <w:rPr>
          <w:b/>
          <w:bCs/>
        </w:rPr>
        <w:t xml:space="preserve"> und Handlungstrajektorien</w:t>
      </w:r>
    </w:p>
    <w:p w14:paraId="6B343644" w14:textId="77777777" w:rsidR="000A22D8" w:rsidRPr="000A22D8" w:rsidRDefault="000A22D8" w:rsidP="000A22D8">
      <w:r w:rsidRPr="000A22D8">
        <w:rPr>
          <w:b/>
          <w:bCs/>
        </w:rPr>
        <w:t>Datei:</w:t>
      </w:r>
      <w:r w:rsidRPr="000A22D8">
        <w:t xml:space="preserve"> operator_cascade_dynamics.py</w:t>
      </w:r>
    </w:p>
    <w:p w14:paraId="4D12CAC9" w14:textId="77777777" w:rsidR="000A22D8" w:rsidRPr="000A22D8" w:rsidRDefault="000A22D8" w:rsidP="000A22D8">
      <w:proofErr w:type="spellStart"/>
      <w:r w:rsidRPr="000A22D8">
        <w:t>import</w:t>
      </w:r>
      <w:proofErr w:type="spellEnd"/>
      <w:r w:rsidRPr="000A22D8">
        <w:t xml:space="preserve"> </w:t>
      </w:r>
      <w:proofErr w:type="spellStart"/>
      <w:r w:rsidRPr="000A22D8">
        <w:t>numpy</w:t>
      </w:r>
      <w:proofErr w:type="spellEnd"/>
      <w:r w:rsidRPr="000A22D8">
        <w:t xml:space="preserve"> </w:t>
      </w:r>
      <w:proofErr w:type="spellStart"/>
      <w:r w:rsidRPr="000A22D8">
        <w:t>as</w:t>
      </w:r>
      <w:proofErr w:type="spellEnd"/>
      <w:r w:rsidRPr="000A22D8">
        <w:t xml:space="preserve"> </w:t>
      </w:r>
      <w:proofErr w:type="spellStart"/>
      <w:r w:rsidRPr="000A22D8">
        <w:t>np</w:t>
      </w:r>
      <w:proofErr w:type="spellEnd"/>
    </w:p>
    <w:p w14:paraId="64FA6A24" w14:textId="77777777" w:rsidR="000A22D8" w:rsidRPr="000A22D8" w:rsidRDefault="000A22D8" w:rsidP="000A22D8">
      <w:proofErr w:type="spellStart"/>
      <w:r w:rsidRPr="000A22D8">
        <w:t>import</w:t>
      </w:r>
      <w:proofErr w:type="spellEnd"/>
      <w:r w:rsidRPr="000A22D8">
        <w:t xml:space="preserve"> </w:t>
      </w:r>
      <w:proofErr w:type="spellStart"/>
      <w:proofErr w:type="gramStart"/>
      <w:r w:rsidRPr="000A22D8">
        <w:t>matplotlib.pyplot</w:t>
      </w:r>
      <w:proofErr w:type="spellEnd"/>
      <w:proofErr w:type="gramEnd"/>
      <w:r w:rsidRPr="000A22D8">
        <w:t xml:space="preserve"> </w:t>
      </w:r>
      <w:proofErr w:type="spellStart"/>
      <w:r w:rsidRPr="000A22D8">
        <w:t>as</w:t>
      </w:r>
      <w:proofErr w:type="spellEnd"/>
      <w:r w:rsidRPr="000A22D8">
        <w:t xml:space="preserve"> </w:t>
      </w:r>
      <w:proofErr w:type="spellStart"/>
      <w:r w:rsidRPr="000A22D8">
        <w:t>plt</w:t>
      </w:r>
      <w:proofErr w:type="spellEnd"/>
    </w:p>
    <w:p w14:paraId="75C6E135" w14:textId="77777777" w:rsidR="000A22D8" w:rsidRPr="000A22D8" w:rsidRDefault="000A22D8" w:rsidP="000A22D8"/>
    <w:p w14:paraId="69BAB14D" w14:textId="77777777" w:rsidR="000A22D8" w:rsidRPr="000A22D8" w:rsidRDefault="000A22D8" w:rsidP="000A22D8">
      <w:r w:rsidRPr="000A22D8">
        <w:t># Raumkoordinaten</w:t>
      </w:r>
    </w:p>
    <w:p w14:paraId="3A30CB56" w14:textId="77777777" w:rsidR="000A22D8" w:rsidRPr="000A22D8" w:rsidRDefault="000A22D8" w:rsidP="000A22D8">
      <w:r w:rsidRPr="000A22D8">
        <w:t xml:space="preserve">x = </w:t>
      </w:r>
      <w:proofErr w:type="spellStart"/>
      <w:proofErr w:type="gramStart"/>
      <w:r w:rsidRPr="000A22D8">
        <w:t>np.linspace</w:t>
      </w:r>
      <w:proofErr w:type="spellEnd"/>
      <w:proofErr w:type="gramEnd"/>
      <w:r w:rsidRPr="000A22D8">
        <w:t>(-3, 3, 60)</w:t>
      </w:r>
    </w:p>
    <w:p w14:paraId="7CF57F73" w14:textId="77777777" w:rsidR="000A22D8" w:rsidRPr="000A22D8" w:rsidRDefault="000A22D8" w:rsidP="000A22D8">
      <w:r w:rsidRPr="000A22D8">
        <w:t xml:space="preserve">y = </w:t>
      </w:r>
      <w:proofErr w:type="spellStart"/>
      <w:proofErr w:type="gramStart"/>
      <w:r w:rsidRPr="000A22D8">
        <w:t>np.linspace</w:t>
      </w:r>
      <w:proofErr w:type="spellEnd"/>
      <w:proofErr w:type="gramEnd"/>
      <w:r w:rsidRPr="000A22D8">
        <w:t>(-3, 3, 60)</w:t>
      </w:r>
    </w:p>
    <w:p w14:paraId="71275D7A" w14:textId="77777777" w:rsidR="000A22D8" w:rsidRPr="000A22D8" w:rsidRDefault="000A22D8" w:rsidP="000A22D8">
      <w:r w:rsidRPr="000A22D8">
        <w:t xml:space="preserve">X, Y = </w:t>
      </w:r>
      <w:proofErr w:type="spellStart"/>
      <w:proofErr w:type="gramStart"/>
      <w:r w:rsidRPr="000A22D8">
        <w:t>np.meshgrid</w:t>
      </w:r>
      <w:proofErr w:type="spellEnd"/>
      <w:proofErr w:type="gramEnd"/>
      <w:r w:rsidRPr="000A22D8">
        <w:t>(x, y)</w:t>
      </w:r>
    </w:p>
    <w:p w14:paraId="0E3A1785" w14:textId="77777777" w:rsidR="000A22D8" w:rsidRPr="000A22D8" w:rsidRDefault="000A22D8" w:rsidP="000A22D8"/>
    <w:p w14:paraId="65A50914" w14:textId="77777777" w:rsidR="000A22D8" w:rsidRPr="000A22D8" w:rsidRDefault="000A22D8" w:rsidP="000A22D8">
      <w:r w:rsidRPr="000A22D8">
        <w:t># Kohärenzfeld</w:t>
      </w:r>
    </w:p>
    <w:p w14:paraId="075A3436" w14:textId="77777777" w:rsidR="000A22D8" w:rsidRPr="000A22D8" w:rsidRDefault="000A22D8" w:rsidP="000A22D8">
      <w:proofErr w:type="spellStart"/>
      <w:r w:rsidRPr="000A22D8">
        <w:t>def</w:t>
      </w:r>
      <w:proofErr w:type="spellEnd"/>
      <w:r w:rsidRPr="000A22D8">
        <w:t xml:space="preserve"> </w:t>
      </w:r>
      <w:proofErr w:type="spellStart"/>
      <w:r w:rsidRPr="000A22D8">
        <w:t>coherence_</w:t>
      </w:r>
      <w:proofErr w:type="gramStart"/>
      <w:r w:rsidRPr="000A22D8">
        <w:t>field</w:t>
      </w:r>
      <w:proofErr w:type="spellEnd"/>
      <w:r w:rsidRPr="000A22D8">
        <w:t>(</w:t>
      </w:r>
      <w:proofErr w:type="gramEnd"/>
      <w:r w:rsidRPr="000A22D8">
        <w:t>X, Y):</w:t>
      </w:r>
    </w:p>
    <w:p w14:paraId="2A91BD55" w14:textId="77777777" w:rsidR="000A22D8" w:rsidRPr="000A22D8" w:rsidRDefault="000A22D8" w:rsidP="000A22D8">
      <w:r w:rsidRPr="000A22D8">
        <w:t xml:space="preserve">    </w:t>
      </w:r>
      <w:proofErr w:type="spellStart"/>
      <w:r w:rsidRPr="000A22D8">
        <w:t>return</w:t>
      </w:r>
      <w:proofErr w:type="spellEnd"/>
      <w:r w:rsidRPr="000A22D8">
        <w:t xml:space="preserve"> </w:t>
      </w:r>
      <w:proofErr w:type="spellStart"/>
      <w:proofErr w:type="gramStart"/>
      <w:r w:rsidRPr="000A22D8">
        <w:t>np.exp</w:t>
      </w:r>
      <w:proofErr w:type="spellEnd"/>
      <w:r w:rsidRPr="000A22D8">
        <w:t>(</w:t>
      </w:r>
      <w:proofErr w:type="gramEnd"/>
      <w:r w:rsidRPr="000A22D8">
        <w:t xml:space="preserve">-0.5*(X**2 + Y**2)) * </w:t>
      </w:r>
      <w:proofErr w:type="spellStart"/>
      <w:r w:rsidRPr="000A22D8">
        <w:t>np.cos</w:t>
      </w:r>
      <w:proofErr w:type="spellEnd"/>
      <w:r w:rsidRPr="000A22D8">
        <w:t>(2 * X * Y)</w:t>
      </w:r>
    </w:p>
    <w:p w14:paraId="341924D2" w14:textId="77777777" w:rsidR="000A22D8" w:rsidRPr="000A22D8" w:rsidRDefault="000A22D8" w:rsidP="000A22D8"/>
    <w:p w14:paraId="43A655F2" w14:textId="77777777" w:rsidR="000A22D8" w:rsidRPr="000A22D8" w:rsidRDefault="000A22D8" w:rsidP="000A22D8">
      <w:r w:rsidRPr="000A22D8">
        <w:t xml:space="preserve">h = </w:t>
      </w:r>
      <w:proofErr w:type="spellStart"/>
      <w:r w:rsidRPr="000A22D8">
        <w:t>coherence_</w:t>
      </w:r>
      <w:proofErr w:type="gramStart"/>
      <w:r w:rsidRPr="000A22D8">
        <w:t>field</w:t>
      </w:r>
      <w:proofErr w:type="spellEnd"/>
      <w:r w:rsidRPr="000A22D8">
        <w:t>(</w:t>
      </w:r>
      <w:proofErr w:type="gramEnd"/>
      <w:r w:rsidRPr="000A22D8">
        <w:t>X, Y)</w:t>
      </w:r>
    </w:p>
    <w:p w14:paraId="5F3BED98" w14:textId="77777777" w:rsidR="000A22D8" w:rsidRPr="000A22D8" w:rsidRDefault="000A22D8" w:rsidP="000A22D8"/>
    <w:p w14:paraId="1916C167" w14:textId="77777777" w:rsidR="000A22D8" w:rsidRPr="000A22D8" w:rsidRDefault="000A22D8" w:rsidP="000A22D8">
      <w:r w:rsidRPr="000A22D8">
        <w:t># Gradient (Richtungsvektoren)</w:t>
      </w:r>
    </w:p>
    <w:p w14:paraId="19065673" w14:textId="77777777" w:rsidR="000A22D8" w:rsidRPr="000A22D8" w:rsidRDefault="000A22D8" w:rsidP="000A22D8">
      <w:proofErr w:type="spellStart"/>
      <w:r w:rsidRPr="000A22D8">
        <w:t>hx</w:t>
      </w:r>
      <w:proofErr w:type="spellEnd"/>
      <w:r w:rsidRPr="000A22D8">
        <w:t xml:space="preserve">, </w:t>
      </w:r>
      <w:proofErr w:type="spellStart"/>
      <w:r w:rsidRPr="000A22D8">
        <w:t>hy</w:t>
      </w:r>
      <w:proofErr w:type="spellEnd"/>
      <w:r w:rsidRPr="000A22D8">
        <w:t xml:space="preserve"> = </w:t>
      </w:r>
      <w:proofErr w:type="spellStart"/>
      <w:proofErr w:type="gramStart"/>
      <w:r w:rsidRPr="000A22D8">
        <w:t>np.gradient</w:t>
      </w:r>
      <w:proofErr w:type="spellEnd"/>
      <w:proofErr w:type="gramEnd"/>
      <w:r w:rsidRPr="000A22D8">
        <w:t>(h)</w:t>
      </w:r>
    </w:p>
    <w:p w14:paraId="232F3EF0" w14:textId="77777777" w:rsidR="000A22D8" w:rsidRPr="000A22D8" w:rsidRDefault="000A22D8" w:rsidP="000A22D8"/>
    <w:p w14:paraId="668E49C3" w14:textId="77777777" w:rsidR="000A22D8" w:rsidRPr="000A22D8" w:rsidRDefault="000A22D8" w:rsidP="000A22D8">
      <w:r w:rsidRPr="000A22D8">
        <w:t># Trajektorien (Bewegung entlang der Gradienten)</w:t>
      </w:r>
    </w:p>
    <w:p w14:paraId="7BB0B01A" w14:textId="77777777" w:rsidR="000A22D8" w:rsidRPr="000A22D8" w:rsidRDefault="000A22D8" w:rsidP="000A22D8">
      <w:proofErr w:type="spellStart"/>
      <w:proofErr w:type="gramStart"/>
      <w:r w:rsidRPr="000A22D8">
        <w:t>plt.figure</w:t>
      </w:r>
      <w:proofErr w:type="spellEnd"/>
      <w:proofErr w:type="gramEnd"/>
      <w:r w:rsidRPr="000A22D8">
        <w:t>(</w:t>
      </w:r>
      <w:proofErr w:type="spellStart"/>
      <w:r w:rsidRPr="000A22D8">
        <w:t>figsize</w:t>
      </w:r>
      <w:proofErr w:type="spellEnd"/>
      <w:r w:rsidRPr="000A22D8">
        <w:t>=(6,6))</w:t>
      </w:r>
    </w:p>
    <w:p w14:paraId="4460D5B9" w14:textId="77777777" w:rsidR="000A22D8" w:rsidRPr="000A22D8" w:rsidRDefault="000A22D8" w:rsidP="000A22D8">
      <w:proofErr w:type="spellStart"/>
      <w:proofErr w:type="gramStart"/>
      <w:r w:rsidRPr="000A22D8">
        <w:t>plt.streamplot</w:t>
      </w:r>
      <w:proofErr w:type="spellEnd"/>
      <w:proofErr w:type="gramEnd"/>
      <w:r w:rsidRPr="000A22D8">
        <w:t xml:space="preserve">(X, Y, </w:t>
      </w:r>
      <w:proofErr w:type="spellStart"/>
      <w:r w:rsidRPr="000A22D8">
        <w:t>hx</w:t>
      </w:r>
      <w:proofErr w:type="spellEnd"/>
      <w:r w:rsidRPr="000A22D8">
        <w:t xml:space="preserve">, </w:t>
      </w:r>
      <w:proofErr w:type="spellStart"/>
      <w:r w:rsidRPr="000A22D8">
        <w:t>hy</w:t>
      </w:r>
      <w:proofErr w:type="spellEnd"/>
      <w:r w:rsidRPr="000A22D8">
        <w:t xml:space="preserve">, </w:t>
      </w:r>
      <w:proofErr w:type="spellStart"/>
      <w:r w:rsidRPr="000A22D8">
        <w:t>color</w:t>
      </w:r>
      <w:proofErr w:type="spellEnd"/>
      <w:r w:rsidRPr="000A22D8">
        <w:t xml:space="preserve">=h, </w:t>
      </w:r>
      <w:proofErr w:type="spellStart"/>
      <w:r w:rsidRPr="000A22D8">
        <w:t>cmap</w:t>
      </w:r>
      <w:proofErr w:type="spellEnd"/>
      <w:r w:rsidRPr="000A22D8">
        <w:t xml:space="preserve">='viridis', </w:t>
      </w:r>
      <w:proofErr w:type="spellStart"/>
      <w:r w:rsidRPr="000A22D8">
        <w:t>density</w:t>
      </w:r>
      <w:proofErr w:type="spellEnd"/>
      <w:r w:rsidRPr="000A22D8">
        <w:t>=1.5)</w:t>
      </w:r>
    </w:p>
    <w:p w14:paraId="51F3F2D9" w14:textId="77777777" w:rsidR="000A22D8" w:rsidRPr="000A22D8" w:rsidRDefault="000A22D8" w:rsidP="000A22D8">
      <w:proofErr w:type="spellStart"/>
      <w:proofErr w:type="gramStart"/>
      <w:r w:rsidRPr="000A22D8">
        <w:t>plt.title</w:t>
      </w:r>
      <w:proofErr w:type="spellEnd"/>
      <w:proofErr w:type="gramEnd"/>
      <w:r w:rsidRPr="000A22D8">
        <w:t xml:space="preserve">("3.7.4 – </w:t>
      </w:r>
      <w:proofErr w:type="spellStart"/>
      <w:r w:rsidRPr="000A22D8">
        <w:t>Operatorenkaskade</w:t>
      </w:r>
      <w:proofErr w:type="spellEnd"/>
      <w:r w:rsidRPr="000A22D8">
        <w:t>: Handlungstrajektorien im Kohärenzfeld")</w:t>
      </w:r>
    </w:p>
    <w:p w14:paraId="16B8441A" w14:textId="77777777" w:rsidR="000A22D8" w:rsidRPr="000A22D8" w:rsidRDefault="000A22D8" w:rsidP="000A22D8">
      <w:proofErr w:type="spellStart"/>
      <w:proofErr w:type="gramStart"/>
      <w:r w:rsidRPr="000A22D8">
        <w:t>plt.xlabel</w:t>
      </w:r>
      <w:proofErr w:type="spellEnd"/>
      <w:proofErr w:type="gramEnd"/>
      <w:r w:rsidRPr="000A22D8">
        <w:t xml:space="preserve">("x"); </w:t>
      </w:r>
      <w:proofErr w:type="spellStart"/>
      <w:r w:rsidRPr="000A22D8">
        <w:t>plt.ylabel</w:t>
      </w:r>
      <w:proofErr w:type="spellEnd"/>
      <w:r w:rsidRPr="000A22D8">
        <w:t>("y")</w:t>
      </w:r>
    </w:p>
    <w:p w14:paraId="3619680C" w14:textId="77777777" w:rsidR="000A22D8" w:rsidRPr="000A22D8" w:rsidRDefault="000A22D8" w:rsidP="000A22D8">
      <w:proofErr w:type="spellStart"/>
      <w:proofErr w:type="gramStart"/>
      <w:r w:rsidRPr="000A22D8">
        <w:t>plt.show</w:t>
      </w:r>
      <w:proofErr w:type="spellEnd"/>
      <w:proofErr w:type="gramEnd"/>
      <w:r w:rsidRPr="000A22D8">
        <w:t>()</w:t>
      </w:r>
    </w:p>
    <w:p w14:paraId="07B95C98" w14:textId="77777777" w:rsidR="000A22D8" w:rsidRPr="000A22D8" w:rsidRDefault="000A22D8" w:rsidP="000A22D8">
      <w:r w:rsidRPr="000A22D8">
        <w:rPr>
          <w:b/>
          <w:bCs/>
        </w:rPr>
        <w:t>Bedeutung:</w:t>
      </w:r>
      <w:r w:rsidRPr="000A22D8">
        <w:t xml:space="preserve"> Lernprozesse verlaufen entlang funktionaler Gradienten – Trajektorien stehen für gerichtete </w:t>
      </w:r>
      <w:proofErr w:type="spellStart"/>
      <w:r w:rsidRPr="000A22D8">
        <w:t>Verstehensbewegung</w:t>
      </w:r>
      <w:proofErr w:type="spellEnd"/>
      <w:r w:rsidRPr="000A22D8">
        <w:t xml:space="preserve"> im Kohärenzraum.</w:t>
      </w:r>
    </w:p>
    <w:p w14:paraId="6D21EA97" w14:textId="77777777" w:rsidR="000A22D8" w:rsidRPr="000A22D8" w:rsidRDefault="000A22D8" w:rsidP="000A22D8">
      <w:r w:rsidRPr="000A22D8">
        <w:pict w14:anchorId="2654A9E7">
          <v:rect id="_x0000_i1242" style="width:0;height:1.5pt" o:hralign="center" o:hrstd="t" o:hr="t" fillcolor="#a0a0a0" stroked="f"/>
        </w:pict>
      </w:r>
    </w:p>
    <w:p w14:paraId="4931859C" w14:textId="77777777" w:rsidR="000A22D8" w:rsidRPr="000A22D8" w:rsidRDefault="000A22D8" w:rsidP="000A22D8">
      <w:pPr>
        <w:rPr>
          <w:b/>
          <w:bCs/>
        </w:rPr>
      </w:pPr>
      <w:r w:rsidRPr="000A22D8">
        <w:rPr>
          <w:b/>
          <w:bCs/>
        </w:rPr>
        <w:t>3.7.6 – Reflexionsoperator und Stabilität</w:t>
      </w:r>
    </w:p>
    <w:p w14:paraId="0BDF9B19" w14:textId="77777777" w:rsidR="000A22D8" w:rsidRPr="000A22D8" w:rsidRDefault="000A22D8" w:rsidP="000A22D8">
      <w:r w:rsidRPr="000A22D8">
        <w:rPr>
          <w:b/>
          <w:bCs/>
        </w:rPr>
        <w:t>Datei:</w:t>
      </w:r>
      <w:r w:rsidRPr="000A22D8">
        <w:t xml:space="preserve"> reflexion_operator_map.py</w:t>
      </w:r>
    </w:p>
    <w:p w14:paraId="1C4DD75D" w14:textId="77777777" w:rsidR="000A22D8" w:rsidRPr="000A22D8" w:rsidRDefault="000A22D8" w:rsidP="000A22D8">
      <w:proofErr w:type="spellStart"/>
      <w:r w:rsidRPr="000A22D8">
        <w:t>import</w:t>
      </w:r>
      <w:proofErr w:type="spellEnd"/>
      <w:r w:rsidRPr="000A22D8">
        <w:t xml:space="preserve"> </w:t>
      </w:r>
      <w:proofErr w:type="spellStart"/>
      <w:r w:rsidRPr="000A22D8">
        <w:t>numpy</w:t>
      </w:r>
      <w:proofErr w:type="spellEnd"/>
      <w:r w:rsidRPr="000A22D8">
        <w:t xml:space="preserve"> </w:t>
      </w:r>
      <w:proofErr w:type="spellStart"/>
      <w:r w:rsidRPr="000A22D8">
        <w:t>as</w:t>
      </w:r>
      <w:proofErr w:type="spellEnd"/>
      <w:r w:rsidRPr="000A22D8">
        <w:t xml:space="preserve"> </w:t>
      </w:r>
      <w:proofErr w:type="spellStart"/>
      <w:r w:rsidRPr="000A22D8">
        <w:t>np</w:t>
      </w:r>
      <w:proofErr w:type="spellEnd"/>
    </w:p>
    <w:p w14:paraId="714BD6FC" w14:textId="77777777" w:rsidR="000A22D8" w:rsidRPr="000A22D8" w:rsidRDefault="000A22D8" w:rsidP="000A22D8">
      <w:proofErr w:type="spellStart"/>
      <w:r w:rsidRPr="000A22D8">
        <w:t>import</w:t>
      </w:r>
      <w:proofErr w:type="spellEnd"/>
      <w:r w:rsidRPr="000A22D8">
        <w:t xml:space="preserve"> </w:t>
      </w:r>
      <w:proofErr w:type="spellStart"/>
      <w:proofErr w:type="gramStart"/>
      <w:r w:rsidRPr="000A22D8">
        <w:t>matplotlib.pyplot</w:t>
      </w:r>
      <w:proofErr w:type="spellEnd"/>
      <w:proofErr w:type="gramEnd"/>
      <w:r w:rsidRPr="000A22D8">
        <w:t xml:space="preserve"> </w:t>
      </w:r>
      <w:proofErr w:type="spellStart"/>
      <w:r w:rsidRPr="000A22D8">
        <w:t>as</w:t>
      </w:r>
      <w:proofErr w:type="spellEnd"/>
      <w:r w:rsidRPr="000A22D8">
        <w:t xml:space="preserve"> </w:t>
      </w:r>
      <w:proofErr w:type="spellStart"/>
      <w:r w:rsidRPr="000A22D8">
        <w:t>plt</w:t>
      </w:r>
      <w:proofErr w:type="spellEnd"/>
    </w:p>
    <w:p w14:paraId="05837757" w14:textId="77777777" w:rsidR="000A22D8" w:rsidRPr="000A22D8" w:rsidRDefault="000A22D8" w:rsidP="000A22D8"/>
    <w:p w14:paraId="1F85E667" w14:textId="77777777" w:rsidR="000A22D8" w:rsidRPr="000A22D8" w:rsidRDefault="000A22D8" w:rsidP="000A22D8">
      <w:r w:rsidRPr="000A22D8">
        <w:t xml:space="preserve">x = </w:t>
      </w:r>
      <w:proofErr w:type="spellStart"/>
      <w:proofErr w:type="gramStart"/>
      <w:r w:rsidRPr="000A22D8">
        <w:t>np.linspace</w:t>
      </w:r>
      <w:proofErr w:type="spellEnd"/>
      <w:proofErr w:type="gramEnd"/>
      <w:r w:rsidRPr="000A22D8">
        <w:t>(-2, 2, 100)</w:t>
      </w:r>
    </w:p>
    <w:p w14:paraId="6EE4ADD2" w14:textId="77777777" w:rsidR="000A22D8" w:rsidRPr="000A22D8" w:rsidRDefault="000A22D8" w:rsidP="000A22D8">
      <w:r w:rsidRPr="000A22D8">
        <w:t xml:space="preserve">y = </w:t>
      </w:r>
      <w:proofErr w:type="spellStart"/>
      <w:proofErr w:type="gramStart"/>
      <w:r w:rsidRPr="000A22D8">
        <w:t>np.linspace</w:t>
      </w:r>
      <w:proofErr w:type="spellEnd"/>
      <w:proofErr w:type="gramEnd"/>
      <w:r w:rsidRPr="000A22D8">
        <w:t>(-2, 2, 100)</w:t>
      </w:r>
    </w:p>
    <w:p w14:paraId="55ED382A" w14:textId="77777777" w:rsidR="000A22D8" w:rsidRPr="000A22D8" w:rsidRDefault="000A22D8" w:rsidP="000A22D8">
      <w:r w:rsidRPr="000A22D8">
        <w:t xml:space="preserve">X, Y = </w:t>
      </w:r>
      <w:proofErr w:type="spellStart"/>
      <w:proofErr w:type="gramStart"/>
      <w:r w:rsidRPr="000A22D8">
        <w:t>np.meshgrid</w:t>
      </w:r>
      <w:proofErr w:type="spellEnd"/>
      <w:proofErr w:type="gramEnd"/>
      <w:r w:rsidRPr="000A22D8">
        <w:t>(x, y)</w:t>
      </w:r>
    </w:p>
    <w:p w14:paraId="08908C3C" w14:textId="77777777" w:rsidR="000A22D8" w:rsidRPr="000A22D8" w:rsidRDefault="000A22D8" w:rsidP="000A22D8">
      <w:r w:rsidRPr="000A22D8">
        <w:t xml:space="preserve">S = </w:t>
      </w:r>
      <w:proofErr w:type="spellStart"/>
      <w:proofErr w:type="gramStart"/>
      <w:r w:rsidRPr="000A22D8">
        <w:t>np.sin</w:t>
      </w:r>
      <w:proofErr w:type="spellEnd"/>
      <w:r w:rsidRPr="000A22D8">
        <w:t>(</w:t>
      </w:r>
      <w:proofErr w:type="gramEnd"/>
      <w:r w:rsidRPr="000A22D8">
        <w:t>X**2 + Y**2)</w:t>
      </w:r>
    </w:p>
    <w:p w14:paraId="2C609FA2" w14:textId="77777777" w:rsidR="000A22D8" w:rsidRPr="000A22D8" w:rsidRDefault="000A22D8" w:rsidP="000A22D8"/>
    <w:p w14:paraId="11D8C86B" w14:textId="77777777" w:rsidR="000A22D8" w:rsidRPr="000A22D8" w:rsidRDefault="000A22D8" w:rsidP="000A22D8">
      <w:proofErr w:type="spellStart"/>
      <w:r w:rsidRPr="000A22D8">
        <w:t>def</w:t>
      </w:r>
      <w:proofErr w:type="spellEnd"/>
      <w:r w:rsidRPr="000A22D8">
        <w:t xml:space="preserve"> </w:t>
      </w:r>
      <w:proofErr w:type="spellStart"/>
      <w:r w:rsidRPr="000A22D8">
        <w:t>o_i</w:t>
      </w:r>
      <w:proofErr w:type="spellEnd"/>
      <w:r w:rsidRPr="000A22D8">
        <w:t>(S):</w:t>
      </w:r>
    </w:p>
    <w:p w14:paraId="448D7E0C" w14:textId="77777777" w:rsidR="000A22D8" w:rsidRPr="000A22D8" w:rsidRDefault="000A22D8" w:rsidP="000A22D8">
      <w:r w:rsidRPr="000A22D8">
        <w:t xml:space="preserve">    </w:t>
      </w:r>
      <w:proofErr w:type="spellStart"/>
      <w:r w:rsidRPr="000A22D8">
        <w:t>return</w:t>
      </w:r>
      <w:proofErr w:type="spellEnd"/>
      <w:r w:rsidRPr="000A22D8">
        <w:t xml:space="preserve"> </w:t>
      </w:r>
      <w:proofErr w:type="spellStart"/>
      <w:proofErr w:type="gramStart"/>
      <w:r w:rsidRPr="000A22D8">
        <w:t>np.tanh</w:t>
      </w:r>
      <w:proofErr w:type="spellEnd"/>
      <w:proofErr w:type="gramEnd"/>
      <w:r w:rsidRPr="000A22D8">
        <w:t>(S)</w:t>
      </w:r>
    </w:p>
    <w:p w14:paraId="03296FA6" w14:textId="77777777" w:rsidR="000A22D8" w:rsidRPr="000A22D8" w:rsidRDefault="000A22D8" w:rsidP="000A22D8"/>
    <w:p w14:paraId="67ACEC40" w14:textId="77777777" w:rsidR="000A22D8" w:rsidRPr="000A22D8" w:rsidRDefault="000A22D8" w:rsidP="000A22D8">
      <w:proofErr w:type="spellStart"/>
      <w:r w:rsidRPr="000A22D8">
        <w:t>def</w:t>
      </w:r>
      <w:proofErr w:type="spellEnd"/>
      <w:r w:rsidRPr="000A22D8">
        <w:t xml:space="preserve"> </w:t>
      </w:r>
      <w:proofErr w:type="spellStart"/>
      <w:r w:rsidRPr="000A22D8">
        <w:t>o_r</w:t>
      </w:r>
      <w:proofErr w:type="spellEnd"/>
      <w:r w:rsidRPr="000A22D8">
        <w:t>(S):</w:t>
      </w:r>
    </w:p>
    <w:p w14:paraId="6FF02EE3" w14:textId="77777777" w:rsidR="000A22D8" w:rsidRPr="000A22D8" w:rsidRDefault="000A22D8" w:rsidP="000A22D8">
      <w:r w:rsidRPr="000A22D8">
        <w:t xml:space="preserve">    </w:t>
      </w:r>
      <w:proofErr w:type="spellStart"/>
      <w:r w:rsidRPr="000A22D8">
        <w:t>return</w:t>
      </w:r>
      <w:proofErr w:type="spellEnd"/>
      <w:r w:rsidRPr="000A22D8">
        <w:t xml:space="preserve"> </w:t>
      </w:r>
      <w:proofErr w:type="spellStart"/>
      <w:r w:rsidRPr="000A22D8">
        <w:t>np.sin</w:t>
      </w:r>
      <w:proofErr w:type="spellEnd"/>
      <w:r w:rsidRPr="000A22D8">
        <w:t xml:space="preserve">(S) * </w:t>
      </w:r>
      <w:proofErr w:type="spellStart"/>
      <w:proofErr w:type="gramStart"/>
      <w:r w:rsidRPr="000A22D8">
        <w:t>np.exp</w:t>
      </w:r>
      <w:proofErr w:type="spellEnd"/>
      <w:r w:rsidRPr="000A22D8">
        <w:t>(</w:t>
      </w:r>
      <w:proofErr w:type="gramEnd"/>
      <w:r w:rsidRPr="000A22D8">
        <w:t>-0.3 * S**2)</w:t>
      </w:r>
    </w:p>
    <w:p w14:paraId="6C43B0ED" w14:textId="77777777" w:rsidR="000A22D8" w:rsidRPr="000A22D8" w:rsidRDefault="000A22D8" w:rsidP="000A22D8"/>
    <w:p w14:paraId="7BE754AD" w14:textId="77777777" w:rsidR="000A22D8" w:rsidRPr="000A22D8" w:rsidRDefault="000A22D8" w:rsidP="000A22D8">
      <w:r w:rsidRPr="000A22D8">
        <w:t xml:space="preserve">A = </w:t>
      </w:r>
      <w:proofErr w:type="spellStart"/>
      <w:r w:rsidRPr="000A22D8">
        <w:t>o_r</w:t>
      </w:r>
      <w:proofErr w:type="spellEnd"/>
      <w:r w:rsidRPr="000A22D8">
        <w:t>(</w:t>
      </w:r>
      <w:proofErr w:type="spellStart"/>
      <w:r w:rsidRPr="000A22D8">
        <w:t>o_i</w:t>
      </w:r>
      <w:proofErr w:type="spellEnd"/>
      <w:r w:rsidRPr="000A22D8">
        <w:t>(S))</w:t>
      </w:r>
    </w:p>
    <w:p w14:paraId="74A8764B" w14:textId="77777777" w:rsidR="000A22D8" w:rsidRPr="000A22D8" w:rsidRDefault="000A22D8" w:rsidP="000A22D8">
      <w:r w:rsidRPr="000A22D8">
        <w:t xml:space="preserve">B = </w:t>
      </w:r>
      <w:proofErr w:type="spellStart"/>
      <w:r w:rsidRPr="000A22D8">
        <w:t>o_i</w:t>
      </w:r>
      <w:proofErr w:type="spellEnd"/>
      <w:r w:rsidRPr="000A22D8">
        <w:t>(</w:t>
      </w:r>
      <w:proofErr w:type="spellStart"/>
      <w:r w:rsidRPr="000A22D8">
        <w:t>o_r</w:t>
      </w:r>
      <w:proofErr w:type="spellEnd"/>
      <w:r w:rsidRPr="000A22D8">
        <w:t>(S))</w:t>
      </w:r>
    </w:p>
    <w:p w14:paraId="7DCF086A" w14:textId="77777777" w:rsidR="000A22D8" w:rsidRPr="000A22D8" w:rsidRDefault="000A22D8" w:rsidP="000A22D8">
      <w:r w:rsidRPr="000A22D8">
        <w:t xml:space="preserve">Delta = </w:t>
      </w:r>
      <w:proofErr w:type="spellStart"/>
      <w:proofErr w:type="gramStart"/>
      <w:r w:rsidRPr="000A22D8">
        <w:t>np.abs</w:t>
      </w:r>
      <w:proofErr w:type="spellEnd"/>
      <w:r w:rsidRPr="000A22D8">
        <w:t>(</w:t>
      </w:r>
      <w:proofErr w:type="gramEnd"/>
      <w:r w:rsidRPr="000A22D8">
        <w:t>A - B)</w:t>
      </w:r>
    </w:p>
    <w:p w14:paraId="0A82BD60" w14:textId="77777777" w:rsidR="000A22D8" w:rsidRPr="000A22D8" w:rsidRDefault="000A22D8" w:rsidP="000A22D8"/>
    <w:p w14:paraId="54A7D0E2" w14:textId="77777777" w:rsidR="000A22D8" w:rsidRPr="000A22D8" w:rsidRDefault="000A22D8" w:rsidP="000A22D8">
      <w:proofErr w:type="spellStart"/>
      <w:proofErr w:type="gramStart"/>
      <w:r w:rsidRPr="000A22D8">
        <w:t>plt.figure</w:t>
      </w:r>
      <w:proofErr w:type="spellEnd"/>
      <w:proofErr w:type="gramEnd"/>
      <w:r w:rsidRPr="000A22D8">
        <w:t>(</w:t>
      </w:r>
      <w:proofErr w:type="spellStart"/>
      <w:r w:rsidRPr="000A22D8">
        <w:t>figsize</w:t>
      </w:r>
      <w:proofErr w:type="spellEnd"/>
      <w:r w:rsidRPr="000A22D8">
        <w:t>=(12,4))</w:t>
      </w:r>
    </w:p>
    <w:p w14:paraId="4505531B" w14:textId="77777777" w:rsidR="000A22D8" w:rsidRPr="000A22D8" w:rsidRDefault="000A22D8" w:rsidP="000A22D8">
      <w:proofErr w:type="spellStart"/>
      <w:proofErr w:type="gramStart"/>
      <w:r w:rsidRPr="000A22D8">
        <w:t>plt.subplot</w:t>
      </w:r>
      <w:proofErr w:type="spellEnd"/>
      <w:proofErr w:type="gramEnd"/>
      <w:r w:rsidRPr="000A22D8">
        <w:t>(1,3,1)</w:t>
      </w:r>
    </w:p>
    <w:p w14:paraId="785206F3" w14:textId="77777777" w:rsidR="000A22D8" w:rsidRPr="000A22D8" w:rsidRDefault="000A22D8" w:rsidP="000A22D8">
      <w:proofErr w:type="spellStart"/>
      <w:proofErr w:type="gramStart"/>
      <w:r w:rsidRPr="000A22D8">
        <w:t>plt.imshow</w:t>
      </w:r>
      <w:proofErr w:type="spellEnd"/>
      <w:proofErr w:type="gramEnd"/>
      <w:r w:rsidRPr="000A22D8">
        <w:t xml:space="preserve">(A, </w:t>
      </w:r>
      <w:proofErr w:type="spellStart"/>
      <w:r w:rsidRPr="000A22D8">
        <w:t>cmap</w:t>
      </w:r>
      <w:proofErr w:type="spellEnd"/>
      <w:r w:rsidRPr="000A22D8">
        <w:t xml:space="preserve">='viridis'); </w:t>
      </w:r>
      <w:proofErr w:type="spellStart"/>
      <w:r w:rsidRPr="000A22D8">
        <w:t>plt.title</w:t>
      </w:r>
      <w:proofErr w:type="spellEnd"/>
      <w:r w:rsidRPr="000A22D8">
        <w:t>('oᵣ(oᵢ(S))')</w:t>
      </w:r>
    </w:p>
    <w:p w14:paraId="7DE197CD" w14:textId="77777777" w:rsidR="000A22D8" w:rsidRPr="000A22D8" w:rsidRDefault="000A22D8" w:rsidP="000A22D8">
      <w:proofErr w:type="spellStart"/>
      <w:proofErr w:type="gramStart"/>
      <w:r w:rsidRPr="000A22D8">
        <w:t>plt.subplot</w:t>
      </w:r>
      <w:proofErr w:type="spellEnd"/>
      <w:proofErr w:type="gramEnd"/>
      <w:r w:rsidRPr="000A22D8">
        <w:t>(1,3,2)</w:t>
      </w:r>
    </w:p>
    <w:p w14:paraId="528999AB" w14:textId="77777777" w:rsidR="000A22D8" w:rsidRPr="000A22D8" w:rsidRDefault="000A22D8" w:rsidP="000A22D8">
      <w:proofErr w:type="spellStart"/>
      <w:proofErr w:type="gramStart"/>
      <w:r w:rsidRPr="000A22D8">
        <w:t>plt.imshow</w:t>
      </w:r>
      <w:proofErr w:type="spellEnd"/>
      <w:proofErr w:type="gramEnd"/>
      <w:r w:rsidRPr="000A22D8">
        <w:t xml:space="preserve">(B, </w:t>
      </w:r>
      <w:proofErr w:type="spellStart"/>
      <w:r w:rsidRPr="000A22D8">
        <w:t>cmap</w:t>
      </w:r>
      <w:proofErr w:type="spellEnd"/>
      <w:r w:rsidRPr="000A22D8">
        <w:t>='</w:t>
      </w:r>
      <w:proofErr w:type="spellStart"/>
      <w:r w:rsidRPr="000A22D8">
        <w:t>plasma</w:t>
      </w:r>
      <w:proofErr w:type="spellEnd"/>
      <w:r w:rsidRPr="000A22D8">
        <w:t xml:space="preserve">'); </w:t>
      </w:r>
      <w:proofErr w:type="spellStart"/>
      <w:r w:rsidRPr="000A22D8">
        <w:t>plt.title</w:t>
      </w:r>
      <w:proofErr w:type="spellEnd"/>
      <w:r w:rsidRPr="000A22D8">
        <w:t>('oᵢ(oᵣ(S))')</w:t>
      </w:r>
    </w:p>
    <w:p w14:paraId="03D91B41" w14:textId="77777777" w:rsidR="000A22D8" w:rsidRPr="000A22D8" w:rsidRDefault="000A22D8" w:rsidP="000A22D8">
      <w:proofErr w:type="spellStart"/>
      <w:proofErr w:type="gramStart"/>
      <w:r w:rsidRPr="000A22D8">
        <w:t>plt.subplot</w:t>
      </w:r>
      <w:proofErr w:type="spellEnd"/>
      <w:proofErr w:type="gramEnd"/>
      <w:r w:rsidRPr="000A22D8">
        <w:t>(1,3,3)</w:t>
      </w:r>
    </w:p>
    <w:p w14:paraId="3AF72FD5" w14:textId="77777777" w:rsidR="000A22D8" w:rsidRPr="000A22D8" w:rsidRDefault="000A22D8" w:rsidP="000A22D8">
      <w:proofErr w:type="spellStart"/>
      <w:proofErr w:type="gramStart"/>
      <w:r w:rsidRPr="000A22D8">
        <w:t>plt.imshow</w:t>
      </w:r>
      <w:proofErr w:type="spellEnd"/>
      <w:proofErr w:type="gramEnd"/>
      <w:r w:rsidRPr="000A22D8">
        <w:t xml:space="preserve">(Delta, </w:t>
      </w:r>
      <w:proofErr w:type="spellStart"/>
      <w:r w:rsidRPr="000A22D8">
        <w:t>cmap</w:t>
      </w:r>
      <w:proofErr w:type="spellEnd"/>
      <w:r w:rsidRPr="000A22D8">
        <w:t>='</w:t>
      </w:r>
      <w:proofErr w:type="spellStart"/>
      <w:r w:rsidRPr="000A22D8">
        <w:t>inferno</w:t>
      </w:r>
      <w:proofErr w:type="spellEnd"/>
      <w:r w:rsidRPr="000A22D8">
        <w:t xml:space="preserve">'); </w:t>
      </w:r>
      <w:proofErr w:type="spellStart"/>
      <w:r w:rsidRPr="000A22D8">
        <w:t>plt.title</w:t>
      </w:r>
      <w:proofErr w:type="spellEnd"/>
      <w:r w:rsidRPr="000A22D8">
        <w:t>('ΔS = |A - B|')</w:t>
      </w:r>
    </w:p>
    <w:p w14:paraId="37F2C018" w14:textId="77777777" w:rsidR="000A22D8" w:rsidRPr="000A22D8" w:rsidRDefault="000A22D8" w:rsidP="000A22D8">
      <w:proofErr w:type="spellStart"/>
      <w:proofErr w:type="gramStart"/>
      <w:r w:rsidRPr="000A22D8">
        <w:t>plt.suptitle</w:t>
      </w:r>
      <w:proofErr w:type="spellEnd"/>
      <w:proofErr w:type="gramEnd"/>
      <w:r w:rsidRPr="000A22D8">
        <w:t>("3.7.6 – Reflexionsoperator und Stabilität (Selbstbezüglichkeit)")</w:t>
      </w:r>
    </w:p>
    <w:p w14:paraId="76C017A8" w14:textId="77777777" w:rsidR="000A22D8" w:rsidRPr="000A22D8" w:rsidRDefault="000A22D8" w:rsidP="000A22D8">
      <w:proofErr w:type="spellStart"/>
      <w:proofErr w:type="gramStart"/>
      <w:r w:rsidRPr="000A22D8">
        <w:t>plt.show</w:t>
      </w:r>
      <w:proofErr w:type="spellEnd"/>
      <w:proofErr w:type="gramEnd"/>
      <w:r w:rsidRPr="000A22D8">
        <w:t>()</w:t>
      </w:r>
    </w:p>
    <w:p w14:paraId="4258780D" w14:textId="77777777" w:rsidR="000A22D8" w:rsidRPr="000A22D8" w:rsidRDefault="000A22D8" w:rsidP="000A22D8">
      <w:r w:rsidRPr="000A22D8">
        <w:rPr>
          <w:b/>
          <w:bCs/>
        </w:rPr>
        <w:t>Bedeutung:</w:t>
      </w:r>
      <w:r w:rsidRPr="000A22D8">
        <w:t xml:space="preserve"> Modell der Selbstbeobachtung – das System reflektiert seine eigene Operation. ΔS zeigt das Maß an Selbstkohärenz.</w:t>
      </w:r>
    </w:p>
    <w:p w14:paraId="5702537A" w14:textId="77777777" w:rsidR="000A22D8" w:rsidRPr="000A22D8" w:rsidRDefault="000A22D8" w:rsidP="000A22D8">
      <w:r w:rsidRPr="000A22D8">
        <w:pict w14:anchorId="1906CDED">
          <v:rect id="_x0000_i1243" style="width:0;height:1.5pt" o:hralign="center" o:hrstd="t" o:hr="t" fillcolor="#a0a0a0" stroked="f"/>
        </w:pict>
      </w:r>
    </w:p>
    <w:p w14:paraId="0F495779" w14:textId="77777777" w:rsidR="000A22D8" w:rsidRPr="000A22D8" w:rsidRDefault="000A22D8" w:rsidP="000A22D8">
      <w:pPr>
        <w:rPr>
          <w:b/>
          <w:bCs/>
        </w:rPr>
      </w:pPr>
      <w:r w:rsidRPr="000A22D8">
        <w:rPr>
          <w:b/>
          <w:bCs/>
        </w:rPr>
        <w:t>3.7.8 – Kohärenzkonvergenz und Fixpunkte</w:t>
      </w:r>
    </w:p>
    <w:p w14:paraId="0BAD82DE" w14:textId="77777777" w:rsidR="000A22D8" w:rsidRPr="000A22D8" w:rsidRDefault="000A22D8" w:rsidP="000A22D8">
      <w:r w:rsidRPr="000A22D8">
        <w:rPr>
          <w:b/>
          <w:bCs/>
        </w:rPr>
        <w:t>Datei:</w:t>
      </w:r>
      <w:r w:rsidRPr="000A22D8">
        <w:t xml:space="preserve"> coherence_fixpoints.py</w:t>
      </w:r>
    </w:p>
    <w:p w14:paraId="1A82442F" w14:textId="77777777" w:rsidR="000A22D8" w:rsidRPr="000A22D8" w:rsidRDefault="000A22D8" w:rsidP="000A22D8">
      <w:proofErr w:type="spellStart"/>
      <w:r w:rsidRPr="000A22D8">
        <w:t>import</w:t>
      </w:r>
      <w:proofErr w:type="spellEnd"/>
      <w:r w:rsidRPr="000A22D8">
        <w:t xml:space="preserve"> </w:t>
      </w:r>
      <w:proofErr w:type="spellStart"/>
      <w:r w:rsidRPr="000A22D8">
        <w:t>numpy</w:t>
      </w:r>
      <w:proofErr w:type="spellEnd"/>
      <w:r w:rsidRPr="000A22D8">
        <w:t xml:space="preserve"> </w:t>
      </w:r>
      <w:proofErr w:type="spellStart"/>
      <w:r w:rsidRPr="000A22D8">
        <w:t>as</w:t>
      </w:r>
      <w:proofErr w:type="spellEnd"/>
      <w:r w:rsidRPr="000A22D8">
        <w:t xml:space="preserve"> </w:t>
      </w:r>
      <w:proofErr w:type="spellStart"/>
      <w:r w:rsidRPr="000A22D8">
        <w:t>np</w:t>
      </w:r>
      <w:proofErr w:type="spellEnd"/>
    </w:p>
    <w:p w14:paraId="127E8822" w14:textId="77777777" w:rsidR="000A22D8" w:rsidRPr="000A22D8" w:rsidRDefault="000A22D8" w:rsidP="000A22D8">
      <w:proofErr w:type="spellStart"/>
      <w:r w:rsidRPr="000A22D8">
        <w:t>import</w:t>
      </w:r>
      <w:proofErr w:type="spellEnd"/>
      <w:r w:rsidRPr="000A22D8">
        <w:t xml:space="preserve"> </w:t>
      </w:r>
      <w:proofErr w:type="spellStart"/>
      <w:proofErr w:type="gramStart"/>
      <w:r w:rsidRPr="000A22D8">
        <w:t>matplotlib.pyplot</w:t>
      </w:r>
      <w:proofErr w:type="spellEnd"/>
      <w:proofErr w:type="gramEnd"/>
      <w:r w:rsidRPr="000A22D8">
        <w:t xml:space="preserve"> </w:t>
      </w:r>
      <w:proofErr w:type="spellStart"/>
      <w:r w:rsidRPr="000A22D8">
        <w:t>as</w:t>
      </w:r>
      <w:proofErr w:type="spellEnd"/>
      <w:r w:rsidRPr="000A22D8">
        <w:t xml:space="preserve"> </w:t>
      </w:r>
      <w:proofErr w:type="spellStart"/>
      <w:r w:rsidRPr="000A22D8">
        <w:t>plt</w:t>
      </w:r>
      <w:proofErr w:type="spellEnd"/>
    </w:p>
    <w:p w14:paraId="1B3937A7" w14:textId="77777777" w:rsidR="000A22D8" w:rsidRPr="000A22D8" w:rsidRDefault="000A22D8" w:rsidP="000A22D8"/>
    <w:p w14:paraId="7D18B717" w14:textId="77777777" w:rsidR="000A22D8" w:rsidRPr="000A22D8" w:rsidRDefault="000A22D8" w:rsidP="000A22D8">
      <w:r w:rsidRPr="000A22D8">
        <w:t># Startzustand</w:t>
      </w:r>
    </w:p>
    <w:p w14:paraId="3834DAC0" w14:textId="77777777" w:rsidR="000A22D8" w:rsidRPr="000A22D8" w:rsidRDefault="000A22D8" w:rsidP="000A22D8">
      <w:r w:rsidRPr="000A22D8">
        <w:t xml:space="preserve">x = </w:t>
      </w:r>
      <w:proofErr w:type="spellStart"/>
      <w:proofErr w:type="gramStart"/>
      <w:r w:rsidRPr="000A22D8">
        <w:t>np.linspace</w:t>
      </w:r>
      <w:proofErr w:type="spellEnd"/>
      <w:proofErr w:type="gramEnd"/>
      <w:r w:rsidRPr="000A22D8">
        <w:t>(-2, 2, 200)</w:t>
      </w:r>
    </w:p>
    <w:p w14:paraId="5EB8D915" w14:textId="77777777" w:rsidR="000A22D8" w:rsidRPr="000A22D8" w:rsidRDefault="000A22D8" w:rsidP="000A22D8">
      <w:r w:rsidRPr="000A22D8">
        <w:t xml:space="preserve">S = </w:t>
      </w:r>
      <w:proofErr w:type="spellStart"/>
      <w:r w:rsidRPr="000A22D8">
        <w:t>np.exp</w:t>
      </w:r>
      <w:proofErr w:type="spellEnd"/>
      <w:r w:rsidRPr="000A22D8">
        <w:t>(-x**2)</w:t>
      </w:r>
    </w:p>
    <w:p w14:paraId="746CD298" w14:textId="77777777" w:rsidR="000A22D8" w:rsidRPr="000A22D8" w:rsidRDefault="000A22D8" w:rsidP="000A22D8"/>
    <w:p w14:paraId="0DD7F481" w14:textId="77777777" w:rsidR="000A22D8" w:rsidRPr="000A22D8" w:rsidRDefault="000A22D8" w:rsidP="000A22D8">
      <w:proofErr w:type="spellStart"/>
      <w:r w:rsidRPr="000A22D8">
        <w:t>def</w:t>
      </w:r>
      <w:proofErr w:type="spellEnd"/>
      <w:r w:rsidRPr="000A22D8">
        <w:t xml:space="preserve"> </w:t>
      </w:r>
      <w:proofErr w:type="spellStart"/>
      <w:r w:rsidRPr="000A22D8">
        <w:t>operator</w:t>
      </w:r>
      <w:proofErr w:type="spellEnd"/>
      <w:r w:rsidRPr="000A22D8">
        <w:t>(S):</w:t>
      </w:r>
    </w:p>
    <w:p w14:paraId="30CB9FE7" w14:textId="77777777" w:rsidR="000A22D8" w:rsidRPr="000A22D8" w:rsidRDefault="000A22D8" w:rsidP="000A22D8">
      <w:r w:rsidRPr="000A22D8">
        <w:t xml:space="preserve">    </w:t>
      </w:r>
      <w:proofErr w:type="spellStart"/>
      <w:r w:rsidRPr="000A22D8">
        <w:t>return</w:t>
      </w:r>
      <w:proofErr w:type="spellEnd"/>
      <w:r w:rsidRPr="000A22D8">
        <w:t xml:space="preserve"> </w:t>
      </w:r>
      <w:proofErr w:type="spellStart"/>
      <w:proofErr w:type="gramStart"/>
      <w:r w:rsidRPr="000A22D8">
        <w:t>np.tanh</w:t>
      </w:r>
      <w:proofErr w:type="spellEnd"/>
      <w:proofErr w:type="gramEnd"/>
      <w:r w:rsidRPr="000A22D8">
        <w:t xml:space="preserve">(0.8 * S + 0.2 * </w:t>
      </w:r>
      <w:proofErr w:type="spellStart"/>
      <w:r w:rsidRPr="000A22D8">
        <w:t>np.roll</w:t>
      </w:r>
      <w:proofErr w:type="spellEnd"/>
      <w:r w:rsidRPr="000A22D8">
        <w:t>(S, 1))</w:t>
      </w:r>
    </w:p>
    <w:p w14:paraId="0EC22CC0" w14:textId="77777777" w:rsidR="000A22D8" w:rsidRPr="000A22D8" w:rsidRDefault="000A22D8" w:rsidP="000A22D8"/>
    <w:p w14:paraId="4A3B6E55" w14:textId="77777777" w:rsidR="000A22D8" w:rsidRPr="000A22D8" w:rsidRDefault="000A22D8" w:rsidP="000A22D8">
      <w:proofErr w:type="spellStart"/>
      <w:r w:rsidRPr="000A22D8">
        <w:t>states</w:t>
      </w:r>
      <w:proofErr w:type="spellEnd"/>
      <w:r w:rsidRPr="000A22D8">
        <w:t xml:space="preserve"> = [S]</w:t>
      </w:r>
    </w:p>
    <w:p w14:paraId="65048FA3" w14:textId="77777777" w:rsidR="000A22D8" w:rsidRPr="000A22D8" w:rsidRDefault="000A22D8" w:rsidP="000A22D8">
      <w:proofErr w:type="spellStart"/>
      <w:r w:rsidRPr="000A22D8">
        <w:t>for</w:t>
      </w:r>
      <w:proofErr w:type="spellEnd"/>
      <w:r w:rsidRPr="000A22D8">
        <w:t xml:space="preserve"> _ in </w:t>
      </w:r>
      <w:proofErr w:type="spellStart"/>
      <w:proofErr w:type="gramStart"/>
      <w:r w:rsidRPr="000A22D8">
        <w:t>range</w:t>
      </w:r>
      <w:proofErr w:type="spellEnd"/>
      <w:r w:rsidRPr="000A22D8">
        <w:t>(</w:t>
      </w:r>
      <w:proofErr w:type="gramEnd"/>
      <w:r w:rsidRPr="000A22D8">
        <w:t>20):</w:t>
      </w:r>
    </w:p>
    <w:p w14:paraId="7B075B78" w14:textId="77777777" w:rsidR="000A22D8" w:rsidRPr="000A22D8" w:rsidRDefault="000A22D8" w:rsidP="000A22D8">
      <w:r w:rsidRPr="000A22D8">
        <w:t xml:space="preserve">    S = </w:t>
      </w:r>
      <w:proofErr w:type="spellStart"/>
      <w:r w:rsidRPr="000A22D8">
        <w:t>operator</w:t>
      </w:r>
      <w:proofErr w:type="spellEnd"/>
      <w:r w:rsidRPr="000A22D8">
        <w:t>(S)</w:t>
      </w:r>
    </w:p>
    <w:p w14:paraId="644D0314" w14:textId="77777777" w:rsidR="000A22D8" w:rsidRPr="000A22D8" w:rsidRDefault="000A22D8" w:rsidP="000A22D8">
      <w:r w:rsidRPr="000A22D8">
        <w:t xml:space="preserve">    </w:t>
      </w:r>
      <w:proofErr w:type="spellStart"/>
      <w:proofErr w:type="gramStart"/>
      <w:r w:rsidRPr="000A22D8">
        <w:t>states.append</w:t>
      </w:r>
      <w:proofErr w:type="spellEnd"/>
      <w:proofErr w:type="gramEnd"/>
      <w:r w:rsidRPr="000A22D8">
        <w:t>(S)</w:t>
      </w:r>
    </w:p>
    <w:p w14:paraId="797BF319" w14:textId="77777777" w:rsidR="000A22D8" w:rsidRPr="000A22D8" w:rsidRDefault="000A22D8" w:rsidP="000A22D8"/>
    <w:p w14:paraId="232A084F" w14:textId="77777777" w:rsidR="000A22D8" w:rsidRPr="000A22D8" w:rsidRDefault="000A22D8" w:rsidP="000A22D8">
      <w:proofErr w:type="spellStart"/>
      <w:proofErr w:type="gramStart"/>
      <w:r w:rsidRPr="000A22D8">
        <w:t>plt.figure</w:t>
      </w:r>
      <w:proofErr w:type="spellEnd"/>
      <w:proofErr w:type="gramEnd"/>
      <w:r w:rsidRPr="000A22D8">
        <w:t>(</w:t>
      </w:r>
      <w:proofErr w:type="spellStart"/>
      <w:r w:rsidRPr="000A22D8">
        <w:t>figsize</w:t>
      </w:r>
      <w:proofErr w:type="spellEnd"/>
      <w:r w:rsidRPr="000A22D8">
        <w:t>=(8,5))</w:t>
      </w:r>
    </w:p>
    <w:p w14:paraId="1E8D8CDA" w14:textId="77777777" w:rsidR="000A22D8" w:rsidRPr="000A22D8" w:rsidRDefault="000A22D8" w:rsidP="000A22D8">
      <w:proofErr w:type="spellStart"/>
      <w:r w:rsidRPr="000A22D8">
        <w:t>for</w:t>
      </w:r>
      <w:proofErr w:type="spellEnd"/>
      <w:r w:rsidRPr="000A22D8">
        <w:t xml:space="preserve"> i in </w:t>
      </w:r>
      <w:proofErr w:type="spellStart"/>
      <w:proofErr w:type="gramStart"/>
      <w:r w:rsidRPr="000A22D8">
        <w:t>range</w:t>
      </w:r>
      <w:proofErr w:type="spellEnd"/>
      <w:r w:rsidRPr="000A22D8">
        <w:t>(</w:t>
      </w:r>
      <w:proofErr w:type="gramEnd"/>
      <w:r w:rsidRPr="000A22D8">
        <w:t xml:space="preserve">0, </w:t>
      </w:r>
      <w:proofErr w:type="spellStart"/>
      <w:r w:rsidRPr="000A22D8">
        <w:t>len</w:t>
      </w:r>
      <w:proofErr w:type="spellEnd"/>
      <w:r w:rsidRPr="000A22D8">
        <w:t>(</w:t>
      </w:r>
      <w:proofErr w:type="spellStart"/>
      <w:r w:rsidRPr="000A22D8">
        <w:t>states</w:t>
      </w:r>
      <w:proofErr w:type="spellEnd"/>
      <w:r w:rsidRPr="000A22D8">
        <w:t>), 5):</w:t>
      </w:r>
    </w:p>
    <w:p w14:paraId="37614BFB" w14:textId="77777777" w:rsidR="000A22D8" w:rsidRPr="000A22D8" w:rsidRDefault="000A22D8" w:rsidP="000A22D8">
      <w:r w:rsidRPr="000A22D8">
        <w:t xml:space="preserve">    </w:t>
      </w:r>
      <w:proofErr w:type="spellStart"/>
      <w:proofErr w:type="gramStart"/>
      <w:r w:rsidRPr="000A22D8">
        <w:t>plt.plot</w:t>
      </w:r>
      <w:proofErr w:type="spellEnd"/>
      <w:proofErr w:type="gramEnd"/>
      <w:r w:rsidRPr="000A22D8">
        <w:t xml:space="preserve">(x, </w:t>
      </w:r>
      <w:proofErr w:type="spellStart"/>
      <w:r w:rsidRPr="000A22D8">
        <w:t>states</w:t>
      </w:r>
      <w:proofErr w:type="spellEnd"/>
      <w:r w:rsidRPr="000A22D8">
        <w:t xml:space="preserve">[i], </w:t>
      </w:r>
      <w:proofErr w:type="spellStart"/>
      <w:r w:rsidRPr="000A22D8">
        <w:t>label</w:t>
      </w:r>
      <w:proofErr w:type="spellEnd"/>
      <w:r w:rsidRPr="000A22D8">
        <w:t>=</w:t>
      </w:r>
      <w:proofErr w:type="spellStart"/>
      <w:r w:rsidRPr="000A22D8">
        <w:t>f"t</w:t>
      </w:r>
      <w:proofErr w:type="spellEnd"/>
      <w:r w:rsidRPr="000A22D8">
        <w:t>={i}")</w:t>
      </w:r>
    </w:p>
    <w:p w14:paraId="2AACAC49" w14:textId="77777777" w:rsidR="000A22D8" w:rsidRPr="000A22D8" w:rsidRDefault="000A22D8" w:rsidP="000A22D8">
      <w:proofErr w:type="spellStart"/>
      <w:proofErr w:type="gramStart"/>
      <w:r w:rsidRPr="000A22D8">
        <w:t>plt.title</w:t>
      </w:r>
      <w:proofErr w:type="spellEnd"/>
      <w:proofErr w:type="gramEnd"/>
      <w:r w:rsidRPr="000A22D8">
        <w:t>("3.7.8 – Kohärenzkonvergenz und Fixpunkte")</w:t>
      </w:r>
    </w:p>
    <w:p w14:paraId="3D5A26AA" w14:textId="77777777" w:rsidR="000A22D8" w:rsidRPr="000A22D8" w:rsidRDefault="000A22D8" w:rsidP="000A22D8">
      <w:proofErr w:type="spellStart"/>
      <w:proofErr w:type="gramStart"/>
      <w:r w:rsidRPr="000A22D8">
        <w:t>plt.xlabel</w:t>
      </w:r>
      <w:proofErr w:type="spellEnd"/>
      <w:proofErr w:type="gramEnd"/>
      <w:r w:rsidRPr="000A22D8">
        <w:t xml:space="preserve">("x"); </w:t>
      </w:r>
      <w:proofErr w:type="spellStart"/>
      <w:r w:rsidRPr="000A22D8">
        <w:t>plt.ylabel</w:t>
      </w:r>
      <w:proofErr w:type="spellEnd"/>
      <w:r w:rsidRPr="000A22D8">
        <w:t>("S(x)")</w:t>
      </w:r>
    </w:p>
    <w:p w14:paraId="468A1FCC" w14:textId="77777777" w:rsidR="000A22D8" w:rsidRPr="000A22D8" w:rsidRDefault="000A22D8" w:rsidP="000A22D8">
      <w:proofErr w:type="spellStart"/>
      <w:proofErr w:type="gramStart"/>
      <w:r w:rsidRPr="000A22D8">
        <w:t>plt.legend</w:t>
      </w:r>
      <w:proofErr w:type="spellEnd"/>
      <w:proofErr w:type="gramEnd"/>
      <w:r w:rsidRPr="000A22D8">
        <w:t>()</w:t>
      </w:r>
    </w:p>
    <w:p w14:paraId="3BF2BF5C" w14:textId="77777777" w:rsidR="000A22D8" w:rsidRPr="000A22D8" w:rsidRDefault="000A22D8" w:rsidP="000A22D8">
      <w:proofErr w:type="spellStart"/>
      <w:proofErr w:type="gramStart"/>
      <w:r w:rsidRPr="000A22D8">
        <w:t>plt.show</w:t>
      </w:r>
      <w:proofErr w:type="spellEnd"/>
      <w:proofErr w:type="gramEnd"/>
      <w:r w:rsidRPr="000A22D8">
        <w:t>()</w:t>
      </w:r>
    </w:p>
    <w:p w14:paraId="6AA3F5A0" w14:textId="77777777" w:rsidR="000A22D8" w:rsidRPr="000A22D8" w:rsidRDefault="000A22D8" w:rsidP="000A22D8">
      <w:r w:rsidRPr="000A22D8">
        <w:rPr>
          <w:b/>
          <w:bCs/>
        </w:rPr>
        <w:t>Bedeutung:</w:t>
      </w:r>
      <w:r w:rsidRPr="000A22D8">
        <w:t xml:space="preserve"> Visualisierung der Konvergenz zu stabilen Kohärenzformen – Fixpunkte symbolisieren stabile Lernzustände.</w:t>
      </w:r>
    </w:p>
    <w:p w14:paraId="2F12E6B9" w14:textId="77777777" w:rsidR="000A22D8" w:rsidRPr="000A22D8" w:rsidRDefault="000A22D8" w:rsidP="000A22D8">
      <w:r w:rsidRPr="000A22D8">
        <w:pict w14:anchorId="3516A9C2">
          <v:rect id="_x0000_i1244" style="width:0;height:1.5pt" o:hralign="center" o:hrstd="t" o:hr="t" fillcolor="#a0a0a0" stroked="f"/>
        </w:pict>
      </w:r>
    </w:p>
    <w:p w14:paraId="032A1AC2" w14:textId="77777777" w:rsidR="000A22D8" w:rsidRPr="000A22D8" w:rsidRDefault="000A22D8" w:rsidP="000A22D8">
      <w:pPr>
        <w:rPr>
          <w:b/>
          <w:bCs/>
        </w:rPr>
      </w:pPr>
      <w:r w:rsidRPr="000A22D8">
        <w:rPr>
          <w:b/>
          <w:bCs/>
        </w:rPr>
        <w:t>Schlussbemerkung</w:t>
      </w:r>
    </w:p>
    <w:p w14:paraId="015125E6" w14:textId="77777777" w:rsidR="000A22D8" w:rsidRPr="000A22D8" w:rsidRDefault="000A22D8" w:rsidP="000A22D8">
      <w:r w:rsidRPr="000A22D8">
        <w:t>Diese vier Skripte bilden die dynamischen Prozesse des FRZK ab: Feldbildung, Bewegung im Kohärenzraum, Selbstreflexion und Stabilisierung. Zusammen mit den vorherigen Simulationen aus Anlage 3A zeigen sie, dass sich die theoretischen Konzepte des FRZK algorithmisch darstellen und empirisch erfahrbar machen lassen.</w:t>
      </w:r>
    </w:p>
    <w:p w14:paraId="42A1D6AB" w14:textId="77777777" w:rsidR="00FD6E8F" w:rsidRPr="0024002C" w:rsidRDefault="00FD6E8F" w:rsidP="0024002C">
      <w:pPr>
        <w:rPr>
          <w:rStyle w:val="IntensiveHervorhebung"/>
          <w:i w:val="0"/>
          <w:iCs w:val="0"/>
          <w:color w:val="auto"/>
        </w:rPr>
      </w:pPr>
    </w:p>
    <w:sectPr w:rsidR="00FD6E8F" w:rsidRPr="002400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A62"/>
    <w:multiLevelType w:val="multilevel"/>
    <w:tmpl w:val="428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E81"/>
    <w:multiLevelType w:val="multilevel"/>
    <w:tmpl w:val="F2E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87774"/>
    <w:multiLevelType w:val="multilevel"/>
    <w:tmpl w:val="FDF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61B07"/>
    <w:multiLevelType w:val="multilevel"/>
    <w:tmpl w:val="FE20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4020D"/>
    <w:multiLevelType w:val="multilevel"/>
    <w:tmpl w:val="DAE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4793E"/>
    <w:multiLevelType w:val="multilevel"/>
    <w:tmpl w:val="3BF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E14E34"/>
    <w:multiLevelType w:val="multilevel"/>
    <w:tmpl w:val="BD6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813C7"/>
    <w:multiLevelType w:val="multilevel"/>
    <w:tmpl w:val="CAD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265EF"/>
    <w:multiLevelType w:val="multilevel"/>
    <w:tmpl w:val="860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D3B69"/>
    <w:multiLevelType w:val="multilevel"/>
    <w:tmpl w:val="F718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A29EA"/>
    <w:multiLevelType w:val="multilevel"/>
    <w:tmpl w:val="6C5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E4B32"/>
    <w:multiLevelType w:val="multilevel"/>
    <w:tmpl w:val="07A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E09B2"/>
    <w:multiLevelType w:val="multilevel"/>
    <w:tmpl w:val="2684E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61D49"/>
    <w:multiLevelType w:val="multilevel"/>
    <w:tmpl w:val="4C4A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02B71"/>
    <w:multiLevelType w:val="multilevel"/>
    <w:tmpl w:val="6F6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06C13"/>
    <w:multiLevelType w:val="multilevel"/>
    <w:tmpl w:val="CE648220"/>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A3E05"/>
    <w:multiLevelType w:val="multilevel"/>
    <w:tmpl w:val="F5486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236655"/>
    <w:multiLevelType w:val="multilevel"/>
    <w:tmpl w:val="10F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A03E9"/>
    <w:multiLevelType w:val="multilevel"/>
    <w:tmpl w:val="688AC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57BE1"/>
    <w:multiLevelType w:val="multilevel"/>
    <w:tmpl w:val="6FE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076175"/>
    <w:multiLevelType w:val="multilevel"/>
    <w:tmpl w:val="1E0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179AF"/>
    <w:multiLevelType w:val="multilevel"/>
    <w:tmpl w:val="1766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50124"/>
    <w:multiLevelType w:val="multilevel"/>
    <w:tmpl w:val="C3D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2683B"/>
    <w:multiLevelType w:val="multilevel"/>
    <w:tmpl w:val="D8466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723C03"/>
    <w:multiLevelType w:val="multilevel"/>
    <w:tmpl w:val="03F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D50F0F"/>
    <w:multiLevelType w:val="multilevel"/>
    <w:tmpl w:val="D8C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C5D4B"/>
    <w:multiLevelType w:val="multilevel"/>
    <w:tmpl w:val="C1F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04D5B"/>
    <w:multiLevelType w:val="multilevel"/>
    <w:tmpl w:val="C5A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97656"/>
    <w:multiLevelType w:val="multilevel"/>
    <w:tmpl w:val="0E2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187B02"/>
    <w:multiLevelType w:val="multilevel"/>
    <w:tmpl w:val="A43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8C0DFA"/>
    <w:multiLevelType w:val="multilevel"/>
    <w:tmpl w:val="B32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13690"/>
    <w:multiLevelType w:val="multilevel"/>
    <w:tmpl w:val="C496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078EA"/>
    <w:multiLevelType w:val="multilevel"/>
    <w:tmpl w:val="14E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902A1"/>
    <w:multiLevelType w:val="multilevel"/>
    <w:tmpl w:val="27E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E31C43"/>
    <w:multiLevelType w:val="multilevel"/>
    <w:tmpl w:val="BD20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D7D06"/>
    <w:multiLevelType w:val="multilevel"/>
    <w:tmpl w:val="6B42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D6495F"/>
    <w:multiLevelType w:val="multilevel"/>
    <w:tmpl w:val="1AA8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253AE"/>
    <w:multiLevelType w:val="multilevel"/>
    <w:tmpl w:val="065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7A6CDD"/>
    <w:multiLevelType w:val="multilevel"/>
    <w:tmpl w:val="4018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C20BFD"/>
    <w:multiLevelType w:val="multilevel"/>
    <w:tmpl w:val="3DC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C57820"/>
    <w:multiLevelType w:val="multilevel"/>
    <w:tmpl w:val="5554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B147AF"/>
    <w:multiLevelType w:val="multilevel"/>
    <w:tmpl w:val="8FAC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6B7F69"/>
    <w:multiLevelType w:val="multilevel"/>
    <w:tmpl w:val="86DE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BD01B0"/>
    <w:multiLevelType w:val="multilevel"/>
    <w:tmpl w:val="C6E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D10B41"/>
    <w:multiLevelType w:val="multilevel"/>
    <w:tmpl w:val="E7C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C2526"/>
    <w:multiLevelType w:val="multilevel"/>
    <w:tmpl w:val="C0B46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467BF5"/>
    <w:multiLevelType w:val="multilevel"/>
    <w:tmpl w:val="799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CC09D7"/>
    <w:multiLevelType w:val="multilevel"/>
    <w:tmpl w:val="419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748A0"/>
    <w:multiLevelType w:val="multilevel"/>
    <w:tmpl w:val="D474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E74BC"/>
    <w:multiLevelType w:val="multilevel"/>
    <w:tmpl w:val="3B7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D47848"/>
    <w:multiLevelType w:val="multilevel"/>
    <w:tmpl w:val="715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A2705"/>
    <w:multiLevelType w:val="multilevel"/>
    <w:tmpl w:val="6CA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FC2ACE"/>
    <w:multiLevelType w:val="multilevel"/>
    <w:tmpl w:val="95DC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42F83"/>
    <w:multiLevelType w:val="multilevel"/>
    <w:tmpl w:val="C77E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D807D0"/>
    <w:multiLevelType w:val="multilevel"/>
    <w:tmpl w:val="E5D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0D0304"/>
    <w:multiLevelType w:val="multilevel"/>
    <w:tmpl w:val="9F9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6B1C2C"/>
    <w:multiLevelType w:val="multilevel"/>
    <w:tmpl w:val="F368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4C463B"/>
    <w:multiLevelType w:val="multilevel"/>
    <w:tmpl w:val="03FE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6B5F51"/>
    <w:multiLevelType w:val="multilevel"/>
    <w:tmpl w:val="BE0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6B6A68"/>
    <w:multiLevelType w:val="multilevel"/>
    <w:tmpl w:val="D09460D2"/>
    <w:lvl w:ilvl="0">
      <w:start w:val="1"/>
      <w:numFmt w:val="bullet"/>
      <w:pStyle w:val="Zahlenliste"/>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29498B"/>
    <w:multiLevelType w:val="multilevel"/>
    <w:tmpl w:val="184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C827A4"/>
    <w:multiLevelType w:val="multilevel"/>
    <w:tmpl w:val="FCA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E24B09"/>
    <w:multiLevelType w:val="multilevel"/>
    <w:tmpl w:val="D0A62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106E17"/>
    <w:multiLevelType w:val="multilevel"/>
    <w:tmpl w:val="77C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8867A7"/>
    <w:multiLevelType w:val="multilevel"/>
    <w:tmpl w:val="8F9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5A40F8"/>
    <w:multiLevelType w:val="multilevel"/>
    <w:tmpl w:val="5CC2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5D159C"/>
    <w:multiLevelType w:val="multilevel"/>
    <w:tmpl w:val="88A0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24498C"/>
    <w:multiLevelType w:val="multilevel"/>
    <w:tmpl w:val="ADA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60461C"/>
    <w:multiLevelType w:val="multilevel"/>
    <w:tmpl w:val="C96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C84352"/>
    <w:multiLevelType w:val="multilevel"/>
    <w:tmpl w:val="CC9C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6B6D6B"/>
    <w:multiLevelType w:val="multilevel"/>
    <w:tmpl w:val="007A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983BBA"/>
    <w:multiLevelType w:val="multilevel"/>
    <w:tmpl w:val="0496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C4E01"/>
    <w:multiLevelType w:val="multilevel"/>
    <w:tmpl w:val="944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2443E2"/>
    <w:multiLevelType w:val="multilevel"/>
    <w:tmpl w:val="CBC8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A1633A"/>
    <w:multiLevelType w:val="multilevel"/>
    <w:tmpl w:val="038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5E73F3"/>
    <w:multiLevelType w:val="multilevel"/>
    <w:tmpl w:val="17E2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974D6F"/>
    <w:multiLevelType w:val="multilevel"/>
    <w:tmpl w:val="C6B6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A02CE2"/>
    <w:multiLevelType w:val="multilevel"/>
    <w:tmpl w:val="0E1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A72EAC"/>
    <w:multiLevelType w:val="multilevel"/>
    <w:tmpl w:val="563C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DC202D"/>
    <w:multiLevelType w:val="multilevel"/>
    <w:tmpl w:val="26C0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967188"/>
    <w:multiLevelType w:val="multilevel"/>
    <w:tmpl w:val="9888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005594"/>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EF2383"/>
    <w:multiLevelType w:val="multilevel"/>
    <w:tmpl w:val="48E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834C98"/>
    <w:multiLevelType w:val="multilevel"/>
    <w:tmpl w:val="48F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400F1B"/>
    <w:multiLevelType w:val="multilevel"/>
    <w:tmpl w:val="5DC4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32328">
    <w:abstractNumId w:val="6"/>
  </w:num>
  <w:num w:numId="2" w16cid:durableId="779642032">
    <w:abstractNumId w:val="35"/>
  </w:num>
  <w:num w:numId="3" w16cid:durableId="813371919">
    <w:abstractNumId w:val="48"/>
  </w:num>
  <w:num w:numId="4" w16cid:durableId="803699414">
    <w:abstractNumId w:val="21"/>
  </w:num>
  <w:num w:numId="5" w16cid:durableId="332296514">
    <w:abstractNumId w:val="25"/>
  </w:num>
  <w:num w:numId="6" w16cid:durableId="1651591457">
    <w:abstractNumId w:val="16"/>
  </w:num>
  <w:num w:numId="7" w16cid:durableId="962731987">
    <w:abstractNumId w:val="7"/>
  </w:num>
  <w:num w:numId="8" w16cid:durableId="412629130">
    <w:abstractNumId w:val="73"/>
  </w:num>
  <w:num w:numId="9" w16cid:durableId="403186312">
    <w:abstractNumId w:val="14"/>
  </w:num>
  <w:num w:numId="10" w16cid:durableId="126095403">
    <w:abstractNumId w:val="31"/>
  </w:num>
  <w:num w:numId="11" w16cid:durableId="1541939869">
    <w:abstractNumId w:val="34"/>
  </w:num>
  <w:num w:numId="12" w16cid:durableId="316150593">
    <w:abstractNumId w:val="26"/>
  </w:num>
  <w:num w:numId="13" w16cid:durableId="1799253042">
    <w:abstractNumId w:val="64"/>
  </w:num>
  <w:num w:numId="14" w16cid:durableId="1204441780">
    <w:abstractNumId w:val="75"/>
  </w:num>
  <w:num w:numId="15" w16cid:durableId="1881434080">
    <w:abstractNumId w:val="37"/>
  </w:num>
  <w:num w:numId="16" w16cid:durableId="1819807771">
    <w:abstractNumId w:val="82"/>
  </w:num>
  <w:num w:numId="17" w16cid:durableId="901403193">
    <w:abstractNumId w:val="40"/>
  </w:num>
  <w:num w:numId="18" w16cid:durableId="994727263">
    <w:abstractNumId w:val="45"/>
  </w:num>
  <w:num w:numId="19" w16cid:durableId="1153986333">
    <w:abstractNumId w:val="20"/>
  </w:num>
  <w:num w:numId="20" w16cid:durableId="352731549">
    <w:abstractNumId w:val="28"/>
  </w:num>
  <w:num w:numId="21" w16cid:durableId="1340304310">
    <w:abstractNumId w:val="54"/>
  </w:num>
  <w:num w:numId="22" w16cid:durableId="158205030">
    <w:abstractNumId w:val="38"/>
  </w:num>
  <w:num w:numId="23" w16cid:durableId="661080266">
    <w:abstractNumId w:val="56"/>
  </w:num>
  <w:num w:numId="24" w16cid:durableId="378171124">
    <w:abstractNumId w:val="10"/>
  </w:num>
  <w:num w:numId="25" w16cid:durableId="1879509262">
    <w:abstractNumId w:val="41"/>
  </w:num>
  <w:num w:numId="26" w16cid:durableId="286278111">
    <w:abstractNumId w:val="55"/>
  </w:num>
  <w:num w:numId="27" w16cid:durableId="334069243">
    <w:abstractNumId w:val="36"/>
  </w:num>
  <w:num w:numId="28" w16cid:durableId="1942953274">
    <w:abstractNumId w:val="27"/>
  </w:num>
  <w:num w:numId="29" w16cid:durableId="45958264">
    <w:abstractNumId w:val="3"/>
  </w:num>
  <w:num w:numId="30" w16cid:durableId="1568563912">
    <w:abstractNumId w:val="33"/>
  </w:num>
  <w:num w:numId="31" w16cid:durableId="1097629006">
    <w:abstractNumId w:val="4"/>
  </w:num>
  <w:num w:numId="32" w16cid:durableId="2095469187">
    <w:abstractNumId w:val="2"/>
  </w:num>
  <w:num w:numId="33" w16cid:durableId="688485354">
    <w:abstractNumId w:val="52"/>
  </w:num>
  <w:num w:numId="34" w16cid:durableId="1996301442">
    <w:abstractNumId w:val="62"/>
  </w:num>
  <w:num w:numId="35" w16cid:durableId="1586958775">
    <w:abstractNumId w:val="49"/>
  </w:num>
  <w:num w:numId="36" w16cid:durableId="389421831">
    <w:abstractNumId w:val="72"/>
  </w:num>
  <w:num w:numId="37" w16cid:durableId="913466894">
    <w:abstractNumId w:val="44"/>
  </w:num>
  <w:num w:numId="38" w16cid:durableId="2056735872">
    <w:abstractNumId w:val="23"/>
  </w:num>
  <w:num w:numId="39" w16cid:durableId="1088893070">
    <w:abstractNumId w:val="5"/>
  </w:num>
  <w:num w:numId="40" w16cid:durableId="2082749433">
    <w:abstractNumId w:val="70"/>
  </w:num>
  <w:num w:numId="41" w16cid:durableId="628323064">
    <w:abstractNumId w:val="81"/>
  </w:num>
  <w:num w:numId="42" w16cid:durableId="1221599612">
    <w:abstractNumId w:val="79"/>
  </w:num>
  <w:num w:numId="43" w16cid:durableId="1993289073">
    <w:abstractNumId w:val="77"/>
  </w:num>
  <w:num w:numId="44" w16cid:durableId="1091899848">
    <w:abstractNumId w:val="29"/>
  </w:num>
  <w:num w:numId="45" w16cid:durableId="595988650">
    <w:abstractNumId w:val="32"/>
  </w:num>
  <w:num w:numId="46" w16cid:durableId="47924218">
    <w:abstractNumId w:val="12"/>
  </w:num>
  <w:num w:numId="47" w16cid:durableId="1058014946">
    <w:abstractNumId w:val="0"/>
  </w:num>
  <w:num w:numId="48" w16cid:durableId="881553621">
    <w:abstractNumId w:val="43"/>
  </w:num>
  <w:num w:numId="49" w16cid:durableId="889147040">
    <w:abstractNumId w:val="15"/>
  </w:num>
  <w:num w:numId="50" w16cid:durableId="2030065259">
    <w:abstractNumId w:val="80"/>
  </w:num>
  <w:num w:numId="51" w16cid:durableId="417337753">
    <w:abstractNumId w:val="47"/>
  </w:num>
  <w:num w:numId="52" w16cid:durableId="1689872163">
    <w:abstractNumId w:val="46"/>
  </w:num>
  <w:num w:numId="53" w16cid:durableId="2029600417">
    <w:abstractNumId w:val="78"/>
  </w:num>
  <w:num w:numId="54" w16cid:durableId="1007367818">
    <w:abstractNumId w:val="17"/>
  </w:num>
  <w:num w:numId="55" w16cid:durableId="668291815">
    <w:abstractNumId w:val="58"/>
  </w:num>
  <w:num w:numId="56" w16cid:durableId="1349454700">
    <w:abstractNumId w:val="53"/>
  </w:num>
  <w:num w:numId="57" w16cid:durableId="1494487168">
    <w:abstractNumId w:val="85"/>
  </w:num>
  <w:num w:numId="58" w16cid:durableId="163058813">
    <w:abstractNumId w:val="1"/>
  </w:num>
  <w:num w:numId="59" w16cid:durableId="1366952162">
    <w:abstractNumId w:val="22"/>
  </w:num>
  <w:num w:numId="60" w16cid:durableId="2106949455">
    <w:abstractNumId w:val="13"/>
  </w:num>
  <w:num w:numId="61" w16cid:durableId="219094023">
    <w:abstractNumId w:val="24"/>
  </w:num>
  <w:num w:numId="62" w16cid:durableId="1134173534">
    <w:abstractNumId w:val="63"/>
  </w:num>
  <w:num w:numId="63" w16cid:durableId="474833224">
    <w:abstractNumId w:val="18"/>
  </w:num>
  <w:num w:numId="64" w16cid:durableId="1809203257">
    <w:abstractNumId w:val="19"/>
  </w:num>
  <w:num w:numId="65" w16cid:durableId="1274751714">
    <w:abstractNumId w:val="83"/>
  </w:num>
  <w:num w:numId="66" w16cid:durableId="1313367664">
    <w:abstractNumId w:val="8"/>
  </w:num>
  <w:num w:numId="67" w16cid:durableId="1861770662">
    <w:abstractNumId w:val="68"/>
  </w:num>
  <w:num w:numId="68" w16cid:durableId="811093254">
    <w:abstractNumId w:val="39"/>
  </w:num>
  <w:num w:numId="69" w16cid:durableId="627274464">
    <w:abstractNumId w:val="51"/>
  </w:num>
  <w:num w:numId="70" w16cid:durableId="888299219">
    <w:abstractNumId w:val="61"/>
  </w:num>
  <w:num w:numId="71" w16cid:durableId="1335717323">
    <w:abstractNumId w:val="9"/>
  </w:num>
  <w:num w:numId="72" w16cid:durableId="1053427848">
    <w:abstractNumId w:val="42"/>
  </w:num>
  <w:num w:numId="73" w16cid:durableId="100146220">
    <w:abstractNumId w:val="84"/>
  </w:num>
  <w:num w:numId="74" w16cid:durableId="767845209">
    <w:abstractNumId w:val="71"/>
  </w:num>
  <w:num w:numId="75" w16cid:durableId="328950467">
    <w:abstractNumId w:val="50"/>
  </w:num>
  <w:num w:numId="76" w16cid:durableId="646128700">
    <w:abstractNumId w:val="59"/>
  </w:num>
  <w:num w:numId="77" w16cid:durableId="903180074">
    <w:abstractNumId w:val="60"/>
  </w:num>
  <w:num w:numId="78" w16cid:durableId="1417247320">
    <w:abstractNumId w:val="65"/>
  </w:num>
  <w:num w:numId="79" w16cid:durableId="1024868358">
    <w:abstractNumId w:val="57"/>
  </w:num>
  <w:num w:numId="80" w16cid:durableId="651446347">
    <w:abstractNumId w:val="66"/>
  </w:num>
  <w:num w:numId="81" w16cid:durableId="183329895">
    <w:abstractNumId w:val="74"/>
  </w:num>
  <w:num w:numId="82" w16cid:durableId="1827352643">
    <w:abstractNumId w:val="76"/>
  </w:num>
  <w:num w:numId="83" w16cid:durableId="1488324800">
    <w:abstractNumId w:val="30"/>
  </w:num>
  <w:num w:numId="84" w16cid:durableId="1780878033">
    <w:abstractNumId w:val="69"/>
  </w:num>
  <w:num w:numId="85" w16cid:durableId="1292177071">
    <w:abstractNumId w:val="67"/>
  </w:num>
  <w:num w:numId="86" w16cid:durableId="1742021537">
    <w:abstractNumId w:val="1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02C"/>
    <w:rsid w:val="00033852"/>
    <w:rsid w:val="000467F2"/>
    <w:rsid w:val="00082214"/>
    <w:rsid w:val="000A22D8"/>
    <w:rsid w:val="00106528"/>
    <w:rsid w:val="001830F2"/>
    <w:rsid w:val="0019229D"/>
    <w:rsid w:val="0021280A"/>
    <w:rsid w:val="0024002C"/>
    <w:rsid w:val="00261DA1"/>
    <w:rsid w:val="002B03D4"/>
    <w:rsid w:val="002D4202"/>
    <w:rsid w:val="00324306"/>
    <w:rsid w:val="003627A9"/>
    <w:rsid w:val="00433ECB"/>
    <w:rsid w:val="00436FC4"/>
    <w:rsid w:val="00446557"/>
    <w:rsid w:val="004B57F0"/>
    <w:rsid w:val="004C405C"/>
    <w:rsid w:val="00500020"/>
    <w:rsid w:val="005238FE"/>
    <w:rsid w:val="005454E6"/>
    <w:rsid w:val="00560B17"/>
    <w:rsid w:val="005B5EFD"/>
    <w:rsid w:val="005E4CED"/>
    <w:rsid w:val="006016DC"/>
    <w:rsid w:val="00713383"/>
    <w:rsid w:val="007A3369"/>
    <w:rsid w:val="007B7DE7"/>
    <w:rsid w:val="007E333F"/>
    <w:rsid w:val="00850A33"/>
    <w:rsid w:val="008871CF"/>
    <w:rsid w:val="008B0C43"/>
    <w:rsid w:val="008C4935"/>
    <w:rsid w:val="009032D7"/>
    <w:rsid w:val="00997246"/>
    <w:rsid w:val="00A15F45"/>
    <w:rsid w:val="00A307C9"/>
    <w:rsid w:val="00AA4222"/>
    <w:rsid w:val="00AF6392"/>
    <w:rsid w:val="00B04313"/>
    <w:rsid w:val="00B53EE0"/>
    <w:rsid w:val="00B546E8"/>
    <w:rsid w:val="00B873C2"/>
    <w:rsid w:val="00BA664A"/>
    <w:rsid w:val="00BC08DD"/>
    <w:rsid w:val="00C2343F"/>
    <w:rsid w:val="00CA31F5"/>
    <w:rsid w:val="00CB516F"/>
    <w:rsid w:val="00CD2089"/>
    <w:rsid w:val="00D33BDA"/>
    <w:rsid w:val="00D44FE7"/>
    <w:rsid w:val="00D542C6"/>
    <w:rsid w:val="00D67542"/>
    <w:rsid w:val="00D80CC8"/>
    <w:rsid w:val="00E6450A"/>
    <w:rsid w:val="00EA1CC2"/>
    <w:rsid w:val="00EC35D8"/>
    <w:rsid w:val="00F4114E"/>
    <w:rsid w:val="00F74A0F"/>
    <w:rsid w:val="00FD6E8F"/>
    <w:rsid w:val="00FE46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60584"/>
  <w15:chartTrackingRefBased/>
  <w15:docId w15:val="{4DAE339E-F4E2-4D52-A5EA-D503D749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46E8"/>
    <w:pPr>
      <w:spacing w:after="120"/>
    </w:pPr>
    <w:rPr>
      <w:rFonts w:eastAsia="Times New Roman" w:cs="Calibr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cs="Times New Roman"/>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cs="Times New Roman"/>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cs="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qFormat/>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FE46F5"/>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FE46F5"/>
    <w:rPr>
      <w:rFonts w:ascii="Cambria Math" w:hAnsi="Cambria Math" w:cs="Calibri"/>
      <w:i/>
      <w:iCs/>
      <w:sz w:val="24"/>
      <w:szCs w:val="24"/>
    </w:rPr>
  </w:style>
  <w:style w:type="paragraph" w:customStyle="1" w:styleId="Zahlenliste">
    <w:name w:val="Zahlenliste"/>
    <w:basedOn w:val="Listenabsatz"/>
    <w:link w:val="ZahlenlisteZchn"/>
    <w:autoRedefine/>
    <w:qFormat/>
    <w:rsid w:val="00997246"/>
    <w:pPr>
      <w:numPr>
        <w:numId w:val="77"/>
      </w:numPr>
      <w:spacing w:line="360" w:lineRule="auto"/>
      <w:ind w:left="1077" w:hanging="357"/>
    </w:pPr>
  </w:style>
  <w:style w:type="character" w:customStyle="1" w:styleId="ZahlenlisteZchn">
    <w:name w:val="Zahlenliste Zchn"/>
    <w:link w:val="Zahlenliste"/>
    <w:rsid w:val="00997246"/>
    <w:rPr>
      <w:rFonts w:eastAsia="Times New Roman" w:cs="Calibri"/>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6"/>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21280A"/>
  </w:style>
  <w:style w:type="character" w:customStyle="1" w:styleId="mord">
    <w:name w:val="mord"/>
    <w:basedOn w:val="Absatz-Standardschriftart"/>
    <w:rsid w:val="0021280A"/>
  </w:style>
  <w:style w:type="character" w:customStyle="1" w:styleId="mrel">
    <w:name w:val="mrel"/>
    <w:basedOn w:val="Absatz-Standardschriftart"/>
    <w:rsid w:val="0021280A"/>
  </w:style>
  <w:style w:type="character" w:customStyle="1" w:styleId="mopen">
    <w:name w:val="mopen"/>
    <w:basedOn w:val="Absatz-Standardschriftart"/>
    <w:rsid w:val="0021280A"/>
  </w:style>
  <w:style w:type="character" w:customStyle="1" w:styleId="mclose">
    <w:name w:val="mclose"/>
    <w:basedOn w:val="Absatz-Standardschriftart"/>
    <w:rsid w:val="0021280A"/>
  </w:style>
  <w:style w:type="character" w:customStyle="1" w:styleId="mpunct">
    <w:name w:val="mpunct"/>
    <w:basedOn w:val="Absatz-Standardschriftart"/>
    <w:rsid w:val="0021280A"/>
  </w:style>
  <w:style w:type="character" w:customStyle="1" w:styleId="mbin">
    <w:name w:val="mbin"/>
    <w:basedOn w:val="Absatz-Standardschriftart"/>
    <w:rsid w:val="0021280A"/>
  </w:style>
  <w:style w:type="character" w:customStyle="1" w:styleId="vlist-s">
    <w:name w:val="vlist-s"/>
    <w:basedOn w:val="Absatz-Standardschriftart"/>
    <w:rsid w:val="0021280A"/>
  </w:style>
  <w:style w:type="character" w:customStyle="1" w:styleId="mop">
    <w:name w:val="mop"/>
    <w:basedOn w:val="Absatz-Standardschriftart"/>
    <w:rsid w:val="0021280A"/>
  </w:style>
  <w:style w:type="character" w:styleId="Hervorhebung">
    <w:name w:val="Emphasis"/>
    <w:uiPriority w:val="20"/>
    <w:qFormat/>
    <w:rsid w:val="0021280A"/>
    <w:rPr>
      <w:i/>
      <w:iCs/>
    </w:rPr>
  </w:style>
  <w:style w:type="character" w:customStyle="1" w:styleId="delimsizing">
    <w:name w:val="delimsizing"/>
    <w:basedOn w:val="Absatz-Standardschriftart"/>
    <w:rsid w:val="0021280A"/>
  </w:style>
  <w:style w:type="character" w:customStyle="1" w:styleId="mspace">
    <w:name w:val="mspace"/>
    <w:basedOn w:val="Absatz-Standardschriftart"/>
    <w:rsid w:val="0021280A"/>
  </w:style>
  <w:style w:type="character" w:customStyle="1" w:styleId="minner">
    <w:name w:val="minner"/>
    <w:basedOn w:val="Absatz-Standardschriftart"/>
    <w:rsid w:val="0021280A"/>
  </w:style>
  <w:style w:type="character" w:customStyle="1" w:styleId="katex-error">
    <w:name w:val="katex-error"/>
    <w:basedOn w:val="Absatz-Standardschriftart"/>
    <w:rsid w:val="0021280A"/>
  </w:style>
  <w:style w:type="character" w:customStyle="1" w:styleId="underline">
    <w:name w:val="underline"/>
    <w:basedOn w:val="Absatz-Standardschriftart"/>
    <w:rsid w:val="0021280A"/>
  </w:style>
  <w:style w:type="paragraph" w:customStyle="1" w:styleId="Tabellenberschrift">
    <w:name w:val="Tabellenüberschrift"/>
    <w:basedOn w:val="Standard"/>
    <w:link w:val="TabellenberschriftZchn"/>
    <w:qFormat/>
    <w:rsid w:val="0021280A"/>
    <w:rPr>
      <w:b/>
      <w:bCs/>
    </w:rPr>
  </w:style>
  <w:style w:type="character" w:customStyle="1" w:styleId="TabellenberschriftZchn">
    <w:name w:val="Tabellenüberschrift Zchn"/>
    <w:link w:val="Tabellenberschrift"/>
    <w:rsid w:val="0021280A"/>
    <w:rPr>
      <w:rFonts w:eastAsia="Times New Roman" w:cs="Calibri"/>
      <w:b/>
      <w:bCs/>
      <w:sz w:val="24"/>
      <w:szCs w:val="24"/>
    </w:rPr>
  </w:style>
  <w:style w:type="character" w:customStyle="1" w:styleId="mtight">
    <w:name w:val="mtight"/>
    <w:basedOn w:val="Absatz-Standardschriftart"/>
    <w:rsid w:val="003627A9"/>
  </w:style>
  <w:style w:type="paragraph" w:customStyle="1" w:styleId="msonormal0">
    <w:name w:val="msonormal"/>
    <w:basedOn w:val="Standard"/>
    <w:rsid w:val="0024002C"/>
    <w:pPr>
      <w:spacing w:before="100" w:beforeAutospacing="1" w:after="100" w:afterAutospacing="1"/>
    </w:pPr>
    <w:rPr>
      <w:rFonts w:ascii="Times New Roman" w:hAnsi="Times New Roman" w:cs="Times New Roman"/>
    </w:rPr>
  </w:style>
  <w:style w:type="character" w:styleId="HTMLCode">
    <w:name w:val="HTML Code"/>
    <w:basedOn w:val="Absatz-Standardschriftart"/>
    <w:uiPriority w:val="99"/>
    <w:semiHidden/>
    <w:unhideWhenUsed/>
    <w:rsid w:val="0024002C"/>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240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24002C"/>
    <w:rPr>
      <w:rFonts w:ascii="Courier New" w:eastAsia="Times New Roman" w:hAnsi="Courier New" w:cs="Courier New"/>
    </w:rPr>
  </w:style>
  <w:style w:type="character" w:customStyle="1" w:styleId="hljs-keyword">
    <w:name w:val="hljs-keyword"/>
    <w:basedOn w:val="Absatz-Standardschriftart"/>
    <w:rsid w:val="0024002C"/>
  </w:style>
  <w:style w:type="character" w:customStyle="1" w:styleId="hljs-comment">
    <w:name w:val="hljs-comment"/>
    <w:basedOn w:val="Absatz-Standardschriftart"/>
    <w:rsid w:val="0024002C"/>
  </w:style>
  <w:style w:type="character" w:customStyle="1" w:styleId="hljs-number">
    <w:name w:val="hljs-number"/>
    <w:basedOn w:val="Absatz-Standardschriftart"/>
    <w:rsid w:val="0024002C"/>
  </w:style>
  <w:style w:type="character" w:customStyle="1" w:styleId="hljs-title">
    <w:name w:val="hljs-title"/>
    <w:basedOn w:val="Absatz-Standardschriftart"/>
    <w:rsid w:val="0024002C"/>
  </w:style>
  <w:style w:type="character" w:customStyle="1" w:styleId="hljs-params">
    <w:name w:val="hljs-params"/>
    <w:basedOn w:val="Absatz-Standardschriftart"/>
    <w:rsid w:val="0024002C"/>
  </w:style>
  <w:style w:type="character" w:customStyle="1" w:styleId="hljs-builtin">
    <w:name w:val="hljs-built_in"/>
    <w:basedOn w:val="Absatz-Standardschriftart"/>
    <w:rsid w:val="0024002C"/>
  </w:style>
  <w:style w:type="character" w:customStyle="1" w:styleId="hljs-string">
    <w:name w:val="hljs-string"/>
    <w:basedOn w:val="Absatz-Standardschriftart"/>
    <w:rsid w:val="0024002C"/>
  </w:style>
  <w:style w:type="character" w:customStyle="1" w:styleId="hljs-subst">
    <w:name w:val="hljs-subst"/>
    <w:basedOn w:val="Absatz-Standardschriftart"/>
    <w:rsid w:val="0024002C"/>
  </w:style>
  <w:style w:type="character" w:customStyle="1" w:styleId="hljs-literal">
    <w:name w:val="hljs-literal"/>
    <w:basedOn w:val="Absatz-Standardschriftart"/>
    <w:rsid w:val="0024002C"/>
  </w:style>
  <w:style w:type="character" w:customStyle="1" w:styleId="min-w-0">
    <w:name w:val="min-w-0"/>
    <w:basedOn w:val="Absatz-Standardschriftart"/>
    <w:rsid w:val="0024002C"/>
  </w:style>
  <w:style w:type="paragraph" w:customStyle="1" w:styleId="firstmt-0">
    <w:name w:val="first:mt-0"/>
    <w:basedOn w:val="Standard"/>
    <w:rsid w:val="0024002C"/>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18921906">
      <w:bodyDiv w:val="1"/>
      <w:marLeft w:val="0"/>
      <w:marRight w:val="0"/>
      <w:marTop w:val="0"/>
      <w:marBottom w:val="0"/>
      <w:divBdr>
        <w:top w:val="none" w:sz="0" w:space="0" w:color="auto"/>
        <w:left w:val="none" w:sz="0" w:space="0" w:color="auto"/>
        <w:bottom w:val="none" w:sz="0" w:space="0" w:color="auto"/>
        <w:right w:val="none" w:sz="0" w:space="0" w:color="auto"/>
      </w:divBdr>
    </w:div>
    <w:div w:id="824929656">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96363859">
      <w:bodyDiv w:val="1"/>
      <w:marLeft w:val="0"/>
      <w:marRight w:val="0"/>
      <w:marTop w:val="0"/>
      <w:marBottom w:val="0"/>
      <w:divBdr>
        <w:top w:val="none" w:sz="0" w:space="0" w:color="auto"/>
        <w:left w:val="none" w:sz="0" w:space="0" w:color="auto"/>
        <w:bottom w:val="none" w:sz="0" w:space="0" w:color="auto"/>
        <w:right w:val="none" w:sz="0" w:space="0" w:color="auto"/>
      </w:divBdr>
      <w:divsChild>
        <w:div w:id="1504009203">
          <w:marLeft w:val="0"/>
          <w:marRight w:val="0"/>
          <w:marTop w:val="0"/>
          <w:marBottom w:val="0"/>
          <w:divBdr>
            <w:top w:val="none" w:sz="0" w:space="0" w:color="auto"/>
            <w:left w:val="none" w:sz="0" w:space="0" w:color="auto"/>
            <w:bottom w:val="none" w:sz="0" w:space="0" w:color="auto"/>
            <w:right w:val="none" w:sz="0" w:space="0" w:color="auto"/>
          </w:divBdr>
          <w:divsChild>
            <w:div w:id="975334970">
              <w:marLeft w:val="0"/>
              <w:marRight w:val="0"/>
              <w:marTop w:val="0"/>
              <w:marBottom w:val="0"/>
              <w:divBdr>
                <w:top w:val="none" w:sz="0" w:space="0" w:color="auto"/>
                <w:left w:val="none" w:sz="0" w:space="0" w:color="auto"/>
                <w:bottom w:val="none" w:sz="0" w:space="0" w:color="auto"/>
                <w:right w:val="none" w:sz="0" w:space="0" w:color="auto"/>
              </w:divBdr>
            </w:div>
          </w:divsChild>
        </w:div>
        <w:div w:id="1820802485">
          <w:marLeft w:val="0"/>
          <w:marRight w:val="0"/>
          <w:marTop w:val="0"/>
          <w:marBottom w:val="0"/>
          <w:divBdr>
            <w:top w:val="none" w:sz="0" w:space="0" w:color="auto"/>
            <w:left w:val="none" w:sz="0" w:space="0" w:color="auto"/>
            <w:bottom w:val="none" w:sz="0" w:space="0" w:color="auto"/>
            <w:right w:val="none" w:sz="0" w:space="0" w:color="auto"/>
          </w:divBdr>
          <w:divsChild>
            <w:div w:id="1378748116">
              <w:marLeft w:val="0"/>
              <w:marRight w:val="0"/>
              <w:marTop w:val="0"/>
              <w:marBottom w:val="0"/>
              <w:divBdr>
                <w:top w:val="none" w:sz="0" w:space="0" w:color="auto"/>
                <w:left w:val="none" w:sz="0" w:space="0" w:color="auto"/>
                <w:bottom w:val="none" w:sz="0" w:space="0" w:color="auto"/>
                <w:right w:val="none" w:sz="0" w:space="0" w:color="auto"/>
              </w:divBdr>
            </w:div>
          </w:divsChild>
        </w:div>
        <w:div w:id="841549640">
          <w:marLeft w:val="0"/>
          <w:marRight w:val="0"/>
          <w:marTop w:val="0"/>
          <w:marBottom w:val="0"/>
          <w:divBdr>
            <w:top w:val="none" w:sz="0" w:space="0" w:color="auto"/>
            <w:left w:val="none" w:sz="0" w:space="0" w:color="auto"/>
            <w:bottom w:val="none" w:sz="0" w:space="0" w:color="auto"/>
            <w:right w:val="none" w:sz="0" w:space="0" w:color="auto"/>
          </w:divBdr>
          <w:divsChild>
            <w:div w:id="853570055">
              <w:marLeft w:val="0"/>
              <w:marRight w:val="0"/>
              <w:marTop w:val="0"/>
              <w:marBottom w:val="0"/>
              <w:divBdr>
                <w:top w:val="none" w:sz="0" w:space="0" w:color="auto"/>
                <w:left w:val="none" w:sz="0" w:space="0" w:color="auto"/>
                <w:bottom w:val="none" w:sz="0" w:space="0" w:color="auto"/>
                <w:right w:val="none" w:sz="0" w:space="0" w:color="auto"/>
              </w:divBdr>
            </w:div>
          </w:divsChild>
        </w:div>
        <w:div w:id="821391755">
          <w:marLeft w:val="0"/>
          <w:marRight w:val="0"/>
          <w:marTop w:val="0"/>
          <w:marBottom w:val="0"/>
          <w:divBdr>
            <w:top w:val="none" w:sz="0" w:space="0" w:color="auto"/>
            <w:left w:val="none" w:sz="0" w:space="0" w:color="auto"/>
            <w:bottom w:val="none" w:sz="0" w:space="0" w:color="auto"/>
            <w:right w:val="none" w:sz="0" w:space="0" w:color="auto"/>
          </w:divBdr>
          <w:divsChild>
            <w:div w:id="276066617">
              <w:marLeft w:val="0"/>
              <w:marRight w:val="0"/>
              <w:marTop w:val="0"/>
              <w:marBottom w:val="0"/>
              <w:divBdr>
                <w:top w:val="none" w:sz="0" w:space="0" w:color="auto"/>
                <w:left w:val="none" w:sz="0" w:space="0" w:color="auto"/>
                <w:bottom w:val="none" w:sz="0" w:space="0" w:color="auto"/>
                <w:right w:val="none" w:sz="0" w:space="0" w:color="auto"/>
              </w:divBdr>
            </w:div>
          </w:divsChild>
        </w:div>
        <w:div w:id="852301400">
          <w:marLeft w:val="0"/>
          <w:marRight w:val="0"/>
          <w:marTop w:val="0"/>
          <w:marBottom w:val="0"/>
          <w:divBdr>
            <w:top w:val="none" w:sz="0" w:space="0" w:color="auto"/>
            <w:left w:val="none" w:sz="0" w:space="0" w:color="auto"/>
            <w:bottom w:val="none" w:sz="0" w:space="0" w:color="auto"/>
            <w:right w:val="none" w:sz="0" w:space="0" w:color="auto"/>
          </w:divBdr>
          <w:divsChild>
            <w:div w:id="20467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20489">
      <w:bodyDiv w:val="1"/>
      <w:marLeft w:val="0"/>
      <w:marRight w:val="0"/>
      <w:marTop w:val="0"/>
      <w:marBottom w:val="0"/>
      <w:divBdr>
        <w:top w:val="none" w:sz="0" w:space="0" w:color="auto"/>
        <w:left w:val="none" w:sz="0" w:space="0" w:color="auto"/>
        <w:bottom w:val="none" w:sz="0" w:space="0" w:color="auto"/>
        <w:right w:val="none" w:sz="0" w:space="0" w:color="auto"/>
      </w:divBdr>
      <w:divsChild>
        <w:div w:id="1187330301">
          <w:marLeft w:val="0"/>
          <w:marRight w:val="0"/>
          <w:marTop w:val="0"/>
          <w:marBottom w:val="0"/>
          <w:divBdr>
            <w:top w:val="none" w:sz="0" w:space="0" w:color="auto"/>
            <w:left w:val="none" w:sz="0" w:space="0" w:color="auto"/>
            <w:bottom w:val="none" w:sz="0" w:space="0" w:color="auto"/>
            <w:right w:val="none" w:sz="0" w:space="0" w:color="auto"/>
          </w:divBdr>
          <w:divsChild>
            <w:div w:id="2058582166">
              <w:marLeft w:val="0"/>
              <w:marRight w:val="0"/>
              <w:marTop w:val="0"/>
              <w:marBottom w:val="0"/>
              <w:divBdr>
                <w:top w:val="none" w:sz="0" w:space="0" w:color="auto"/>
                <w:left w:val="none" w:sz="0" w:space="0" w:color="auto"/>
                <w:bottom w:val="none" w:sz="0" w:space="0" w:color="auto"/>
                <w:right w:val="none" w:sz="0" w:space="0" w:color="auto"/>
              </w:divBdr>
              <w:divsChild>
                <w:div w:id="1791431835">
                  <w:marLeft w:val="0"/>
                  <w:marRight w:val="0"/>
                  <w:marTop w:val="0"/>
                  <w:marBottom w:val="0"/>
                  <w:divBdr>
                    <w:top w:val="none" w:sz="0" w:space="0" w:color="auto"/>
                    <w:left w:val="none" w:sz="0" w:space="0" w:color="auto"/>
                    <w:bottom w:val="none" w:sz="0" w:space="0" w:color="auto"/>
                    <w:right w:val="none" w:sz="0" w:space="0" w:color="auto"/>
                  </w:divBdr>
                  <w:divsChild>
                    <w:div w:id="1805152590">
                      <w:marLeft w:val="0"/>
                      <w:marRight w:val="0"/>
                      <w:marTop w:val="0"/>
                      <w:marBottom w:val="0"/>
                      <w:divBdr>
                        <w:top w:val="none" w:sz="0" w:space="0" w:color="auto"/>
                        <w:left w:val="none" w:sz="0" w:space="0" w:color="auto"/>
                        <w:bottom w:val="none" w:sz="0" w:space="0" w:color="auto"/>
                        <w:right w:val="none" w:sz="0" w:space="0" w:color="auto"/>
                      </w:divBdr>
                      <w:divsChild>
                        <w:div w:id="419450141">
                          <w:marLeft w:val="0"/>
                          <w:marRight w:val="0"/>
                          <w:marTop w:val="0"/>
                          <w:marBottom w:val="0"/>
                          <w:divBdr>
                            <w:top w:val="none" w:sz="0" w:space="0" w:color="auto"/>
                            <w:left w:val="none" w:sz="0" w:space="0" w:color="auto"/>
                            <w:bottom w:val="none" w:sz="0" w:space="0" w:color="auto"/>
                            <w:right w:val="none" w:sz="0" w:space="0" w:color="auto"/>
                          </w:divBdr>
                          <w:divsChild>
                            <w:div w:id="332532871">
                              <w:marLeft w:val="0"/>
                              <w:marRight w:val="0"/>
                              <w:marTop w:val="0"/>
                              <w:marBottom w:val="0"/>
                              <w:divBdr>
                                <w:top w:val="none" w:sz="0" w:space="0" w:color="auto"/>
                                <w:left w:val="none" w:sz="0" w:space="0" w:color="auto"/>
                                <w:bottom w:val="none" w:sz="0" w:space="0" w:color="auto"/>
                                <w:right w:val="none" w:sz="0" w:space="0" w:color="auto"/>
                              </w:divBdr>
                              <w:divsChild>
                                <w:div w:id="1248616440">
                                  <w:marLeft w:val="0"/>
                                  <w:marRight w:val="0"/>
                                  <w:marTop w:val="0"/>
                                  <w:marBottom w:val="0"/>
                                  <w:divBdr>
                                    <w:top w:val="none" w:sz="0" w:space="0" w:color="auto"/>
                                    <w:left w:val="none" w:sz="0" w:space="0" w:color="auto"/>
                                    <w:bottom w:val="none" w:sz="0" w:space="0" w:color="auto"/>
                                    <w:right w:val="none" w:sz="0" w:space="0" w:color="auto"/>
                                  </w:divBdr>
                                  <w:divsChild>
                                    <w:div w:id="1630208282">
                                      <w:marLeft w:val="0"/>
                                      <w:marRight w:val="0"/>
                                      <w:marTop w:val="0"/>
                                      <w:marBottom w:val="0"/>
                                      <w:divBdr>
                                        <w:top w:val="none" w:sz="0" w:space="0" w:color="auto"/>
                                        <w:left w:val="none" w:sz="0" w:space="0" w:color="auto"/>
                                        <w:bottom w:val="none" w:sz="0" w:space="0" w:color="auto"/>
                                        <w:right w:val="none" w:sz="0" w:space="0" w:color="auto"/>
                                      </w:divBdr>
                                    </w:div>
                                  </w:divsChild>
                                </w:div>
                                <w:div w:id="1748502889">
                                  <w:marLeft w:val="0"/>
                                  <w:marRight w:val="0"/>
                                  <w:marTop w:val="0"/>
                                  <w:marBottom w:val="0"/>
                                  <w:divBdr>
                                    <w:top w:val="none" w:sz="0" w:space="0" w:color="auto"/>
                                    <w:left w:val="none" w:sz="0" w:space="0" w:color="auto"/>
                                    <w:bottom w:val="none" w:sz="0" w:space="0" w:color="auto"/>
                                    <w:right w:val="none" w:sz="0" w:space="0" w:color="auto"/>
                                  </w:divBdr>
                                  <w:divsChild>
                                    <w:div w:id="1659307318">
                                      <w:marLeft w:val="0"/>
                                      <w:marRight w:val="0"/>
                                      <w:marTop w:val="0"/>
                                      <w:marBottom w:val="0"/>
                                      <w:divBdr>
                                        <w:top w:val="none" w:sz="0" w:space="0" w:color="auto"/>
                                        <w:left w:val="none" w:sz="0" w:space="0" w:color="auto"/>
                                        <w:bottom w:val="none" w:sz="0" w:space="0" w:color="auto"/>
                                        <w:right w:val="none" w:sz="0" w:space="0" w:color="auto"/>
                                      </w:divBdr>
                                    </w:div>
                                  </w:divsChild>
                                </w:div>
                                <w:div w:id="1892810774">
                                  <w:marLeft w:val="0"/>
                                  <w:marRight w:val="0"/>
                                  <w:marTop w:val="0"/>
                                  <w:marBottom w:val="0"/>
                                  <w:divBdr>
                                    <w:top w:val="none" w:sz="0" w:space="0" w:color="auto"/>
                                    <w:left w:val="none" w:sz="0" w:space="0" w:color="auto"/>
                                    <w:bottom w:val="none" w:sz="0" w:space="0" w:color="auto"/>
                                    <w:right w:val="none" w:sz="0" w:space="0" w:color="auto"/>
                                  </w:divBdr>
                                  <w:divsChild>
                                    <w:div w:id="448474905">
                                      <w:marLeft w:val="0"/>
                                      <w:marRight w:val="0"/>
                                      <w:marTop w:val="0"/>
                                      <w:marBottom w:val="0"/>
                                      <w:divBdr>
                                        <w:top w:val="none" w:sz="0" w:space="0" w:color="auto"/>
                                        <w:left w:val="none" w:sz="0" w:space="0" w:color="auto"/>
                                        <w:bottom w:val="none" w:sz="0" w:space="0" w:color="auto"/>
                                        <w:right w:val="none" w:sz="0" w:space="0" w:color="auto"/>
                                      </w:divBdr>
                                    </w:div>
                                  </w:divsChild>
                                </w:div>
                                <w:div w:id="1246494944">
                                  <w:marLeft w:val="0"/>
                                  <w:marRight w:val="0"/>
                                  <w:marTop w:val="0"/>
                                  <w:marBottom w:val="0"/>
                                  <w:divBdr>
                                    <w:top w:val="none" w:sz="0" w:space="0" w:color="auto"/>
                                    <w:left w:val="none" w:sz="0" w:space="0" w:color="auto"/>
                                    <w:bottom w:val="none" w:sz="0" w:space="0" w:color="auto"/>
                                    <w:right w:val="none" w:sz="0" w:space="0" w:color="auto"/>
                                  </w:divBdr>
                                  <w:divsChild>
                                    <w:div w:id="1593776662">
                                      <w:marLeft w:val="0"/>
                                      <w:marRight w:val="0"/>
                                      <w:marTop w:val="0"/>
                                      <w:marBottom w:val="0"/>
                                      <w:divBdr>
                                        <w:top w:val="none" w:sz="0" w:space="0" w:color="auto"/>
                                        <w:left w:val="none" w:sz="0" w:space="0" w:color="auto"/>
                                        <w:bottom w:val="none" w:sz="0" w:space="0" w:color="auto"/>
                                        <w:right w:val="none" w:sz="0" w:space="0" w:color="auto"/>
                                      </w:divBdr>
                                    </w:div>
                                  </w:divsChild>
                                </w:div>
                                <w:div w:id="1712873840">
                                  <w:marLeft w:val="0"/>
                                  <w:marRight w:val="0"/>
                                  <w:marTop w:val="0"/>
                                  <w:marBottom w:val="0"/>
                                  <w:divBdr>
                                    <w:top w:val="none" w:sz="0" w:space="0" w:color="auto"/>
                                    <w:left w:val="none" w:sz="0" w:space="0" w:color="auto"/>
                                    <w:bottom w:val="none" w:sz="0" w:space="0" w:color="auto"/>
                                    <w:right w:val="none" w:sz="0" w:space="0" w:color="auto"/>
                                  </w:divBdr>
                                  <w:divsChild>
                                    <w:div w:id="613941771">
                                      <w:marLeft w:val="0"/>
                                      <w:marRight w:val="0"/>
                                      <w:marTop w:val="0"/>
                                      <w:marBottom w:val="0"/>
                                      <w:divBdr>
                                        <w:top w:val="none" w:sz="0" w:space="0" w:color="auto"/>
                                        <w:left w:val="none" w:sz="0" w:space="0" w:color="auto"/>
                                        <w:bottom w:val="none" w:sz="0" w:space="0" w:color="auto"/>
                                        <w:right w:val="none" w:sz="0" w:space="0" w:color="auto"/>
                                      </w:divBdr>
                                    </w:div>
                                  </w:divsChild>
                                </w:div>
                                <w:div w:id="560412469">
                                  <w:marLeft w:val="0"/>
                                  <w:marRight w:val="0"/>
                                  <w:marTop w:val="0"/>
                                  <w:marBottom w:val="0"/>
                                  <w:divBdr>
                                    <w:top w:val="none" w:sz="0" w:space="0" w:color="auto"/>
                                    <w:left w:val="none" w:sz="0" w:space="0" w:color="auto"/>
                                    <w:bottom w:val="none" w:sz="0" w:space="0" w:color="auto"/>
                                    <w:right w:val="none" w:sz="0" w:space="0" w:color="auto"/>
                                  </w:divBdr>
                                  <w:divsChild>
                                    <w:div w:id="703364539">
                                      <w:marLeft w:val="0"/>
                                      <w:marRight w:val="0"/>
                                      <w:marTop w:val="0"/>
                                      <w:marBottom w:val="0"/>
                                      <w:divBdr>
                                        <w:top w:val="none" w:sz="0" w:space="0" w:color="auto"/>
                                        <w:left w:val="none" w:sz="0" w:space="0" w:color="auto"/>
                                        <w:bottom w:val="none" w:sz="0" w:space="0" w:color="auto"/>
                                        <w:right w:val="none" w:sz="0" w:space="0" w:color="auto"/>
                                      </w:divBdr>
                                    </w:div>
                                  </w:divsChild>
                                </w:div>
                                <w:div w:id="1375618451">
                                  <w:marLeft w:val="0"/>
                                  <w:marRight w:val="0"/>
                                  <w:marTop w:val="0"/>
                                  <w:marBottom w:val="0"/>
                                  <w:divBdr>
                                    <w:top w:val="none" w:sz="0" w:space="0" w:color="auto"/>
                                    <w:left w:val="none" w:sz="0" w:space="0" w:color="auto"/>
                                    <w:bottom w:val="none" w:sz="0" w:space="0" w:color="auto"/>
                                    <w:right w:val="none" w:sz="0" w:space="0" w:color="auto"/>
                                  </w:divBdr>
                                  <w:divsChild>
                                    <w:div w:id="201984586">
                                      <w:marLeft w:val="0"/>
                                      <w:marRight w:val="0"/>
                                      <w:marTop w:val="0"/>
                                      <w:marBottom w:val="0"/>
                                      <w:divBdr>
                                        <w:top w:val="none" w:sz="0" w:space="0" w:color="auto"/>
                                        <w:left w:val="none" w:sz="0" w:space="0" w:color="auto"/>
                                        <w:bottom w:val="none" w:sz="0" w:space="0" w:color="auto"/>
                                        <w:right w:val="none" w:sz="0" w:space="0" w:color="auto"/>
                                      </w:divBdr>
                                    </w:div>
                                  </w:divsChild>
                                </w:div>
                                <w:div w:id="446898529">
                                  <w:marLeft w:val="0"/>
                                  <w:marRight w:val="0"/>
                                  <w:marTop w:val="0"/>
                                  <w:marBottom w:val="0"/>
                                  <w:divBdr>
                                    <w:top w:val="none" w:sz="0" w:space="0" w:color="auto"/>
                                    <w:left w:val="none" w:sz="0" w:space="0" w:color="auto"/>
                                    <w:bottom w:val="none" w:sz="0" w:space="0" w:color="auto"/>
                                    <w:right w:val="none" w:sz="0" w:space="0" w:color="auto"/>
                                  </w:divBdr>
                                  <w:divsChild>
                                    <w:div w:id="1038048677">
                                      <w:marLeft w:val="0"/>
                                      <w:marRight w:val="0"/>
                                      <w:marTop w:val="0"/>
                                      <w:marBottom w:val="0"/>
                                      <w:divBdr>
                                        <w:top w:val="none" w:sz="0" w:space="0" w:color="auto"/>
                                        <w:left w:val="none" w:sz="0" w:space="0" w:color="auto"/>
                                        <w:bottom w:val="none" w:sz="0" w:space="0" w:color="auto"/>
                                        <w:right w:val="none" w:sz="0" w:space="0" w:color="auto"/>
                                      </w:divBdr>
                                    </w:div>
                                  </w:divsChild>
                                </w:div>
                                <w:div w:id="1276712193">
                                  <w:marLeft w:val="0"/>
                                  <w:marRight w:val="0"/>
                                  <w:marTop w:val="0"/>
                                  <w:marBottom w:val="0"/>
                                  <w:divBdr>
                                    <w:top w:val="none" w:sz="0" w:space="0" w:color="auto"/>
                                    <w:left w:val="none" w:sz="0" w:space="0" w:color="auto"/>
                                    <w:bottom w:val="none" w:sz="0" w:space="0" w:color="auto"/>
                                    <w:right w:val="none" w:sz="0" w:space="0" w:color="auto"/>
                                  </w:divBdr>
                                  <w:divsChild>
                                    <w:div w:id="467168666">
                                      <w:marLeft w:val="0"/>
                                      <w:marRight w:val="0"/>
                                      <w:marTop w:val="0"/>
                                      <w:marBottom w:val="0"/>
                                      <w:divBdr>
                                        <w:top w:val="none" w:sz="0" w:space="0" w:color="auto"/>
                                        <w:left w:val="none" w:sz="0" w:space="0" w:color="auto"/>
                                        <w:bottom w:val="none" w:sz="0" w:space="0" w:color="auto"/>
                                        <w:right w:val="none" w:sz="0" w:space="0" w:color="auto"/>
                                      </w:divBdr>
                                    </w:div>
                                  </w:divsChild>
                                </w:div>
                                <w:div w:id="358169174">
                                  <w:marLeft w:val="0"/>
                                  <w:marRight w:val="0"/>
                                  <w:marTop w:val="0"/>
                                  <w:marBottom w:val="0"/>
                                  <w:divBdr>
                                    <w:top w:val="none" w:sz="0" w:space="0" w:color="auto"/>
                                    <w:left w:val="none" w:sz="0" w:space="0" w:color="auto"/>
                                    <w:bottom w:val="none" w:sz="0" w:space="0" w:color="auto"/>
                                    <w:right w:val="none" w:sz="0" w:space="0" w:color="auto"/>
                                  </w:divBdr>
                                  <w:divsChild>
                                    <w:div w:id="14396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406839">
          <w:marLeft w:val="0"/>
          <w:marRight w:val="0"/>
          <w:marTop w:val="0"/>
          <w:marBottom w:val="0"/>
          <w:divBdr>
            <w:top w:val="none" w:sz="0" w:space="0" w:color="auto"/>
            <w:left w:val="none" w:sz="0" w:space="0" w:color="auto"/>
            <w:bottom w:val="none" w:sz="0" w:space="0" w:color="auto"/>
            <w:right w:val="none" w:sz="0" w:space="0" w:color="auto"/>
          </w:divBdr>
          <w:divsChild>
            <w:div w:id="1653290972">
              <w:marLeft w:val="0"/>
              <w:marRight w:val="0"/>
              <w:marTop w:val="0"/>
              <w:marBottom w:val="0"/>
              <w:divBdr>
                <w:top w:val="none" w:sz="0" w:space="0" w:color="auto"/>
                <w:left w:val="none" w:sz="0" w:space="0" w:color="auto"/>
                <w:bottom w:val="none" w:sz="0" w:space="0" w:color="auto"/>
                <w:right w:val="none" w:sz="0" w:space="0" w:color="auto"/>
              </w:divBdr>
              <w:divsChild>
                <w:div w:id="408961204">
                  <w:marLeft w:val="0"/>
                  <w:marRight w:val="0"/>
                  <w:marTop w:val="0"/>
                  <w:marBottom w:val="0"/>
                  <w:divBdr>
                    <w:top w:val="none" w:sz="0" w:space="0" w:color="auto"/>
                    <w:left w:val="none" w:sz="0" w:space="0" w:color="auto"/>
                    <w:bottom w:val="none" w:sz="0" w:space="0" w:color="auto"/>
                    <w:right w:val="none" w:sz="0" w:space="0" w:color="auto"/>
                  </w:divBdr>
                  <w:divsChild>
                    <w:div w:id="1194154341">
                      <w:marLeft w:val="0"/>
                      <w:marRight w:val="0"/>
                      <w:marTop w:val="0"/>
                      <w:marBottom w:val="0"/>
                      <w:divBdr>
                        <w:top w:val="none" w:sz="0" w:space="0" w:color="auto"/>
                        <w:left w:val="none" w:sz="0" w:space="0" w:color="auto"/>
                        <w:bottom w:val="none" w:sz="0" w:space="0" w:color="auto"/>
                        <w:right w:val="none" w:sz="0" w:space="0" w:color="auto"/>
                      </w:divBdr>
                      <w:divsChild>
                        <w:div w:id="1058556595">
                          <w:marLeft w:val="0"/>
                          <w:marRight w:val="0"/>
                          <w:marTop w:val="0"/>
                          <w:marBottom w:val="0"/>
                          <w:divBdr>
                            <w:top w:val="none" w:sz="0" w:space="0" w:color="auto"/>
                            <w:left w:val="none" w:sz="0" w:space="0" w:color="auto"/>
                            <w:bottom w:val="none" w:sz="0" w:space="0" w:color="auto"/>
                            <w:right w:val="none" w:sz="0" w:space="0" w:color="auto"/>
                          </w:divBdr>
                          <w:divsChild>
                            <w:div w:id="1269583792">
                              <w:marLeft w:val="0"/>
                              <w:marRight w:val="0"/>
                              <w:marTop w:val="0"/>
                              <w:marBottom w:val="0"/>
                              <w:divBdr>
                                <w:top w:val="none" w:sz="0" w:space="0" w:color="auto"/>
                                <w:left w:val="none" w:sz="0" w:space="0" w:color="auto"/>
                                <w:bottom w:val="none" w:sz="0" w:space="0" w:color="auto"/>
                                <w:right w:val="none" w:sz="0" w:space="0" w:color="auto"/>
                              </w:divBdr>
                              <w:divsChild>
                                <w:div w:id="170701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125251">
          <w:marLeft w:val="0"/>
          <w:marRight w:val="0"/>
          <w:marTop w:val="0"/>
          <w:marBottom w:val="0"/>
          <w:divBdr>
            <w:top w:val="none" w:sz="0" w:space="0" w:color="auto"/>
            <w:left w:val="none" w:sz="0" w:space="0" w:color="auto"/>
            <w:bottom w:val="none" w:sz="0" w:space="0" w:color="auto"/>
            <w:right w:val="none" w:sz="0" w:space="0" w:color="auto"/>
          </w:divBdr>
          <w:divsChild>
            <w:div w:id="257443708">
              <w:marLeft w:val="0"/>
              <w:marRight w:val="0"/>
              <w:marTop w:val="0"/>
              <w:marBottom w:val="0"/>
              <w:divBdr>
                <w:top w:val="none" w:sz="0" w:space="0" w:color="auto"/>
                <w:left w:val="none" w:sz="0" w:space="0" w:color="auto"/>
                <w:bottom w:val="none" w:sz="0" w:space="0" w:color="auto"/>
                <w:right w:val="none" w:sz="0" w:space="0" w:color="auto"/>
              </w:divBdr>
              <w:divsChild>
                <w:div w:id="182943396">
                  <w:marLeft w:val="0"/>
                  <w:marRight w:val="0"/>
                  <w:marTop w:val="0"/>
                  <w:marBottom w:val="0"/>
                  <w:divBdr>
                    <w:top w:val="none" w:sz="0" w:space="0" w:color="auto"/>
                    <w:left w:val="none" w:sz="0" w:space="0" w:color="auto"/>
                    <w:bottom w:val="none" w:sz="0" w:space="0" w:color="auto"/>
                    <w:right w:val="none" w:sz="0" w:space="0" w:color="auto"/>
                  </w:divBdr>
                  <w:divsChild>
                    <w:div w:id="493303989">
                      <w:marLeft w:val="0"/>
                      <w:marRight w:val="0"/>
                      <w:marTop w:val="0"/>
                      <w:marBottom w:val="0"/>
                      <w:divBdr>
                        <w:top w:val="none" w:sz="0" w:space="0" w:color="auto"/>
                        <w:left w:val="none" w:sz="0" w:space="0" w:color="auto"/>
                        <w:bottom w:val="none" w:sz="0" w:space="0" w:color="auto"/>
                        <w:right w:val="none" w:sz="0" w:space="0" w:color="auto"/>
                      </w:divBdr>
                      <w:divsChild>
                        <w:div w:id="755710494">
                          <w:marLeft w:val="0"/>
                          <w:marRight w:val="0"/>
                          <w:marTop w:val="0"/>
                          <w:marBottom w:val="0"/>
                          <w:divBdr>
                            <w:top w:val="none" w:sz="0" w:space="0" w:color="auto"/>
                            <w:left w:val="none" w:sz="0" w:space="0" w:color="auto"/>
                            <w:bottom w:val="none" w:sz="0" w:space="0" w:color="auto"/>
                            <w:right w:val="none" w:sz="0" w:space="0" w:color="auto"/>
                          </w:divBdr>
                          <w:divsChild>
                            <w:div w:id="1325549868">
                              <w:marLeft w:val="0"/>
                              <w:marRight w:val="0"/>
                              <w:marTop w:val="0"/>
                              <w:marBottom w:val="0"/>
                              <w:divBdr>
                                <w:top w:val="none" w:sz="0" w:space="0" w:color="auto"/>
                                <w:left w:val="none" w:sz="0" w:space="0" w:color="auto"/>
                                <w:bottom w:val="none" w:sz="0" w:space="0" w:color="auto"/>
                                <w:right w:val="none" w:sz="0" w:space="0" w:color="auto"/>
                              </w:divBdr>
                              <w:divsChild>
                                <w:div w:id="188235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34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563237">
                                  <w:blockQuote w:val="1"/>
                                  <w:marLeft w:val="720"/>
                                  <w:marRight w:val="720"/>
                                  <w:marTop w:val="100"/>
                                  <w:marBottom w:val="100"/>
                                  <w:divBdr>
                                    <w:top w:val="none" w:sz="0" w:space="0" w:color="auto"/>
                                    <w:left w:val="none" w:sz="0" w:space="0" w:color="auto"/>
                                    <w:bottom w:val="none" w:sz="0" w:space="0" w:color="auto"/>
                                    <w:right w:val="none" w:sz="0" w:space="0" w:color="auto"/>
                                  </w:divBdr>
                                </w:div>
                                <w:div w:id="99799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7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521884">
                                  <w:marLeft w:val="0"/>
                                  <w:marRight w:val="0"/>
                                  <w:marTop w:val="0"/>
                                  <w:marBottom w:val="0"/>
                                  <w:divBdr>
                                    <w:top w:val="none" w:sz="0" w:space="0" w:color="auto"/>
                                    <w:left w:val="none" w:sz="0" w:space="0" w:color="auto"/>
                                    <w:bottom w:val="none" w:sz="0" w:space="0" w:color="auto"/>
                                    <w:right w:val="none" w:sz="0" w:space="0" w:color="auto"/>
                                  </w:divBdr>
                                  <w:divsChild>
                                    <w:div w:id="16862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854467">
          <w:marLeft w:val="0"/>
          <w:marRight w:val="0"/>
          <w:marTop w:val="0"/>
          <w:marBottom w:val="0"/>
          <w:divBdr>
            <w:top w:val="none" w:sz="0" w:space="0" w:color="auto"/>
            <w:left w:val="none" w:sz="0" w:space="0" w:color="auto"/>
            <w:bottom w:val="none" w:sz="0" w:space="0" w:color="auto"/>
            <w:right w:val="none" w:sz="0" w:space="0" w:color="auto"/>
          </w:divBdr>
          <w:divsChild>
            <w:div w:id="1969630798">
              <w:marLeft w:val="0"/>
              <w:marRight w:val="0"/>
              <w:marTop w:val="0"/>
              <w:marBottom w:val="0"/>
              <w:divBdr>
                <w:top w:val="none" w:sz="0" w:space="0" w:color="auto"/>
                <w:left w:val="none" w:sz="0" w:space="0" w:color="auto"/>
                <w:bottom w:val="none" w:sz="0" w:space="0" w:color="auto"/>
                <w:right w:val="none" w:sz="0" w:space="0" w:color="auto"/>
              </w:divBdr>
              <w:divsChild>
                <w:div w:id="389498324">
                  <w:marLeft w:val="0"/>
                  <w:marRight w:val="0"/>
                  <w:marTop w:val="0"/>
                  <w:marBottom w:val="0"/>
                  <w:divBdr>
                    <w:top w:val="none" w:sz="0" w:space="0" w:color="auto"/>
                    <w:left w:val="none" w:sz="0" w:space="0" w:color="auto"/>
                    <w:bottom w:val="none" w:sz="0" w:space="0" w:color="auto"/>
                    <w:right w:val="none" w:sz="0" w:space="0" w:color="auto"/>
                  </w:divBdr>
                  <w:divsChild>
                    <w:div w:id="1602565211">
                      <w:marLeft w:val="0"/>
                      <w:marRight w:val="0"/>
                      <w:marTop w:val="0"/>
                      <w:marBottom w:val="0"/>
                      <w:divBdr>
                        <w:top w:val="none" w:sz="0" w:space="0" w:color="auto"/>
                        <w:left w:val="none" w:sz="0" w:space="0" w:color="auto"/>
                        <w:bottom w:val="none" w:sz="0" w:space="0" w:color="auto"/>
                        <w:right w:val="none" w:sz="0" w:space="0" w:color="auto"/>
                      </w:divBdr>
                      <w:divsChild>
                        <w:div w:id="249585540">
                          <w:marLeft w:val="0"/>
                          <w:marRight w:val="0"/>
                          <w:marTop w:val="0"/>
                          <w:marBottom w:val="0"/>
                          <w:divBdr>
                            <w:top w:val="none" w:sz="0" w:space="0" w:color="auto"/>
                            <w:left w:val="none" w:sz="0" w:space="0" w:color="auto"/>
                            <w:bottom w:val="none" w:sz="0" w:space="0" w:color="auto"/>
                            <w:right w:val="none" w:sz="0" w:space="0" w:color="auto"/>
                          </w:divBdr>
                          <w:divsChild>
                            <w:div w:id="686564098">
                              <w:marLeft w:val="0"/>
                              <w:marRight w:val="0"/>
                              <w:marTop w:val="0"/>
                              <w:marBottom w:val="0"/>
                              <w:divBdr>
                                <w:top w:val="none" w:sz="0" w:space="0" w:color="auto"/>
                                <w:left w:val="none" w:sz="0" w:space="0" w:color="auto"/>
                                <w:bottom w:val="none" w:sz="0" w:space="0" w:color="auto"/>
                                <w:right w:val="none" w:sz="0" w:space="0" w:color="auto"/>
                              </w:divBdr>
                              <w:divsChild>
                                <w:div w:id="9574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53514">
          <w:marLeft w:val="0"/>
          <w:marRight w:val="0"/>
          <w:marTop w:val="0"/>
          <w:marBottom w:val="0"/>
          <w:divBdr>
            <w:top w:val="none" w:sz="0" w:space="0" w:color="auto"/>
            <w:left w:val="none" w:sz="0" w:space="0" w:color="auto"/>
            <w:bottom w:val="none" w:sz="0" w:space="0" w:color="auto"/>
            <w:right w:val="none" w:sz="0" w:space="0" w:color="auto"/>
          </w:divBdr>
          <w:divsChild>
            <w:div w:id="2027251339">
              <w:marLeft w:val="0"/>
              <w:marRight w:val="0"/>
              <w:marTop w:val="0"/>
              <w:marBottom w:val="0"/>
              <w:divBdr>
                <w:top w:val="none" w:sz="0" w:space="0" w:color="auto"/>
                <w:left w:val="none" w:sz="0" w:space="0" w:color="auto"/>
                <w:bottom w:val="none" w:sz="0" w:space="0" w:color="auto"/>
                <w:right w:val="none" w:sz="0" w:space="0" w:color="auto"/>
              </w:divBdr>
              <w:divsChild>
                <w:div w:id="899368721">
                  <w:marLeft w:val="0"/>
                  <w:marRight w:val="0"/>
                  <w:marTop w:val="0"/>
                  <w:marBottom w:val="0"/>
                  <w:divBdr>
                    <w:top w:val="none" w:sz="0" w:space="0" w:color="auto"/>
                    <w:left w:val="none" w:sz="0" w:space="0" w:color="auto"/>
                    <w:bottom w:val="none" w:sz="0" w:space="0" w:color="auto"/>
                    <w:right w:val="none" w:sz="0" w:space="0" w:color="auto"/>
                  </w:divBdr>
                  <w:divsChild>
                    <w:div w:id="633677083">
                      <w:marLeft w:val="0"/>
                      <w:marRight w:val="0"/>
                      <w:marTop w:val="0"/>
                      <w:marBottom w:val="0"/>
                      <w:divBdr>
                        <w:top w:val="none" w:sz="0" w:space="0" w:color="auto"/>
                        <w:left w:val="none" w:sz="0" w:space="0" w:color="auto"/>
                        <w:bottom w:val="none" w:sz="0" w:space="0" w:color="auto"/>
                        <w:right w:val="none" w:sz="0" w:space="0" w:color="auto"/>
                      </w:divBdr>
                      <w:divsChild>
                        <w:div w:id="504321595">
                          <w:marLeft w:val="0"/>
                          <w:marRight w:val="0"/>
                          <w:marTop w:val="0"/>
                          <w:marBottom w:val="0"/>
                          <w:divBdr>
                            <w:top w:val="none" w:sz="0" w:space="0" w:color="auto"/>
                            <w:left w:val="none" w:sz="0" w:space="0" w:color="auto"/>
                            <w:bottom w:val="none" w:sz="0" w:space="0" w:color="auto"/>
                            <w:right w:val="none" w:sz="0" w:space="0" w:color="auto"/>
                          </w:divBdr>
                          <w:divsChild>
                            <w:div w:id="1643920844">
                              <w:marLeft w:val="0"/>
                              <w:marRight w:val="0"/>
                              <w:marTop w:val="0"/>
                              <w:marBottom w:val="0"/>
                              <w:divBdr>
                                <w:top w:val="none" w:sz="0" w:space="0" w:color="auto"/>
                                <w:left w:val="none" w:sz="0" w:space="0" w:color="auto"/>
                                <w:bottom w:val="none" w:sz="0" w:space="0" w:color="auto"/>
                                <w:right w:val="none" w:sz="0" w:space="0" w:color="auto"/>
                              </w:divBdr>
                              <w:divsChild>
                                <w:div w:id="242683470">
                                  <w:marLeft w:val="0"/>
                                  <w:marRight w:val="0"/>
                                  <w:marTop w:val="0"/>
                                  <w:marBottom w:val="0"/>
                                  <w:divBdr>
                                    <w:top w:val="none" w:sz="0" w:space="0" w:color="auto"/>
                                    <w:left w:val="none" w:sz="0" w:space="0" w:color="auto"/>
                                    <w:bottom w:val="none" w:sz="0" w:space="0" w:color="auto"/>
                                    <w:right w:val="none" w:sz="0" w:space="0" w:color="auto"/>
                                  </w:divBdr>
                                  <w:divsChild>
                                    <w:div w:id="1448549692">
                                      <w:marLeft w:val="0"/>
                                      <w:marRight w:val="0"/>
                                      <w:marTop w:val="0"/>
                                      <w:marBottom w:val="0"/>
                                      <w:divBdr>
                                        <w:top w:val="none" w:sz="0" w:space="0" w:color="auto"/>
                                        <w:left w:val="none" w:sz="0" w:space="0" w:color="auto"/>
                                        <w:bottom w:val="none" w:sz="0" w:space="0" w:color="auto"/>
                                        <w:right w:val="none" w:sz="0" w:space="0" w:color="auto"/>
                                      </w:divBdr>
                                      <w:divsChild>
                                        <w:div w:id="2627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924924">
                              <w:marLeft w:val="0"/>
                              <w:marRight w:val="0"/>
                              <w:marTop w:val="0"/>
                              <w:marBottom w:val="0"/>
                              <w:divBdr>
                                <w:top w:val="none" w:sz="0" w:space="0" w:color="auto"/>
                                <w:left w:val="none" w:sz="0" w:space="0" w:color="auto"/>
                                <w:bottom w:val="none" w:sz="0" w:space="0" w:color="auto"/>
                                <w:right w:val="none" w:sz="0" w:space="0" w:color="auto"/>
                              </w:divBdr>
                              <w:divsChild>
                                <w:div w:id="1384717911">
                                  <w:marLeft w:val="0"/>
                                  <w:marRight w:val="0"/>
                                  <w:marTop w:val="0"/>
                                  <w:marBottom w:val="0"/>
                                  <w:divBdr>
                                    <w:top w:val="none" w:sz="0" w:space="0" w:color="auto"/>
                                    <w:left w:val="none" w:sz="0" w:space="0" w:color="auto"/>
                                    <w:bottom w:val="none" w:sz="0" w:space="0" w:color="auto"/>
                                    <w:right w:val="none" w:sz="0" w:space="0" w:color="auto"/>
                                  </w:divBdr>
                                  <w:divsChild>
                                    <w:div w:id="755714669">
                                      <w:marLeft w:val="0"/>
                                      <w:marRight w:val="0"/>
                                      <w:marTop w:val="0"/>
                                      <w:marBottom w:val="0"/>
                                      <w:divBdr>
                                        <w:top w:val="none" w:sz="0" w:space="0" w:color="auto"/>
                                        <w:left w:val="none" w:sz="0" w:space="0" w:color="auto"/>
                                        <w:bottom w:val="none" w:sz="0" w:space="0" w:color="auto"/>
                                        <w:right w:val="none" w:sz="0" w:space="0" w:color="auto"/>
                                      </w:divBdr>
                                      <w:divsChild>
                                        <w:div w:id="1969504832">
                                          <w:marLeft w:val="0"/>
                                          <w:marRight w:val="0"/>
                                          <w:marTop w:val="0"/>
                                          <w:marBottom w:val="0"/>
                                          <w:divBdr>
                                            <w:top w:val="none" w:sz="0" w:space="0" w:color="auto"/>
                                            <w:left w:val="none" w:sz="0" w:space="0" w:color="auto"/>
                                            <w:bottom w:val="none" w:sz="0" w:space="0" w:color="auto"/>
                                            <w:right w:val="none" w:sz="0" w:space="0" w:color="auto"/>
                                          </w:divBdr>
                                          <w:divsChild>
                                            <w:div w:id="1879850118">
                                              <w:marLeft w:val="0"/>
                                              <w:marRight w:val="0"/>
                                              <w:marTop w:val="0"/>
                                              <w:marBottom w:val="0"/>
                                              <w:divBdr>
                                                <w:top w:val="none" w:sz="0" w:space="0" w:color="auto"/>
                                                <w:left w:val="none" w:sz="0" w:space="0" w:color="auto"/>
                                                <w:bottom w:val="none" w:sz="0" w:space="0" w:color="auto"/>
                                                <w:right w:val="none" w:sz="0" w:space="0" w:color="auto"/>
                                              </w:divBdr>
                                              <w:divsChild>
                                                <w:div w:id="985549265">
                                                  <w:marLeft w:val="0"/>
                                                  <w:marRight w:val="0"/>
                                                  <w:marTop w:val="0"/>
                                                  <w:marBottom w:val="0"/>
                                                  <w:divBdr>
                                                    <w:top w:val="none" w:sz="0" w:space="0" w:color="auto"/>
                                                    <w:left w:val="none" w:sz="0" w:space="0" w:color="auto"/>
                                                    <w:bottom w:val="none" w:sz="0" w:space="0" w:color="auto"/>
                                                    <w:right w:val="none" w:sz="0" w:space="0" w:color="auto"/>
                                                  </w:divBdr>
                                                  <w:divsChild>
                                                    <w:div w:id="1502618131">
                                                      <w:marLeft w:val="0"/>
                                                      <w:marRight w:val="0"/>
                                                      <w:marTop w:val="0"/>
                                                      <w:marBottom w:val="0"/>
                                                      <w:divBdr>
                                                        <w:top w:val="none" w:sz="0" w:space="0" w:color="auto"/>
                                                        <w:left w:val="none" w:sz="0" w:space="0" w:color="auto"/>
                                                        <w:bottom w:val="none" w:sz="0" w:space="0" w:color="auto"/>
                                                        <w:right w:val="none" w:sz="0" w:space="0" w:color="auto"/>
                                                      </w:divBdr>
                                                      <w:divsChild>
                                                        <w:div w:id="2141653525">
                                                          <w:marLeft w:val="0"/>
                                                          <w:marRight w:val="0"/>
                                                          <w:marTop w:val="0"/>
                                                          <w:marBottom w:val="0"/>
                                                          <w:divBdr>
                                                            <w:top w:val="none" w:sz="0" w:space="0" w:color="auto"/>
                                                            <w:left w:val="none" w:sz="0" w:space="0" w:color="auto"/>
                                                            <w:bottom w:val="none" w:sz="0" w:space="0" w:color="auto"/>
                                                            <w:right w:val="none" w:sz="0" w:space="0" w:color="auto"/>
                                                          </w:divBdr>
                                                          <w:divsChild>
                                                            <w:div w:id="1523938408">
                                                              <w:marLeft w:val="0"/>
                                                              <w:marRight w:val="0"/>
                                                              <w:marTop w:val="0"/>
                                                              <w:marBottom w:val="0"/>
                                                              <w:divBdr>
                                                                <w:top w:val="none" w:sz="0" w:space="0" w:color="auto"/>
                                                                <w:left w:val="none" w:sz="0" w:space="0" w:color="auto"/>
                                                                <w:bottom w:val="none" w:sz="0" w:space="0" w:color="auto"/>
                                                                <w:right w:val="none" w:sz="0" w:space="0" w:color="auto"/>
                                                              </w:divBdr>
                                                            </w:div>
                                                            <w:div w:id="1744401906">
                                                              <w:marLeft w:val="0"/>
                                                              <w:marRight w:val="0"/>
                                                              <w:marTop w:val="0"/>
                                                              <w:marBottom w:val="0"/>
                                                              <w:divBdr>
                                                                <w:top w:val="none" w:sz="0" w:space="0" w:color="auto"/>
                                                                <w:left w:val="none" w:sz="0" w:space="0" w:color="auto"/>
                                                                <w:bottom w:val="none" w:sz="0" w:space="0" w:color="auto"/>
                                                                <w:right w:val="none" w:sz="0" w:space="0" w:color="auto"/>
                                                              </w:divBdr>
                                                            </w:div>
                                                            <w:div w:id="1897623193">
                                                              <w:marLeft w:val="0"/>
                                                              <w:marRight w:val="0"/>
                                                              <w:marTop w:val="0"/>
                                                              <w:marBottom w:val="0"/>
                                                              <w:divBdr>
                                                                <w:top w:val="none" w:sz="0" w:space="0" w:color="auto"/>
                                                                <w:left w:val="none" w:sz="0" w:space="0" w:color="auto"/>
                                                                <w:bottom w:val="none" w:sz="0" w:space="0" w:color="auto"/>
                                                                <w:right w:val="none" w:sz="0" w:space="0" w:color="auto"/>
                                                              </w:divBdr>
                                                            </w:div>
                                                            <w:div w:id="252671750">
                                                              <w:marLeft w:val="0"/>
                                                              <w:marRight w:val="0"/>
                                                              <w:marTop w:val="0"/>
                                                              <w:marBottom w:val="0"/>
                                                              <w:divBdr>
                                                                <w:top w:val="none" w:sz="0" w:space="0" w:color="auto"/>
                                                                <w:left w:val="none" w:sz="0" w:space="0" w:color="auto"/>
                                                                <w:bottom w:val="none" w:sz="0" w:space="0" w:color="auto"/>
                                                                <w:right w:val="none" w:sz="0" w:space="0" w:color="auto"/>
                                                              </w:divBdr>
                                                            </w:div>
                                                            <w:div w:id="1290168677">
                                                              <w:marLeft w:val="0"/>
                                                              <w:marRight w:val="0"/>
                                                              <w:marTop w:val="0"/>
                                                              <w:marBottom w:val="0"/>
                                                              <w:divBdr>
                                                                <w:top w:val="none" w:sz="0" w:space="0" w:color="auto"/>
                                                                <w:left w:val="none" w:sz="0" w:space="0" w:color="auto"/>
                                                                <w:bottom w:val="none" w:sz="0" w:space="0" w:color="auto"/>
                                                                <w:right w:val="none" w:sz="0" w:space="0" w:color="auto"/>
                                                              </w:divBdr>
                                                            </w:div>
                                                            <w:div w:id="5598491">
                                                              <w:marLeft w:val="0"/>
                                                              <w:marRight w:val="0"/>
                                                              <w:marTop w:val="0"/>
                                                              <w:marBottom w:val="0"/>
                                                              <w:divBdr>
                                                                <w:top w:val="none" w:sz="0" w:space="0" w:color="auto"/>
                                                                <w:left w:val="none" w:sz="0" w:space="0" w:color="auto"/>
                                                                <w:bottom w:val="none" w:sz="0" w:space="0" w:color="auto"/>
                                                                <w:right w:val="none" w:sz="0" w:space="0" w:color="auto"/>
                                                              </w:divBdr>
                                                            </w:div>
                                                            <w:div w:id="1309827346">
                                                              <w:marLeft w:val="0"/>
                                                              <w:marRight w:val="0"/>
                                                              <w:marTop w:val="0"/>
                                                              <w:marBottom w:val="0"/>
                                                              <w:divBdr>
                                                                <w:top w:val="none" w:sz="0" w:space="0" w:color="auto"/>
                                                                <w:left w:val="none" w:sz="0" w:space="0" w:color="auto"/>
                                                                <w:bottom w:val="none" w:sz="0" w:space="0" w:color="auto"/>
                                                                <w:right w:val="none" w:sz="0" w:space="0" w:color="auto"/>
                                                              </w:divBdr>
                                                            </w:div>
                                                            <w:div w:id="568274489">
                                                              <w:marLeft w:val="0"/>
                                                              <w:marRight w:val="0"/>
                                                              <w:marTop w:val="0"/>
                                                              <w:marBottom w:val="0"/>
                                                              <w:divBdr>
                                                                <w:top w:val="none" w:sz="0" w:space="0" w:color="auto"/>
                                                                <w:left w:val="none" w:sz="0" w:space="0" w:color="auto"/>
                                                                <w:bottom w:val="none" w:sz="0" w:space="0" w:color="auto"/>
                                                                <w:right w:val="none" w:sz="0" w:space="0" w:color="auto"/>
                                                              </w:divBdr>
                                                            </w:div>
                                                            <w:div w:id="1130127223">
                                                              <w:marLeft w:val="0"/>
                                                              <w:marRight w:val="0"/>
                                                              <w:marTop w:val="0"/>
                                                              <w:marBottom w:val="0"/>
                                                              <w:divBdr>
                                                                <w:top w:val="none" w:sz="0" w:space="0" w:color="auto"/>
                                                                <w:left w:val="none" w:sz="0" w:space="0" w:color="auto"/>
                                                                <w:bottom w:val="none" w:sz="0" w:space="0" w:color="auto"/>
                                                                <w:right w:val="none" w:sz="0" w:space="0" w:color="auto"/>
                                                              </w:divBdr>
                                                            </w:div>
                                                            <w:div w:id="189245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3016748">
                      <w:marLeft w:val="0"/>
                      <w:marRight w:val="0"/>
                      <w:marTop w:val="0"/>
                      <w:marBottom w:val="0"/>
                      <w:divBdr>
                        <w:top w:val="none" w:sz="0" w:space="0" w:color="auto"/>
                        <w:left w:val="none" w:sz="0" w:space="0" w:color="auto"/>
                        <w:bottom w:val="none" w:sz="0" w:space="0" w:color="auto"/>
                        <w:right w:val="none" w:sz="0" w:space="0" w:color="auto"/>
                      </w:divBdr>
                      <w:divsChild>
                        <w:div w:id="1787382154">
                          <w:marLeft w:val="0"/>
                          <w:marRight w:val="0"/>
                          <w:marTop w:val="0"/>
                          <w:marBottom w:val="0"/>
                          <w:divBdr>
                            <w:top w:val="none" w:sz="0" w:space="0" w:color="auto"/>
                            <w:left w:val="none" w:sz="0" w:space="0" w:color="auto"/>
                            <w:bottom w:val="none" w:sz="0" w:space="0" w:color="auto"/>
                            <w:right w:val="none" w:sz="0" w:space="0" w:color="auto"/>
                          </w:divBdr>
                          <w:divsChild>
                            <w:div w:id="85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401953">
          <w:marLeft w:val="0"/>
          <w:marRight w:val="0"/>
          <w:marTop w:val="0"/>
          <w:marBottom w:val="0"/>
          <w:divBdr>
            <w:top w:val="none" w:sz="0" w:space="0" w:color="auto"/>
            <w:left w:val="none" w:sz="0" w:space="0" w:color="auto"/>
            <w:bottom w:val="none" w:sz="0" w:space="0" w:color="auto"/>
            <w:right w:val="none" w:sz="0" w:space="0" w:color="auto"/>
          </w:divBdr>
          <w:divsChild>
            <w:div w:id="589700251">
              <w:marLeft w:val="0"/>
              <w:marRight w:val="0"/>
              <w:marTop w:val="0"/>
              <w:marBottom w:val="0"/>
              <w:divBdr>
                <w:top w:val="none" w:sz="0" w:space="0" w:color="auto"/>
                <w:left w:val="none" w:sz="0" w:space="0" w:color="auto"/>
                <w:bottom w:val="none" w:sz="0" w:space="0" w:color="auto"/>
                <w:right w:val="none" w:sz="0" w:space="0" w:color="auto"/>
              </w:divBdr>
              <w:divsChild>
                <w:div w:id="26950708">
                  <w:marLeft w:val="0"/>
                  <w:marRight w:val="0"/>
                  <w:marTop w:val="0"/>
                  <w:marBottom w:val="0"/>
                  <w:divBdr>
                    <w:top w:val="none" w:sz="0" w:space="0" w:color="auto"/>
                    <w:left w:val="none" w:sz="0" w:space="0" w:color="auto"/>
                    <w:bottom w:val="none" w:sz="0" w:space="0" w:color="auto"/>
                    <w:right w:val="none" w:sz="0" w:space="0" w:color="auto"/>
                  </w:divBdr>
                  <w:divsChild>
                    <w:div w:id="2073187547">
                      <w:marLeft w:val="0"/>
                      <w:marRight w:val="0"/>
                      <w:marTop w:val="0"/>
                      <w:marBottom w:val="0"/>
                      <w:divBdr>
                        <w:top w:val="none" w:sz="0" w:space="0" w:color="auto"/>
                        <w:left w:val="none" w:sz="0" w:space="0" w:color="auto"/>
                        <w:bottom w:val="none" w:sz="0" w:space="0" w:color="auto"/>
                        <w:right w:val="none" w:sz="0" w:space="0" w:color="auto"/>
                      </w:divBdr>
                      <w:divsChild>
                        <w:div w:id="1029180770">
                          <w:marLeft w:val="0"/>
                          <w:marRight w:val="0"/>
                          <w:marTop w:val="0"/>
                          <w:marBottom w:val="0"/>
                          <w:divBdr>
                            <w:top w:val="none" w:sz="0" w:space="0" w:color="auto"/>
                            <w:left w:val="none" w:sz="0" w:space="0" w:color="auto"/>
                            <w:bottom w:val="none" w:sz="0" w:space="0" w:color="auto"/>
                            <w:right w:val="none" w:sz="0" w:space="0" w:color="auto"/>
                          </w:divBdr>
                          <w:divsChild>
                            <w:div w:id="1063721353">
                              <w:marLeft w:val="0"/>
                              <w:marRight w:val="0"/>
                              <w:marTop w:val="0"/>
                              <w:marBottom w:val="0"/>
                              <w:divBdr>
                                <w:top w:val="none" w:sz="0" w:space="0" w:color="auto"/>
                                <w:left w:val="none" w:sz="0" w:space="0" w:color="auto"/>
                                <w:bottom w:val="none" w:sz="0" w:space="0" w:color="auto"/>
                                <w:right w:val="none" w:sz="0" w:space="0" w:color="auto"/>
                              </w:divBdr>
                              <w:divsChild>
                                <w:div w:id="7355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29075">
          <w:marLeft w:val="0"/>
          <w:marRight w:val="0"/>
          <w:marTop w:val="0"/>
          <w:marBottom w:val="0"/>
          <w:divBdr>
            <w:top w:val="none" w:sz="0" w:space="0" w:color="auto"/>
            <w:left w:val="none" w:sz="0" w:space="0" w:color="auto"/>
            <w:bottom w:val="none" w:sz="0" w:space="0" w:color="auto"/>
            <w:right w:val="none" w:sz="0" w:space="0" w:color="auto"/>
          </w:divBdr>
          <w:divsChild>
            <w:div w:id="1659383268">
              <w:marLeft w:val="0"/>
              <w:marRight w:val="0"/>
              <w:marTop w:val="0"/>
              <w:marBottom w:val="0"/>
              <w:divBdr>
                <w:top w:val="none" w:sz="0" w:space="0" w:color="auto"/>
                <w:left w:val="none" w:sz="0" w:space="0" w:color="auto"/>
                <w:bottom w:val="none" w:sz="0" w:space="0" w:color="auto"/>
                <w:right w:val="none" w:sz="0" w:space="0" w:color="auto"/>
              </w:divBdr>
              <w:divsChild>
                <w:div w:id="1507210066">
                  <w:marLeft w:val="0"/>
                  <w:marRight w:val="0"/>
                  <w:marTop w:val="0"/>
                  <w:marBottom w:val="0"/>
                  <w:divBdr>
                    <w:top w:val="none" w:sz="0" w:space="0" w:color="auto"/>
                    <w:left w:val="none" w:sz="0" w:space="0" w:color="auto"/>
                    <w:bottom w:val="none" w:sz="0" w:space="0" w:color="auto"/>
                    <w:right w:val="none" w:sz="0" w:space="0" w:color="auto"/>
                  </w:divBdr>
                  <w:divsChild>
                    <w:div w:id="91782996">
                      <w:marLeft w:val="0"/>
                      <w:marRight w:val="0"/>
                      <w:marTop w:val="0"/>
                      <w:marBottom w:val="0"/>
                      <w:divBdr>
                        <w:top w:val="none" w:sz="0" w:space="0" w:color="auto"/>
                        <w:left w:val="none" w:sz="0" w:space="0" w:color="auto"/>
                        <w:bottom w:val="none" w:sz="0" w:space="0" w:color="auto"/>
                        <w:right w:val="none" w:sz="0" w:space="0" w:color="auto"/>
                      </w:divBdr>
                      <w:divsChild>
                        <w:div w:id="981542721">
                          <w:marLeft w:val="0"/>
                          <w:marRight w:val="0"/>
                          <w:marTop w:val="0"/>
                          <w:marBottom w:val="0"/>
                          <w:divBdr>
                            <w:top w:val="none" w:sz="0" w:space="0" w:color="auto"/>
                            <w:left w:val="none" w:sz="0" w:space="0" w:color="auto"/>
                            <w:bottom w:val="none" w:sz="0" w:space="0" w:color="auto"/>
                            <w:right w:val="none" w:sz="0" w:space="0" w:color="auto"/>
                          </w:divBdr>
                          <w:divsChild>
                            <w:div w:id="655494433">
                              <w:marLeft w:val="0"/>
                              <w:marRight w:val="0"/>
                              <w:marTop w:val="0"/>
                              <w:marBottom w:val="0"/>
                              <w:divBdr>
                                <w:top w:val="none" w:sz="0" w:space="0" w:color="auto"/>
                                <w:left w:val="none" w:sz="0" w:space="0" w:color="auto"/>
                                <w:bottom w:val="none" w:sz="0" w:space="0" w:color="auto"/>
                                <w:right w:val="none" w:sz="0" w:space="0" w:color="auto"/>
                              </w:divBdr>
                              <w:divsChild>
                                <w:div w:id="327755222">
                                  <w:marLeft w:val="0"/>
                                  <w:marRight w:val="0"/>
                                  <w:marTop w:val="0"/>
                                  <w:marBottom w:val="0"/>
                                  <w:divBdr>
                                    <w:top w:val="none" w:sz="0" w:space="0" w:color="auto"/>
                                    <w:left w:val="none" w:sz="0" w:space="0" w:color="auto"/>
                                    <w:bottom w:val="none" w:sz="0" w:space="0" w:color="auto"/>
                                    <w:right w:val="none" w:sz="0" w:space="0" w:color="auto"/>
                                  </w:divBdr>
                                  <w:divsChild>
                                    <w:div w:id="18622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295238">
      <w:bodyDiv w:val="1"/>
      <w:marLeft w:val="0"/>
      <w:marRight w:val="0"/>
      <w:marTop w:val="0"/>
      <w:marBottom w:val="0"/>
      <w:divBdr>
        <w:top w:val="none" w:sz="0" w:space="0" w:color="auto"/>
        <w:left w:val="none" w:sz="0" w:space="0" w:color="auto"/>
        <w:bottom w:val="none" w:sz="0" w:space="0" w:color="auto"/>
        <w:right w:val="none" w:sz="0" w:space="0" w:color="auto"/>
      </w:divBdr>
    </w:div>
    <w:div w:id="1851484338">
      <w:bodyDiv w:val="1"/>
      <w:marLeft w:val="0"/>
      <w:marRight w:val="0"/>
      <w:marTop w:val="0"/>
      <w:marBottom w:val="0"/>
      <w:divBdr>
        <w:top w:val="none" w:sz="0" w:space="0" w:color="auto"/>
        <w:left w:val="none" w:sz="0" w:space="0" w:color="auto"/>
        <w:bottom w:val="none" w:sz="0" w:space="0" w:color="auto"/>
        <w:right w:val="none" w:sz="0" w:space="0" w:color="auto"/>
      </w:divBdr>
      <w:divsChild>
        <w:div w:id="1829055760">
          <w:blockQuote w:val="1"/>
          <w:marLeft w:val="720"/>
          <w:marRight w:val="720"/>
          <w:marTop w:val="100"/>
          <w:marBottom w:val="100"/>
          <w:divBdr>
            <w:top w:val="none" w:sz="0" w:space="0" w:color="auto"/>
            <w:left w:val="none" w:sz="0" w:space="0" w:color="auto"/>
            <w:bottom w:val="none" w:sz="0" w:space="0" w:color="auto"/>
            <w:right w:val="none" w:sz="0" w:space="0" w:color="auto"/>
          </w:divBdr>
        </w:div>
        <w:div w:id="386489154">
          <w:marLeft w:val="0"/>
          <w:marRight w:val="0"/>
          <w:marTop w:val="0"/>
          <w:marBottom w:val="0"/>
          <w:divBdr>
            <w:top w:val="none" w:sz="0" w:space="0" w:color="auto"/>
            <w:left w:val="none" w:sz="0" w:space="0" w:color="auto"/>
            <w:bottom w:val="none" w:sz="0" w:space="0" w:color="auto"/>
            <w:right w:val="none" w:sz="0" w:space="0" w:color="auto"/>
          </w:divBdr>
          <w:divsChild>
            <w:div w:id="1769884641">
              <w:marLeft w:val="0"/>
              <w:marRight w:val="0"/>
              <w:marTop w:val="0"/>
              <w:marBottom w:val="0"/>
              <w:divBdr>
                <w:top w:val="none" w:sz="0" w:space="0" w:color="auto"/>
                <w:left w:val="none" w:sz="0" w:space="0" w:color="auto"/>
                <w:bottom w:val="none" w:sz="0" w:space="0" w:color="auto"/>
                <w:right w:val="none" w:sz="0" w:space="0" w:color="auto"/>
              </w:divBdr>
            </w:div>
          </w:divsChild>
        </w:div>
        <w:div w:id="75368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998581">
      <w:bodyDiv w:val="1"/>
      <w:marLeft w:val="0"/>
      <w:marRight w:val="0"/>
      <w:marTop w:val="0"/>
      <w:marBottom w:val="0"/>
      <w:divBdr>
        <w:top w:val="none" w:sz="0" w:space="0" w:color="auto"/>
        <w:left w:val="none" w:sz="0" w:space="0" w:color="auto"/>
        <w:bottom w:val="none" w:sz="0" w:space="0" w:color="auto"/>
        <w:right w:val="none" w:sz="0" w:space="0" w:color="auto"/>
      </w:divBdr>
      <w:divsChild>
        <w:div w:id="1245804142">
          <w:marLeft w:val="0"/>
          <w:marRight w:val="0"/>
          <w:marTop w:val="0"/>
          <w:marBottom w:val="0"/>
          <w:divBdr>
            <w:top w:val="none" w:sz="0" w:space="0" w:color="auto"/>
            <w:left w:val="none" w:sz="0" w:space="0" w:color="auto"/>
            <w:bottom w:val="none" w:sz="0" w:space="0" w:color="auto"/>
            <w:right w:val="none" w:sz="0" w:space="0" w:color="auto"/>
          </w:divBdr>
          <w:divsChild>
            <w:div w:id="725032247">
              <w:marLeft w:val="0"/>
              <w:marRight w:val="0"/>
              <w:marTop w:val="0"/>
              <w:marBottom w:val="0"/>
              <w:divBdr>
                <w:top w:val="none" w:sz="0" w:space="0" w:color="auto"/>
                <w:left w:val="none" w:sz="0" w:space="0" w:color="auto"/>
                <w:bottom w:val="none" w:sz="0" w:space="0" w:color="auto"/>
                <w:right w:val="none" w:sz="0" w:space="0" w:color="auto"/>
              </w:divBdr>
            </w:div>
          </w:divsChild>
        </w:div>
        <w:div w:id="2058777136">
          <w:marLeft w:val="0"/>
          <w:marRight w:val="0"/>
          <w:marTop w:val="0"/>
          <w:marBottom w:val="0"/>
          <w:divBdr>
            <w:top w:val="none" w:sz="0" w:space="0" w:color="auto"/>
            <w:left w:val="none" w:sz="0" w:space="0" w:color="auto"/>
            <w:bottom w:val="none" w:sz="0" w:space="0" w:color="auto"/>
            <w:right w:val="none" w:sz="0" w:space="0" w:color="auto"/>
          </w:divBdr>
          <w:divsChild>
            <w:div w:id="1357195050">
              <w:marLeft w:val="0"/>
              <w:marRight w:val="0"/>
              <w:marTop w:val="0"/>
              <w:marBottom w:val="0"/>
              <w:divBdr>
                <w:top w:val="none" w:sz="0" w:space="0" w:color="auto"/>
                <w:left w:val="none" w:sz="0" w:space="0" w:color="auto"/>
                <w:bottom w:val="none" w:sz="0" w:space="0" w:color="auto"/>
                <w:right w:val="none" w:sz="0" w:space="0" w:color="auto"/>
              </w:divBdr>
            </w:div>
          </w:divsChild>
        </w:div>
        <w:div w:id="1950622077">
          <w:marLeft w:val="0"/>
          <w:marRight w:val="0"/>
          <w:marTop w:val="0"/>
          <w:marBottom w:val="0"/>
          <w:divBdr>
            <w:top w:val="none" w:sz="0" w:space="0" w:color="auto"/>
            <w:left w:val="none" w:sz="0" w:space="0" w:color="auto"/>
            <w:bottom w:val="none" w:sz="0" w:space="0" w:color="auto"/>
            <w:right w:val="none" w:sz="0" w:space="0" w:color="auto"/>
          </w:divBdr>
          <w:divsChild>
            <w:div w:id="557783612">
              <w:marLeft w:val="0"/>
              <w:marRight w:val="0"/>
              <w:marTop w:val="0"/>
              <w:marBottom w:val="0"/>
              <w:divBdr>
                <w:top w:val="none" w:sz="0" w:space="0" w:color="auto"/>
                <w:left w:val="none" w:sz="0" w:space="0" w:color="auto"/>
                <w:bottom w:val="none" w:sz="0" w:space="0" w:color="auto"/>
                <w:right w:val="none" w:sz="0" w:space="0" w:color="auto"/>
              </w:divBdr>
            </w:div>
          </w:divsChild>
        </w:div>
        <w:div w:id="1765373080">
          <w:marLeft w:val="0"/>
          <w:marRight w:val="0"/>
          <w:marTop w:val="0"/>
          <w:marBottom w:val="0"/>
          <w:divBdr>
            <w:top w:val="none" w:sz="0" w:space="0" w:color="auto"/>
            <w:left w:val="none" w:sz="0" w:space="0" w:color="auto"/>
            <w:bottom w:val="none" w:sz="0" w:space="0" w:color="auto"/>
            <w:right w:val="none" w:sz="0" w:space="0" w:color="auto"/>
          </w:divBdr>
          <w:divsChild>
            <w:div w:id="411968587">
              <w:marLeft w:val="0"/>
              <w:marRight w:val="0"/>
              <w:marTop w:val="0"/>
              <w:marBottom w:val="0"/>
              <w:divBdr>
                <w:top w:val="none" w:sz="0" w:space="0" w:color="auto"/>
                <w:left w:val="none" w:sz="0" w:space="0" w:color="auto"/>
                <w:bottom w:val="none" w:sz="0" w:space="0" w:color="auto"/>
                <w:right w:val="none" w:sz="0" w:space="0" w:color="auto"/>
              </w:divBdr>
            </w:div>
          </w:divsChild>
        </w:div>
        <w:div w:id="1592198754">
          <w:marLeft w:val="0"/>
          <w:marRight w:val="0"/>
          <w:marTop w:val="0"/>
          <w:marBottom w:val="0"/>
          <w:divBdr>
            <w:top w:val="none" w:sz="0" w:space="0" w:color="auto"/>
            <w:left w:val="none" w:sz="0" w:space="0" w:color="auto"/>
            <w:bottom w:val="none" w:sz="0" w:space="0" w:color="auto"/>
            <w:right w:val="none" w:sz="0" w:space="0" w:color="auto"/>
          </w:divBdr>
          <w:divsChild>
            <w:div w:id="208819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4127">
      <w:bodyDiv w:val="1"/>
      <w:marLeft w:val="0"/>
      <w:marRight w:val="0"/>
      <w:marTop w:val="0"/>
      <w:marBottom w:val="0"/>
      <w:divBdr>
        <w:top w:val="none" w:sz="0" w:space="0" w:color="auto"/>
        <w:left w:val="none" w:sz="0" w:space="0" w:color="auto"/>
        <w:bottom w:val="none" w:sz="0" w:space="0" w:color="auto"/>
        <w:right w:val="none" w:sz="0" w:space="0" w:color="auto"/>
      </w:divBdr>
      <w:divsChild>
        <w:div w:id="1773933165">
          <w:marLeft w:val="0"/>
          <w:marRight w:val="0"/>
          <w:marTop w:val="0"/>
          <w:marBottom w:val="0"/>
          <w:divBdr>
            <w:top w:val="none" w:sz="0" w:space="0" w:color="auto"/>
            <w:left w:val="none" w:sz="0" w:space="0" w:color="auto"/>
            <w:bottom w:val="none" w:sz="0" w:space="0" w:color="auto"/>
            <w:right w:val="none" w:sz="0" w:space="0" w:color="auto"/>
          </w:divBdr>
          <w:divsChild>
            <w:div w:id="1739207606">
              <w:marLeft w:val="0"/>
              <w:marRight w:val="0"/>
              <w:marTop w:val="0"/>
              <w:marBottom w:val="0"/>
              <w:divBdr>
                <w:top w:val="none" w:sz="0" w:space="0" w:color="auto"/>
                <w:left w:val="none" w:sz="0" w:space="0" w:color="auto"/>
                <w:bottom w:val="none" w:sz="0" w:space="0" w:color="auto"/>
                <w:right w:val="none" w:sz="0" w:space="0" w:color="auto"/>
              </w:divBdr>
              <w:divsChild>
                <w:div w:id="1723408355">
                  <w:marLeft w:val="0"/>
                  <w:marRight w:val="0"/>
                  <w:marTop w:val="0"/>
                  <w:marBottom w:val="0"/>
                  <w:divBdr>
                    <w:top w:val="none" w:sz="0" w:space="0" w:color="auto"/>
                    <w:left w:val="none" w:sz="0" w:space="0" w:color="auto"/>
                    <w:bottom w:val="none" w:sz="0" w:space="0" w:color="auto"/>
                    <w:right w:val="none" w:sz="0" w:space="0" w:color="auto"/>
                  </w:divBdr>
                  <w:divsChild>
                    <w:div w:id="1782064473">
                      <w:marLeft w:val="0"/>
                      <w:marRight w:val="0"/>
                      <w:marTop w:val="0"/>
                      <w:marBottom w:val="0"/>
                      <w:divBdr>
                        <w:top w:val="none" w:sz="0" w:space="0" w:color="auto"/>
                        <w:left w:val="none" w:sz="0" w:space="0" w:color="auto"/>
                        <w:bottom w:val="none" w:sz="0" w:space="0" w:color="auto"/>
                        <w:right w:val="none" w:sz="0" w:space="0" w:color="auto"/>
                      </w:divBdr>
                      <w:divsChild>
                        <w:div w:id="1172917983">
                          <w:marLeft w:val="0"/>
                          <w:marRight w:val="0"/>
                          <w:marTop w:val="0"/>
                          <w:marBottom w:val="0"/>
                          <w:divBdr>
                            <w:top w:val="none" w:sz="0" w:space="0" w:color="auto"/>
                            <w:left w:val="none" w:sz="0" w:space="0" w:color="auto"/>
                            <w:bottom w:val="none" w:sz="0" w:space="0" w:color="auto"/>
                            <w:right w:val="none" w:sz="0" w:space="0" w:color="auto"/>
                          </w:divBdr>
                          <w:divsChild>
                            <w:div w:id="335772576">
                              <w:marLeft w:val="0"/>
                              <w:marRight w:val="0"/>
                              <w:marTop w:val="0"/>
                              <w:marBottom w:val="0"/>
                              <w:divBdr>
                                <w:top w:val="none" w:sz="0" w:space="0" w:color="auto"/>
                                <w:left w:val="none" w:sz="0" w:space="0" w:color="auto"/>
                                <w:bottom w:val="none" w:sz="0" w:space="0" w:color="auto"/>
                                <w:right w:val="none" w:sz="0" w:space="0" w:color="auto"/>
                              </w:divBdr>
                              <w:divsChild>
                                <w:div w:id="1175455554">
                                  <w:marLeft w:val="0"/>
                                  <w:marRight w:val="0"/>
                                  <w:marTop w:val="0"/>
                                  <w:marBottom w:val="0"/>
                                  <w:divBdr>
                                    <w:top w:val="none" w:sz="0" w:space="0" w:color="auto"/>
                                    <w:left w:val="none" w:sz="0" w:space="0" w:color="auto"/>
                                    <w:bottom w:val="none" w:sz="0" w:space="0" w:color="auto"/>
                                    <w:right w:val="none" w:sz="0" w:space="0" w:color="auto"/>
                                  </w:divBdr>
                                  <w:divsChild>
                                    <w:div w:id="2001225067">
                                      <w:marLeft w:val="0"/>
                                      <w:marRight w:val="0"/>
                                      <w:marTop w:val="0"/>
                                      <w:marBottom w:val="0"/>
                                      <w:divBdr>
                                        <w:top w:val="none" w:sz="0" w:space="0" w:color="auto"/>
                                        <w:left w:val="none" w:sz="0" w:space="0" w:color="auto"/>
                                        <w:bottom w:val="none" w:sz="0" w:space="0" w:color="auto"/>
                                        <w:right w:val="none" w:sz="0" w:space="0" w:color="auto"/>
                                      </w:divBdr>
                                    </w:div>
                                  </w:divsChild>
                                </w:div>
                                <w:div w:id="320626545">
                                  <w:marLeft w:val="0"/>
                                  <w:marRight w:val="0"/>
                                  <w:marTop w:val="0"/>
                                  <w:marBottom w:val="0"/>
                                  <w:divBdr>
                                    <w:top w:val="none" w:sz="0" w:space="0" w:color="auto"/>
                                    <w:left w:val="none" w:sz="0" w:space="0" w:color="auto"/>
                                    <w:bottom w:val="none" w:sz="0" w:space="0" w:color="auto"/>
                                    <w:right w:val="none" w:sz="0" w:space="0" w:color="auto"/>
                                  </w:divBdr>
                                  <w:divsChild>
                                    <w:div w:id="1896039005">
                                      <w:marLeft w:val="0"/>
                                      <w:marRight w:val="0"/>
                                      <w:marTop w:val="0"/>
                                      <w:marBottom w:val="0"/>
                                      <w:divBdr>
                                        <w:top w:val="none" w:sz="0" w:space="0" w:color="auto"/>
                                        <w:left w:val="none" w:sz="0" w:space="0" w:color="auto"/>
                                        <w:bottom w:val="none" w:sz="0" w:space="0" w:color="auto"/>
                                        <w:right w:val="none" w:sz="0" w:space="0" w:color="auto"/>
                                      </w:divBdr>
                                    </w:div>
                                  </w:divsChild>
                                </w:div>
                                <w:div w:id="1978029351">
                                  <w:marLeft w:val="0"/>
                                  <w:marRight w:val="0"/>
                                  <w:marTop w:val="0"/>
                                  <w:marBottom w:val="0"/>
                                  <w:divBdr>
                                    <w:top w:val="none" w:sz="0" w:space="0" w:color="auto"/>
                                    <w:left w:val="none" w:sz="0" w:space="0" w:color="auto"/>
                                    <w:bottom w:val="none" w:sz="0" w:space="0" w:color="auto"/>
                                    <w:right w:val="none" w:sz="0" w:space="0" w:color="auto"/>
                                  </w:divBdr>
                                  <w:divsChild>
                                    <w:div w:id="143553063">
                                      <w:marLeft w:val="0"/>
                                      <w:marRight w:val="0"/>
                                      <w:marTop w:val="0"/>
                                      <w:marBottom w:val="0"/>
                                      <w:divBdr>
                                        <w:top w:val="none" w:sz="0" w:space="0" w:color="auto"/>
                                        <w:left w:val="none" w:sz="0" w:space="0" w:color="auto"/>
                                        <w:bottom w:val="none" w:sz="0" w:space="0" w:color="auto"/>
                                        <w:right w:val="none" w:sz="0" w:space="0" w:color="auto"/>
                                      </w:divBdr>
                                    </w:div>
                                  </w:divsChild>
                                </w:div>
                                <w:div w:id="227687446">
                                  <w:marLeft w:val="0"/>
                                  <w:marRight w:val="0"/>
                                  <w:marTop w:val="0"/>
                                  <w:marBottom w:val="0"/>
                                  <w:divBdr>
                                    <w:top w:val="none" w:sz="0" w:space="0" w:color="auto"/>
                                    <w:left w:val="none" w:sz="0" w:space="0" w:color="auto"/>
                                    <w:bottom w:val="none" w:sz="0" w:space="0" w:color="auto"/>
                                    <w:right w:val="none" w:sz="0" w:space="0" w:color="auto"/>
                                  </w:divBdr>
                                  <w:divsChild>
                                    <w:div w:id="1622565315">
                                      <w:marLeft w:val="0"/>
                                      <w:marRight w:val="0"/>
                                      <w:marTop w:val="0"/>
                                      <w:marBottom w:val="0"/>
                                      <w:divBdr>
                                        <w:top w:val="none" w:sz="0" w:space="0" w:color="auto"/>
                                        <w:left w:val="none" w:sz="0" w:space="0" w:color="auto"/>
                                        <w:bottom w:val="none" w:sz="0" w:space="0" w:color="auto"/>
                                        <w:right w:val="none" w:sz="0" w:space="0" w:color="auto"/>
                                      </w:divBdr>
                                    </w:div>
                                  </w:divsChild>
                                </w:div>
                                <w:div w:id="1009068142">
                                  <w:marLeft w:val="0"/>
                                  <w:marRight w:val="0"/>
                                  <w:marTop w:val="0"/>
                                  <w:marBottom w:val="0"/>
                                  <w:divBdr>
                                    <w:top w:val="none" w:sz="0" w:space="0" w:color="auto"/>
                                    <w:left w:val="none" w:sz="0" w:space="0" w:color="auto"/>
                                    <w:bottom w:val="none" w:sz="0" w:space="0" w:color="auto"/>
                                    <w:right w:val="none" w:sz="0" w:space="0" w:color="auto"/>
                                  </w:divBdr>
                                  <w:divsChild>
                                    <w:div w:id="627321030">
                                      <w:marLeft w:val="0"/>
                                      <w:marRight w:val="0"/>
                                      <w:marTop w:val="0"/>
                                      <w:marBottom w:val="0"/>
                                      <w:divBdr>
                                        <w:top w:val="none" w:sz="0" w:space="0" w:color="auto"/>
                                        <w:left w:val="none" w:sz="0" w:space="0" w:color="auto"/>
                                        <w:bottom w:val="none" w:sz="0" w:space="0" w:color="auto"/>
                                        <w:right w:val="none" w:sz="0" w:space="0" w:color="auto"/>
                                      </w:divBdr>
                                    </w:div>
                                  </w:divsChild>
                                </w:div>
                                <w:div w:id="1695423697">
                                  <w:marLeft w:val="0"/>
                                  <w:marRight w:val="0"/>
                                  <w:marTop w:val="0"/>
                                  <w:marBottom w:val="0"/>
                                  <w:divBdr>
                                    <w:top w:val="none" w:sz="0" w:space="0" w:color="auto"/>
                                    <w:left w:val="none" w:sz="0" w:space="0" w:color="auto"/>
                                    <w:bottom w:val="none" w:sz="0" w:space="0" w:color="auto"/>
                                    <w:right w:val="none" w:sz="0" w:space="0" w:color="auto"/>
                                  </w:divBdr>
                                  <w:divsChild>
                                    <w:div w:id="317928754">
                                      <w:marLeft w:val="0"/>
                                      <w:marRight w:val="0"/>
                                      <w:marTop w:val="0"/>
                                      <w:marBottom w:val="0"/>
                                      <w:divBdr>
                                        <w:top w:val="none" w:sz="0" w:space="0" w:color="auto"/>
                                        <w:left w:val="none" w:sz="0" w:space="0" w:color="auto"/>
                                        <w:bottom w:val="none" w:sz="0" w:space="0" w:color="auto"/>
                                        <w:right w:val="none" w:sz="0" w:space="0" w:color="auto"/>
                                      </w:divBdr>
                                    </w:div>
                                  </w:divsChild>
                                </w:div>
                                <w:div w:id="238101773">
                                  <w:marLeft w:val="0"/>
                                  <w:marRight w:val="0"/>
                                  <w:marTop w:val="0"/>
                                  <w:marBottom w:val="0"/>
                                  <w:divBdr>
                                    <w:top w:val="none" w:sz="0" w:space="0" w:color="auto"/>
                                    <w:left w:val="none" w:sz="0" w:space="0" w:color="auto"/>
                                    <w:bottom w:val="none" w:sz="0" w:space="0" w:color="auto"/>
                                    <w:right w:val="none" w:sz="0" w:space="0" w:color="auto"/>
                                  </w:divBdr>
                                  <w:divsChild>
                                    <w:div w:id="239368708">
                                      <w:marLeft w:val="0"/>
                                      <w:marRight w:val="0"/>
                                      <w:marTop w:val="0"/>
                                      <w:marBottom w:val="0"/>
                                      <w:divBdr>
                                        <w:top w:val="none" w:sz="0" w:space="0" w:color="auto"/>
                                        <w:left w:val="none" w:sz="0" w:space="0" w:color="auto"/>
                                        <w:bottom w:val="none" w:sz="0" w:space="0" w:color="auto"/>
                                        <w:right w:val="none" w:sz="0" w:space="0" w:color="auto"/>
                                      </w:divBdr>
                                    </w:div>
                                  </w:divsChild>
                                </w:div>
                                <w:div w:id="24643886">
                                  <w:marLeft w:val="0"/>
                                  <w:marRight w:val="0"/>
                                  <w:marTop w:val="0"/>
                                  <w:marBottom w:val="0"/>
                                  <w:divBdr>
                                    <w:top w:val="none" w:sz="0" w:space="0" w:color="auto"/>
                                    <w:left w:val="none" w:sz="0" w:space="0" w:color="auto"/>
                                    <w:bottom w:val="none" w:sz="0" w:space="0" w:color="auto"/>
                                    <w:right w:val="none" w:sz="0" w:space="0" w:color="auto"/>
                                  </w:divBdr>
                                  <w:divsChild>
                                    <w:div w:id="1699351342">
                                      <w:marLeft w:val="0"/>
                                      <w:marRight w:val="0"/>
                                      <w:marTop w:val="0"/>
                                      <w:marBottom w:val="0"/>
                                      <w:divBdr>
                                        <w:top w:val="none" w:sz="0" w:space="0" w:color="auto"/>
                                        <w:left w:val="none" w:sz="0" w:space="0" w:color="auto"/>
                                        <w:bottom w:val="none" w:sz="0" w:space="0" w:color="auto"/>
                                        <w:right w:val="none" w:sz="0" w:space="0" w:color="auto"/>
                                      </w:divBdr>
                                    </w:div>
                                  </w:divsChild>
                                </w:div>
                                <w:div w:id="636108504">
                                  <w:marLeft w:val="0"/>
                                  <w:marRight w:val="0"/>
                                  <w:marTop w:val="0"/>
                                  <w:marBottom w:val="0"/>
                                  <w:divBdr>
                                    <w:top w:val="none" w:sz="0" w:space="0" w:color="auto"/>
                                    <w:left w:val="none" w:sz="0" w:space="0" w:color="auto"/>
                                    <w:bottom w:val="none" w:sz="0" w:space="0" w:color="auto"/>
                                    <w:right w:val="none" w:sz="0" w:space="0" w:color="auto"/>
                                  </w:divBdr>
                                  <w:divsChild>
                                    <w:div w:id="609355924">
                                      <w:marLeft w:val="0"/>
                                      <w:marRight w:val="0"/>
                                      <w:marTop w:val="0"/>
                                      <w:marBottom w:val="0"/>
                                      <w:divBdr>
                                        <w:top w:val="none" w:sz="0" w:space="0" w:color="auto"/>
                                        <w:left w:val="none" w:sz="0" w:space="0" w:color="auto"/>
                                        <w:bottom w:val="none" w:sz="0" w:space="0" w:color="auto"/>
                                        <w:right w:val="none" w:sz="0" w:space="0" w:color="auto"/>
                                      </w:divBdr>
                                    </w:div>
                                  </w:divsChild>
                                </w:div>
                                <w:div w:id="1214661600">
                                  <w:marLeft w:val="0"/>
                                  <w:marRight w:val="0"/>
                                  <w:marTop w:val="0"/>
                                  <w:marBottom w:val="0"/>
                                  <w:divBdr>
                                    <w:top w:val="none" w:sz="0" w:space="0" w:color="auto"/>
                                    <w:left w:val="none" w:sz="0" w:space="0" w:color="auto"/>
                                    <w:bottom w:val="none" w:sz="0" w:space="0" w:color="auto"/>
                                    <w:right w:val="none" w:sz="0" w:space="0" w:color="auto"/>
                                  </w:divBdr>
                                  <w:divsChild>
                                    <w:div w:id="79961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980188">
          <w:marLeft w:val="0"/>
          <w:marRight w:val="0"/>
          <w:marTop w:val="0"/>
          <w:marBottom w:val="0"/>
          <w:divBdr>
            <w:top w:val="none" w:sz="0" w:space="0" w:color="auto"/>
            <w:left w:val="none" w:sz="0" w:space="0" w:color="auto"/>
            <w:bottom w:val="none" w:sz="0" w:space="0" w:color="auto"/>
            <w:right w:val="none" w:sz="0" w:space="0" w:color="auto"/>
          </w:divBdr>
          <w:divsChild>
            <w:div w:id="85006215">
              <w:marLeft w:val="0"/>
              <w:marRight w:val="0"/>
              <w:marTop w:val="0"/>
              <w:marBottom w:val="0"/>
              <w:divBdr>
                <w:top w:val="none" w:sz="0" w:space="0" w:color="auto"/>
                <w:left w:val="none" w:sz="0" w:space="0" w:color="auto"/>
                <w:bottom w:val="none" w:sz="0" w:space="0" w:color="auto"/>
                <w:right w:val="none" w:sz="0" w:space="0" w:color="auto"/>
              </w:divBdr>
              <w:divsChild>
                <w:div w:id="245768605">
                  <w:marLeft w:val="0"/>
                  <w:marRight w:val="0"/>
                  <w:marTop w:val="0"/>
                  <w:marBottom w:val="0"/>
                  <w:divBdr>
                    <w:top w:val="none" w:sz="0" w:space="0" w:color="auto"/>
                    <w:left w:val="none" w:sz="0" w:space="0" w:color="auto"/>
                    <w:bottom w:val="none" w:sz="0" w:space="0" w:color="auto"/>
                    <w:right w:val="none" w:sz="0" w:space="0" w:color="auto"/>
                  </w:divBdr>
                  <w:divsChild>
                    <w:div w:id="1829132278">
                      <w:marLeft w:val="0"/>
                      <w:marRight w:val="0"/>
                      <w:marTop w:val="0"/>
                      <w:marBottom w:val="0"/>
                      <w:divBdr>
                        <w:top w:val="none" w:sz="0" w:space="0" w:color="auto"/>
                        <w:left w:val="none" w:sz="0" w:space="0" w:color="auto"/>
                        <w:bottom w:val="none" w:sz="0" w:space="0" w:color="auto"/>
                        <w:right w:val="none" w:sz="0" w:space="0" w:color="auto"/>
                      </w:divBdr>
                      <w:divsChild>
                        <w:div w:id="429396682">
                          <w:marLeft w:val="0"/>
                          <w:marRight w:val="0"/>
                          <w:marTop w:val="0"/>
                          <w:marBottom w:val="0"/>
                          <w:divBdr>
                            <w:top w:val="none" w:sz="0" w:space="0" w:color="auto"/>
                            <w:left w:val="none" w:sz="0" w:space="0" w:color="auto"/>
                            <w:bottom w:val="none" w:sz="0" w:space="0" w:color="auto"/>
                            <w:right w:val="none" w:sz="0" w:space="0" w:color="auto"/>
                          </w:divBdr>
                          <w:divsChild>
                            <w:div w:id="1537620690">
                              <w:marLeft w:val="0"/>
                              <w:marRight w:val="0"/>
                              <w:marTop w:val="0"/>
                              <w:marBottom w:val="0"/>
                              <w:divBdr>
                                <w:top w:val="none" w:sz="0" w:space="0" w:color="auto"/>
                                <w:left w:val="none" w:sz="0" w:space="0" w:color="auto"/>
                                <w:bottom w:val="none" w:sz="0" w:space="0" w:color="auto"/>
                                <w:right w:val="none" w:sz="0" w:space="0" w:color="auto"/>
                              </w:divBdr>
                              <w:divsChild>
                                <w:div w:id="15110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199830">
          <w:marLeft w:val="0"/>
          <w:marRight w:val="0"/>
          <w:marTop w:val="0"/>
          <w:marBottom w:val="0"/>
          <w:divBdr>
            <w:top w:val="none" w:sz="0" w:space="0" w:color="auto"/>
            <w:left w:val="none" w:sz="0" w:space="0" w:color="auto"/>
            <w:bottom w:val="none" w:sz="0" w:space="0" w:color="auto"/>
            <w:right w:val="none" w:sz="0" w:space="0" w:color="auto"/>
          </w:divBdr>
          <w:divsChild>
            <w:div w:id="768042338">
              <w:marLeft w:val="0"/>
              <w:marRight w:val="0"/>
              <w:marTop w:val="0"/>
              <w:marBottom w:val="0"/>
              <w:divBdr>
                <w:top w:val="none" w:sz="0" w:space="0" w:color="auto"/>
                <w:left w:val="none" w:sz="0" w:space="0" w:color="auto"/>
                <w:bottom w:val="none" w:sz="0" w:space="0" w:color="auto"/>
                <w:right w:val="none" w:sz="0" w:space="0" w:color="auto"/>
              </w:divBdr>
              <w:divsChild>
                <w:div w:id="1948267955">
                  <w:marLeft w:val="0"/>
                  <w:marRight w:val="0"/>
                  <w:marTop w:val="0"/>
                  <w:marBottom w:val="0"/>
                  <w:divBdr>
                    <w:top w:val="none" w:sz="0" w:space="0" w:color="auto"/>
                    <w:left w:val="none" w:sz="0" w:space="0" w:color="auto"/>
                    <w:bottom w:val="none" w:sz="0" w:space="0" w:color="auto"/>
                    <w:right w:val="none" w:sz="0" w:space="0" w:color="auto"/>
                  </w:divBdr>
                  <w:divsChild>
                    <w:div w:id="878855172">
                      <w:marLeft w:val="0"/>
                      <w:marRight w:val="0"/>
                      <w:marTop w:val="0"/>
                      <w:marBottom w:val="0"/>
                      <w:divBdr>
                        <w:top w:val="none" w:sz="0" w:space="0" w:color="auto"/>
                        <w:left w:val="none" w:sz="0" w:space="0" w:color="auto"/>
                        <w:bottom w:val="none" w:sz="0" w:space="0" w:color="auto"/>
                        <w:right w:val="none" w:sz="0" w:space="0" w:color="auto"/>
                      </w:divBdr>
                      <w:divsChild>
                        <w:div w:id="938222349">
                          <w:marLeft w:val="0"/>
                          <w:marRight w:val="0"/>
                          <w:marTop w:val="0"/>
                          <w:marBottom w:val="0"/>
                          <w:divBdr>
                            <w:top w:val="none" w:sz="0" w:space="0" w:color="auto"/>
                            <w:left w:val="none" w:sz="0" w:space="0" w:color="auto"/>
                            <w:bottom w:val="none" w:sz="0" w:space="0" w:color="auto"/>
                            <w:right w:val="none" w:sz="0" w:space="0" w:color="auto"/>
                          </w:divBdr>
                          <w:divsChild>
                            <w:div w:id="978537252">
                              <w:marLeft w:val="0"/>
                              <w:marRight w:val="0"/>
                              <w:marTop w:val="0"/>
                              <w:marBottom w:val="0"/>
                              <w:divBdr>
                                <w:top w:val="none" w:sz="0" w:space="0" w:color="auto"/>
                                <w:left w:val="none" w:sz="0" w:space="0" w:color="auto"/>
                                <w:bottom w:val="none" w:sz="0" w:space="0" w:color="auto"/>
                                <w:right w:val="none" w:sz="0" w:space="0" w:color="auto"/>
                              </w:divBdr>
                              <w:divsChild>
                                <w:div w:id="496456153">
                                  <w:blockQuote w:val="1"/>
                                  <w:marLeft w:val="720"/>
                                  <w:marRight w:val="720"/>
                                  <w:marTop w:val="100"/>
                                  <w:marBottom w:val="100"/>
                                  <w:divBdr>
                                    <w:top w:val="none" w:sz="0" w:space="0" w:color="auto"/>
                                    <w:left w:val="none" w:sz="0" w:space="0" w:color="auto"/>
                                    <w:bottom w:val="none" w:sz="0" w:space="0" w:color="auto"/>
                                    <w:right w:val="none" w:sz="0" w:space="0" w:color="auto"/>
                                  </w:divBdr>
                                </w:div>
                                <w:div w:id="403844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357286">
                                  <w:blockQuote w:val="1"/>
                                  <w:marLeft w:val="720"/>
                                  <w:marRight w:val="720"/>
                                  <w:marTop w:val="100"/>
                                  <w:marBottom w:val="100"/>
                                  <w:divBdr>
                                    <w:top w:val="none" w:sz="0" w:space="0" w:color="auto"/>
                                    <w:left w:val="none" w:sz="0" w:space="0" w:color="auto"/>
                                    <w:bottom w:val="none" w:sz="0" w:space="0" w:color="auto"/>
                                    <w:right w:val="none" w:sz="0" w:space="0" w:color="auto"/>
                                  </w:divBdr>
                                </w:div>
                                <w:div w:id="38260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38680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16689">
                                  <w:marLeft w:val="0"/>
                                  <w:marRight w:val="0"/>
                                  <w:marTop w:val="0"/>
                                  <w:marBottom w:val="0"/>
                                  <w:divBdr>
                                    <w:top w:val="none" w:sz="0" w:space="0" w:color="auto"/>
                                    <w:left w:val="none" w:sz="0" w:space="0" w:color="auto"/>
                                    <w:bottom w:val="none" w:sz="0" w:space="0" w:color="auto"/>
                                    <w:right w:val="none" w:sz="0" w:space="0" w:color="auto"/>
                                  </w:divBdr>
                                  <w:divsChild>
                                    <w:div w:id="16985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506507">
          <w:marLeft w:val="0"/>
          <w:marRight w:val="0"/>
          <w:marTop w:val="0"/>
          <w:marBottom w:val="0"/>
          <w:divBdr>
            <w:top w:val="none" w:sz="0" w:space="0" w:color="auto"/>
            <w:left w:val="none" w:sz="0" w:space="0" w:color="auto"/>
            <w:bottom w:val="none" w:sz="0" w:space="0" w:color="auto"/>
            <w:right w:val="none" w:sz="0" w:space="0" w:color="auto"/>
          </w:divBdr>
          <w:divsChild>
            <w:div w:id="498278954">
              <w:marLeft w:val="0"/>
              <w:marRight w:val="0"/>
              <w:marTop w:val="0"/>
              <w:marBottom w:val="0"/>
              <w:divBdr>
                <w:top w:val="none" w:sz="0" w:space="0" w:color="auto"/>
                <w:left w:val="none" w:sz="0" w:space="0" w:color="auto"/>
                <w:bottom w:val="none" w:sz="0" w:space="0" w:color="auto"/>
                <w:right w:val="none" w:sz="0" w:space="0" w:color="auto"/>
              </w:divBdr>
              <w:divsChild>
                <w:div w:id="591473407">
                  <w:marLeft w:val="0"/>
                  <w:marRight w:val="0"/>
                  <w:marTop w:val="0"/>
                  <w:marBottom w:val="0"/>
                  <w:divBdr>
                    <w:top w:val="none" w:sz="0" w:space="0" w:color="auto"/>
                    <w:left w:val="none" w:sz="0" w:space="0" w:color="auto"/>
                    <w:bottom w:val="none" w:sz="0" w:space="0" w:color="auto"/>
                    <w:right w:val="none" w:sz="0" w:space="0" w:color="auto"/>
                  </w:divBdr>
                  <w:divsChild>
                    <w:div w:id="51933269">
                      <w:marLeft w:val="0"/>
                      <w:marRight w:val="0"/>
                      <w:marTop w:val="0"/>
                      <w:marBottom w:val="0"/>
                      <w:divBdr>
                        <w:top w:val="none" w:sz="0" w:space="0" w:color="auto"/>
                        <w:left w:val="none" w:sz="0" w:space="0" w:color="auto"/>
                        <w:bottom w:val="none" w:sz="0" w:space="0" w:color="auto"/>
                        <w:right w:val="none" w:sz="0" w:space="0" w:color="auto"/>
                      </w:divBdr>
                      <w:divsChild>
                        <w:div w:id="1762797511">
                          <w:marLeft w:val="0"/>
                          <w:marRight w:val="0"/>
                          <w:marTop w:val="0"/>
                          <w:marBottom w:val="0"/>
                          <w:divBdr>
                            <w:top w:val="none" w:sz="0" w:space="0" w:color="auto"/>
                            <w:left w:val="none" w:sz="0" w:space="0" w:color="auto"/>
                            <w:bottom w:val="none" w:sz="0" w:space="0" w:color="auto"/>
                            <w:right w:val="none" w:sz="0" w:space="0" w:color="auto"/>
                          </w:divBdr>
                          <w:divsChild>
                            <w:div w:id="16397385">
                              <w:marLeft w:val="0"/>
                              <w:marRight w:val="0"/>
                              <w:marTop w:val="0"/>
                              <w:marBottom w:val="0"/>
                              <w:divBdr>
                                <w:top w:val="none" w:sz="0" w:space="0" w:color="auto"/>
                                <w:left w:val="none" w:sz="0" w:space="0" w:color="auto"/>
                                <w:bottom w:val="none" w:sz="0" w:space="0" w:color="auto"/>
                                <w:right w:val="none" w:sz="0" w:space="0" w:color="auto"/>
                              </w:divBdr>
                              <w:divsChild>
                                <w:div w:id="155492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077397">
          <w:marLeft w:val="0"/>
          <w:marRight w:val="0"/>
          <w:marTop w:val="0"/>
          <w:marBottom w:val="0"/>
          <w:divBdr>
            <w:top w:val="none" w:sz="0" w:space="0" w:color="auto"/>
            <w:left w:val="none" w:sz="0" w:space="0" w:color="auto"/>
            <w:bottom w:val="none" w:sz="0" w:space="0" w:color="auto"/>
            <w:right w:val="none" w:sz="0" w:space="0" w:color="auto"/>
          </w:divBdr>
          <w:divsChild>
            <w:div w:id="1576353705">
              <w:marLeft w:val="0"/>
              <w:marRight w:val="0"/>
              <w:marTop w:val="0"/>
              <w:marBottom w:val="0"/>
              <w:divBdr>
                <w:top w:val="none" w:sz="0" w:space="0" w:color="auto"/>
                <w:left w:val="none" w:sz="0" w:space="0" w:color="auto"/>
                <w:bottom w:val="none" w:sz="0" w:space="0" w:color="auto"/>
                <w:right w:val="none" w:sz="0" w:space="0" w:color="auto"/>
              </w:divBdr>
              <w:divsChild>
                <w:div w:id="771364484">
                  <w:marLeft w:val="0"/>
                  <w:marRight w:val="0"/>
                  <w:marTop w:val="0"/>
                  <w:marBottom w:val="0"/>
                  <w:divBdr>
                    <w:top w:val="none" w:sz="0" w:space="0" w:color="auto"/>
                    <w:left w:val="none" w:sz="0" w:space="0" w:color="auto"/>
                    <w:bottom w:val="none" w:sz="0" w:space="0" w:color="auto"/>
                    <w:right w:val="none" w:sz="0" w:space="0" w:color="auto"/>
                  </w:divBdr>
                  <w:divsChild>
                    <w:div w:id="1620378545">
                      <w:marLeft w:val="0"/>
                      <w:marRight w:val="0"/>
                      <w:marTop w:val="0"/>
                      <w:marBottom w:val="0"/>
                      <w:divBdr>
                        <w:top w:val="none" w:sz="0" w:space="0" w:color="auto"/>
                        <w:left w:val="none" w:sz="0" w:space="0" w:color="auto"/>
                        <w:bottom w:val="none" w:sz="0" w:space="0" w:color="auto"/>
                        <w:right w:val="none" w:sz="0" w:space="0" w:color="auto"/>
                      </w:divBdr>
                      <w:divsChild>
                        <w:div w:id="858659220">
                          <w:marLeft w:val="0"/>
                          <w:marRight w:val="0"/>
                          <w:marTop w:val="0"/>
                          <w:marBottom w:val="0"/>
                          <w:divBdr>
                            <w:top w:val="none" w:sz="0" w:space="0" w:color="auto"/>
                            <w:left w:val="none" w:sz="0" w:space="0" w:color="auto"/>
                            <w:bottom w:val="none" w:sz="0" w:space="0" w:color="auto"/>
                            <w:right w:val="none" w:sz="0" w:space="0" w:color="auto"/>
                          </w:divBdr>
                          <w:divsChild>
                            <w:div w:id="108354575">
                              <w:marLeft w:val="0"/>
                              <w:marRight w:val="0"/>
                              <w:marTop w:val="0"/>
                              <w:marBottom w:val="0"/>
                              <w:divBdr>
                                <w:top w:val="none" w:sz="0" w:space="0" w:color="auto"/>
                                <w:left w:val="none" w:sz="0" w:space="0" w:color="auto"/>
                                <w:bottom w:val="none" w:sz="0" w:space="0" w:color="auto"/>
                                <w:right w:val="none" w:sz="0" w:space="0" w:color="auto"/>
                              </w:divBdr>
                              <w:divsChild>
                                <w:div w:id="1379359914">
                                  <w:marLeft w:val="0"/>
                                  <w:marRight w:val="0"/>
                                  <w:marTop w:val="0"/>
                                  <w:marBottom w:val="0"/>
                                  <w:divBdr>
                                    <w:top w:val="none" w:sz="0" w:space="0" w:color="auto"/>
                                    <w:left w:val="none" w:sz="0" w:space="0" w:color="auto"/>
                                    <w:bottom w:val="none" w:sz="0" w:space="0" w:color="auto"/>
                                    <w:right w:val="none" w:sz="0" w:space="0" w:color="auto"/>
                                  </w:divBdr>
                                  <w:divsChild>
                                    <w:div w:id="1694309216">
                                      <w:marLeft w:val="0"/>
                                      <w:marRight w:val="0"/>
                                      <w:marTop w:val="0"/>
                                      <w:marBottom w:val="0"/>
                                      <w:divBdr>
                                        <w:top w:val="none" w:sz="0" w:space="0" w:color="auto"/>
                                        <w:left w:val="none" w:sz="0" w:space="0" w:color="auto"/>
                                        <w:bottom w:val="none" w:sz="0" w:space="0" w:color="auto"/>
                                        <w:right w:val="none" w:sz="0" w:space="0" w:color="auto"/>
                                      </w:divBdr>
                                      <w:divsChild>
                                        <w:div w:id="9790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7934">
                              <w:marLeft w:val="0"/>
                              <w:marRight w:val="0"/>
                              <w:marTop w:val="0"/>
                              <w:marBottom w:val="0"/>
                              <w:divBdr>
                                <w:top w:val="none" w:sz="0" w:space="0" w:color="auto"/>
                                <w:left w:val="none" w:sz="0" w:space="0" w:color="auto"/>
                                <w:bottom w:val="none" w:sz="0" w:space="0" w:color="auto"/>
                                <w:right w:val="none" w:sz="0" w:space="0" w:color="auto"/>
                              </w:divBdr>
                              <w:divsChild>
                                <w:div w:id="614214542">
                                  <w:marLeft w:val="0"/>
                                  <w:marRight w:val="0"/>
                                  <w:marTop w:val="0"/>
                                  <w:marBottom w:val="0"/>
                                  <w:divBdr>
                                    <w:top w:val="none" w:sz="0" w:space="0" w:color="auto"/>
                                    <w:left w:val="none" w:sz="0" w:space="0" w:color="auto"/>
                                    <w:bottom w:val="none" w:sz="0" w:space="0" w:color="auto"/>
                                    <w:right w:val="none" w:sz="0" w:space="0" w:color="auto"/>
                                  </w:divBdr>
                                  <w:divsChild>
                                    <w:div w:id="1521773363">
                                      <w:marLeft w:val="0"/>
                                      <w:marRight w:val="0"/>
                                      <w:marTop w:val="0"/>
                                      <w:marBottom w:val="0"/>
                                      <w:divBdr>
                                        <w:top w:val="none" w:sz="0" w:space="0" w:color="auto"/>
                                        <w:left w:val="none" w:sz="0" w:space="0" w:color="auto"/>
                                        <w:bottom w:val="none" w:sz="0" w:space="0" w:color="auto"/>
                                        <w:right w:val="none" w:sz="0" w:space="0" w:color="auto"/>
                                      </w:divBdr>
                                      <w:divsChild>
                                        <w:div w:id="1316449480">
                                          <w:marLeft w:val="0"/>
                                          <w:marRight w:val="0"/>
                                          <w:marTop w:val="0"/>
                                          <w:marBottom w:val="0"/>
                                          <w:divBdr>
                                            <w:top w:val="none" w:sz="0" w:space="0" w:color="auto"/>
                                            <w:left w:val="none" w:sz="0" w:space="0" w:color="auto"/>
                                            <w:bottom w:val="none" w:sz="0" w:space="0" w:color="auto"/>
                                            <w:right w:val="none" w:sz="0" w:space="0" w:color="auto"/>
                                          </w:divBdr>
                                          <w:divsChild>
                                            <w:div w:id="1112017049">
                                              <w:marLeft w:val="0"/>
                                              <w:marRight w:val="0"/>
                                              <w:marTop w:val="0"/>
                                              <w:marBottom w:val="0"/>
                                              <w:divBdr>
                                                <w:top w:val="none" w:sz="0" w:space="0" w:color="auto"/>
                                                <w:left w:val="none" w:sz="0" w:space="0" w:color="auto"/>
                                                <w:bottom w:val="none" w:sz="0" w:space="0" w:color="auto"/>
                                                <w:right w:val="none" w:sz="0" w:space="0" w:color="auto"/>
                                              </w:divBdr>
                                              <w:divsChild>
                                                <w:div w:id="943272712">
                                                  <w:marLeft w:val="0"/>
                                                  <w:marRight w:val="0"/>
                                                  <w:marTop w:val="0"/>
                                                  <w:marBottom w:val="0"/>
                                                  <w:divBdr>
                                                    <w:top w:val="none" w:sz="0" w:space="0" w:color="auto"/>
                                                    <w:left w:val="none" w:sz="0" w:space="0" w:color="auto"/>
                                                    <w:bottom w:val="none" w:sz="0" w:space="0" w:color="auto"/>
                                                    <w:right w:val="none" w:sz="0" w:space="0" w:color="auto"/>
                                                  </w:divBdr>
                                                  <w:divsChild>
                                                    <w:div w:id="1095781589">
                                                      <w:marLeft w:val="0"/>
                                                      <w:marRight w:val="0"/>
                                                      <w:marTop w:val="0"/>
                                                      <w:marBottom w:val="0"/>
                                                      <w:divBdr>
                                                        <w:top w:val="none" w:sz="0" w:space="0" w:color="auto"/>
                                                        <w:left w:val="none" w:sz="0" w:space="0" w:color="auto"/>
                                                        <w:bottom w:val="none" w:sz="0" w:space="0" w:color="auto"/>
                                                        <w:right w:val="none" w:sz="0" w:space="0" w:color="auto"/>
                                                      </w:divBdr>
                                                      <w:divsChild>
                                                        <w:div w:id="483816574">
                                                          <w:marLeft w:val="0"/>
                                                          <w:marRight w:val="0"/>
                                                          <w:marTop w:val="0"/>
                                                          <w:marBottom w:val="0"/>
                                                          <w:divBdr>
                                                            <w:top w:val="none" w:sz="0" w:space="0" w:color="auto"/>
                                                            <w:left w:val="none" w:sz="0" w:space="0" w:color="auto"/>
                                                            <w:bottom w:val="none" w:sz="0" w:space="0" w:color="auto"/>
                                                            <w:right w:val="none" w:sz="0" w:space="0" w:color="auto"/>
                                                          </w:divBdr>
                                                          <w:divsChild>
                                                            <w:div w:id="1328244442">
                                                              <w:marLeft w:val="0"/>
                                                              <w:marRight w:val="0"/>
                                                              <w:marTop w:val="0"/>
                                                              <w:marBottom w:val="0"/>
                                                              <w:divBdr>
                                                                <w:top w:val="none" w:sz="0" w:space="0" w:color="auto"/>
                                                                <w:left w:val="none" w:sz="0" w:space="0" w:color="auto"/>
                                                                <w:bottom w:val="none" w:sz="0" w:space="0" w:color="auto"/>
                                                                <w:right w:val="none" w:sz="0" w:space="0" w:color="auto"/>
                                                              </w:divBdr>
                                                            </w:div>
                                                            <w:div w:id="1729651486">
                                                              <w:marLeft w:val="0"/>
                                                              <w:marRight w:val="0"/>
                                                              <w:marTop w:val="0"/>
                                                              <w:marBottom w:val="0"/>
                                                              <w:divBdr>
                                                                <w:top w:val="none" w:sz="0" w:space="0" w:color="auto"/>
                                                                <w:left w:val="none" w:sz="0" w:space="0" w:color="auto"/>
                                                                <w:bottom w:val="none" w:sz="0" w:space="0" w:color="auto"/>
                                                                <w:right w:val="none" w:sz="0" w:space="0" w:color="auto"/>
                                                              </w:divBdr>
                                                            </w:div>
                                                            <w:div w:id="275019428">
                                                              <w:marLeft w:val="0"/>
                                                              <w:marRight w:val="0"/>
                                                              <w:marTop w:val="0"/>
                                                              <w:marBottom w:val="0"/>
                                                              <w:divBdr>
                                                                <w:top w:val="none" w:sz="0" w:space="0" w:color="auto"/>
                                                                <w:left w:val="none" w:sz="0" w:space="0" w:color="auto"/>
                                                                <w:bottom w:val="none" w:sz="0" w:space="0" w:color="auto"/>
                                                                <w:right w:val="none" w:sz="0" w:space="0" w:color="auto"/>
                                                              </w:divBdr>
                                                            </w:div>
                                                            <w:div w:id="770782244">
                                                              <w:marLeft w:val="0"/>
                                                              <w:marRight w:val="0"/>
                                                              <w:marTop w:val="0"/>
                                                              <w:marBottom w:val="0"/>
                                                              <w:divBdr>
                                                                <w:top w:val="none" w:sz="0" w:space="0" w:color="auto"/>
                                                                <w:left w:val="none" w:sz="0" w:space="0" w:color="auto"/>
                                                                <w:bottom w:val="none" w:sz="0" w:space="0" w:color="auto"/>
                                                                <w:right w:val="none" w:sz="0" w:space="0" w:color="auto"/>
                                                              </w:divBdr>
                                                            </w:div>
                                                            <w:div w:id="1451971299">
                                                              <w:marLeft w:val="0"/>
                                                              <w:marRight w:val="0"/>
                                                              <w:marTop w:val="0"/>
                                                              <w:marBottom w:val="0"/>
                                                              <w:divBdr>
                                                                <w:top w:val="none" w:sz="0" w:space="0" w:color="auto"/>
                                                                <w:left w:val="none" w:sz="0" w:space="0" w:color="auto"/>
                                                                <w:bottom w:val="none" w:sz="0" w:space="0" w:color="auto"/>
                                                                <w:right w:val="none" w:sz="0" w:space="0" w:color="auto"/>
                                                              </w:divBdr>
                                                            </w:div>
                                                            <w:div w:id="2136753278">
                                                              <w:marLeft w:val="0"/>
                                                              <w:marRight w:val="0"/>
                                                              <w:marTop w:val="0"/>
                                                              <w:marBottom w:val="0"/>
                                                              <w:divBdr>
                                                                <w:top w:val="none" w:sz="0" w:space="0" w:color="auto"/>
                                                                <w:left w:val="none" w:sz="0" w:space="0" w:color="auto"/>
                                                                <w:bottom w:val="none" w:sz="0" w:space="0" w:color="auto"/>
                                                                <w:right w:val="none" w:sz="0" w:space="0" w:color="auto"/>
                                                              </w:divBdr>
                                                            </w:div>
                                                            <w:div w:id="1125857300">
                                                              <w:marLeft w:val="0"/>
                                                              <w:marRight w:val="0"/>
                                                              <w:marTop w:val="0"/>
                                                              <w:marBottom w:val="0"/>
                                                              <w:divBdr>
                                                                <w:top w:val="none" w:sz="0" w:space="0" w:color="auto"/>
                                                                <w:left w:val="none" w:sz="0" w:space="0" w:color="auto"/>
                                                                <w:bottom w:val="none" w:sz="0" w:space="0" w:color="auto"/>
                                                                <w:right w:val="none" w:sz="0" w:space="0" w:color="auto"/>
                                                              </w:divBdr>
                                                            </w:div>
                                                            <w:div w:id="2133743979">
                                                              <w:marLeft w:val="0"/>
                                                              <w:marRight w:val="0"/>
                                                              <w:marTop w:val="0"/>
                                                              <w:marBottom w:val="0"/>
                                                              <w:divBdr>
                                                                <w:top w:val="none" w:sz="0" w:space="0" w:color="auto"/>
                                                                <w:left w:val="none" w:sz="0" w:space="0" w:color="auto"/>
                                                                <w:bottom w:val="none" w:sz="0" w:space="0" w:color="auto"/>
                                                                <w:right w:val="none" w:sz="0" w:space="0" w:color="auto"/>
                                                              </w:divBdr>
                                                            </w:div>
                                                            <w:div w:id="10764890">
                                                              <w:marLeft w:val="0"/>
                                                              <w:marRight w:val="0"/>
                                                              <w:marTop w:val="0"/>
                                                              <w:marBottom w:val="0"/>
                                                              <w:divBdr>
                                                                <w:top w:val="none" w:sz="0" w:space="0" w:color="auto"/>
                                                                <w:left w:val="none" w:sz="0" w:space="0" w:color="auto"/>
                                                                <w:bottom w:val="none" w:sz="0" w:space="0" w:color="auto"/>
                                                                <w:right w:val="none" w:sz="0" w:space="0" w:color="auto"/>
                                                              </w:divBdr>
                                                            </w:div>
                                                            <w:div w:id="781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4151300">
                      <w:marLeft w:val="0"/>
                      <w:marRight w:val="0"/>
                      <w:marTop w:val="0"/>
                      <w:marBottom w:val="0"/>
                      <w:divBdr>
                        <w:top w:val="none" w:sz="0" w:space="0" w:color="auto"/>
                        <w:left w:val="none" w:sz="0" w:space="0" w:color="auto"/>
                        <w:bottom w:val="none" w:sz="0" w:space="0" w:color="auto"/>
                        <w:right w:val="none" w:sz="0" w:space="0" w:color="auto"/>
                      </w:divBdr>
                      <w:divsChild>
                        <w:div w:id="1025207688">
                          <w:marLeft w:val="0"/>
                          <w:marRight w:val="0"/>
                          <w:marTop w:val="0"/>
                          <w:marBottom w:val="0"/>
                          <w:divBdr>
                            <w:top w:val="none" w:sz="0" w:space="0" w:color="auto"/>
                            <w:left w:val="none" w:sz="0" w:space="0" w:color="auto"/>
                            <w:bottom w:val="none" w:sz="0" w:space="0" w:color="auto"/>
                            <w:right w:val="none" w:sz="0" w:space="0" w:color="auto"/>
                          </w:divBdr>
                          <w:divsChild>
                            <w:div w:id="86213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770094">
          <w:marLeft w:val="0"/>
          <w:marRight w:val="0"/>
          <w:marTop w:val="0"/>
          <w:marBottom w:val="0"/>
          <w:divBdr>
            <w:top w:val="none" w:sz="0" w:space="0" w:color="auto"/>
            <w:left w:val="none" w:sz="0" w:space="0" w:color="auto"/>
            <w:bottom w:val="none" w:sz="0" w:space="0" w:color="auto"/>
            <w:right w:val="none" w:sz="0" w:space="0" w:color="auto"/>
          </w:divBdr>
          <w:divsChild>
            <w:div w:id="904608007">
              <w:marLeft w:val="0"/>
              <w:marRight w:val="0"/>
              <w:marTop w:val="0"/>
              <w:marBottom w:val="0"/>
              <w:divBdr>
                <w:top w:val="none" w:sz="0" w:space="0" w:color="auto"/>
                <w:left w:val="none" w:sz="0" w:space="0" w:color="auto"/>
                <w:bottom w:val="none" w:sz="0" w:space="0" w:color="auto"/>
                <w:right w:val="none" w:sz="0" w:space="0" w:color="auto"/>
              </w:divBdr>
              <w:divsChild>
                <w:div w:id="488908751">
                  <w:marLeft w:val="0"/>
                  <w:marRight w:val="0"/>
                  <w:marTop w:val="0"/>
                  <w:marBottom w:val="0"/>
                  <w:divBdr>
                    <w:top w:val="none" w:sz="0" w:space="0" w:color="auto"/>
                    <w:left w:val="none" w:sz="0" w:space="0" w:color="auto"/>
                    <w:bottom w:val="none" w:sz="0" w:space="0" w:color="auto"/>
                    <w:right w:val="none" w:sz="0" w:space="0" w:color="auto"/>
                  </w:divBdr>
                  <w:divsChild>
                    <w:div w:id="1970431464">
                      <w:marLeft w:val="0"/>
                      <w:marRight w:val="0"/>
                      <w:marTop w:val="0"/>
                      <w:marBottom w:val="0"/>
                      <w:divBdr>
                        <w:top w:val="none" w:sz="0" w:space="0" w:color="auto"/>
                        <w:left w:val="none" w:sz="0" w:space="0" w:color="auto"/>
                        <w:bottom w:val="none" w:sz="0" w:space="0" w:color="auto"/>
                        <w:right w:val="none" w:sz="0" w:space="0" w:color="auto"/>
                      </w:divBdr>
                      <w:divsChild>
                        <w:div w:id="665476579">
                          <w:marLeft w:val="0"/>
                          <w:marRight w:val="0"/>
                          <w:marTop w:val="0"/>
                          <w:marBottom w:val="0"/>
                          <w:divBdr>
                            <w:top w:val="none" w:sz="0" w:space="0" w:color="auto"/>
                            <w:left w:val="none" w:sz="0" w:space="0" w:color="auto"/>
                            <w:bottom w:val="none" w:sz="0" w:space="0" w:color="auto"/>
                            <w:right w:val="none" w:sz="0" w:space="0" w:color="auto"/>
                          </w:divBdr>
                          <w:divsChild>
                            <w:div w:id="1649089919">
                              <w:marLeft w:val="0"/>
                              <w:marRight w:val="0"/>
                              <w:marTop w:val="0"/>
                              <w:marBottom w:val="0"/>
                              <w:divBdr>
                                <w:top w:val="none" w:sz="0" w:space="0" w:color="auto"/>
                                <w:left w:val="none" w:sz="0" w:space="0" w:color="auto"/>
                                <w:bottom w:val="none" w:sz="0" w:space="0" w:color="auto"/>
                                <w:right w:val="none" w:sz="0" w:space="0" w:color="auto"/>
                              </w:divBdr>
                              <w:divsChild>
                                <w:div w:id="17417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02965">
          <w:marLeft w:val="0"/>
          <w:marRight w:val="0"/>
          <w:marTop w:val="0"/>
          <w:marBottom w:val="0"/>
          <w:divBdr>
            <w:top w:val="none" w:sz="0" w:space="0" w:color="auto"/>
            <w:left w:val="none" w:sz="0" w:space="0" w:color="auto"/>
            <w:bottom w:val="none" w:sz="0" w:space="0" w:color="auto"/>
            <w:right w:val="none" w:sz="0" w:space="0" w:color="auto"/>
          </w:divBdr>
          <w:divsChild>
            <w:div w:id="154733118">
              <w:marLeft w:val="0"/>
              <w:marRight w:val="0"/>
              <w:marTop w:val="0"/>
              <w:marBottom w:val="0"/>
              <w:divBdr>
                <w:top w:val="none" w:sz="0" w:space="0" w:color="auto"/>
                <w:left w:val="none" w:sz="0" w:space="0" w:color="auto"/>
                <w:bottom w:val="none" w:sz="0" w:space="0" w:color="auto"/>
                <w:right w:val="none" w:sz="0" w:space="0" w:color="auto"/>
              </w:divBdr>
              <w:divsChild>
                <w:div w:id="653678225">
                  <w:marLeft w:val="0"/>
                  <w:marRight w:val="0"/>
                  <w:marTop w:val="0"/>
                  <w:marBottom w:val="0"/>
                  <w:divBdr>
                    <w:top w:val="none" w:sz="0" w:space="0" w:color="auto"/>
                    <w:left w:val="none" w:sz="0" w:space="0" w:color="auto"/>
                    <w:bottom w:val="none" w:sz="0" w:space="0" w:color="auto"/>
                    <w:right w:val="none" w:sz="0" w:space="0" w:color="auto"/>
                  </w:divBdr>
                  <w:divsChild>
                    <w:div w:id="226301157">
                      <w:marLeft w:val="0"/>
                      <w:marRight w:val="0"/>
                      <w:marTop w:val="0"/>
                      <w:marBottom w:val="0"/>
                      <w:divBdr>
                        <w:top w:val="none" w:sz="0" w:space="0" w:color="auto"/>
                        <w:left w:val="none" w:sz="0" w:space="0" w:color="auto"/>
                        <w:bottom w:val="none" w:sz="0" w:space="0" w:color="auto"/>
                        <w:right w:val="none" w:sz="0" w:space="0" w:color="auto"/>
                      </w:divBdr>
                      <w:divsChild>
                        <w:div w:id="181284661">
                          <w:marLeft w:val="0"/>
                          <w:marRight w:val="0"/>
                          <w:marTop w:val="0"/>
                          <w:marBottom w:val="0"/>
                          <w:divBdr>
                            <w:top w:val="none" w:sz="0" w:space="0" w:color="auto"/>
                            <w:left w:val="none" w:sz="0" w:space="0" w:color="auto"/>
                            <w:bottom w:val="none" w:sz="0" w:space="0" w:color="auto"/>
                            <w:right w:val="none" w:sz="0" w:space="0" w:color="auto"/>
                          </w:divBdr>
                          <w:divsChild>
                            <w:div w:id="790591013">
                              <w:marLeft w:val="0"/>
                              <w:marRight w:val="0"/>
                              <w:marTop w:val="0"/>
                              <w:marBottom w:val="0"/>
                              <w:divBdr>
                                <w:top w:val="none" w:sz="0" w:space="0" w:color="auto"/>
                                <w:left w:val="none" w:sz="0" w:space="0" w:color="auto"/>
                                <w:bottom w:val="none" w:sz="0" w:space="0" w:color="auto"/>
                                <w:right w:val="none" w:sz="0" w:space="0" w:color="auto"/>
                              </w:divBdr>
                              <w:divsChild>
                                <w:div w:id="1945140459">
                                  <w:marLeft w:val="0"/>
                                  <w:marRight w:val="0"/>
                                  <w:marTop w:val="0"/>
                                  <w:marBottom w:val="0"/>
                                  <w:divBdr>
                                    <w:top w:val="none" w:sz="0" w:space="0" w:color="auto"/>
                                    <w:left w:val="none" w:sz="0" w:space="0" w:color="auto"/>
                                    <w:bottom w:val="none" w:sz="0" w:space="0" w:color="auto"/>
                                    <w:right w:val="none" w:sz="0" w:space="0" w:color="auto"/>
                                  </w:divBdr>
                                  <w:divsChild>
                                    <w:div w:id="20537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901506">
      <w:bodyDiv w:val="1"/>
      <w:marLeft w:val="0"/>
      <w:marRight w:val="0"/>
      <w:marTop w:val="0"/>
      <w:marBottom w:val="0"/>
      <w:divBdr>
        <w:top w:val="none" w:sz="0" w:space="0" w:color="auto"/>
        <w:left w:val="none" w:sz="0" w:space="0" w:color="auto"/>
        <w:bottom w:val="none" w:sz="0" w:space="0" w:color="auto"/>
        <w:right w:val="none" w:sz="0" w:space="0" w:color="auto"/>
      </w:divBdr>
    </w:div>
    <w:div w:id="212195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28</Pages>
  <Words>5420</Words>
  <Characters>34153</Characters>
  <Application>Microsoft Office Word</Application>
  <DocSecurity>0</DocSecurity>
  <Lines>284</Lines>
  <Paragraphs>78</Paragraphs>
  <ScaleCrop>false</ScaleCrop>
  <HeadingPairs>
    <vt:vector size="4" baseType="variant">
      <vt:variant>
        <vt:lpstr>Titel</vt:lpstr>
      </vt:variant>
      <vt:variant>
        <vt:i4>1</vt:i4>
      </vt:variant>
      <vt:variant>
        <vt:lpstr>Überschriften</vt:lpstr>
      </vt:variant>
      <vt:variant>
        <vt:i4>46</vt:i4>
      </vt:variant>
    </vt:vector>
  </HeadingPairs>
  <TitlesOfParts>
    <vt:vector size="47" baseType="lpstr">
      <vt:lpstr/>
      <vt:lpstr>Kapitel 6 –  Das FRZK in der Praxis</vt:lpstr>
      <vt:lpstr>    6.1 Erkenntnistheoretische Grundlage</vt:lpstr>
      <vt:lpstr>        </vt:lpstr>
      <vt:lpstr>    6.2 Didaktisches Problem: Orientierungsverlust in offenen Lernsettings (mit Graf</vt:lpstr>
      <vt:lpstr>        6.2.1 Modellierung mit dem FRZK</vt:lpstr>
      <vt:lpstr>        6.2.2 Grafische Veranschaulichung</vt:lpstr>
      <vt:lpstr>    6.3 Methodischer Zugriff mit dem FRZK</vt:lpstr>
      <vt:lpstr>        6.3.1 Verortung im epistemischen Raum</vt:lpstr>
      <vt:lpstr>        6.3.2 Semantische Dichtefunktion</vt:lpstr>
      <vt:lpstr>        6.3.3. Zeit als Differenzoperator</vt:lpstr>
      <vt:lpstr>        6.3.4 Modellierung im intentionalen Raum</vt:lpstr>
      <vt:lpstr>        6.3.5 Reflexion als Operator</vt:lpstr>
      <vt:lpstr>        6.3.6. Didaktik als Raumzeitbeobachtung</vt:lpstr>
      <vt:lpstr>        6.3.9 Beispielhafte Umsetzung</vt:lpstr>
      <vt:lpstr>        6.3.10 Fazit</vt:lpstr>
      <vt:lpstr>        6.3.11 Literaturverzeichnis</vt:lpstr>
      <vt:lpstr>    Kapitel 6.4 – Reflexive Unterrichtsarchitektur mit dem FRZK</vt:lpstr>
      <vt:lpstr>        6.2.1 Ausgangslage: Strukturverlust durch Plan</vt:lpstr>
      <vt:lpstr>        6.2.2 Die zyklische Operatorenkaskade A–M–R–E</vt:lpstr>
      <vt:lpstr>        6.2.3 Didaktische Strukturierung als Operatorenfeld</vt:lpstr>
      <vt:lpstr>        6.2.4 Unterricht als Raumzeit-Loop</vt:lpstr>
      <vt:lpstr>    📊 Beschreibung der Visualisierung</vt:lpstr>
      <vt:lpstr>        🎓 Didaktische Interpretation</vt:lpstr>
      <vt:lpstr>        6.2.5 Didaktische Rolle: Resonanz auf Bewegung</vt:lpstr>
      <vt:lpstr>        6.2.6 Beispiel: Architektur einer Einheit</vt:lpstr>
      <vt:lpstr>        6.2.7 Fazit</vt:lpstr>
      <vt:lpstr>    📊 Beschreibung der Visualisierung</vt:lpstr>
      <vt:lpstr>        🎓 Didaktischer Nutzen</vt:lpstr>
      <vt:lpstr>    📊 Beschreibung der Grafik</vt:lpstr>
      <vt:lpstr>        🎓 Didaktischer Nutzen</vt:lpstr>
      <vt:lpstr>        📈 Bedeutung der Kurve:</vt:lpstr>
      <vt:lpstr>        🧠 Didaktische Relevanz:</vt:lpstr>
      <vt:lpstr>        🔍 Bedeutung der Kurven:</vt:lpstr>
      <vt:lpstr>        🧠 Fazit:</vt:lpstr>
      <vt:lpstr>        🧪 Szenario:</vt:lpstr>
      <vt:lpstr>        📊 Achsen:</vt:lpstr>
      <vt:lpstr>        🧠 Interpretation:</vt:lpstr>
      <vt:lpstr>    Kapitel 6.6 – Didaktische Analogie zur adaptiven Sensorstruktur (überarbeitet ge</vt:lpstr>
      <vt:lpstr>        6.6.1 Ausgangspunkt: Lehrkraft als strukturell gekoppeltes System</vt:lpstr>
      <vt:lpstr>        6.6.2 Unterricht als semantisch dichte Fläche</vt:lpstr>
      <vt:lpstr>        6.6.3 Kopplung ohne Steuerung</vt:lpstr>
      <vt:lpstr>        6.6.4 Entscheidung durch Resonanz</vt:lpstr>
      <vt:lpstr>        6.6.5 Fazit: Beobachtung ist keine Technik – sie ist Haltung</vt:lpstr>
      <vt:lpstr>    Kapitel 6.7 – Mathematische Herleitung der Sensorarchitektur aus dem FRZK (übera</vt:lpstr>
      <vt:lpstr>    6.8 Ursprung und theoretische Fundierung des 10-Stufen-Modells durch das FRZK</vt:lpstr>
      <vt:lpstr>    🧾 Didaktische Beschreibung der Abbildung</vt:lpstr>
    </vt:vector>
  </TitlesOfParts>
  <Company/>
  <LinksUpToDate>false</LinksUpToDate>
  <CharactersWithSpaces>39495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2025-11-12T11:40:00Z</dcterms:created>
  <dcterms:modified xsi:type="dcterms:W3CDTF">2025-11-12T19:15:00Z</dcterms:modified>
</cp:coreProperties>
</file>