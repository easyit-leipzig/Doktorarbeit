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8CB" w:rsidRPr="002B78CB" w:rsidRDefault="002B78CB" w:rsidP="002B78CB">
      <w:pPr>
        <w:spacing w:before="100" w:beforeAutospacing="1" w:after="100" w:afterAutospacing="1"/>
        <w:outlineLvl w:val="1"/>
        <w:rPr>
          <w:rFonts w:ascii="Times New Roman" w:hAnsi="Times New Roman" w:cs="Times New Roman"/>
          <w:b/>
          <w:sz w:val="36"/>
          <w:szCs w:val="36"/>
        </w:rPr>
      </w:pPr>
      <w:bookmarkStart w:id="0" w:name="_GoBack"/>
      <w:r w:rsidRPr="002B78CB">
        <w:rPr>
          <w:rFonts w:ascii="Times New Roman" w:hAnsi="Times New Roman" w:cs="Times New Roman"/>
          <w:b/>
          <w:sz w:val="36"/>
          <w:szCs w:val="36"/>
        </w:rPr>
        <w:t>Populärwissenschaftliche Begleitbeschreibung zu Anlage M2 – Vom bloßen Objektbereich zum Vektorraum</w:t>
      </w:r>
    </w:p>
    <w:bookmarkEnd w:id="0"/>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Mit M1 konnte ich mathematische Objekte zunächst sammeln, unterscheiden, miteinander in Beziehung setzen und durch Funktionen eindeutig zuordnen. Damit weiß ich beispielsweise, welche Objekte zu einem betrachteten Bereich gehören und wie eine eindeutige Zuordnung zwischen zwei solchen Bereichen aussehen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wichtige Möglichkeit fehlt jedoch noch.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aus der bloßen Zugehörigkeit zweier Objekte zu einer Menge noch nicht schließen, dass ich diese Objekte miteinander addieren darf. Ebenso wenig folgt daraus, dass ich ein Objekt mit einer Zahl multiplizieren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Genau hier beginnt M2.</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Populärwissenschaftlich betrachtet vollzieht M2 damit einen entscheidenden Schritt: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Aus einer Sammlung mathematischer Objekte wird ein System, mit dessen Elementen ich nach festgelegten Regeln rechnen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Wie schon bei M1 verwende ich vier Verständnisebenen: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Stufe 1 – Anschauliche Vorstellung:</w:t>
      </w:r>
      <w:r w:rsidRPr="002B78CB">
        <w:rPr>
          <w:rFonts w:ascii="Times New Roman" w:hAnsi="Times New Roman" w:cs="Times New Roman"/>
          <w:bCs w:val="0"/>
        </w:rPr>
        <w:t xml:space="preserve"> Was bedeutet der Begriff ohne mathematische Fachsprache?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Stufe 2 – Mathematische Struktur:</w:t>
      </w:r>
      <w:r w:rsidRPr="002B78CB">
        <w:rPr>
          <w:rFonts w:ascii="Times New Roman" w:hAnsi="Times New Roman" w:cs="Times New Roman"/>
          <w:bCs w:val="0"/>
        </w:rPr>
        <w:t xml:space="preserve"> Welche formale Eigenschaft steckt dahinter?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Stufe 3 – Praxisbeispiel:</w:t>
      </w:r>
      <w:r w:rsidRPr="002B78CB">
        <w:rPr>
          <w:rFonts w:ascii="Times New Roman" w:hAnsi="Times New Roman" w:cs="Times New Roman"/>
          <w:bCs w:val="0"/>
        </w:rPr>
        <w:t xml:space="preserve"> Wo begegnet mir dieselbe Struktur in Mathematik, Physik, Technik oder Natur?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Stufe 4 – Aussagegrenze:</w:t>
      </w:r>
      <w:r w:rsidRPr="002B78CB">
        <w:rPr>
          <w:rFonts w:ascii="Times New Roman" w:hAnsi="Times New Roman" w:cs="Times New Roman"/>
          <w:bCs w:val="0"/>
        </w:rPr>
        <w:t xml:space="preserve"> Was folgt daraus ausdrücklich noch nicht?</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0"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 Skalare – die Zahlen, mit denen ich Vektoren beeinflussen kann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Bevor ich Vektoren miteinander verrechnen kann, benötige ich zunächst Größen, mit denen ich sie vervielfachen, verkleinern oder in ihrem Vorzeichen umkehren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Solche Größen heißen Skalare.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Faktor 2 kann etwas verdoppeln.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Faktor 0,5 kann es halbieren.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Ein Faktor −1 kann das Vorzeichen umkehren.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Vorstellung ist zunächst sehr einfach. Mathematisch muss jedoch sichergestellt sein, dass mit diesen Skalaren zuverlässig gerechnet werden kann.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Skalare stammen deshalb nicht aus einer beliebigen Menge, sondern aus einem Körper.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diesem Bereich sind Addition und Multiplikation definiert. Es gibt eine Null und eine Eins. Zu jedem Element existiert ein additives Inverses, und zu jedem von Null verschiedenen Element existiert außerdem ein multiplikatives Inverses.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Dadurch sind auch Subtraktion und – mit Ausnahme der Division durch null – Division möglich.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Für M2 sind insbesondere die reellen und die komplexen Zahlen wichtige Beispiele.</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Praxisbeispiele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der Physik kann ein Skalar beispielsweise angeben, wie stark ein Kraftvektor vergrößert wird.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Wird eine Kraft mit dem Faktor 2 multipliziert, verdoppelt sich ihr algebraischer Wert.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der Technik kann derselbe Gedanke bei einer Verstärkerschaltung auftreten. Ein Eingangssignal wird beispielsweise mit einem Verstärkungsfaktor multipliziert.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der Computergrafik kann ein Farb- oder Helligkeitswert mit einem Faktor skaliert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Auch in biologischen Modellen können Skalierungsfaktoren auftreten, etwa wenn eine Population in einem vereinfachten Modell proportional vergrößert oder verkleinert wird.</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Skalar ist zunächst lediglich ein Element des gewählten Skalarkörpers.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ist nicht automatisch eine physikalische Messgröße.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Faktor 2 kann in einem Modell eine Verstärkung, eine Verdopplung, einen Gewichtungsfaktor oder etwas völlig anderes bedeuten.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Bedeutung entsteht erst durch die jeweilige Anwendung.</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1"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 Was einen Vektorraum ausmacht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Nun kann ich den eigentlichen Schritt zum Vektorraum vollziehen.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benötige einen Bereich von Objekten, in dem zwei Dinge zuverlässig möglich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zwei dieser Objekte miteinander addieren.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ich kann jedes dieser Objekte mit einem Skalar multiplizieren.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Entscheidend ist dabei, dass ich dadurch den betrachteten Bereich nicht verlasse.</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Vektorraum ist deshalb mehr als eine Menge.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Zu ihm gehören: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Objektbereich der 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Skalarkörper,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Vektoraddition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die Skalarmultiplikation.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Operationen müssen bestimmte Axiome erfüllen.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Vektoren können beispielsweise in beliebiger Klammerung addiert werden. Die Reihenfolge der Addition spielt keine Rolle. Es existiert ein Nullvektor. Zu jedem Vektor existiert ein additiv inverser Vektor.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Zugleich muss die Skalarmultiplikation mit der Addition der Vektoren und mit den Rechenregeln des Skalarkörpers verträglich sein.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Praxisbeispiele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bekannteste Beispiel sind geometrische Verschiebungsvektoren.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Verschiebung um zwei Meter nach Osten kann mit einer zweiten Verschiebung kombiniert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Aber dieser geometrische Pfeil ist nur ein Beispiel eines Vektors.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Auch andere Objekte können Vektoren sein.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Liste elektrischer Messwerte kann einen Vektor bilden.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bestimmte Klasse von Funktionen kann einen Vektorraum bilden.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Matrizen können Elemente eines Vektorraums sein.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Signalverläufe können unter geeigneten Voraussetzungen als Vektoren behandelt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In der Technik kann der Zustand eines Systems beispielsweise durch mehrere gleichzeitig gemessene Größen beschrieben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Ein Vektor ist deshalb </w:t>
      </w:r>
      <w:r w:rsidRPr="002B78CB">
        <w:rPr>
          <w:rFonts w:ascii="Times New Roman" w:hAnsi="Times New Roman" w:cs="Times New Roman"/>
          <w:b/>
        </w:rPr>
        <w:t>nicht grundsätzlich ein Pfeil</w:t>
      </w:r>
      <w:r w:rsidRPr="002B78CB">
        <w:rPr>
          <w:rFonts w:ascii="Times New Roman" w:hAnsi="Times New Roman" w:cs="Times New Roman"/>
          <w:bCs w:val="0"/>
        </w:rPr>
        <w: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Und ein Vektor ist auch </w:t>
      </w:r>
      <w:r w:rsidRPr="002B78CB">
        <w:rPr>
          <w:rFonts w:ascii="Times New Roman" w:hAnsi="Times New Roman" w:cs="Times New Roman"/>
          <w:b/>
        </w:rPr>
        <w:t>nicht grundsätzlich eine Spalte aus Zahlen</w:t>
      </w:r>
      <w:r w:rsidRPr="002B78CB">
        <w:rPr>
          <w:rFonts w:ascii="Times New Roman" w:hAnsi="Times New Roman" w:cs="Times New Roman"/>
          <w:bCs w:val="0"/>
        </w:rPr>
        <w: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Beides sind mögliche Darstellungen oder konkrete Realisierungen.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abstrakte Vektorraum benötigt zunächst weder Länge noch Winkel noch eine Vorstellung von senkrechten Richtungen.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2"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3. Der Nullvektor – ein ausgezeichnetes Element des Vektorraums</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Jedes Rechensystem benötigt einen Zustand, bei dem durch Addition nichts verändert wird.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 gewöhnlichen Zahlen übernimmt diese Rolle die Zahl null.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einem Vektorraum gibt es entsprechend einen Nullvektor.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Addiere ich ihn zu einem Vektor, bleibt dieser unverändert.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Nullvektor ist das additive neutrale Element des Vektorraums.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Dabei muss zwischen zwei verschiedenen mathematischen Objekten unterschieden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skalaren Null aus dem Skalarkörper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dem Nullvektor aus dem Vektorraum.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Erst die Skalarmultiplikation verbindet beide Strukturen miteinander.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Multipliziere ich einen beliebigen Vektor mit der skalaren Null, erhalte ich den Nullvektor.</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Praxisbeispiele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 geometrischen Verschiebungen entspricht der Nullvektor einer Verschiebung um null.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In einem vereinfachten elektrischen Modell könnte ein Zustandsvektor mehrere Spannungsabweichungen enthalten. Der Nullvektor beschreibt dann den Zustand, in dem sämtliche betrachteten Abweichungen null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einer mechanischen Kräftebilanz kann die resultierende Kraft der Nullvektor sein, obwohl mehrere einzelne Kräfte vorhanden sind und sich gegenseitig aufheben.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Nullvektor bedeutet nicht in jeder Anwendung „nichts existiert“.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 einer Kräftebilanz können beispielsweise große Kräfte wirken und trotzdem einen resultierenden Nullvektor ergeben.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Nullvektor beschreibt die algebraische Neutralität innerhalb des jeweiligen Vektorraums.</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3"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4. Untervektorräume – ein vollständiges Rechensystem innerhalb eines größeren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großer Vektorraum kann kleinere Bereiche enthalten, in denen dieselben Rechenregeln weiterhin vollständig funktionieren.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solcher Bereich heißt Untervektorraum.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Entscheidend ist dabei:</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ich innerhalb dieses Bereichs rechne, darf mich das Ergebnis nicht aus ihm herausführen.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bloße Teilmenge eines Vektorraums ist deshalb noch kein Untervektorraum.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muss insbesondere den Nullvektor enthalten.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Summe zweier ihrer Vektoren muss wieder in der Teilmenge liegen.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jedes skalare Vielfache eines enthaltenen Vektors muss ebenfalls wieder enthalten sein.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Praxisbeispiel Mathematik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Im dreidimensionalen Raum kann eine Ebene durch den Ursprung einen Untervektorraum bilden.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Addiere ich zwei Vektoren dieser Ebene, bleibt die Summe in der Ebene.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Multipliziere ich einen dieser Vektoren mit einem beliebigen Skalar, verlässt auch dieser Vektor die Ebene nicht.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parallel verschobene Ebene, die nicht durch den Ursprung verläuft, erfüllt diese Bedingung dagegen nicht.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 technisches System wird durch vier Größen beschrieben.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Unter bestimmten Betriebsbedingungen könnten nur Zustände zulässig sein, die eine zusätzliche homogene algebraische Bedingung erfüllen.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diese Bedingung bei Addition und Skalierung erhalten bleibt, können die zulässigen Zustände einen Untervektorraum bilden.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Naturwissenschaft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 gekoppelten physikalischen Modellen können bestimmte symmetrische Zustände einen Teilraum des gesamten mathematischen Zustandsraums bilden.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Nicht jede sinnvoll ausgewählte Gruppe von Zuständen ist ein Untervektorraum.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Temperaturbeschränkung wie „Temperaturen zwischen 20 °C und 30 °C“ bildet beispielsweise im Allgemeinen keinen Vektorraum, weil eine Skalierung den zulässigen Bereich verlassen kann.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4"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5. Linearkombinationen – aus vorhandenen Vektoren neue erzeugen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Mit Addition und Skalarmultiplikation kann ich nun beginnen, vorhandene Vektoren miteinander zu kombinieren.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einen Vektor verstärken, einen anderen abschwächen, einen dritten mit negativem Vorzeichen versehen und anschließend alles addieren.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solche Kombination heißt Linearkombination.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Linearkombination besteht aus Vektoren und zugehörigen skalaren Koeffizienten.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Die Koeffizienten bestimmen, mit welchem Faktor die einzelnen Vektoren in das Ergebnis eingehen.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entsteht aus einer begrenzten Anzahl vorgegebener Vektoren eine möglicherweise sehr große Menge weiterer Vektoren.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Praxisbeispiel Kräfte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Wirken mehrere Kräfte auf einen Körper, kann ihre resultierende Kraft als Summe einzelner Kraftvektoren beschrieben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Werden die einzelnen Kraftmuster zusätzlich gewichtet, entsteht genau die Struktur einer Linearkombination.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einer Antennenanlage können mehrere elementare Signalmuster mit unterschiedlichen Verstärkungsfaktoren überlagert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resultierende Signal entsteht aus einer gewichteten Summe der einzelnen Beiträge.</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Akustik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Klang kann unter geeigneten Modellannahmen als Überlagerung verschiedener Grundschwingungen beschrieben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einzelnen Schwingungsanteile werden mit unterschiedlichen Koeffizienten gewichtet.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Natur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Auch in vereinfachten Modellen biologischer oder chemischer Systeme können beobachtete Zustände als Kombination charakteristischer Grundmuster beschrieben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Nicht jede Überlagerung in der Natur ist automatisch eine mathematische Linearkombination.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Struktur setzt voraus, dass das zugrunde liegende Modell linear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Viele reale Systeme besitzen nichtlineare Wechselwirkungen.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5"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6. Spannraum – was kann ich aus meinen Ausgangsvektoren überhaupt erzeugen?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ich einige Vektoren besitze, kann ich fragen: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Welche Vektoren kann ich aus ihnen durch beliebige zulässige Linearkombinationen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Gesamtheit aller solchen Ergebnisse bildet den Spannraum.</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Spannraum ist der kleinste Untervektorraum, der alle vorgegebenen Ausgangsvektoren enthält.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besitzt er eine sehr klare Bedeutung: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enthält genau das, was mit den vorhandenen Erzeugern durch Addition und Skalarmultiplikation algebraisch erreichbar ist.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Geometrisches Beispiel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einzelner von null verschiedener Vektor im dreidimensionalen Raum erzeugt durch skalare Vielfache eine Gerade durch den Ursprung.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Zwei geeignete Vektoren können eine Ebene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Drei geeignete Vektoren können den gesamten dreidimensionalen Raum erzeugen.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Robotik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Roboter besitzt verschiedene unabhängig ansteuerbare Bewegungsmuster.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Jedes Grundmuster kann durch einen Vektor beschrieben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Spannraum dieser Vektoren beschreibt dann im linearen Modell, welche kombinierten Bewegungen aus diesen Grundbewegungen erzeugt werden können.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 mehreren Aktuatoren kann gefragt werden, welche Gesamtkraft- oder Stellzustände durch geeignete Kombination ihrer Einzelwirkungen erzeugbar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Spannraum beschreibt den algebraischen Erzeugungsbereich.</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Spannraum sagt, was innerhalb des mathematischen Modells erzeugbar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sagt noch nicht, ob jeder dieser Zustände technisch realisierbar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Aktuator kann beispielsweise Leistungs-, Temperatur- oder Wegbegrenzungen besitzen, die im reinen Vektorraummodell nicht enthalten sind.</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6"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lastRenderedPageBreak/>
        <w:t>7. Lineare Abhängigkeit – wenn ein Vektor nichts wirklich Neues beiträgt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entsteht eine sehr praktische Frage: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Brauche ich wirklich alle Vektoren, die ich aufgeschrieben habe?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Vielleicht kann einer davon bereits aus den anderen zusammengesetzt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liefert er keine neue algebraische Möglichkeit.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ist redundant.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Menge von Vektoren heißt linear abhängig, wenn mindestens einer ihrer Vektoren algebraisch durch die übrigen mit erzeugt werden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Äquivalent dazu existiert eine nichttriviale Linearkombination der Vektoren, die den Nullvektor ergibt.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Lineare Unabhängigkeit bedeutet dagegen: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Kein Vektor kann aus den anderen linear erzeugt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Einfaches Beispiel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drei Vektoren beschreiben Bewegungen.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erste erzeugt eine Bewegung nach rechts.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zweite erzeugt eine Bewegung nach oben.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dritte entspricht genau der Summe der ersten beiden.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trägt der dritte Vektor keine neue algebraische Bewegungsrichtung bei.</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ist bereits aus den ersten beiden erzeugbar.</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Messtechnik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drei Messkanäle liefern Werte, wobei der dritte Kanal immer exakt als Summe der ersten beiden beschrieben werden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liefert der dritte Kanal im linearen Modell keine zusätzliche unabhängige Information.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Chemie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Werden mehrere Stoffbilanzen formuliert und eine dieser Gleichungen ist bereits eine lineare Kombination der anderen, entsteht algebraische Redundanz.</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Lineare Unabhängigkeit darf nicht mit anderen Formen von Unabhängigkeit verwechselt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bedeutet nicht statistische Unabhängigkeit.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bedeutet nicht kausale Unabhängigkeit.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bedeutet nicht, dass zwei physikalische Prozesse voneinander unbeeinflusst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sie bedeutet noch nicht, dass Vektoren senkrecht zueinander 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Linear unabhängig ist zunächst ausschließlich ein algebraischer Begriff.</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7"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8. Ein wichtiger Gedanke: mehr Größen bedeuten nicht automatisch mehr Dimensionen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Dieser Punkt ist für M2 besonders bedeutsam.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 technisches System wird durch fünf Messgrößen beschrieben.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Daraus folgt noch nicht, dass der zugrunde liegende Vektorraum fünf unabhängige Dimensionen besitzt.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Vielleicht hängt eine Messgröße vollständig von zwei anderen ab.</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Vielleicht bestehen mehrere algebraische Nebenbedingungen.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kann die Zahl der tatsächlich unabhängigen Richtungen kleiner sein als die Zahl der aufgezeichneten Größen.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lässt sich an einem einfachen Beispiel verstehen.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drei Zahlen notieren: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Länge,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doppelte Länge,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dreifache Länge.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Obwohl drei Werte vorhanden sind, enthält das System möglicherweise nur eine unabhängige Grundgröße. Die beiden anderen Werte lassen sich daraus ableiten.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Damit trennt M2 zwei Dinge sehr konsequent: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Anzahl der beschriebenen Größen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Anzahl der algebraisch unabhängigen Richtungen.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Erst der zweite Begriff führt zur Dimension.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8"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9. Basis – vollständig, aber ohne Redundanz</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ideale Menge von Ausgangsvektoren sollte zwei Eigenschaften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muss groß genug sein, damit ich jeden Vektor des betrachteten Raums erzeugen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sollte aber gleichzeitig keinen überflüssigen Vektor enthalten.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Genau eine solche Menge heißt Basis.</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Basis ist gleichzeitig: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Erzeugendensystem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linear unabhängig.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kann jeder Vektor des Raums aus den Basisvektoren erzeugt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diese Darstellung ist eindeutig.</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Geometrisches Beispiel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einer Ebene genügen zwei voneinander unabhängige Richtungen.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Basis könnte beispielsweise aus einem horizontalen und einem vertikalen Vektor bestehen.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könnte aber ebenso zwei schräg zueinander stehende Vektoren verwenden, solange sie nicht auf derselben Geraden liegen.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zeigt bereits: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Eine Basis muss nicht rechtwinklig sein.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Stellen wir uns ein lineares mechanisches System mit mehreren möglichen Grundbewegungen vor.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jede zulässige Bewegung eindeutig aus drei unabhängigen Grundbewegungen zusammengesetzt werden kann, bilden diese drei Bewegungen eine Basis des betrachteten Bewegungsraums.</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Signalanalyse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Unter geeigneten linearen Voraussetzungen können bestimmte Grundsignale als Basis verwendet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konkretes Signal wird dann durch die Stärke angegeben, mit der jedes Grundsignal beteiligt ist.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Basis ist nicht eindeutig.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Derselbe Vektorraum kann viele verschiedene Basen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eine Basis muss weder orthogonal noch normiert sein.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Eigenschaften benötigen zusätzliche mathematische Struktur.</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69"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10. Eine Basis als minimaler Werkzeugkasten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Basis lässt sich auch sehr anschaulich als minimaler vollständiger Werkzeugkasten verstehen.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Fehlt ein Werkzeug, kann ich bestimmte Aufgaben nicht mehr ausführen.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Füge ich dagegen ein weiteres Werkzeug hinzu, das sich bereits aus den vorhandenen ersetzen lässt, habe ich lediglich Redundanz erzeugt.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Übertragen auf Vektoren bedeutet dies: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Entferne ich einen Basisvektor, kann ich nicht mehr den gesamten Raum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Füge ich einen weiteren Vektor hinzu, wird die Menge linear abhängig, weil der neue Vektor bereits im Raum der Basis liegt.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besitzt eine Basis zwei scheinbar gegensätzliche Eigenschaften: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 xml:space="preserve">Sie ist ein </w:t>
      </w:r>
      <w:r w:rsidRPr="002B78CB">
        <w:rPr>
          <w:rFonts w:ascii="Times New Roman" w:hAnsi="Times New Roman" w:cs="Times New Roman"/>
          <w:b/>
        </w:rPr>
        <w:t>minimales Erzeugendensystem</w:t>
      </w:r>
      <w:r w:rsidRPr="002B78CB">
        <w:rPr>
          <w:rFonts w:ascii="Times New Roman" w:hAnsi="Times New Roman" w:cs="Times New Roman"/>
          <w:bCs w:val="0"/>
        </w:rPr>
        <w: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Und sie ist gleichzeitig eine </w:t>
      </w:r>
      <w:r w:rsidRPr="002B78CB">
        <w:rPr>
          <w:rFonts w:ascii="Times New Roman" w:hAnsi="Times New Roman" w:cs="Times New Roman"/>
          <w:b/>
        </w:rPr>
        <w:t>maximal linear unabhängige Menge</w:t>
      </w:r>
      <w:r w:rsidRPr="002B78CB">
        <w:rPr>
          <w:rFonts w:ascii="Times New Roman" w:hAnsi="Times New Roman" w:cs="Times New Roman"/>
          <w:bCs w:val="0"/>
        </w:rPr>
        <w: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beiden Sichtweisen treffen sich genau im Basisbegriff.</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0"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11. Dimension – wie viele unabhängige Grundrichtungen werden wirklich benötigt?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Nachdem eine Basis definiert ist, kann ich fragen: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Wie viele Vektoren benötigt eine solche Basis?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Genau diese Anzahl ist die Dimension eines endlichdimensionalen Vektorraums.</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dieser Begriff sinnvoll ist, muss zunächst bewiesen werden, dass verschiedene Basen desselben Vektorraums dieselbe Anzahl von Elementen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Erst danach darf diese Zahl als Eigenschaft des Raums selbst bezeichnet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Austauschprinzip liefert dafür die mathematische Grundlage.</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Geometrische Beispiele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Gerade durch den Ursprung benötigt einen Basisvektor.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ist eindimensional.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Ebene benötigt zwei unabhängige Basisvektoren.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ist zweidimensional.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gewöhnliche räumliche Vektorraum benötigt drei unabhängige Basisvektoren.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ist dreidimensional.</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Robotik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 linearisiertes Robotersystem kann sich durch sechs voneinander unabhängige Bewegungsanteile verändern.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besitzt der entsprechende Bewegungsraum sechs unabhängige Freiheitsrichtungen.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In einer geeigneten Modellierung kann dies zu einem sechsdimensionalen Vektorraum führen.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Entscheidend ist jedoch nicht, dass sechs Größen aufgeschrieben wurden, sondern dass tatsächlich sechs linear unabhängige Basisrichtungen existieren.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Datenanalyse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Datensatz kann hundert gemessene Merkmale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zwischen vielen dieser Merkmale exakte lineare Beziehungen bestehen, kann der von ihnen erzeugte Vektorraum deutlich weniger als hundert Dimensionen besitzen.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Dimension bedeutet in M2 ausschließlich: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Anzahl der Basisvektoren eines Vektorraums.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Dimension bedeutet nicht automatisch räumliche Ausdehnung.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hundertdimensionaler Datenraum besteht nicht aus hundert sichtbaren Raumrichtungen.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eine neue Variable erzeugt nicht automatisch eine neue Dimension.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1"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12. Wann entsteht tatsächlich eine zusätzliche Dimension?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Frage ist für den späteren theoretischen Aufbau besonders wichtig.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ich besitze bereits mehrere linear unabhängige 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füge ich einen weiteren Vektor hinzu.</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Es gibt zwei Möglichkeiten.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Fall 1: Der neue Vektor ist bereits erzeugbar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liegt er im bisherigen Spannraum.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liefert nichts algebraisch Neues.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Spannraum bleibt derselbe.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Dimension bleibt gleich.</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Fall 2: Der neue Vektor ist nicht aus den bisherigen erzeugbar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liegt er außerhalb des bisherigen Spannraums.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Die vergrößerte Vektormenge bleibt linear unabhängig.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Spannraum wird größer.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Dimension steigt um genau eins.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Populärwissenschaftlich kann ich deshalb sagen: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Eine neue Dimension entsteht nicht dadurch, dass ich etwas zusätzlich benenne. Sie entsteht nur dadurch, dass eine tatsächlich neue unabhängige algebraische Möglichkeit hinzukommt.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ist einer der wichtigsten Gedanken von M2.</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2"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13. Ein technisches Beispiel für echte und scheinbare Dimensionszunahme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eine Maschine besitzt zwei unabhängig steuerbare Aktuatoren.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erste erzeugt eine Bewegung nach links und rechts.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zweite erzeugt eine davon unabhängige Bewegung nach oben und unten.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Im linearen Modell besitzt der dadurch erzeugte Bewegungsraum zwei unabhängige Richtungen.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wird ein dritter Aktuator eingebaut.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Möglichkeit A</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dritte Aktuator erzeugt lediglich dieselbe Bewegung wie der erste, nur mit doppelter Stärke.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besitzt die Maschine zwar drei Aktuatoren.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algebraische Bewegungsraum bleibt aber zweidimensional.</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Möglichkeit B</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dritte Aktuator erzeugt eine Bewegung, die durch keine Kombination der beiden bisherigen Bewegungen dargestellt werden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entsteht eine zusätzliche unabhängige Richtung.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erzeugte Raum wird dreidimensional.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wird der Unterschied deutlich zwischen: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lastRenderedPageBreak/>
        <w:t>mehr technischen Komponenten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mehr mathematischen Dimensionen.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Beides kann zusammenfallen, muss es aber nicht.</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3"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14. Austauschprinzip – warum alle Basen gleich groß sein müssen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Austauschprinzip wirkt auf den ersten Blick abstrakt, besitzt aber eine sehr anschauliche Bedeutung.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ich besitze einen vollständigen Satz von Grundvektoren, mit dem der gesamte Raum erzeugt werden kann.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finde ich einen anderen Vektor, den ich unbedingt verwenden möchte.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dieser neue Vektor wirklich unabhängig ist, kann ich einen geeigneten bisherigen Erzeuger ersetzen, ohne die Fähigkeit zu verlieren, den gesamten Raum zu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Wiederhole ich diesen Vorgang, kann ich eine Basis nach und nach gegen eine andere austauschen.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Dabei bleibt die notwendige Anzahl unabhängiger Grundvektoren erhalten.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Gerade deshalb kann ich später sinnvoll von </w:t>
      </w:r>
      <w:r w:rsidRPr="002B78CB">
        <w:rPr>
          <w:rFonts w:ascii="Times New Roman" w:hAnsi="Times New Roman" w:cs="Times New Roman"/>
          <w:b/>
        </w:rPr>
        <w:t>der Dimension</w:t>
      </w:r>
      <w:r w:rsidRPr="002B78CB">
        <w:rPr>
          <w:rFonts w:ascii="Times New Roman" w:hAnsi="Times New Roman" w:cs="Times New Roman"/>
          <w:bCs w:val="0"/>
        </w:rPr>
        <w:t xml:space="preserve"> eines Vektorraums sprechen, obwohl der Raum sehr viele unterschiedliche Basen besitzen kann.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4"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15. Koordinaten – Zahlen entstehen erst nach der Wahl einer Basis</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1 – Anschauliche Vorstellung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Bis zu diesem Punkt war ein Vektor ein abstraktes mathematisches Objekt.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möchte ich ihn durch Zahlen beschreiben.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Dafür benötige ich eine Basis.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ich muss festlegen, in welcher Reihenfolge die Basisvektoren aufgeführt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Erst dann kann ich sagen: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Wie viel vom ersten Basisvektor?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Wie viel vom zweiten?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Wie viel vom dritten?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so weiter.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Zahlen sind die Koordinaten des Vektors bezüglich dieser Basis.</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2 – Mathematische Struktur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 eine Basis den gesamten Raum erzeugt und linear unabhängig ist, besitzt jeder Vektor bezüglich einer festgelegten Basis genau eine Koeffizientendarstellung.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Ordne ich die Basisvektoren, kann ich diese Koeffizienten in derselben Reihenfolge zu einem Koordinatenvektor zusammenfassen.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entsteht eine eindeutige Zuordnung zwischen dem abstrakten Vektor und seinem Koordinatenvektor.</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Stufe 3 – Praxisbeispiel Navigation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Verschiebungsvektor kann in einem Nord-Ost-Koordinatensystem andere Zahlenwerte besitzen als in einem gegenüber diesem System gedrehten Koordinatensystem.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tatsächliche Verschiebung ändert sich dadurch nicht.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Nur ihre Beschreibung ändert sich.</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Robotik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Stellung oder Bewegung eines Roboters kann in unterschiedlichen Koordinatensystemen beschrieben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Koordinatensystem kann an der Werkhalle befestigt sein.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anderes am Roboter.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drittes am Werkzeug.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Derselbe physikalische Zustand besitzt dadurch unterschiedliche Koordinatenwerte.</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Praxisbeispiel Physik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Auch ein Kraftvektor kann bezüglich verschiedener Achsensysteme unterschiedliche Komponenten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Kraft selbst ändert sich durch einen Wechsel des Koordinatensystems nicht.</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lastRenderedPageBreak/>
        <w:t>Stufe 4 – Aussagegrenze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Koordinatenvektor ist nicht der abstrakte Vektor selbst.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 ist seine Darstellung bezüglich einer gewählten Basis.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ist ein fundamentaler Unterschied.</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5"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16. Warum die Reihenfolge der Basisvektoren wichtig wird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Für die Basis als reine Menge spielt die Reihenfolge ihrer Elemente keine Rolle.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Für Koordinaten dagegen sehr wohl.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 Vektor besitzt bezüglich zweier Basisrichtungen die Anteile 3 und 5.</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ich die Reihenfolge der Basisvektoren vertausche, darf ich nicht weiterhin dieselbe Koordinatenliste verwenden.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Denn die erste Zahl bezieht sich nun auf einen anderen Basisvektor.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wirkt eine Idee aus M1 unmittelbar weiter: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Eine ungeordnete Menge und ein geordnetes Tupel sind nicht dasselbe.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Für die Koordinatendarstellung wird deshalb aus der Basis eine geordnete Basis.</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6"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17. Koordinaten als Übersetzung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besonders hilfreiche Vorstellung besteht darin, die Koordinatenabbildung als Übersetzung zu betrachten.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abstrakte Vektor ist das mathematische Objekt.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Basis bildet gewissermaßen das gewählte Beschreibungssystem.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Koordinaten sind die Zahlen, mit denen dasselbe Objekt in diesem System beschrieben wird.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Basiswechsel entspricht dann einem Wechsel der Beschreibungssprache.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Inhalt bleibt bestehen.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Darstellung verändert sich.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Das ist vergleichbar mit einer geografischen Position.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Ort auf der Erde bleibt derselbe, unabhängig davon, ob ich ihn durch geografische Länge und Breite oder durch ein anderes geeignetes Koordinatensystem beschreibe.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Zahlen können sich vollständig ändern.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Ort nicht.</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7"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18. Koordinaten ermöglichen das praktische Rechnen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Warum wird überhaupt eine Koordinatendarstellung eingeführt?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Weil abstrakte Vektoren dadurch in eine Form überführt werden, mit der sich systematisch rechnen lässt.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Vektoraddition wird zur komponentenweisen Addition.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Skalarmultiplikation wird zur komponentenweisen Multiplikation mit demselben Skalar.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wird aus einer abstrakten algebraischen Struktur eine konkrete numerische Darstellung.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Übersetzung ist für technische Berechnungen von enormer Bedeutung.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Computeralgebra,</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Simulation,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Regelungstechnik,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Robotik,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Strukturberechnung,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Elektrotechnik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zahlreiche andere Gebiete arbeiten praktisch mit solchen Koordinatendarstellungen.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zugrunde liegende Mathematik bleibt jedoch abstrakter als die verwendeten Zahlenlisten.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8"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19. Mehrere Beispiele für denselben Vektorraumgedanken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Stärke des Vektorraumbegriffs wird besonders deutlich, wenn völlig verschiedene Anwendungen dieselbe algebraische Struktur besitzen.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Mechanik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Kräfte können addiert und skaliert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Elektrotechnik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Bestimmte Signalzustände können addiert und verstärkt oder abgeschwächt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Computergrafik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Positionen, Verschiebungen und Farbvektoren können algebraisch verarbeitet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Akustik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Signale können im linearen Modell überlagert und skaliert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Quantenmechanik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Zustandsbeschreibungen werden mathematisch in komplexen Vektorräumen behandelt, wobei allerdings zusätzliche Strukturen weit über M2 hinaus benötigt werden.</w:t>
      </w:r>
    </w:p>
    <w:p w:rsidR="002B78CB" w:rsidRPr="002B78CB" w:rsidRDefault="002B78CB" w:rsidP="002B78CB">
      <w:pPr>
        <w:spacing w:before="100" w:beforeAutospacing="1" w:after="100" w:afterAutospacing="1"/>
        <w:outlineLvl w:val="2"/>
        <w:rPr>
          <w:rFonts w:ascii="Times New Roman" w:hAnsi="Times New Roman" w:cs="Times New Roman"/>
          <w:b/>
          <w:sz w:val="27"/>
          <w:szCs w:val="27"/>
        </w:rPr>
      </w:pPr>
      <w:r w:rsidRPr="002B78CB">
        <w:rPr>
          <w:rFonts w:ascii="Times New Roman" w:hAnsi="Times New Roman" w:cs="Times New Roman"/>
          <w:b/>
          <w:sz w:val="27"/>
          <w:szCs w:val="27"/>
        </w:rPr>
        <w:t>Mathematik</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Polynome eines bestimmten maximalen Grades können einen Vektorraum bilden.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So könnten beispielsweise die Funktionen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konstant,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linear,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quadratisch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als Ausgangselemente eines entsprechenden Funktionenraums dienen.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zeigt sich: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„Vektor“ bezeichnet keine bestimmte Gestalt eines Objekts.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Vektor ist eine Rolle innerhalb einer algebraischen Struktur.</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79"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20. Ein Beispiel aus der Natur: Farbwahrnehmung als Modell</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anschauliches Beispiel für mehrdimensionale Darstellung liefert die Farbbeschreibung.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In einem vereinfachten technischen RGB-Modell wird eine Farbe durch drei Komponenten beschrieben: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Rot,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Grün,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Blau.</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Farbe kann dann durch drei Zahlen dargestellt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entsteht formal eine dreikomponentige Darstellung.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Für die populärwissenschaftliche Einordnung ist jedoch genau die Aussagegrenze von M2 wichtig: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Aus drei notierten Komponenten allein folgt noch nicht automatisch eine abstrakt begründete Dimension.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Dazu muss zunächst feststehen, welcher Vektorraum betrachtet wird, welche Operationen gelten und ob die entsprechenden Richtungen tatsächlich linear unabhängig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RGB-Beispiel eignet sich deshalb zugleich als Anschauung und als Warnung: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Koordinatenzahl und mathematische Dimension dürfen nicht ohne Prüfung gleichgesetzt werden.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0"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21. Ein Beispiel aus der Physik: Kräftezerlegung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Kraft ist ein klassisches Beispiel dafür, wie Basis und Koordinaten zusammenwirken.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eine Kraft wirkt schräg auf einen Körper.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sie bezüglich einer horizontalen und einer vertikalen Basis zerlegen.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erhält sie zwei Komponenten.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Drehe ich das Koordinatensystem, ändern sich diese beiden Komponenten.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Kraft selbst bleibt jedoch dieselbe.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lässt sich unmittelbar erkennen: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Vektor ist basisunabhängig.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Seine Koordinaten sind basisabhängig.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Dimension des betrachteten Raums bleibt bei einem Basiswechsel ebenfalls unverändert.</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1"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lastRenderedPageBreak/>
        <w:t>22. Ein Beispiel aus der Technik: Sensorzustände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ein technisches System besitzt vier Sensoren.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 Zustand wird durch vier Messwerte beschrieben.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Das könnte zu einem vierkomponentigen Zustandsvektor führen.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stellt sich jedoch eine entscheidende Frage: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Sind diese vier Komponenten wirklich unabhängig?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Vielleicht gilt aufgrund der Konstruktion dauerhaft eine lineare Beziehung zwischen den Sensoren.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bewegen sich die zulässigen Zustände tatsächlich nur in einem Unterraum des vierkomponentigen Darstellungsraums.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technische Datensatz besitzt weiterhin vier Messwerte.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zugrunde liegende lineare Zustandsraum kann jedoch eine geringere Dimension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Dieses Beispiel macht den Dimensionsbegriff besonders deutlich:</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Dimension misst nicht, wie viele Zahlen ich speichere.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Dimension misst, wie viele unabhängige algebraische Richtungen erforderlich sind.</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2"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23. Ein Beispiel aus der Naturwissenschaft: Mischung mehrerer Grundzustände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Angenommen, ich beschreibe in einem vereinfachten Modell ein System durch mehrere Grundzustände.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Jeder beobachtete Zustand soll als gewichtete Kombination dieser Grundzustände darstellbar sein.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Dann kann ich fragen: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Welche Grundzustände werden benötigt?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Sind einige davon bereits aus anderen erzeugbar?</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Kann einer entfernt werden, ohne die Menge aller darstellbaren Zustände zu verkleinern?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Sind die verbleibenden Grundzustände unabhängig und erzeugen sie den gesamten betrachteten 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Dann bilden sie eine Basis.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Dieses Grundprinzip taucht in vielen mathematischen Modellen auf:</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Aus einer komplizierten Menge möglicher Zustände werden wenige unabhängige Grundmuster gesucht, aus denen sich alle übrigen zusammensetzen lassen.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3"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24. Was M2 gegenüber M1 neu hinzufügt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M1 hat im Wesentlichen gefragt: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Welche Objekte gibt es?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Welche Beziehungen bestehen zwischen ihnen?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Wie kann ein Objekt eindeutig einem anderen zugeordnet werden?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stellt nun andere Fragen: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Wie kann ich Objekte addieren?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Wie kann ich sie skalieren?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Welche Objekte lassen sich aus anderen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Welche davon sind redundant?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Welche minimale Menge genügt zur Beschreibung des gesamten Raums?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Wie viele unabhängige Richtungen besitzt dieser Raum?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Wie kann ich seine abstrakten Elemente durch Koordinaten darstellen?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entsteht aus der mengentheoretischen Grundlage erstmals eine ausgeprägte algebraische Struktur.</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4"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25. Die innere Entwicklung von M2 in einem Bild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Der gesamte Weg von M2 lässt sich populärwissenschaftlich als schrittweiser Aufbau eines Werkzeugkastens verstehen.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Zunächst benötige ich die </w:t>
      </w:r>
      <w:r w:rsidRPr="002B78CB">
        <w:rPr>
          <w:rFonts w:ascii="Times New Roman" w:hAnsi="Times New Roman" w:cs="Times New Roman"/>
          <w:b/>
        </w:rPr>
        <w:t>Skalare</w:t>
      </w:r>
      <w:r w:rsidRPr="002B78CB">
        <w:rPr>
          <w:rFonts w:ascii="Times New Roman" w:hAnsi="Times New Roman" w:cs="Times New Roman"/>
          <w:bCs w:val="0"/>
        </w:rPr>
        <w: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Dann lege ich fest, wie </w:t>
      </w:r>
      <w:r w:rsidRPr="002B78CB">
        <w:rPr>
          <w:rFonts w:ascii="Times New Roman" w:hAnsi="Times New Roman" w:cs="Times New Roman"/>
          <w:b/>
        </w:rPr>
        <w:t>Vektoren addiert und skaliert</w:t>
      </w:r>
      <w:r w:rsidRPr="002B78CB">
        <w:rPr>
          <w:rFonts w:ascii="Times New Roman" w:hAnsi="Times New Roman" w:cs="Times New Roman"/>
          <w:bCs w:val="0"/>
        </w:rPr>
        <w:t xml:space="preserve"> werden dürfen.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Danach untersuche ich </w:t>
      </w:r>
      <w:r w:rsidRPr="002B78CB">
        <w:rPr>
          <w:rFonts w:ascii="Times New Roman" w:hAnsi="Times New Roman" w:cs="Times New Roman"/>
          <w:b/>
        </w:rPr>
        <w:t>Unterräume</w:t>
      </w:r>
      <w:r w:rsidRPr="002B78CB">
        <w:rPr>
          <w:rFonts w:ascii="Times New Roman" w:hAnsi="Times New Roman" w:cs="Times New Roman"/>
          <w:bCs w:val="0"/>
        </w:rPr>
        <w:t>, in denen dieselben Regeln weiterhin funktionieren.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 xml:space="preserve">Mit </w:t>
      </w:r>
      <w:r w:rsidRPr="002B78CB">
        <w:rPr>
          <w:rFonts w:ascii="Times New Roman" w:hAnsi="Times New Roman" w:cs="Times New Roman"/>
          <w:b/>
        </w:rPr>
        <w:t>Linearkombinationen</w:t>
      </w:r>
      <w:r w:rsidRPr="002B78CB">
        <w:rPr>
          <w:rFonts w:ascii="Times New Roman" w:hAnsi="Times New Roman" w:cs="Times New Roman"/>
          <w:bCs w:val="0"/>
        </w:rPr>
        <w:t xml:space="preserve"> kann ich aus vorhandenen Vektoren neue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Der </w:t>
      </w:r>
      <w:r w:rsidRPr="002B78CB">
        <w:rPr>
          <w:rFonts w:ascii="Times New Roman" w:hAnsi="Times New Roman" w:cs="Times New Roman"/>
          <w:b/>
        </w:rPr>
        <w:t>Spannraum</w:t>
      </w:r>
      <w:r w:rsidRPr="002B78CB">
        <w:rPr>
          <w:rFonts w:ascii="Times New Roman" w:hAnsi="Times New Roman" w:cs="Times New Roman"/>
          <w:bCs w:val="0"/>
        </w:rPr>
        <w:t xml:space="preserve"> sagt mir, was mit meinen Ausgangsvektoren insgesamt erzeugbar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Die </w:t>
      </w:r>
      <w:r w:rsidRPr="002B78CB">
        <w:rPr>
          <w:rFonts w:ascii="Times New Roman" w:hAnsi="Times New Roman" w:cs="Times New Roman"/>
          <w:b/>
        </w:rPr>
        <w:t>lineare Unabhängigkeit</w:t>
      </w:r>
      <w:r w:rsidRPr="002B78CB">
        <w:rPr>
          <w:rFonts w:ascii="Times New Roman" w:hAnsi="Times New Roman" w:cs="Times New Roman"/>
          <w:bCs w:val="0"/>
        </w:rPr>
        <w:t xml:space="preserve"> zeigt mir, ob einige Erzeuger überflüssig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Eine </w:t>
      </w:r>
      <w:r w:rsidRPr="002B78CB">
        <w:rPr>
          <w:rFonts w:ascii="Times New Roman" w:hAnsi="Times New Roman" w:cs="Times New Roman"/>
          <w:b/>
        </w:rPr>
        <w:t>Basis</w:t>
      </w:r>
      <w:r w:rsidRPr="002B78CB">
        <w:rPr>
          <w:rFonts w:ascii="Times New Roman" w:hAnsi="Times New Roman" w:cs="Times New Roman"/>
          <w:bCs w:val="0"/>
        </w:rPr>
        <w:t xml:space="preserve"> liefert schließlich einen vollständigen Satz ohne Redundanz.</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Die </w:t>
      </w:r>
      <w:r w:rsidRPr="002B78CB">
        <w:rPr>
          <w:rFonts w:ascii="Times New Roman" w:hAnsi="Times New Roman" w:cs="Times New Roman"/>
          <w:b/>
        </w:rPr>
        <w:t>Dimension</w:t>
      </w:r>
      <w:r w:rsidRPr="002B78CB">
        <w:rPr>
          <w:rFonts w:ascii="Times New Roman" w:hAnsi="Times New Roman" w:cs="Times New Roman"/>
          <w:bCs w:val="0"/>
        </w:rPr>
        <w:t xml:space="preserve"> sagt mir, wie viele solche unabhängigen Grundvektoren erforderlich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Und erst ganz am Ende liefern </w:t>
      </w:r>
      <w:r w:rsidRPr="002B78CB">
        <w:rPr>
          <w:rFonts w:ascii="Times New Roman" w:hAnsi="Times New Roman" w:cs="Times New Roman"/>
          <w:b/>
        </w:rPr>
        <w:t>Koordinaten</w:t>
      </w:r>
      <w:r w:rsidRPr="002B78CB">
        <w:rPr>
          <w:rFonts w:ascii="Times New Roman" w:hAnsi="Times New Roman" w:cs="Times New Roman"/>
          <w:bCs w:val="0"/>
        </w:rPr>
        <w:t xml:space="preserve"> eine Zahlenbeschreibung jedes abstrakten Vektors.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lautet die Entwicklung: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Skalare → Vektorraum → Untervektorraum → Linearkombination → Spannraum → lineare Unabhängigkeit → Basis → Dimension → Koordinaten.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5"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26. Was M2 ausdrücklich noch nicht liefert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Gerade für eine populärwissenschaftliche Beschreibung ist es wichtig, an dieser Stelle nicht mehr in den Vektorraum hineinzulesen, als mathematisch tatsächlich vorhanden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liefert noch keine allgemeine Länge eines Vektors.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liefert noch keinen Winkel zwischen 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liefert noch keine Orthogonalität.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liefert keine allgemeine Multiplikation zweier Vektoren.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sagt nicht, dass linear unabhängige Vektoren senkrecht stehen.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sagt nicht, dass Dimension automatisch eine räumliche Dimension bedeutet.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sagt nicht, dass eine zusätzliche physikalische Größe automatisch eine zusätzliche mathematische Dimension erzeugt.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sagt nicht, dass ein Koordinatenvektor mit dem abstrakten Vektor identisch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M2 sagt nicht, dass eine bestimmte Basis von Natur aus ausgezeichnet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M2 liefert noch keine allgemeine Matrixdarstellung einer Abbildung.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Diese Einschränkungen sind keine Schwäche des Vektorraumbegriffs.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Sie machen vielmehr deutlich, welche zusätzlichen mathematischen Strukturen später noch eingeführt werden müssen.</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lastRenderedPageBreak/>
        <w:pict>
          <v:rect id="_x0000_i1186"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27. Der Übergang von M2 zu M3</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Am Ende von M2 ist ein entscheidender Stand erreicht.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nun einen abstrakten Vektorraum mathematisch definieren.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weiß, wann Teilbereiche selbst Vektorräume bilden.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Vektoren linear kombinieren.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bestimmen, welche Vektoren einen Raum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Redundanz erkennen.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Basen bestimmen.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Ich kann die Dimension eines endlichdimensionalen Vektorraums begründen.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ich kann jeden Vektor bezüglich einer gewählten geordneten Basis eindeutig durch Koordinaten darstellen.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Nun entsteht fast zwangsläufig die nächste Frage: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Was geschieht, wenn ich einen Vektor aus einem Vektorraum eindeutig auf einen Vektor eines anderen Vektorraums abbilde?</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Aus M1 weiß ich bereits, was eine Funktion ist.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Aus M2 weiß ich nun, dass beide beteiligten Objektbereiche zusätzliche Vektorraumstrukturen besitzen.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kann M3 untersuchen, welche Funktionen diese algebraische Struktur erhalten.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Genau daraus entsteht der Begriff der linearen Abbildung.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Erst anschließend kann untersucht werden, wie eine solche lineare Abbildung bezüglich gewählter Basen durch eine Matrix dargestellt wird.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Entwicklungsrichtung bleibt damit eindeutig: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abstrakter Vektorraum → Basis → Koordinaten → lineare Abbildung → Matrixdarstellung.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Nicht umgekehrt.</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Eine Matrix ist nicht der Ausgangspunkt des Vektorraums.</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lastRenderedPageBreak/>
        <w:t>Sie wird später zu einer konkreten Darstellung einer bereits zuvor mathematisch bestimmten linearen Struktur.</w:t>
      </w:r>
    </w:p>
    <w:p w:rsidR="002B78CB" w:rsidRPr="002B78CB" w:rsidRDefault="002B78CB" w:rsidP="002B78CB">
      <w:pPr>
        <w:spacing w:after="0"/>
        <w:rPr>
          <w:rFonts w:ascii="Times New Roman" w:hAnsi="Times New Roman" w:cs="Times New Roman"/>
          <w:bCs w:val="0"/>
        </w:rPr>
      </w:pPr>
      <w:r w:rsidRPr="002B78CB">
        <w:rPr>
          <w:rFonts w:ascii="Times New Roman" w:hAnsi="Times New Roman" w:cs="Times New Roman"/>
          <w:bCs w:val="0"/>
        </w:rPr>
        <w:pict>
          <v:rect id="_x0000_i1187" style="width:0;height:1.5pt" o:hralign="center" o:hrstd="t" o:hr="t" fillcolor="#a0a0a0" stroked="f"/>
        </w:pict>
      </w:r>
    </w:p>
    <w:p w:rsidR="002B78CB" w:rsidRPr="002B78CB" w:rsidRDefault="002B78CB" w:rsidP="002B78CB">
      <w:pPr>
        <w:spacing w:before="100" w:beforeAutospacing="1" w:after="100" w:afterAutospacing="1"/>
        <w:outlineLvl w:val="1"/>
        <w:rPr>
          <w:rFonts w:ascii="Times New Roman" w:hAnsi="Times New Roman" w:cs="Times New Roman"/>
          <w:b/>
          <w:sz w:val="36"/>
          <w:szCs w:val="36"/>
        </w:rPr>
      </w:pPr>
      <w:r w:rsidRPr="002B78CB">
        <w:rPr>
          <w:rFonts w:ascii="Times New Roman" w:hAnsi="Times New Roman" w:cs="Times New Roman"/>
          <w:b/>
          <w:sz w:val="36"/>
          <w:szCs w:val="36"/>
        </w:rPr>
        <w:t>28. Der Kerngedanke von M2 in populärwissenschaftlicher Form</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Wenn ich M2 auf einen einzigen Gedanken reduzieren müsste, würde ich ihn so formulieren: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
        </w:rPr>
        <w:t>Nicht die Anzahl der Zahlen, Variablen oder beschriebenen Eigenschaften bestimmt die mathematische Struktur eines Raums. Entscheidend ist, welche Objekte sich linear miteinander kombinieren lassen und wie viele voneinander unabhängige Grundrichtungen tatsächlich benötigt werden, um alle Elemente dieses Raums zu erzeugen.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Damit liefert M2 einen entscheidenden Schritt vom bloßen Sammeln mathematischer Objekte zu ihrer strukturierten algebraischen Beschreibung.</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Basis sagt mir, welche unabhängigen Grundelemente genügen.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Die Dimension sagt mir, wie viele davon erforderlich sind.</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Und die Koordinaten erlauben mir schließlich, jedes abstrakte Objekt bezüglich einer gewählten Basis durch Zahlen zu beschreiben.</w:t>
      </w:r>
    </w:p>
    <w:p w:rsidR="002B78CB" w:rsidRPr="002B78CB" w:rsidRDefault="002B78CB" w:rsidP="002B78CB">
      <w:pPr>
        <w:spacing w:before="100" w:beforeAutospacing="1" w:after="100" w:afterAutospacing="1"/>
        <w:rPr>
          <w:rFonts w:ascii="Times New Roman" w:hAnsi="Times New Roman" w:cs="Times New Roman"/>
          <w:bCs w:val="0"/>
        </w:rPr>
      </w:pPr>
      <w:r w:rsidRPr="002B78CB">
        <w:rPr>
          <w:rFonts w:ascii="Times New Roman" w:hAnsi="Times New Roman" w:cs="Times New Roman"/>
          <w:bCs w:val="0"/>
        </w:rPr>
        <w:t xml:space="preserve">Gerade diese Trennung zwischen </w:t>
      </w:r>
      <w:r w:rsidRPr="002B78CB">
        <w:rPr>
          <w:rFonts w:ascii="Times New Roman" w:hAnsi="Times New Roman" w:cs="Times New Roman"/>
          <w:b/>
        </w:rPr>
        <w:t>Objekt, Struktur und Darstellung</w:t>
      </w:r>
      <w:r w:rsidRPr="002B78CB">
        <w:rPr>
          <w:rFonts w:ascii="Times New Roman" w:hAnsi="Times New Roman" w:cs="Times New Roman"/>
          <w:bCs w:val="0"/>
        </w:rPr>
        <w:t xml:space="preserve"> bildet die wesentliche Grundlage für den nächsten Schritt in M3.</w:t>
      </w:r>
    </w:p>
    <w:p w:rsidR="00D313FE" w:rsidRPr="002B78CB" w:rsidRDefault="00D313FE" w:rsidP="002B78CB">
      <w:pPr>
        <w:rPr>
          <w:rStyle w:val="SQLTabellen"/>
          <w:rFonts w:ascii="Calibri" w:hAnsi="Calibri"/>
          <w:b w:val="0"/>
          <w:sz w:val="24"/>
        </w:rPr>
      </w:pPr>
    </w:p>
    <w:sectPr w:rsidR="00D313FE" w:rsidRPr="002B78CB">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F8"/>
    <w:rsid w:val="00003048"/>
    <w:rsid w:val="000467F2"/>
    <w:rsid w:val="0006156C"/>
    <w:rsid w:val="00082214"/>
    <w:rsid w:val="000B0C44"/>
    <w:rsid w:val="000C2FC6"/>
    <w:rsid w:val="000D70EA"/>
    <w:rsid w:val="00103784"/>
    <w:rsid w:val="00106528"/>
    <w:rsid w:val="00153E4B"/>
    <w:rsid w:val="001830F2"/>
    <w:rsid w:val="0019229D"/>
    <w:rsid w:val="002B03D4"/>
    <w:rsid w:val="002B78CB"/>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84991"/>
    <w:rsid w:val="007849B9"/>
    <w:rsid w:val="00795695"/>
    <w:rsid w:val="007A3369"/>
    <w:rsid w:val="007B7DE7"/>
    <w:rsid w:val="007E333F"/>
    <w:rsid w:val="007E47AB"/>
    <w:rsid w:val="00835ADB"/>
    <w:rsid w:val="008871CF"/>
    <w:rsid w:val="008B0C43"/>
    <w:rsid w:val="008C4935"/>
    <w:rsid w:val="008E0764"/>
    <w:rsid w:val="009032D7"/>
    <w:rsid w:val="009864F8"/>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BF2EA8"/>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8AACD8CE-5CC7-4E18-BA7B-94F1AE4AC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70877352">
      <w:bodyDiv w:val="1"/>
      <w:marLeft w:val="0"/>
      <w:marRight w:val="0"/>
      <w:marTop w:val="0"/>
      <w:marBottom w:val="0"/>
      <w:divBdr>
        <w:top w:val="none" w:sz="0" w:space="0" w:color="auto"/>
        <w:left w:val="none" w:sz="0" w:space="0" w:color="auto"/>
        <w:bottom w:val="none" w:sz="0" w:space="0" w:color="auto"/>
        <w:right w:val="none" w:sz="0" w:space="0" w:color="auto"/>
      </w:divBdr>
    </w:div>
    <w:div w:id="1411731556">
      <w:bodyDiv w:val="1"/>
      <w:marLeft w:val="0"/>
      <w:marRight w:val="0"/>
      <w:marTop w:val="0"/>
      <w:marBottom w:val="0"/>
      <w:divBdr>
        <w:top w:val="none" w:sz="0" w:space="0" w:color="auto"/>
        <w:left w:val="none" w:sz="0" w:space="0" w:color="auto"/>
        <w:bottom w:val="none" w:sz="0" w:space="0" w:color="auto"/>
        <w:right w:val="none" w:sz="0" w:space="0" w:color="auto"/>
      </w:divBdr>
    </w:div>
    <w:div w:id="176607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26</Pages>
  <Words>4996</Words>
  <Characters>31476</Characters>
  <Application>Microsoft Office Word</Application>
  <DocSecurity>0</DocSecurity>
  <Lines>262</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2026-09-10T11:46:00Z</dcterms:created>
  <dcterms:modified xsi:type="dcterms:W3CDTF">2026-09-10T11:46:00Z</dcterms:modified>
</cp:coreProperties>
</file>