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66D7" w:rsidRPr="00F666D7" w:rsidRDefault="00F666D7" w:rsidP="006B55B4">
      <w:pPr>
        <w:pStyle w:val="berschrift1"/>
      </w:pPr>
      <w:r w:rsidRPr="00F666D7">
        <w:t>Anlage M3 – Lineare Abbildungen, Matrixdarstellung, Basiswechsel und Determinante</w:t>
      </w:r>
    </w:p>
    <w:p w:rsidR="00F666D7" w:rsidRPr="00F666D7" w:rsidRDefault="00F666D7" w:rsidP="006B55B4">
      <w:pPr>
        <w:pStyle w:val="berschrift2"/>
      </w:pPr>
      <w:r w:rsidRPr="00F666D7">
        <w:t>M3.0 Gegenstand, Eingangsstelle und Aufbau</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Mit M2 steht mir nun die vollständige algebraische Grundlage endlichdimensionaler Vektorräume zur Verfügung. Ich kann Vektorräume über einem Skalarkörper </w:t>
      </w:r>
      <m:oMath>
        <m:r>
          <w:rPr>
            <w:rFonts w:ascii="Cambria Math" w:hAnsi="Cambria Math"/>
          </w:rPr>
          <m:t>K</m:t>
        </m:r>
      </m:oMath>
      <w:r w:rsidRPr="00F666D7">
        <w:rPr>
          <w:rFonts w:ascii="Times New Roman" w:hAnsi="Times New Roman" w:cs="Times New Roman"/>
          <w:bCs w:val="0"/>
        </w:rPr>
        <w:t xml:space="preserve"> bestimmen, Untervektorräume erkennen, Linearkombinationen und Spannräume bilden, lineare Unabhängigkeit prüfen, Basen und Dimensionen bestimmen und einen abstrakten Vektor bezüglich einer gewählten geordneten Basis eindeutig durch Koordinaten in </w:t>
      </w:r>
      <m:oMath>
        <m:sSup>
          <m:sSupPr>
            <m:ctrlPr>
              <w:rPr>
                <w:rFonts w:ascii="Cambria Math" w:hAnsi="Cambria Math"/>
                <w:bCs w:val="0"/>
                <w:i/>
              </w:rPr>
            </m:ctrlPr>
          </m:sSupPr>
          <m:e>
            <m:r>
              <m:rPr>
                <m:sty m:val="bi"/>
              </m:rPr>
              <w:rPr>
                <w:rFonts w:ascii="Cambria Math" w:hAnsi="Cambria Math"/>
              </w:rPr>
              <m:t>K</m:t>
            </m:r>
          </m:e>
          <m:sup>
            <m:r>
              <m:rPr>
                <m:sty m:val="bi"/>
              </m:rPr>
              <w:rPr>
                <w:rFonts w:ascii="Cambria Math" w:hAnsi="Cambria Math"/>
              </w:rPr>
              <m:t>n</m:t>
            </m:r>
          </m:sup>
        </m:sSup>
      </m:oMath>
      <w:r w:rsidRPr="00F666D7">
        <w:rPr>
          <w:rFonts w:ascii="Times New Roman" w:hAnsi="Times New Roman" w:cs="Times New Roman"/>
          <w:bCs w:val="0"/>
        </w:rPr>
        <w:t xml:space="preserve"> darstellen.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Genau an dieser Stelle beginnt M3. In M2 habe ich die </w:t>
      </w:r>
      <w:r w:rsidRPr="00F666D7">
        <w:rPr>
          <w:rFonts w:ascii="Times New Roman" w:hAnsi="Times New Roman" w:cs="Times New Roman"/>
          <w:b/>
        </w:rPr>
        <w:t>innere algebraische Struktur eines Vektorraums</w:t>
      </w:r>
      <w:r w:rsidRPr="00F666D7">
        <w:rPr>
          <w:rFonts w:ascii="Times New Roman" w:hAnsi="Times New Roman" w:cs="Times New Roman"/>
          <w:bCs w:val="0"/>
        </w:rPr>
        <w:t xml:space="preserve"> untersucht. Nun richte ich den Blick auf Abbildungen </w:t>
      </w:r>
      <w:r w:rsidRPr="00F666D7">
        <w:rPr>
          <w:rFonts w:ascii="Times New Roman" w:hAnsi="Times New Roman" w:cs="Times New Roman"/>
          <w:b/>
        </w:rPr>
        <w:t>zwischen</w:t>
      </w:r>
      <w:r w:rsidRPr="00F666D7">
        <w:rPr>
          <w:rFonts w:ascii="Times New Roman" w:hAnsi="Times New Roman" w:cs="Times New Roman"/>
          <w:bCs w:val="0"/>
        </w:rPr>
        <w:t xml:space="preserve"> Vektorräumen. Nicht jede beliebige Funktion </w:t>
      </w:r>
      <m:oMath>
        <m:r>
          <w:rPr>
            <w:rFonts w:ascii="Cambria Math" w:hAnsi="Cambria Math"/>
          </w:rPr>
          <m:t>T:</m:t>
        </m:r>
        <m:r>
          <m:rPr>
            <m:sty m:val="bi"/>
          </m:rPr>
          <w:rPr>
            <w:rFonts w:ascii="Cambria Math" w:hAnsi="Cambria Math"/>
          </w:rPr>
          <m:t>V</m:t>
        </m:r>
        <m:r>
          <w:rPr>
            <w:rFonts w:ascii="Cambria Math" w:hAnsi="Cambria Math"/>
          </w:rPr>
          <m:t>→</m:t>
        </m:r>
        <m:r>
          <m:rPr>
            <m:sty m:val="bi"/>
          </m:rPr>
          <w:rPr>
            <w:rFonts w:ascii="Cambria Math" w:hAnsi="Cambria Math"/>
          </w:rPr>
          <m:t>W</m:t>
        </m:r>
      </m:oMath>
      <w:r w:rsidRPr="00F666D7">
        <w:rPr>
          <w:rFonts w:ascii="Times New Roman" w:hAnsi="Times New Roman" w:cs="Times New Roman"/>
          <w:bCs w:val="0"/>
        </w:rPr>
        <w:t xml:space="preserve"> erhält die in M2 eingeführten Operationen. Für den weiteren Aufbau interessieren mich deshalb diejenigen Funktionen, bei denen Vektoraddition und Skalarmultiplikation mit der Abbildung verträglich bleiben. Diese Abbildungen werde ich als lineare Abbildungen bestimmen.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Die </w:t>
      </w:r>
      <w:r w:rsidRPr="00F666D7">
        <w:rPr>
          <w:rFonts w:ascii="Times New Roman" w:hAnsi="Times New Roman" w:cs="Times New Roman"/>
          <w:b/>
        </w:rPr>
        <w:t>Eingangsstelle M2 → M3</w:t>
      </w:r>
      <w:r w:rsidRPr="00F666D7">
        <w:rPr>
          <w:rFonts w:ascii="Times New Roman" w:hAnsi="Times New Roman" w:cs="Times New Roman"/>
          <w:bCs w:val="0"/>
        </w:rPr>
        <w:t xml:space="preserve"> ist damit klar abgegrenzt. M3 übernimmt aus M2 insbesondere Vektorräume </w:t>
      </w:r>
      <m:oMath>
        <m:r>
          <w:rPr>
            <w:rFonts w:ascii="Cambria Math" w:hAnsi="Cambria Math"/>
          </w:rPr>
          <m:t>V</m:t>
        </m:r>
      </m:oMath>
      <w:r w:rsidRPr="00F666D7">
        <w:rPr>
          <w:rFonts w:ascii="Times New Roman" w:hAnsi="Times New Roman" w:cs="Times New Roman"/>
          <w:bCs w:val="0"/>
        </w:rPr>
        <w:t xml:space="preserve"> und </w:t>
      </w:r>
      <m:oMath>
        <m:r>
          <w:rPr>
            <w:rFonts w:ascii="Cambria Math" w:hAnsi="Cambria Math"/>
          </w:rPr>
          <m:t>W</m:t>
        </m:r>
      </m:oMath>
      <w:r w:rsidRPr="00F666D7">
        <w:rPr>
          <w:rFonts w:ascii="Times New Roman" w:hAnsi="Times New Roman" w:cs="Times New Roman"/>
          <w:bCs w:val="0"/>
        </w:rPr>
        <w:t xml:space="preserve"> über einem gemeinsamen Körper </w:t>
      </w:r>
      <m:oMath>
        <m:r>
          <w:rPr>
            <w:rFonts w:ascii="Cambria Math" w:hAnsi="Cambria Math"/>
          </w:rPr>
          <m:t>K</m:t>
        </m:r>
      </m:oMath>
      <w:r w:rsidRPr="00F666D7">
        <w:rPr>
          <w:rFonts w:ascii="Times New Roman" w:hAnsi="Times New Roman" w:cs="Times New Roman"/>
          <w:bCs w:val="0"/>
        </w:rPr>
        <w:t>, ihre Vektoroperationen, Basen und Dimensionen sowie die Koordinatenabbildungen bezüglich gewählter geordneter Basen. M3 übernimmt außerdem die in M1 gesicherten allgemeinen Begriffe Funktion, Identität, Komposition, Bijektivität und Umkehrfunktion.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Nicht übernommen werden dagegen bereits fertige Matrixdarstellungen linearer Abbildungen. Ebenso sind Basiswechselmatrizen, Ähnlichkeitstransformationen oder Determinanten noch keine vorausgesetzten Strukturen. Genau diese Begriffe müssen in M3 erst aus den vorhandenen Grundlagen entwickelt werden.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Für die linearen Abbildungen und ihre Matrixdarstellungen verwende ich erneut Gilbert Strang als mathematische Referenz. </w:t>
      </w:r>
      <w:r w:rsidRPr="00F666D7">
        <w:rPr>
          <w:rFonts w:ascii="Courier New" w:hAnsi="Courier New" w:cs="Courier New"/>
          <w:bCs w:val="0"/>
          <w:sz w:val="20"/>
          <w:szCs w:val="20"/>
        </w:rPr>
        <w:t>{[[Strang, Gilbert: Introduction to Linear Algebra. Fifth Edition. Wellesley, MA: Wellesley-Cambridge Press, 2016, insbesondere Kapitel 2–5 zu Matrixoperationen, linearen Abbildungen, Basen und Determinanten.]</w:t>
      </w:r>
      <w:proofErr w:type="gramStart"/>
      <w:r w:rsidRPr="00F666D7">
        <w:rPr>
          <w:rFonts w:ascii="Courier New" w:hAnsi="Courier New" w:cs="Courier New"/>
          <w:bCs w:val="0"/>
          <w:sz w:val="20"/>
          <w:szCs w:val="20"/>
        </w:rPr>
        <w:t>]}[</w:t>
      </w:r>
      <w:proofErr w:type="gramEnd"/>
      <w:r w:rsidRPr="00F666D7">
        <w:rPr>
          <w:rFonts w:ascii="Courier New" w:hAnsi="Courier New" w:cs="Courier New"/>
          <w:bCs w:val="0"/>
          <w:sz w:val="20"/>
          <w:szCs w:val="20"/>
        </w:rPr>
        <w:t>[72]]</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Ergänzend verwende ich Serge Lang für die abstraktere algebraische Einordnung linearer Abbildungen und endlichdimensionaler Vektorräume. </w:t>
      </w:r>
      <w:r w:rsidRPr="00F666D7">
        <w:rPr>
          <w:rFonts w:ascii="Courier New" w:hAnsi="Courier New" w:cs="Courier New"/>
          <w:bCs w:val="0"/>
          <w:sz w:val="20"/>
          <w:szCs w:val="20"/>
        </w:rPr>
        <w:t>{[[Lang, Serge: Algebra. Revised Third Edition. New York: Springer, 2002, insbesondere Kapitel III zu Vektorräumen, linearen Abbildungen und Determinanten.]</w:t>
      </w:r>
      <w:proofErr w:type="gramStart"/>
      <w:r w:rsidRPr="00F666D7">
        <w:rPr>
          <w:rFonts w:ascii="Courier New" w:hAnsi="Courier New" w:cs="Courier New"/>
          <w:bCs w:val="0"/>
          <w:sz w:val="20"/>
          <w:szCs w:val="20"/>
        </w:rPr>
        <w:t>]}[</w:t>
      </w:r>
      <w:proofErr w:type="gramEnd"/>
      <w:r w:rsidRPr="00F666D7">
        <w:rPr>
          <w:rFonts w:ascii="Courier New" w:hAnsi="Courier New" w:cs="Courier New"/>
          <w:bCs w:val="0"/>
          <w:sz w:val="20"/>
          <w:szCs w:val="20"/>
        </w:rPr>
        <w:t>[71]]</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Für meinen Aufbau ist die Verbindung beider Sichtweisen hilfreich. Ich möchte weder bei einer rein abstrakten Definition linearer Abbildungen stehen bleiben noch Matrizen als Ausgangspunkt behandeln. Die Matrix soll vielmehr als </w:t>
      </w:r>
      <w:r w:rsidRPr="00F666D7">
        <w:rPr>
          <w:rFonts w:ascii="Times New Roman" w:hAnsi="Times New Roman" w:cs="Times New Roman"/>
          <w:b/>
        </w:rPr>
        <w:t>Darstellung einer bereits definierten linearen Abbildung bezüglich gewählter Basen</w:t>
      </w:r>
      <w:r w:rsidRPr="00F666D7">
        <w:rPr>
          <w:rFonts w:ascii="Times New Roman" w:hAnsi="Times New Roman" w:cs="Times New Roman"/>
          <w:bCs w:val="0"/>
        </w:rPr>
        <w:t xml:space="preserve"> entstehen. Damit bleibt die mathematische Richtung eindeutig: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abstrakte lineare Abbildung → gewählte Basen → Koordinatendarstellung → Matrix.</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Diese Richtung ist für mich von grundlegender Bedeutung. Eine Matrix ist nicht zunächst die lineare Abbildung selbst. Sie beschreibt eine lineare Abbildung bezüglich einer bestimmten </w:t>
      </w:r>
      <w:r w:rsidRPr="00F666D7">
        <w:rPr>
          <w:rFonts w:ascii="Times New Roman" w:hAnsi="Times New Roman" w:cs="Times New Roman"/>
          <w:bCs w:val="0"/>
        </w:rPr>
        <w:lastRenderedPageBreak/>
        <w:t>Auswahl und Reihenfolge von Basisvektoren. Ändert sich die Basis, kann sich die Matrix verändern, obwohl die abstrakte Abbildung unverändert bleibt.</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M3.0.1 Ausgangsstruktur einer linearen Abbildung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Ich beginne mit zwei Vektorräumen </w:t>
      </w:r>
      <m:oMath>
        <m:r>
          <w:rPr>
            <w:rFonts w:ascii="Cambria Math" w:hAnsi="Cambria Math"/>
          </w:rPr>
          <m:t>V</m:t>
        </m:r>
      </m:oMath>
      <w:r w:rsidRPr="00F666D7">
        <w:rPr>
          <w:rFonts w:ascii="Times New Roman" w:hAnsi="Times New Roman" w:cs="Times New Roman"/>
          <w:bCs w:val="0"/>
        </w:rPr>
        <w:t xml:space="preserve"> und </w:t>
      </w:r>
      <m:oMath>
        <m:r>
          <w:rPr>
            <w:rFonts w:ascii="Cambria Math" w:hAnsi="Cambria Math"/>
          </w:rPr>
          <m:t>W</m:t>
        </m:r>
      </m:oMath>
      <w:r w:rsidRPr="00F666D7">
        <w:rPr>
          <w:rFonts w:ascii="Times New Roman" w:hAnsi="Times New Roman" w:cs="Times New Roman"/>
          <w:bCs w:val="0"/>
        </w:rPr>
        <w:t xml:space="preserve"> über demselben Körper </w:t>
      </w:r>
      <m:oMath>
        <m:r>
          <w:rPr>
            <w:rFonts w:ascii="Cambria Math" w:hAnsi="Cambria Math"/>
          </w:rPr>
          <m:t>K</m:t>
        </m:r>
      </m:oMath>
      <w:r w:rsidRPr="00F666D7">
        <w:rPr>
          <w:rFonts w:ascii="Times New Roman" w:hAnsi="Times New Roman" w:cs="Times New Roman"/>
          <w:bCs w:val="0"/>
        </w:rPr>
        <w:t>:</w:t>
      </w:r>
    </w:p>
    <w:p w:rsidR="00F666D7" w:rsidRPr="00F666D7" w:rsidRDefault="009E208D" w:rsidP="0093163C">
      <w:pPr>
        <w:pStyle w:val="Formel"/>
        <w:rPr>
          <w:rFonts w:ascii="Times New Roman" w:hAnsi="Times New Roman" w:cs="Times New Roman"/>
        </w:rPr>
      </w:pPr>
      <m:oMath>
        <m:r>
          <m:t>V </m:t>
        </m:r>
        <m:r>
          <m:rPr>
            <m:nor/>
          </m:rPr>
          <m:t>und</m:t>
        </m:r>
        <m:r>
          <m:t> W </m:t>
        </m:r>
        <m:r>
          <m:rPr>
            <m:nor/>
          </m:rPr>
          <m:t>Vektorräume über</m:t>
        </m:r>
        <m:r>
          <m:t> V</m:t>
        </m:r>
      </m:oMath>
      <w:r w:rsidR="00F666D7" w:rsidRPr="00F666D7">
        <w:rPr>
          <w:rFonts w:ascii="Times New Roman" w:hAnsi="Times New Roman" w:cs="Times New Roman"/>
        </w:rPr>
        <w:t xml:space="preserve"> </w:t>
      </w:r>
      <w:r w:rsidR="00F666D7" w:rsidRPr="00F666D7">
        <w:rPr>
          <w:rFonts w:ascii="Times New Roman" w:hAnsi="Times New Roman" w:cs="Times New Roman"/>
        </w:rPr>
        <w:tab/>
        <w:t>(M3.1)</w:t>
      </w:r>
    </w:p>
    <w:p w:rsidR="00F666D7" w:rsidRPr="00F666D7" w:rsidRDefault="00F666D7" w:rsidP="00F666D7">
      <w:pPr>
        <w:spacing w:before="100" w:beforeAutospacing="1" w:after="100" w:afterAutospacing="1"/>
        <w:rPr>
          <w:rFonts w:ascii="Times New Roman" w:hAnsi="Times New Roman" w:cs="Times New Roman"/>
          <w:bCs w:val="0"/>
        </w:rPr>
      </w:pPr>
      <w:r>
        <w:rPr>
          <w:rFonts w:ascii="Times New Roman" w:hAnsi="Times New Roman" w:cs="Times New Roman"/>
          <w:bCs w:val="0"/>
        </w:rPr>
        <w:t>Z</w:t>
      </w:r>
      <w:r w:rsidRPr="00F666D7">
        <w:rPr>
          <w:rFonts w:ascii="Times New Roman" w:hAnsi="Times New Roman" w:cs="Times New Roman"/>
          <w:bCs w:val="0"/>
        </w:rPr>
        <w:t>wischen diesen Räumen betrachte ich zunächst eine gewöhnliche Funktion:</w:t>
      </w:r>
    </w:p>
    <w:p w:rsidR="00F666D7" w:rsidRPr="00F666D7" w:rsidRDefault="009E208D" w:rsidP="0093163C">
      <w:pPr>
        <w:pStyle w:val="Formel"/>
      </w:pPr>
      <m:oMath>
        <m:r>
          <m:t>T:</m:t>
        </m:r>
        <m:r>
          <m:rPr>
            <m:sty m:val="bi"/>
          </m:rPr>
          <m:t>V</m:t>
        </m:r>
        <m:r>
          <m:t>→</m:t>
        </m:r>
        <m:r>
          <m:rPr>
            <m:sty m:val="bi"/>
          </m:rPr>
          <m:t>W</m:t>
        </m:r>
      </m:oMath>
      <w:r w:rsidR="00F666D7">
        <w:t xml:space="preserve"> </w:t>
      </w:r>
      <w:r w:rsidR="00F666D7">
        <w:tab/>
        <w:t>(M3.2)</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Allein diese Funktionssignatur enthält noch keine Linearität. Sie besagt lediglich, dass jedem </w:t>
      </w:r>
      <m:oMath>
        <m:r>
          <w:rPr>
            <w:rFonts w:ascii="Cambria Math" w:hAnsi="Cambria Math"/>
          </w:rPr>
          <m:t>v∈</m:t>
        </m:r>
        <m:r>
          <m:rPr>
            <m:sty m:val="bi"/>
          </m:rPr>
          <w:rPr>
            <w:rFonts w:ascii="Cambria Math" w:hAnsi="Cambria Math"/>
          </w:rPr>
          <m:t>V</m:t>
        </m:r>
      </m:oMath>
      <w:r w:rsidRPr="00F666D7">
        <w:rPr>
          <w:rFonts w:ascii="Times New Roman" w:hAnsi="Times New Roman" w:cs="Times New Roman"/>
          <w:bCs w:val="0"/>
        </w:rPr>
        <w:t xml:space="preserve"> genau ein Element </w:t>
      </w:r>
      <m:oMath>
        <m:r>
          <w:rPr>
            <w:rFonts w:ascii="Cambria Math" w:hAnsi="Cambria Math"/>
          </w:rPr>
          <m:t>T</m:t>
        </m:r>
        <m:d>
          <m:dPr>
            <m:ctrlPr>
              <w:rPr>
                <w:rFonts w:ascii="Cambria Math" w:hAnsi="Cambria Math"/>
                <w:bCs w:val="0"/>
                <w:i/>
              </w:rPr>
            </m:ctrlPr>
          </m:dPr>
          <m:e>
            <m:r>
              <m:rPr>
                <m:sty m:val="bi"/>
              </m:rPr>
              <w:rPr>
                <w:rFonts w:ascii="Cambria Math" w:hAnsi="Cambria Math"/>
              </w:rPr>
              <m:t>v</m:t>
            </m:r>
          </m:e>
        </m:d>
        <m:r>
          <w:rPr>
            <w:rFonts w:ascii="Cambria Math" w:hAnsi="Cambria Math"/>
          </w:rPr>
          <m:t>∈</m:t>
        </m:r>
        <m:r>
          <m:rPr>
            <m:sty m:val="bi"/>
          </m:rPr>
          <w:rPr>
            <w:rFonts w:ascii="Cambria Math" w:hAnsi="Cambria Math"/>
          </w:rPr>
          <m:t>W</m:t>
        </m:r>
      </m:oMath>
      <w:r w:rsidRPr="00F666D7">
        <w:rPr>
          <w:rFonts w:ascii="Times New Roman" w:hAnsi="Times New Roman" w:cs="Times New Roman"/>
          <w:bCs w:val="0"/>
        </w:rPr>
        <w:t xml:space="preserve"> zugeordnet wird.</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Damit </w:t>
      </w:r>
      <m:oMath>
        <m:r>
          <w:rPr>
            <w:rFonts w:ascii="Cambria Math" w:hAnsi="Cambria Math"/>
          </w:rPr>
          <m:t>T</m:t>
        </m:r>
      </m:oMath>
      <w:r w:rsidRPr="00F666D7">
        <w:rPr>
          <w:rFonts w:ascii="Times New Roman" w:hAnsi="Times New Roman" w:cs="Times New Roman"/>
          <w:bCs w:val="0"/>
        </w:rPr>
        <w:t xml:space="preserve"> die algebraische Struktur der Vektorräume erhält, müssen zusätzliche Bedingungen gelten. Für </w:t>
      </w:r>
      <m:oMath>
        <m:r>
          <w:rPr>
            <w:rFonts w:ascii="Cambria Math" w:hAnsi="Cambria Math"/>
          </w:rPr>
          <m:t>u,</m:t>
        </m:r>
        <m:r>
          <m:rPr>
            <m:sty m:val="bi"/>
          </m:rPr>
          <w:rPr>
            <w:rFonts w:ascii="Cambria Math" w:hAnsi="Cambria Math"/>
          </w:rPr>
          <m:t>v</m:t>
        </m:r>
        <m:r>
          <w:rPr>
            <w:rFonts w:ascii="Cambria Math" w:hAnsi="Cambria Math"/>
          </w:rPr>
          <m:t>∈</m:t>
        </m:r>
        <m:r>
          <m:rPr>
            <m:sty m:val="bi"/>
          </m:rPr>
          <w:rPr>
            <w:rFonts w:ascii="Cambria Math" w:hAnsi="Cambria Math"/>
          </w:rPr>
          <m:t>V</m:t>
        </m:r>
      </m:oMath>
      <w:r w:rsidRPr="00F666D7">
        <w:rPr>
          <w:rFonts w:ascii="Times New Roman" w:hAnsi="Times New Roman" w:cs="Times New Roman"/>
          <w:bCs w:val="0"/>
        </w:rPr>
        <w:t xml:space="preserve"> soll die Vektoraddition erhalten bleiben:</w:t>
      </w:r>
    </w:p>
    <w:p w:rsidR="00F666D7" w:rsidRPr="00F666D7" w:rsidRDefault="009E208D" w:rsidP="0093163C">
      <w:pPr>
        <w:pStyle w:val="Formel"/>
        <w:rPr>
          <w:rFonts w:ascii="Times New Roman" w:hAnsi="Times New Roman" w:cs="Times New Roman"/>
        </w:rPr>
      </w:pPr>
      <m:oMath>
        <m:r>
          <m:t>T</m:t>
        </m:r>
        <m:d>
          <m:dPr>
            <m:ctrlPr/>
          </m:dPr>
          <m:e>
            <m:r>
              <m:rPr>
                <m:sty m:val="bi"/>
              </m:rPr>
              <m:t>u</m:t>
            </m:r>
            <m:r>
              <m:t>+</m:t>
            </m:r>
            <m:r>
              <m:rPr>
                <m:sty m:val="bi"/>
              </m:rPr>
              <m:t>v</m:t>
            </m:r>
          </m:e>
        </m:d>
        <m:r>
          <m:t>=</m:t>
        </m:r>
        <m:r>
          <m:rPr>
            <m:sty m:val="bi"/>
          </m:rPr>
          <m:t>T</m:t>
        </m:r>
        <m:d>
          <m:dPr>
            <m:ctrlPr/>
          </m:dPr>
          <m:e>
            <m:r>
              <m:rPr>
                <m:sty m:val="bi"/>
              </m:rPr>
              <m:t>u</m:t>
            </m:r>
          </m:e>
        </m:d>
        <m:r>
          <m:t>+</m:t>
        </m:r>
        <m:r>
          <m:rPr>
            <m:sty m:val="bi"/>
          </m:rPr>
          <m:t>T</m:t>
        </m:r>
        <m:d>
          <m:dPr>
            <m:ctrlPr/>
          </m:dPr>
          <m:e>
            <m:r>
              <m:rPr>
                <m:sty m:val="bi"/>
              </m:rPr>
              <m:t>v</m:t>
            </m:r>
          </m:e>
        </m:d>
      </m:oMath>
      <w:r w:rsidR="00F666D7">
        <w:rPr>
          <w:rFonts w:ascii="Times New Roman" w:hAnsi="Times New Roman" w:cs="Times New Roman"/>
        </w:rPr>
        <w:t xml:space="preserve"> </w:t>
      </w:r>
      <w:r w:rsidR="00F666D7">
        <w:rPr>
          <w:rFonts w:ascii="Times New Roman" w:hAnsi="Times New Roman" w:cs="Times New Roman"/>
        </w:rPr>
        <w:tab/>
        <w:t>(M3.3)</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und für </w:t>
      </w:r>
      <m:oMath>
        <m:r>
          <w:rPr>
            <w:rFonts w:ascii="Cambria Math" w:hAnsi="Cambria Math"/>
          </w:rPr>
          <m:t>λ</m:t>
        </m:r>
        <m:r>
          <w:rPr>
            <w:rFonts w:ascii="Cambria Math" w:hAnsi="Cambria Math"/>
          </w:rPr>
          <m:t>∈</m:t>
        </m:r>
        <m:r>
          <m:rPr>
            <m:sty m:val="bi"/>
          </m:rPr>
          <w:rPr>
            <w:rFonts w:ascii="Cambria Math" w:hAnsi="Cambria Math"/>
          </w:rPr>
          <m:t>K</m:t>
        </m:r>
      </m:oMath>
      <w:r w:rsidRPr="00F666D7">
        <w:rPr>
          <w:rFonts w:ascii="Times New Roman" w:hAnsi="Times New Roman" w:cs="Times New Roman"/>
          <w:bCs w:val="0"/>
        </w:rPr>
        <w:t xml:space="preserve"> die Skalarmultiplikation:</w:t>
      </w:r>
    </w:p>
    <w:p w:rsidR="00F666D7" w:rsidRPr="00F666D7" w:rsidRDefault="009E208D" w:rsidP="0093163C">
      <w:pPr>
        <w:pStyle w:val="Formel"/>
        <w:rPr>
          <w:rFonts w:ascii="Times New Roman" w:hAnsi="Times New Roman" w:cs="Times New Roman"/>
        </w:rPr>
      </w:pPr>
      <m:oMath>
        <m:r>
          <m:t>T</m:t>
        </m:r>
        <m:d>
          <m:dPr>
            <m:ctrlPr/>
          </m:dPr>
          <m:e>
            <m:r>
              <m:rPr>
                <m:sty m:val="bi"/>
              </m:rPr>
              <m:t>λv</m:t>
            </m:r>
          </m:e>
        </m:d>
        <m:r>
          <m:t>=</m:t>
        </m:r>
        <m:r>
          <m:rPr>
            <m:sty m:val="bi"/>
          </m:rPr>
          <m:t>λT</m:t>
        </m:r>
        <m:d>
          <m:dPr>
            <m:ctrlPr/>
          </m:dPr>
          <m:e>
            <m:r>
              <m:rPr>
                <m:sty m:val="bi"/>
              </m:rPr>
              <m:t>v</m:t>
            </m:r>
          </m:e>
        </m:d>
      </m:oMath>
      <w:r w:rsidR="00F666D7">
        <w:rPr>
          <w:rFonts w:ascii="Times New Roman" w:hAnsi="Times New Roman" w:cs="Times New Roman"/>
        </w:rPr>
        <w:t xml:space="preserve"> </w:t>
      </w:r>
      <w:r w:rsidR="00F666D7">
        <w:rPr>
          <w:rFonts w:ascii="Times New Roman" w:hAnsi="Times New Roman" w:cs="Times New Roman"/>
        </w:rPr>
        <w:tab/>
        <w:t>(M3.4)</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Diese beiden Beziehungen bilden die Eingangsstelle für die eigentliche Definition der linearen Abbildung in M3.1.</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Ich möchte sie in M3.0 noch nicht vollständig auswerten. Entscheidend ist hier zunächst ihre strukturelle Bedeutung: Die Abbildung soll nicht nur Elemente zuordnen, sondern die in M2 eingeführten algebraischen Operationen mit dieser Zuordnung verträglich machen.</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M3.0.2 Warum Linearität vor der Matrix stehen muss</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In konkreten Rechnungen begegnet eine lineare Abbildung häufig zuerst in Form einer Matrix. Für meinen mathematischen Aufbau wäre diese Reihenfolge jedoch ungeeignet.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Eine Matrix ist zunächst eine rechteckige Anordnung von Skalaren. Ohne zusätzliche Festlegungen ist noch nicht bestimmt, welchen abstrakten Vektorraum sie beschreibt, welche Basen verwendet werden oder welche lineare Abbildung dargestellt wird.</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Deshalb beginne ich nicht mit: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Courier New" w:hAnsi="Courier New" w:cs="Courier New"/>
          <w:bCs w:val="0"/>
          <w:sz w:val="20"/>
          <w:szCs w:val="20"/>
        </w:rPr>
        <w:t>Matrix → Abbildung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sondern mit: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Courier New" w:hAnsi="Courier New" w:cs="Courier New"/>
          <w:bCs w:val="0"/>
          <w:sz w:val="20"/>
          <w:szCs w:val="20"/>
        </w:rPr>
        <w:t>Abbildung → Basen → Matrixdarstellung</w:t>
      </w:r>
      <w:r w:rsidRPr="00F666D7">
        <w:rPr>
          <w:rFonts w:ascii="Times New Roman" w:hAnsi="Times New Roman" w:cs="Times New Roman"/>
          <w:bCs w:val="0"/>
        </w:rPr>
        <w: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lastRenderedPageBreak/>
        <w:t>Diese Reihenfolge erlaubt es mir später zu unterscheiden, welche Eigenschaften zur abstrakten Abbildung gehören und welche lediglich von ihrer Darstellung abhängen.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Gerade beim Basiswechsel wird diese Trennung entscheidend. Zwei unterschiedliche Matrizen können dieselbe abstrakte lineare Abbildung beschreiben, wenn verschiedene Basen verwendet werden. Umgekehrt kann dieselbe Zahlenmatrix in unterschiedlichen Vektorraumkontexten verschiedene mathematische Bedeutungen besitzen.</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M3.0.3 Die Matrix entsteht aus den Bildern der Basisvektoren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Sei </w:t>
      </w:r>
      <m:oMath>
        <m:r>
          <w:rPr>
            <w:rFonts w:ascii="Cambria Math" w:hAnsi="Cambria Math"/>
          </w:rPr>
          <m:t>V</m:t>
        </m:r>
      </m:oMath>
      <w:r w:rsidRPr="00F666D7">
        <w:rPr>
          <w:rFonts w:ascii="Times New Roman" w:hAnsi="Times New Roman" w:cs="Times New Roman"/>
          <w:bCs w:val="0"/>
        </w:rPr>
        <w:t xml:space="preserve"> endlichdimensional mit einer geordneten Basis:</w:t>
      </w:r>
    </w:p>
    <w:p w:rsidR="00F666D7" w:rsidRPr="00F666D7" w:rsidRDefault="009E208D" w:rsidP="0093163C">
      <w:pPr>
        <w:pStyle w:val="Formel"/>
        <w:rPr>
          <w:rFonts w:ascii="Times New Roman" w:hAnsi="Times New Roman" w:cs="Times New Roman"/>
        </w:rPr>
      </w:pPr>
      <m:oMath>
        <m:r>
          <m:rPr>
            <m:scr m:val="script"/>
          </m:rPr>
          <m:t>B=</m:t>
        </m:r>
        <m:d>
          <m:dPr>
            <m:ctrlPr/>
          </m:dPr>
          <m:e>
            <m:sSub>
              <m:sSubPr>
                <m:ctrlPr/>
              </m:sSubPr>
              <m:e>
                <m:r>
                  <m:t>b</m:t>
                </m:r>
              </m:e>
              <m:sub>
                <m:r>
                  <m:t>1</m:t>
                </m:r>
              </m:sub>
            </m:sSub>
            <m:r>
              <m:t>,…,</m:t>
            </m:r>
            <m:sSub>
              <m:sSubPr>
                <m:ctrlPr/>
              </m:sSubPr>
              <m:e>
                <m:r>
                  <m:t>b</m:t>
                </m:r>
              </m:e>
              <m:sub>
                <m:r>
                  <m:t>n</m:t>
                </m:r>
              </m:sub>
            </m:sSub>
          </m:e>
        </m:d>
      </m:oMath>
      <w:r w:rsidR="00F666D7">
        <w:rPr>
          <w:rFonts w:ascii="Times New Roman" w:hAnsi="Times New Roman" w:cs="Times New Roman"/>
        </w:rPr>
        <w:t xml:space="preserve"> </w:t>
      </w:r>
      <w:r w:rsidR="00F666D7">
        <w:rPr>
          <w:rFonts w:ascii="Times New Roman" w:hAnsi="Times New Roman" w:cs="Times New Roman"/>
        </w:rPr>
        <w:tab/>
        <w:t>(M3.5)</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und </w:t>
      </w:r>
      <m:oMath>
        <m:r>
          <w:rPr>
            <w:rFonts w:ascii="Cambria Math" w:hAnsi="Cambria Math"/>
          </w:rPr>
          <m:t>W</m:t>
        </m:r>
      </m:oMath>
      <w:r w:rsidRPr="00F666D7">
        <w:rPr>
          <w:rFonts w:ascii="Times New Roman" w:hAnsi="Times New Roman" w:cs="Times New Roman"/>
          <w:bCs w:val="0"/>
        </w:rPr>
        <w:t xml:space="preserve"> endlichdimensional mit einer geordneten Basis:</w:t>
      </w:r>
    </w:p>
    <w:p w:rsidR="00F666D7" w:rsidRPr="00F666D7" w:rsidRDefault="009E208D" w:rsidP="0093163C">
      <w:pPr>
        <w:pStyle w:val="Formel"/>
        <w:rPr>
          <w:rFonts w:ascii="Times New Roman" w:hAnsi="Times New Roman" w:cs="Times New Roman"/>
        </w:rPr>
      </w:pPr>
      <m:oMath>
        <m:r>
          <m:rPr>
            <m:scr m:val="script"/>
          </m:rPr>
          <m:t>C=</m:t>
        </m:r>
        <m:d>
          <m:dPr>
            <m:ctrlPr/>
          </m:dPr>
          <m:e>
            <m:sSub>
              <m:sSubPr>
                <m:ctrlPr/>
              </m:sSubPr>
              <m:e>
                <m:r>
                  <m:t>c</m:t>
                </m:r>
              </m:e>
              <m:sub>
                <m:r>
                  <m:t>1</m:t>
                </m:r>
              </m:sub>
            </m:sSub>
            <m:r>
              <m:t>,…,</m:t>
            </m:r>
            <m:sSub>
              <m:sSubPr>
                <m:ctrlPr/>
              </m:sSubPr>
              <m:e>
                <m:r>
                  <m:t>c</m:t>
                </m:r>
              </m:e>
              <m:sub>
                <m:r>
                  <m:t>m</m:t>
                </m:r>
              </m:sub>
            </m:sSub>
          </m:e>
        </m:d>
      </m:oMath>
      <w:r w:rsidR="00F666D7">
        <w:rPr>
          <w:rFonts w:ascii="Times New Roman" w:hAnsi="Times New Roman" w:cs="Times New Roman"/>
        </w:rPr>
        <w:t xml:space="preserve"> </w:t>
      </w:r>
      <w:r w:rsidR="00F666D7">
        <w:rPr>
          <w:rFonts w:ascii="Times New Roman" w:hAnsi="Times New Roman" w:cs="Times New Roman"/>
        </w:rPr>
        <w:tab/>
        <w:t>(M3.6)</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Ist </w:t>
      </w:r>
      <m:oMath>
        <m:r>
          <w:rPr>
            <w:rFonts w:ascii="Cambria Math" w:hAnsi="Cambria Math"/>
          </w:rPr>
          <m:t>T:</m:t>
        </m:r>
        <m:r>
          <m:rPr>
            <m:sty m:val="bi"/>
          </m:rPr>
          <w:rPr>
            <w:rFonts w:ascii="Cambria Math" w:hAnsi="Cambria Math"/>
          </w:rPr>
          <m:t>V</m:t>
        </m:r>
        <m:r>
          <w:rPr>
            <w:rFonts w:ascii="Cambria Math" w:hAnsi="Cambria Math"/>
          </w:rPr>
          <m:t>→</m:t>
        </m:r>
        <m:r>
          <m:rPr>
            <m:sty m:val="bi"/>
          </m:rPr>
          <w:rPr>
            <w:rFonts w:ascii="Cambria Math" w:hAnsi="Cambria Math"/>
          </w:rPr>
          <m:t>W</m:t>
        </m:r>
      </m:oMath>
      <w:r w:rsidRPr="00F666D7">
        <w:rPr>
          <w:rFonts w:ascii="Times New Roman" w:hAnsi="Times New Roman" w:cs="Times New Roman"/>
          <w:bCs w:val="0"/>
        </w:rPr>
        <w:t xml:space="preserve"> linear, dann ist jedes Bild </w:t>
      </w:r>
      <m:oMath>
        <m:r>
          <w:rPr>
            <w:rFonts w:ascii="Cambria Math" w:hAnsi="Cambria Math"/>
          </w:rPr>
          <m:t>T</m:t>
        </m:r>
        <m:d>
          <m:dPr>
            <m:ctrlPr>
              <w:rPr>
                <w:rFonts w:ascii="Cambria Math" w:hAnsi="Cambria Math"/>
                <w:bCs w:val="0"/>
                <w:i/>
              </w:rPr>
            </m:ctrlPr>
          </m:dPr>
          <m:e>
            <m:sSub>
              <m:sSubPr>
                <m:ctrlPr>
                  <w:rPr>
                    <w:rFonts w:ascii="Cambria Math" w:hAnsi="Cambria Math"/>
                    <w:bCs w:val="0"/>
                    <w:i/>
                  </w:rPr>
                </m:ctrlPr>
              </m:sSubPr>
              <m:e>
                <m:r>
                  <m:rPr>
                    <m:sty m:val="bi"/>
                  </m:rPr>
                  <w:rPr>
                    <w:rFonts w:ascii="Cambria Math" w:hAnsi="Cambria Math"/>
                  </w:rPr>
                  <m:t>b</m:t>
                </m:r>
              </m:e>
              <m:sub>
                <m:r>
                  <m:rPr>
                    <m:sty m:val="bi"/>
                  </m:rPr>
                  <w:rPr>
                    <w:rFonts w:ascii="Cambria Math" w:hAnsi="Cambria Math"/>
                  </w:rPr>
                  <m:t>j</m:t>
                </m:r>
              </m:sub>
            </m:sSub>
          </m:e>
        </m:d>
      </m:oMath>
      <w:r w:rsidRPr="00F666D7">
        <w:rPr>
          <w:rFonts w:ascii="Times New Roman" w:hAnsi="Times New Roman" w:cs="Times New Roman"/>
          <w:bCs w:val="0"/>
        </w:rPr>
        <w:t xml:space="preserve"> ein Vektor aus </w:t>
      </w:r>
      <m:oMath>
        <m:r>
          <w:rPr>
            <w:rFonts w:ascii="Cambria Math" w:hAnsi="Cambria Math"/>
          </w:rPr>
          <m:t>W</m:t>
        </m:r>
      </m:oMath>
      <w:r w:rsidRPr="00F666D7">
        <w:rPr>
          <w:rFonts w:ascii="Times New Roman" w:hAnsi="Times New Roman" w:cs="Times New Roman"/>
          <w:bCs w:val="0"/>
        </w:rPr>
        <w:t xml:space="preserve"> und besitzt deshalb bezüglich </w:t>
      </w:r>
      <m:oMath>
        <m:r>
          <m:rPr>
            <m:scr m:val="script"/>
          </m:rPr>
          <w:rPr>
            <w:rFonts w:ascii="Cambria Math" w:hAnsi="Cambria Math"/>
          </w:rPr>
          <m:t>C</m:t>
        </m:r>
      </m:oMath>
      <w:r w:rsidRPr="00F666D7">
        <w:rPr>
          <w:rFonts w:ascii="Times New Roman" w:hAnsi="Times New Roman" w:cs="Times New Roman"/>
          <w:bCs w:val="0"/>
        </w:rPr>
        <w:t xml:space="preserve"> eindeutige Koordinaten.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Für jeden Basisvektor </w:t>
      </w:r>
      <m:oMath>
        <m:sSub>
          <m:sSubPr>
            <m:ctrlPr>
              <w:rPr>
                <w:rFonts w:ascii="Cambria Math" w:hAnsi="Cambria Math"/>
                <w:bCs w:val="0"/>
                <w:i/>
              </w:rPr>
            </m:ctrlPr>
          </m:sSubPr>
          <m:e>
            <m:r>
              <m:rPr>
                <m:sty m:val="bi"/>
              </m:rPr>
              <w:rPr>
                <w:rFonts w:ascii="Cambria Math" w:hAnsi="Cambria Math"/>
              </w:rPr>
              <m:t>b</m:t>
            </m:r>
          </m:e>
          <m:sub>
            <m:r>
              <m:rPr>
                <m:sty m:val="bi"/>
              </m:rPr>
              <w:rPr>
                <w:rFonts w:ascii="Cambria Math" w:hAnsi="Cambria Math"/>
              </w:rPr>
              <m:t>j</m:t>
            </m:r>
          </m:sub>
        </m:sSub>
      </m:oMath>
      <w:r w:rsidRPr="00F666D7">
        <w:rPr>
          <w:rFonts w:ascii="Times New Roman" w:hAnsi="Times New Roman" w:cs="Times New Roman"/>
          <w:bCs w:val="0"/>
        </w:rPr>
        <w:t xml:space="preserve"> existieren eindeutig bestimmte Skalare </w:t>
      </w:r>
      <m:oMath>
        <m:sSub>
          <m:sSubPr>
            <m:ctrlPr>
              <w:rPr>
                <w:rFonts w:ascii="Cambria Math" w:hAnsi="Cambria Math"/>
                <w:bCs w:val="0"/>
                <w:i/>
              </w:rPr>
            </m:ctrlPr>
          </m:sSubPr>
          <m:e>
            <m:r>
              <m:rPr>
                <m:sty m:val="bi"/>
              </m:rPr>
              <w:rPr>
                <w:rFonts w:ascii="Cambria Math" w:hAnsi="Cambria Math"/>
              </w:rPr>
              <m:t>a</m:t>
            </m:r>
          </m:e>
          <m:sub>
            <m:r>
              <m:rPr>
                <m:sty m:val="bi"/>
              </m:rPr>
              <w:rPr>
                <w:rFonts w:ascii="Cambria Math" w:hAnsi="Cambria Math"/>
              </w:rPr>
              <m:t>1</m:t>
            </m:r>
            <m:r>
              <m:rPr>
                <m:sty m:val="bi"/>
              </m:rPr>
              <w:rPr>
                <w:rFonts w:ascii="Cambria Math" w:hAnsi="Cambria Math"/>
              </w:rPr>
              <m:t>j</m:t>
            </m:r>
          </m:sub>
        </m:sSub>
        <m:r>
          <w:rPr>
            <w:rFonts w:ascii="Cambria Math" w:hAnsi="Cambria Math"/>
          </w:rPr>
          <m:t>,…,</m:t>
        </m:r>
        <m:sSub>
          <m:sSubPr>
            <m:ctrlPr>
              <w:rPr>
                <w:rFonts w:ascii="Cambria Math" w:hAnsi="Cambria Math"/>
                <w:bCs w:val="0"/>
                <w:i/>
              </w:rPr>
            </m:ctrlPr>
          </m:sSubPr>
          <m:e>
            <m:r>
              <m:rPr>
                <m:sty m:val="bi"/>
              </m:rPr>
              <w:rPr>
                <w:rFonts w:ascii="Cambria Math" w:hAnsi="Cambria Math"/>
              </w:rPr>
              <m:t>a</m:t>
            </m:r>
          </m:e>
          <m:sub>
            <m:r>
              <m:rPr>
                <m:sty m:val="bi"/>
              </m:rPr>
              <w:rPr>
                <w:rFonts w:ascii="Cambria Math" w:hAnsi="Cambria Math"/>
              </w:rPr>
              <m:t>mj</m:t>
            </m:r>
          </m:sub>
        </m:sSub>
        <m:r>
          <w:rPr>
            <w:rFonts w:ascii="Cambria Math" w:hAnsi="Cambria Math"/>
          </w:rPr>
          <m:t>∈</m:t>
        </m:r>
        <m:r>
          <m:rPr>
            <m:sty m:val="bi"/>
          </m:rPr>
          <w:rPr>
            <w:rFonts w:ascii="Cambria Math" w:hAnsi="Cambria Math"/>
          </w:rPr>
          <m:t>K</m:t>
        </m:r>
      </m:oMath>
      <w:r w:rsidRPr="00F666D7">
        <w:rPr>
          <w:rFonts w:ascii="Times New Roman" w:hAnsi="Times New Roman" w:cs="Times New Roman"/>
          <w:bCs w:val="0"/>
        </w:rPr>
        <w:t xml:space="preserve"> mit:</w:t>
      </w:r>
    </w:p>
    <w:p w:rsidR="00F666D7" w:rsidRPr="00F666D7" w:rsidRDefault="009E208D" w:rsidP="0093163C">
      <w:pPr>
        <w:pStyle w:val="Formel"/>
        <w:rPr>
          <w:rFonts w:ascii="Times New Roman" w:hAnsi="Times New Roman" w:cs="Times New Roman"/>
        </w:rPr>
      </w:pPr>
      <m:oMathPara>
        <m:oMathParaPr>
          <m:jc m:val="left"/>
        </m:oMathParaPr>
        <m:oMath>
          <m:r>
            <m:t>T</m:t>
          </m:r>
          <m:d>
            <m:dPr>
              <m:ctrlPr/>
            </m:dPr>
            <m:e>
              <m:sSub>
                <m:sSubPr>
                  <m:ctrlPr/>
                </m:sSubPr>
                <m:e>
                  <m:r>
                    <m:rPr>
                      <m:sty m:val="bi"/>
                    </m:rPr>
                    <m:t>b</m:t>
                  </m:r>
                </m:e>
                <m:sub>
                  <m:r>
                    <m:rPr>
                      <m:sty m:val="bi"/>
                    </m:rPr>
                    <m:t>j</m:t>
                  </m:r>
                </m:sub>
              </m:sSub>
            </m:e>
          </m:d>
          <m:r>
            <m:t>=</m:t>
          </m:r>
          <m:nary>
            <m:naryPr>
              <m:chr m:val="∑"/>
              <m:limLoc m:val="undOvr"/>
              <m:grow m:val="1"/>
              <m:ctrlPr/>
            </m:naryPr>
            <m:sub>
              <m:r>
                <m:rPr>
                  <m:sty m:val="bi"/>
                </m:rPr>
                <m:t>i</m:t>
              </m:r>
              <m:r>
                <m:t>=</m:t>
              </m:r>
              <m:r>
                <m:rPr>
                  <m:sty m:val="bi"/>
                </m:rPr>
                <m:t>1</m:t>
              </m:r>
            </m:sub>
            <m:sup>
              <m:r>
                <m:rPr>
                  <m:sty m:val="bi"/>
                </m:rPr>
                <m:t>m</m:t>
              </m:r>
            </m:sup>
            <m:e>
              <m:sSub>
                <m:sSubPr>
                  <m:ctrlPr/>
                </m:sSubPr>
                <m:e>
                  <m:r>
                    <m:rPr>
                      <m:sty m:val="bi"/>
                    </m:rPr>
                    <m:t>a</m:t>
                  </m:r>
                </m:e>
                <m:sub>
                  <m:r>
                    <m:rPr>
                      <m:sty m:val="bi"/>
                    </m:rPr>
                    <m:t>ij</m:t>
                  </m:r>
                </m:sub>
              </m:sSub>
            </m:e>
          </m:nary>
          <m:sSub>
            <m:sSubPr>
              <m:ctrlPr/>
            </m:sSubPr>
            <m:e>
              <m:r>
                <m:rPr>
                  <m:sty m:val="bi"/>
                </m:rPr>
                <m:t>c</m:t>
              </m:r>
            </m:e>
            <m:sub>
              <m:r>
                <m:rPr>
                  <m:sty m:val="bi"/>
                </m:rPr>
                <m:t>i</m:t>
              </m:r>
            </m:sub>
          </m:sSub>
          <m:r>
            <w:rPr>
              <w:rFonts w:ascii="Times New Roman" w:hAnsi="Times New Roman" w:cs="Times New Roman"/>
            </w:rPr>
            <w:br/>
          </m:r>
        </m:oMath>
      </m:oMathPara>
      <w:r w:rsidR="00F666D7">
        <w:rPr>
          <w:rFonts w:ascii="Times New Roman" w:hAnsi="Times New Roman" w:cs="Times New Roman"/>
        </w:rPr>
        <w:tab/>
        <w:t>(M3.7)</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Die Koeffizienten </w:t>
      </w:r>
      <m:oMath>
        <m:sSub>
          <m:sSubPr>
            <m:ctrlPr>
              <w:rPr>
                <w:rFonts w:ascii="Cambria Math" w:hAnsi="Cambria Math"/>
                <w:bCs w:val="0"/>
                <w:i/>
              </w:rPr>
            </m:ctrlPr>
          </m:sSubPr>
          <m:e>
            <m:r>
              <m:rPr>
                <m:sty m:val="bi"/>
              </m:rPr>
              <w:rPr>
                <w:rFonts w:ascii="Cambria Math" w:hAnsi="Cambria Math"/>
              </w:rPr>
              <m:t>a</m:t>
            </m:r>
          </m:e>
          <m:sub>
            <m:r>
              <m:rPr>
                <m:sty m:val="bi"/>
              </m:rPr>
              <w:rPr>
                <w:rFonts w:ascii="Cambria Math" w:hAnsi="Cambria Math"/>
              </w:rPr>
              <m:t>ij</m:t>
            </m:r>
          </m:sub>
        </m:sSub>
      </m:oMath>
      <w:r w:rsidRPr="00F666D7">
        <w:rPr>
          <w:rFonts w:ascii="Times New Roman" w:hAnsi="Times New Roman" w:cs="Times New Roman"/>
          <w:bCs w:val="0"/>
        </w:rPr>
        <w:t xml:space="preserve"> werden später die Einträge der Matrixdarstellung von </w:t>
      </w:r>
      <m:oMath>
        <m:r>
          <w:rPr>
            <w:rFonts w:ascii="Cambria Math" w:hAnsi="Cambria Math"/>
          </w:rPr>
          <m:t>T</m:t>
        </m:r>
      </m:oMath>
      <w:r w:rsidRPr="00F666D7">
        <w:rPr>
          <w:rFonts w:ascii="Times New Roman" w:hAnsi="Times New Roman" w:cs="Times New Roman"/>
          <w:bCs w:val="0"/>
        </w:rPr>
        <w:t xml:space="preserve"> bilden.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Damit zeichnet sich bereits die zentrale Konstruktionsidee ab: Eine lineare Abbildung ist vollständig bestimmt, sobald ihre Wirkung auf eine Basis bekannt ist. Diese Aussage wird in M3 zunächst bewiesen, bevor die Matrix als geordnete Zusammenfassung dieser Informationen eingeführt wird.</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M3.0.4 Koordinatenabbildungen als Verbindung zwischen abstraktem Raum und Matrixrechnung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M2 liefert für die beiden geordneten Basen die bijektiven Koordinatenabbildungen:</w:t>
      </w:r>
    </w:p>
    <w:p w:rsidR="00F666D7" w:rsidRPr="00F666D7" w:rsidRDefault="00F666D7" w:rsidP="0093163C">
      <w:pPr>
        <w:pStyle w:val="Formel"/>
        <w:rPr>
          <w:rFonts w:ascii="Times New Roman" w:hAnsi="Times New Roman" w:cs="Times New Roman"/>
        </w:rPr>
      </w:pPr>
      <m:oMath>
        <m:sSub>
          <m:sSubPr>
            <m:ctrlPr/>
          </m:sSubPr>
          <m:e>
            <m:r>
              <m:t>κ</m:t>
            </m:r>
          </m:e>
          <m:sub>
            <m:r>
              <m:rPr>
                <m:scr m:val="script"/>
              </m:rPr>
              <m:t>B</m:t>
            </m:r>
          </m:sub>
        </m:sSub>
        <m:r>
          <m:t>:V→</m:t>
        </m:r>
        <m:sSup>
          <m:sSupPr>
            <m:ctrlPr/>
          </m:sSupPr>
          <m:e>
            <m:r>
              <m:t>K</m:t>
            </m:r>
          </m:e>
          <m:sup>
            <m:r>
              <m:t>n</m:t>
            </m:r>
          </m:sup>
        </m:sSup>
      </m:oMath>
      <w:r>
        <w:rPr>
          <w:rFonts w:ascii="Times New Roman" w:hAnsi="Times New Roman" w:cs="Times New Roman"/>
        </w:rPr>
        <w:t xml:space="preserve"> </w:t>
      </w:r>
      <w:r>
        <w:rPr>
          <w:rFonts w:ascii="Times New Roman" w:hAnsi="Times New Roman" w:cs="Times New Roman"/>
        </w:rPr>
        <w:tab/>
        <w:t>(M3.8)</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und:</w:t>
      </w:r>
    </w:p>
    <w:p w:rsidR="00F666D7" w:rsidRPr="00F666D7" w:rsidRDefault="00F666D7" w:rsidP="0093163C">
      <w:pPr>
        <w:pStyle w:val="Formel"/>
        <w:rPr>
          <w:rFonts w:ascii="Times New Roman" w:hAnsi="Times New Roman" w:cs="Times New Roman"/>
        </w:rPr>
      </w:pPr>
      <m:oMath>
        <m:sSub>
          <m:sSubPr>
            <m:ctrlPr/>
          </m:sSubPr>
          <m:e>
            <m:r>
              <m:t>κ</m:t>
            </m:r>
          </m:e>
          <m:sub>
            <m:r>
              <m:rPr>
                <m:scr m:val="script"/>
              </m:rPr>
              <m:t>C</m:t>
            </m:r>
          </m:sub>
        </m:sSub>
        <m:r>
          <m:t>:W→</m:t>
        </m:r>
        <m:sSup>
          <m:sSupPr>
            <m:ctrlPr/>
          </m:sSupPr>
          <m:e>
            <m:r>
              <m:t>K</m:t>
            </m:r>
          </m:e>
          <m:sup>
            <m:r>
              <m:t>m</m:t>
            </m:r>
          </m:sup>
        </m:sSup>
      </m:oMath>
      <w:r>
        <w:rPr>
          <w:rFonts w:ascii="Times New Roman" w:hAnsi="Times New Roman" w:cs="Times New Roman"/>
        </w:rPr>
        <w:t xml:space="preserve"> </w:t>
      </w:r>
      <w:r>
        <w:rPr>
          <w:rFonts w:ascii="Times New Roman" w:hAnsi="Times New Roman" w:cs="Times New Roman"/>
        </w:rPr>
        <w:tab/>
        <w:t>(M3.9)</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lastRenderedPageBreak/>
        <w:t xml:space="preserve">Damit kann eine Abbildung </w:t>
      </w:r>
      <m:oMath>
        <m:r>
          <w:rPr>
            <w:rFonts w:ascii="Cambria Math" w:hAnsi="Cambria Math"/>
          </w:rPr>
          <m:t>T:</m:t>
        </m:r>
        <m:r>
          <m:rPr>
            <m:sty m:val="bi"/>
          </m:rPr>
          <w:rPr>
            <w:rFonts w:ascii="Cambria Math" w:hAnsi="Cambria Math"/>
          </w:rPr>
          <m:t>V</m:t>
        </m:r>
        <m:r>
          <w:rPr>
            <w:rFonts w:ascii="Cambria Math" w:hAnsi="Cambria Math"/>
          </w:rPr>
          <m:t>→</m:t>
        </m:r>
        <m:r>
          <m:rPr>
            <m:sty m:val="bi"/>
          </m:rPr>
          <w:rPr>
            <w:rFonts w:ascii="Cambria Math" w:hAnsi="Cambria Math"/>
          </w:rPr>
          <m:t>W</m:t>
        </m:r>
      </m:oMath>
      <w:r w:rsidRPr="00F666D7">
        <w:rPr>
          <w:rFonts w:ascii="Times New Roman" w:hAnsi="Times New Roman" w:cs="Times New Roman"/>
          <w:bCs w:val="0"/>
        </w:rPr>
        <w:t xml:space="preserve"> zwischen abstrakten Vektorräumen in eine Abbildung zwischen Koordinatenräumen überführt werden:</w:t>
      </w:r>
    </w:p>
    <w:p w:rsidR="00F666D7" w:rsidRPr="00F666D7" w:rsidRDefault="00F666D7" w:rsidP="0093163C">
      <w:pPr>
        <w:pStyle w:val="Formel"/>
        <w:rPr>
          <w:rFonts w:ascii="Times New Roman" w:hAnsi="Times New Roman" w:cs="Times New Roman"/>
        </w:rPr>
      </w:pPr>
      <m:oMath>
        <m:sSub>
          <m:sSubPr>
            <m:ctrlPr/>
          </m:sSubPr>
          <m:e>
            <m:r>
              <m:t>κ</m:t>
            </m:r>
          </m:e>
          <m:sub>
            <m:r>
              <m:rPr>
                <m:scr m:val="script"/>
              </m:rPr>
              <m:t>C</m:t>
            </m:r>
          </m:sub>
        </m:sSub>
        <m:r>
          <m:t>∘T∘</m:t>
        </m:r>
        <m:sSubSup>
          <m:sSubSupPr>
            <m:ctrlPr/>
          </m:sSubSupPr>
          <m:e>
            <m:r>
              <m:t>κ</m:t>
            </m:r>
          </m:e>
          <m:sub>
            <m:r>
              <m:rPr>
                <m:scr m:val="script"/>
              </m:rPr>
              <m:t>B</m:t>
            </m:r>
          </m:sub>
          <m:sup>
            <m:r>
              <m:t>-1</m:t>
            </m:r>
          </m:sup>
        </m:sSubSup>
        <m:r>
          <m:t>:</m:t>
        </m:r>
        <m:sSup>
          <m:sSupPr>
            <m:ctrlPr/>
          </m:sSupPr>
          <m:e>
            <m:r>
              <m:t>K</m:t>
            </m:r>
          </m:e>
          <m:sup>
            <m:r>
              <m:t>n</m:t>
            </m:r>
          </m:sup>
        </m:sSup>
        <m:r>
          <m:t>→</m:t>
        </m:r>
        <m:sSup>
          <m:sSupPr>
            <m:ctrlPr/>
          </m:sSupPr>
          <m:e>
            <m:r>
              <m:t>K</m:t>
            </m:r>
          </m:e>
          <m:sup>
            <m:r>
              <m:t>m</m:t>
            </m:r>
          </m:sup>
        </m:sSup>
      </m:oMath>
      <w:r>
        <w:rPr>
          <w:rFonts w:ascii="Times New Roman" w:hAnsi="Times New Roman" w:cs="Times New Roman"/>
        </w:rPr>
        <w:t xml:space="preserve"> </w:t>
      </w:r>
      <w:r>
        <w:rPr>
          <w:rFonts w:ascii="Times New Roman" w:hAnsi="Times New Roman" w:cs="Times New Roman"/>
        </w:rPr>
        <w:tab/>
        <w:t>(M3.10)</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Diese Komposition ist für mich die eigentliche Brücke zwischen abstrakter linearer Algebra und Matrixdarstellung.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Die äußeren Koordinatenabbildungen verändern nicht die abstrakte Wirkung von </w:t>
      </w:r>
      <m:oMath>
        <m:r>
          <w:rPr>
            <w:rFonts w:ascii="Cambria Math" w:hAnsi="Cambria Math"/>
          </w:rPr>
          <m:t>T</m:t>
        </m:r>
      </m:oMath>
      <w:r w:rsidRPr="00F666D7">
        <w:rPr>
          <w:rFonts w:ascii="Times New Roman" w:hAnsi="Times New Roman" w:cs="Times New Roman"/>
          <w:bCs w:val="0"/>
        </w:rPr>
        <w:t>. Sie übersetzen lediglich Eingangs- und Ausgangsvektoren in ihre Koordinaten bezüglich der gewählten Basen.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M3 muss anschließend zeigen, dass die so entstehende lineare Abbildung zwischen </w:t>
      </w:r>
      <m:oMath>
        <m:sSup>
          <m:sSupPr>
            <m:ctrlPr>
              <w:rPr>
                <w:rFonts w:ascii="Cambria Math" w:hAnsi="Cambria Math"/>
                <w:bCs w:val="0"/>
                <w:i/>
              </w:rPr>
            </m:ctrlPr>
          </m:sSupPr>
          <m:e>
            <m:r>
              <m:rPr>
                <m:sty m:val="bi"/>
              </m:rPr>
              <w:rPr>
                <w:rFonts w:ascii="Cambria Math" w:hAnsi="Cambria Math"/>
              </w:rPr>
              <m:t>K</m:t>
            </m:r>
          </m:e>
          <m:sup>
            <m:r>
              <m:rPr>
                <m:sty m:val="bi"/>
              </m:rPr>
              <w:rPr>
                <w:rFonts w:ascii="Cambria Math" w:hAnsi="Cambria Math"/>
              </w:rPr>
              <m:t>n</m:t>
            </m:r>
          </m:sup>
        </m:sSup>
      </m:oMath>
      <w:r w:rsidRPr="00F666D7">
        <w:rPr>
          <w:rFonts w:ascii="Times New Roman" w:hAnsi="Times New Roman" w:cs="Times New Roman"/>
          <w:bCs w:val="0"/>
        </w:rPr>
        <w:t xml:space="preserve"> und </w:t>
      </w:r>
      <m:oMath>
        <m:sSup>
          <m:sSupPr>
            <m:ctrlPr>
              <w:rPr>
                <w:rFonts w:ascii="Cambria Math" w:hAnsi="Cambria Math"/>
                <w:bCs w:val="0"/>
                <w:i/>
              </w:rPr>
            </m:ctrlPr>
          </m:sSupPr>
          <m:e>
            <m:r>
              <m:rPr>
                <m:sty m:val="bi"/>
              </m:rPr>
              <w:rPr>
                <w:rFonts w:ascii="Cambria Math" w:hAnsi="Cambria Math"/>
              </w:rPr>
              <m:t>K</m:t>
            </m:r>
          </m:e>
          <m:sup>
            <m:r>
              <m:rPr>
                <m:sty m:val="bi"/>
              </m:rPr>
              <w:rPr>
                <w:rFonts w:ascii="Cambria Math" w:hAnsi="Cambria Math"/>
              </w:rPr>
              <m:t>m</m:t>
            </m:r>
          </m:sup>
        </m:sSup>
      </m:oMath>
      <w:r w:rsidRPr="00F666D7">
        <w:rPr>
          <w:rFonts w:ascii="Times New Roman" w:hAnsi="Times New Roman" w:cs="Times New Roman"/>
          <w:bCs w:val="0"/>
        </w:rPr>
        <w:t xml:space="preserve"> eindeutig durch eine </w:t>
      </w:r>
      <m:oMath>
        <m:r>
          <w:rPr>
            <w:rFonts w:ascii="Cambria Math" w:hAnsi="Cambria Math"/>
          </w:rPr>
          <m:t>m×</m:t>
        </m:r>
        <m:r>
          <m:rPr>
            <m:sty m:val="bi"/>
          </m:rPr>
          <w:rPr>
            <w:rFonts w:ascii="Cambria Math" w:hAnsi="Cambria Math"/>
          </w:rPr>
          <m:t>n</m:t>
        </m:r>
      </m:oMath>
      <w:r w:rsidRPr="00F666D7">
        <w:rPr>
          <w:rFonts w:ascii="Times New Roman" w:hAnsi="Times New Roman" w:cs="Times New Roman"/>
          <w:bCs w:val="0"/>
        </w:rPr>
        <w:t>-Matrix dargestellt werden kann.</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M3.0.5 Matrixdarstellung ist basisabhängig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Ich kennzeichne bereits an dieser Eingangsstelle eine wesentliche Aussagegrenze.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abstrakte Funktion:</w:t>
      </w:r>
    </w:p>
    <w:p w:rsidR="00F666D7" w:rsidRPr="00F666D7" w:rsidRDefault="009E208D" w:rsidP="0093163C">
      <w:pPr>
        <w:pStyle w:val="Formel"/>
      </w:pPr>
      <m:oMath>
        <m:r>
          <m:t>T:</m:t>
        </m:r>
        <m:r>
          <m:rPr>
            <m:sty m:val="bi"/>
          </m:rPr>
          <m:t>V</m:t>
        </m:r>
        <m:r>
          <m:t>→</m:t>
        </m:r>
        <m:r>
          <m:rPr>
            <m:sty m:val="bi"/>
          </m:rPr>
          <m:t>W</m:t>
        </m:r>
      </m:oMath>
      <w:r w:rsidR="00F666D7">
        <w:t xml:space="preserve"> </w:t>
      </w:r>
      <w:r w:rsidR="00F666D7">
        <w:tab/>
        <w:t>(M3.11)</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kann </w:t>
      </w:r>
      <w:proofErr w:type="gramStart"/>
      <w:r w:rsidRPr="00F666D7">
        <w:rPr>
          <w:rFonts w:ascii="Times New Roman" w:hAnsi="Times New Roman" w:cs="Times New Roman"/>
          <w:bCs w:val="0"/>
        </w:rPr>
        <w:t>fest bleiben</w:t>
      </w:r>
      <w:proofErr w:type="gramEnd"/>
      <w:r w:rsidRPr="00F666D7">
        <w:rPr>
          <w:rFonts w:ascii="Times New Roman" w:hAnsi="Times New Roman" w:cs="Times New Roman"/>
          <w:bCs w:val="0"/>
        </w:rPr>
        <w:t>, während ihre Matrixdarstellung von den gewählten Basen abhängt.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Verwende ich auf </w:t>
      </w:r>
      <m:oMath>
        <m:r>
          <w:rPr>
            <w:rFonts w:ascii="Cambria Math" w:hAnsi="Cambria Math"/>
          </w:rPr>
          <m:t>V</m:t>
        </m:r>
      </m:oMath>
      <w:r w:rsidRPr="00F666D7">
        <w:rPr>
          <w:rFonts w:ascii="Times New Roman" w:hAnsi="Times New Roman" w:cs="Times New Roman"/>
          <w:bCs w:val="0"/>
        </w:rPr>
        <w:t xml:space="preserve"> eine andere Basis </w:t>
      </w:r>
      <m:oMath>
        <m:sSup>
          <m:sSupPr>
            <m:ctrlPr>
              <w:rPr>
                <w:rFonts w:ascii="Cambria Math" w:hAnsi="Cambria Math"/>
                <w:bCs w:val="0"/>
                <w:i/>
              </w:rPr>
            </m:ctrlPr>
          </m:sSupPr>
          <m:e>
            <m:r>
              <m:rPr>
                <m:scr m:val="script"/>
              </m:rPr>
              <w:rPr>
                <w:rFonts w:ascii="Cambria Math" w:hAnsi="Cambria Math"/>
              </w:rPr>
              <m:t>B</m:t>
            </m:r>
          </m:e>
          <m:sup>
            <m:r>
              <w:rPr>
                <w:rFonts w:ascii="Cambria Math" w:hAnsi="Cambria Math"/>
              </w:rPr>
              <m:t>'</m:t>
            </m:r>
          </m:sup>
        </m:sSup>
      </m:oMath>
      <w:r w:rsidRPr="00F666D7">
        <w:rPr>
          <w:rFonts w:ascii="Times New Roman" w:hAnsi="Times New Roman" w:cs="Times New Roman"/>
          <w:bCs w:val="0"/>
        </w:rPr>
        <w:t xml:space="preserve"> oder auf </w:t>
      </w:r>
      <m:oMath>
        <m:r>
          <w:rPr>
            <w:rFonts w:ascii="Cambria Math" w:hAnsi="Cambria Math"/>
          </w:rPr>
          <m:t>W</m:t>
        </m:r>
      </m:oMath>
      <w:r w:rsidRPr="00F666D7">
        <w:rPr>
          <w:rFonts w:ascii="Times New Roman" w:hAnsi="Times New Roman" w:cs="Times New Roman"/>
          <w:bCs w:val="0"/>
        </w:rPr>
        <w:t xml:space="preserve"> eine andere Basis </w:t>
      </w:r>
      <m:oMath>
        <m:sSup>
          <m:sSupPr>
            <m:ctrlPr>
              <w:rPr>
                <w:rFonts w:ascii="Cambria Math" w:hAnsi="Cambria Math"/>
                <w:bCs w:val="0"/>
                <w:i/>
              </w:rPr>
            </m:ctrlPr>
          </m:sSupPr>
          <m:e>
            <m:r>
              <m:rPr>
                <m:scr m:val="script"/>
              </m:rPr>
              <w:rPr>
                <w:rFonts w:ascii="Cambria Math" w:hAnsi="Cambria Math"/>
              </w:rPr>
              <m:t>C</m:t>
            </m:r>
          </m:e>
          <m:sup>
            <m:r>
              <w:rPr>
                <w:rFonts w:ascii="Cambria Math" w:hAnsi="Cambria Math"/>
              </w:rPr>
              <m:t>'</m:t>
            </m:r>
          </m:sup>
        </m:sSup>
      </m:oMath>
      <w:r w:rsidRPr="00F666D7">
        <w:rPr>
          <w:rFonts w:ascii="Times New Roman" w:hAnsi="Times New Roman" w:cs="Times New Roman"/>
          <w:bCs w:val="0"/>
        </w:rPr>
        <w:t>, entsteht im Allgemeinen eine andere Matrix.</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Deshalb muss eine Matrixdarstellung immer mit ihren Bezugsbasen gedacht werden.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vollständige Notation werde ich später in der Form:</w:t>
      </w:r>
    </w:p>
    <w:p w:rsidR="00F666D7" w:rsidRPr="00F666D7" w:rsidRDefault="00F666D7" w:rsidP="0093163C">
      <w:pPr>
        <w:pStyle w:val="Formel"/>
        <w:rPr>
          <w:rFonts w:ascii="Times New Roman" w:hAnsi="Times New Roman"/>
        </w:rPr>
      </w:pPr>
      <m:oMath>
        <m:sSub>
          <m:sSubPr>
            <m:ctrlPr/>
          </m:sSubPr>
          <m:e>
            <m:d>
              <m:dPr>
                <m:begChr m:val="["/>
                <m:endChr m:val="]"/>
                <m:ctrlPr/>
              </m:dPr>
              <m:e>
                <m:r>
                  <m:t>T</m:t>
                </m:r>
              </m:e>
            </m:d>
          </m:e>
          <m:sub>
            <m:r>
              <m:rPr>
                <m:scr m:val="script"/>
              </m:rPr>
              <m:t>C←B</m:t>
            </m:r>
          </m:sub>
        </m:sSub>
      </m:oMath>
      <w:r>
        <w:rPr>
          <w:rFonts w:ascii="Times New Roman" w:hAnsi="Times New Roman"/>
        </w:rPr>
        <w:t xml:space="preserve"> </w:t>
      </w:r>
      <w:r>
        <w:rPr>
          <w:rFonts w:ascii="Times New Roman" w:hAnsi="Times New Roman"/>
        </w:rPr>
        <w:tab/>
        <w:t>(M3.12)</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verwenden.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Der rechte Index kennzeichnet dabei die Basis des Definitionsraums, der linke die Basis des Zielraums. Der Pfeil erinnert daran, dass Koordinaten bezüglich </w:t>
      </w:r>
      <m:oMath>
        <m:r>
          <m:rPr>
            <m:scr m:val="script"/>
          </m:rPr>
          <w:rPr>
            <w:rFonts w:ascii="Cambria Math" w:hAnsi="Cambria Math"/>
          </w:rPr>
          <m:t>B</m:t>
        </m:r>
      </m:oMath>
      <w:r w:rsidRPr="00F666D7">
        <w:rPr>
          <w:rFonts w:ascii="Times New Roman" w:hAnsi="Times New Roman" w:cs="Times New Roman"/>
          <w:bCs w:val="0"/>
        </w:rPr>
        <w:t xml:space="preserve"> in Koordinaten bezüglich </w:t>
      </w:r>
      <m:oMath>
        <m:r>
          <m:rPr>
            <m:scr m:val="script"/>
          </m:rPr>
          <w:rPr>
            <w:rFonts w:ascii="Cambria Math" w:hAnsi="Cambria Math"/>
          </w:rPr>
          <m:t>C</m:t>
        </m:r>
      </m:oMath>
      <w:r w:rsidRPr="00F666D7">
        <w:rPr>
          <w:rFonts w:ascii="Times New Roman" w:hAnsi="Times New Roman" w:cs="Times New Roman"/>
          <w:bCs w:val="0"/>
        </w:rPr>
        <w:t xml:space="preserve"> überführt werden.</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M3.0.6 Basiswechsel als Darstellungswechsel</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M2 hat bereits abstrakt die Koordinatenumrechnung zwischen zwei Basen vorbereitet:</w:t>
      </w:r>
    </w:p>
    <w:p w:rsidR="00F666D7" w:rsidRPr="00F666D7" w:rsidRDefault="00F666D7" w:rsidP="0093163C">
      <w:pPr>
        <w:pStyle w:val="Formel"/>
        <w:rPr>
          <w:rFonts w:ascii="Times New Roman" w:hAnsi="Times New Roman" w:cs="Times New Roman"/>
        </w:rPr>
      </w:pPr>
      <m:oMath>
        <m:sSub>
          <m:sSubPr>
            <m:ctrlPr/>
          </m:sSubPr>
          <m:e>
            <m:r>
              <m:t>κ</m:t>
            </m:r>
          </m:e>
          <m:sub>
            <m:r>
              <m:rPr>
                <m:scr m:val="script"/>
              </m:rPr>
              <m:t>C</m:t>
            </m:r>
          </m:sub>
        </m:sSub>
        <m:r>
          <m:t>∘</m:t>
        </m:r>
        <m:sSubSup>
          <m:sSubSupPr>
            <m:ctrlPr/>
          </m:sSubSupPr>
          <m:e>
            <m:r>
              <m:t>κ</m:t>
            </m:r>
          </m:e>
          <m:sub>
            <m:r>
              <m:rPr>
                <m:scr m:val="script"/>
              </m:rPr>
              <m:t>B</m:t>
            </m:r>
          </m:sub>
          <m:sup>
            <m:r>
              <m:t>-1</m:t>
            </m:r>
          </m:sup>
        </m:sSubSup>
      </m:oMath>
      <w:r>
        <w:rPr>
          <w:rFonts w:ascii="Times New Roman" w:hAnsi="Times New Roman" w:cs="Times New Roman"/>
        </w:rPr>
        <w:t xml:space="preserve"> </w:t>
      </w:r>
      <w:r>
        <w:rPr>
          <w:rFonts w:ascii="Times New Roman" w:hAnsi="Times New Roman" w:cs="Times New Roman"/>
        </w:rPr>
        <w:tab/>
        <w:t>(M3.13)</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M3 muss nun zeigen, dass auch diese Abbildung linear ist und daher selbst durch eine Matrix dargestellt werden kann.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lastRenderedPageBreak/>
        <w:t>Damit entsteht die Basiswechselmatrix nicht als neue Art mathematischen Objekts, sondern als Matrixdarstellung einer bereits vorhandenen linearen Koordinatenabbildung.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Für mich ist diese Sichtweise wesentlich. Ein Basiswechsel verändert nicht den abstrakten Vektor. Er verändert ausschließlich die Zahlen, mit denen derselbe Vektor bezüglich einer anderen geordneten Basis beschrieben wird.</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M3.0.7 Endomorphismen und ähnliche Matrizen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Ein besonderer Fall liegt vor, wenn Definitions- und Zielraum identisch </w:t>
      </w:r>
      <w:proofErr w:type="gramStart"/>
      <w:r w:rsidRPr="00F666D7">
        <w:rPr>
          <w:rFonts w:ascii="Times New Roman" w:hAnsi="Times New Roman" w:cs="Times New Roman"/>
          <w:bCs w:val="0"/>
        </w:rPr>
        <w:t>sind</w:t>
      </w:r>
      <w:proofErr w:type="gramEnd"/>
      <w:r w:rsidRPr="00F666D7">
        <w:rPr>
          <w:rFonts w:ascii="Times New Roman" w:hAnsi="Times New Roman" w:cs="Times New Roman"/>
          <w:bCs w:val="0"/>
        </w:rPr>
        <w:t>:</w:t>
      </w:r>
    </w:p>
    <w:p w:rsidR="00F666D7" w:rsidRPr="00F666D7" w:rsidRDefault="009E208D" w:rsidP="0093163C">
      <w:pPr>
        <w:pStyle w:val="Formel"/>
      </w:pPr>
      <m:oMath>
        <m:r>
          <m:t>T:V→V</m:t>
        </m:r>
      </m:oMath>
      <w:r w:rsidR="00F666D7">
        <w:t xml:space="preserve"> </w:t>
      </w:r>
      <w:r w:rsidR="00F666D7">
        <w:tab/>
        <w:t>(M3.14)</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Eine solche lineare Abbildung werde ich als linearen Endomorphismus behandeln.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Gerade hier wird der Basiswechsel besonders wichtig. Wird derselbe Endomorphismus bezüglich zweier unterschiedlicher Basen dargestellt, entstehen im Allgemeinen verschiedene quadratische Matrizen.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Diese Matrizen sind nicht beliebig verschieden, sondern durch eine bestimmte Basiswechselbeziehung miteinander verbunden. Diese Beziehung führt zur Ähnlichkeit von Matrizen.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Damit kann ich später klar unterscheiden:</w:t>
      </w:r>
    </w:p>
    <w:p w:rsidR="00F666D7" w:rsidRPr="00F666D7" w:rsidRDefault="00F666D7" w:rsidP="00F666D7">
      <w:pPr>
        <w:numPr>
          <w:ilvl w:val="0"/>
          <w:numId w:val="6"/>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Eigenschaften einer konkreten Matrixdarstellung,</w:t>
      </w:r>
    </w:p>
    <w:p w:rsidR="00F666D7" w:rsidRPr="00F666D7" w:rsidRDefault="00F666D7" w:rsidP="00F666D7">
      <w:pPr>
        <w:numPr>
          <w:ilvl w:val="0"/>
          <w:numId w:val="6"/>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Eigenschaften, die beim Basiswechsel erhalten bleiben,</w:t>
      </w:r>
    </w:p>
    <w:p w:rsidR="00F666D7" w:rsidRPr="00F666D7" w:rsidRDefault="00F666D7" w:rsidP="00F666D7">
      <w:pPr>
        <w:numPr>
          <w:ilvl w:val="0"/>
          <w:numId w:val="6"/>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Eigenschaften des zugrunde liegenden linearen Endomorphismus.</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Diese Trennung bildet zugleich eine wichtige Vorbereitung für M5, wo Eigenwerte, Eigenvektoren und Diagonalisierung untersucht werden.</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M3.0.8 Warum die Determinante erst nach der Matrixdarstellung folgt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Determinante soll in M3 nicht als isolierte Rechenvorschrift für quadratische Zahlenschemata eingeführt werden.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Für mich ist sie mathematisch erst sinnvoll eingeordnet, wenn vorher geklärt ist:</w:t>
      </w:r>
    </w:p>
    <w:p w:rsidR="00F666D7" w:rsidRPr="00F666D7" w:rsidRDefault="00F666D7" w:rsidP="00F666D7">
      <w:pPr>
        <w:numPr>
          <w:ilvl w:val="0"/>
          <w:numId w:val="7"/>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was eine quadratische Matrix darstellt,</w:t>
      </w:r>
    </w:p>
    <w:p w:rsidR="00F666D7" w:rsidRPr="00F666D7" w:rsidRDefault="00F666D7" w:rsidP="00F666D7">
      <w:pPr>
        <w:numPr>
          <w:ilvl w:val="0"/>
          <w:numId w:val="7"/>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wie Matrizen komponiert werden,</w:t>
      </w:r>
    </w:p>
    <w:p w:rsidR="00F666D7" w:rsidRPr="00F666D7" w:rsidRDefault="00F666D7" w:rsidP="00F666D7">
      <w:pPr>
        <w:numPr>
          <w:ilvl w:val="0"/>
          <w:numId w:val="7"/>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wie sich Matrixdarstellungen bei einem Basiswechsel verändern,</w:t>
      </w:r>
    </w:p>
    <w:p w:rsidR="00F666D7" w:rsidRPr="00F666D7" w:rsidRDefault="00F666D7" w:rsidP="00F666D7">
      <w:pPr>
        <w:numPr>
          <w:ilvl w:val="0"/>
          <w:numId w:val="7"/>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welche Eigenschaften einer Matrixdarstellung vom gewählten Koordinatensystem unabhängig bleiben.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Erst danach kann ich die Determinante als ausgezeichnete skalare Größe einer quadratischen Matrix und anschließend als basisunabhängige Größe eines endlichdimensionalen Endomorphismus untersuchen.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Für eine quadratische Matrix:</w:t>
      </w:r>
    </w:p>
    <w:p w:rsidR="00F666D7" w:rsidRPr="00F666D7" w:rsidRDefault="009E208D" w:rsidP="0093163C">
      <w:pPr>
        <w:pStyle w:val="Formel"/>
        <w:rPr>
          <w:rFonts w:ascii="Times New Roman" w:hAnsi="Times New Roman" w:cs="Times New Roman"/>
        </w:rPr>
      </w:pPr>
      <m:oMath>
        <m:r>
          <w:lastRenderedPageBreak/>
          <m:t>A∈</m:t>
        </m:r>
        <m:sSup>
          <m:sSupPr>
            <m:ctrlPr/>
          </m:sSupPr>
          <m:e>
            <m:r>
              <m:rPr>
                <m:sty m:val="bi"/>
              </m:rPr>
              <m:t>K</m:t>
            </m:r>
          </m:e>
          <m:sup>
            <m:r>
              <m:rPr>
                <m:sty m:val="bi"/>
              </m:rPr>
              <m:t>n</m:t>
            </m:r>
            <m:r>
              <m:t>×</m:t>
            </m:r>
            <m:r>
              <m:rPr>
                <m:sty m:val="bi"/>
              </m:rPr>
              <m:t>n</m:t>
            </m:r>
          </m:sup>
        </m:sSup>
      </m:oMath>
      <w:r w:rsidR="00F666D7">
        <w:rPr>
          <w:rFonts w:ascii="Times New Roman" w:hAnsi="Times New Roman" w:cs="Times New Roman"/>
        </w:rPr>
        <w:t xml:space="preserve"> </w:t>
      </w:r>
      <w:r w:rsidR="00F666D7">
        <w:rPr>
          <w:rFonts w:ascii="Times New Roman" w:hAnsi="Times New Roman" w:cs="Times New Roman"/>
        </w:rPr>
        <w:tab/>
        <w:t>(M3.15)</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wird die Determinante später eine Abbildung:</w:t>
      </w:r>
    </w:p>
    <w:p w:rsidR="00F666D7" w:rsidRDefault="009E208D" w:rsidP="0093163C">
      <w:pPr>
        <w:pStyle w:val="Formel"/>
        <w:rPr>
          <w:rFonts w:ascii="Times New Roman" w:hAnsi="Times New Roman" w:cs="Times New Roman"/>
        </w:rPr>
      </w:pPr>
      <m:oMath>
        <m:r>
          <m:t>det:</m:t>
        </m:r>
        <m:sSup>
          <m:sSupPr>
            <m:ctrlPr/>
          </m:sSupPr>
          <m:e>
            <m:r>
              <m:rPr>
                <m:sty m:val="bi"/>
              </m:rPr>
              <m:t>K</m:t>
            </m:r>
          </m:e>
          <m:sup>
            <m:r>
              <m:rPr>
                <m:sty m:val="bi"/>
              </m:rPr>
              <m:t>n</m:t>
            </m:r>
            <m:r>
              <m:t>×</m:t>
            </m:r>
            <m:r>
              <m:rPr>
                <m:sty m:val="bi"/>
              </m:rPr>
              <m:t>n</m:t>
            </m:r>
          </m:sup>
        </m:sSup>
        <m:r>
          <m:t>→</m:t>
        </m:r>
        <m:r>
          <m:rPr>
            <m:sty m:val="bi"/>
          </m:rPr>
          <m:t>K</m:t>
        </m:r>
      </m:oMath>
      <w:r w:rsidR="00F666D7">
        <w:rPr>
          <w:rFonts w:ascii="Times New Roman" w:hAnsi="Times New Roman" w:cs="Times New Roman"/>
        </w:rPr>
        <w:t xml:space="preserve"> </w:t>
      </w:r>
      <w:r w:rsidR="00F666D7">
        <w:rPr>
          <w:rFonts w:ascii="Times New Roman" w:hAnsi="Times New Roman" w:cs="Times New Roman"/>
        </w:rPr>
        <w:tab/>
        <w:t>(M3.16)</w:t>
      </w:r>
    </w:p>
    <w:p w:rsidR="00F666D7" w:rsidRPr="00F666D7" w:rsidRDefault="00F666D7" w:rsidP="00F666D7">
      <w:pPr>
        <w:spacing w:before="100" w:beforeAutospacing="1" w:after="100" w:afterAutospacing="1"/>
        <w:rPr>
          <w:rFonts w:ascii="Times New Roman" w:hAnsi="Times New Roman" w:cs="Times New Roman"/>
          <w:bCs w:val="0"/>
        </w:rPr>
      </w:pPr>
      <w:r>
        <w:rPr>
          <w:rFonts w:ascii="Times New Roman" w:hAnsi="Times New Roman" w:cs="Times New Roman"/>
          <w:bCs w:val="0"/>
        </w:rPr>
        <w:t>e</w:t>
      </w:r>
      <w:r w:rsidRPr="00F666D7">
        <w:rPr>
          <w:rFonts w:ascii="Times New Roman" w:hAnsi="Times New Roman" w:cs="Times New Roman"/>
          <w:bCs w:val="0"/>
        </w:rPr>
        <w:t>rstellen.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Ihre vollständige Definition und ihre Eigenschaften werden jedoch erst nach der Matrix- und Basiswechselstruktur entwickelt. [[72]]</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M3.0.9 Determinante und Invertierbarkeit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Eine der später wichtigen Beziehungen wird darin bestehen, dass bei quadratischen Matrizen die Determinante entscheidet, ob eine Matrix invertierbar ist.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zu entwickelnde Beziehung lautet:</w:t>
      </w:r>
    </w:p>
    <w:p w:rsidR="00F666D7" w:rsidRPr="00F666D7" w:rsidRDefault="009E208D" w:rsidP="0093163C">
      <w:pPr>
        <w:pStyle w:val="Formel"/>
        <w:rPr>
          <w:rFonts w:ascii="Times New Roman" w:hAnsi="Times New Roman" w:cs="Times New Roman"/>
        </w:rPr>
      </w:pPr>
      <m:oMath>
        <m:r>
          <m:t>A </m:t>
        </m:r>
        <m:r>
          <m:rPr>
            <m:nor/>
          </m:rPr>
          <m:t>invertierbar</m:t>
        </m:r>
        <m:r>
          <m:t>⟺</m:t>
        </m:r>
        <m:func>
          <m:funcPr>
            <m:ctrlPr/>
          </m:funcPr>
          <m:fName>
            <m:r>
              <m:rPr>
                <m:sty m:val="bi"/>
              </m:rPr>
              <m:t>det</m:t>
            </m:r>
          </m:fName>
          <m:e>
            <m:d>
              <m:dPr>
                <m:ctrlPr/>
              </m:dPr>
              <m:e>
                <m:r>
                  <m:rPr>
                    <m:sty m:val="bi"/>
                  </m:rPr>
                  <m:t>A</m:t>
                </m:r>
              </m:e>
            </m:d>
          </m:e>
        </m:func>
        <m:r>
          <m:t>≠</m:t>
        </m:r>
        <m:sSub>
          <m:sSubPr>
            <m:ctrlPr/>
          </m:sSubPr>
          <m:e>
            <m:r>
              <m:rPr>
                <m:sty m:val="bi"/>
              </m:rPr>
              <m:t>0</m:t>
            </m:r>
          </m:e>
          <m:sub>
            <m:r>
              <m:rPr>
                <m:sty m:val="bi"/>
              </m:rPr>
              <m:t>K</m:t>
            </m:r>
          </m:sub>
        </m:sSub>
      </m:oMath>
      <w:r w:rsidR="00F666D7">
        <w:rPr>
          <w:rFonts w:ascii="Times New Roman" w:hAnsi="Times New Roman" w:cs="Times New Roman"/>
        </w:rPr>
        <w:t xml:space="preserve"> </w:t>
      </w:r>
      <w:r w:rsidR="00F666D7">
        <w:rPr>
          <w:rFonts w:ascii="Times New Roman" w:hAnsi="Times New Roman" w:cs="Times New Roman"/>
        </w:rPr>
        <w:tab/>
        <w:t>(M3.17)</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Ich markiere diese Beziehung hier ausschließlich als Ziel des Aufbaus. Ihre Begründung gehört in den späteren Determinantenabschnitt.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Eine vollständige systematische Untersuchung von Kern, Bild und Rang der zugrunde liegenden linearen Abbildung nehme ich damit noch nicht vor. Diese Begriffe gehören bewusst zu M4.</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Determinante liefert in M3 zunächst ein Kriterium für die Invertierbarkeit quadratischer Matrixdarstellungen und damit endlichdimensionaler Endomorphismen. Die tiefere Verbindung zu Rang, Kern und linearen Gleichungssystemen wird anschließend in M4 entwickelt.</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M3.0.10 Abgrenzung zu M4</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Diese Grenze ist für die Gesamtarchitektur wichtig.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M3 behandelt:</w:t>
      </w:r>
    </w:p>
    <w:p w:rsidR="00F666D7" w:rsidRPr="00F666D7" w:rsidRDefault="00F666D7" w:rsidP="00F666D7">
      <w:pPr>
        <w:numPr>
          <w:ilvl w:val="0"/>
          <w:numId w:val="8"/>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lineare Abbildungen,</w:t>
      </w:r>
    </w:p>
    <w:p w:rsidR="00F666D7" w:rsidRPr="00F666D7" w:rsidRDefault="00F666D7" w:rsidP="00F666D7">
      <w:pPr>
        <w:numPr>
          <w:ilvl w:val="0"/>
          <w:numId w:val="8"/>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ihre algebraischen Grundregeln,</w:t>
      </w:r>
    </w:p>
    <w:p w:rsidR="00F666D7" w:rsidRPr="00F666D7" w:rsidRDefault="00F666D7" w:rsidP="00F666D7">
      <w:pPr>
        <w:numPr>
          <w:ilvl w:val="0"/>
          <w:numId w:val="8"/>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Identität, Komposition und inverse lineare Abbildungen,</w:t>
      </w:r>
    </w:p>
    <w:p w:rsidR="00F666D7" w:rsidRPr="00F666D7" w:rsidRDefault="00F666D7" w:rsidP="00F666D7">
      <w:pPr>
        <w:numPr>
          <w:ilvl w:val="0"/>
          <w:numId w:val="8"/>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Matrixdarstellungen bezüglich geordneter Basen,</w:t>
      </w:r>
    </w:p>
    <w:p w:rsidR="00F666D7" w:rsidRPr="00F666D7" w:rsidRDefault="00F666D7" w:rsidP="00F666D7">
      <w:pPr>
        <w:numPr>
          <w:ilvl w:val="0"/>
          <w:numId w:val="8"/>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Matrixoperationen als Darstellungen von Abbildungsoperationen,</w:t>
      </w:r>
    </w:p>
    <w:p w:rsidR="00F666D7" w:rsidRPr="00F666D7" w:rsidRDefault="00F666D7" w:rsidP="00F666D7">
      <w:pPr>
        <w:numPr>
          <w:ilvl w:val="0"/>
          <w:numId w:val="8"/>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Basiswechsel,</w:t>
      </w:r>
    </w:p>
    <w:p w:rsidR="00F666D7" w:rsidRPr="00F666D7" w:rsidRDefault="00F666D7" w:rsidP="00F666D7">
      <w:pPr>
        <w:numPr>
          <w:ilvl w:val="0"/>
          <w:numId w:val="8"/>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ähnliche Matrizen,</w:t>
      </w:r>
    </w:p>
    <w:p w:rsidR="00F666D7" w:rsidRPr="00F666D7" w:rsidRDefault="00F666D7" w:rsidP="00F666D7">
      <w:pPr>
        <w:numPr>
          <w:ilvl w:val="0"/>
          <w:numId w:val="8"/>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Determinanten.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M4 übernimmt anschließend die strukturelle Untersuchung von:</w:t>
      </w:r>
    </w:p>
    <w:p w:rsidR="00F666D7" w:rsidRPr="00F666D7" w:rsidRDefault="00F666D7" w:rsidP="00F666D7">
      <w:pPr>
        <w:numPr>
          <w:ilvl w:val="0"/>
          <w:numId w:val="9"/>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lastRenderedPageBreak/>
        <w:t>Kern,</w:t>
      </w:r>
    </w:p>
    <w:p w:rsidR="00F666D7" w:rsidRPr="00F666D7" w:rsidRDefault="00F666D7" w:rsidP="00F666D7">
      <w:pPr>
        <w:numPr>
          <w:ilvl w:val="0"/>
          <w:numId w:val="9"/>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Bild,</w:t>
      </w:r>
    </w:p>
    <w:p w:rsidR="00F666D7" w:rsidRPr="00F666D7" w:rsidRDefault="00F666D7" w:rsidP="00F666D7">
      <w:pPr>
        <w:numPr>
          <w:ilvl w:val="0"/>
          <w:numId w:val="9"/>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Rang,</w:t>
      </w:r>
    </w:p>
    <w:p w:rsidR="00F666D7" w:rsidRPr="00F666D7" w:rsidRDefault="00F666D7" w:rsidP="00F666D7">
      <w:pPr>
        <w:numPr>
          <w:ilvl w:val="0"/>
          <w:numId w:val="9"/>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Dimensionsbeziehungen zwischen diesen Strukturen,</w:t>
      </w:r>
    </w:p>
    <w:p w:rsidR="00F666D7" w:rsidRPr="00F666D7" w:rsidRDefault="00F666D7" w:rsidP="00F666D7">
      <w:pPr>
        <w:numPr>
          <w:ilvl w:val="0"/>
          <w:numId w:val="9"/>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linearen Gleichungssystemen,</w:t>
      </w:r>
    </w:p>
    <w:p w:rsidR="00F666D7" w:rsidRPr="00F666D7" w:rsidRDefault="00F666D7" w:rsidP="00F666D7">
      <w:pPr>
        <w:numPr>
          <w:ilvl w:val="0"/>
          <w:numId w:val="9"/>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Lösungsräumen,</w:t>
      </w:r>
    </w:p>
    <w:p w:rsidR="00F666D7" w:rsidRPr="00F666D7" w:rsidRDefault="00F666D7" w:rsidP="00F666D7">
      <w:pPr>
        <w:numPr>
          <w:ilvl w:val="0"/>
          <w:numId w:val="9"/>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Gauss-Verfahren und den damit verbundenen Rangbedingungen.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Damit vermeide ich, dass M3 bereits diejenigen Resultate vorwegnimmt, deren systematische Grundlage erst M4 liefern soll.</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M3.0.11 Abgrenzung zu M5</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Auch Eigenwerte und Eigenvektoren werden in M3 noch nicht systematisch behandelt.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Zwar stellt M3 mit Endomorphismen, quadratischen Matrizen, Basiswechsel, Ähnlichkeit und Determinante wesentliche Voraussetzungen dafür bereit. Der Ausdruck:</w:t>
      </w:r>
    </w:p>
    <w:p w:rsidR="00F666D7" w:rsidRPr="00F666D7" w:rsidRDefault="009E208D" w:rsidP="0093163C">
      <w:pPr>
        <w:pStyle w:val="Formel"/>
        <w:rPr>
          <w:rFonts w:ascii="Times New Roman" w:hAnsi="Times New Roman" w:cs="Times New Roman"/>
        </w:rPr>
      </w:pPr>
      <m:oMath>
        <m:r>
          <m:t>T</m:t>
        </m:r>
        <m:d>
          <m:dPr>
            <m:ctrlPr/>
          </m:dPr>
          <m:e>
            <m:r>
              <m:rPr>
                <m:sty m:val="bi"/>
              </m:rPr>
              <m:t>v</m:t>
            </m:r>
          </m:e>
        </m:d>
        <m:r>
          <m:t>=</m:t>
        </m:r>
        <m:r>
          <m:rPr>
            <m:sty m:val="bi"/>
          </m:rPr>
          <m:t>λv</m:t>
        </m:r>
      </m:oMath>
      <w:r w:rsidR="00F666D7">
        <w:rPr>
          <w:rFonts w:ascii="Times New Roman" w:hAnsi="Times New Roman" w:cs="Times New Roman"/>
        </w:rPr>
        <w:t xml:space="preserve"> </w:t>
      </w:r>
      <w:r w:rsidR="00F666D7">
        <w:rPr>
          <w:rFonts w:ascii="Times New Roman" w:hAnsi="Times New Roman" w:cs="Times New Roman"/>
        </w:rPr>
        <w:tab/>
        <w:t>(M3.18)</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wird jedoch erst in M5 zum Ausgangspunkt der Eigenwerttheorie.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Ebenso gehören charakteristisches Polynom, Eigenräume, algebraische und geometrische Vielfachheit sowie Diagonalisierung vollständig zu M5.</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Diese Trennung ist für mich wichtig, weil M5 damit auf einer bereits vollständig geklärten Matrix- und Basiswechselstruktur aufbauen kann.</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M3.0.12 Abgrenzung zu M6</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Schließlich enthält auch M3 noch keine Skalarproduktstruktur.</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Eine lineare Abbildung kann in M3 untersucht werden, ohne dass Längen, Winkel oder Orthogonalität definiert sind.</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Begriffe wie:</w:t>
      </w:r>
    </w:p>
    <w:p w:rsidR="00F666D7" w:rsidRPr="00F666D7" w:rsidRDefault="00F666D7" w:rsidP="00F666D7">
      <w:pPr>
        <w:numPr>
          <w:ilvl w:val="0"/>
          <w:numId w:val="10"/>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orthogonale Matrix,</w:t>
      </w:r>
    </w:p>
    <w:p w:rsidR="00F666D7" w:rsidRPr="00F666D7" w:rsidRDefault="00F666D7" w:rsidP="00F666D7">
      <w:pPr>
        <w:numPr>
          <w:ilvl w:val="0"/>
          <w:numId w:val="10"/>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unitäre Matrix,</w:t>
      </w:r>
    </w:p>
    <w:p w:rsidR="00F666D7" w:rsidRPr="00F666D7" w:rsidRDefault="00F666D7" w:rsidP="00F666D7">
      <w:pPr>
        <w:numPr>
          <w:ilvl w:val="0"/>
          <w:numId w:val="10"/>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selbstadjungierter Operator,</w:t>
      </w:r>
    </w:p>
    <w:p w:rsidR="00F666D7" w:rsidRPr="00F666D7" w:rsidRDefault="00F666D7" w:rsidP="00F666D7">
      <w:pPr>
        <w:numPr>
          <w:ilvl w:val="0"/>
          <w:numId w:val="10"/>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orthogonale Projektion,</w:t>
      </w:r>
    </w:p>
    <w:p w:rsidR="00F666D7" w:rsidRPr="00F666D7" w:rsidRDefault="00F666D7" w:rsidP="00F666D7">
      <w:pPr>
        <w:numPr>
          <w:ilvl w:val="0"/>
          <w:numId w:val="10"/>
        </w:num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orthonormale Basis</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werden daher nicht als allgemeine Strukturen von M3 behandelt.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Sie setzen zusätzliche innere Produktstrukturen voraus und gehören systematisch zu M6.</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Damit bleibt auch die bereits für M5 festgelegte Grenze erhalten: Algebraische Diagonalisierung und spektrale Struktur müssen zunächst ohne vorausgesetzte Orthogonalität formuliert werden.</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lastRenderedPageBreak/>
        <w:t>M3.0.13 Innere Abhängigkeitsstruktur von M3</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Für M3 ergibt sich damit folgende Reihenfolge: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lineare Abbildung → elementare Folgen der Linearität → Identität, Komposition und inverse lineare Abbildung → Bestimmung durch Basisbilder → Matrixdarstellung → Matrixalgebra und Komposition → Koordinaten- und Basiswechsel → Endomorphismen und Ähnlichkeit → Determinante → Determinantenregeln und Invertierbarkeit → Ergebnisbestand und Übergabe.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Diese Reihenfolge halte ich für verbindlich.</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Ich möchte insbesondere nicht die Matrixmultiplikation als bloße Rechenregel voraussetzen. Sie soll aus der Komposition linearer Abbildungen entstehen.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Ebenso soll die Basiswechselmatrix aus der Koordinatenabbildung entstehen und die Ähnlichkeit quadratischer Matrizen aus verschiedenen Darstellungen desselben Endomorphismus.</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Determinante steht erst am Ende dieser Kette, weil ihre basisunabhängige Bedeutung erst nach dem Basiswechsel sichtbar wird.</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M3.0.14 Voraussichtliche Abschnittsstruktur</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Ich gliedere M3 deshalb in folgende Teilabschnitte: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M3.1 Lineare Abbildungen und Linearitätsbedingungen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Hier definiere ich Linearität und verbinde Additivität und Homogenität mit der äquivalenten Erhaltung beliebiger endlicher Linearkombinationen.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M3.2 Elementare Folgen der Linearität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Hier werden insbesondere </w:t>
      </w:r>
      <m:oMath>
        <m:r>
          <w:rPr>
            <w:rFonts w:ascii="Cambria Math" w:hAnsi="Cambria Math"/>
          </w:rPr>
          <m:t>T</m:t>
        </m:r>
        <m:d>
          <m:dPr>
            <m:ctrlPr>
              <w:rPr>
                <w:rFonts w:ascii="Cambria Math" w:hAnsi="Cambria Math"/>
                <w:bCs w:val="0"/>
                <w:i/>
              </w:rPr>
            </m:ctrlPr>
          </m:dPr>
          <m:e>
            <m:sSub>
              <m:sSubPr>
                <m:ctrlPr>
                  <w:rPr>
                    <w:rFonts w:ascii="Cambria Math" w:hAnsi="Cambria Math"/>
                    <w:bCs w:val="0"/>
                    <w:i/>
                  </w:rPr>
                </m:ctrlPr>
              </m:sSubPr>
              <m:e>
                <m:r>
                  <m:rPr>
                    <m:sty m:val="bi"/>
                  </m:rPr>
                  <w:rPr>
                    <w:rFonts w:ascii="Cambria Math" w:hAnsi="Cambria Math"/>
                  </w:rPr>
                  <m:t>0</m:t>
                </m:r>
              </m:e>
              <m:sub>
                <m:r>
                  <m:rPr>
                    <m:sty m:val="bi"/>
                  </m:rPr>
                  <w:rPr>
                    <w:rFonts w:ascii="Cambria Math" w:hAnsi="Cambria Math"/>
                  </w:rPr>
                  <m:t>V</m:t>
                </m:r>
              </m:sub>
            </m:sSub>
          </m:e>
        </m:d>
        <m:r>
          <w:rPr>
            <w:rFonts w:ascii="Cambria Math" w:hAnsi="Cambria Math"/>
          </w:rPr>
          <m:t>=</m:t>
        </m:r>
        <m:sSub>
          <m:sSubPr>
            <m:ctrlPr>
              <w:rPr>
                <w:rFonts w:ascii="Cambria Math" w:hAnsi="Cambria Math"/>
                <w:bCs w:val="0"/>
                <w:i/>
              </w:rPr>
            </m:ctrlPr>
          </m:sSubPr>
          <m:e>
            <m:r>
              <m:rPr>
                <m:sty m:val="bi"/>
              </m:rPr>
              <w:rPr>
                <w:rFonts w:ascii="Cambria Math" w:hAnsi="Cambria Math"/>
              </w:rPr>
              <m:t>0</m:t>
            </m:r>
          </m:e>
          <m:sub>
            <m:r>
              <m:rPr>
                <m:sty m:val="bi"/>
              </m:rPr>
              <w:rPr>
                <w:rFonts w:ascii="Cambria Math" w:hAnsi="Cambria Math"/>
              </w:rPr>
              <m:t>W</m:t>
            </m:r>
          </m:sub>
        </m:sSub>
      </m:oMath>
      <w:r w:rsidRPr="00F666D7">
        <w:rPr>
          <w:rFonts w:ascii="Times New Roman" w:hAnsi="Times New Roman" w:cs="Times New Roman"/>
          <w:bCs w:val="0"/>
        </w:rPr>
        <w:t>, die Verträglichkeit mit additiven Inversen und weitere unmittelbar abgeleitete Beziehungen bewiesen.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M3.3 Identität, Komposition und inverse lineare Abbildungen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Hier untersuche ich die Stabilität der Linearität unter Funktionskomposition sowie die Linearität der Umkehrfunktion einer bijektiven linearen Abbildung.</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M3.4 Bestimmung linearer Abbildungen durch Basen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Hier zeige ich, dass eine lineare Abbildung durch die Bilder einer Basis eindeutig bestimmt ist und umgekehrt jede freie Vorgabe der Bilder einer Basis genau eine lineare Abbildung definiert.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M3.5 Matrixdarstellung linearer Abbildungen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Hier entsteht die Darstellung </w:t>
      </w:r>
      <m:oMath>
        <m:sSub>
          <m:sSubPr>
            <m:ctrlPr>
              <w:rPr>
                <w:rFonts w:ascii="Cambria Math" w:hAnsi="Cambria Math"/>
                <w:bCs w:val="0"/>
                <w:i/>
              </w:rPr>
            </m:ctrlPr>
          </m:sSubPr>
          <m:e>
            <m:d>
              <m:dPr>
                <m:begChr m:val="["/>
                <m:endChr m:val="]"/>
                <m:ctrlPr>
                  <w:rPr>
                    <w:rFonts w:ascii="Cambria Math" w:hAnsi="Cambria Math"/>
                    <w:bCs w:val="0"/>
                    <w:i/>
                  </w:rPr>
                </m:ctrlPr>
              </m:dPr>
              <m:e>
                <m:r>
                  <m:rPr>
                    <m:sty m:val="bi"/>
                  </m:rPr>
                  <w:rPr>
                    <w:rFonts w:ascii="Cambria Math" w:hAnsi="Cambria Math"/>
                  </w:rPr>
                  <m:t>T</m:t>
                </m:r>
              </m:e>
            </m:d>
          </m:e>
          <m:sub>
            <m:r>
              <m:rPr>
                <m:scr m:val="script"/>
              </m:rPr>
              <w:rPr>
                <w:rFonts w:ascii="Cambria Math" w:hAnsi="Cambria Math"/>
              </w:rPr>
              <m:t>C←B</m:t>
            </m:r>
          </m:sub>
        </m:sSub>
      </m:oMath>
      <w:r w:rsidRPr="00F666D7">
        <w:rPr>
          <w:rFonts w:ascii="Times New Roman" w:hAnsi="Times New Roman" w:cs="Times New Roman"/>
          <w:bCs w:val="0"/>
        </w:rPr>
        <w:t xml:space="preserve"> aus den Koordinaten der Basisbilder.</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lastRenderedPageBreak/>
        <w:t>M3.6 Matrixoperationen und Komposition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Hier werden Addition, Skalarmultiplikation und insbesondere Matrixmultiplikation aus den entsprechenden Operationen linearer Abbildungen hergeleitet.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M3.7 Basiswechsel und Koordinatentransformation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Hier entwickle ich die Basiswechselmatrix und die Umrechnung von Koordinaten zwischen geordneten Basen.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M3.8 Endomorphismen, Darstellung in verschiedenen Basen und Ähnlichkeit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Hier wird die Ähnlichkeitsbeziehung für verschiedene Matrixdarstellungen desselben Endomorphismus entwickelt.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M3.9 Determinante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Hier wird die Determinante quadratischer Matrizen definiert und algebraisch charakterisiert.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M3.10 Determinantenregeln und Invertierbarkeit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Hier werden Multiplikativität, Verhalten unter Basiswechsel und das Kriterium </w:t>
      </w:r>
      <m:oMath>
        <m:r>
          <w:rPr>
            <w:rFonts w:ascii="Cambria Math" w:hAnsi="Cambria Math"/>
          </w:rPr>
          <m:t>de</m:t>
        </m:r>
        <m:func>
          <m:funcPr>
            <m:ctrlPr>
              <w:rPr>
                <w:rFonts w:ascii="Cambria Math" w:hAnsi="Cambria Math"/>
                <w:bCs w:val="0"/>
                <w:i/>
              </w:rPr>
            </m:ctrlPr>
          </m:funcPr>
          <m:fName>
            <m:r>
              <m:rPr>
                <m:sty m:val="bi"/>
              </m:rPr>
              <w:rPr>
                <w:rFonts w:ascii="Cambria Math" w:hAnsi="Cambria Math"/>
              </w:rPr>
              <m:t>t</m:t>
            </m:r>
          </m:fName>
          <m:e>
            <m:d>
              <m:dPr>
                <m:ctrlPr>
                  <w:rPr>
                    <w:rFonts w:ascii="Cambria Math" w:hAnsi="Cambria Math"/>
                    <w:bCs w:val="0"/>
                    <w:i/>
                  </w:rPr>
                </m:ctrlPr>
              </m:dPr>
              <m:e>
                <m:r>
                  <m:rPr>
                    <m:sty m:val="bi"/>
                  </m:rPr>
                  <w:rPr>
                    <w:rFonts w:ascii="Cambria Math" w:hAnsi="Cambria Math"/>
                  </w:rPr>
                  <m:t>A</m:t>
                </m:r>
              </m:e>
            </m:d>
          </m:e>
        </m:func>
        <m:r>
          <w:rPr>
            <w:rFonts w:ascii="Cambria Math" w:hAnsi="Cambria Math"/>
          </w:rPr>
          <m:t>≠</m:t>
        </m:r>
        <m:sSub>
          <m:sSubPr>
            <m:ctrlPr>
              <w:rPr>
                <w:rFonts w:ascii="Cambria Math" w:hAnsi="Cambria Math"/>
                <w:bCs w:val="0"/>
                <w:i/>
              </w:rPr>
            </m:ctrlPr>
          </m:sSubPr>
          <m:e>
            <m:r>
              <m:rPr>
                <m:sty m:val="bi"/>
              </m:rPr>
              <w:rPr>
                <w:rFonts w:ascii="Cambria Math" w:hAnsi="Cambria Math"/>
              </w:rPr>
              <m:t>0</m:t>
            </m:r>
          </m:e>
          <m:sub>
            <m:r>
              <m:rPr>
                <m:sty m:val="bi"/>
              </m:rPr>
              <w:rPr>
                <w:rFonts w:ascii="Cambria Math" w:hAnsi="Cambria Math"/>
              </w:rPr>
              <m:t>K</m:t>
            </m:r>
          </m:sub>
        </m:sSub>
      </m:oMath>
      <w:r w:rsidRPr="00F666D7">
        <w:rPr>
          <w:rFonts w:ascii="Times New Roman" w:hAnsi="Times New Roman" w:cs="Times New Roman"/>
          <w:bCs w:val="0"/>
        </w:rPr>
        <w:t xml:space="preserve"> entwickelt.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M3.11 Ergebnisbestand und Übergabe von M3</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Hier werden die Resultate zusammengeführt und ausdrücklich an M4, M5 sowie später an den Haupttext übergeben.</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M3.0.15 Eingang und spätere Rückgabe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Eingangsstelle von M3 lautet damit ausdrücklich:</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M2 → Vektorräume, Basen, Dimension und Koordinaten → M3.</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spätere unmittelbare mathematische Weitergabe erfolgt zunächst an M4:</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 → lineare Abbildungen und Matrixdarstellungen → M4 – Kern, Bild, Rang und lineare Gleichungssysteme.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Daneben liefert M3 wesentliche Voraussetzungen an M5:</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 → Endomorphismen, quadratische Matrizen, Ähnlichkeit und Determinante → M5 – algebraische Eigenstruktur.</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endgültige Übergabe an den Haupttext erfolgt wiederum erst nach Abschluss und Prüfung der mathematischen Anlagen.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Begründungsrichtung bleibt deshalb:</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lastRenderedPageBreak/>
        <w:t>M1 → M2 → M3 → weitere mathematische Anlagen → geprüfter Gesamtergebnisbestand → späterer Haupttext.</w:t>
      </w:r>
    </w:p>
    <w:p w:rsidR="00F666D7" w:rsidRPr="00F666D7" w:rsidRDefault="00F666D7" w:rsidP="00F666D7">
      <w:pPr>
        <w:spacing w:before="100" w:beforeAutospacing="1" w:after="100" w:afterAutospacing="1"/>
        <w:outlineLvl w:val="2"/>
        <w:rPr>
          <w:rFonts w:ascii="Times New Roman" w:hAnsi="Times New Roman" w:cs="Times New Roman"/>
          <w:b/>
          <w:sz w:val="27"/>
          <w:szCs w:val="27"/>
        </w:rPr>
      </w:pPr>
      <w:r w:rsidRPr="00F666D7">
        <w:rPr>
          <w:rFonts w:ascii="Times New Roman" w:hAnsi="Times New Roman" w:cs="Times New Roman"/>
          <w:b/>
          <w:sz w:val="27"/>
          <w:szCs w:val="27"/>
        </w:rPr>
        <w:t>M3.0.16 Ergebnis und Weitergabestelle</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Mit M3.0 ist der Gegenstand der dritten mathematischen Anlage eindeutig festgelegt.</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M3 untersucht nicht mehr die innere Struktur eines einzelnen Vektorraums, sondern strukturverträgliche Abbildungen zwischen Vektorräumen. Die abstrakte lineare Abbildung steht dabei vor ihrer Matrixdarstellung. Eine Matrix entsteht erst nach Wahl geordneter Basen und beschreibt dieselbe Abbildung in Koordinaten.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Basiswechsel werden als Wechsel der Darstellung und nicht als Veränderung des abstrakten Vektors oder der abstrakten Abbildung verstanden. Für Endomorphismen führt dies später zur Ähnlichkeit verschiedener Matrixdarstellungen.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Die Determinante wird erst nach dieser Struktur eingeführt. Sie bildet den Abschluss von M3 und schafft insbesondere eine algebraische Brücke zur Invertierbarkeit, ohne die vollständige Rang-, Kern- und Bildtheorie von M4 vorwegzunehmen.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Cs w:val="0"/>
        </w:rPr>
        <w:t xml:space="preserve">Die </w:t>
      </w:r>
      <w:r w:rsidRPr="00F666D7">
        <w:rPr>
          <w:rFonts w:ascii="Times New Roman" w:hAnsi="Times New Roman" w:cs="Times New Roman"/>
          <w:b/>
        </w:rPr>
        <w:t>Weitergabestelle M3.0 → M3.1</w:t>
      </w:r>
      <w:r w:rsidRPr="00F666D7">
        <w:rPr>
          <w:rFonts w:ascii="Times New Roman" w:hAnsi="Times New Roman" w:cs="Times New Roman"/>
          <w:bCs w:val="0"/>
        </w:rPr>
        <w:t xml:space="preserve"> liegt damit unmittelbar bei den beiden Bedingungen, welche eine gewöhnliche Funktion </w:t>
      </w:r>
      <m:oMath>
        <m:r>
          <w:rPr>
            <w:rFonts w:ascii="Cambria Math" w:hAnsi="Cambria Math"/>
          </w:rPr>
          <m:t>T:</m:t>
        </m:r>
        <m:r>
          <m:rPr>
            <m:sty m:val="bi"/>
          </m:rPr>
          <w:rPr>
            <w:rFonts w:ascii="Cambria Math" w:hAnsi="Cambria Math"/>
          </w:rPr>
          <m:t>V</m:t>
        </m:r>
        <m:r>
          <w:rPr>
            <w:rFonts w:ascii="Cambria Math" w:hAnsi="Cambria Math"/>
          </w:rPr>
          <m:t>→</m:t>
        </m:r>
        <m:r>
          <m:rPr>
            <m:sty m:val="bi"/>
          </m:rPr>
          <w:rPr>
            <w:rFonts w:ascii="Cambria Math" w:hAnsi="Cambria Math"/>
          </w:rPr>
          <m:t>W</m:t>
        </m:r>
      </m:oMath>
      <w:r w:rsidRPr="00F666D7">
        <w:rPr>
          <w:rFonts w:ascii="Times New Roman" w:hAnsi="Times New Roman" w:cs="Times New Roman"/>
          <w:bCs w:val="0"/>
        </w:rPr>
        <w:t xml:space="preserve"> zu einer linearen Abbildung machen.</w:t>
      </w:r>
    </w:p>
    <w:p w:rsidR="00F666D7" w:rsidRPr="00F666D7" w:rsidRDefault="00F666D7" w:rsidP="00F666D7">
      <w:pPr>
        <w:spacing w:before="100" w:beforeAutospacing="1" w:after="100" w:afterAutospacing="1"/>
        <w:rPr>
          <w:rFonts w:ascii="Times New Roman" w:hAnsi="Times New Roman" w:cs="Times New Roman"/>
          <w:bCs w:val="0"/>
        </w:rPr>
      </w:pPr>
      <w:r w:rsidRPr="00F666D7">
        <w:rPr>
          <w:rFonts w:ascii="Times New Roman" w:hAnsi="Times New Roman" w:cs="Times New Roman"/>
          <w:b/>
        </w:rPr>
        <w:t>M3.1 Lineare Abbildungen und Linearitätsbedingungen</w:t>
      </w:r>
      <w:r w:rsidRPr="00F666D7">
        <w:rPr>
          <w:rFonts w:ascii="Times New Roman" w:hAnsi="Times New Roman" w:cs="Times New Roman"/>
          <w:bCs w:val="0"/>
        </w:rPr>
        <w:t xml:space="preserve"> beginnt deshalb mit Additivität und Homogenität und untersucht anschließend ihre Zusammenfassung in der Erhaltung beliebiger Linearkombinationen.</w:t>
      </w:r>
    </w:p>
    <w:p w:rsidR="00B80A61" w:rsidRDefault="00B80A61" w:rsidP="00B80A61">
      <w:pPr>
        <w:pStyle w:val="berschrift1"/>
        <w:rPr>
          <w:rFonts w:cs="Times New Roman"/>
          <w:sz w:val="48"/>
          <w:szCs w:val="48"/>
        </w:rPr>
      </w:pPr>
      <w:r>
        <w:t>M3.1 Lineare Abbildungen und Linearitätsbedingungen</w:t>
      </w:r>
    </w:p>
    <w:p w:rsidR="00B80A61" w:rsidRDefault="00B80A61" w:rsidP="00B80A61">
      <w:pPr>
        <w:pStyle w:val="StandardWeb"/>
      </w:pPr>
      <w:r>
        <w:t>Mit M3.0 habe ich den Übergang von der inneren algebraischen Struktur eines Vektorraums zur Untersuchung von Abbildungen zwischen Vektorräumen vorbereitet. Entscheidend ist nun die Frage, welche Funktionen zwischen zwei Vektorräumen die in M2 eingeführte algebraische Struktur erhalten. Ich beginne dabei bewusst nicht mit Matrizen. Zunächst muss unabhängig von jeder Basis und unabhängig von jeder Koordinatendarstellung geklärt werden, was Linearität überhaupt bedeutet.</w:t>
      </w:r>
    </w:p>
    <w:p w:rsidR="00B80A61" w:rsidRDefault="00B80A61" w:rsidP="00B80A61">
      <w:pPr>
        <w:pStyle w:val="StandardWeb"/>
      </w:pPr>
      <w:r>
        <w:t xml:space="preserve">Als Ausgangspunkt betrachte ich zwei Vektorräume </w:t>
      </w:r>
      <m:oMath>
        <m:r>
          <w:rPr>
            <w:rStyle w:val="HTMLCode"/>
            <w:rFonts w:ascii="Cambria Math" w:hAnsi="Cambria Math"/>
          </w:rPr>
          <m:t>V</m:t>
        </m:r>
      </m:oMath>
      <w:r>
        <w:t xml:space="preserve"> und </w:t>
      </w:r>
      <m:oMath>
        <m:r>
          <w:rPr>
            <w:rStyle w:val="HTMLCode"/>
            <w:rFonts w:ascii="Cambria Math" w:hAnsi="Cambria Math"/>
          </w:rPr>
          <m:t>W</m:t>
        </m:r>
      </m:oMath>
      <w:r>
        <w:t xml:space="preserve"> über demselben Körper </w:t>
      </w:r>
      <m:oMath>
        <m:r>
          <w:rPr>
            <w:rStyle w:val="HTMLCode"/>
            <w:rFonts w:ascii="Cambria Math" w:hAnsi="Cambria Math"/>
          </w:rPr>
          <m:t>K</m:t>
        </m:r>
      </m:oMath>
      <w:r>
        <w:t xml:space="preserve"> und eine Funktion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Die Voraussetzung eines gemeinsamen Körpers ist wesentlich, weil die Skalarmultiplikation in Definitions- und Zielraum mit denselben Skalaren beschrieben werden muss. [[71]]</w:t>
      </w:r>
    </w:p>
    <w:p w:rsidR="00B80A61" w:rsidRDefault="0093163C" w:rsidP="0093163C">
      <w:pPr>
        <w:pStyle w:val="Formel"/>
      </w:pPr>
      <m:oMath>
        <m:r>
          <w:rPr>
            <w:rStyle w:val="katex"/>
          </w:rPr>
          <m:t>V</m:t>
        </m:r>
        <m:r>
          <m:rPr>
            <m:sty m:val="p"/>
          </m:rPr>
          <w:rPr>
            <w:rStyle w:val="katex"/>
          </w:rPr>
          <m:t>,</m:t>
        </m:r>
        <m:r>
          <w:rPr>
            <w:rStyle w:val="katex"/>
          </w:rPr>
          <m:t>W</m:t>
        </m:r>
        <m:r>
          <m:rPr>
            <m:sty m:val="p"/>
          </m:rPr>
          <w:rPr>
            <w:rStyle w:val="katex"/>
          </w:rPr>
          <m:t> </m:t>
        </m:r>
        <m:r>
          <m:rPr>
            <m:nor/>
          </m:rPr>
          <w:rPr>
            <w:rStyle w:val="katex"/>
            <w:i w:val="0"/>
          </w:rPr>
          <m:t>Vektorräume über</m:t>
        </m:r>
        <m:r>
          <m:rPr>
            <m:sty m:val="b"/>
          </m:rPr>
          <w:rPr>
            <w:rStyle w:val="HTMLCode"/>
            <w:rFonts w:ascii="Cambria Math" w:eastAsia="Calibri" w:hAnsi="Cambria Math"/>
          </w:rPr>
          <m:t xml:space="preserve"> </m:t>
        </m:r>
        <m:r>
          <m:rPr>
            <m:sty m:val="bi"/>
          </m:rPr>
          <w:rPr>
            <w:rStyle w:val="HTMLCode"/>
            <w:rFonts w:ascii="Cambria Math" w:eastAsia="Calibri" w:hAnsi="Cambria Math"/>
          </w:rPr>
          <m:t>K</m:t>
        </m:r>
      </m:oMath>
      <w:r>
        <w:rPr>
          <w:rStyle w:val="HTMLCode"/>
          <w:rFonts w:ascii="Times New Roman" w:eastAsia="Calibri" w:hAnsi="Times New Roman" w:cs="Calibri"/>
          <w:b/>
          <w:bCs w:val="0"/>
        </w:rPr>
        <w:t xml:space="preserve"> </w:t>
      </w:r>
      <w:r>
        <w:rPr>
          <w:rStyle w:val="HTMLCode"/>
          <w:rFonts w:ascii="Times New Roman" w:eastAsia="Calibri" w:hAnsi="Times New Roman" w:cs="Calibri"/>
          <w:b/>
          <w:bCs w:val="0"/>
        </w:rPr>
        <w:tab/>
        <w:t>(M3.19)</w:t>
      </w:r>
    </w:p>
    <w:p w:rsidR="00B80A61" w:rsidRDefault="00B80A61" w:rsidP="00B80A61">
      <w:pPr>
        <w:pStyle w:val="StandardWeb"/>
      </w:pPr>
      <w:r>
        <w:t>Weiter sei gegeben:</w:t>
      </w:r>
    </w:p>
    <w:p w:rsidR="00B80A61" w:rsidRPr="0093163C" w:rsidRDefault="0093163C" w:rsidP="0093163C">
      <w:pPr>
        <w:pStyle w:val="Formel"/>
      </w:p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oMath>
      <w:r>
        <w:rPr>
          <w:rStyle w:val="HTMLCode"/>
          <w:rFonts w:ascii="Times New Roman" w:eastAsia="Calibri" w:hAnsi="Times New Roman" w:cs="Calibri"/>
        </w:rPr>
        <w:t xml:space="preserve"> </w:t>
      </w:r>
      <w:r>
        <w:rPr>
          <w:rStyle w:val="HTMLCode"/>
          <w:rFonts w:ascii="Times New Roman" w:eastAsia="Calibri" w:hAnsi="Times New Roman" w:cs="Calibri"/>
        </w:rPr>
        <w:tab/>
        <w:t>(M3.20)</w:t>
      </w:r>
    </w:p>
    <w:p w:rsidR="00B80A61" w:rsidRDefault="00B80A61" w:rsidP="00B80A61">
      <w:pPr>
        <w:pStyle w:val="StandardWeb"/>
      </w:pPr>
      <w:r>
        <w:lastRenderedPageBreak/>
        <w:t>Die Funktionsdefinition allein enthält, wie bereits in M3.0 hervorgehoben, noch keinerlei Aussage über Linearität. Eine beliebige Funktion kann die Vektoraddition, die Skalarmultiplikation, beide Operationen oder keine von beiden erhalten. Der Begriff der linearen Abbildung entsteht erst durch zusätzliche Verträglichkeitsbedingungen.</w:t>
      </w:r>
    </w:p>
    <w:p w:rsidR="00B80A61" w:rsidRDefault="00B80A61" w:rsidP="00B80A61">
      <w:pPr>
        <w:pStyle w:val="berschrift2"/>
      </w:pPr>
      <w:r>
        <w:t>M3.1.1 Additivität</w:t>
      </w:r>
    </w:p>
    <w:p w:rsidR="00B80A61" w:rsidRDefault="00B80A61" w:rsidP="00B80A61">
      <w:pPr>
        <w:pStyle w:val="StandardWeb"/>
      </w:pPr>
      <w:r>
        <w:t>Die erste dieser Bedingungen betrifft die Vektoraddition.</w:t>
      </w:r>
    </w:p>
    <w:p w:rsidR="00B80A61" w:rsidRDefault="00B80A61" w:rsidP="00B80A61">
      <w:pPr>
        <w:pStyle w:val="StandardWeb"/>
      </w:pPr>
      <w:r>
        <w:t xml:space="preserve">Für alle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fordere ich:</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(M3.21)</w:t>
      </w:r>
    </w:p>
    <w:p w:rsidR="00B80A61" w:rsidRDefault="00B80A61" w:rsidP="00B80A61">
      <w:pPr>
        <w:pStyle w:val="StandardWeb"/>
      </w:pPr>
      <w:r>
        <w:t xml:space="preserve">Diese Eigenschaft bezeichne ich als </w:t>
      </w:r>
      <w:r>
        <w:rPr>
          <w:rStyle w:val="Fett"/>
        </w:rPr>
        <w:t>Additivität</w:t>
      </w:r>
      <w:r>
        <w:t>.</w:t>
      </w:r>
    </w:p>
    <w:p w:rsidR="00B80A61" w:rsidRDefault="00B80A61" w:rsidP="00B80A61">
      <w:pPr>
        <w:pStyle w:val="StandardWeb"/>
      </w:pPr>
      <w:r>
        <w:t>Formal kann sie geschrieben werden als:</w:t>
      </w:r>
    </w:p>
    <w:p w:rsidR="00B80A61" w:rsidRPr="0093163C" w:rsidRDefault="0093163C" w:rsidP="0093163C">
      <w:pPr>
        <w:pStyle w:val="Formel"/>
      </w:pPr>
      <m:oMath>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(M3.22)</w:t>
      </w:r>
    </w:p>
    <w:p w:rsidR="00B80A61" w:rsidRDefault="00B80A61" w:rsidP="00B80A61">
      <w:pPr>
        <w:pStyle w:val="StandardWeb"/>
      </w:pPr>
      <w:r>
        <w:t xml:space="preserve">Die Addition auf der linken Seite von (M3.21) findet zunächst im Definitionsraum </w:t>
      </w:r>
      <m:oMath>
        <m:r>
          <w:rPr>
            <w:rStyle w:val="HTMLCode"/>
            <w:rFonts w:ascii="Cambria Math" w:hAnsi="Cambria Math"/>
          </w:rPr>
          <m:t>V</m:t>
        </m:r>
      </m:oMath>
      <w:r>
        <w:t xml:space="preserve"> statt. Das Ergebnis </w:t>
      </w:r>
      <m:oMath>
        <m:r>
          <w:rPr>
            <w:rStyle w:val="HTMLCode"/>
            <w:rFonts w:ascii="Cambria Math" w:hAnsi="Cambria Math"/>
          </w:rPr>
          <m:t>u+v</m:t>
        </m:r>
      </m:oMath>
      <w:r>
        <w:t xml:space="preserve"> wird anschließend durch </w:t>
      </w:r>
      <m:oMath>
        <m:r>
          <w:rPr>
            <w:rStyle w:val="HTMLCode"/>
            <w:rFonts w:ascii="Cambria Math" w:hAnsi="Cambria Math"/>
          </w:rPr>
          <m:t>T</m:t>
        </m:r>
      </m:oMath>
      <w:r>
        <w:t xml:space="preserve"> abgebildet. Auf der rechten Seite werden dagegen </w:t>
      </w:r>
      <m:oMath>
        <m:r>
          <w:rPr>
            <w:rStyle w:val="HTMLCode"/>
            <w:rFonts w:ascii="Cambria Math" w:hAnsi="Cambria Math"/>
          </w:rPr>
          <m:t>u</m:t>
        </m:r>
      </m:oMath>
      <w:r>
        <w:t xml:space="preserve"> und </w:t>
      </w:r>
      <m:oMath>
        <m:r>
          <w:rPr>
            <w:rStyle w:val="HTMLCode"/>
            <w:rFonts w:ascii="Cambria Math" w:hAnsi="Cambria Math"/>
          </w:rPr>
          <m:t>v</m:t>
        </m:r>
      </m:oMath>
      <w:r>
        <w:t xml:space="preserve"> zuerst einzeln nach </w:t>
      </w:r>
      <m:oMath>
        <m:r>
          <w:rPr>
            <w:rStyle w:val="HTMLCode"/>
            <w:rFonts w:ascii="Cambria Math" w:hAnsi="Cambria Math"/>
          </w:rPr>
          <m:t>W</m:t>
        </m:r>
      </m:oMath>
      <w:r>
        <w:t xml:space="preserve"> abgebildet und dort addiert.</w:t>
      </w:r>
    </w:p>
    <w:p w:rsidR="00B80A61" w:rsidRDefault="00B80A61" w:rsidP="00B80A61">
      <w:pPr>
        <w:pStyle w:val="StandardWeb"/>
      </w:pPr>
      <w:r>
        <w:t>Linearität verlangt, dass beide Wege dasselbe Ergebnis liefern.</w:t>
      </w:r>
    </w:p>
    <w:p w:rsidR="00B80A61" w:rsidRDefault="00B80A61" w:rsidP="00B80A61">
      <w:pPr>
        <w:pStyle w:val="StandardWeb"/>
      </w:pPr>
      <w:r>
        <w:t>Diese Aussage ist strukturell stärker als eine bloße Rechenregel. Sie bedeutet, dass die additive Verknüpfung des Definitionsraums durch die Abbildung erhalten wird. [[71]]</w:t>
      </w:r>
    </w:p>
    <w:p w:rsidR="00B80A61" w:rsidRDefault="00B80A61" w:rsidP="00B80A61">
      <w:pPr>
        <w:pStyle w:val="StandardWeb"/>
      </w:pPr>
      <w:r>
        <w:t>Ich kann die beiden Wege schematisch gegenüberstellen:</w:t>
      </w:r>
    </w:p>
    <w:p w:rsidR="00B80A61" w:rsidRPr="0093163C" w:rsidRDefault="0093163C" w:rsidP="0093163C">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(M3.23)</w:t>
      </w:r>
    </w:p>
    <w:p w:rsidR="00B80A61" w:rsidRDefault="00B80A61" w:rsidP="00B80A61">
      <w:pPr>
        <w:pStyle w:val="StandardWeb"/>
      </w:pPr>
      <w:r>
        <w:t>und:</w:t>
      </w:r>
    </w:p>
    <w:p w:rsidR="00B80A61" w:rsidRPr="0093163C" w:rsidRDefault="0093163C" w:rsidP="0093163C">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(M3.24)</w:t>
      </w:r>
    </w:p>
    <w:p w:rsidR="00B80A61" w:rsidRDefault="00B80A61" w:rsidP="00B80A61">
      <w:pPr>
        <w:pStyle w:val="StandardWeb"/>
      </w:pPr>
      <w:r>
        <w:t>Additivität bedeutet dann:</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(M3.25)</w:t>
      </w:r>
    </w:p>
    <w:p w:rsidR="00B80A61" w:rsidRDefault="00B80A61" w:rsidP="00B80A61">
      <w:pPr>
        <w:pStyle w:val="StandardWeb"/>
      </w:pPr>
      <w:r>
        <w:t xml:space="preserve">Für meinen weiteren Aufbau ist diese Weggleichheit besonders wichtig. Sie wird später dafür verantwortlich sein, dass die Addition linearer Abbildungen und die Addition ihrer Matrixdarstellungen miteinander verträglich </w:t>
      </w:r>
      <w:proofErr w:type="gramStart"/>
      <w:r>
        <w:t>sind</w:t>
      </w:r>
      <w:proofErr w:type="gramEnd"/>
      <w:r>
        <w:t>.</w:t>
      </w:r>
    </w:p>
    <w:p w:rsidR="00B80A61" w:rsidRDefault="00B80A61" w:rsidP="00B80A61">
      <w:pPr>
        <w:pStyle w:val="berschrift2"/>
      </w:pPr>
      <w:r>
        <w:t>M3.1.2 Homogenität bezüglich der Skalarmultiplikation</w:t>
      </w:r>
    </w:p>
    <w:p w:rsidR="00B80A61" w:rsidRDefault="00B80A61" w:rsidP="00B80A61">
      <w:pPr>
        <w:pStyle w:val="StandardWeb"/>
      </w:pPr>
      <w:r>
        <w:t>Die zweite Bedingung betrifft die Wirkung eines Skalars.</w:t>
      </w:r>
    </w:p>
    <w:p w:rsidR="00B80A61" w:rsidRDefault="00B80A61" w:rsidP="00B80A61">
      <w:pPr>
        <w:pStyle w:val="StandardWeb"/>
      </w:pPr>
      <w:r>
        <w:lastRenderedPageBreak/>
        <w:t xml:space="preserve">Für alle </w:t>
      </w:r>
      <m:oMath>
        <m:r>
          <m:rPr>
            <m:sty m:val="p"/>
          </m:rPr>
          <w:rPr>
            <w:rStyle w:val="HTMLCode"/>
            <w:rFonts w:ascii="Cambria Math" w:hAnsi="Cambria Math"/>
          </w:rPr>
          <m:t>λ∈</m:t>
        </m:r>
        <m:r>
          <w:rPr>
            <w:rStyle w:val="HTMLCode"/>
            <w:rFonts w:ascii="Cambria Math" w:hAnsi="Cambria Math"/>
          </w:rPr>
          <m:t>K</m:t>
        </m:r>
      </m:oMath>
      <w:r>
        <w:t xml:space="preserve"> und alle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fordere ich:</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(M3.26)</w:t>
      </w:r>
    </w:p>
    <w:p w:rsidR="00B80A61" w:rsidRDefault="00B80A61" w:rsidP="00B80A61">
      <w:pPr>
        <w:pStyle w:val="StandardWeb"/>
      </w:pPr>
      <w:r>
        <w:t xml:space="preserve">Diese Eigenschaft bezeichne ich als </w:t>
      </w:r>
      <w:r>
        <w:rPr>
          <w:rStyle w:val="Fett"/>
        </w:rPr>
        <w:t>Homogenität</w:t>
      </w:r>
      <w:r>
        <w:t>.</w:t>
      </w:r>
    </w:p>
    <w:p w:rsidR="00B80A61" w:rsidRDefault="00B80A61" w:rsidP="00B80A61">
      <w:pPr>
        <w:pStyle w:val="StandardWeb"/>
      </w:pPr>
      <w:r>
        <w:t>Formal lautet sie:</w:t>
      </w:r>
    </w:p>
    <w:p w:rsidR="00B80A61" w:rsidRPr="0093163C" w:rsidRDefault="0093163C" w:rsidP="0093163C">
      <w:pPr>
        <w:pStyle w:val="Formel"/>
      </w:pPr>
      <m:oMath>
        <m:r>
          <m:rPr>
            <m:sty m:val="p"/>
          </m:rPr>
          <w:rPr>
            <w:rStyle w:val="HTMLCode"/>
            <w:rFonts w:ascii="Cambria Math" w:eastAsia="Calibri" w:hAnsi="Cambria Math"/>
          </w:rPr>
          <m:t>∀</m:t>
        </m:r>
        <m:r>
          <w:rPr>
            <w:rStyle w:val="HTMLCode"/>
            <w:rFonts w:ascii="Cambria Math" w:eastAsia="Calibri" w:hAnsi="Cambria Math"/>
          </w:rPr>
          <m:t>λ</m:t>
        </m:r>
        <m:r>
          <m:rPr>
            <m:sty m:val="p"/>
          </m:rPr>
          <w:rPr>
            <w:rStyle w:val="HTMLCode"/>
            <w:rFonts w:ascii="Cambria Math" w:eastAsia="Calibri" w:hAnsi="Cambria Math"/>
          </w:rPr>
          <m:t>∈</m:t>
        </m:r>
        <m:r>
          <w:rPr>
            <w:rStyle w:val="HTMLCode"/>
            <w:rFonts w:ascii="Cambria Math" w:eastAsia="Calibri" w:hAnsi="Cambria Math"/>
          </w:rPr>
          <m:t>K</m:t>
        </m:r>
        <m:r>
          <m:rPr>
            <m:sty m:val="p"/>
          </m:rPr>
          <w:rPr>
            <w:rStyle w:val="HTMLCode"/>
            <w:rFonts w:ascii="Cambria Math" w:eastAsia="Calibri" w:hAnsi="Cambria Math"/>
          </w:rPr>
          <m:t> ∀</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(M3.27)</w:t>
      </w:r>
    </w:p>
    <w:p w:rsidR="00B80A61" w:rsidRDefault="00B80A61" w:rsidP="00B80A61">
      <w:pPr>
        <w:pStyle w:val="StandardWeb"/>
      </w:pPr>
      <w:r>
        <w:t>Auch hier vergleiche ich zwei Wege.</w:t>
      </w:r>
    </w:p>
    <w:p w:rsidR="00B80A61" w:rsidRDefault="00B80A61" w:rsidP="00B80A61">
      <w:pPr>
        <w:pStyle w:val="StandardWeb"/>
      </w:pPr>
      <w:r>
        <w:t xml:space="preserve">Im ersten Fall multipliziere ich </w:t>
      </w:r>
      <m:oMath>
        <m:r>
          <w:rPr>
            <w:rStyle w:val="HTMLCode"/>
            <w:rFonts w:ascii="Cambria Math" w:hAnsi="Cambria Math"/>
          </w:rPr>
          <m:t>v</m:t>
        </m:r>
      </m:oMath>
      <w:r>
        <w:t xml:space="preserve"> zunächst im Definitionsraum mit </w:t>
      </w:r>
      <m:oMath>
        <m:r>
          <m:rPr>
            <m:sty m:val="p"/>
          </m:rPr>
          <w:rPr>
            <w:rStyle w:val="HTMLCode"/>
            <w:rFonts w:ascii="Cambria Math" w:hAnsi="Cambria Math"/>
          </w:rPr>
          <m:t>λ</m:t>
        </m:r>
      </m:oMath>
      <w:r>
        <w:t xml:space="preserve"> und bilde anschließend ab:</w:t>
      </w:r>
    </w:p>
    <w:p w:rsidR="00B80A61" w:rsidRPr="0093163C" w:rsidRDefault="0093163C" w:rsidP="0093163C">
      <w:pPr>
        <w:pStyle w:val="Formel"/>
      </w:p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λv</m:t>
        </m:r>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(M3.28)</w:t>
      </w:r>
    </w:p>
    <w:p w:rsidR="00B80A61" w:rsidRDefault="00B80A61" w:rsidP="00B80A61">
      <w:pPr>
        <w:pStyle w:val="StandardWeb"/>
      </w:pPr>
      <w:r>
        <w:t xml:space="preserve">Im zweiten Fall bilde ich </w:t>
      </w:r>
      <m:oMath>
        <m:r>
          <w:rPr>
            <w:rStyle w:val="HTMLCode"/>
            <w:rFonts w:ascii="Cambria Math" w:hAnsi="Cambria Math"/>
          </w:rPr>
          <m:t>v</m:t>
        </m:r>
      </m:oMath>
      <w:r>
        <w:t xml:space="preserve"> zuerst ab und multipliziere anschließend im Zielraum mit demselben Skalar:</w:t>
      </w:r>
    </w:p>
    <w:p w:rsidR="00B80A61" w:rsidRPr="0093163C" w:rsidRDefault="0093163C" w:rsidP="0093163C">
      <w:pPr>
        <w:pStyle w:val="Formel"/>
      </w:p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(M3.29)</w:t>
      </w:r>
    </w:p>
    <w:p w:rsidR="00B80A61" w:rsidRDefault="00B80A61" w:rsidP="00B80A61">
      <w:pPr>
        <w:pStyle w:val="StandardWeb"/>
      </w:pPr>
      <w:r>
        <w:t>Homogenität fordert wiederum die Gleichheit beider Ergebnisse:</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(M3.30)</w:t>
      </w:r>
    </w:p>
    <w:p w:rsidR="00B80A61" w:rsidRDefault="00B80A61" w:rsidP="00B80A61">
      <w:pPr>
        <w:pStyle w:val="StandardWeb"/>
      </w:pPr>
      <w:r>
        <w:t>Damit ist auch die Skalarmultiplikation mit der Abbildung verträglich.</w:t>
      </w:r>
    </w:p>
    <w:p w:rsidR="00B80A61" w:rsidRDefault="00B80A61" w:rsidP="00B80A61">
      <w:pPr>
        <w:pStyle w:val="berschrift2"/>
      </w:pPr>
      <w:r>
        <w:t>M3.1.3 Definition der linearen Abbildung</w:t>
      </w:r>
    </w:p>
    <w:p w:rsidR="00B80A61" w:rsidRDefault="00B80A61" w:rsidP="00B80A61">
      <w:pPr>
        <w:pStyle w:val="StandardWeb"/>
      </w:pPr>
      <w:r>
        <w:t>Erst aus der gemeinsamen Gültigkeit von Additivität und Homogenität entsteht der vollständige Begriff der linearen Abbildung.</w:t>
      </w:r>
    </w:p>
    <w:p w:rsidR="00B80A61" w:rsidRDefault="00B80A61" w:rsidP="00B80A61">
      <w:pPr>
        <w:pStyle w:val="StandardWeb"/>
      </w:pPr>
      <w:r>
        <w:rPr>
          <w:rStyle w:val="Fett"/>
        </w:rPr>
        <w:t>Definition M3.1.1 – Lineare Abbildung</w:t>
      </w:r>
    </w:p>
    <w:p w:rsidR="00B80A61" w:rsidRDefault="00B80A61" w:rsidP="00B80A61">
      <w:pPr>
        <w:pStyle w:val="StandardWeb"/>
      </w:pPr>
      <w:r>
        <w:t xml:space="preserve">Seien </w:t>
      </w:r>
      <m:oMath>
        <m:r>
          <w:rPr>
            <w:rStyle w:val="HTMLCode"/>
            <w:rFonts w:ascii="Cambria Math" w:hAnsi="Cambria Math"/>
          </w:rPr>
          <m:t>V</m:t>
        </m:r>
      </m:oMath>
      <w:r>
        <w:t xml:space="preserve"> und </w:t>
      </w:r>
      <m:oMath>
        <m:r>
          <w:rPr>
            <w:rStyle w:val="HTMLCode"/>
            <w:rFonts w:ascii="Cambria Math" w:hAnsi="Cambria Math"/>
          </w:rPr>
          <m:t>W</m:t>
        </m:r>
      </m:oMath>
      <w:r>
        <w:t xml:space="preserve"> Vektorräume über demselben Körper </w:t>
      </w:r>
      <m:oMath>
        <m:r>
          <w:rPr>
            <w:rStyle w:val="HTMLCode"/>
            <w:rFonts w:ascii="Cambria Math" w:hAnsi="Cambria Math"/>
          </w:rPr>
          <m:t>K</m:t>
        </m:r>
      </m:oMath>
      <w:r>
        <w:t xml:space="preserve">. Eine Funktion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heißt linear, wenn für alle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und alle </w:t>
      </w:r>
      <m:oMath>
        <m:r>
          <m:rPr>
            <m:sty m:val="p"/>
          </m:rPr>
          <w:rPr>
            <w:rStyle w:val="HTMLCode"/>
            <w:rFonts w:ascii="Cambria Math" w:hAnsi="Cambria Math"/>
          </w:rPr>
          <m:t>λ∈</m:t>
        </m:r>
        <m:r>
          <w:rPr>
            <w:rStyle w:val="HTMLCode"/>
            <w:rFonts w:ascii="Cambria Math" w:hAnsi="Cambria Math"/>
          </w:rPr>
          <m:t>K</m:t>
        </m:r>
      </m:oMath>
      <w:r>
        <w:t xml:space="preserve"> gilt:</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(M3.31)</w:t>
      </w:r>
    </w:p>
    <w:p w:rsidR="00B80A61" w:rsidRDefault="00B80A61" w:rsidP="00B80A61">
      <w:pPr>
        <w:pStyle w:val="StandardWeb"/>
      </w:pPr>
      <w:r>
        <w:t>und:</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(M3.32)</w:t>
      </w:r>
    </w:p>
    <w:p w:rsidR="00B80A61" w:rsidRDefault="00B80A61" w:rsidP="00B80A61">
      <w:pPr>
        <w:pStyle w:val="StandardWeb"/>
      </w:pPr>
      <w:r>
        <w:t>Diese Definition entspricht der üblichen algebraischen Definition linearer Abbildungen zwischen Vektorräumen. [[71]] [[72]]</w:t>
      </w:r>
    </w:p>
    <w:p w:rsidR="00B80A61" w:rsidRDefault="00B80A61" w:rsidP="00B80A61">
      <w:pPr>
        <w:pStyle w:val="StandardWeb"/>
      </w:pPr>
      <w:r>
        <w:lastRenderedPageBreak/>
        <w:t>Ich halte beide Bedingungen zunächst ausdrücklich getrennt. Dadurch bleibt sichtbar, welche der beiden Vektorraumoperationen jeweils erhalten wird. Später kann ich beide Bedingungen zu einer kompakteren Linearitätsbedingung zusammenfassen.</w:t>
      </w:r>
    </w:p>
    <w:p w:rsidR="00B80A61" w:rsidRDefault="00B80A61" w:rsidP="00B80A61">
      <w:pPr>
        <w:pStyle w:val="berschrift2"/>
      </w:pPr>
      <w:r>
        <w:t>M3.1.4 Zusammenfassung beider Bedingungen</w:t>
      </w:r>
    </w:p>
    <w:p w:rsidR="00B80A61" w:rsidRDefault="00B80A61" w:rsidP="00B80A61">
      <w:pPr>
        <w:pStyle w:val="StandardWeb"/>
      </w:pPr>
      <w:r>
        <w:t xml:space="preserve">Seien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und </w:t>
      </w:r>
      <m:oMath>
        <m:r>
          <m:rPr>
            <m:sty m:val="p"/>
          </m:rPr>
          <w:rPr>
            <w:rStyle w:val="HTMLCode"/>
            <w:rFonts w:ascii="Cambria Math" w:hAnsi="Cambria Math"/>
          </w:rPr>
          <m:t>λ</m:t>
        </m:r>
        <m:r>
          <w:rPr>
            <w:rStyle w:val="HTMLCode"/>
            <w:rFonts w:ascii="Cambria Math" w:hAnsi="Cambria Math"/>
          </w:rPr>
          <m:t>,</m:t>
        </m:r>
        <m:r>
          <m:rPr>
            <m:sty m:val="p"/>
          </m:rPr>
          <w:rPr>
            <w:rStyle w:val="HTMLCode"/>
            <w:rFonts w:ascii="Cambria Math" w:hAnsi="Cambria Math"/>
          </w:rPr>
          <m:t>μ∈</m:t>
        </m:r>
        <m:r>
          <w:rPr>
            <w:rStyle w:val="HTMLCode"/>
            <w:rFonts w:ascii="Cambria Math" w:hAnsi="Cambria Math"/>
          </w:rPr>
          <m:t>K</m:t>
        </m:r>
      </m:oMath>
      <w:r>
        <w:t>.</w:t>
      </w:r>
    </w:p>
    <w:p w:rsidR="00B80A61" w:rsidRDefault="00B80A61" w:rsidP="00B80A61">
      <w:pPr>
        <w:pStyle w:val="StandardWeb"/>
      </w:pPr>
      <w:r>
        <w:t>Aus Additivität folgt:</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r>
              <m:rPr>
                <m:sty m:val="p"/>
              </m:rPr>
              <w:rPr>
                <w:rStyle w:val="HTMLCode"/>
                <w:rFonts w:ascii="Cambria Math" w:eastAsia="Calibri" w:hAnsi="Cambria Math"/>
              </w:rPr>
              <m:t>+</m:t>
            </m:r>
            <m:r>
              <w:rPr>
                <w:rStyle w:val="HTMLCode"/>
                <w:rFonts w:ascii="Cambria Math" w:eastAsia="Calibri" w:hAnsi="Cambria Math"/>
              </w:rPr>
              <m:t>μv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μv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(M3.33)</w:t>
      </w:r>
    </w:p>
    <w:p w:rsidR="00B80A61" w:rsidRDefault="00B80A61" w:rsidP="00B80A61">
      <w:pPr>
        <w:pStyle w:val="StandardWeb"/>
      </w:pPr>
      <w:r>
        <w:t>Mit der Homogenität erhalte ich:</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u</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(M3.34)</w:t>
      </w:r>
    </w:p>
    <w:p w:rsidR="00B80A61" w:rsidRDefault="00B80A61" w:rsidP="00B80A61">
      <w:pPr>
        <w:pStyle w:val="StandardWeb"/>
      </w:pPr>
      <w:r>
        <w:t>und:</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μv</m:t>
            </m:r>
          </m:e>
        </m:d>
        <m:r>
          <m:rPr>
            <m:sty m:val="p"/>
          </m:rPr>
          <w:rPr>
            <w:rStyle w:val="HTMLCode"/>
            <w:rFonts w:ascii="Cambria Math" w:eastAsia="Calibri" w:hAnsi="Cambria Math"/>
          </w:rPr>
          <m:t>=</m:t>
        </m:r>
        <m:r>
          <w:rPr>
            <w:rStyle w:val="HTMLCode"/>
            <w:rFonts w:ascii="Cambria Math" w:eastAsia="Calibri" w:hAnsi="Cambria Math"/>
          </w:rPr>
          <m:t>μT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(M3.35)</w:t>
      </w:r>
    </w:p>
    <w:p w:rsidR="00B80A61" w:rsidRDefault="00B80A61" w:rsidP="00B80A61">
      <w:pPr>
        <w:pStyle w:val="StandardWeb"/>
      </w:pPr>
      <w:r>
        <w:t>Damit folgt:</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r>
              <m:rPr>
                <m:sty m:val="p"/>
              </m:rPr>
              <w:rPr>
                <w:rStyle w:val="HTMLCode"/>
                <w:rFonts w:ascii="Cambria Math" w:eastAsia="Calibri" w:hAnsi="Cambria Math"/>
              </w:rPr>
              <m:t>+</m:t>
            </m:r>
            <m:r>
              <w:rPr>
                <w:rStyle w:val="HTMLCode"/>
                <w:rFonts w:ascii="Cambria Math" w:eastAsia="Calibri" w:hAnsi="Cambria Math"/>
              </w:rPr>
              <m:t>μv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μT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(M3.36)</w:t>
      </w:r>
    </w:p>
    <w:p w:rsidR="00B80A61" w:rsidRDefault="00B80A61" w:rsidP="00B80A61">
      <w:pPr>
        <w:pStyle w:val="StandardWeb"/>
      </w:pPr>
      <w:r>
        <w:t>Diese Beziehung fasst Additivität und Homogenität für zwei Vektoren zusammen.</w:t>
      </w:r>
    </w:p>
    <w:p w:rsidR="00B80A61" w:rsidRDefault="00B80A61" w:rsidP="00B80A61">
      <w:pPr>
        <w:pStyle w:val="StandardWeb"/>
      </w:pPr>
      <w:r>
        <w:t>Sie ist für spätere Anwendungen wesentlich geeigneter als die getrennte Betrachtung beider Axiome, weil sie unmittelbar zeigt, dass eine lineare Abbildung eine Linearkombination in die entsprechende Linearkombination der Bilder überführt.</w:t>
      </w:r>
    </w:p>
    <w:p w:rsidR="00B80A61" w:rsidRDefault="00B80A61" w:rsidP="00B80A61">
      <w:pPr>
        <w:pStyle w:val="berschrift2"/>
      </w:pPr>
      <w:r>
        <w:t>M3.1.5 Umkehrung des kombinierten Kriteriums</w:t>
      </w:r>
    </w:p>
    <w:p w:rsidR="00B80A61" w:rsidRDefault="00B80A61" w:rsidP="00B80A61">
      <w:pPr>
        <w:pStyle w:val="StandardWeb"/>
      </w:pPr>
      <w:r>
        <w:t>Nun muss geprüft werden, ob (M3.36) lediglich eine Folge der Linearität ist oder ob sie Linearität bereits vollständig charakterisiert.</w:t>
      </w:r>
    </w:p>
    <w:p w:rsidR="00B80A61" w:rsidRDefault="00B80A61" w:rsidP="00B80A61">
      <w:pPr>
        <w:pStyle w:val="StandardWeb"/>
      </w:pPr>
      <w:r>
        <w:t xml:space="preserve">Ich nehme deshalb an, dass für alle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und alle </w:t>
      </w:r>
      <m:oMath>
        <m:r>
          <m:rPr>
            <m:sty m:val="p"/>
          </m:rPr>
          <w:rPr>
            <w:rStyle w:val="HTMLCode"/>
            <w:rFonts w:ascii="Cambria Math" w:hAnsi="Cambria Math"/>
          </w:rPr>
          <m:t>λ</m:t>
        </m:r>
        <m:r>
          <w:rPr>
            <w:rStyle w:val="HTMLCode"/>
            <w:rFonts w:ascii="Cambria Math" w:hAnsi="Cambria Math"/>
          </w:rPr>
          <m:t>,</m:t>
        </m:r>
        <m:r>
          <m:rPr>
            <m:sty m:val="p"/>
          </m:rPr>
          <w:rPr>
            <w:rStyle w:val="HTMLCode"/>
            <w:rFonts w:ascii="Cambria Math" w:hAnsi="Cambria Math"/>
          </w:rPr>
          <m:t>μ∈</m:t>
        </m:r>
        <m:r>
          <w:rPr>
            <w:rStyle w:val="HTMLCode"/>
            <w:rFonts w:ascii="Cambria Math" w:hAnsi="Cambria Math"/>
          </w:rPr>
          <m:t>K</m:t>
        </m:r>
      </m:oMath>
      <w:r>
        <w:t xml:space="preserve"> gilt:</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r>
              <m:rPr>
                <m:sty m:val="p"/>
              </m:rPr>
              <w:rPr>
                <w:rStyle w:val="HTMLCode"/>
                <w:rFonts w:ascii="Cambria Math" w:eastAsia="Calibri" w:hAnsi="Cambria Math"/>
              </w:rPr>
              <m:t>+</m:t>
            </m:r>
            <m:r>
              <w:rPr>
                <w:rStyle w:val="HTMLCode"/>
                <w:rFonts w:ascii="Cambria Math" w:eastAsia="Calibri" w:hAnsi="Cambria Math"/>
              </w:rPr>
              <m:t>μv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μT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(M3.37)</w:t>
      </w:r>
    </w:p>
    <w:p w:rsidR="00B80A61" w:rsidRDefault="00B80A61" w:rsidP="00B80A61">
      <w:pPr>
        <w:pStyle w:val="StandardWeb"/>
      </w:pPr>
      <w:r>
        <w:t>Setze ich:</w:t>
      </w:r>
    </w:p>
    <w:p w:rsidR="00B80A61" w:rsidRPr="0093163C" w:rsidRDefault="0093163C" w:rsidP="0093163C">
      <w:pPr>
        <w:pStyle w:val="Formel"/>
      </w:pPr>
      <m:oMath>
        <m:r>
          <w:rPr>
            <w:rStyle w:val="HTMLCode"/>
            <w:rFonts w:ascii="Cambria Math" w:eastAsia="Calibri" w:hAnsi="Cambria Math"/>
          </w:rPr>
          <m:t>λ</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r>
          <m:rPr>
            <m:sty m:val="p"/>
          </m:rPr>
          <w:rPr>
            <w:rStyle w:val="HTMLCode"/>
            <w:rFonts w:ascii="Cambria Math" w:eastAsia="Calibri" w:hAnsi="Cambria Math"/>
          </w:rPr>
          <m:t>,  </m:t>
        </m:r>
        <m:r>
          <w:rPr>
            <w:rStyle w:val="HTMLCode"/>
            <w:rFonts w:ascii="Cambria Math" w:eastAsia="Calibri" w:hAnsi="Cambria Math"/>
          </w:rPr>
          <m:t>μ</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(M3.38)</w:t>
      </w:r>
    </w:p>
    <w:p w:rsidR="00B80A61" w:rsidRDefault="00B80A61" w:rsidP="00B80A61">
      <w:pPr>
        <w:pStyle w:val="StandardWeb"/>
      </w:pPr>
      <w:r>
        <w:t>so folgt:</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(M3.39)</w:t>
      </w:r>
    </w:p>
    <w:p w:rsidR="00B80A61" w:rsidRDefault="00B80A61" w:rsidP="00B80A61">
      <w:pPr>
        <w:pStyle w:val="StandardWeb"/>
      </w:pPr>
      <w:r>
        <w:lastRenderedPageBreak/>
        <w:t>Damit ist Additivität wiedergewonnen.</w:t>
      </w:r>
    </w:p>
    <w:p w:rsidR="00B80A61" w:rsidRDefault="00B80A61" w:rsidP="00B80A61">
      <w:pPr>
        <w:pStyle w:val="StandardWeb"/>
      </w:pPr>
      <w:r>
        <w:t xml:space="preserve">Setze ich dagegen </w:t>
      </w:r>
      <m:oMath>
        <m:r>
          <w:rPr>
            <w:rStyle w:val="HTMLCode"/>
            <w:rFonts w:ascii="Cambria Math" w:hAnsi="Cambria Math"/>
          </w:rPr>
          <m:t>v=</m:t>
        </m:r>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V</m:t>
            </m:r>
          </m:sub>
        </m:sSub>
      </m:oMath>
      <w:r>
        <w:t xml:space="preserve"> und </w:t>
      </w:r>
      <m:oMath>
        <m:r>
          <m:rPr>
            <m:sty m:val="p"/>
          </m:rPr>
          <w:rPr>
            <w:rStyle w:val="HTMLCode"/>
            <w:rFonts w:ascii="Cambria Math" w:hAnsi="Cambria Math"/>
          </w:rPr>
          <m:t>μ</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K</m:t>
            </m:r>
          </m:sub>
        </m:sSub>
      </m:oMath>
      <w:r>
        <w:t>, so ergibt sich:</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(M3.40)</w:t>
      </w:r>
    </w:p>
    <w:p w:rsidR="00B80A61" w:rsidRDefault="00B80A61" w:rsidP="00B80A61">
      <w:pPr>
        <w:pStyle w:val="StandardWeb"/>
      </w:pPr>
      <w:r>
        <w:t>Wegen der Vektorraumregeln aus M2 vereinfacht sich dies zu:</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u</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(M3.41)</w:t>
      </w:r>
    </w:p>
    <w:p w:rsidR="00B80A61" w:rsidRDefault="00B80A61" w:rsidP="00B80A61">
      <w:pPr>
        <w:pStyle w:val="StandardWeb"/>
      </w:pPr>
      <w:r>
        <w:t>Damit ist auch Homogenität wiedergewonnen.</w:t>
      </w:r>
    </w:p>
    <w:p w:rsidR="00B80A61" w:rsidRDefault="00B80A61" w:rsidP="00B80A61">
      <w:pPr>
        <w:pStyle w:val="StandardWeb"/>
      </w:pPr>
      <w:r>
        <w:t>Folglich ist das kombinierte Kriterium äquivalent zur getrennten Definition.</w:t>
      </w:r>
    </w:p>
    <w:p w:rsidR="00B80A61" w:rsidRDefault="00B80A61" w:rsidP="00B80A61">
      <w:pPr>
        <w:pStyle w:val="StandardWeb"/>
      </w:pPr>
      <w:r>
        <w:t>Ich kann daher festhalten:</w:t>
      </w:r>
    </w:p>
    <w:p w:rsidR="00B80A61" w:rsidRPr="0093163C" w:rsidRDefault="0093163C" w:rsidP="0093163C">
      <w:pPr>
        <w:pStyle w:val="Formel"/>
      </w:pPr>
      <m:oMath>
        <m:r>
          <w:rPr>
            <w:rStyle w:val="HTMLCode"/>
            <w:rFonts w:ascii="Cambria Math" w:eastAsia="Calibri" w:hAnsi="Cambria Math"/>
          </w:rPr>
          <m:t>T</m:t>
        </m:r>
        <m:r>
          <m:rPr>
            <m:sty m:val="p"/>
          </m:rPr>
          <w:rPr>
            <w:rStyle w:val="HTMLCode"/>
            <w:rFonts w:ascii="Cambria Math" w:eastAsia="Calibri" w:hAnsi="Cambria Math"/>
          </w:rPr>
          <m:t> </m:t>
        </m:r>
        <m:r>
          <m:rPr>
            <m:nor/>
          </m:rPr>
          <w:rPr>
            <w:rStyle w:val="HTMLCode"/>
            <w:rFonts w:ascii="Cambria Math" w:eastAsia="Calibri" w:hAnsi="Cambria Math"/>
            <w:i w:val="0"/>
          </w:rPr>
          <m:t>linear</m:t>
        </m:r>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r>
              <m:rPr>
                <m:sty m:val="p"/>
              </m:rPr>
              <w:rPr>
                <w:rStyle w:val="HTMLCode"/>
                <w:rFonts w:ascii="Cambria Math" w:eastAsia="Calibri" w:hAnsi="Cambria Math"/>
              </w:rPr>
              <m:t>+</m:t>
            </m:r>
            <m:r>
              <w:rPr>
                <w:rStyle w:val="HTMLCode"/>
                <w:rFonts w:ascii="Cambria Math" w:eastAsia="Calibri" w:hAnsi="Cambria Math"/>
              </w:rPr>
              <m:t>μv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μT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(M3.42)</w:t>
      </w:r>
    </w:p>
    <w:p w:rsidR="00B80A61" w:rsidRDefault="00B80A61" w:rsidP="00B80A61">
      <w:pPr>
        <w:pStyle w:val="StandardWeb"/>
      </w:pPr>
      <w:r>
        <w:t xml:space="preserve">für alle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und alle </w:t>
      </w:r>
      <m:oMath>
        <m:r>
          <m:rPr>
            <m:sty m:val="p"/>
          </m:rPr>
          <w:rPr>
            <w:rStyle w:val="HTMLCode"/>
            <w:rFonts w:ascii="Cambria Math" w:hAnsi="Cambria Math"/>
          </w:rPr>
          <m:t>λ</m:t>
        </m:r>
        <m:r>
          <w:rPr>
            <w:rStyle w:val="HTMLCode"/>
            <w:rFonts w:ascii="Cambria Math" w:hAnsi="Cambria Math"/>
          </w:rPr>
          <m:t>,</m:t>
        </m:r>
        <m:r>
          <m:rPr>
            <m:sty m:val="p"/>
          </m:rPr>
          <w:rPr>
            <w:rStyle w:val="HTMLCode"/>
            <w:rFonts w:ascii="Cambria Math" w:hAnsi="Cambria Math"/>
          </w:rPr>
          <m:t>μ∈</m:t>
        </m:r>
        <m:r>
          <w:rPr>
            <w:rStyle w:val="HTMLCode"/>
            <w:rFonts w:ascii="Cambria Math" w:hAnsi="Cambria Math"/>
          </w:rPr>
          <m:t>K</m:t>
        </m:r>
      </m:oMath>
      <w:r>
        <w:t>.</w:t>
      </w:r>
    </w:p>
    <w:p w:rsidR="00B80A61" w:rsidRDefault="00B80A61" w:rsidP="00B80A61">
      <w:pPr>
        <w:pStyle w:val="berschrift2"/>
      </w:pPr>
      <w:r>
        <w:t>M3.1.6 Erhaltung beliebiger endlicher Linearkombinationen</w:t>
      </w:r>
    </w:p>
    <w:p w:rsidR="00B80A61" w:rsidRDefault="00B80A61" w:rsidP="00B80A61">
      <w:pPr>
        <w:pStyle w:val="StandardWeb"/>
      </w:pPr>
      <w:r>
        <w:t>Die eigentliche Reichweite der Linearität zeigt sich erst bei beliebig vielen Vektoren.</w:t>
      </w:r>
    </w:p>
    <w:p w:rsidR="00B80A61" w:rsidRDefault="00B80A61" w:rsidP="00B80A61">
      <w:pPr>
        <w:pStyle w:val="StandardWeb"/>
      </w:pPr>
      <w:r>
        <w:t>Seien:</w:t>
      </w:r>
    </w:p>
    <w:p w:rsidR="00B80A61" w:rsidRPr="0093163C" w:rsidRDefault="0093163C" w:rsidP="0093163C">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(M3.43)</w:t>
      </w:r>
    </w:p>
    <w:p w:rsidR="00B80A61" w:rsidRDefault="00B80A61" w:rsidP="00B80A61">
      <w:pPr>
        <w:pStyle w:val="StandardWeb"/>
      </w:pPr>
      <w:r>
        <w:t>und:</w:t>
      </w:r>
    </w:p>
    <w:p w:rsidR="00B80A61" w:rsidRPr="0093163C" w:rsidRDefault="0093163C" w:rsidP="0093163C">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K</m:t>
        </m:r>
      </m:oMath>
      <w:r>
        <w:rPr>
          <w:rStyle w:val="HTMLCode"/>
          <w:rFonts w:ascii="Times New Roman" w:eastAsia="Calibri" w:hAnsi="Times New Roman" w:cs="Calibri"/>
        </w:rPr>
        <w:t xml:space="preserve"> </w:t>
      </w:r>
      <w:r>
        <w:rPr>
          <w:rStyle w:val="HTMLCode"/>
          <w:rFonts w:ascii="Times New Roman" w:eastAsia="Calibri" w:hAnsi="Times New Roman" w:cs="Calibri"/>
        </w:rPr>
        <w:tab/>
        <w:t>(M3.44)</w:t>
      </w:r>
    </w:p>
    <w:p w:rsidR="00B80A61" w:rsidRDefault="00B80A61" w:rsidP="00B80A61">
      <w:pPr>
        <w:pStyle w:val="StandardWeb"/>
      </w:pPr>
      <w:r>
        <w:t>Dann betrachte ich die Linearkombination:</w:t>
      </w:r>
    </w:p>
    <w:p w:rsidR="00B80A61" w:rsidRPr="0093163C" w:rsidRDefault="0093163C" w:rsidP="0093163C">
      <w:pPr>
        <w:pStyle w:val="Formel"/>
      </w:p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(M3.45)</w:t>
      </w:r>
    </w:p>
    <w:p w:rsidR="00B80A61" w:rsidRDefault="00B80A61" w:rsidP="00B80A61">
      <w:pPr>
        <w:pStyle w:val="StandardWeb"/>
      </w:pPr>
      <w:r>
        <w:t xml:space="preserve">Für </w:t>
      </w:r>
      <m:oMath>
        <m:r>
          <w:rPr>
            <w:rStyle w:val="HTMLCode"/>
            <w:rFonts w:ascii="Cambria Math" w:hAnsi="Cambria Math"/>
          </w:rPr>
          <m:t>n=1</m:t>
        </m:r>
      </m:oMath>
      <w:r>
        <w:t xml:space="preserve"> folgt unmittelbar aus der Homogenität:</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(M3.46)</w:t>
      </w:r>
    </w:p>
    <w:p w:rsidR="00B80A61" w:rsidRDefault="00B80A61" w:rsidP="00B80A61">
      <w:pPr>
        <w:pStyle w:val="StandardWeb"/>
      </w:pPr>
      <w:r>
        <w:t xml:space="preserve">Für </w:t>
      </w:r>
      <m:oMath>
        <m:r>
          <w:rPr>
            <w:rStyle w:val="HTMLCode"/>
            <w:rFonts w:ascii="Cambria Math" w:hAnsi="Cambria Math"/>
          </w:rPr>
          <m:t>n=2</m:t>
        </m:r>
      </m:oMath>
      <w:r>
        <w:t xml:space="preserve"> wurde die Aussage bereits in (M3.36) gezeigt.</w:t>
      </w:r>
    </w:p>
    <w:p w:rsidR="00B80A61" w:rsidRDefault="00B80A61" w:rsidP="00B80A61">
      <w:pPr>
        <w:pStyle w:val="StandardWeb"/>
      </w:pPr>
      <w:r>
        <w:t xml:space="preserve">Nehme ich nun an, sie gelte für </w:t>
      </w:r>
      <m:oMath>
        <m:r>
          <w:rPr>
            <w:rStyle w:val="HTMLCode"/>
            <w:rFonts w:ascii="Cambria Math" w:hAnsi="Cambria Math"/>
          </w:rPr>
          <m:t>n</m:t>
        </m:r>
      </m:oMath>
      <w:r>
        <w:t xml:space="preserve"> Summanden:</w:t>
      </w:r>
    </w:p>
    <w:p w:rsidR="00B80A61" w:rsidRPr="0093163C" w:rsidRDefault="0093163C" w:rsidP="0093163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(M3.47)</w:t>
      </w:r>
    </w:p>
    <w:p w:rsidR="00B80A61" w:rsidRDefault="00B80A61" w:rsidP="00B80A61">
      <w:pPr>
        <w:pStyle w:val="StandardWeb"/>
      </w:pPr>
      <w:r>
        <w:lastRenderedPageBreak/>
        <w:t xml:space="preserve">so gilt für </w:t>
      </w:r>
      <m:oMath>
        <m:r>
          <w:rPr>
            <w:rStyle w:val="HTMLCode"/>
            <w:rFonts w:ascii="Cambria Math" w:hAnsi="Cambria Math"/>
          </w:rPr>
          <m:t>n+1</m:t>
        </m:r>
      </m:oMath>
      <w:r>
        <w:t xml:space="preserve"> Summanden:</w:t>
      </w:r>
    </w:p>
    <w:p w:rsidR="00B80A61" w:rsidRPr="0093163C" w:rsidRDefault="0093163C" w:rsidP="0093163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r>
                    <m:rPr>
                      <m:sty m:val="p"/>
                    </m:rPr>
                    <w:rPr>
                      <w:rStyle w:val="HTMLCode"/>
                      <w:rFonts w:ascii="Cambria Math" w:eastAsia="Calibri" w:hAnsi="Cambria Math"/>
                    </w:rPr>
                    <m:t>+1</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r>
                    <m:rPr>
                      <m:sty m:val="p"/>
                    </m:rPr>
                    <w:rPr>
                      <w:rStyle w:val="HTMLCode"/>
                      <w:rFonts w:ascii="Cambria Math" w:eastAsia="Calibri" w:hAnsi="Cambria Math"/>
                    </w:rPr>
                    <m:t>+1</m:t>
                  </m:r>
                </m:sub>
              </m:sSub>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r>
                    <m:rPr>
                      <m:sty m:val="p"/>
                    </m:rPr>
                    <w:rPr>
                      <w:rStyle w:val="HTMLCode"/>
                      <w:rFonts w:ascii="Cambria Math" w:eastAsia="Calibri" w:hAnsi="Cambria Math"/>
                    </w:rPr>
                    <m:t>+1</m:t>
                  </m:r>
                </m:sub>
              </m:sSub>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(M3.48)</w:t>
      </w:r>
    </w:p>
    <w:p w:rsidR="00B80A61" w:rsidRDefault="00B80A61" w:rsidP="00B80A61">
      <w:pPr>
        <w:pStyle w:val="StandardWeb"/>
      </w:pPr>
      <w:r>
        <w:t>Aus Additivität folgt:</w:t>
      </w:r>
    </w:p>
    <w:p w:rsidR="00B80A61" w:rsidRPr="0093163C" w:rsidRDefault="0093163C" w:rsidP="0093163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r>
                    <m:rPr>
                      <m:sty m:val="p"/>
                    </m:rPr>
                    <w:rPr>
                      <w:rStyle w:val="HTMLCode"/>
                      <w:rFonts w:ascii="Cambria Math" w:eastAsia="Calibri" w:hAnsi="Cambria Math"/>
                    </w:rPr>
                    <m:t>+1</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r>
                    <m:rPr>
                      <m:sty m:val="p"/>
                    </m:rPr>
                    <w:rPr>
                      <w:rStyle w:val="HTMLCode"/>
                      <w:rFonts w:ascii="Cambria Math" w:eastAsia="Calibri" w:hAnsi="Cambria Math"/>
                    </w:rPr>
                    <m:t>+1</m:t>
                  </m:r>
                </m:sub>
              </m:sSub>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r>
                    <m:rPr>
                      <m:sty m:val="p"/>
                    </m:rPr>
                    <w:rPr>
                      <w:rStyle w:val="HTMLCode"/>
                      <w:rFonts w:ascii="Cambria Math" w:eastAsia="Calibri" w:hAnsi="Cambria Math"/>
                    </w:rPr>
                    <m:t>+1</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(M3.49)</w:t>
      </w:r>
    </w:p>
    <w:p w:rsidR="00B80A61" w:rsidRDefault="00B80A61" w:rsidP="00B80A61">
      <w:pPr>
        <w:pStyle w:val="StandardWeb"/>
      </w:pPr>
      <w:r>
        <w:t>Mit Induktionsannahme und Homogenität ergibt sich:</w:t>
      </w:r>
    </w:p>
    <w:p w:rsidR="00B80A61" w:rsidRPr="0093163C" w:rsidRDefault="0093163C" w:rsidP="0093163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r>
                    <m:rPr>
                      <m:sty m:val="p"/>
                    </m:rPr>
                    <w:rPr>
                      <w:rStyle w:val="HTMLCode"/>
                      <w:rFonts w:ascii="Cambria Math" w:eastAsia="Calibri" w:hAnsi="Cambria Math"/>
                    </w:rPr>
                    <m:t>+1</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r>
                <m:rPr>
                  <m:sty m:val="p"/>
                </m:rPr>
                <w:rPr>
                  <w:rStyle w:val="HTMLCode"/>
                  <w:rFonts w:ascii="Cambria Math" w:eastAsia="Calibri" w:hAnsi="Cambria Math"/>
                </w:rPr>
                <m:t>+1</m:t>
              </m:r>
            </m:sub>
          </m:sSub>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r>
                    <m:rPr>
                      <m:sty m:val="p"/>
                    </m:rPr>
                    <w:rPr>
                      <w:rStyle w:val="HTMLCode"/>
                      <w:rFonts w:ascii="Cambria Math" w:eastAsia="Calibri" w:hAnsi="Cambria Math"/>
                    </w:rPr>
                    <m:t>+1</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(M3.50)</w:t>
      </w:r>
    </w:p>
    <w:p w:rsidR="00B80A61" w:rsidRDefault="00B80A61" w:rsidP="00B80A61">
      <w:pPr>
        <w:pStyle w:val="StandardWeb"/>
      </w:pPr>
      <w:r>
        <w:t>also:</w:t>
      </w:r>
    </w:p>
    <w:p w:rsidR="00B80A61" w:rsidRPr="0093163C" w:rsidRDefault="0093163C" w:rsidP="0093163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r>
                    <m:rPr>
                      <m:sty m:val="p"/>
                    </m:rPr>
                    <w:rPr>
                      <w:rStyle w:val="HTMLCode"/>
                      <w:rFonts w:ascii="Cambria Math" w:eastAsia="Calibri" w:hAnsi="Cambria Math"/>
                    </w:rPr>
                    <m:t>+1</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r>
                <m:rPr>
                  <m:sty m:val="p"/>
                </m:rPr>
                <w:rPr>
                  <w:rStyle w:val="HTMLCode"/>
                  <w:rFonts w:ascii="Cambria Math" w:eastAsia="Calibri" w:hAnsi="Cambria Math"/>
                </w:rPr>
                <m:t>+1</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(M3.51)</w:t>
      </w:r>
    </w:p>
    <w:p w:rsidR="00B80A61" w:rsidRDefault="00B80A61" w:rsidP="00B80A61">
      <w:pPr>
        <w:pStyle w:val="StandardWeb"/>
      </w:pPr>
      <w:r>
        <w:t xml:space="preserve">Damit gilt für jedes endliche </w:t>
      </w:r>
      <m:oMath>
        <m:r>
          <w:rPr>
            <w:rStyle w:val="HTMLCode"/>
            <w:rFonts w:ascii="Cambria Math" w:hAnsi="Cambria Math"/>
          </w:rPr>
          <m:t>n</m:t>
        </m:r>
      </m:oMath>
      <w:r>
        <w:t>:</w:t>
      </w:r>
    </w:p>
    <w:p w:rsidR="00B80A61" w:rsidRPr="0093163C" w:rsidRDefault="0093163C" w:rsidP="0093163C">
      <w:pPr>
        <w:pStyle w:val="Formel"/>
      </w:pPr>
      <m:oMathPara>
        <m:oMathParaPr>
          <m:jc m:val="left"/>
        </m:oMathParaPr>
        <m:oMath>
          <m:borderBox>
            <m:borderBoxPr>
              <m:ctrlPr>
                <w:rPr>
                  <w:rStyle w:val="HTMLCode"/>
                  <w:rFonts w:ascii="Cambria Math" w:eastAsia="Calibri" w:hAnsi="Cambria Math"/>
                </w:rPr>
              </m:ctrlPr>
            </m:borderBoxPr>
            <m:e>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e>
          </m:borderBox>
          <m:r>
            <w:rPr>
              <w:rStyle w:val="HTMLCode"/>
              <w:rFonts w:ascii="Cambria Math" w:eastAsia="Calibri" w:hAnsi="Cambria Math" w:cs="Calibri"/>
            </w:rPr>
            <w:br/>
          </m:r>
        </m:oMath>
      </m:oMathPara>
      <w:r>
        <w:rPr>
          <w:rStyle w:val="HTMLCode"/>
          <w:rFonts w:ascii="Cambria Math" w:eastAsia="Calibri" w:hAnsi="Cambria Math" w:cs="Calibri"/>
        </w:rPr>
        <w:tab/>
        <w:t>(M3.52)</w:t>
      </w:r>
    </w:p>
    <w:p w:rsidR="00B80A61" w:rsidRDefault="00B80A61" w:rsidP="00B80A61">
      <w:pPr>
        <w:pStyle w:val="StandardWeb"/>
      </w:pPr>
      <w:r>
        <w:t>Diese Beziehung ist für mich eine der zentralen Aussagen der gesamten linearen Algebra. Sie verbindet die in M2 entwickelte Theorie der Linearkombinationen unmittelbar mit den in M3 untersuchten Abbildungen.</w:t>
      </w:r>
    </w:p>
    <w:p w:rsidR="00B80A61" w:rsidRDefault="00B80A61" w:rsidP="00B80A61">
      <w:pPr>
        <w:pStyle w:val="StandardWeb"/>
      </w:pPr>
      <w:r>
        <w:t>Eine lineare Abbildung erhält damit nicht nur Addition und Skalarmultiplikation einzeln, sondern die gesamte durch beide Operationen erzeugte endliche lineare Struktur. [[71]]</w:t>
      </w:r>
    </w:p>
    <w:p w:rsidR="00B80A61" w:rsidRDefault="00B80A61" w:rsidP="00B80A61">
      <w:pPr>
        <w:pStyle w:val="berschrift2"/>
      </w:pPr>
      <w:r>
        <w:t>M3.1.7 Linearitätskriterium über Linearkombinationen</w:t>
      </w:r>
    </w:p>
    <w:p w:rsidR="00B80A61" w:rsidRDefault="00B80A61" w:rsidP="00B80A61">
      <w:pPr>
        <w:pStyle w:val="StandardWeb"/>
      </w:pPr>
      <w:r>
        <w:t>Aus den bisherigen Ergebnissen kann ich ein äquivalentes Linearitätskriterium formulieren.</w:t>
      </w:r>
    </w:p>
    <w:p w:rsidR="00B80A61" w:rsidRDefault="00B80A61" w:rsidP="00B80A61">
      <w:pPr>
        <w:pStyle w:val="StandardWeb"/>
      </w:pPr>
      <w:r>
        <w:rPr>
          <w:rStyle w:val="Fett"/>
        </w:rPr>
        <w:t>Satz M3.1.1 – Kriterium der Erhaltung endlicher Linearkombinationen</w:t>
      </w:r>
    </w:p>
    <w:p w:rsidR="00B80A61" w:rsidRDefault="00B80A61" w:rsidP="00B80A61">
      <w:pPr>
        <w:pStyle w:val="StandardWeb"/>
      </w:pPr>
      <w:r>
        <w:lastRenderedPageBreak/>
        <w:t xml:space="preserve">Eine Funktion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ist genau dann linear, wenn für jede endliche Familie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V</m:t>
        </m:r>
      </m:oMath>
      <w:r>
        <w:t xml:space="preserve"> und alle Skalare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K</m:t>
        </m:r>
      </m:oMath>
      <w:r>
        <w:t xml:space="preserve"> gilt:</w:t>
      </w:r>
    </w:p>
    <w:p w:rsidR="00B80A61" w:rsidRPr="0093163C" w:rsidRDefault="0093163C" w:rsidP="0093163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(M3.53)</w:t>
      </w:r>
    </w:p>
    <w:p w:rsidR="00B80A61" w:rsidRDefault="00B80A61" w:rsidP="00B80A61">
      <w:pPr>
        <w:pStyle w:val="StandardWeb"/>
      </w:pPr>
      <w:r>
        <w:t>Die Hinrichtung wurde in M3.1.6 gezeigt.</w:t>
      </w:r>
    </w:p>
    <w:p w:rsidR="00B80A61" w:rsidRDefault="00B80A61" w:rsidP="00B80A61">
      <w:pPr>
        <w:pStyle w:val="StandardWeb"/>
      </w:pPr>
      <w:r>
        <w:t xml:space="preserve">Für die Rückrichtung genügt der Spezialfall </w:t>
      </w:r>
      <m:oMath>
        <m:r>
          <w:rPr>
            <w:rStyle w:val="HTMLCode"/>
            <w:rFonts w:ascii="Cambria Math" w:hAnsi="Cambria Math"/>
          </w:rPr>
          <m:t>n=2</m:t>
        </m:r>
      </m:oMath>
      <w:r>
        <w:t>:</w:t>
      </w:r>
    </w:p>
    <w:p w:rsidR="00B80A61" w:rsidRPr="0093163C" w:rsidRDefault="0093163C" w:rsidP="0093163C">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r>
              <m:rPr>
                <m:sty m:val="p"/>
              </m:rPr>
              <w:rPr>
                <w:rStyle w:val="HTMLCode"/>
                <w:rFonts w:ascii="Cambria Math" w:eastAsia="Calibri" w:hAnsi="Cambria Math"/>
              </w:rPr>
              <m:t>+</m:t>
            </m:r>
            <m:r>
              <w:rPr>
                <w:rStyle w:val="HTMLCode"/>
                <w:rFonts w:ascii="Cambria Math" w:eastAsia="Calibri" w:hAnsi="Cambria Math"/>
              </w:rPr>
              <m:t>μv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μT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(M3.54)</w:t>
      </w:r>
    </w:p>
    <w:p w:rsidR="00B80A61" w:rsidRDefault="00B80A61" w:rsidP="00B80A61">
      <w:pPr>
        <w:pStyle w:val="StandardWeb"/>
      </w:pPr>
      <w:r>
        <w:t>und damit nach M3.1.5 Additivität und Homogenität.</w:t>
      </w:r>
    </w:p>
    <w:p w:rsidR="00B80A61" w:rsidRDefault="00B80A61" w:rsidP="00B80A61">
      <w:pPr>
        <w:pStyle w:val="StandardWeb"/>
      </w:pPr>
      <w:r>
        <w:t>Somit gilt:</w:t>
      </w:r>
    </w:p>
    <w:p w:rsidR="00B80A61" w:rsidRPr="0093163C" w:rsidRDefault="0093163C" w:rsidP="0093163C">
      <w:pPr>
        <w:pStyle w:val="Formel"/>
        <w:rPr>
          <w:rStyle w:val="FormelZchn"/>
        </w:rPr>
      </w:pPr>
      <m:oMath>
        <m:borderBox>
          <m:borderBoxPr>
            <m:ctrlPr>
              <w:rPr>
                <w:rStyle w:val="FormelZchn"/>
                <w:bCs/>
                <w:i/>
                <w:iCs/>
              </w:rPr>
            </m:ctrlPr>
          </m:borderBoxPr>
          <m:e>
            <m:d>
              <m:dPr>
                <m:ctrlPr>
                  <w:rPr>
                    <w:rStyle w:val="FormelZchn"/>
                    <w:bCs/>
                    <w:i/>
                    <w:iCs/>
                  </w:rPr>
                </m:ctrlPr>
              </m:dPr>
              <m:e>
                <m:r>
                  <w:rPr>
                    <w:rStyle w:val="FormelZchn"/>
                  </w:rPr>
                  <m:t>T </m:t>
                </m:r>
                <m:r>
                  <m:rPr>
                    <m:nor/>
                  </m:rPr>
                  <w:rPr>
                    <w:rStyle w:val="FormelZchn"/>
                    <w:bCs/>
                    <w:i/>
                    <w:iCs/>
                  </w:rPr>
                  <m:t>linear</m:t>
                </m:r>
                <m:r>
                  <w:rPr>
                    <w:rStyle w:val="FormelZchn"/>
                  </w:rPr>
                  <m:t>⟺T </m:t>
                </m:r>
                <m:r>
                  <m:rPr>
                    <m:nor/>
                  </m:rPr>
                  <w:rPr>
                    <w:rStyle w:val="FormelZchn"/>
                    <w:bCs/>
                    <w:i/>
                    <w:iCs/>
                  </w:rPr>
                  <m:t>erhält alle endlichen Linearkombinationen</m:t>
                </m:r>
              </m:e>
            </m:d>
          </m:e>
        </m:borderBox>
      </m:oMath>
      <w:r w:rsidRPr="0093163C">
        <w:rPr>
          <w:rStyle w:val="FormelZchn"/>
        </w:rPr>
        <w:t xml:space="preserve"> </w:t>
      </w:r>
      <w:r w:rsidRPr="0093163C">
        <w:rPr>
          <w:rStyle w:val="FormelZchn"/>
        </w:rPr>
        <w:tab/>
        <w:t>(</w:t>
      </w:r>
      <w:r w:rsidR="00B80A61" w:rsidRPr="0093163C">
        <w:rPr>
          <w:rStyle w:val="FormelZchn"/>
        </w:rPr>
        <w:t>M3.55</w:t>
      </w:r>
      <w:r w:rsidRPr="0093163C">
        <w:rPr>
          <w:rStyle w:val="FormelZchn"/>
        </w:rPr>
        <w:t>)</w:t>
      </w:r>
    </w:p>
    <w:p w:rsidR="00B80A61" w:rsidRDefault="00B80A61" w:rsidP="00B80A61">
      <w:pPr>
        <w:pStyle w:val="StandardWeb"/>
      </w:pPr>
      <w:r>
        <w:t>Diese Formulierung werde ich im weiteren Verlauf häufig verwenden.</w:t>
      </w:r>
    </w:p>
    <w:p w:rsidR="00B80A61" w:rsidRDefault="00B80A61" w:rsidP="00B80A61">
      <w:pPr>
        <w:pStyle w:val="berschrift2"/>
      </w:pPr>
      <w:r>
        <w:t>M3.1.8 Warum die Erhaltung von Linearkombinationen strukturell entscheidend ist</w:t>
      </w:r>
    </w:p>
    <w:p w:rsidR="00B80A61" w:rsidRDefault="00B80A61" w:rsidP="00B80A61">
      <w:pPr>
        <w:pStyle w:val="StandardWeb"/>
      </w:pPr>
      <w:r>
        <w:t>Für meinen weiteren Aufbau ist (M3.52) wichtiger als die bloße Definition durch zwei Einzelbedingungen.</w:t>
      </w:r>
    </w:p>
    <w:p w:rsidR="00B80A61" w:rsidRDefault="00B80A61" w:rsidP="00B80A61">
      <w:pPr>
        <w:pStyle w:val="StandardWeb"/>
      </w:pPr>
      <w:r>
        <w:t>M2 hat gezeigt, dass sich bei gegebener Basis jeder Vektor eines endlichdimensionalen Vektorraums als eindeutige Linearkombination von Basisvektoren schreiben lässt. Wenn eine lineare Abbildung jede Linearkombination erhält, folgt unmittelbar, dass ihre Wirkung auf einen beliebigen Vektor aus ihrer Wirkung auf die Basisvektoren rekonstruiert werden kann.</w:t>
      </w:r>
    </w:p>
    <w:p w:rsidR="00B80A61" w:rsidRDefault="00B80A61" w:rsidP="00B80A61">
      <w:pPr>
        <w:pStyle w:val="StandardWeb"/>
      </w:pPr>
      <w:r>
        <w:t xml:space="preserve">Sei etwa </w:t>
      </w:r>
      <m:oMath>
        <m:r>
          <m:rPr>
            <m:scr m:val="script"/>
          </m:rPr>
          <w:rPr>
            <w:rStyle w:val="HTMLCode"/>
            <w:rFonts w:ascii="Cambria Math" w:hAnsi="Cambria Math" w:cs="Cambria Math"/>
          </w:rPr>
          <m:t>B</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e>
        </m:d>
      </m:oMath>
      <w:r>
        <w:t xml:space="preserve"> eine Basis von </w:t>
      </w:r>
      <m:oMath>
        <m:r>
          <w:rPr>
            <w:rStyle w:val="HTMLCode"/>
            <w:rFonts w:ascii="Cambria Math" w:hAnsi="Cambria Math"/>
          </w:rPr>
          <m:t>V</m:t>
        </m:r>
      </m:oMath>
      <w:r>
        <w:t xml:space="preserve"> und:</w:t>
      </w:r>
    </w:p>
    <w:p w:rsidR="00B80A61" w:rsidRPr="0093163C" w:rsidRDefault="0093163C" w:rsidP="0093163C">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(M3.56)</w:t>
      </w:r>
    </w:p>
    <w:p w:rsidR="00B80A61" w:rsidRDefault="00B80A61" w:rsidP="00B80A61">
      <w:pPr>
        <w:pStyle w:val="StandardWeb"/>
      </w:pPr>
      <w:r>
        <w:t>Dann folgt für eine lineare Abbildung:</w:t>
      </w:r>
    </w:p>
    <w:p w:rsidR="00B80A61" w:rsidRPr="0093163C" w:rsidRDefault="0093163C" w:rsidP="0093163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(M3.57)</w:t>
      </w:r>
    </w:p>
    <w:p w:rsidR="00B80A61" w:rsidRDefault="00B80A61" w:rsidP="00B80A61">
      <w:pPr>
        <w:pStyle w:val="StandardWeb"/>
      </w:pPr>
      <w:r>
        <w:lastRenderedPageBreak/>
        <w:t>und nach (M3.52):</w:t>
      </w:r>
    </w:p>
    <w:p w:rsidR="00B80A61" w:rsidRPr="0093163C" w:rsidRDefault="0093163C" w:rsidP="0093163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(M3.58)</w:t>
      </w:r>
    </w:p>
    <w:p w:rsidR="00B80A61" w:rsidRDefault="00B80A61" w:rsidP="00B80A61">
      <w:pPr>
        <w:pStyle w:val="StandardWeb"/>
      </w:pPr>
      <w:r>
        <w:t>Damit wird bereits sichtbar, warum die Bilder einer Basis eine lineare Abbildung vollständig bestimmen können. Den vollständigen Existenz- und Eindeutigkeitsbeweis verschiebe ich jedoch bewusst nach M3.4, nachdem zuvor die elementaren Folgen der Linearität sowie Identität, Komposition und Umkehrabbildung geklärt sind.</w:t>
      </w:r>
    </w:p>
    <w:p w:rsidR="00B80A61" w:rsidRDefault="00B80A61" w:rsidP="00B80A61">
      <w:pPr>
        <w:pStyle w:val="berschrift2"/>
      </w:pPr>
      <w:r>
        <w:t>M3.1.9 Abgrenzung gegenüber affinen Abbildungen</w:t>
      </w:r>
    </w:p>
    <w:p w:rsidR="00B80A61" w:rsidRDefault="00B80A61" w:rsidP="00B80A61">
      <w:pPr>
        <w:pStyle w:val="StandardWeb"/>
      </w:pPr>
      <w:r>
        <w:t>An dieser Stelle ist eine begriffliche Abgrenzung sinnvoll.</w:t>
      </w:r>
    </w:p>
    <w:p w:rsidR="00B80A61" w:rsidRDefault="00B80A61" w:rsidP="00B80A61">
      <w:pPr>
        <w:pStyle w:val="StandardWeb"/>
      </w:pPr>
      <w:r>
        <w:t>Eine Abbildung der Form:</w:t>
      </w:r>
    </w:p>
    <w:p w:rsidR="00B80A61" w:rsidRPr="0093163C" w:rsidRDefault="0093163C" w:rsidP="00B81405">
      <w:pPr>
        <w:pStyle w:val="Formel"/>
      </w:pPr>
      <m:oMath>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0</m:t>
            </m:r>
          </m:sub>
        </m:sSub>
      </m:oMath>
      <w:r w:rsidR="00B81405">
        <w:rPr>
          <w:rStyle w:val="HTMLCode"/>
          <w:rFonts w:ascii="Times New Roman" w:eastAsia="Calibri" w:hAnsi="Times New Roman" w:cs="Calibri"/>
        </w:rPr>
        <w:t xml:space="preserve"> </w:t>
      </w:r>
      <w:r w:rsidR="00B81405">
        <w:rPr>
          <w:rStyle w:val="HTMLCode"/>
          <w:rFonts w:ascii="Times New Roman" w:eastAsia="Calibri" w:hAnsi="Times New Roman" w:cs="Calibri"/>
        </w:rPr>
        <w:tab/>
        <w:t>(M3.59)</w:t>
      </w:r>
    </w:p>
    <w:p w:rsidR="00B80A61" w:rsidRDefault="00B80A61" w:rsidP="00B80A61">
      <w:pPr>
        <w:pStyle w:val="StandardWeb"/>
      </w:pPr>
      <w:r>
        <w:t xml:space="preserve">mit einer linearen Abbildung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und einem festen </w:t>
      </w:r>
      <m:oMath>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0</m:t>
            </m:r>
          </m:sub>
        </m:sSub>
        <m:r>
          <m:rPr>
            <m:sty m:val="p"/>
          </m:rPr>
          <w:rPr>
            <w:rStyle w:val="HTMLCode"/>
            <w:rFonts w:ascii="Cambria Math" w:hAnsi="Cambria Math"/>
          </w:rPr>
          <m:t>∈</m:t>
        </m:r>
        <m:r>
          <w:rPr>
            <w:rStyle w:val="HTMLCode"/>
            <w:rFonts w:ascii="Cambria Math" w:hAnsi="Cambria Math"/>
          </w:rPr>
          <m:t>W</m:t>
        </m:r>
      </m:oMath>
      <w:r>
        <w:t xml:space="preserve"> ist im Allgemeinen nicht linear.</w:t>
      </w:r>
    </w:p>
    <w:p w:rsidR="00B80A61" w:rsidRDefault="00B80A61" w:rsidP="00B80A61">
      <w:pPr>
        <w:pStyle w:val="StandardWeb"/>
      </w:pPr>
      <w:r>
        <w:t xml:space="preserve">Für </w:t>
      </w:r>
      <m:oMath>
        <m:r>
          <w:rPr>
            <w:rStyle w:val="HTMLCode"/>
            <w:rFonts w:ascii="Cambria Math" w:hAnsi="Cambria Math"/>
          </w:rPr>
          <m:t>v=</m:t>
        </m:r>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V</m:t>
            </m:r>
          </m:sub>
        </m:sSub>
      </m:oMath>
      <w:r>
        <w:t xml:space="preserve"> ergibt sich:</w:t>
      </w:r>
    </w:p>
    <w:p w:rsidR="00B80A61" w:rsidRPr="00B81405" w:rsidRDefault="00B81405" w:rsidP="00B81405">
      <w:pPr>
        <w:pStyle w:val="Formel"/>
      </w:pPr>
      <m:oMath>
        <m:r>
          <w:rPr>
            <w:rStyle w:val="HTMLCode"/>
            <w:rFonts w:ascii="Cambria Math" w:eastAsia="Calibri" w:hAnsi="Cambria Math"/>
          </w:rPr>
          <m:t>F</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0</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(M3.60)</w:t>
      </w:r>
    </w:p>
    <w:p w:rsidR="00B80A61" w:rsidRDefault="00B80A61" w:rsidP="00B80A61">
      <w:pPr>
        <w:pStyle w:val="StandardWeb"/>
      </w:pPr>
      <w:r>
        <w:t xml:space="preserve">Wie im folgenden Abschnitt M3.2 gezeigt wird, gilt für jede lineare Abbildung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V</m:t>
                </m:r>
              </m:sub>
            </m:sSub>
          </m:e>
        </m:d>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W</m:t>
            </m:r>
          </m:sub>
        </m:sSub>
      </m:oMath>
      <w:r>
        <w:t>. Damit folgt:</w:t>
      </w:r>
    </w:p>
    <w:p w:rsidR="00B80A61" w:rsidRPr="00B81405" w:rsidRDefault="00B81405" w:rsidP="00B81405">
      <w:pPr>
        <w:pStyle w:val="Formel"/>
      </w:pPr>
      <m:oMath>
        <m:r>
          <w:rPr>
            <w:rStyle w:val="HTMLCode"/>
            <w:rFonts w:ascii="Cambria Math" w:eastAsia="Calibri" w:hAnsi="Cambria Math"/>
          </w:rPr>
          <m:t>F</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0</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(M3.61)</w:t>
      </w:r>
    </w:p>
    <w:p w:rsidR="00B80A61" w:rsidRDefault="00B80A61" w:rsidP="00B80A61">
      <w:pPr>
        <w:pStyle w:val="StandardWeb"/>
      </w:pPr>
      <w:r>
        <w:t xml:space="preserve">Ist </w:t>
      </w:r>
      <m:oMath>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0</m:t>
            </m:r>
          </m:sub>
        </m:sSub>
        <m:r>
          <m:rPr>
            <m:sty m:val="p"/>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ctrlPr>
              <w:rPr>
                <w:rStyle w:val="HTMLCode"/>
                <w:rFonts w:ascii="Cambria Math" w:hAnsi="Cambria Math"/>
              </w:rPr>
            </m:ctrlPr>
          </m:e>
          <m:sub>
            <m:r>
              <w:rPr>
                <w:rStyle w:val="HTMLCode"/>
                <w:rFonts w:ascii="Cambria Math" w:hAnsi="Cambria Math"/>
              </w:rPr>
              <m:t>W</m:t>
            </m:r>
          </m:sub>
        </m:sSub>
      </m:oMath>
      <w:r>
        <w:t xml:space="preserve">, kann </w:t>
      </w:r>
      <m:oMath>
        <m:r>
          <w:rPr>
            <w:rStyle w:val="HTMLCode"/>
            <w:rFonts w:ascii="Cambria Math" w:hAnsi="Cambria Math"/>
          </w:rPr>
          <m:t>F</m:t>
        </m:r>
      </m:oMath>
      <w:r>
        <w:t xml:space="preserve"> daher nicht linear sein.</w:t>
      </w:r>
    </w:p>
    <w:p w:rsidR="00B80A61" w:rsidRDefault="00B80A61" w:rsidP="00B80A61">
      <w:pPr>
        <w:pStyle w:val="StandardWeb"/>
      </w:pPr>
      <w:r>
        <w:t>Diese Unterscheidung ist wichtig, weil in geometrischen oder technischen Anwendungen häufig Transformationen auftreten, die zusätzlich eine Verschiebung enthalten. Eine reine Translation gehört nicht zu den linearen Abbildungen eines Vektorraums auf sich selbst. Die affine Erweiterung ist jedoch nicht Gegenstand dieser mathematischen Anlage.</w:t>
      </w:r>
    </w:p>
    <w:p w:rsidR="00B80A61" w:rsidRDefault="00B80A61" w:rsidP="00B80A61">
      <w:pPr>
        <w:pStyle w:val="berschrift2"/>
      </w:pPr>
      <w:r>
        <w:t>M3.1.10 Ein erstes Gegenbeispiel zur Linearität</w:t>
      </w:r>
    </w:p>
    <w:p w:rsidR="00B80A61" w:rsidRDefault="00B80A61" w:rsidP="00B80A61">
      <w:pPr>
        <w:pStyle w:val="StandardWeb"/>
      </w:pPr>
      <w:r>
        <w:t>Um die Bedingungen nicht nur positiv zu definieren, betrachte ich eine einfache Funktion:</w:t>
      </w:r>
    </w:p>
    <w:p w:rsidR="00B80A61" w:rsidRPr="00B81405" w:rsidRDefault="00B81405" w:rsidP="00B81405">
      <w:pPr>
        <w:pStyle w:val="Formel"/>
      </w:pPr>
      <m:oMath>
        <m:r>
          <w:rPr>
            <w:rStyle w:val="HTMLCode"/>
            <w:rFonts w:ascii="Cambria Math" w:eastAsia="Calibri" w:hAnsi="Cambria Math"/>
          </w:rPr>
          <m:t>F</m:t>
        </m:r>
        <m:r>
          <m:rPr>
            <m:sty m:val="p"/>
          </m:rPr>
          <w:rPr>
            <w:rStyle w:val="HTMLCode"/>
            <w:rFonts w:ascii="Cambria Math" w:eastAsia="Calibri" w:hAnsi="Cambria Math"/>
          </w:rPr>
          <m:t>:</m:t>
        </m:r>
        <m:r>
          <m:rPr>
            <m:scr m:val="double-struck"/>
            <m:sty m:val="p"/>
          </m:rPr>
          <w:rPr>
            <w:rStyle w:val="HTMLCode"/>
            <w:rFonts w:ascii="Cambria Math" w:eastAsia="Calibri" w:hAnsi="Cambria Math" w:cs="Cambria Math"/>
          </w:rPr>
          <m:t>R</m:t>
        </m:r>
        <m:r>
          <m:rPr>
            <m:sty m:val="p"/>
          </m:rPr>
          <w:rPr>
            <w:rStyle w:val="HTMLCode"/>
            <w:rFonts w:ascii="Cambria Math" w:eastAsia="Calibri" w:hAnsi="Cambria Math"/>
          </w:rPr>
          <m:t>→</m:t>
        </m:r>
        <m:r>
          <m:rPr>
            <m:scr m:val="double-struck"/>
            <m:sty m:val="p"/>
          </m:rPr>
          <w:rPr>
            <w:rStyle w:val="HTMLCode"/>
            <w:rFonts w:ascii="Cambria Math" w:eastAsia="Calibri" w:hAnsi="Cambria Math" w:cs="Cambria Math"/>
          </w:rPr>
          <m:t>R</m:t>
        </m:r>
        <m:r>
          <m:rPr>
            <m:sty m:val="p"/>
          </m:rPr>
          <w:rPr>
            <w:rStyle w:val="HTMLCode"/>
            <w:rFonts w:ascii="Cambria Math" w:eastAsia="Calibri" w:hAnsi="Cambria Math"/>
          </w:rPr>
          <m:t>,  </m:t>
        </m:r>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x</m:t>
            </m:r>
          </m:e>
          <m:sup>
            <m:r>
              <m:rPr>
                <m:sty m:val="p"/>
              </m:rPr>
              <w:rPr>
                <w:rStyle w:val="HTMLCode"/>
                <w:rFonts w:ascii="Cambria Math" w:eastAsia="Calibri" w:hAnsi="Cambria Math"/>
              </w:rPr>
              <m:t>2</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(M3.62)</w:t>
      </w:r>
    </w:p>
    <w:p w:rsidR="00B80A61" w:rsidRDefault="00B80A61" w:rsidP="00B80A61">
      <w:pPr>
        <w:pStyle w:val="StandardWeb"/>
      </w:pPr>
      <w:r>
        <w:t xml:space="preserve">Für </w:t>
      </w:r>
      <m:oMath>
        <m:r>
          <w:rPr>
            <w:rStyle w:val="HTMLCode"/>
            <w:rFonts w:ascii="Cambria Math" w:hAnsi="Cambria Math"/>
          </w:rPr>
          <m:t>x,y</m:t>
        </m:r>
        <m:r>
          <m:rPr>
            <m:sty m:val="p"/>
          </m:rPr>
          <w:rPr>
            <w:rStyle w:val="HTMLCode"/>
            <w:rFonts w:ascii="Cambria Math" w:hAnsi="Cambria Math"/>
          </w:rPr>
          <m:t>∈</m:t>
        </m:r>
        <m:r>
          <m:rPr>
            <m:scr m:val="double-struck"/>
          </m:rPr>
          <w:rPr>
            <w:rStyle w:val="HTMLCode"/>
            <w:rFonts w:ascii="Cambria Math" w:hAnsi="Cambria Math" w:cs="Cambria Math"/>
          </w:rPr>
          <m:t>R</m:t>
        </m:r>
      </m:oMath>
      <w:r>
        <w:t xml:space="preserve"> gilt:</w:t>
      </w:r>
    </w:p>
    <w:p w:rsidR="00B80A61" w:rsidRPr="00B81405" w:rsidRDefault="00B81405" w:rsidP="00B81405">
      <w:pPr>
        <w:pStyle w:val="Formel"/>
      </w:pPr>
      <m:oMath>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e>
          <m:sup>
            <m:r>
              <m:rPr>
                <m:sty m:val="p"/>
              </m:rPr>
              <w:rPr>
                <w:rStyle w:val="HTMLCode"/>
                <w:rFonts w:ascii="Cambria Math" w:eastAsia="Calibri" w:hAnsi="Cambria Math"/>
              </w:rPr>
              <m:t>2</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(M3.63)</w:t>
      </w:r>
    </w:p>
    <w:p w:rsidR="00B80A61" w:rsidRDefault="00B80A61" w:rsidP="00B80A61">
      <w:pPr>
        <w:pStyle w:val="StandardWeb"/>
      </w:pPr>
      <w:r>
        <w:lastRenderedPageBreak/>
        <w:t>also:</w:t>
      </w:r>
    </w:p>
    <w:p w:rsidR="00B80A61" w:rsidRPr="00B81405" w:rsidRDefault="00B81405" w:rsidP="00B81405">
      <w:pPr>
        <w:pStyle w:val="Formel"/>
      </w:pPr>
      <m:oMath>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x</m:t>
            </m:r>
          </m:e>
          <m:sup>
            <m:r>
              <m:rPr>
                <m:sty m:val="p"/>
              </m:rPr>
              <w:rPr>
                <w:rStyle w:val="HTMLCode"/>
                <w:rFonts w:ascii="Cambria Math" w:eastAsia="Calibri" w:hAnsi="Cambria Math"/>
              </w:rPr>
              <m:t>2</m:t>
            </m:r>
          </m:sup>
        </m:sSup>
        <m:r>
          <m:rPr>
            <m:sty m:val="p"/>
          </m:rPr>
          <w:rPr>
            <w:rStyle w:val="HTMLCode"/>
            <w:rFonts w:ascii="Cambria Math" w:eastAsia="Calibri" w:hAnsi="Cambria Math"/>
          </w:rPr>
          <m:t>+2</m:t>
        </m:r>
        <m:r>
          <w:rPr>
            <w:rStyle w:val="HTMLCode"/>
            <w:rFonts w:ascii="Cambria Math" w:eastAsia="Calibri" w:hAnsi="Cambria Math"/>
          </w:rPr>
          <m:t>xy</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y</m:t>
            </m:r>
          </m:e>
          <m:sup>
            <m:r>
              <m:rPr>
                <m:sty m:val="p"/>
              </m:rPr>
              <w:rPr>
                <w:rStyle w:val="HTMLCode"/>
                <w:rFonts w:ascii="Cambria Math" w:eastAsia="Calibri" w:hAnsi="Cambria Math"/>
              </w:rPr>
              <m:t>2</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(M3.64)</w:t>
      </w:r>
    </w:p>
    <w:p w:rsidR="00B80A61" w:rsidRDefault="00B80A61" w:rsidP="00B80A61">
      <w:pPr>
        <w:pStyle w:val="StandardWeb"/>
      </w:pPr>
      <w:r>
        <w:t>Dagegen ist:</w:t>
      </w:r>
    </w:p>
    <w:p w:rsidR="00B80A61" w:rsidRPr="00B81405" w:rsidRDefault="00B81405" w:rsidP="00B81405">
      <w:pPr>
        <w:pStyle w:val="Formel"/>
      </w:pPr>
      <m:oMath>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y</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x</m:t>
            </m:r>
          </m:e>
          <m:sup>
            <m:r>
              <m:rPr>
                <m:sty m:val="p"/>
              </m:rPr>
              <w:rPr>
                <w:rStyle w:val="HTMLCode"/>
                <w:rFonts w:ascii="Cambria Math" w:eastAsia="Calibri" w:hAnsi="Cambria Math"/>
              </w:rPr>
              <m:t>2</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y</m:t>
            </m:r>
          </m:e>
          <m:sup>
            <m:r>
              <m:rPr>
                <m:sty m:val="p"/>
              </m:rPr>
              <w:rPr>
                <w:rStyle w:val="HTMLCode"/>
                <w:rFonts w:ascii="Cambria Math" w:eastAsia="Calibri" w:hAnsi="Cambria Math"/>
              </w:rPr>
              <m:t>2</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(M3.65)</w:t>
      </w:r>
    </w:p>
    <w:p w:rsidR="00B80A61" w:rsidRDefault="00B80A61" w:rsidP="00B80A61">
      <w:pPr>
        <w:pStyle w:val="StandardWeb"/>
      </w:pPr>
      <w:r>
        <w:t>Im Allgemeinen gilt daher:</w:t>
      </w:r>
    </w:p>
    <w:p w:rsidR="00B80A61" w:rsidRPr="00B81405" w:rsidRDefault="00B81405" w:rsidP="00B81405">
      <w:pPr>
        <w:pStyle w:val="Formel"/>
      </w:pPr>
      <m:oMath>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y</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(M3.66)</w:t>
      </w:r>
    </w:p>
    <w:p w:rsidR="00B80A61" w:rsidRDefault="00B80A61" w:rsidP="00B80A61">
      <w:pPr>
        <w:pStyle w:val="StandardWeb"/>
      </w:pPr>
      <w:r>
        <w:t>Die Funktion ist nicht additiv und folglich nicht linear.</w:t>
      </w:r>
    </w:p>
    <w:p w:rsidR="00B80A61" w:rsidRDefault="00B80A61" w:rsidP="00B80A61">
      <w:pPr>
        <w:pStyle w:val="StandardWeb"/>
      </w:pPr>
      <w:r>
        <w:t>Dieses Beispiel zeigt zugleich, dass die Bezeichnung „linear“ keine bloße Aussage über die äußere Form eines Funktionsterms ist. Entscheidend ist ausschließlich die Erhaltung der Vektorraumoperationen.</w:t>
      </w:r>
    </w:p>
    <w:p w:rsidR="00B80A61" w:rsidRDefault="00B80A61" w:rsidP="00B80A61">
      <w:pPr>
        <w:pStyle w:val="berschrift2"/>
      </w:pPr>
      <w:r>
        <w:t>M3.1.11 Ein positives Beispiel</w:t>
      </w:r>
    </w:p>
    <w:p w:rsidR="00B80A61" w:rsidRDefault="00B80A61" w:rsidP="00B80A61">
      <w:pPr>
        <w:pStyle w:val="StandardWeb"/>
      </w:pPr>
      <w:r>
        <w:t>Betrachte ich dagegen:</w:t>
      </w:r>
    </w:p>
    <w:p w:rsidR="00B80A61" w:rsidRPr="00B81405" w:rsidRDefault="00B81405" w:rsidP="00B81405">
      <w:pPr>
        <w:pStyle w:val="Formel"/>
      </w:pPr>
      <m:oMath>
        <m:r>
          <w:rPr>
            <w:rStyle w:val="HTMLCode"/>
            <w:rFonts w:ascii="Cambria Math" w:eastAsia="Calibri" w:hAnsi="Cambria Math"/>
          </w:rPr>
          <m:t>T</m:t>
        </m:r>
        <m:r>
          <m:rPr>
            <m:sty m:val="p"/>
          </m:rPr>
          <w:rPr>
            <w:rStyle w:val="HTMLCode"/>
            <w:rFonts w:ascii="Cambria Math" w:eastAsia="Calibri" w:hAnsi="Cambria Math"/>
          </w:rPr>
          <m:t>:</m:t>
        </m:r>
        <m:sSup>
          <m:sSupPr>
            <m:ctrlPr>
              <w:rPr>
                <w:rStyle w:val="HTMLCode"/>
                <w:rFonts w:ascii="Cambria Math" w:eastAsia="Calibri" w:hAnsi="Cambria Math"/>
                <w:i w:val="0"/>
              </w:rPr>
            </m:ctrlPr>
          </m:sSupPr>
          <m:e>
            <m:r>
              <m:rPr>
                <m:scr m:val="double-struck"/>
                <m:sty m:val="p"/>
              </m:rPr>
              <w:rPr>
                <w:rStyle w:val="HTMLCode"/>
                <w:rFonts w:ascii="Cambria Math" w:eastAsia="Calibri" w:hAnsi="Cambria Math" w:cs="Cambria Math"/>
              </w:rPr>
              <m:t>R</m:t>
            </m:r>
          </m:e>
          <m:sup>
            <m:r>
              <m:rPr>
                <m:sty m:val="p"/>
              </m:rPr>
              <w:rPr>
                <w:rStyle w:val="HTMLCode"/>
                <w:rFonts w:ascii="Cambria Math" w:eastAsia="Calibri" w:hAnsi="Cambria Math"/>
              </w:rPr>
              <m:t>2</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m:rPr>
                <m:scr m:val="double-struck"/>
                <m:sty m:val="p"/>
              </m:rPr>
              <w:rPr>
                <w:rStyle w:val="HTMLCode"/>
                <w:rFonts w:ascii="Cambria Math" w:eastAsia="Calibri" w:hAnsi="Cambria Math" w:cs="Cambria Math"/>
              </w:rPr>
              <m:t>R</m:t>
            </m:r>
            <m:ctrlPr>
              <w:rPr>
                <w:rStyle w:val="HTMLCode"/>
                <w:rFonts w:ascii="Cambria Math" w:eastAsia="Calibri" w:hAnsi="Cambria Math"/>
              </w:rPr>
            </m:ctrlPr>
          </m:e>
          <m:sup>
            <m:r>
              <m:rPr>
                <m:sty m:val="p"/>
              </m:rPr>
              <w:rPr>
                <w:rStyle w:val="HTMLCode"/>
                <w:rFonts w:ascii="Cambria Math" w:eastAsia="Calibri" w:hAnsi="Cambria Math"/>
              </w:rPr>
              <m:t>2</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(M3.67)</w:t>
      </w:r>
    </w:p>
    <w:p w:rsidR="00B80A61" w:rsidRDefault="00B80A61" w:rsidP="00B80A61">
      <w:pPr>
        <w:pStyle w:val="StandardWeb"/>
      </w:pPr>
      <w:r>
        <w:t>mit:</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r>
              <m:rPr>
                <m:sty m:val="p"/>
              </m:rPr>
              <w:rPr>
                <w:rStyle w:val="HTMLCode"/>
                <w:rFonts w:ascii="Cambria Math" w:eastAsia="Calibri" w:hAnsi="Cambria Math"/>
              </w:rPr>
              <m:t>,3</m:t>
            </m:r>
            <m:r>
              <w:rPr>
                <w:rStyle w:val="HTMLCode"/>
                <w:rFonts w:ascii="Cambria Math" w:eastAsia="Calibri" w:hAnsi="Cambria Math"/>
              </w:rPr>
              <m:t>y</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(M3.68)</w:t>
      </w:r>
    </w:p>
    <w:p w:rsidR="00B80A61" w:rsidRDefault="00B80A61" w:rsidP="00B80A61">
      <w:pPr>
        <w:pStyle w:val="StandardWeb"/>
      </w:pPr>
      <w:r>
        <w:t>so seien:</w:t>
      </w:r>
    </w:p>
    <w:p w:rsidR="00B80A61" w:rsidRPr="00B81405" w:rsidRDefault="00B81405" w:rsidP="00B81405">
      <w:pPr>
        <w:pStyle w:val="Formel"/>
      </w:pPr>
      <m:oMath>
        <m:r>
          <w:rPr>
            <w:rStyle w:val="HTMLCode"/>
            <w:rFonts w:ascii="Cambria Math" w:eastAsia="Calibri" w:hAnsi="Cambria Math"/>
          </w:rPr>
          <m:t>u</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e>
        </m:d>
        <m:r>
          <m:rPr>
            <m:sty m:val="p"/>
          </m:rPr>
          <w:rPr>
            <w:rStyle w:val="HTMLCode"/>
            <w:rFonts w:ascii="Cambria Math" w:eastAsia="Calibri" w:hAnsi="Cambria Math"/>
          </w:rPr>
          <m:t>,  </m:t>
        </m:r>
        <m:r>
          <w:rPr>
            <w:rStyle w:val="HTMLCode"/>
            <w:rFonts w:ascii="Cambria Math" w:eastAsia="Calibri" w:hAnsi="Cambria Math"/>
          </w:rPr>
          <m:t>v</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2</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(M3.69)</w:t>
      </w:r>
    </w:p>
    <w:p w:rsidR="00B80A61" w:rsidRDefault="00B80A61" w:rsidP="00B80A61">
      <w:pPr>
        <w:pStyle w:val="StandardWeb"/>
      </w:pPr>
      <w:r>
        <w:t>Dann gilt:</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2</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(M3.70)</w:t>
      </w:r>
    </w:p>
    <w:p w:rsidR="00B80A61" w:rsidRDefault="00B80A61" w:rsidP="00B80A61">
      <w:pPr>
        <w:pStyle w:val="StandardWeb"/>
      </w:pPr>
      <w:r>
        <w:t>und damit:</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rPr>
            </m:ctrlPr>
          </m:dPr>
          <m:e>
            <m:r>
              <m:rPr>
                <m:sty m:val="p"/>
              </m:rPr>
              <w:rPr>
                <w:rStyle w:val="HTMLCode"/>
                <w:rFonts w:ascii="Cambria Math" w:eastAsia="Calibri" w:hAnsi="Cambria Math"/>
              </w:rPr>
              <m:t>2</m:t>
            </m:r>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1</m:t>
                </m:r>
              </m:sub>
            </m:sSub>
            <m:r>
              <m:rPr>
                <m:sty m:val="p"/>
              </m:rPr>
              <w:rPr>
                <w:rStyle w:val="HTMLCode"/>
                <w:rFonts w:ascii="Cambria Math" w:eastAsia="Calibri" w:hAnsi="Cambria Math"/>
              </w:rPr>
              <m:t>+2</m:t>
            </m:r>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2,</m:t>
                </m:r>
              </m:sub>
            </m:sSub>
            <m:r>
              <m:rPr>
                <m:sty m:val="p"/>
              </m:rPr>
              <w:rPr>
                <w:rStyle w:val="HTMLCode"/>
                <w:rFonts w:ascii="Cambria Math" w:eastAsia="Calibri" w:hAnsi="Cambria Math"/>
              </w:rPr>
              <m:t>3</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r>
              <m:rPr>
                <m:sty m:val="p"/>
              </m:rPr>
              <w:rPr>
                <w:rStyle w:val="HTMLCode"/>
                <w:rFonts w:ascii="Cambria Math" w:eastAsia="Calibri" w:hAnsi="Cambria Math"/>
              </w:rPr>
              <m:t>+3</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2</m:t>
                </m:r>
              </m:sub>
            </m:sSub>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(M3.71)</w:t>
      </w:r>
    </w:p>
    <w:p w:rsidR="00B80A61" w:rsidRDefault="00B80A61" w:rsidP="00B80A61">
      <w:pPr>
        <w:pStyle w:val="StandardWeb"/>
      </w:pPr>
      <w:r>
        <w:t>Andererseits:</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r>
              <m:rPr>
                <m:sty m:val="p"/>
              </m:rPr>
              <w:rPr>
                <w:rStyle w:val="HTMLCode"/>
                <w:rFonts w:ascii="Cambria Math" w:eastAsia="Calibri" w:hAnsi="Cambria Math"/>
              </w:rPr>
              <m:t>3</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2,</m:t>
                </m:r>
              </m:sub>
            </m:sSub>
            <m:r>
              <m:rPr>
                <m:sty m:val="p"/>
              </m:rPr>
              <w:rPr>
                <w:rStyle w:val="HTMLCode"/>
                <w:rFonts w:ascii="Cambria Math" w:eastAsia="Calibri" w:hAnsi="Cambria Math"/>
              </w:rPr>
              <m:t>3</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2</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(M3.72)</w:t>
      </w:r>
    </w:p>
    <w:p w:rsidR="00B80A61" w:rsidRDefault="00B80A61" w:rsidP="00B80A61">
      <w:pPr>
        <w:pStyle w:val="StandardWeb"/>
      </w:pPr>
      <w:r>
        <w:t>also:</w:t>
      </w:r>
    </w:p>
    <w:p w:rsidR="00B80A61" w:rsidRPr="00B81405" w:rsidRDefault="00B81405" w:rsidP="00B81405">
      <w:pPr>
        <w:pStyle w:val="Formel"/>
      </w:pPr>
      <m:oMath>
        <m:r>
          <w:rPr>
            <w:rStyle w:val="HTMLCode"/>
            <w:rFonts w:ascii="Cambria Math" w:eastAsia="Calibri" w:hAnsi="Cambria Math"/>
          </w:rPr>
          <w:lastRenderedPageBreak/>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rPr>
            </m:ctrlPr>
          </m:dPr>
          <m:e>
            <m:r>
              <m:rPr>
                <m:sty m:val="p"/>
              </m:rPr>
              <w:rPr>
                <w:rStyle w:val="HTMLCode"/>
                <w:rFonts w:ascii="Cambria Math" w:eastAsia="Calibri" w:hAnsi="Cambria Math"/>
              </w:rPr>
              <m:t>2</m:t>
            </m:r>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1</m:t>
                </m:r>
              </m:sub>
            </m:sSub>
            <m:r>
              <m:rPr>
                <m:sty m:val="p"/>
              </m:rPr>
              <w:rPr>
                <w:rStyle w:val="HTMLCode"/>
                <w:rFonts w:ascii="Cambria Math" w:eastAsia="Calibri" w:hAnsi="Cambria Math"/>
              </w:rPr>
              <m:t>+2</m:t>
            </m:r>
            <m:sSub>
              <m:sSubPr>
                <m:ctrlPr>
                  <w:rPr>
                    <w:rStyle w:val="HTMLCode"/>
                    <w:rFonts w:ascii="Cambria Math" w:eastAsia="Calibri" w:hAnsi="Cambria Math"/>
                    <w:i w:val="0"/>
                  </w:rPr>
                </m:ctrlPr>
              </m:sSubPr>
              <m:e>
                <m:r>
                  <w:rPr>
                    <w:rStyle w:val="HTMLCode"/>
                    <w:rFonts w:ascii="Cambria Math" w:eastAsia="Calibri" w:hAnsi="Cambria Math"/>
                  </w:rPr>
                  <m:t>x</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2,</m:t>
                </m:r>
              </m:sub>
            </m:sSub>
            <m:r>
              <m:rPr>
                <m:sty m:val="p"/>
              </m:rPr>
              <w:rPr>
                <w:rStyle w:val="HTMLCode"/>
                <w:rFonts w:ascii="Cambria Math" w:eastAsia="Calibri" w:hAnsi="Cambria Math"/>
              </w:rPr>
              <m:t>3</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1</m:t>
                </m:r>
              </m:sub>
            </m:sSub>
            <m:r>
              <m:rPr>
                <m:sty m:val="p"/>
              </m:rPr>
              <w:rPr>
                <w:rStyle w:val="HTMLCode"/>
                <w:rFonts w:ascii="Cambria Math" w:eastAsia="Calibri" w:hAnsi="Cambria Math"/>
              </w:rPr>
              <m:t>+3</m:t>
            </m:r>
            <m:sSub>
              <m:sSubPr>
                <m:ctrlPr>
                  <w:rPr>
                    <w:rStyle w:val="HTMLCode"/>
                    <w:rFonts w:ascii="Cambria Math" w:eastAsia="Calibri" w:hAnsi="Cambria Math"/>
                    <w:i w:val="0"/>
                  </w:rPr>
                </m:ctrlPr>
              </m:sSubPr>
              <m:e>
                <m:r>
                  <w:rPr>
                    <w:rStyle w:val="HTMLCode"/>
                    <w:rFonts w:ascii="Cambria Math" w:eastAsia="Calibri" w:hAnsi="Cambria Math"/>
                  </w:rPr>
                  <m:t>y</m:t>
                </m:r>
              </m:e>
              <m:sub>
                <m:r>
                  <m:rPr>
                    <m:sty m:val="p"/>
                  </m:rPr>
                  <w:rPr>
                    <w:rStyle w:val="HTMLCode"/>
                    <w:rFonts w:ascii="Cambria Math" w:eastAsia="Calibri" w:hAnsi="Cambria Math"/>
                  </w:rPr>
                  <m:t>2</m:t>
                </m:r>
              </m:sub>
            </m:sSub>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(M3.73)</w:t>
      </w:r>
    </w:p>
    <w:p w:rsidR="00B80A61" w:rsidRDefault="00B80A61" w:rsidP="00B80A61">
      <w:pPr>
        <w:pStyle w:val="StandardWeb"/>
      </w:pPr>
      <w:r>
        <w:t>Damit gilt:</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(M3.74)</w:t>
      </w:r>
    </w:p>
    <w:p w:rsidR="00B80A61" w:rsidRDefault="00B80A61" w:rsidP="00B80A61">
      <w:pPr>
        <w:pStyle w:val="StandardWeb"/>
      </w:pPr>
      <w:r>
        <w:t xml:space="preserve">Für </w:t>
      </w:r>
      <m:oMath>
        <m:r>
          <m:rPr>
            <m:sty m:val="p"/>
          </m:rPr>
          <w:rPr>
            <w:rStyle w:val="HTMLCode"/>
            <w:rFonts w:ascii="Cambria Math" w:hAnsi="Cambria Math"/>
          </w:rPr>
          <m:t>λ∈</m:t>
        </m:r>
        <m:r>
          <m:rPr>
            <m:scr m:val="double-struck"/>
          </m:rPr>
          <w:rPr>
            <w:rStyle w:val="HTMLCode"/>
            <w:rFonts w:ascii="Cambria Math" w:hAnsi="Cambria Math" w:cs="Cambria Math"/>
          </w:rPr>
          <m:t>R</m:t>
        </m:r>
      </m:oMath>
      <w:r>
        <w:t xml:space="preserve"> ergibt sich:</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λx</m:t>
            </m:r>
            <m:r>
              <m:rPr>
                <m:sty m:val="p"/>
              </m:rPr>
              <w:rPr>
                <w:rStyle w:val="HTMLCode"/>
                <w:rFonts w:ascii="Cambria Math" w:eastAsia="Calibri" w:hAnsi="Cambria Math"/>
              </w:rPr>
              <m:t>,</m:t>
            </m:r>
            <m:r>
              <w:rPr>
                <w:rStyle w:val="HTMLCode"/>
                <w:rFonts w:ascii="Cambria Math" w:eastAsia="Calibri" w:hAnsi="Cambria Math"/>
              </w:rPr>
              <m:t>λy</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λx</m:t>
            </m:r>
            <m:r>
              <m:rPr>
                <m:sty m:val="p"/>
              </m:rPr>
              <w:rPr>
                <w:rStyle w:val="HTMLCode"/>
                <w:rFonts w:ascii="Cambria Math" w:eastAsia="Calibri" w:hAnsi="Cambria Math"/>
              </w:rPr>
              <m:t>-</m:t>
            </m:r>
            <m:r>
              <w:rPr>
                <w:rStyle w:val="HTMLCode"/>
                <w:rFonts w:ascii="Cambria Math" w:eastAsia="Calibri" w:hAnsi="Cambria Math"/>
              </w:rPr>
              <m:t>λy</m:t>
            </m:r>
            <m:r>
              <m:rPr>
                <m:sty m:val="p"/>
              </m:rPr>
              <w:rPr>
                <w:rStyle w:val="HTMLCode"/>
                <w:rFonts w:ascii="Cambria Math" w:eastAsia="Calibri" w:hAnsi="Cambria Math"/>
              </w:rPr>
              <m:t>,3</m:t>
            </m:r>
            <m:r>
              <w:rPr>
                <w:rStyle w:val="HTMLCode"/>
                <w:rFonts w:ascii="Cambria Math" w:eastAsia="Calibri" w:hAnsi="Cambria Math"/>
              </w:rPr>
              <m:t>λy</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(M3.75)</w:t>
      </w:r>
    </w:p>
    <w:p w:rsidR="00B80A61" w:rsidRDefault="00B80A61" w:rsidP="00B80A61">
      <w:pPr>
        <w:pStyle w:val="StandardWeb"/>
      </w:pPr>
      <w:r>
        <w:t>und:</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λx</m:t>
            </m:r>
            <m:r>
              <m:rPr>
                <m:sty m:val="p"/>
              </m:rPr>
              <w:rPr>
                <w:rStyle w:val="HTMLCode"/>
                <w:rFonts w:ascii="Cambria Math" w:eastAsia="Calibri" w:hAnsi="Cambria Math"/>
              </w:rPr>
              <m:t>,</m:t>
            </m:r>
            <m:r>
              <w:rPr>
                <w:rStyle w:val="HTMLCode"/>
                <w:rFonts w:ascii="Cambria Math" w:eastAsia="Calibri" w:hAnsi="Cambria Math"/>
              </w:rPr>
              <m:t>λy</m:t>
            </m:r>
          </m:e>
        </m:d>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r>
              <m:rPr>
                <m:sty m:val="p"/>
              </m:rPr>
              <w:rPr>
                <w:rStyle w:val="HTMLCode"/>
                <w:rFonts w:ascii="Cambria Math" w:eastAsia="Calibri" w:hAnsi="Cambria Math"/>
              </w:rPr>
              <m:t>,3</m:t>
            </m:r>
            <m:r>
              <w:rPr>
                <w:rStyle w:val="HTMLCode"/>
                <w:rFonts w:ascii="Cambria Math" w:eastAsia="Calibri" w:hAnsi="Cambria Math"/>
              </w:rPr>
              <m:t>y</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(M3.76)</w:t>
      </w:r>
    </w:p>
    <w:p w:rsidR="00B80A61" w:rsidRDefault="00B80A61" w:rsidP="00B80A61">
      <w:pPr>
        <w:pStyle w:val="StandardWeb"/>
      </w:pPr>
      <w:r>
        <w:t>also:</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(M3.77)</w:t>
      </w:r>
    </w:p>
    <w:p w:rsidR="00B80A61" w:rsidRDefault="00B80A61" w:rsidP="00B80A61">
      <w:pPr>
        <w:pStyle w:val="StandardWeb"/>
      </w:pPr>
      <w:r>
        <w:t xml:space="preserve">Damit ist </w:t>
      </w:r>
      <m:oMath>
        <m:r>
          <w:rPr>
            <w:rStyle w:val="HTMLCode"/>
            <w:rFonts w:ascii="Cambria Math" w:hAnsi="Cambria Math"/>
          </w:rPr>
          <m:t>T</m:t>
        </m:r>
      </m:oMath>
      <w:r>
        <w:t xml:space="preserve"> linear.</w:t>
      </w:r>
    </w:p>
    <w:p w:rsidR="00B80A61" w:rsidRDefault="00B80A61" w:rsidP="00B80A61">
      <w:pPr>
        <w:pStyle w:val="StandardWeb"/>
      </w:pPr>
      <w:r>
        <w:t>Ich verwende dieses Beispiel nur zur Verdeutlichung der Definition. Die spätere Matrixdarstellung dieser Abbildung wird erst eingeführt, wenn die abstrakte Struktur vollständig vorbereitet ist.</w:t>
      </w:r>
    </w:p>
    <w:p w:rsidR="00B80A61" w:rsidRDefault="00B80A61" w:rsidP="00B80A61">
      <w:pPr>
        <w:pStyle w:val="berschrift2"/>
      </w:pPr>
      <w:r>
        <w:t>M3.1.12 Linearität als Strukturerhaltung</w:t>
      </w:r>
    </w:p>
    <w:p w:rsidR="00B80A61" w:rsidRDefault="00B80A61" w:rsidP="00B80A61">
      <w:pPr>
        <w:pStyle w:val="StandardWeb"/>
      </w:pPr>
      <w:r>
        <w:t xml:space="preserve">Aus meiner Sicht ist es hilfreich, Linearität nicht primär als Eigenschaft eines Funktionsterms, sondern als </w:t>
      </w:r>
      <w:r>
        <w:rPr>
          <w:rStyle w:val="Fett"/>
        </w:rPr>
        <w:t>Erhaltung algebraischer Struktur</w:t>
      </w:r>
      <w:r>
        <w:t xml:space="preserve"> zu verstehen.</w:t>
      </w:r>
    </w:p>
    <w:p w:rsidR="00B80A61" w:rsidRDefault="00B80A61" w:rsidP="00B80A61">
      <w:pPr>
        <w:pStyle w:val="StandardWeb"/>
      </w:pPr>
      <w:r>
        <w:t>Der Definitionsraum besitzt Addition und Skalarmultiplikation:</w:t>
      </w:r>
    </w:p>
    <w:p w:rsidR="00B80A61" w:rsidRPr="00B81405" w:rsidRDefault="00B81405" w:rsidP="00B81405">
      <w:pPr>
        <w:pStyle w:val="Formel"/>
      </w:pPr>
      <m:oMath>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(M3.78)</w:t>
      </w:r>
    </w:p>
    <w:p w:rsidR="00B80A61" w:rsidRDefault="00B80A61" w:rsidP="00B80A61">
      <w:pPr>
        <w:pStyle w:val="StandardWeb"/>
      </w:pPr>
      <w:r>
        <w:t>und:</w:t>
      </w:r>
    </w:p>
    <w:p w:rsidR="00B80A61" w:rsidRPr="00B81405" w:rsidRDefault="00B81405" w:rsidP="00B81405">
      <w:pPr>
        <w:pStyle w:val="Formel"/>
      </w:pPr>
      <m:oMath>
        <m:r>
          <m:rPr>
            <m:sty m:val="p"/>
          </m:rPr>
          <w:rPr>
            <w:rStyle w:val="HTMLCode"/>
            <w:rFonts w:ascii="Cambria Math" w:eastAsia="Calibri" w:hAnsi="Cambria Math"/>
          </w:rPr>
          <m:t>⋅:</m:t>
        </m:r>
        <m:r>
          <w:rPr>
            <w:rStyle w:val="HTMLCode"/>
            <w:rFonts w:ascii="Cambria Math" w:eastAsia="Calibri" w:hAnsi="Cambria Math"/>
          </w:rPr>
          <m:t>K</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(M3.79)</w:t>
      </w:r>
    </w:p>
    <w:p w:rsidR="00B80A61" w:rsidRDefault="00B80A61" w:rsidP="00B80A61">
      <w:pPr>
        <w:pStyle w:val="StandardWeb"/>
      </w:pPr>
      <w:r>
        <w:t>Der Zielraum besitzt entsprechende Operationen:</w:t>
      </w:r>
    </w:p>
    <w:p w:rsidR="00B80A61" w:rsidRPr="00B81405" w:rsidRDefault="00B81405" w:rsidP="00B81405">
      <w:pPr>
        <w:pStyle w:val="Formel"/>
      </w:pPr>
      <m:oMath>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W</m:t>
        </m:r>
      </m:oMath>
      <w:r>
        <w:rPr>
          <w:rStyle w:val="HTMLCode"/>
          <w:rFonts w:ascii="Times New Roman" w:eastAsia="Calibri" w:hAnsi="Times New Roman" w:cs="Calibri"/>
        </w:rPr>
        <w:t xml:space="preserve"> </w:t>
      </w:r>
      <w:r>
        <w:rPr>
          <w:rStyle w:val="HTMLCode"/>
          <w:rFonts w:ascii="Times New Roman" w:eastAsia="Calibri" w:hAnsi="Times New Roman" w:cs="Calibri"/>
        </w:rPr>
        <w:tab/>
        <w:t>(M3.80)</w:t>
      </w:r>
    </w:p>
    <w:p w:rsidR="00B80A61" w:rsidRDefault="00B80A61" w:rsidP="00B80A61">
      <w:pPr>
        <w:pStyle w:val="StandardWeb"/>
      </w:pPr>
      <w:r>
        <w:t>und:</w:t>
      </w:r>
    </w:p>
    <w:p w:rsidR="00B80A61" w:rsidRPr="00B81405" w:rsidRDefault="00B81405" w:rsidP="00B81405">
      <w:pPr>
        <w:pStyle w:val="Formel"/>
      </w:pPr>
      <m:oMath>
        <m:r>
          <m:rPr>
            <m:sty m:val="p"/>
          </m:rPr>
          <w:rPr>
            <w:rStyle w:val="HTMLCode"/>
            <w:rFonts w:ascii="Cambria Math" w:eastAsia="Calibri" w:hAnsi="Cambria Math"/>
          </w:rPr>
          <m:t>⋅:</m:t>
        </m:r>
        <m:r>
          <w:rPr>
            <w:rStyle w:val="HTMLCode"/>
            <w:rFonts w:ascii="Cambria Math" w:eastAsia="Calibri" w:hAnsi="Cambria Math"/>
          </w:rPr>
          <m:t>K</m:t>
        </m:r>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W</m:t>
        </m:r>
      </m:oMath>
      <w:r>
        <w:rPr>
          <w:rStyle w:val="HTMLCode"/>
          <w:rFonts w:ascii="Times New Roman" w:eastAsia="Calibri" w:hAnsi="Times New Roman" w:cs="Calibri"/>
        </w:rPr>
        <w:t xml:space="preserve"> </w:t>
      </w:r>
      <w:r>
        <w:rPr>
          <w:rStyle w:val="HTMLCode"/>
          <w:rFonts w:ascii="Times New Roman" w:eastAsia="Calibri" w:hAnsi="Times New Roman" w:cs="Calibri"/>
        </w:rPr>
        <w:tab/>
        <w:t>(M3.81)</w:t>
      </w:r>
    </w:p>
    <w:p w:rsidR="00B80A61" w:rsidRDefault="00B80A61" w:rsidP="00B80A61">
      <w:pPr>
        <w:pStyle w:val="StandardWeb"/>
      </w:pPr>
      <w:r>
        <w:t xml:space="preserve">Eine lineare Abbildung </w:t>
      </w:r>
      <m:oMath>
        <m:r>
          <w:rPr>
            <w:rStyle w:val="HTMLCode"/>
            <w:rFonts w:ascii="Cambria Math" w:hAnsi="Cambria Math"/>
          </w:rPr>
          <m:t>T</m:t>
        </m:r>
      </m:oMath>
      <w:r>
        <w:t xml:space="preserve"> ist mit beiden Strukturen verträglich.</w:t>
      </w:r>
    </w:p>
    <w:p w:rsidR="00B80A61" w:rsidRDefault="00B80A61" w:rsidP="00B80A61">
      <w:pPr>
        <w:pStyle w:val="StandardWeb"/>
      </w:pPr>
      <w:r>
        <w:lastRenderedPageBreak/>
        <w:t>Diese Verträglichkeit kann zusammengefasst werden durch:</w:t>
      </w:r>
    </w:p>
    <w:p w:rsidR="00B80A61" w:rsidRPr="00B81405" w:rsidRDefault="00B81405" w:rsidP="00B81405">
      <w:pPr>
        <w:pStyle w:val="Formel"/>
      </w:pPr>
      <m:oMath>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m:t>
            </m:r>
          </m:e>
          <m:sub>
            <m:r>
              <w:rPr>
                <w:rStyle w:val="HTMLCode"/>
                <w:rFonts w:ascii="Cambria Math" w:eastAsia="Calibri" w:hAnsi="Cambria Math"/>
              </w:rPr>
              <m:t>V</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m:t>
            </m:r>
          </m:e>
          <m:sub>
            <m:r>
              <w:rPr>
                <w:rStyle w:val="HTMLCode"/>
                <w:rFonts w:ascii="Cambria Math" w:eastAsia="Calibri" w:hAnsi="Cambria Math"/>
              </w:rPr>
              <m:t>W</m:t>
            </m:r>
          </m:sub>
        </m:sSub>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(M3.82)</w:t>
      </w:r>
    </w:p>
    <w:p w:rsidR="00B80A61" w:rsidRDefault="00B80A61" w:rsidP="00B80A61">
      <w:pPr>
        <w:pStyle w:val="StandardWeb"/>
      </w:pPr>
      <w:r>
        <w:t>sowie entsprechend für die Skalarmultiplikation:</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(M3.83)</w:t>
      </w:r>
    </w:p>
    <w:p w:rsidR="00B80A61" w:rsidRDefault="00B80A61" w:rsidP="00B80A61">
      <w:pPr>
        <w:pStyle w:val="StandardWeb"/>
      </w:pPr>
      <w:r>
        <w:t>Die abstrakte Form (M3.82) benötige ich im weiteren Rechengang nicht zwingend. Sie verdeutlicht jedoch, dass Linearität ein Kompatibilitätsprinzip zwischen algebraischen Strukturen ist.</w:t>
      </w:r>
    </w:p>
    <w:p w:rsidR="00B80A61" w:rsidRDefault="00B80A61" w:rsidP="00B80A61">
      <w:pPr>
        <w:pStyle w:val="berschrift2"/>
      </w:pPr>
      <w:r>
        <w:t>M3.1.13 Methodische Einordnung</w:t>
      </w:r>
    </w:p>
    <w:p w:rsidR="00B80A61" w:rsidRDefault="00B80A61" w:rsidP="00B80A61">
      <w:pPr>
        <w:pStyle w:val="StandardWeb"/>
      </w:pPr>
      <w:r>
        <w:t>Die mathematischen Definitionen dieses Abschnitts sind Standardresultate der linearen Algebra und werden durch [[71]] und [[72]] gestützt.</w:t>
      </w:r>
    </w:p>
    <w:p w:rsidR="00B80A61" w:rsidRDefault="00B80A61" w:rsidP="00B80A61">
      <w:pPr>
        <w:pStyle w:val="StandardWeb"/>
      </w:pPr>
      <w:r>
        <w:t xml:space="preserve">Die hier gewählte </w:t>
      </w:r>
      <w:r>
        <w:rPr>
          <w:rStyle w:val="Fett"/>
        </w:rPr>
        <w:t>stufenweise Trennung zwischen Funktion, Additivität, Homogenität, kombiniertem Zwei-Vektoren-Kriterium und Erhaltung beliebiger endlicher Linearkombinationen</w:t>
      </w:r>
      <w:r>
        <w:t xml:space="preserve"> ist dagegen Teil meiner methodischen Strukturierung des FRZK-Grundlagenaufbaus.</w:t>
      </w:r>
    </w:p>
    <w:p w:rsidR="00B80A61" w:rsidRDefault="00B80A61" w:rsidP="00B80A61">
      <w:pPr>
        <w:pStyle w:val="StandardWeb"/>
      </w:pPr>
      <w:r>
        <w:rPr>
          <w:rStyle w:val="Fett"/>
        </w:rPr>
        <w:t>Originäre Eigenleistung dieser Arbeit</w:t>
      </w:r>
      <w:r>
        <w:t xml:space="preserve"> ist dabei nicht die mathematische Definition der Linearität selbst, sondern die systematische Einordnung dieser Abhängigkeitsstufen als explizite Übergabestruktur für die folgenden Anlagenabschnitte und den späteren Haupttext.</w:t>
      </w:r>
    </w:p>
    <w:p w:rsidR="00B80A61" w:rsidRDefault="00B80A61" w:rsidP="00B80A61">
      <w:pPr>
        <w:pStyle w:val="StandardWeb"/>
      </w:pPr>
      <w:r>
        <w:t>Gerade diese Trennung ermöglicht es mir später eindeutig festzustellen, welche Aussage in welchem Schritt benötigt wird.</w:t>
      </w:r>
    </w:p>
    <w:p w:rsidR="00B80A61" w:rsidRDefault="00B80A61" w:rsidP="00B80A61">
      <w:pPr>
        <w:pStyle w:val="berschrift2"/>
      </w:pPr>
      <w:r>
        <w:t>M3.1.14 Ergebnisbestand von M3.1</w:t>
      </w:r>
    </w:p>
    <w:p w:rsidR="00B80A61" w:rsidRDefault="00B80A61" w:rsidP="00B80A61">
      <w:pPr>
        <w:pStyle w:val="StandardWeb"/>
      </w:pPr>
      <w:r>
        <w:t>Aus M3.1 stehen nun folgende Ergebnisse zur Verfügung.</w:t>
      </w:r>
    </w:p>
    <w:p w:rsidR="00B80A61" w:rsidRDefault="00B80A61" w:rsidP="00B80A61">
      <w:pPr>
        <w:pStyle w:val="StandardWeb"/>
      </w:pPr>
      <w:r>
        <w:t>Eine Funktion:</w:t>
      </w:r>
    </w:p>
    <w:p w:rsidR="00B80A61" w:rsidRPr="00B81405" w:rsidRDefault="00B81405" w:rsidP="00B81405">
      <w:pPr>
        <w:pStyle w:val="Formel"/>
      </w:p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oMath>
      <w:r>
        <w:rPr>
          <w:rStyle w:val="HTMLCode"/>
          <w:rFonts w:ascii="Times New Roman" w:eastAsia="Calibri" w:hAnsi="Times New Roman" w:cs="Calibri"/>
        </w:rPr>
        <w:t xml:space="preserve"> </w:t>
      </w:r>
      <w:r>
        <w:rPr>
          <w:rStyle w:val="HTMLCode"/>
          <w:rFonts w:ascii="Times New Roman" w:eastAsia="Calibri" w:hAnsi="Times New Roman" w:cs="Calibri"/>
        </w:rPr>
        <w:tab/>
        <w:t>(M3.84)</w:t>
      </w:r>
    </w:p>
    <w:p w:rsidR="00B80A61" w:rsidRDefault="00B80A61" w:rsidP="00B80A61">
      <w:pPr>
        <w:pStyle w:val="StandardWeb"/>
      </w:pPr>
      <w:r>
        <w:t xml:space="preserve">zwischen zwei Vektorräumen über demselben Körper </w:t>
      </w:r>
      <m:oMath>
        <m:r>
          <w:rPr>
            <w:rStyle w:val="HTMLCode"/>
            <w:rFonts w:ascii="Cambria Math" w:hAnsi="Cambria Math"/>
          </w:rPr>
          <m:t>K</m:t>
        </m:r>
      </m:oMath>
      <w:r>
        <w:t xml:space="preserve"> heißt linear, wenn sie Addition und Skalarmultiplikation erhält.</w:t>
      </w:r>
    </w:p>
    <w:p w:rsidR="00B80A61" w:rsidRDefault="00B80A61" w:rsidP="00B80A61">
      <w:pPr>
        <w:pStyle w:val="StandardWeb"/>
      </w:pPr>
      <w:r>
        <w:t>Additivität lautet:</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(M3.85)</w:t>
      </w:r>
    </w:p>
    <w:p w:rsidR="00B80A61" w:rsidRDefault="00B80A61" w:rsidP="00B80A61">
      <w:pPr>
        <w:pStyle w:val="StandardWeb"/>
      </w:pPr>
      <w:r>
        <w:t>Homogenität lautet:</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(M3.86)</w:t>
      </w:r>
    </w:p>
    <w:p w:rsidR="00B80A61" w:rsidRDefault="00B80A61" w:rsidP="00B80A61">
      <w:pPr>
        <w:pStyle w:val="StandardWeb"/>
      </w:pPr>
      <w:r>
        <w:lastRenderedPageBreak/>
        <w:t>Beide Bedingungen sind äquivalent zum kombinierten Linearitätskriterium:</w:t>
      </w:r>
    </w:p>
    <w:p w:rsidR="00B80A61" w:rsidRPr="00B81405" w:rsidRDefault="00B81405" w:rsidP="00B81405">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λu</m:t>
            </m:r>
            <m:r>
              <m:rPr>
                <m:sty m:val="p"/>
              </m:rPr>
              <w:rPr>
                <w:rStyle w:val="HTMLCode"/>
                <w:rFonts w:ascii="Cambria Math" w:eastAsia="Calibri" w:hAnsi="Cambria Math"/>
              </w:rPr>
              <m:t>+</m:t>
            </m:r>
            <m:r>
              <w:rPr>
                <w:rStyle w:val="HTMLCode"/>
                <w:rFonts w:ascii="Cambria Math" w:eastAsia="Calibri" w:hAnsi="Cambria Math"/>
              </w:rPr>
              <m:t>μv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μT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(M3.87)</w:t>
      </w:r>
    </w:p>
    <w:p w:rsidR="00B80A61" w:rsidRDefault="00B80A61" w:rsidP="00B80A61">
      <w:pPr>
        <w:pStyle w:val="StandardWeb"/>
      </w:pPr>
      <w:r>
        <w:t>und daraus folgt für jede endliche Linearkombination:</w:t>
      </w:r>
    </w:p>
    <w:p w:rsidR="00B80A61" w:rsidRPr="00B81405" w:rsidRDefault="00B81405" w:rsidP="00B81405">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(M3.88)</w:t>
      </w:r>
    </w:p>
    <w:p w:rsidR="00B80A61" w:rsidRDefault="00B80A61" w:rsidP="00B80A61">
      <w:pPr>
        <w:pStyle w:val="StandardWeb"/>
      </w:pPr>
      <w:r>
        <w:t>Damit ist die zentrale strukturelle Eigenschaft linearer Abbildungen gesichert: Sie erhalten die durch Addition und Skalarmultiplikation erzeugte lineare Struktur.</w:t>
      </w:r>
    </w:p>
    <w:p w:rsidR="00B80A61" w:rsidRDefault="00B80A61" w:rsidP="00B80A61">
      <w:pPr>
        <w:pStyle w:val="berschrift2"/>
      </w:pPr>
      <w:r>
        <w:t>M3.1.15 Weitergabestelle M3.1 → M3.2</w:t>
      </w:r>
    </w:p>
    <w:p w:rsidR="00B80A61" w:rsidRDefault="00B80A61" w:rsidP="00B80A61">
      <w:pPr>
        <w:pStyle w:val="StandardWeb"/>
      </w:pPr>
      <w:r>
        <w:t>M3.1 liefert damit die Definition der Linearität und ihr vollständiges Kriterium über endliche Linearkombinationen.</w:t>
      </w:r>
    </w:p>
    <w:p w:rsidR="00B80A61" w:rsidRDefault="00B80A61" w:rsidP="00B80A61">
      <w:pPr>
        <w:pStyle w:val="StandardWeb"/>
      </w:pPr>
      <w:r>
        <w:t>Noch nicht systematisch hergeleitet sind jedoch diejenigen Beziehungen, die bereits allein aus Linearität folgen. Insbesondere muss gezeigt werden, wie sich eine lineare Abbildung auf den Nullvektor, additive Inverse, Differenzen und skalare Spezialfälle auswirkt.</w:t>
      </w:r>
    </w:p>
    <w:p w:rsidR="00B80A61" w:rsidRDefault="00B80A61" w:rsidP="00B80A61">
      <w:pPr>
        <w:pStyle w:val="StandardWeb"/>
      </w:pPr>
      <w:r>
        <w:t>Die unmittelbare Weitergabe lautet daher:</w:t>
      </w:r>
    </w:p>
    <w:p w:rsidR="00B80A61" w:rsidRPr="00275445" w:rsidRDefault="00275445" w:rsidP="00275445">
      <w:pPr>
        <w:pStyle w:val="Formel"/>
      </w:pPr>
      <m:oMath>
        <m:borderBox>
          <m:borderBoxPr>
            <m:ctrlPr>
              <w:rPr>
                <w:rStyle w:val="HTMLCode"/>
                <w:rFonts w:ascii="Cambria Math" w:eastAsia="Calibri" w:hAnsi="Cambria Math"/>
              </w:rPr>
            </m:ctrlPr>
          </m:borderBoxPr>
          <m:e>
            <m:r>
              <m:rPr>
                <m:nor/>
              </m:rPr>
              <w:rPr>
                <w:rStyle w:val="HTMLCode"/>
                <w:rFonts w:ascii="Cambria Math" w:eastAsia="Calibri" w:hAnsi="Cambria Math"/>
                <w:i w:val="0"/>
              </w:rPr>
              <m:t>M3.1</m:t>
            </m:r>
            <m:r>
              <m:rPr>
                <m:sty m:val="p"/>
              </m:rPr>
              <w:rPr>
                <w:rStyle w:val="HTMLCode"/>
                <w:rFonts w:ascii="Cambria Math" w:eastAsia="Calibri" w:hAnsi="Cambria Math" w:cs="Cambria Math"/>
              </w:rPr>
              <m:t>⟶</m:t>
            </m:r>
            <m:r>
              <m:rPr>
                <m:nor/>
              </m:rPr>
              <w:rPr>
                <w:rStyle w:val="HTMLCode"/>
                <w:rFonts w:ascii="Cambria Math" w:eastAsia="Calibri" w:hAnsi="Cambria Math"/>
                <w:i w:val="0"/>
              </w:rPr>
              <m:t>M3.2</m:t>
            </m:r>
          </m:e>
        </m:borderBox>
        <m:r>
          <m:rPr>
            <m:sty m:val="p"/>
          </m:rPr>
          <w:rPr>
            <w:rStyle w:val="HTMLCode"/>
            <w:rFonts w:ascii="Cambria Math" w:eastAsia="Calibri" w:hAnsi="Cambria Math"/>
          </w:rPr>
          <m:t xml:space="preserve"> </m:t>
        </m:r>
      </m:oMath>
      <w:r>
        <w:rPr>
          <w:rStyle w:val="HTMLCode"/>
          <w:rFonts w:ascii="Cambria Math" w:eastAsia="Calibri" w:hAnsi="Cambria Math" w:cs="Calibri"/>
        </w:rPr>
        <w:t xml:space="preserve"> </w:t>
      </w:r>
      <w:r>
        <w:rPr>
          <w:rStyle w:val="HTMLCode"/>
          <w:rFonts w:ascii="Cambria Math" w:eastAsia="Calibri" w:hAnsi="Cambria Math" w:cs="Calibri"/>
        </w:rPr>
        <w:tab/>
        <w:t>(M3.89)</w:t>
      </w:r>
    </w:p>
    <w:p w:rsidR="00B80A61" w:rsidRDefault="00B80A61" w:rsidP="00B80A61">
      <w:pPr>
        <w:pStyle w:val="StandardWeb"/>
      </w:pPr>
      <w:r>
        <w:rPr>
          <w:rStyle w:val="Fett"/>
        </w:rPr>
        <w:t>M3.2 Elementare Folgen der Linearität</w:t>
      </w:r>
      <w:r>
        <w:t xml:space="preserve"> beginnt deshalb mit der notwendigen Beziehung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V</m:t>
                </m:r>
              </m:sub>
            </m:sSub>
          </m:e>
        </m:d>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W</m:t>
            </m:r>
          </m:sub>
        </m:sSub>
      </m:oMath>
      <w:r>
        <w:t xml:space="preserve"> und entwickelt daraus weitere strukturelle Konsequenzen.</w:t>
      </w:r>
    </w:p>
    <w:p w:rsidR="00AA6B49" w:rsidRDefault="00AA6B49" w:rsidP="00AA6B49">
      <w:pPr>
        <w:pStyle w:val="berschrift1"/>
        <w:rPr>
          <w:rFonts w:cs="Times New Roman"/>
          <w:sz w:val="48"/>
          <w:szCs w:val="48"/>
        </w:rPr>
      </w:pPr>
      <w:r>
        <w:t>M3.2 Elementare Folgen der Linearität</w:t>
      </w:r>
    </w:p>
    <w:p w:rsidR="00AA6B49" w:rsidRDefault="00AA6B49" w:rsidP="00AA6B49">
      <w:pPr>
        <w:pStyle w:val="StandardWeb"/>
      </w:pPr>
      <w:r>
        <w:t xml:space="preserve">Mit M3.1 steht die Linearität nun unabhängig von jeder Matrixdarstellung fest. Eine Abbildung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zwischen zwei Vektorräumen über demselben Körper </w:t>
      </w:r>
      <m:oMath>
        <m:r>
          <w:rPr>
            <w:rStyle w:val="HTMLCode"/>
            <w:rFonts w:ascii="Cambria Math" w:hAnsi="Cambria Math"/>
          </w:rPr>
          <m:t>K</m:t>
        </m:r>
      </m:oMath>
      <w:r>
        <w:t xml:space="preserve"> ist linear, wenn sie Addition und Skalarmultiplikation erhält. Äquivalent dazu erhält sie jede endliche Linearkombination.</w:t>
      </w:r>
    </w:p>
    <w:p w:rsidR="00AA6B49" w:rsidRDefault="00AA6B49" w:rsidP="00AA6B49">
      <w:pPr>
        <w:pStyle w:val="StandardWeb"/>
      </w:pPr>
      <w:r>
        <w:t>Bevor ich Identität, Komposition und inverse lineare Abbildungen untersuche, leite ich zunächst diejenigen Beziehungen her, die unmittelbar aus der Linearität folgen. Diese Folgerungen sind zwar elementar, werden im weiteren Aufbau aber ständig benötigt. Besonders wichtig sind die Bilder des Nullvektors, additiver Inverser und von Differenzen. [[71]] [[72]]</w:t>
      </w:r>
    </w:p>
    <w:p w:rsidR="00AA6B49" w:rsidRDefault="00AA6B49" w:rsidP="00AA6B49">
      <w:pPr>
        <w:pStyle w:val="berschrift2"/>
      </w:pPr>
      <w:r>
        <w:t>M3.2.1 Der Nullvektor wird auf den Nullvektor abgebildet</w:t>
      </w:r>
    </w:p>
    <w:p w:rsidR="00AA6B49" w:rsidRDefault="00AA6B49" w:rsidP="00AA6B49">
      <w:pPr>
        <w:pStyle w:val="StandardWeb"/>
      </w:pPr>
      <w:r>
        <w:t>Sei:</w:t>
      </w:r>
    </w:p>
    <w:p w:rsidR="00AA6B49" w:rsidRPr="009E510A" w:rsidRDefault="009E510A" w:rsidP="009E510A">
      <w:pPr>
        <w:pStyle w:val="Formel"/>
      </w:p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oMath>
      <w:r>
        <w:rPr>
          <w:rStyle w:val="HTMLCode"/>
          <w:rFonts w:ascii="Times New Roman" w:eastAsia="Calibri" w:hAnsi="Times New Roman" w:cs="Calibri"/>
        </w:rPr>
        <w:t xml:space="preserve"> </w:t>
      </w:r>
      <w:r>
        <w:rPr>
          <w:rStyle w:val="HTMLCode"/>
          <w:rFonts w:ascii="Times New Roman" w:eastAsia="Calibri" w:hAnsi="Times New Roman" w:cs="Calibri"/>
        </w:rPr>
        <w:tab/>
        <w:t>(M3.90)</w:t>
      </w:r>
    </w:p>
    <w:p w:rsidR="00AA6B49" w:rsidRDefault="00AA6B49" w:rsidP="00AA6B49">
      <w:pPr>
        <w:pStyle w:val="StandardWeb"/>
      </w:pPr>
      <w:r>
        <w:lastRenderedPageBreak/>
        <w:t>linear.</w:t>
      </w:r>
    </w:p>
    <w:p w:rsidR="00AA6B49" w:rsidRDefault="00AA6B49" w:rsidP="00AA6B49">
      <w:pPr>
        <w:pStyle w:val="StandardWeb"/>
      </w:pPr>
      <w:r>
        <w:t xml:space="preserve">Für einen beliebigen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gilt nach Homogenität:</w:t>
      </w:r>
    </w:p>
    <w:p w:rsidR="00AA6B49" w:rsidRPr="009E510A" w:rsidRDefault="009E510A" w:rsidP="009E510A">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(M3.91)</w:t>
      </w:r>
    </w:p>
    <w:p w:rsidR="00AA6B49" w:rsidRDefault="00AA6B49" w:rsidP="00AA6B49">
      <w:pPr>
        <w:pStyle w:val="StandardWeb"/>
      </w:pPr>
      <w:r>
        <w:t>Aus den Vektorraumregeln von M2 folgt:</w:t>
      </w:r>
    </w:p>
    <w:p w:rsidR="00AA6B49" w:rsidRPr="009E510A" w:rsidRDefault="009E510A" w:rsidP="009E510A">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Cambria Math" w:eastAsia="Calibri" w:hAnsi="Cambria Math"/>
          </w:rPr>
          <m:t>v</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(M3.92)</w:t>
      </w:r>
    </w:p>
    <w:p w:rsidR="00AA6B49" w:rsidRDefault="00AA6B49" w:rsidP="00AA6B49">
      <w:pPr>
        <w:pStyle w:val="StandardWeb"/>
      </w:pPr>
      <w:r>
        <w:t>und im Zielraum:</w:t>
      </w:r>
    </w:p>
    <w:p w:rsidR="00AA6B49" w:rsidRPr="009E510A" w:rsidRDefault="009E510A" w:rsidP="009E510A">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(M3.93)</w:t>
      </w:r>
    </w:p>
    <w:p w:rsidR="00AA6B49" w:rsidRDefault="00AA6B49" w:rsidP="00AA6B49">
      <w:pPr>
        <w:pStyle w:val="StandardWeb"/>
      </w:pPr>
      <w:r>
        <w:t>Damit ergibt sich unmittelbar:</w:t>
      </w:r>
    </w:p>
    <w:p w:rsidR="00AA6B49" w:rsidRPr="009E510A" w:rsidRDefault="009E510A" w:rsidP="009E510A">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(M3.94)</w:t>
      </w:r>
    </w:p>
    <w:p w:rsidR="00AA6B49" w:rsidRDefault="00AA6B49" w:rsidP="00AA6B49">
      <w:pPr>
        <w:pStyle w:val="StandardWeb"/>
      </w:pPr>
      <w:r>
        <w:t>Ich erhalte also die notwendige Beziehung:</w:t>
      </w:r>
    </w:p>
    <w:p w:rsidR="00AA6B49" w:rsidRPr="009E510A" w:rsidRDefault="009E510A" w:rsidP="009E510A">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e>
        </m:borderBox>
        <m:r>
          <m:rPr>
            <m:sty m:val="p"/>
          </m:rPr>
          <w:rPr>
            <w:rStyle w:val="HTMLCode"/>
            <w:rFonts w:ascii="Cambria Math" w:eastAsia="Calibri" w:hAnsi="Cambria Math"/>
          </w:rPr>
          <m:t xml:space="preserve"> </m:t>
        </m:r>
      </m:oMath>
      <w:r>
        <w:rPr>
          <w:rStyle w:val="HTMLCode"/>
          <w:rFonts w:ascii="Cambria Math" w:eastAsia="Calibri" w:hAnsi="Cambria Math" w:cs="Calibri"/>
        </w:rPr>
        <w:t xml:space="preserve"> </w:t>
      </w:r>
      <w:r>
        <w:rPr>
          <w:rStyle w:val="HTMLCode"/>
          <w:rFonts w:ascii="Cambria Math" w:eastAsia="Calibri" w:hAnsi="Cambria Math" w:cs="Calibri"/>
        </w:rPr>
        <w:tab/>
      </w:r>
      <w:r w:rsidR="00335129">
        <w:rPr>
          <w:rStyle w:val="HTMLCode"/>
          <w:rFonts w:ascii="Cambria Math" w:eastAsia="Calibri" w:hAnsi="Cambria Math" w:cs="Calibri"/>
        </w:rPr>
        <w:t>(M3.95)</w:t>
      </w:r>
    </w:p>
    <w:p w:rsidR="00AA6B49" w:rsidRDefault="00AA6B49" w:rsidP="00AA6B49">
      <w:pPr>
        <w:pStyle w:val="StandardWeb"/>
      </w:pPr>
      <w:r>
        <w:t>Diese Aussage ist eine Folge der Linearität und keine zusätzliche Bedingung.</w:t>
      </w:r>
    </w:p>
    <w:p w:rsidR="00AA6B49" w:rsidRDefault="00AA6B49" w:rsidP="00AA6B49">
      <w:pPr>
        <w:pStyle w:val="StandardWeb"/>
      </w:pPr>
      <w:r>
        <w:t>Sie kann auch ausschließlich aus Additivität gewonnen werden. Wegen:</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(M3.96)</w:t>
      </w:r>
    </w:p>
    <w:p w:rsidR="00AA6B49" w:rsidRDefault="00AA6B49" w:rsidP="00AA6B49">
      <w:pPr>
        <w:pStyle w:val="StandardWeb"/>
      </w:pPr>
      <w:r>
        <w:t>gilt: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(M3.97)</w:t>
      </w:r>
    </w:p>
    <w:p w:rsidR="00AA6B49" w:rsidRDefault="00AA6B49" w:rsidP="00AA6B49">
      <w:pPr>
        <w:pStyle w:val="StandardWeb"/>
      </w:pPr>
      <w:r>
        <w:t>und wegen der Additivität: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(M3.98)</w:t>
      </w:r>
    </w:p>
    <w:p w:rsidR="00AA6B49" w:rsidRDefault="00AA6B49" w:rsidP="00AA6B49">
      <w:pPr>
        <w:pStyle w:val="StandardWeb"/>
      </w:pPr>
      <w:r>
        <w:t xml:space="preserve">Addiere ich auf beiden Seiten das additive Inverse von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V</m:t>
                </m:r>
              </m:sub>
            </m:sSub>
          </m:e>
        </m:d>
      </m:oMath>
      <w:r>
        <w:t>, folgt:</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(M3.99)</w:t>
      </w:r>
    </w:p>
    <w:p w:rsidR="00AA6B49" w:rsidRDefault="00AA6B49" w:rsidP="00AA6B49">
      <w:pPr>
        <w:pStyle w:val="StandardWeb"/>
      </w:pPr>
      <w:r>
        <w:t>also erneut: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(M3.100)</w:t>
      </w:r>
    </w:p>
    <w:p w:rsidR="00AA6B49" w:rsidRDefault="00AA6B49" w:rsidP="00AA6B49">
      <w:pPr>
        <w:pStyle w:val="StandardWeb"/>
      </w:pPr>
      <w:r>
        <w:t>Für mich ist gerade diese zweite Herleitung nützlich, weil sie zeigt, dass bereits die additive Struktur erzwingt, dass das neutrale Element erhalten bleibt.</w:t>
      </w:r>
    </w:p>
    <w:p w:rsidR="00AA6B49" w:rsidRDefault="00AA6B49" w:rsidP="00AA6B49">
      <w:pPr>
        <w:pStyle w:val="berschrift2"/>
      </w:pPr>
      <w:r>
        <w:lastRenderedPageBreak/>
        <w:t>M3.2.2 Bedeutung der Nullvektorbedingung</w:t>
      </w:r>
    </w:p>
    <w:p w:rsidR="00AA6B49" w:rsidRDefault="00AA6B49" w:rsidP="00AA6B49">
      <w:pPr>
        <w:pStyle w:val="StandardWeb"/>
      </w:pPr>
      <w:r>
        <w:t>Die Beziehung (M3.95) liefert ein einfaches notwendiges Kriterium für Linearität.</w:t>
      </w:r>
    </w:p>
    <w:p w:rsidR="00AA6B49" w:rsidRDefault="00AA6B49" w:rsidP="00AA6B49">
      <w:pPr>
        <w:pStyle w:val="StandardWeb"/>
      </w:pPr>
      <w:r>
        <w:t xml:space="preserve">Gilt für eine Funktion </w:t>
      </w:r>
      <m:oMath>
        <m:r>
          <w:rPr>
            <w:rStyle w:val="HTMLCode"/>
            <w:rFonts w:ascii="Cambria Math" w:hAnsi="Cambria Math"/>
          </w:rPr>
          <m:t>F:V</m:t>
        </m:r>
        <m:r>
          <m:rPr>
            <m:sty m:val="p"/>
          </m:rPr>
          <w:rPr>
            <w:rStyle w:val="HTMLCode"/>
            <w:rFonts w:ascii="Cambria Math" w:hAnsi="Cambria Math"/>
          </w:rPr>
          <m:t>→</m:t>
        </m:r>
        <m:r>
          <w:rPr>
            <w:rStyle w:val="HTMLCode"/>
            <w:rFonts w:ascii="Cambria Math" w:hAnsi="Cambria Math"/>
          </w:rPr>
          <m:t>W</m:t>
        </m:r>
      </m:oMath>
      <w:r>
        <w:t>:</w:t>
      </w:r>
    </w:p>
    <w:p w:rsidR="00AA6B49" w:rsidRPr="00335129" w:rsidRDefault="00335129" w:rsidP="00335129">
      <w:pPr>
        <w:pStyle w:val="Formel"/>
      </w:pPr>
      <m:oMath>
        <m:r>
          <w:rPr>
            <w:rStyle w:val="HTMLCode"/>
            <w:rFonts w:ascii="Cambria Math" w:eastAsia="Calibri" w:hAnsi="Cambria Math"/>
          </w:rPr>
          <m:t>F</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ctrlPr>
              <w:rPr>
                <w:rStyle w:val="HTMLCode"/>
                <w:rFonts w:ascii="Cambria Math" w:eastAsia="Calibri" w:hAnsi="Cambria Math"/>
              </w:rPr>
            </m:ctrlP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(M3.101)</w:t>
      </w:r>
    </w:p>
    <w:p w:rsidR="00AA6B49" w:rsidRDefault="00AA6B49" w:rsidP="00AA6B49">
      <w:pPr>
        <w:pStyle w:val="StandardWeb"/>
      </w:pPr>
      <w:r>
        <w:t xml:space="preserve">dann kann </w:t>
      </w:r>
      <m:oMath>
        <m:r>
          <w:rPr>
            <w:rStyle w:val="HTMLCode"/>
            <w:rFonts w:ascii="Cambria Math" w:hAnsi="Cambria Math"/>
          </w:rPr>
          <m:t>F</m:t>
        </m:r>
      </m:oMath>
      <w:r>
        <w:t xml:space="preserve"> nicht linear sein.</w:t>
      </w:r>
    </w:p>
    <w:p w:rsidR="00AA6B49" w:rsidRDefault="00AA6B49" w:rsidP="00AA6B49">
      <w:pPr>
        <w:pStyle w:val="StandardWeb"/>
      </w:pPr>
      <w:r>
        <w:t>Formal:</w:t>
      </w:r>
    </w:p>
    <w:p w:rsidR="00AA6B49" w:rsidRDefault="00335129" w:rsidP="00335129">
      <w:pPr>
        <w:pStyle w:val="Formel"/>
      </w:pPr>
      <m:oMath>
        <m:r>
          <w:rPr>
            <w:rStyle w:val="katex"/>
          </w:rPr>
          <m:t>F</m:t>
        </m:r>
        <m:d>
          <m:dPr>
            <m:ctrlPr>
              <w:rPr>
                <w:rStyle w:val="katex"/>
                <w:i w:val="0"/>
              </w:rPr>
            </m:ctrlPr>
          </m:dPr>
          <m:e>
            <m:sSub>
              <m:sSubPr>
                <m:ctrlPr>
                  <w:rPr>
                    <w:rStyle w:val="katex"/>
                    <w:i w:val="0"/>
                  </w:rPr>
                </m:ctrlPr>
              </m:sSubPr>
              <m:e>
                <m:r>
                  <m:rPr>
                    <m:sty m:val="p"/>
                  </m:rPr>
                  <w:rPr>
                    <w:rStyle w:val="katex"/>
                  </w:rPr>
                  <m:t>0</m:t>
                </m:r>
              </m:e>
              <m:sub>
                <m:r>
                  <w:rPr>
                    <w:rStyle w:val="katex"/>
                  </w:rPr>
                  <m:t>V</m:t>
                </m:r>
              </m:sub>
            </m:sSub>
          </m:e>
        </m:d>
        <m:r>
          <m:rPr>
            <m:sty m:val="p"/>
          </m:rPr>
          <w:rPr>
            <w:rStyle w:val="katex"/>
          </w:rPr>
          <m:t>≠</m:t>
        </m:r>
        <m:sSub>
          <m:sSubPr>
            <m:ctrlPr>
              <w:rPr>
                <w:rStyle w:val="katex"/>
                <w:i w:val="0"/>
              </w:rPr>
            </m:ctrlPr>
          </m:sSubPr>
          <m:e>
            <m:r>
              <m:rPr>
                <m:sty m:val="p"/>
              </m:rPr>
              <w:rPr>
                <w:rStyle w:val="katex"/>
              </w:rPr>
              <m:t>0</m:t>
            </m:r>
            <m:ctrlPr>
              <w:rPr>
                <w:rStyle w:val="katex"/>
              </w:rPr>
            </m:ctrlPr>
          </m:e>
          <m:sub>
            <m:r>
              <w:rPr>
                <w:rStyle w:val="katex"/>
              </w:rPr>
              <m:t>W</m:t>
            </m:r>
          </m:sub>
        </m:sSub>
        <m:r>
          <m:rPr>
            <m:sty m:val="p"/>
          </m:rPr>
          <w:rPr>
            <w:rStyle w:val="katex"/>
            <w:rFonts w:cs="Cambria Math"/>
          </w:rPr>
          <m:t>⟹</m:t>
        </m:r>
        <m:r>
          <w:rPr>
            <w:rStyle w:val="katex"/>
          </w:rPr>
          <m:t>F</m:t>
        </m:r>
        <m:r>
          <m:rPr>
            <m:sty m:val="p"/>
          </m:rPr>
          <w:rPr>
            <w:rStyle w:val="katex"/>
          </w:rPr>
          <m:t> </m:t>
        </m:r>
        <m:r>
          <m:rPr>
            <m:nor/>
          </m:rPr>
          <w:rPr>
            <w:rStyle w:val="katex"/>
            <w:i w:val="0"/>
          </w:rPr>
          <m:t>nicht </m:t>
        </m:r>
        <m:r>
          <m:rPr>
            <m:nor/>
          </m:rPr>
          <w:rPr>
            <w:rStyle w:val="katex"/>
          </w:rPr>
          <m:t>l</m:t>
        </m:r>
        <m:r>
          <m:rPr>
            <m:nor/>
          </m:rPr>
          <w:rPr>
            <w:rStyle w:val="katex"/>
            <w:i w:val="0"/>
          </w:rPr>
          <m:t>inea</m:t>
        </m:r>
        <m:r>
          <m:rPr>
            <m:nor/>
          </m:rPr>
          <w:rPr>
            <w:rStyle w:val="katex"/>
          </w:rPr>
          <m:t>r</m:t>
        </m:r>
      </m:oMath>
      <w:r>
        <w:rPr>
          <w:rStyle w:val="katex"/>
        </w:rPr>
        <w:t xml:space="preserve"> </w:t>
      </w:r>
      <w:r>
        <w:rPr>
          <w:rStyle w:val="katex"/>
        </w:rPr>
        <w:tab/>
        <w:t>(M3.102)</w:t>
      </w:r>
    </w:p>
    <w:p w:rsidR="00AA6B49" w:rsidRDefault="00AA6B49" w:rsidP="00AA6B49">
      <w:pPr>
        <w:pStyle w:val="StandardWeb"/>
      </w:pPr>
      <w:r>
        <w:t>Die Umkehrung gilt jedoch nicht.</w:t>
      </w:r>
    </w:p>
    <w:p w:rsidR="00AA6B49" w:rsidRDefault="00AA6B49" w:rsidP="00AA6B49">
      <w:pPr>
        <w:pStyle w:val="StandardWeb"/>
      </w:pPr>
      <w:r>
        <w:t>Aus:</w:t>
      </w:r>
    </w:p>
    <w:p w:rsidR="00AA6B49" w:rsidRPr="00335129" w:rsidRDefault="00335129" w:rsidP="00335129">
      <w:pPr>
        <w:pStyle w:val="Formel"/>
      </w:pPr>
      <m:oMath>
        <m:r>
          <w:rPr>
            <w:rStyle w:val="HTMLCode"/>
            <w:rFonts w:ascii="Cambria Math" w:eastAsia="Calibri" w:hAnsi="Cambria Math"/>
          </w:rPr>
          <m:t>F</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(M3.103)</w:t>
      </w:r>
    </w:p>
    <w:p w:rsidR="00AA6B49" w:rsidRDefault="00AA6B49" w:rsidP="00AA6B49">
      <w:pPr>
        <w:pStyle w:val="StandardWeb"/>
      </w:pPr>
      <w:r>
        <w:t xml:space="preserve">folgt allein noch nicht, dass </w:t>
      </w:r>
      <m:oMath>
        <m:r>
          <w:rPr>
            <w:rStyle w:val="HTMLCode"/>
            <w:rFonts w:ascii="Cambria Math" w:hAnsi="Cambria Math"/>
          </w:rPr>
          <m:t>F</m:t>
        </m:r>
      </m:oMath>
      <w:r>
        <w:t xml:space="preserve"> linear ist.</w:t>
      </w:r>
    </w:p>
    <w:p w:rsidR="00AA6B49" w:rsidRDefault="00AA6B49" w:rsidP="00AA6B49">
      <w:pPr>
        <w:pStyle w:val="StandardWeb"/>
      </w:pPr>
      <w:r>
        <w:t>Das bereits in M3.1 betrachtete Beispiel:</w:t>
      </w:r>
    </w:p>
    <w:p w:rsidR="00AA6B49" w:rsidRPr="00335129" w:rsidRDefault="00335129" w:rsidP="00335129">
      <w:pPr>
        <w:pStyle w:val="Formel"/>
      </w:pPr>
      <m:oMath>
        <m:r>
          <w:rPr>
            <w:rStyle w:val="HTMLCode"/>
            <w:rFonts w:ascii="Cambria Math" w:eastAsia="Calibri" w:hAnsi="Cambria Math"/>
          </w:rPr>
          <m:t>F</m:t>
        </m:r>
        <m:r>
          <m:rPr>
            <m:sty m:val="p"/>
          </m:rPr>
          <w:rPr>
            <w:rStyle w:val="HTMLCode"/>
            <w:rFonts w:ascii="Cambria Math" w:eastAsia="Calibri" w:hAnsi="Cambria Math"/>
          </w:rPr>
          <m:t>:</m:t>
        </m:r>
        <m:r>
          <m:rPr>
            <m:scr m:val="double-struck"/>
            <m:sty m:val="p"/>
          </m:rPr>
          <w:rPr>
            <w:rStyle w:val="HTMLCode"/>
            <w:rFonts w:ascii="Cambria Math" w:eastAsia="Calibri" w:hAnsi="Cambria Math" w:cs="Cambria Math"/>
          </w:rPr>
          <m:t>R</m:t>
        </m:r>
        <m:r>
          <m:rPr>
            <m:sty m:val="p"/>
          </m:rPr>
          <w:rPr>
            <w:rStyle w:val="HTMLCode"/>
            <w:rFonts w:ascii="Cambria Math" w:eastAsia="Calibri" w:hAnsi="Cambria Math"/>
          </w:rPr>
          <m:t>→</m:t>
        </m:r>
        <m:r>
          <m:rPr>
            <m:scr m:val="double-struck"/>
            <m:sty m:val="p"/>
          </m:rPr>
          <w:rPr>
            <w:rStyle w:val="HTMLCode"/>
            <w:rFonts w:ascii="Cambria Math" w:eastAsia="Calibri" w:hAnsi="Cambria Math" w:cs="Cambria Math"/>
          </w:rPr>
          <m:t>R</m:t>
        </m:r>
        <m:r>
          <m:rPr>
            <m:sty m:val="p"/>
          </m:rPr>
          <w:rPr>
            <w:rStyle w:val="HTMLCode"/>
            <w:rFonts w:ascii="Cambria Math" w:eastAsia="Calibri" w:hAnsi="Cambria Math"/>
          </w:rPr>
          <m:t>,  </m:t>
        </m:r>
        <m:r>
          <w:rPr>
            <w:rStyle w:val="HTMLCode"/>
            <w:rFonts w:ascii="Cambria Math" w:eastAsia="Calibri" w:hAnsi="Cambria Math"/>
          </w:rPr>
          <m:t>F</m:t>
        </m:r>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x</m:t>
            </m:r>
          </m:e>
          <m:sup>
            <m:r>
              <m:rPr>
                <m:sty m:val="p"/>
              </m:rPr>
              <w:rPr>
                <w:rStyle w:val="HTMLCode"/>
                <w:rFonts w:ascii="Cambria Math" w:eastAsia="Calibri" w:hAnsi="Cambria Math"/>
              </w:rPr>
              <m:t>2</m:t>
            </m:r>
          </m:sup>
        </m:sSup>
      </m:oMath>
      <w:r>
        <w:rPr>
          <w:rStyle w:val="HTMLCode"/>
          <w:rFonts w:ascii="Times New Roman" w:eastAsia="Calibri" w:hAnsi="Times New Roman" w:cs="Calibri"/>
        </w:rPr>
        <w:t xml:space="preserve"> </w:t>
      </w:r>
      <w:r>
        <w:rPr>
          <w:rStyle w:val="HTMLCode"/>
          <w:rFonts w:ascii="Times New Roman" w:eastAsia="Calibri" w:hAnsi="Times New Roman" w:cs="Calibri"/>
        </w:rPr>
        <w:tab/>
        <w:t>(M3.104)</w:t>
      </w:r>
    </w:p>
    <w:p w:rsidR="00AA6B49" w:rsidRDefault="00AA6B49" w:rsidP="00AA6B49">
      <w:pPr>
        <w:pStyle w:val="StandardWeb"/>
      </w:pPr>
      <w:r>
        <w:t>erfüllt:</w:t>
      </w:r>
    </w:p>
    <w:p w:rsidR="00AA6B49" w:rsidRPr="00335129" w:rsidRDefault="00335129" w:rsidP="00335129">
      <w:pPr>
        <w:pStyle w:val="Formel"/>
      </w:pPr>
      <m:oMath>
        <m:r>
          <w:rPr>
            <w:rStyle w:val="HTMLCode"/>
            <w:rFonts w:ascii="Cambria Math" w:eastAsia="Calibri" w:hAnsi="Cambria Math"/>
          </w:rPr>
          <m:t>F</m:t>
        </m:r>
        <m:d>
          <m:dPr>
            <m:ctrlPr>
              <w:rPr>
                <w:rStyle w:val="HTMLCode"/>
                <w:rFonts w:ascii="Cambria Math" w:eastAsia="Calibri" w:hAnsi="Cambria Math"/>
                <w:i w:val="0"/>
              </w:rPr>
            </m:ctrlPr>
          </m:dPr>
          <m:e>
            <m:r>
              <m:rPr>
                <m:sty m:val="p"/>
              </m:rPr>
              <w:rPr>
                <w:rStyle w:val="HTMLCode"/>
                <w:rFonts w:ascii="Cambria Math" w:eastAsia="Calibri" w:hAnsi="Cambria Math"/>
              </w:rPr>
              <m:t>0</m:t>
            </m:r>
          </m:e>
        </m:d>
        <m:r>
          <m:rPr>
            <m:sty m:val="p"/>
          </m:rPr>
          <w:rPr>
            <w:rStyle w:val="HTMLCode"/>
            <w:rFonts w:ascii="Cambria Math" w:eastAsia="Calibri" w:hAnsi="Cambria Math"/>
          </w:rPr>
          <m:t>=</m:t>
        </m:r>
        <m:r>
          <m:rPr>
            <m:sty m:val="p"/>
          </m:rPr>
          <w:rPr>
            <w:rStyle w:val="HTMLCode"/>
            <w:rFonts w:ascii="Cambria Math" w:eastAsia="Calibri" w:hAnsi="Cambria Math"/>
          </w:rPr>
          <m:t>0</m:t>
        </m:r>
      </m:oMath>
      <w:r>
        <w:rPr>
          <w:rStyle w:val="HTMLCode"/>
          <w:rFonts w:ascii="Times New Roman" w:eastAsia="Calibri" w:hAnsi="Times New Roman" w:cs="Calibri"/>
        </w:rPr>
        <w:t xml:space="preserve"> </w:t>
      </w:r>
      <w:r>
        <w:rPr>
          <w:rStyle w:val="HTMLCode"/>
          <w:rFonts w:ascii="Times New Roman" w:eastAsia="Calibri" w:hAnsi="Times New Roman" w:cs="Calibri"/>
        </w:rPr>
        <w:tab/>
        <w:t>(M3.105)</w:t>
      </w:r>
    </w:p>
    <w:p w:rsidR="00AA6B49" w:rsidRDefault="00AA6B49" w:rsidP="00AA6B49">
      <w:pPr>
        <w:pStyle w:val="StandardWeb"/>
      </w:pPr>
      <w:r>
        <w:t>ist aber dennoch nicht linear.</w:t>
      </w:r>
    </w:p>
    <w:p w:rsidR="00AA6B49" w:rsidRDefault="00AA6B49" w:rsidP="00AA6B49">
      <w:pPr>
        <w:pStyle w:val="StandardWeb"/>
      </w:pPr>
      <w:r>
        <w:t>Die Nullvektorbedingung ist daher notwendig, aber nicht hinreichend.</w:t>
      </w:r>
    </w:p>
    <w:p w:rsidR="00AA6B49" w:rsidRDefault="00AA6B49" w:rsidP="00AA6B49">
      <w:pPr>
        <w:pStyle w:val="berschrift2"/>
      </w:pPr>
      <w:r>
        <w:t>M3.2.3 Bild des additiven Inversen</w:t>
      </w:r>
    </w:p>
    <w:p w:rsidR="00AA6B49" w:rsidRDefault="00AA6B49" w:rsidP="00AA6B49">
      <w:pPr>
        <w:pStyle w:val="StandardWeb"/>
      </w:pPr>
      <w:r>
        <w:t xml:space="preserve">Sei nun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w:t>
      </w:r>
    </w:p>
    <w:p w:rsidR="00AA6B49" w:rsidRDefault="00AA6B49" w:rsidP="00AA6B49">
      <w:pPr>
        <w:pStyle w:val="StandardWeb"/>
      </w:pPr>
      <w:r>
        <w:t>Nach Definition des additiven Inversen gilt:</w:t>
      </w:r>
    </w:p>
    <w:p w:rsidR="00AA6B49" w:rsidRPr="00335129" w:rsidRDefault="00335129" w:rsidP="00335129">
      <w:pPr>
        <w:pStyle w:val="Formel"/>
      </w:pPr>
      <m:oMath>
        <m:r>
          <w:rPr>
            <w:rStyle w:val="HTMLCode"/>
            <w:rFonts w:ascii="Cambria Math" w:eastAsia="Calibri" w:hAnsi="Cambria Math"/>
          </w:rPr>
          <m:t>v</m:t>
        </m:r>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(M3.106)</w:t>
      </w:r>
    </w:p>
    <w:p w:rsidR="00AA6B49" w:rsidRDefault="00AA6B49" w:rsidP="00AA6B49">
      <w:pPr>
        <w:pStyle w:val="StandardWeb"/>
      </w:pPr>
      <w:r>
        <w:t xml:space="preserve">Wende ich </w:t>
      </w:r>
      <m:oMath>
        <m:r>
          <w:rPr>
            <w:rStyle w:val="HTMLCode"/>
            <w:rFonts w:ascii="Cambria Math" w:hAnsi="Cambria Math"/>
          </w:rPr>
          <m:t>T</m:t>
        </m:r>
      </m:oMath>
      <w:r>
        <w:t xml:space="preserve"> an, erhalte ich:</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oMath>
      <w:r>
        <w:rPr>
          <w:rStyle w:val="HTMLCode"/>
          <w:rFonts w:ascii="Times New Roman" w:eastAsia="Calibri" w:hAnsi="Times New Roman" w:cs="Calibri"/>
        </w:rPr>
        <w:t xml:space="preserve"> </w:t>
      </w:r>
      <w:r>
        <w:rPr>
          <w:rStyle w:val="HTMLCode"/>
          <w:rFonts w:ascii="Times New Roman" w:eastAsia="Calibri" w:hAnsi="Times New Roman" w:cs="Calibri"/>
        </w:rPr>
        <w:tab/>
        <w:t>(M3.107)</w:t>
      </w:r>
    </w:p>
    <w:p w:rsidR="00AA6B49" w:rsidRDefault="00AA6B49" w:rsidP="00AA6B49">
      <w:pPr>
        <w:pStyle w:val="StandardWeb"/>
      </w:pPr>
      <w:r>
        <w:lastRenderedPageBreak/>
        <w:t>Mit Additivität und (M3.95) folgt: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(M3.108)</w:t>
      </w:r>
    </w:p>
    <w:p w:rsidR="00AA6B49" w:rsidRDefault="00AA6B49" w:rsidP="00AA6B49">
      <w:pPr>
        <w:pStyle w:val="StandardWeb"/>
      </w:pPr>
      <w:r>
        <w:t xml:space="preserve">Damit ist </w:t>
      </w:r>
      <m:oMath>
        <m:r>
          <w:rPr>
            <w:rStyle w:val="HTMLCode"/>
            <w:rFonts w:ascii="Cambria Math" w:hAnsi="Cambria Math"/>
          </w:rPr>
          <m:t>T</m:t>
        </m:r>
        <m:d>
          <m:dPr>
            <m:ctrlPr>
              <w:rPr>
                <w:rStyle w:val="HTMLCode"/>
                <w:rFonts w:ascii="Cambria Math" w:hAnsi="Cambria Math"/>
                <w:i/>
              </w:rPr>
            </m:ctrlPr>
          </m:dPr>
          <m:e>
            <m:r>
              <w:rPr>
                <w:rStyle w:val="HTMLCode"/>
                <w:rFonts w:ascii="Cambria Math" w:hAnsi="Cambria Math"/>
              </w:rPr>
              <m:t>-v</m:t>
            </m:r>
          </m:e>
        </m:d>
      </m:oMath>
      <w:r>
        <w:t xml:space="preserve"> das additive Inverse von </w:t>
      </w:r>
      <m:oMath>
        <m:r>
          <w:rPr>
            <w:rStyle w:val="HTMLCode"/>
            <w:rFonts w:ascii="Cambria Math" w:hAnsi="Cambria Math"/>
          </w:rPr>
          <m:t>T</m:t>
        </m:r>
        <m:d>
          <m:dPr>
            <m:ctrlPr>
              <w:rPr>
                <w:rStyle w:val="HTMLCode"/>
                <w:rFonts w:ascii="Cambria Math" w:hAnsi="Cambria Math"/>
                <w:i/>
              </w:rPr>
            </m:ctrlPr>
          </m:dPr>
          <m:e>
            <m:r>
              <w:rPr>
                <w:rStyle w:val="HTMLCode"/>
                <w:rFonts w:ascii="Cambria Math" w:hAnsi="Cambria Math"/>
              </w:rPr>
              <m:t>v</m:t>
            </m:r>
          </m:e>
        </m:d>
      </m:oMath>
      <w:r>
        <w:t>.</w:t>
      </w:r>
    </w:p>
    <w:p w:rsidR="00AA6B49" w:rsidRDefault="00AA6B49" w:rsidP="00AA6B49">
      <w:pPr>
        <w:pStyle w:val="StandardWeb"/>
      </w:pPr>
      <w:r>
        <w:t>Also:</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(M3.109)</w:t>
      </w:r>
    </w:p>
    <w:p w:rsidR="00AA6B49" w:rsidRDefault="00AA6B49" w:rsidP="00AA6B49">
      <w:pPr>
        <w:pStyle w:val="StandardWeb"/>
      </w:pPr>
      <w:r>
        <w:t xml:space="preserve">Dasselbe Ergebnis folgt unmittelbar aus Homogenität mit dem Skalar </w:t>
      </w:r>
      <m:oMath>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1</m:t>
            </m:r>
          </m:e>
          <m:sub>
            <m:r>
              <w:rPr>
                <w:rStyle w:val="HTMLCode"/>
                <w:rFonts w:ascii="Cambria Math" w:hAnsi="Cambria Math"/>
              </w:rPr>
              <m:t>K</m:t>
            </m:r>
          </m:sub>
        </m:sSub>
      </m:oMath>
      <w:r>
        <w: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d>
              <m:dPr>
                <m:ctrlPr>
                  <w:rPr>
                    <w:rStyle w:val="HTMLCode"/>
                    <w:rFonts w:ascii="Cambria Math" w:eastAsia="Calibri" w:hAnsi="Cambria Math"/>
                    <w:i w:val="0"/>
                  </w:rPr>
                </m:ctrlPr>
              </m:dPr>
              <m:e>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e>
            </m:d>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e>
        </m:d>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(M3.110)</w:t>
      </w:r>
    </w:p>
    <w:p w:rsidR="00AA6B49" w:rsidRDefault="00AA6B49" w:rsidP="00AA6B49">
      <w:pPr>
        <w:pStyle w:val="StandardWeb"/>
      </w:pPr>
      <w:r>
        <w:t>Da:</w:t>
      </w:r>
    </w:p>
    <w:p w:rsidR="00AA6B49" w:rsidRPr="00335129" w:rsidRDefault="00335129" w:rsidP="00335129">
      <w:pPr>
        <w:pStyle w:val="Formel"/>
      </w:pPr>
      <m:oMath>
        <m:d>
          <m:dPr>
            <m:ctrlPr>
              <w:rPr>
                <w:rStyle w:val="HTMLCode"/>
                <w:rFonts w:ascii="Cambria Math" w:eastAsia="Calibri" w:hAnsi="Cambria Math"/>
                <w:i w:val="0"/>
              </w:rPr>
            </m:ctrlPr>
          </m:dPr>
          <m:e>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e>
        </m:d>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(M3.111)</w:t>
      </w:r>
    </w:p>
    <w:p w:rsidR="00AA6B49" w:rsidRDefault="00AA6B49" w:rsidP="00AA6B49">
      <w:pPr>
        <w:pStyle w:val="StandardWeb"/>
      </w:pPr>
      <w:r>
        <w:t>und:</w:t>
      </w:r>
    </w:p>
    <w:p w:rsidR="00AA6B49" w:rsidRPr="00335129" w:rsidRDefault="00335129" w:rsidP="00335129">
      <w:pPr>
        <w:pStyle w:val="Formel"/>
      </w:pPr>
      <m:oMath>
        <m:d>
          <m:dPr>
            <m:ctrlPr>
              <w:rPr>
                <w:rStyle w:val="HTMLCode"/>
                <w:rFonts w:ascii="Cambria Math" w:eastAsia="Calibri" w:hAnsi="Cambria Math"/>
                <w:i w:val="0"/>
              </w:rPr>
            </m:ctrlPr>
          </m:dPr>
          <m:e>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e>
        </m:d>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(M3.112)</w:t>
      </w:r>
    </w:p>
    <w:p w:rsidR="00AA6B49" w:rsidRDefault="00AA6B49" w:rsidP="00AA6B49">
      <w:pPr>
        <w:pStyle w:val="StandardWeb"/>
      </w:pPr>
      <w:r>
        <w:t>folgt erneut:</w:t>
      </w:r>
    </w:p>
    <w:p w:rsidR="00AA6B49" w:rsidRPr="00335129" w:rsidRDefault="00335129" w:rsidP="00335129">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borderBox>
      </m:oMath>
      <w:r>
        <w:rPr>
          <w:rStyle w:val="HTMLCode"/>
          <w:rFonts w:ascii="Cambria Math" w:eastAsia="Calibri" w:hAnsi="Cambria Math" w:cs="Calibri"/>
        </w:rPr>
        <w:t xml:space="preserve"> </w:t>
      </w:r>
      <w:r>
        <w:rPr>
          <w:rStyle w:val="HTMLCode"/>
          <w:rFonts w:ascii="Cambria Math" w:eastAsia="Calibri" w:hAnsi="Cambria Math" w:cs="Calibri"/>
        </w:rPr>
        <w:tab/>
        <w:t>(M3.113)</w:t>
      </w:r>
    </w:p>
    <w:p w:rsidR="00AA6B49" w:rsidRDefault="00AA6B49" w:rsidP="00AA6B49">
      <w:pPr>
        <w:pStyle w:val="StandardWeb"/>
      </w:pPr>
      <w:r>
        <w:t>Damit erhält eine lineare Abbildung nicht nur die Addition, sondern zwangsläufig auch die durch die additive Gruppenstruktur bestimmten inversen Elemente.</w:t>
      </w:r>
    </w:p>
    <w:p w:rsidR="00AA6B49" w:rsidRDefault="00AA6B49" w:rsidP="00AA6B49">
      <w:pPr>
        <w:pStyle w:val="berschrift2"/>
      </w:pPr>
      <w:r>
        <w:t>M3.2.4 Erhaltung von Differenzen</w:t>
      </w:r>
    </w:p>
    <w:p w:rsidR="00AA6B49" w:rsidRDefault="00AA6B49" w:rsidP="00AA6B49">
      <w:pPr>
        <w:pStyle w:val="StandardWeb"/>
      </w:pPr>
      <w:r>
        <w:t xml:space="preserve">Die Differenz zweier Vektoren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wird definiert durch:</w:t>
      </w:r>
    </w:p>
    <w:p w:rsidR="00AA6B49" w:rsidRPr="00335129" w:rsidRDefault="00335129" w:rsidP="00335129">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(M3.114)</w:t>
      </w:r>
    </w:p>
    <w:p w:rsidR="00AA6B49" w:rsidRDefault="00AA6B49" w:rsidP="00AA6B49">
      <w:pPr>
        <w:pStyle w:val="StandardWeb"/>
      </w:pPr>
      <w:r>
        <w:t xml:space="preserve">Wende ich </w:t>
      </w:r>
      <m:oMath>
        <m:r>
          <w:rPr>
            <w:rStyle w:val="HTMLCode"/>
            <w:rFonts w:ascii="Cambria Math" w:hAnsi="Cambria Math"/>
          </w:rPr>
          <m:t>T</m:t>
        </m:r>
      </m:oMath>
      <w:r>
        <w:t xml:space="preserve"> an, gilt: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e>
        </m:d>
      </m:oMath>
      <w:r>
        <w:rPr>
          <w:rStyle w:val="HTMLCode"/>
          <w:rFonts w:ascii="Times New Roman" w:eastAsia="Calibri" w:hAnsi="Times New Roman" w:cs="Calibri"/>
        </w:rPr>
        <w:t xml:space="preserve"> </w:t>
      </w:r>
      <w:r>
        <w:rPr>
          <w:rStyle w:val="HTMLCode"/>
          <w:rFonts w:ascii="Times New Roman" w:eastAsia="Calibri" w:hAnsi="Times New Roman" w:cs="Calibri"/>
        </w:rPr>
        <w:tab/>
        <w:t>(M3.115)</w:t>
      </w:r>
    </w:p>
    <w:p w:rsidR="00AA6B49" w:rsidRDefault="00AA6B49" w:rsidP="00AA6B49">
      <w:pPr>
        <w:pStyle w:val="StandardWeb"/>
      </w:pPr>
      <w:r>
        <w:t>Mit Additivität: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(M3.116)</w:t>
      </w:r>
    </w:p>
    <w:p w:rsidR="00AA6B49" w:rsidRDefault="00AA6B49" w:rsidP="00AA6B49">
      <w:pPr>
        <w:pStyle w:val="StandardWeb"/>
      </w:pPr>
      <w:r>
        <w:t>und mit (M3.113):</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(M3.117)</w:t>
      </w:r>
    </w:p>
    <w:p w:rsidR="00AA6B49" w:rsidRDefault="00AA6B49" w:rsidP="00AA6B49">
      <w:pPr>
        <w:pStyle w:val="StandardWeb"/>
      </w:pPr>
      <w:r>
        <w:lastRenderedPageBreak/>
        <w:t>Damit folgt:</w:t>
      </w:r>
    </w:p>
    <w:p w:rsidR="00AA6B49" w:rsidRPr="00335129" w:rsidRDefault="00335129" w:rsidP="00335129">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borderBox>
      </m:oMath>
      <w:r>
        <w:rPr>
          <w:rStyle w:val="HTMLCode"/>
          <w:rFonts w:ascii="Cambria Math" w:eastAsia="Calibri" w:hAnsi="Cambria Math" w:cs="Calibri"/>
        </w:rPr>
        <w:t xml:space="preserve"> </w:t>
      </w:r>
      <w:r>
        <w:rPr>
          <w:rStyle w:val="HTMLCode"/>
          <w:rFonts w:ascii="Cambria Math" w:eastAsia="Calibri" w:hAnsi="Cambria Math" w:cs="Calibri"/>
        </w:rPr>
        <w:tab/>
        <w:t>(M3.118)</w:t>
      </w:r>
    </w:p>
    <w:p w:rsidR="00AA6B49" w:rsidRDefault="00AA6B49" w:rsidP="00AA6B49">
      <w:pPr>
        <w:pStyle w:val="StandardWeb"/>
      </w:pPr>
      <w:r>
        <w:t>Die Differenz ist damit keine zusätzliche Operation, deren Erhaltung separat gefordert werden müsste. Sie wird automatisch durch Additivität und die Erhaltung additiver Inverser mitgeführt.</w:t>
      </w:r>
    </w:p>
    <w:p w:rsidR="00AA6B49" w:rsidRDefault="00AA6B49" w:rsidP="00AA6B49">
      <w:pPr>
        <w:pStyle w:val="berschrift2"/>
      </w:pPr>
      <w:r>
        <w:t>M3.2.5 Skalare Spezialfälle</w:t>
      </w:r>
    </w:p>
    <w:p w:rsidR="00AA6B49" w:rsidRDefault="00AA6B49" w:rsidP="00AA6B49">
      <w:pPr>
        <w:pStyle w:val="StandardWeb"/>
      </w:pPr>
      <w:r>
        <w:t>Die Homogenität: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(M3.119)</w:t>
      </w:r>
    </w:p>
    <w:p w:rsidR="00AA6B49" w:rsidRDefault="00AA6B49" w:rsidP="00AA6B49">
      <w:pPr>
        <w:pStyle w:val="StandardWeb"/>
      </w:pPr>
      <w:proofErr w:type="gramStart"/>
      <w:r>
        <w:t>enthält</w:t>
      </w:r>
      <w:proofErr w:type="gramEnd"/>
      <w:r>
        <w:t xml:space="preserve"> mehrere wichtige Spezialfälle.</w:t>
      </w:r>
    </w:p>
    <w:p w:rsidR="00AA6B49" w:rsidRDefault="00AA6B49" w:rsidP="00AA6B49">
      <w:pPr>
        <w:pStyle w:val="StandardWeb"/>
      </w:pPr>
      <w:r>
        <w:t xml:space="preserve">Für </w:t>
      </w:r>
      <m:oMath>
        <m:r>
          <m:rPr>
            <m:sty m:val="p"/>
          </m:rPr>
          <w:rPr>
            <w:rStyle w:val="HTMLCode"/>
            <w:rFonts w:ascii="Cambria Math" w:hAnsi="Cambria Math"/>
          </w:rPr>
          <m:t>λ</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K</m:t>
            </m:r>
          </m:sub>
        </m:sSub>
      </m:oMath>
      <w:r>
        <w:t xml:space="preserve"> ergibt sich:</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(M3.120)</w:t>
      </w:r>
    </w:p>
    <w:p w:rsidR="00AA6B49" w:rsidRDefault="00AA6B49" w:rsidP="00AA6B49">
      <w:pPr>
        <w:pStyle w:val="StandardWeb"/>
      </w:pPr>
      <w:r>
        <w:t>und damit erneut: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(M3.121)</w:t>
      </w:r>
    </w:p>
    <w:p w:rsidR="00AA6B49" w:rsidRDefault="00AA6B49" w:rsidP="00AA6B49">
      <w:pPr>
        <w:pStyle w:val="StandardWeb"/>
      </w:pPr>
      <w:r>
        <w:t xml:space="preserve">Für </w:t>
      </w:r>
      <m:oMath>
        <m:r>
          <m:rPr>
            <m:sty m:val="p"/>
          </m:rPr>
          <w:rPr>
            <w:rStyle w:val="HTMLCode"/>
            <w:rFonts w:ascii="Cambria Math" w:hAnsi="Cambria Math"/>
          </w:rPr>
          <m:t>λ</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1</m:t>
            </m:r>
          </m:e>
          <m:sub>
            <m:r>
              <w:rPr>
                <w:rStyle w:val="HTMLCode"/>
                <w:rFonts w:ascii="Cambria Math" w:hAnsi="Cambria Math"/>
              </w:rPr>
              <m:t>K</m:t>
            </m:r>
          </m:sub>
        </m:sSub>
      </m:oMath>
      <w:r>
        <w:t xml:space="preserve"> gilt: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(M3.122)</w:t>
      </w:r>
    </w:p>
    <w:p w:rsidR="00AA6B49" w:rsidRDefault="00AA6B49" w:rsidP="00AA6B49">
      <w:pPr>
        <w:pStyle w:val="StandardWeb"/>
      </w:pPr>
      <w:r>
        <w:t>also:</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(M3.123)</w:t>
      </w:r>
    </w:p>
    <w:p w:rsidR="00AA6B49" w:rsidRDefault="00AA6B49" w:rsidP="00AA6B49">
      <w:pPr>
        <w:pStyle w:val="StandardWeb"/>
      </w:pPr>
      <w:r>
        <w:t>Dieser Fall liefert erwartungsgemäß keine zusätzliche Einschränkung.</w:t>
      </w:r>
    </w:p>
    <w:p w:rsidR="00AA6B49" w:rsidRDefault="00AA6B49" w:rsidP="00AA6B49">
      <w:pPr>
        <w:pStyle w:val="StandardWeb"/>
      </w:pPr>
      <w:r>
        <w:t xml:space="preserve">Für </w:t>
      </w:r>
      <m:oMath>
        <m:r>
          <m:rPr>
            <m:sty m:val="p"/>
          </m:rPr>
          <w:rPr>
            <w:rStyle w:val="HTMLCode"/>
            <w:rFonts w:ascii="Cambria Math" w:hAnsi="Cambria Math"/>
          </w:rPr>
          <m:t>λ</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1</m:t>
            </m:r>
          </m:e>
          <m:sub>
            <m:r>
              <w:rPr>
                <w:rStyle w:val="HTMLCode"/>
                <w:rFonts w:ascii="Cambria Math" w:hAnsi="Cambria Math"/>
              </w:rPr>
              <m:t>K</m:t>
            </m:r>
          </m:sub>
        </m:sSub>
      </m:oMath>
      <w:r>
        <w:t xml:space="preserve"> erhalte ich:</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(M3.124)</w:t>
      </w:r>
    </w:p>
    <w:p w:rsidR="00AA6B49" w:rsidRDefault="00AA6B49" w:rsidP="00AA6B49">
      <w:pPr>
        <w:pStyle w:val="StandardWeb"/>
      </w:pPr>
      <w:r>
        <w:t>und damit die bereits hergeleitete Verträglichkeit mit dem additiven Inversen.</w:t>
      </w:r>
    </w:p>
    <w:p w:rsidR="00AA6B49" w:rsidRDefault="00AA6B49" w:rsidP="00AA6B49">
      <w:pPr>
        <w:pStyle w:val="berschrift2"/>
      </w:pPr>
      <w:r>
        <w:t>M3.2.6 Ganzzahlige Vielfache</w:t>
      </w:r>
    </w:p>
    <w:p w:rsidR="00AA6B49" w:rsidRDefault="00AA6B49" w:rsidP="00AA6B49">
      <w:pPr>
        <w:pStyle w:val="StandardWeb"/>
      </w:pPr>
      <w:r>
        <w:t>Aus Additivität allein folgt für positive ganze Zahlen eine wiederholte Additionsstruktur.</w:t>
      </w:r>
    </w:p>
    <w:p w:rsidR="00AA6B49" w:rsidRDefault="00AA6B49" w:rsidP="00AA6B49">
      <w:pPr>
        <w:pStyle w:val="StandardWeb"/>
      </w:pPr>
      <w:r>
        <w:t xml:space="preserve">Für </w:t>
      </w:r>
      <m:oMath>
        <m:r>
          <w:rPr>
            <w:rStyle w:val="HTMLCode"/>
            <w:rFonts w:ascii="Cambria Math" w:hAnsi="Cambria Math"/>
          </w:rPr>
          <m:t>n</m:t>
        </m:r>
        <m:r>
          <m:rPr>
            <m:sty m:val="p"/>
          </m:rPr>
          <w:rPr>
            <w:rStyle w:val="HTMLCode"/>
            <w:rFonts w:ascii="Cambria Math" w:hAnsi="Cambria Math"/>
          </w:rPr>
          <m:t>∈</m:t>
        </m:r>
        <m:r>
          <m:rPr>
            <m:scr m:val="double-struck"/>
          </m:rPr>
          <w:rPr>
            <w:rStyle w:val="HTMLCode"/>
            <w:rFonts w:ascii="Cambria Math" w:hAnsi="Cambria Math" w:cs="Cambria Math"/>
          </w:rPr>
          <m:t>N</m:t>
        </m:r>
      </m:oMath>
      <w:r>
        <w:t xml:space="preserve"> mit </w:t>
      </w:r>
      <m:oMath>
        <m:r>
          <w:rPr>
            <w:rStyle w:val="HTMLCode"/>
            <w:rFonts w:ascii="Cambria Math" w:hAnsi="Cambria Math"/>
          </w:rPr>
          <m:t>n</m:t>
        </m:r>
        <m:r>
          <m:rPr>
            <m:sty m:val="p"/>
          </m:rPr>
          <w:rPr>
            <w:rStyle w:val="HTMLCode"/>
            <w:rFonts w:ascii="Cambria Math" w:hAnsi="Cambria Math"/>
          </w:rPr>
          <m:t>≥</m:t>
        </m:r>
        <m:r>
          <w:rPr>
            <w:rStyle w:val="HTMLCode"/>
            <w:rFonts w:ascii="Cambria Math" w:hAnsi="Cambria Math"/>
          </w:rPr>
          <m:t>1</m:t>
        </m:r>
      </m:oMath>
      <w:r>
        <w:t xml:space="preserve"> ist:</w:t>
      </w:r>
    </w:p>
    <w:p w:rsidR="00AA6B49" w:rsidRPr="00335129" w:rsidRDefault="00335129" w:rsidP="00335129">
      <w:pPr>
        <w:pStyle w:val="Formel"/>
      </w:pPr>
      <m:oMath>
        <m:r>
          <w:rPr>
            <w:rStyle w:val="HTMLCode"/>
            <w:rFonts w:ascii="Cambria Math" w:eastAsia="Calibri" w:hAnsi="Cambria Math"/>
          </w:rPr>
          <w:lastRenderedPageBreak/>
          <m:t>nv</m:t>
        </m:r>
        <m:r>
          <m:rPr>
            <m:sty m:val="p"/>
          </m:rPr>
          <w:rPr>
            <w:rStyle w:val="HTMLCode"/>
            <w:rFonts w:ascii="Cambria Math" w:eastAsia="Calibri" w:hAnsi="Cambria Math"/>
          </w:rPr>
          <m:t>=</m:t>
        </m:r>
        <m:limLow>
          <m:limLowPr>
            <m:ctrlPr>
              <w:rPr>
                <w:rStyle w:val="HTMLCode"/>
                <w:rFonts w:ascii="Cambria Math" w:eastAsia="Calibri" w:hAnsi="Cambria Math"/>
                <w:i w:val="0"/>
              </w:rPr>
            </m:ctrlPr>
          </m:limLowPr>
          <m:e>
            <m:groupChr>
              <m:groupChrPr>
                <m:ctrlPr>
                  <w:rPr>
                    <w:rStyle w:val="HTMLCode"/>
                    <w:rFonts w:ascii="Cambria Math" w:eastAsia="Calibri" w:hAnsi="Cambria Math"/>
                  </w:rPr>
                </m:ctrlPr>
              </m:groupChr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e>
            </m:groupChr>
          </m:e>
          <m:lim>
            <m:r>
              <w:rPr>
                <w:rStyle w:val="HTMLCode"/>
                <w:rFonts w:ascii="Cambria Math" w:eastAsia="Calibri" w:hAnsi="Cambria Math"/>
              </w:rPr>
              <m:t>n</m:t>
            </m:r>
            <m:r>
              <m:rPr>
                <m:sty m:val="p"/>
              </m:rPr>
              <w:rPr>
                <w:rStyle w:val="HTMLCode"/>
                <w:rFonts w:ascii="Cambria Math" w:eastAsia="Calibri" w:hAnsi="Cambria Math"/>
              </w:rPr>
              <m:t> </m:t>
            </m:r>
            <m:r>
              <m:rPr>
                <m:nor/>
              </m:rPr>
              <w:rPr>
                <w:rStyle w:val="HTMLCode"/>
                <w:rFonts w:ascii="Cambria Math" w:eastAsia="Calibri" w:hAnsi="Cambria Math"/>
                <w:i w:val="0"/>
              </w:rPr>
              <m:t>Summanden</m:t>
            </m:r>
          </m:lim>
        </m:limLow>
      </m:oMath>
      <w:r>
        <w:rPr>
          <w:rStyle w:val="HTMLCode"/>
          <w:rFonts w:ascii="Times New Roman" w:eastAsia="Calibri" w:hAnsi="Times New Roman" w:cs="Calibri"/>
        </w:rPr>
        <w:t xml:space="preserve"> </w:t>
      </w:r>
      <w:r>
        <w:rPr>
          <w:rStyle w:val="HTMLCode"/>
          <w:rFonts w:ascii="Times New Roman" w:eastAsia="Calibri" w:hAnsi="Times New Roman" w:cs="Calibri"/>
        </w:rPr>
        <w:tab/>
        <w:t>(M3.125)</w:t>
      </w:r>
    </w:p>
    <w:p w:rsidR="00AA6B49" w:rsidRDefault="00AA6B49" w:rsidP="00AA6B49">
      <w:pPr>
        <w:pStyle w:val="StandardWeb"/>
      </w:pPr>
      <w:r>
        <w:t>Wegen der Additivität gilt:</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nv</m:t>
            </m:r>
          </m:e>
        </m:d>
        <m:r>
          <m:rPr>
            <m:sty m:val="p"/>
          </m:rPr>
          <w:rPr>
            <w:rStyle w:val="HTMLCode"/>
            <w:rFonts w:ascii="Cambria Math" w:eastAsia="Calibri" w:hAnsi="Cambria Math"/>
          </w:rPr>
          <m:t>=</m:t>
        </m:r>
        <m:limLow>
          <m:limLowPr>
            <m:ctrlPr>
              <w:rPr>
                <w:rStyle w:val="HTMLCode"/>
                <w:rFonts w:ascii="Cambria Math" w:eastAsia="Calibri" w:hAnsi="Cambria Math"/>
                <w:i w:val="0"/>
              </w:rPr>
            </m:ctrlPr>
          </m:limLowPr>
          <m:e>
            <m:groupChr>
              <m:groupChrPr>
                <m:ctrlPr>
                  <w:rPr>
                    <w:rStyle w:val="HTMLCode"/>
                    <w:rFonts w:ascii="Cambria Math" w:eastAsia="Calibri" w:hAnsi="Cambria Math"/>
                  </w:rPr>
                </m:ctrlPr>
              </m:groupChr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groupChr>
          </m:e>
          <m:lim>
            <m:r>
              <w:rPr>
                <w:rStyle w:val="HTMLCode"/>
                <w:rFonts w:ascii="Cambria Math" w:eastAsia="Calibri" w:hAnsi="Cambria Math"/>
              </w:rPr>
              <m:t>n</m:t>
            </m:r>
            <m:r>
              <m:rPr>
                <m:sty m:val="p"/>
              </m:rPr>
              <w:rPr>
                <w:rStyle w:val="HTMLCode"/>
                <w:rFonts w:ascii="Cambria Math" w:eastAsia="Calibri" w:hAnsi="Cambria Math"/>
              </w:rPr>
              <m:t> </m:t>
            </m:r>
            <m:r>
              <m:rPr>
                <m:nor/>
              </m:rPr>
              <w:rPr>
                <w:rStyle w:val="HTMLCode"/>
                <w:rFonts w:ascii="Cambria Math" w:eastAsia="Calibri" w:hAnsi="Cambria Math"/>
                <w:i w:val="0"/>
              </w:rPr>
              <m:t>Summanden</m:t>
            </m:r>
          </m:lim>
        </m:limLow>
      </m:oMath>
      <w:r>
        <w:rPr>
          <w:rStyle w:val="HTMLCode"/>
          <w:rFonts w:ascii="Times New Roman" w:eastAsia="Calibri" w:hAnsi="Times New Roman" w:cs="Calibri"/>
        </w:rPr>
        <w:t xml:space="preserve"> </w:t>
      </w:r>
      <w:r>
        <w:rPr>
          <w:rStyle w:val="HTMLCode"/>
          <w:rFonts w:ascii="Times New Roman" w:eastAsia="Calibri" w:hAnsi="Times New Roman" w:cs="Calibri"/>
        </w:rPr>
        <w:tab/>
        <w:t>(M3.126)</w:t>
      </w:r>
    </w:p>
    <w:p w:rsidR="00AA6B49" w:rsidRDefault="00AA6B49" w:rsidP="00AA6B49">
      <w:pPr>
        <w:pStyle w:val="StandardWeb"/>
      </w:pPr>
      <w:r>
        <w:t>also:</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nv</m:t>
            </m:r>
          </m:e>
        </m:d>
        <m:r>
          <m:rPr>
            <m:sty m:val="p"/>
          </m:rPr>
          <w:rPr>
            <w:rStyle w:val="HTMLCode"/>
            <w:rFonts w:ascii="Cambria Math" w:eastAsia="Calibri" w:hAnsi="Cambria Math"/>
          </w:rPr>
          <m:t>=</m:t>
        </m:r>
        <m:r>
          <w:rPr>
            <w:rStyle w:val="HTMLCode"/>
            <w:rFonts w:ascii="Cambria Math" w:eastAsia="Calibri" w:hAnsi="Cambria Math"/>
          </w:rPr>
          <m:t>nT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(M3.127)</w:t>
      </w:r>
    </w:p>
    <w:p w:rsidR="00AA6B49" w:rsidRDefault="00AA6B49" w:rsidP="00AA6B49">
      <w:pPr>
        <w:pStyle w:val="StandardWeb"/>
      </w:pPr>
      <w:r>
        <w:t>Für negative ganze Zahlen folgt unter Verwendung von (M3.113):</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n</m:t>
                </m:r>
              </m:e>
            </m:d>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n</m:t>
            </m:r>
          </m:e>
        </m:d>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(M3.128)</w:t>
      </w:r>
    </w:p>
    <w:p w:rsidR="00AA6B49" w:rsidRDefault="00AA6B49" w:rsidP="00AA6B49">
      <w:pPr>
        <w:pStyle w:val="StandardWeb"/>
      </w:pPr>
      <w:r>
        <w:t>Damit ist die Verträglichkeit mit ganzzahligen Vielfachen bereits aus der additiven Struktur ableitbar.</w:t>
      </w:r>
    </w:p>
    <w:p w:rsidR="00AA6B49" w:rsidRDefault="00AA6B49" w:rsidP="00AA6B49">
      <w:pPr>
        <w:pStyle w:val="StandardWeb"/>
      </w:pPr>
      <w:r>
        <w:t xml:space="preserve">Im Vektorraum ist sie zugleich ein Spezialfall der vollständigen Homogenität über </w:t>
      </w:r>
      <m:oMath>
        <m:r>
          <w:rPr>
            <w:rStyle w:val="HTMLCode"/>
            <w:rFonts w:ascii="Cambria Math" w:hAnsi="Cambria Math"/>
          </w:rPr>
          <m:t>K</m:t>
        </m:r>
      </m:oMath>
      <w:r>
        <w:t>.</w:t>
      </w:r>
    </w:p>
    <w:p w:rsidR="00AA6B49" w:rsidRDefault="00AA6B49" w:rsidP="00AA6B49">
      <w:pPr>
        <w:pStyle w:val="berschrift2"/>
      </w:pPr>
      <w:r>
        <w:t>M3.2.7 Gleichheit von Vektoren und Gleichheit ihrer Bilder</w:t>
      </w:r>
    </w:p>
    <w:p w:rsidR="00AA6B49" w:rsidRDefault="00AA6B49" w:rsidP="00AA6B49">
      <w:pPr>
        <w:pStyle w:val="StandardWeb"/>
      </w:pPr>
      <w:r>
        <w:t>Ist:</w:t>
      </w:r>
    </w:p>
    <w:p w:rsidR="00AA6B49" w:rsidRPr="00335129" w:rsidRDefault="00335129" w:rsidP="00335129">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(M3.129)</w:t>
      </w:r>
    </w:p>
    <w:p w:rsidR="00AA6B49" w:rsidRDefault="00AA6B49" w:rsidP="00AA6B49">
      <w:pPr>
        <w:pStyle w:val="StandardWeb"/>
      </w:pPr>
      <w:r>
        <w:t>so folgt wegen der Funktionseigenschaft selbstverständlich:</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(M3.130)</w:t>
      </w:r>
    </w:p>
    <w:p w:rsidR="00AA6B49" w:rsidRDefault="00AA6B49" w:rsidP="00AA6B49">
      <w:pPr>
        <w:pStyle w:val="StandardWeb"/>
      </w:pPr>
      <w:r>
        <w:t>Die umgekehrte Richtung gilt für eine beliebige lineare Abbildung jedoch nicht notwendigerweise.</w:t>
      </w:r>
    </w:p>
    <w:p w:rsidR="00AA6B49" w:rsidRDefault="00AA6B49" w:rsidP="00AA6B49">
      <w:pPr>
        <w:pStyle w:val="StandardWeb"/>
      </w:pPr>
      <w:r>
        <w:t>Aus:</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(M3.131)</w:t>
      </w:r>
    </w:p>
    <w:p w:rsidR="00AA6B49" w:rsidRDefault="00AA6B49" w:rsidP="00AA6B49">
      <w:pPr>
        <w:pStyle w:val="StandardWeb"/>
      </w:pPr>
      <w:r>
        <w:t>kann ich zunächst nur folgern:</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(M3.132)</w:t>
      </w:r>
    </w:p>
    <w:p w:rsidR="00AA6B49" w:rsidRDefault="00AA6B49" w:rsidP="00AA6B49">
      <w:pPr>
        <w:pStyle w:val="StandardWeb"/>
      </w:pPr>
      <w:r>
        <w:t>Nach (M3.118) ist dies äquivalent zu:</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(M3.133)</w:t>
      </w:r>
    </w:p>
    <w:p w:rsidR="00AA6B49" w:rsidRDefault="00AA6B49" w:rsidP="00AA6B49">
      <w:pPr>
        <w:pStyle w:val="StandardWeb"/>
      </w:pPr>
      <w:r>
        <w:lastRenderedPageBreak/>
        <w:t xml:space="preserve">Ob daraus </w:t>
      </w:r>
      <m:oMath>
        <m:r>
          <w:rPr>
            <w:rStyle w:val="HTMLCode"/>
            <w:rFonts w:ascii="Cambria Math" w:hAnsi="Cambria Math"/>
          </w:rPr>
          <m:t>u-v=</m:t>
        </m:r>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V</m:t>
            </m:r>
          </m:sub>
        </m:sSub>
      </m:oMath>
      <w:r>
        <w:t xml:space="preserve"> und damit </w:t>
      </w:r>
      <m:oMath>
        <m:r>
          <w:rPr>
            <w:rStyle w:val="HTMLCode"/>
            <w:rFonts w:ascii="Cambria Math" w:hAnsi="Cambria Math"/>
          </w:rPr>
          <m:t>u=v</m:t>
        </m:r>
      </m:oMath>
      <w:r>
        <w:t xml:space="preserve"> folgt, hängt von einer zusätzlichen Eigenschaft der Abbildung ab.</w:t>
      </w:r>
    </w:p>
    <w:p w:rsidR="00AA6B49" w:rsidRDefault="00AA6B49" w:rsidP="00AA6B49">
      <w:pPr>
        <w:pStyle w:val="StandardWeb"/>
      </w:pPr>
      <w:r>
        <w:t>Diese Frage führt später zur Injektivität und zum Kern einer linearen Abbildung. Den Kern selbst führe ich jedoch erst in M4 systematisch ein.</w:t>
      </w:r>
    </w:p>
    <w:p w:rsidR="00AA6B49" w:rsidRDefault="00AA6B49" w:rsidP="00AA6B49">
      <w:pPr>
        <w:pStyle w:val="StandardWeb"/>
      </w:pPr>
      <w:r>
        <w:t>Für M3.2 genügt mir zunächst die Feststellung:</w:t>
      </w:r>
    </w:p>
    <w:p w:rsidR="00AA6B49" w:rsidRPr="00335129" w:rsidRDefault="00335129" w:rsidP="00335129">
      <w:pPr>
        <w:pStyle w:val="Formel"/>
      </w:p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cs="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(M3.134)</w:t>
      </w:r>
    </w:p>
    <w:p w:rsidR="00AA6B49" w:rsidRDefault="00AA6B49" w:rsidP="00AA6B49">
      <w:pPr>
        <w:pStyle w:val="StandardWeb"/>
      </w:pPr>
      <w:r>
        <w:t>während:</w:t>
      </w:r>
    </w:p>
    <w:p w:rsidR="00AA6B49" w:rsidRPr="00335129" w:rsidRDefault="00335129" w:rsidP="00335129">
      <w:pPr>
        <w:pStyle w:val="Formel"/>
      </w:p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cs="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oMath>
      <w:r>
        <w:rPr>
          <w:rStyle w:val="HTMLCode"/>
          <w:rFonts w:ascii="Times New Roman" w:eastAsia="Calibri" w:hAnsi="Times New Roman" w:cs="Calibri"/>
        </w:rPr>
        <w:t xml:space="preserve"> </w:t>
      </w:r>
      <w:r>
        <w:rPr>
          <w:rStyle w:val="HTMLCode"/>
          <w:rFonts w:ascii="Times New Roman" w:eastAsia="Calibri" w:hAnsi="Times New Roman" w:cs="Calibri"/>
        </w:rPr>
        <w:tab/>
        <w:t>(M3.135)</w:t>
      </w:r>
    </w:p>
    <w:p w:rsidR="00AA6B49" w:rsidRDefault="00AA6B49" w:rsidP="00AA6B49">
      <w:pPr>
        <w:pStyle w:val="StandardWeb"/>
      </w:pPr>
      <w:r>
        <w:t>für eine beliebige lineare Abbildung nicht vorausgesetzt werden darf.</w:t>
      </w:r>
    </w:p>
    <w:p w:rsidR="00AA6B49" w:rsidRDefault="00AA6B49" w:rsidP="00AA6B49">
      <w:pPr>
        <w:pStyle w:val="berschrift2"/>
      </w:pPr>
      <w:r>
        <w:t>M3.2.8 Die Nullabbildung</w:t>
      </w:r>
    </w:p>
    <w:p w:rsidR="00AA6B49" w:rsidRDefault="00AA6B49" w:rsidP="00AA6B49">
      <w:pPr>
        <w:pStyle w:val="StandardWeb"/>
      </w:pPr>
      <w:r>
        <w:t>Ein besonders einfaches Beispiel einer linearen Abbildung ist die Nullabbildung.</w:t>
      </w:r>
    </w:p>
    <w:p w:rsidR="00AA6B49" w:rsidRDefault="00AA6B49" w:rsidP="00AA6B49">
      <w:pPr>
        <w:pStyle w:val="StandardWeb"/>
      </w:pPr>
      <w:r>
        <w:t>Ich definiere:</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oMath>
      <w:r>
        <w:rPr>
          <w:rStyle w:val="HTMLCode"/>
          <w:rFonts w:ascii="Times New Roman" w:eastAsia="Calibri" w:hAnsi="Times New Roman" w:cs="Calibri"/>
        </w:rPr>
        <w:t xml:space="preserve"> </w:t>
      </w:r>
      <w:r>
        <w:rPr>
          <w:rStyle w:val="HTMLCode"/>
          <w:rFonts w:ascii="Times New Roman" w:eastAsia="Calibri" w:hAnsi="Times New Roman" w:cs="Calibri"/>
        </w:rPr>
        <w:tab/>
        <w:t>(M3.136)</w:t>
      </w:r>
    </w:p>
    <w:p w:rsidR="00AA6B49" w:rsidRDefault="00AA6B49" w:rsidP="00AA6B49">
      <w:pPr>
        <w:pStyle w:val="StandardWeb"/>
      </w:pPr>
      <w:r>
        <w:t>durch:</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(M3.137)</w:t>
      </w:r>
    </w:p>
    <w:p w:rsidR="00AA6B49" w:rsidRDefault="00AA6B49" w:rsidP="00AA6B49">
      <w:pPr>
        <w:pStyle w:val="StandardWeb"/>
      </w:pPr>
      <w:r>
        <w:t xml:space="preserve">für alle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w:t>
      </w:r>
    </w:p>
    <w:p w:rsidR="00AA6B49" w:rsidRDefault="00AA6B49" w:rsidP="00AA6B49">
      <w:pPr>
        <w:pStyle w:val="StandardWeb"/>
      </w:pPr>
      <w:r>
        <w:t xml:space="preserve">Für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gilt:</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(M3.138)</w:t>
      </w:r>
    </w:p>
    <w:p w:rsidR="00AA6B49" w:rsidRDefault="00AA6B49" w:rsidP="00AA6B49">
      <w:pPr>
        <w:pStyle w:val="StandardWeb"/>
      </w:pPr>
      <w:r>
        <w:t>und:</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(M3.139)</w:t>
      </w:r>
    </w:p>
    <w:p w:rsidR="00AA6B49" w:rsidRDefault="00AA6B49" w:rsidP="00AA6B49">
      <w:pPr>
        <w:pStyle w:val="StandardWeb"/>
      </w:pPr>
      <w:r>
        <w:t>also:</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(M3.140)</w:t>
      </w:r>
    </w:p>
    <w:p w:rsidR="00AA6B49" w:rsidRDefault="00AA6B49" w:rsidP="00AA6B49">
      <w:pPr>
        <w:pStyle w:val="StandardWeb"/>
      </w:pPr>
      <w:r>
        <w:t>Damit:</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(M3.141)</w:t>
      </w:r>
    </w:p>
    <w:p w:rsidR="00AA6B49" w:rsidRDefault="00AA6B49" w:rsidP="00AA6B49">
      <w:pPr>
        <w:pStyle w:val="StandardWeb"/>
      </w:pPr>
      <w:r>
        <w:t xml:space="preserve">Für </w:t>
      </w:r>
      <m:oMath>
        <m:r>
          <m:rPr>
            <m:sty m:val="p"/>
          </m:rPr>
          <w:rPr>
            <w:rStyle w:val="HTMLCode"/>
            <w:rFonts w:ascii="Cambria Math" w:hAnsi="Cambria Math"/>
          </w:rPr>
          <m:t>λ∈</m:t>
        </m:r>
        <m:r>
          <w:rPr>
            <w:rStyle w:val="HTMLCode"/>
            <w:rFonts w:ascii="Cambria Math" w:hAnsi="Cambria Math"/>
          </w:rPr>
          <m:t>K</m:t>
        </m:r>
      </m:oMath>
      <w:r>
        <w:t xml:space="preserve"> gilt außerdem:</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(M3.142)</w:t>
      </w:r>
    </w:p>
    <w:p w:rsidR="00AA6B49" w:rsidRDefault="00AA6B49" w:rsidP="00AA6B49">
      <w:pPr>
        <w:pStyle w:val="StandardWeb"/>
      </w:pPr>
      <w:r>
        <w:t>und:</w:t>
      </w:r>
    </w:p>
    <w:p w:rsidR="00AA6B49" w:rsidRPr="00335129" w:rsidRDefault="00335129" w:rsidP="00335129">
      <w:pPr>
        <w:pStyle w:val="Formel"/>
      </w:pPr>
      <m:oMath>
        <m:r>
          <w:rPr>
            <w:rStyle w:val="HTMLCode"/>
            <w:rFonts w:ascii="Cambria Math" w:eastAsia="Calibri" w:hAnsi="Cambria Math"/>
          </w:rPr>
          <m:t>λ</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λ</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(M3.143)</w:t>
      </w:r>
    </w:p>
    <w:p w:rsidR="00AA6B49" w:rsidRDefault="00AA6B49" w:rsidP="00AA6B49">
      <w:pPr>
        <w:pStyle w:val="StandardWeb"/>
      </w:pPr>
      <w:r>
        <w:t>also:</w:t>
      </w:r>
    </w:p>
    <w:p w:rsidR="00AA6B49" w:rsidRPr="00335129" w:rsidRDefault="00335129" w:rsidP="00335129">
      <w:pPr>
        <w:pStyle w:val="Formel"/>
      </w:p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(M3.144)</w:t>
      </w:r>
    </w:p>
    <w:p w:rsidR="00AA6B49" w:rsidRDefault="00AA6B49" w:rsidP="00AA6B49">
      <w:pPr>
        <w:pStyle w:val="StandardWeb"/>
      </w:pPr>
      <w:r>
        <w:t>Damit ist die Nullabbildung linear.</w:t>
      </w:r>
    </w:p>
    <w:p w:rsidR="00AA6B49" w:rsidRDefault="00AA6B49" w:rsidP="00AA6B49">
      <w:pPr>
        <w:pStyle w:val="StandardWeb"/>
      </w:pPr>
      <w:r>
        <w:t>Sie wird später das additive neutrale Element im Vektorraum der linearen Abbildungen bilden. Diese weitergehende Struktur benötige ich an dieser Stelle jedoch noch nicht.</w:t>
      </w:r>
    </w:p>
    <w:p w:rsidR="00AA6B49" w:rsidRDefault="00AA6B49" w:rsidP="00AA6B49">
      <w:pPr>
        <w:pStyle w:val="berschrift2"/>
      </w:pPr>
      <w:r>
        <w:t>M3.2.9 Skalare Vielfache einer linearen Abbildung</w:t>
      </w:r>
    </w:p>
    <w:p w:rsidR="00AA6B49" w:rsidRDefault="00AA6B49" w:rsidP="00AA6B49">
      <w:pPr>
        <w:pStyle w:val="StandardWeb"/>
      </w:pPr>
      <w:r>
        <w:t xml:space="preserve">Sei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linear und </w:t>
      </w:r>
      <m:oMath>
        <m:r>
          <m:rPr>
            <m:sty m:val="p"/>
          </m:rPr>
          <w:rPr>
            <w:rStyle w:val="HTMLCode"/>
            <w:rFonts w:ascii="Cambria Math" w:hAnsi="Cambria Math"/>
          </w:rPr>
          <m:t>α∈</m:t>
        </m:r>
        <m:r>
          <w:rPr>
            <w:rStyle w:val="HTMLCode"/>
            <w:rFonts w:ascii="Cambria Math" w:hAnsi="Cambria Math"/>
          </w:rPr>
          <m:t>K</m:t>
        </m:r>
      </m:oMath>
      <w:r>
        <w:t>.</w:t>
      </w:r>
    </w:p>
    <w:p w:rsidR="00AA6B49" w:rsidRDefault="00AA6B49" w:rsidP="00AA6B49">
      <w:pPr>
        <w:pStyle w:val="StandardWeb"/>
      </w:pPr>
      <w:r>
        <w:t>Ich definiere punktweise:</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αT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(M3.145)</w:t>
      </w:r>
    </w:p>
    <w:p w:rsidR="00AA6B49" w:rsidRDefault="00AA6B49" w:rsidP="00AA6B49">
      <w:pPr>
        <w:pStyle w:val="StandardWeb"/>
      </w:pPr>
      <w:r>
        <w:t>Dann gilt: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αT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(M3.146)</w:t>
      </w:r>
    </w:p>
    <w:p w:rsidR="00AA6B49" w:rsidRDefault="00AA6B49" w:rsidP="00AA6B49">
      <w:pPr>
        <w:pStyle w:val="StandardWeb"/>
      </w:pPr>
      <w:r>
        <w:t xml:space="preserve">wegen der Linearität von </w:t>
      </w:r>
      <m:oMath>
        <m:r>
          <w:rPr>
            <w:rStyle w:val="HTMLCode"/>
            <w:rFonts w:ascii="Cambria Math" w:hAnsi="Cambria Math"/>
          </w:rPr>
          <m:t>T</m:t>
        </m:r>
      </m:oMath>
      <w:r>
        <w: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α</m:t>
        </m:r>
        <m:d>
          <m:dPr>
            <m:ctrlPr>
              <w:rPr>
                <w:rStyle w:val="HTMLCode"/>
                <w:rFonts w:ascii="Cambria Math" w:eastAsia="Calibri" w:hAnsi="Cambria Math"/>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(M3.147)</w:t>
      </w:r>
    </w:p>
    <w:p w:rsidR="00AA6B49" w:rsidRDefault="00AA6B49" w:rsidP="00AA6B49">
      <w:pPr>
        <w:pStyle w:val="StandardWeb"/>
      </w:pPr>
      <w:r>
        <w:t xml:space="preserve">und wegen der Distributivität in </w:t>
      </w:r>
      <m:oMath>
        <m:r>
          <w:rPr>
            <w:rStyle w:val="HTMLCode"/>
            <w:rFonts w:ascii="Cambria Math" w:hAnsi="Cambria Math"/>
          </w:rPr>
          <m:t>W</m:t>
        </m:r>
      </m:oMath>
      <w:r>
        <w: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αT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αT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(M3.148)</w:t>
      </w:r>
    </w:p>
    <w:p w:rsidR="00AA6B49" w:rsidRDefault="00AA6B49" w:rsidP="00AA6B49">
      <w:pPr>
        <w:pStyle w:val="StandardWeb"/>
      </w:pPr>
      <w:r>
        <w:t>also:</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(M3.149)</w:t>
      </w:r>
    </w:p>
    <w:p w:rsidR="00AA6B49" w:rsidRDefault="00AA6B49" w:rsidP="00AA6B49">
      <w:pPr>
        <w:pStyle w:val="StandardWeb"/>
      </w:pPr>
      <w:r>
        <w:t xml:space="preserve">Ebenso gilt für </w:t>
      </w:r>
      <m:oMath>
        <m:r>
          <m:rPr>
            <m:sty m:val="p"/>
          </m:rPr>
          <w:rPr>
            <w:rStyle w:val="HTMLCode"/>
            <w:rFonts w:ascii="Cambria Math" w:hAnsi="Cambria Math"/>
          </w:rPr>
          <m:t>λ∈</m:t>
        </m:r>
        <m:r>
          <w:rPr>
            <w:rStyle w:val="HTMLCode"/>
            <w:rFonts w:ascii="Cambria Math" w:hAnsi="Cambria Math"/>
          </w:rPr>
          <m:t>K</m:t>
        </m:r>
      </m:oMath>
      <w:r>
        <w: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αT</m:t>
        </m:r>
        <m:d>
          <m:dPr>
            <m:ctrlPr>
              <w:rPr>
                <w:rStyle w:val="HTMLCode"/>
                <w:rFonts w:ascii="Cambria Math" w:eastAsia="Calibri" w:hAnsi="Cambria Math"/>
                <w:i w:val="0"/>
              </w:rPr>
            </m:ctrlPr>
          </m:dPr>
          <m:e>
            <m:r>
              <w:rPr>
                <w:rStyle w:val="HTMLCode"/>
                <w:rFonts w:ascii="Cambria Math" w:eastAsia="Calibri" w:hAnsi="Cambria Math"/>
              </w:rPr>
              <m:t>λv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(M3.150)</w:t>
      </w:r>
    </w:p>
    <w:p w:rsidR="00AA6B49" w:rsidRDefault="00AA6B49" w:rsidP="00AA6B49">
      <w:pPr>
        <w:pStyle w:val="StandardWeb"/>
      </w:pPr>
      <w:r>
        <w:t>also:</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αλT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(M3.151)</w:t>
      </w:r>
    </w:p>
    <w:p w:rsidR="00AA6B49" w:rsidRDefault="00AA6B49" w:rsidP="00AA6B49">
      <w:pPr>
        <w:pStyle w:val="StandardWeb"/>
      </w:pPr>
      <w:r>
        <w:lastRenderedPageBreak/>
        <w:t>Wegen der Kommutativität der Skalarmultiplikation im Körper:</w:t>
      </w:r>
    </w:p>
    <w:p w:rsidR="00AA6B49" w:rsidRPr="00335129" w:rsidRDefault="00335129" w:rsidP="00335129">
      <w:pPr>
        <w:pStyle w:val="Formel"/>
      </w:pPr>
      <m:oMath>
        <m:r>
          <w:rPr>
            <w:rStyle w:val="HTMLCode"/>
            <w:rFonts w:ascii="Cambria Math" w:eastAsia="Calibri" w:hAnsi="Cambria Math"/>
          </w:rPr>
          <m:t>αλ</m:t>
        </m:r>
        <m:r>
          <m:rPr>
            <m:sty m:val="p"/>
          </m:rPr>
          <w:rPr>
            <w:rStyle w:val="HTMLCode"/>
            <w:rFonts w:ascii="Cambria Math" w:eastAsia="Calibri" w:hAnsi="Cambria Math"/>
          </w:rPr>
          <m:t>=</m:t>
        </m:r>
        <m:r>
          <w:rPr>
            <w:rStyle w:val="HTMLCode"/>
            <w:rFonts w:ascii="Cambria Math" w:eastAsia="Calibri" w:hAnsi="Cambria Math"/>
          </w:rPr>
          <m:t>λα</m:t>
        </m:r>
      </m:oMath>
      <w:r>
        <w:rPr>
          <w:rStyle w:val="HTMLCode"/>
          <w:rFonts w:ascii="Times New Roman" w:eastAsia="Calibri" w:hAnsi="Times New Roman" w:cs="Calibri"/>
        </w:rPr>
        <w:t xml:space="preserve"> </w:t>
      </w:r>
      <w:r>
        <w:rPr>
          <w:rStyle w:val="HTMLCode"/>
          <w:rFonts w:ascii="Times New Roman" w:eastAsia="Calibri" w:hAnsi="Times New Roman" w:cs="Calibri"/>
        </w:rPr>
        <w:tab/>
        <w:t>(M3.152)</w:t>
      </w:r>
    </w:p>
    <w:p w:rsidR="00AA6B49" w:rsidRDefault="00AA6B49" w:rsidP="00AA6B49">
      <w:pPr>
        <w:pStyle w:val="StandardWeb"/>
      </w:pPr>
      <w:r>
        <w:t>folgt: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λαT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(M3.153)</w:t>
      </w:r>
    </w:p>
    <w:p w:rsidR="00AA6B49" w:rsidRDefault="00AA6B49" w:rsidP="00AA6B49">
      <w:pPr>
        <w:pStyle w:val="StandardWeb"/>
      </w:pPr>
      <w:r>
        <w:t>und damit: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(M3.154)</w:t>
      </w:r>
    </w:p>
    <w:p w:rsidR="00AA6B49" w:rsidRDefault="00AA6B49" w:rsidP="00AA6B49">
      <w:pPr>
        <w:pStyle w:val="StandardWeb"/>
      </w:pPr>
      <w:r>
        <w:t>Somit ist jedes skalare Vielfache einer linearen Abbildung wieder linear.</w:t>
      </w:r>
    </w:p>
    <w:p w:rsidR="00AA6B49" w:rsidRDefault="00AA6B49" w:rsidP="00AA6B49">
      <w:pPr>
        <w:pStyle w:val="berschrift2"/>
      </w:pPr>
      <w:r>
        <w:t>M3.2.10 Summe linearer Abbildungen</w:t>
      </w:r>
    </w:p>
    <w:p w:rsidR="00AA6B49" w:rsidRDefault="00AA6B49" w:rsidP="00AA6B49">
      <w:pPr>
        <w:pStyle w:val="StandardWeb"/>
      </w:pPr>
      <w:r>
        <w:t>Seien:</w:t>
      </w:r>
    </w:p>
    <w:p w:rsidR="00AA6B49" w:rsidRPr="00335129" w:rsidRDefault="00335129" w:rsidP="00335129">
      <w:pPr>
        <w:pStyle w:val="Formel"/>
      </w:p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oMath>
      <w:r>
        <w:rPr>
          <w:rStyle w:val="HTMLCode"/>
          <w:rFonts w:ascii="Times New Roman" w:eastAsia="Calibri" w:hAnsi="Times New Roman" w:cs="Calibri"/>
        </w:rPr>
        <w:t xml:space="preserve"> </w:t>
      </w:r>
      <w:r>
        <w:rPr>
          <w:rStyle w:val="HTMLCode"/>
          <w:rFonts w:ascii="Times New Roman" w:eastAsia="Calibri" w:hAnsi="Times New Roman" w:cs="Calibri"/>
        </w:rPr>
        <w:tab/>
        <w:t>(M3.155)</w:t>
      </w:r>
    </w:p>
    <w:p w:rsidR="00AA6B49" w:rsidRDefault="00AA6B49" w:rsidP="00AA6B49">
      <w:pPr>
        <w:pStyle w:val="StandardWeb"/>
      </w:pPr>
      <w:r>
        <w:t>linear.</w:t>
      </w:r>
    </w:p>
    <w:p w:rsidR="00AA6B49" w:rsidRDefault="00AA6B49" w:rsidP="00AA6B49">
      <w:pPr>
        <w:pStyle w:val="StandardWeb"/>
      </w:pPr>
      <w:r>
        <w:t>Ich definiere ihre punktweise Summe durch:</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(M3.156)</w:t>
      </w:r>
    </w:p>
    <w:p w:rsidR="00AA6B49" w:rsidRDefault="00AA6B49" w:rsidP="00AA6B49">
      <w:pPr>
        <w:pStyle w:val="StandardWeb"/>
      </w:pPr>
      <w:r>
        <w:t xml:space="preserve">Für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gilt: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(M3.157)</w:t>
      </w:r>
    </w:p>
    <w:p w:rsidR="00AA6B49" w:rsidRDefault="00AA6B49" w:rsidP="00AA6B49">
      <w:pPr>
        <w:pStyle w:val="StandardWeb"/>
      </w:pPr>
      <w:r>
        <w:t xml:space="preserve">Mit der Linearität von </w:t>
      </w:r>
      <m:oMath>
        <m:r>
          <w:rPr>
            <w:rStyle w:val="HTMLCode"/>
            <w:rFonts w:ascii="Cambria Math" w:hAnsi="Cambria Math"/>
          </w:rPr>
          <m:t>S</m:t>
        </m:r>
      </m:oMath>
      <w:r>
        <w:t xml:space="preserve"> und </w:t>
      </w:r>
      <m:oMath>
        <m:r>
          <w:rPr>
            <w:rStyle w:val="HTMLCode"/>
            <w:rFonts w:ascii="Cambria Math" w:hAnsi="Cambria Math"/>
          </w:rPr>
          <m:t>T</m:t>
        </m:r>
      </m:oMath>
      <w:r>
        <w: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(M3.158)</w:t>
      </w:r>
    </w:p>
    <w:p w:rsidR="00AA6B49" w:rsidRDefault="00AA6B49" w:rsidP="00AA6B49">
      <w:pPr>
        <w:pStyle w:val="StandardWeb"/>
      </w:pPr>
      <w:r>
        <w:t xml:space="preserve">Wegen Kommutativität und Assoziativität der Addition in </w:t>
      </w:r>
      <m:oMath>
        <m:r>
          <w:rPr>
            <w:rStyle w:val="HTMLCode"/>
            <w:rFonts w:ascii="Cambria Math" w:hAnsi="Cambria Math"/>
          </w:rPr>
          <m:t>W</m:t>
        </m:r>
      </m:oMath>
      <w:r>
        <w:t xml:space="preserve"> kann ich umordnen:</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i w:val="0"/>
              </w:rPr>
            </m:ctrlPr>
          </m:e>
        </m:d>
        <m:r>
          <m:rPr>
            <m:sty m:val="p"/>
          </m:rPr>
          <w:rPr>
            <w:rStyle w:val="HTMLCode"/>
            <w:rFonts w:ascii="Cambria Math" w:eastAsia="Calibri" w:hAnsi="Cambria Math"/>
          </w:rPr>
          <m:t>+</m:t>
        </m:r>
        <m:d>
          <m:dPr>
            <m:ctrlPr>
              <w:rPr>
                <w:rStyle w:val="HTMLCode"/>
                <w:rFonts w:ascii="Cambria Math" w:eastAsia="Calibri" w:hAnsi="Cambria Math"/>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(M3.159)</w:t>
      </w:r>
    </w:p>
    <w:p w:rsidR="00AA6B49" w:rsidRDefault="00AA6B49" w:rsidP="00AA6B49">
      <w:pPr>
        <w:pStyle w:val="StandardWeb"/>
      </w:pPr>
      <w:r>
        <w:t>also:</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(M3.160)</w:t>
      </w:r>
    </w:p>
    <w:p w:rsidR="00AA6B49" w:rsidRDefault="00AA6B49" w:rsidP="00AA6B49">
      <w:pPr>
        <w:pStyle w:val="StandardWeb"/>
      </w:pPr>
      <w:r>
        <w:t xml:space="preserve">Für </w:t>
      </w:r>
      <m:oMath>
        <m:r>
          <m:rPr>
            <m:sty m:val="p"/>
          </m:rPr>
          <w:rPr>
            <w:rStyle w:val="HTMLCode"/>
            <w:rFonts w:ascii="Cambria Math" w:hAnsi="Cambria Math"/>
          </w:rPr>
          <m:t>λ∈</m:t>
        </m:r>
        <m:r>
          <w:rPr>
            <w:rStyle w:val="HTMLCode"/>
            <w:rFonts w:ascii="Cambria Math" w:hAnsi="Cambria Math"/>
          </w:rPr>
          <m:t>K</m:t>
        </m:r>
      </m:oMath>
      <w:r>
        <w:t xml:space="preserve"> gilt: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(M3.161)</w:t>
      </w:r>
    </w:p>
    <w:p w:rsidR="00AA6B49" w:rsidRDefault="00AA6B49" w:rsidP="00AA6B49">
      <w:pPr>
        <w:pStyle w:val="StandardWeb"/>
      </w:pPr>
      <w:r>
        <w:lastRenderedPageBreak/>
        <w:t>und damit: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(M3.162)</w:t>
      </w:r>
    </w:p>
    <w:p w:rsidR="00AA6B49" w:rsidRDefault="00AA6B49" w:rsidP="00AA6B49">
      <w:pPr>
        <w:pStyle w:val="StandardWeb"/>
      </w:pPr>
      <w:r>
        <w:t>also:</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d>
      </m:oMath>
      <w:r>
        <w:rPr>
          <w:rStyle w:val="HTMLCode"/>
          <w:rFonts w:ascii="Times New Roman" w:eastAsia="Calibri" w:hAnsi="Times New Roman" w:cs="Calibri"/>
        </w:rPr>
        <w:t xml:space="preserve"> </w:t>
      </w:r>
      <w:r>
        <w:rPr>
          <w:rStyle w:val="HTMLCode"/>
          <w:rFonts w:ascii="Times New Roman" w:eastAsia="Calibri" w:hAnsi="Times New Roman" w:cs="Calibri"/>
        </w:rPr>
        <w:tab/>
        <w:t>(M3.163)</w:t>
      </w:r>
    </w:p>
    <w:p w:rsidR="00AA6B49" w:rsidRDefault="00AA6B49" w:rsidP="00AA6B49">
      <w:pPr>
        <w:pStyle w:val="StandardWeb"/>
      </w:pPr>
      <w:r>
        <w:t>und schließlich:</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(M3.164)</w:t>
      </w:r>
    </w:p>
    <w:p w:rsidR="00AA6B49" w:rsidRDefault="00AA6B49" w:rsidP="00AA6B49">
      <w:pPr>
        <w:pStyle w:val="StandardWeb"/>
      </w:pPr>
      <w:r>
        <w:t>Damit ist auch die Summe zweier linearer Abbildungen wieder linear. [[71]]</w:t>
      </w:r>
    </w:p>
    <w:p w:rsidR="00AA6B49" w:rsidRDefault="00AA6B49" w:rsidP="00AA6B49">
      <w:pPr>
        <w:pStyle w:val="berschrift2"/>
      </w:pPr>
      <w:r>
        <w:t>M3.2.11 Differenz linearer Abbildungen</w:t>
      </w:r>
    </w:p>
    <w:p w:rsidR="00AA6B49" w:rsidRDefault="00AA6B49" w:rsidP="00AA6B49">
      <w:pPr>
        <w:pStyle w:val="StandardWeb"/>
      </w:pPr>
      <w:r>
        <w:t xml:space="preserve">Aus M3.2.9 folgt, dass </w:t>
      </w:r>
      <m:oMath>
        <m:d>
          <m:dPr>
            <m:ctrlPr>
              <w:rPr>
                <w:rStyle w:val="HTMLCode"/>
                <w:rFonts w:ascii="Cambria Math" w:hAnsi="Cambria Math"/>
                <w:i/>
              </w:rPr>
            </m:ctrlPr>
          </m:dPr>
          <m:e>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1</m:t>
                </m:r>
              </m:e>
              <m:sub>
                <m:r>
                  <w:rPr>
                    <w:rStyle w:val="HTMLCode"/>
                    <w:rFonts w:ascii="Cambria Math" w:hAnsi="Cambria Math"/>
                  </w:rPr>
                  <m:t>K</m:t>
                </m:r>
              </m:sub>
            </m:sSub>
          </m:e>
        </m:d>
        <m:r>
          <w:rPr>
            <w:rStyle w:val="HTMLCode"/>
            <w:rFonts w:ascii="Cambria Math" w:hAnsi="Cambria Math"/>
          </w:rPr>
          <m:t>T</m:t>
        </m:r>
      </m:oMath>
      <w:r>
        <w:t xml:space="preserve"> linear ist.</w:t>
      </w:r>
    </w:p>
    <w:p w:rsidR="00AA6B49" w:rsidRDefault="00AA6B49" w:rsidP="00AA6B49">
      <w:pPr>
        <w:pStyle w:val="StandardWeb"/>
      </w:pPr>
      <w:r>
        <w:t>Damit kann ich die Differenz definieren durch:</w:t>
      </w:r>
    </w:p>
    <w:p w:rsidR="00AA6B49" w:rsidRPr="00335129" w:rsidRDefault="00335129" w:rsidP="00335129">
      <w:pPr>
        <w:pStyle w:val="Formel"/>
      </w:p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e>
        </m:d>
        <m:r>
          <w:rPr>
            <w:rStyle w:val="HTMLCode"/>
            <w:rFonts w:ascii="Cambria Math" w:eastAsia="Calibri" w:hAnsi="Cambria Math"/>
          </w:rPr>
          <m:t>T</m:t>
        </m:r>
      </m:oMath>
      <w:r>
        <w:rPr>
          <w:rStyle w:val="HTMLCode"/>
          <w:rFonts w:ascii="Times New Roman" w:eastAsia="Calibri" w:hAnsi="Times New Roman" w:cs="Calibri"/>
        </w:rPr>
        <w:t xml:space="preserve"> </w:t>
      </w:r>
      <w:r>
        <w:rPr>
          <w:rStyle w:val="HTMLCode"/>
          <w:rFonts w:ascii="Times New Roman" w:eastAsia="Calibri" w:hAnsi="Times New Roman" w:cs="Calibri"/>
        </w:rPr>
        <w:tab/>
        <w:t>(M3.165)</w:t>
      </w:r>
    </w:p>
    <w:p w:rsidR="00AA6B49" w:rsidRDefault="00AA6B49" w:rsidP="00AA6B49">
      <w:pPr>
        <w:pStyle w:val="StandardWeb"/>
      </w:pPr>
      <w:r>
        <w:t xml:space="preserve">Daraus folgt unmittelbar, dass </w:t>
      </w:r>
      <m:oMath>
        <m:r>
          <w:rPr>
            <w:rStyle w:val="HTMLCode"/>
            <w:rFonts w:ascii="Cambria Math" w:hAnsi="Cambria Math"/>
          </w:rPr>
          <m:t>S-T</m:t>
        </m:r>
      </m:oMath>
      <w:r>
        <w:t xml:space="preserve"> linear ist.</w:t>
      </w:r>
    </w:p>
    <w:p w:rsidR="00AA6B49" w:rsidRDefault="00AA6B49" w:rsidP="00AA6B49">
      <w:pPr>
        <w:pStyle w:val="StandardWeb"/>
      </w:pPr>
      <w:r>
        <w:t>Punktweise gilt:</w:t>
      </w:r>
    </w:p>
    <w:p w:rsidR="00AA6B49" w:rsidRPr="00335129" w:rsidRDefault="00335129" w:rsidP="00335129">
      <w:pPr>
        <w:pStyle w:val="Formel"/>
      </w:p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(M3.166)</w:t>
      </w:r>
    </w:p>
    <w:p w:rsidR="00AA6B49" w:rsidRDefault="00AA6B49" w:rsidP="00AA6B49">
      <w:pPr>
        <w:pStyle w:val="StandardWeb"/>
      </w:pPr>
      <w:r>
        <w:t>Damit ist die Menge linearer Abbildungen bereits unter Addition, Skalarmultiplikation und Differenz abgeschlossen.</w:t>
      </w:r>
    </w:p>
    <w:p w:rsidR="00AA6B49" w:rsidRDefault="00AA6B49" w:rsidP="00AA6B49">
      <w:pPr>
        <w:pStyle w:val="StandardWeb"/>
      </w:pPr>
      <w:r>
        <w:t>Die vollständige Vektorraumstruktur dieser Abbildungsmenge benötige ich für M3 zwar nicht als eigenen Schwerpunkt, sie bildet jedoch eine nützliche algebraische Nebenstruktur.</w:t>
      </w:r>
    </w:p>
    <w:p w:rsidR="00AA6B49" w:rsidRDefault="00AA6B49" w:rsidP="00AA6B49">
      <w:pPr>
        <w:pStyle w:val="berschrift2"/>
      </w:pPr>
      <w:r>
        <w:t>M3.2.12 Der Raum linearer Abbildungen</w:t>
      </w:r>
    </w:p>
    <w:p w:rsidR="00AA6B49" w:rsidRDefault="00AA6B49" w:rsidP="00AA6B49">
      <w:pPr>
        <w:pStyle w:val="StandardWeb"/>
      </w:pPr>
      <w:r>
        <w:t xml:space="preserve">Ich bezeichne die Menge aller linearen Abbildungen von </w:t>
      </w:r>
      <m:oMath>
        <m:r>
          <w:rPr>
            <w:rStyle w:val="HTMLCode"/>
            <w:rFonts w:ascii="Cambria Math" w:hAnsi="Cambria Math"/>
          </w:rPr>
          <m:t>V</m:t>
        </m:r>
      </m:oMath>
      <w:r>
        <w:t xml:space="preserve"> nach </w:t>
      </w:r>
      <m:oMath>
        <m:r>
          <w:rPr>
            <w:rStyle w:val="HTMLCode"/>
            <w:rFonts w:ascii="Cambria Math" w:hAnsi="Cambria Math"/>
          </w:rPr>
          <m:t>W</m:t>
        </m:r>
      </m:oMath>
      <w:r>
        <w:t xml:space="preserve"> mit:</w:t>
      </w:r>
    </w:p>
    <w:p w:rsidR="00AA6B49" w:rsidRPr="00335129" w:rsidRDefault="00335129" w:rsidP="00335129">
      <w:pPr>
        <w:pStyle w:val="Formel"/>
      </w:pPr>
      <m:oMath>
        <m:r>
          <m:rPr>
            <m:scr m:val="script"/>
            <m:sty m:val="p"/>
          </m:rPr>
          <w:rPr>
            <w:rStyle w:val="katex"/>
            <w:rFonts w:cs="Cambria Math"/>
          </w:rPr>
          <m:t>L</m:t>
        </m:r>
        <m:r>
          <w:rPr>
            <w:rStyle w:val="katex"/>
          </w:rPr>
          <m:t>V,W</m:t>
        </m:r>
        <m:r>
          <m:rPr>
            <m:sty m:val="p"/>
          </m:rPr>
          <w:rPr>
            <w:rStyle w:val="katex"/>
          </w:rPr>
          <m:t xml:space="preserve"> = </m:t>
        </m:r>
        <m:r>
          <m:rPr>
            <m:lit/>
            <m:sty m:val="p"/>
          </m:rPr>
          <w:rPr>
            <w:rStyle w:val="katex"/>
          </w:rPr>
          <m:t>{</m:t>
        </m:r>
        <m:r>
          <m:rPr>
            <m:sty m:val="p"/>
          </m:rPr>
          <w:rPr>
            <w:rStyle w:val="katex"/>
          </w:rPr>
          <m:t xml:space="preserve"> </m:t>
        </m:r>
        <m:r>
          <w:rPr>
            <w:rStyle w:val="katex"/>
          </w:rPr>
          <m:t>T</m:t>
        </m:r>
        <m:r>
          <m:rPr>
            <m:sty m:val="p"/>
          </m:rPr>
          <w:rPr>
            <w:rStyle w:val="katex"/>
          </w:rPr>
          <m:t>:</m:t>
        </m:r>
        <m:r>
          <w:rPr>
            <w:rStyle w:val="katex"/>
          </w:rPr>
          <m:t>V</m:t>
        </m:r>
        <m:r>
          <m:rPr>
            <m:sty m:val="p"/>
          </m:rPr>
          <w:rPr>
            <w:rStyle w:val="katex"/>
          </w:rPr>
          <m:t>→</m:t>
        </m:r>
        <m:r>
          <w:rPr>
            <w:rStyle w:val="katex"/>
          </w:rPr>
          <m:t>W</m:t>
        </m:r>
        <m:r>
          <m:rPr>
            <m:sty m:val="p"/>
          </m:rPr>
          <w:rPr>
            <w:rStyle w:val="katex"/>
          </w:rPr>
          <m:t xml:space="preserve"> | </m:t>
        </m:r>
        <m:r>
          <w:rPr>
            <w:rStyle w:val="katex"/>
          </w:rPr>
          <m:t>T</m:t>
        </m:r>
        <m:r>
          <m:rPr>
            <m:sty m:val="p"/>
          </m:rPr>
          <w:rPr>
            <w:rStyle w:val="katex"/>
          </w:rPr>
          <m:t> </m:t>
        </m:r>
        <m:r>
          <w:rPr>
            <w:rStyle w:val="katex"/>
          </w:rPr>
          <m:t>linear</m:t>
        </m:r>
        <m:r>
          <m:rPr>
            <m:lit/>
            <m:sty m:val="p"/>
          </m:rPr>
          <w:rPr>
            <w:rStyle w:val="katex"/>
          </w:rPr>
          <m:t>}</m:t>
        </m:r>
      </m:oMath>
      <w:r>
        <w:rPr>
          <w:rStyle w:val="katex"/>
        </w:rPr>
        <w:t xml:space="preserve"> </w:t>
      </w:r>
      <w:r>
        <w:rPr>
          <w:rStyle w:val="katex"/>
        </w:rPr>
        <w:tab/>
        <w:t>(M3.167)</w:t>
      </w:r>
    </w:p>
    <w:p w:rsidR="00AA6B49" w:rsidRDefault="00AA6B49" w:rsidP="00AA6B49">
      <w:pPr>
        <w:pStyle w:val="StandardWeb"/>
      </w:pPr>
      <w:r>
        <w:t xml:space="preserve">Da die Nullabbildung enthalten ist und Addition sowie Skalarmultiplikation punktweise definiert werden können, besitzt diese Menge selbst eine Vektorraumstruktur über </w:t>
      </w:r>
      <m:oMath>
        <m:r>
          <w:rPr>
            <w:rStyle w:val="HTMLCode"/>
            <w:rFonts w:ascii="Cambria Math" w:hAnsi="Cambria Math"/>
          </w:rPr>
          <m:t>K</m:t>
        </m:r>
      </m:oMath>
      <w:r>
        <w:t>.</w:t>
      </w:r>
    </w:p>
    <w:p w:rsidR="00AA6B49" w:rsidRDefault="00AA6B49" w:rsidP="00AA6B49">
      <w:pPr>
        <w:pStyle w:val="StandardWeb"/>
      </w:pPr>
      <w:r>
        <w:t>Für:</w:t>
      </w:r>
    </w:p>
    <w:p w:rsidR="00AA6B49" w:rsidRPr="00335129" w:rsidRDefault="00335129" w:rsidP="00335129">
      <w:pPr>
        <w:pStyle w:val="Formel"/>
      </w:p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(M3.168)</w:t>
      </w:r>
    </w:p>
    <w:p w:rsidR="00AA6B49" w:rsidRDefault="00AA6B49" w:rsidP="00AA6B49">
      <w:pPr>
        <w:pStyle w:val="StandardWeb"/>
      </w:pPr>
      <w:r>
        <w:lastRenderedPageBreak/>
        <w:t xml:space="preserve">und </w:t>
      </w:r>
      <m:oMath>
        <m:r>
          <m:rPr>
            <m:sty m:val="p"/>
          </m:rPr>
          <w:rPr>
            <w:rStyle w:val="HTMLCode"/>
            <w:rFonts w:ascii="Cambria Math" w:hAnsi="Cambria Math"/>
          </w:rPr>
          <m:t>α</m:t>
        </m:r>
        <m:r>
          <w:rPr>
            <w:rStyle w:val="HTMLCode"/>
            <w:rFonts w:ascii="Cambria Math" w:hAnsi="Cambria Math"/>
          </w:rPr>
          <m:t>,</m:t>
        </m:r>
        <m:r>
          <m:rPr>
            <m:sty m:val="p"/>
          </m:rPr>
          <w:rPr>
            <w:rStyle w:val="HTMLCode"/>
            <w:rFonts w:ascii="Cambria Math" w:hAnsi="Cambria Math"/>
          </w:rPr>
          <m:t>β∈</m:t>
        </m:r>
        <m:r>
          <w:rPr>
            <w:rStyle w:val="HTMLCode"/>
            <w:rFonts w:ascii="Cambria Math" w:hAnsi="Cambria Math"/>
          </w:rPr>
          <m:t>K</m:t>
        </m:r>
      </m:oMath>
      <w:r>
        <w:t xml:space="preserve"> gilt:</w:t>
      </w:r>
    </w:p>
    <w:p w:rsidR="00AA6B49" w:rsidRPr="00335129" w:rsidRDefault="00335129" w:rsidP="00335129">
      <w:pPr>
        <w:pStyle w:val="Formel"/>
      </w:pPr>
      <m:oMath>
        <m:r>
          <w:rPr>
            <w:rStyle w:val="HTMLCode"/>
            <w:rFonts w:ascii="Cambria Math" w:eastAsia="Calibri" w:hAnsi="Cambria Math"/>
          </w:rPr>
          <m:t>αS</m:t>
        </m:r>
        <m:r>
          <m:rPr>
            <m:sty m:val="p"/>
          </m:rPr>
          <w:rPr>
            <w:rStyle w:val="HTMLCode"/>
            <w:rFonts w:ascii="Cambria Math" w:eastAsia="Calibri" w:hAnsi="Cambria Math"/>
          </w:rPr>
          <m:t>+</m:t>
        </m:r>
        <m:r>
          <w:rPr>
            <w:rStyle w:val="HTMLCode"/>
            <w:rFonts w:ascii="Cambria Math" w:eastAsia="Calibri" w:hAnsi="Cambria Math"/>
          </w:rPr>
          <m:t>βT</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(M3.169)</w:t>
      </w:r>
    </w:p>
    <w:p w:rsidR="00AA6B49" w:rsidRDefault="00AA6B49" w:rsidP="00AA6B49">
      <w:pPr>
        <w:pStyle w:val="StandardWeb"/>
      </w:pPr>
      <w:r>
        <w:t>Diese Eigenschaft folgt unmittelbar aus den vorangegangenen Abschnitten.</w:t>
      </w:r>
    </w:p>
    <w:p w:rsidR="00AA6B49" w:rsidRDefault="00AA6B49" w:rsidP="00AA6B49">
      <w:pPr>
        <w:pStyle w:val="StandardWeb"/>
      </w:pPr>
      <w:r>
        <w:t>Ich führe sie hier ein, weil sie später die Addition und Skalarmultiplikation von Matrixdarstellungen vorbereitet. Die Matrixoperationen werden damit nicht als unabhängige Rechenregeln eingeführt, sondern spiegeln Operationen wider, die bereits auf linearen Abbildungen definiert sind.</w:t>
      </w:r>
    </w:p>
    <w:p w:rsidR="00AA6B49" w:rsidRDefault="00AA6B49" w:rsidP="00AA6B49">
      <w:pPr>
        <w:pStyle w:val="berschrift2"/>
      </w:pPr>
      <w:r>
        <w:t>M3.2.13 Linearkombination linearer Abbildungen</w:t>
      </w:r>
    </w:p>
    <w:p w:rsidR="00AA6B49" w:rsidRDefault="00AA6B49" w:rsidP="00AA6B49">
      <w:pPr>
        <w:pStyle w:val="StandardWeb"/>
      </w:pPr>
      <w:r>
        <w:t>Allgemeiner seien:</w:t>
      </w:r>
    </w:p>
    <w:p w:rsidR="00AA6B49" w:rsidRPr="00335129" w:rsidRDefault="00335129" w:rsidP="00335129">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T</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T</m:t>
            </m:r>
          </m:e>
          <m:sub>
            <m:r>
              <w:rPr>
                <w:rStyle w:val="HTMLCode"/>
                <w:rFonts w:ascii="Cambria Math" w:eastAsia="Calibri" w:hAnsi="Cambria Math"/>
              </w:rPr>
              <m:t>r</m:t>
            </m:r>
          </m:sub>
        </m:sSub>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(M3.170)</w:t>
      </w:r>
    </w:p>
    <w:p w:rsidR="00AA6B49" w:rsidRDefault="00AA6B49" w:rsidP="00AA6B49">
      <w:pPr>
        <w:pStyle w:val="StandardWeb"/>
      </w:pPr>
      <w:r>
        <w:t>und:</w:t>
      </w:r>
    </w:p>
    <w:p w:rsidR="00AA6B49" w:rsidRPr="00335129" w:rsidRDefault="00335129" w:rsidP="00335129">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α</m:t>
            </m:r>
          </m:e>
          <m:sub>
            <m:r>
              <w:rPr>
                <w:rStyle w:val="HTMLCode"/>
                <w:rFonts w:ascii="Cambria Math" w:eastAsia="Calibri" w:hAnsi="Cambria Math"/>
              </w:rPr>
              <m:t>r</m:t>
            </m:r>
          </m:sub>
        </m:sSub>
        <m:r>
          <m:rPr>
            <m:sty m:val="p"/>
          </m:rPr>
          <w:rPr>
            <w:rStyle w:val="HTMLCode"/>
            <w:rFonts w:ascii="Cambria Math" w:eastAsia="Calibri" w:hAnsi="Cambria Math"/>
          </w:rPr>
          <m:t>∈</m:t>
        </m:r>
        <m:r>
          <w:rPr>
            <w:rStyle w:val="HTMLCode"/>
            <w:rFonts w:ascii="Cambria Math" w:eastAsia="Calibri" w:hAnsi="Cambria Math"/>
          </w:rPr>
          <m:t>K</m:t>
        </m:r>
      </m:oMath>
      <w:r>
        <w:rPr>
          <w:rStyle w:val="HTMLCode"/>
          <w:rFonts w:ascii="Times New Roman" w:eastAsia="Calibri" w:hAnsi="Times New Roman" w:cs="Calibri"/>
        </w:rPr>
        <w:t xml:space="preserve"> </w:t>
      </w:r>
      <w:r>
        <w:rPr>
          <w:rStyle w:val="HTMLCode"/>
          <w:rFonts w:ascii="Times New Roman" w:eastAsia="Calibri" w:hAnsi="Times New Roman" w:cs="Calibri"/>
        </w:rPr>
        <w:tab/>
        <w:t>(M3.171)</w:t>
      </w:r>
    </w:p>
    <w:p w:rsidR="00AA6B49" w:rsidRDefault="00AA6B49" w:rsidP="00AA6B49">
      <w:pPr>
        <w:pStyle w:val="StandardWeb"/>
      </w:pPr>
      <w:r>
        <w:t>Dann definiere ich:</w:t>
      </w:r>
    </w:p>
    <w:p w:rsidR="00AA6B49" w:rsidRPr="00335129" w:rsidRDefault="00335129" w:rsidP="00335129">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r</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j</m:t>
                  </m:r>
                </m:sub>
              </m:sSub>
            </m:e>
          </m:nary>
          <m:sSub>
            <m:sSubPr>
              <m:ctrlPr>
                <w:rPr>
                  <w:rStyle w:val="HTMLCode"/>
                  <w:rFonts w:ascii="Cambria Math" w:eastAsia="Calibri" w:hAnsi="Cambria Math"/>
                  <w:i w:val="0"/>
                </w:rPr>
              </m:ctrlPr>
            </m:sSubPr>
            <m:e>
              <m:r>
                <w:rPr>
                  <w:rStyle w:val="HTMLCode"/>
                  <w:rFonts w:ascii="Cambria Math" w:eastAsia="Calibri" w:hAnsi="Cambria Math"/>
                </w:rPr>
                <m:t>T</m:t>
              </m:r>
            </m:e>
            <m:sub>
              <m:r>
                <w:rPr>
                  <w:rStyle w:val="HTMLCode"/>
                  <w:rFonts w:ascii="Cambria Math" w:eastAsia="Calibri" w:hAnsi="Cambria Math"/>
                </w:rPr>
                <m:t>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(M3.172)</w:t>
      </w:r>
    </w:p>
    <w:p w:rsidR="00AA6B49" w:rsidRDefault="00AA6B49" w:rsidP="00AA6B49">
      <w:pPr>
        <w:pStyle w:val="StandardWeb"/>
      </w:pPr>
      <w:r>
        <w:t>punktweise durch:</w:t>
      </w:r>
    </w:p>
    <w:p w:rsidR="00AA6B49" w:rsidRPr="00335129" w:rsidRDefault="00335129" w:rsidP="00335129">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r</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j</m:t>
                  </m:r>
                </m:sub>
              </m:sSub>
            </m:e>
          </m:nary>
          <m:sSub>
            <m:sSubPr>
              <m:ctrlPr>
                <w:rPr>
                  <w:rStyle w:val="HTMLCode"/>
                  <w:rFonts w:ascii="Cambria Math" w:eastAsia="Calibri" w:hAnsi="Cambria Math"/>
                  <w:i w:val="0"/>
                </w:rPr>
              </m:ctrlPr>
            </m:sSubPr>
            <m:e>
              <m:r>
                <w:rPr>
                  <w:rStyle w:val="HTMLCode"/>
                  <w:rFonts w:ascii="Cambria Math" w:eastAsia="Calibri" w:hAnsi="Cambria Math"/>
                </w:rPr>
                <m:t>T</m:t>
              </m:r>
            </m:e>
            <m:sub>
              <m:r>
                <w:rPr>
                  <w:rStyle w:val="HTMLCode"/>
                  <w:rFonts w:ascii="Cambria Math" w:eastAsia="Calibri" w:hAnsi="Cambria Math"/>
                </w:rPr>
                <m:t>j</m:t>
              </m:r>
            </m:sub>
          </m:sSub>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(M3.173)</w:t>
      </w:r>
    </w:p>
    <w:p w:rsidR="00AA6B49" w:rsidRDefault="00AA6B49" w:rsidP="00AA6B49">
      <w:pPr>
        <w:pStyle w:val="StandardWeb"/>
      </w:pPr>
      <w:r>
        <w:t xml:space="preserve">Die Abbildung </w:t>
      </w:r>
      <m:oMath>
        <m:r>
          <w:rPr>
            <w:rStyle w:val="HTMLCode"/>
            <w:rFonts w:ascii="Cambria Math" w:hAnsi="Cambria Math"/>
          </w:rPr>
          <m:t>T</m:t>
        </m:r>
      </m:oMath>
      <w:r>
        <w:t xml:space="preserve"> ist wieder linear:</w:t>
      </w:r>
    </w:p>
    <w:p w:rsidR="00AA6B49" w:rsidRPr="00335129" w:rsidRDefault="00335129" w:rsidP="00335129">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r</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j</m:t>
                  </m:r>
                </m:sub>
              </m:sSub>
            </m:e>
          </m:nary>
          <m:sSub>
            <m:sSubPr>
              <m:ctrlPr>
                <w:rPr>
                  <w:rStyle w:val="HTMLCode"/>
                  <w:rFonts w:ascii="Cambria Math" w:eastAsia="Calibri" w:hAnsi="Cambria Math"/>
                  <w:i w:val="0"/>
                </w:rPr>
              </m:ctrlPr>
            </m:sSubPr>
            <m:e>
              <m:r>
                <w:rPr>
                  <w:rStyle w:val="HTMLCode"/>
                  <w:rFonts w:ascii="Cambria Math" w:eastAsia="Calibri" w:hAnsi="Cambria Math"/>
                </w:rPr>
                <m:t>T</m:t>
              </m:r>
            </m:e>
            <m:sub>
              <m:r>
                <w:rPr>
                  <w:rStyle w:val="HTMLCode"/>
                  <w:rFonts w:ascii="Cambria Math" w:eastAsia="Calibri" w:hAnsi="Cambria Math"/>
                </w:rPr>
                <m:t>j</m:t>
              </m:r>
            </m:sub>
          </m:sSub>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w:rPr>
              <w:rStyle w:val="HTMLCode"/>
              <w:rFonts w:ascii="Times New Roman" w:eastAsia="Calibri" w:hAnsi="Times New Roman" w:cs="Calibri"/>
            </w:rPr>
            <w:br/>
          </m:r>
        </m:oMath>
      </m:oMathPara>
      <w:r>
        <w:rPr>
          <w:rStyle w:val="HTMLCode"/>
          <w:rFonts w:ascii="Times New Roman" w:eastAsia="Calibri" w:hAnsi="Times New Roman" w:cs="Calibri"/>
        </w:rPr>
        <w:tab/>
        <w:t>(M3.174)</w:t>
      </w:r>
    </w:p>
    <w:p w:rsidR="00AA6B49" w:rsidRDefault="00AA6B49" w:rsidP="00AA6B49">
      <w:pPr>
        <w:pStyle w:val="StandardWeb"/>
      </w:pPr>
      <w:r>
        <w:t xml:space="preserve">Damit kann nicht nur der Definitionsraum aus Linearkombinationen aufgebaut werden. Auch lineare Abbildungen selbst können innerhalb </w:t>
      </w:r>
      <m:oMath>
        <m:r>
          <m:rPr>
            <m:scr m:val="script"/>
          </m:rPr>
          <w:rPr>
            <w:rStyle w:val="HTMLCode"/>
            <w:rFonts w:ascii="Cambria Math" w:hAnsi="Cambria Math" w:cs="Cambria Math"/>
          </w:rPr>
          <m:t>L</m:t>
        </m:r>
        <m:d>
          <m:dPr>
            <m:ctrlPr>
              <w:rPr>
                <w:rStyle w:val="HTMLCode"/>
                <w:rFonts w:ascii="Cambria Math" w:hAnsi="Cambria Math"/>
                <w:i/>
              </w:rPr>
            </m:ctrlPr>
          </m:dPr>
          <m:e>
            <m:r>
              <w:rPr>
                <w:rStyle w:val="HTMLCode"/>
                <w:rFonts w:ascii="Cambria Math" w:hAnsi="Cambria Math"/>
              </w:rPr>
              <m:t>V,W</m:t>
            </m:r>
          </m:e>
        </m:d>
      </m:oMath>
      <w:r>
        <w:t xml:space="preserve"> linear kombiniert werden.</w:t>
      </w:r>
    </w:p>
    <w:p w:rsidR="00AA6B49" w:rsidRDefault="00AA6B49" w:rsidP="00AA6B49">
      <w:pPr>
        <w:pStyle w:val="berschrift2"/>
      </w:pPr>
      <w:r>
        <w:t>M3.2.14 Lineare Abbildungen und Spannräume</w:t>
      </w:r>
    </w:p>
    <w:p w:rsidR="00AA6B49" w:rsidRDefault="00AA6B49" w:rsidP="00AA6B49">
      <w:pPr>
        <w:pStyle w:val="StandardWeb"/>
      </w:pPr>
      <w:r>
        <w:lastRenderedPageBreak/>
        <w:t>Die Erhaltung von Linearkombinationen erlaubt bereits eine wichtige Aussage über Spannräume, ohne dass ich Bildräume im Sinne von M4 systematisch einführen muss.</w:t>
      </w:r>
    </w:p>
    <w:p w:rsidR="00AA6B49" w:rsidRDefault="00AA6B49" w:rsidP="00AA6B49">
      <w:pPr>
        <w:pStyle w:val="StandardWeb"/>
      </w:pPr>
      <w:r>
        <w:t>Sei:</w:t>
      </w:r>
    </w:p>
    <w:p w:rsidR="00AA6B49" w:rsidRPr="00335129" w:rsidRDefault="00335129" w:rsidP="00335129">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m:rPr>
              <m:lit/>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lit/>
              <m:sty m:val="p"/>
            </m:rPr>
            <w:rPr>
              <w:rStyle w:val="HTMLCode"/>
              <w:rFonts w:ascii="Cambria Math" w:eastAsia="Calibri" w:hAnsi="Cambria Math"/>
            </w:rPr>
            <m:t>}</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(M3.175)</w:t>
      </w:r>
    </w:p>
    <w:p w:rsidR="00AA6B49" w:rsidRDefault="00AA6B49" w:rsidP="00AA6B49">
      <w:pPr>
        <w:pStyle w:val="StandardWeb"/>
      </w:pPr>
      <w:r>
        <w:t>und sei:</w:t>
      </w:r>
    </w:p>
    <w:p w:rsidR="00AA6B49" w:rsidRPr="00335129" w:rsidRDefault="00335129" w:rsidP="00335129">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r>
                <w:rPr>
                  <w:rStyle w:val="HTMLCode"/>
                  <w:rFonts w:ascii="Cambria Math" w:eastAsia="Calibri" w:hAnsi="Cambria Math"/>
                </w:rPr>
                <m:t>S</m:t>
              </m:r>
            </m:e>
          </m:d>
          <m:r>
            <w:rPr>
              <w:rStyle w:val="HTMLCode"/>
              <w:rFonts w:ascii="Times New Roman" w:eastAsia="Calibri" w:hAnsi="Times New Roman" w:cs="Calibri"/>
            </w:rPr>
            <w:br/>
          </m:r>
        </m:oMath>
      </m:oMathPara>
      <w:r>
        <w:rPr>
          <w:rStyle w:val="HTMLCode"/>
          <w:rFonts w:ascii="Times New Roman" w:eastAsia="Calibri" w:hAnsi="Times New Roman" w:cs="Calibri"/>
        </w:rPr>
        <w:tab/>
        <w:t>(M3.176)</w:t>
      </w:r>
    </w:p>
    <w:p w:rsidR="00AA6B49" w:rsidRDefault="00AA6B49" w:rsidP="00AA6B49">
      <w:pPr>
        <w:pStyle w:val="StandardWeb"/>
      </w:pPr>
      <w:r>
        <w:t xml:space="preserve">Dann existieren Skalare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K</m:t>
        </m:r>
      </m:oMath>
      <w:r>
        <w:t xml:space="preserve"> mit:</w:t>
      </w:r>
    </w:p>
    <w:p w:rsidR="00AA6B49" w:rsidRPr="00335129" w:rsidRDefault="00335129" w:rsidP="00335129">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(M3.177)</w:t>
      </w:r>
    </w:p>
    <w:p w:rsidR="00AA6B49" w:rsidRDefault="00AA6B49" w:rsidP="00AA6B49">
      <w:pPr>
        <w:pStyle w:val="StandardWeb"/>
      </w:pPr>
      <w:r>
        <w:t>Für eine lineare Abbildung folgt:</w:t>
      </w:r>
    </w:p>
    <w:p w:rsidR="00AA6B49" w:rsidRPr="00335129" w:rsidRDefault="00335129" w:rsidP="00335129">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(M3.178)</w:t>
      </w:r>
    </w:p>
    <w:p w:rsidR="00AA6B49" w:rsidRDefault="00AA6B49" w:rsidP="00AA6B49">
      <w:pPr>
        <w:pStyle w:val="StandardWeb"/>
      </w:pPr>
      <w:r>
        <w:t xml:space="preserve">Damit liegt </w:t>
      </w:r>
      <m:oMath>
        <m:r>
          <w:rPr>
            <w:rStyle w:val="HTMLCode"/>
            <w:rFonts w:ascii="Cambria Math" w:hAnsi="Cambria Math"/>
          </w:rPr>
          <m:t>T</m:t>
        </m:r>
        <m:d>
          <m:dPr>
            <m:ctrlPr>
              <w:rPr>
                <w:rStyle w:val="HTMLCode"/>
                <w:rFonts w:ascii="Cambria Math" w:hAnsi="Cambria Math"/>
                <w:i/>
              </w:rPr>
            </m:ctrlPr>
          </m:dPr>
          <m:e>
            <m:r>
              <w:rPr>
                <w:rStyle w:val="HTMLCode"/>
                <w:rFonts w:ascii="Cambria Math" w:hAnsi="Cambria Math"/>
              </w:rPr>
              <m:t>v</m:t>
            </m:r>
          </m:e>
        </m:d>
      </m:oMath>
      <w:r>
        <w:t xml:space="preserve"> im Spann der Bilder der erzeugenden Vektoren:</w:t>
      </w:r>
    </w:p>
    <w:p w:rsidR="00AA6B49" w:rsidRPr="00335129" w:rsidRDefault="00335129" w:rsidP="00335129">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e>
              </m:d>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(M3.179)</w:t>
      </w:r>
    </w:p>
    <w:p w:rsidR="00AA6B49" w:rsidRDefault="00AA6B49" w:rsidP="00AA6B49">
      <w:pPr>
        <w:pStyle w:val="StandardWeb"/>
      </w:pPr>
      <w:r>
        <w:t>Diese Aussage bildet eine unmittelbare Vorstufe zur späteren Bestimmung einer linearen Abbildung durch Basisbilder.</w:t>
      </w:r>
    </w:p>
    <w:p w:rsidR="00AA6B49" w:rsidRDefault="00AA6B49" w:rsidP="00AA6B49">
      <w:pPr>
        <w:pStyle w:val="berschrift2"/>
      </w:pPr>
      <w:r>
        <w:t>M3.2.15 Verhalten bei linearer Abhängigkeit</w:t>
      </w:r>
    </w:p>
    <w:p w:rsidR="00AA6B49" w:rsidRDefault="00AA6B49" w:rsidP="00AA6B49">
      <w:pPr>
        <w:pStyle w:val="StandardWeb"/>
      </w:pPr>
      <w:r>
        <w:t xml:space="preserve">Seien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V</m:t>
        </m:r>
      </m:oMath>
      <w:r>
        <w:t xml:space="preserve"> linear abhängig.</w:t>
      </w:r>
    </w:p>
    <w:p w:rsidR="00AA6B49" w:rsidRDefault="00AA6B49" w:rsidP="00AA6B49">
      <w:pPr>
        <w:pStyle w:val="StandardWeb"/>
      </w:pPr>
      <w:r>
        <w:t xml:space="preserve">Dann existieren Skalare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K</m:t>
        </m:r>
      </m:oMath>
      <w:r>
        <w:t>, nicht alle null, mit:</w:t>
      </w:r>
    </w:p>
    <w:p w:rsidR="00AA6B49" w:rsidRPr="00335129" w:rsidRDefault="00335129" w:rsidP="00335129">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(M3.180)</w:t>
      </w:r>
    </w:p>
    <w:p w:rsidR="00AA6B49" w:rsidRDefault="00AA6B49" w:rsidP="00AA6B49">
      <w:pPr>
        <w:pStyle w:val="StandardWeb"/>
      </w:pPr>
      <w:r>
        <w:t xml:space="preserve">Wende ich </w:t>
      </w:r>
      <m:oMath>
        <m:r>
          <w:rPr>
            <w:rStyle w:val="HTMLCode"/>
            <w:rFonts w:ascii="Cambria Math" w:hAnsi="Cambria Math"/>
          </w:rPr>
          <m:t>T</m:t>
        </m:r>
      </m:oMath>
      <w:r>
        <w:t xml:space="preserve"> an, erhalte ich:</w:t>
      </w:r>
    </w:p>
    <w:p w:rsidR="00AA6B49" w:rsidRPr="00335129" w:rsidRDefault="00335129" w:rsidP="00335129">
      <w:pPr>
        <w:pStyle w:val="Formel"/>
      </w:pPr>
      <m:oMathPara>
        <m:oMathParaPr>
          <m:jc m:val="left"/>
        </m:oMathParaPr>
        <m:oMath>
          <m:r>
            <w:rPr>
              <w:rStyle w:val="HTMLCode"/>
              <w:rFonts w:ascii="Cambria Math" w:eastAsia="Calibri" w:hAnsi="Cambria Math"/>
            </w:rPr>
            <w:lastRenderedPageBreak/>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(M3.181)</w:t>
      </w:r>
    </w:p>
    <w:p w:rsidR="00AA6B49" w:rsidRDefault="00AA6B49" w:rsidP="00AA6B49">
      <w:pPr>
        <w:pStyle w:val="StandardWeb"/>
      </w:pPr>
      <w:r>
        <w:t>Mit der Erhaltung von Linearkombinationen und (M3.95):</w:t>
      </w:r>
    </w:p>
    <w:p w:rsidR="00AA6B49" w:rsidRPr="00335129" w:rsidRDefault="00335129" w:rsidP="00335129">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(M3.182)</w:t>
      </w:r>
    </w:p>
    <w:p w:rsidR="00AA6B49" w:rsidRDefault="00AA6B49" w:rsidP="00AA6B49">
      <w:pPr>
        <w:pStyle w:val="StandardWeb"/>
      </w:pPr>
      <w:r>
        <w:t>Damit bleibt jede lineare Abhängigkeitsrelation unter einer linearen Abbildung als lineare Relation erhalten.</w:t>
      </w:r>
    </w:p>
    <w:p w:rsidR="00AA6B49" w:rsidRDefault="00AA6B49" w:rsidP="00AA6B49">
      <w:pPr>
        <w:pStyle w:val="StandardWeb"/>
      </w:pPr>
      <w:r>
        <w:t>Ich muss hier jedoch sorgfältig unterscheiden: Daraus folgt nicht, dass aus linear unabhängigen Vektoren notwendig wieder linear unabhängige Bilder entstehen.</w:t>
      </w:r>
    </w:p>
    <w:p w:rsidR="00AA6B49" w:rsidRDefault="00AA6B49" w:rsidP="00AA6B49">
      <w:pPr>
        <w:pStyle w:val="StandardWeb"/>
      </w:pPr>
      <w:r>
        <w:t xml:space="preserve">Eine lineare Abbildung kann verschiedene Vektoren zusammenführen oder sogar alle Vektoren auf </w:t>
      </w:r>
      <m:oMath>
        <m:sSub>
          <m:sSubPr>
            <m:ctrlPr>
              <w:rPr>
                <w:rStyle w:val="HTMLCode"/>
                <w:rFonts w:ascii="Cambria Math" w:hAnsi="Cambria Math"/>
                <w:i/>
              </w:rPr>
            </m:ctrlPr>
          </m:sSubPr>
          <m:e>
            <m:r>
              <w:rPr>
                <w:rStyle w:val="HTMLCode"/>
                <w:rFonts w:ascii="Cambria Math" w:hAnsi="Cambria Math"/>
              </w:rPr>
              <m:t>0</m:t>
            </m:r>
          </m:e>
          <m:sub>
            <m:r>
              <w:rPr>
                <w:rStyle w:val="HTMLCode"/>
                <w:rFonts w:ascii="Cambria Math" w:hAnsi="Cambria Math"/>
              </w:rPr>
              <m:t>W</m:t>
            </m:r>
          </m:sub>
        </m:sSub>
      </m:oMath>
      <w:r>
        <w:t xml:space="preserve"> abbilden.</w:t>
      </w:r>
    </w:p>
    <w:p w:rsidR="00AA6B49" w:rsidRDefault="00AA6B49" w:rsidP="00AA6B49">
      <w:pPr>
        <w:pStyle w:val="StandardWeb"/>
      </w:pPr>
      <w:r>
        <w:t>Deshalb gilt allgemein:</w:t>
      </w:r>
    </w:p>
    <w:p w:rsidR="00A561AC" w:rsidRDefault="00A561AC" w:rsidP="00A561AC">
      <w:pPr>
        <w:pStyle w:val="Formel"/>
        <w:rPr>
          <w:rStyle w:val="HTMLCode"/>
          <w:rFonts w:ascii="Times New Roman" w:eastAsia="Calibri" w:hAnsi="Times New Roman" w:cs="Calibri"/>
        </w:rPr>
      </w:pPr>
      <m:oMath>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r>
          <m:rPr>
            <m:sty m:val="p"/>
          </m:rPr>
          <w:rPr>
            <w:rStyle w:val="HTMLCode"/>
            <w:rFonts w:ascii="Cambria Math" w:eastAsia="Calibri" w:hAnsi="Cambria Math"/>
          </w:rPr>
          <m:t> </m:t>
        </m:r>
        <m:r>
          <m:rPr>
            <m:nor/>
          </m:rPr>
          <w:rPr>
            <w:rStyle w:val="HTMLCode"/>
            <w:rFonts w:ascii="Cambria Math" w:eastAsia="Calibri" w:hAnsi="Cambria Math"/>
            <w:i w:val="0"/>
          </w:rPr>
          <m:t>linear abhängig</m:t>
        </m:r>
        <m:r>
          <m:rPr>
            <m:sty m:val="p"/>
          </m:rPr>
          <w:rPr>
            <w:rStyle w:val="HTMLCode"/>
            <w:rFonts w:ascii="Cambria Math" w:eastAsia="Calibri" w:hAnsi="Cambria Math" w:cs="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e>
        </m:d>
        <m:r>
          <m:rPr>
            <m:sty m:val="p"/>
          </m:rPr>
          <w:rPr>
            <w:rStyle w:val="HTMLCode"/>
            <w:rFonts w:ascii="Cambria Math" w:eastAsia="Calibri" w:hAnsi="Cambria Math"/>
          </w:rPr>
          <m:t> </m:t>
        </m:r>
        <m:r>
          <m:rPr>
            <m:nor/>
          </m:rPr>
          <w:rPr>
            <w:rStyle w:val="HTMLCode"/>
            <w:rFonts w:ascii="Cambria Math" w:eastAsia="Calibri" w:hAnsi="Cambria Math"/>
            <w:i w:val="0"/>
          </w:rPr>
          <m:t>linear abhängig </m:t>
        </m:r>
        <m:r>
          <m:rPr>
            <m:nor/>
          </m:rPr>
          <w:rPr>
            <w:rStyle w:val="HTMLCode"/>
            <w:rFonts w:ascii="Cambria Math" w:eastAsia="Calibri" w:hAnsi="Cambria Math"/>
          </w:rPr>
          <m:t>o</m:t>
        </m:r>
        <m:r>
          <m:rPr>
            <m:nor/>
          </m:rPr>
          <w:rPr>
            <w:rStyle w:val="HTMLCode"/>
            <w:rFonts w:ascii="Cambria Math" w:eastAsia="Calibri" w:hAnsi="Cambria Math"/>
            <w:i w:val="0"/>
          </w:rPr>
          <m:t>der </m:t>
        </m:r>
        <m:r>
          <m:rPr>
            <m:nor/>
          </m:rPr>
          <w:rPr>
            <w:rStyle w:val="HTMLCode"/>
            <w:rFonts w:ascii="Cambria Math" w:eastAsia="Calibri" w:hAnsi="Cambria Math"/>
          </w:rPr>
          <m:t>w</m:t>
        </m:r>
        <m:r>
          <m:rPr>
            <m:nor/>
          </m:rPr>
          <w:rPr>
            <w:rStyle w:val="HTMLCode"/>
            <w:rFonts w:ascii="Cambria Math" w:eastAsia="Calibri" w:hAnsi="Cambria Math"/>
            <w:i w:val="0"/>
          </w:rPr>
          <m:t>eiter </m:t>
        </m:r>
        <m:r>
          <m:rPr>
            <m:nor/>
          </m:rPr>
          <w:rPr>
            <w:rStyle w:val="HTMLCode"/>
            <w:rFonts w:ascii="Cambria Math" w:eastAsia="Calibri" w:hAnsi="Cambria Math"/>
          </w:rPr>
          <m:t>d</m:t>
        </m:r>
        <m:r>
          <m:rPr>
            <m:nor/>
          </m:rPr>
          <w:rPr>
            <w:rStyle w:val="HTMLCode"/>
            <w:rFonts w:ascii="Cambria Math" w:eastAsia="Calibri" w:hAnsi="Cambria Math"/>
            <w:i w:val="0"/>
          </w:rPr>
          <m:t>egeneriert</m:t>
        </m:r>
      </m:oMath>
      <w:r>
        <w:rPr>
          <w:rStyle w:val="HTMLCode"/>
          <w:rFonts w:ascii="Times New Roman" w:eastAsia="Calibri" w:hAnsi="Times New Roman" w:cs="Calibri"/>
        </w:rPr>
        <w:t xml:space="preserve"> </w:t>
      </w:r>
      <w:r>
        <w:rPr>
          <w:rStyle w:val="HTMLCode"/>
          <w:rFonts w:ascii="Times New Roman" w:eastAsia="Calibri" w:hAnsi="Times New Roman" w:cs="Calibri"/>
        </w:rPr>
        <w:tab/>
        <w:t>(M3.183)</w:t>
      </w:r>
    </w:p>
    <w:p w:rsidR="00AA6B49" w:rsidRDefault="00A561AC" w:rsidP="00AA6B49">
      <w:pPr>
        <w:pStyle w:val="StandardWeb"/>
      </w:pPr>
      <w:r>
        <w:t>D</w:t>
      </w:r>
      <w:r w:rsidR="00AA6B49">
        <w:t xml:space="preserve">ie umgekehrte Erhaltung linearer Unabhängigkeit erfordert zusätzliche Voraussetzungen an </w:t>
      </w:r>
      <m:oMath>
        <m:r>
          <w:rPr>
            <w:rStyle w:val="HTMLCode"/>
            <w:rFonts w:ascii="Cambria Math" w:hAnsi="Cambria Math"/>
          </w:rPr>
          <m:t>T</m:t>
        </m:r>
      </m:oMath>
      <w:r w:rsidR="00AA6B49">
        <w:t>, insbesondere Injektivität. Diese Verbindung wird später benötigt, aber nicht in M3.2 vollständig entwickelt.</w:t>
      </w:r>
    </w:p>
    <w:p w:rsidR="00AA6B49" w:rsidRDefault="00AA6B49" w:rsidP="00AA6B49">
      <w:pPr>
        <w:pStyle w:val="berschrift2"/>
      </w:pPr>
      <w:r>
        <w:t>M3.2.16 Ein einfaches Beispiel für Verlust linearer Unabhängigkeit</w:t>
      </w:r>
    </w:p>
    <w:p w:rsidR="00AA6B49" w:rsidRDefault="00AA6B49" w:rsidP="00AA6B49">
      <w:pPr>
        <w:pStyle w:val="StandardWeb"/>
      </w:pPr>
      <w:r>
        <w:t>Betrachte die Nullabbildung:</w:t>
      </w:r>
    </w:p>
    <w:p w:rsidR="00AA6B49" w:rsidRPr="00A561AC" w:rsidRDefault="00A561AC" w:rsidP="00A561AC">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(M3.184)</w:t>
      </w:r>
    </w:p>
    <w:p w:rsidR="00AA6B49" w:rsidRDefault="00AA6B49" w:rsidP="00AA6B49">
      <w:pPr>
        <w:pStyle w:val="StandardWeb"/>
      </w:pPr>
      <w:r>
        <w:t xml:space="preserve">Seien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2</m:t>
            </m:r>
          </m:sub>
        </m:sSub>
        <m:r>
          <m:rPr>
            <m:sty m:val="p"/>
          </m:rPr>
          <w:rPr>
            <w:rStyle w:val="HTMLCode"/>
            <w:rFonts w:ascii="Cambria Math" w:hAnsi="Cambria Math"/>
          </w:rPr>
          <m:t>∈</m:t>
        </m:r>
        <m:r>
          <w:rPr>
            <w:rStyle w:val="HTMLCode"/>
            <w:rFonts w:ascii="Cambria Math" w:hAnsi="Cambria Math"/>
          </w:rPr>
          <m:t>V</m:t>
        </m:r>
      </m:oMath>
      <w:r>
        <w:t xml:space="preserve"> linear unabhängig.</w:t>
      </w:r>
    </w:p>
    <w:p w:rsidR="00AA6B49" w:rsidRDefault="00AA6B49" w:rsidP="00AA6B49">
      <w:pPr>
        <w:pStyle w:val="StandardWeb"/>
      </w:pPr>
      <w:r>
        <w:t>Dann gilt dennoch:</w:t>
      </w:r>
    </w:p>
    <w:p w:rsidR="00AA6B49" w:rsidRPr="00A561AC" w:rsidRDefault="00A561AC" w:rsidP="00A561AC">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(M3.185)</w:t>
      </w:r>
    </w:p>
    <w:p w:rsidR="00AA6B49" w:rsidRDefault="00AA6B49" w:rsidP="00AA6B49">
      <w:pPr>
        <w:pStyle w:val="StandardWeb"/>
      </w:pPr>
      <w:r>
        <w:t>und:</w:t>
      </w:r>
    </w:p>
    <w:p w:rsidR="00AA6B49" w:rsidRPr="00A561AC" w:rsidRDefault="00A561AC" w:rsidP="00A561AC">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(M3.186)</w:t>
      </w:r>
    </w:p>
    <w:p w:rsidR="00AA6B49" w:rsidRDefault="00AA6B49" w:rsidP="00AA6B49">
      <w:pPr>
        <w:pStyle w:val="StandardWeb"/>
      </w:pPr>
      <w:r>
        <w:t>Die beiden Bilder sind daher offensichtlich linear abhängig.</w:t>
      </w:r>
    </w:p>
    <w:p w:rsidR="00AA6B49" w:rsidRDefault="00AA6B49" w:rsidP="00AA6B49">
      <w:pPr>
        <w:pStyle w:val="StandardWeb"/>
      </w:pPr>
      <w:r>
        <w:t>Damit ist gezeigt:</w:t>
      </w:r>
    </w:p>
    <w:p w:rsidR="00AA6B49" w:rsidRDefault="00A561AC" w:rsidP="00A561AC">
      <w:pPr>
        <w:pStyle w:val="Formel"/>
      </w:pPr>
      <m:oMath>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2</m:t>
            </m:r>
          </m:sub>
        </m:sSub>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nabhängig</m:t>
        </m:r>
        <m:r>
          <m:rPr>
            <m:sty m:val="p"/>
          </m:rPr>
          <w:rPr>
            <w:rStyle w:val="katex"/>
          </w:rPr>
          <m:t>⇏</m:t>
        </m:r>
        <m:r>
          <w:rPr>
            <w:rStyle w:val="katex"/>
          </w:rPr>
          <m:t>T</m:t>
        </m:r>
        <m:d>
          <m:dPr>
            <m:ctrlPr>
              <w:rPr>
                <w:rStyle w:val="katex"/>
                <w:i w:val="0"/>
              </w:rPr>
            </m:ctrlPr>
          </m:dPr>
          <m:e>
            <m:sSub>
              <m:sSubPr>
                <m:ctrlPr>
                  <w:rPr>
                    <w:rStyle w:val="katex"/>
                    <w:i w:val="0"/>
                  </w:rPr>
                </m:ctrlPr>
              </m:sSubPr>
              <m:e>
                <m:r>
                  <w:rPr>
                    <w:rStyle w:val="katex"/>
                  </w:rPr>
                  <m:t>v</m:t>
                </m:r>
              </m:e>
              <m:sub>
                <m:r>
                  <m:rPr>
                    <m:sty m:val="p"/>
                  </m:rPr>
                  <w:rPr>
                    <w:rStyle w:val="katex"/>
                  </w:rPr>
                  <m:t>1</m:t>
                </m:r>
              </m:sub>
            </m:sSub>
          </m:e>
        </m:d>
        <m:r>
          <m:rPr>
            <m:sty m:val="p"/>
          </m:rPr>
          <w:rPr>
            <w:rStyle w:val="katex"/>
          </w:rPr>
          <m:t>,</m:t>
        </m:r>
        <m:r>
          <w:rPr>
            <w:rStyle w:val="katex"/>
          </w:rPr>
          <m:t>T</m:t>
        </m:r>
        <m:d>
          <m:dPr>
            <m:ctrlPr>
              <w:rPr>
                <w:rStyle w:val="katex"/>
                <w:i w:val="0"/>
              </w:rPr>
            </m:ctrlPr>
          </m:dPr>
          <m:e>
            <m:sSub>
              <m:sSubPr>
                <m:ctrlPr>
                  <w:rPr>
                    <w:rStyle w:val="katex"/>
                    <w:i w:val="0"/>
                  </w:rPr>
                </m:ctrlPr>
              </m:sSubPr>
              <m:e>
                <m:r>
                  <w:rPr>
                    <w:rStyle w:val="katex"/>
                  </w:rPr>
                  <m:t>v</m:t>
                </m:r>
              </m:e>
              <m:sub>
                <m:r>
                  <m:rPr>
                    <m:sty m:val="p"/>
                  </m:rPr>
                  <w:rPr>
                    <w:rStyle w:val="katex"/>
                  </w:rPr>
                  <m:t>2</m:t>
                </m:r>
              </m:sub>
            </m:sSub>
          </m:e>
        </m:d>
        <m:r>
          <m:rPr>
            <m:sty m:val="p"/>
          </m:rPr>
          <w:rPr>
            <w:rStyle w:val="katex"/>
          </w:rPr>
          <m:t> </m:t>
        </m:r>
        <m:r>
          <m:rPr>
            <m:nor/>
          </m:rPr>
          <w:rPr>
            <w:rStyle w:val="katex"/>
            <w:i w:val="0"/>
          </w:rPr>
          <m:t>linear </m:t>
        </m:r>
        <m:r>
          <m:rPr>
            <m:nor/>
          </m:rPr>
          <w:rPr>
            <w:rStyle w:val="katex"/>
          </w:rPr>
          <m:t>u</m:t>
        </m:r>
        <m:r>
          <m:rPr>
            <m:nor/>
          </m:rPr>
          <w:rPr>
            <w:rStyle w:val="katex"/>
            <w:i w:val="0"/>
          </w:rPr>
          <m:t>nabhängi</m:t>
        </m:r>
        <m:r>
          <m:rPr>
            <m:nor/>
          </m:rPr>
          <w:rPr>
            <w:rStyle w:val="katex"/>
            <w:i w:val="0"/>
          </w:rPr>
          <m:t>g</m:t>
        </m:r>
      </m:oMath>
      <w:r>
        <w:rPr>
          <w:rStyle w:val="katex"/>
        </w:rPr>
        <w:t xml:space="preserve"> </w:t>
      </w:r>
      <w:r>
        <w:rPr>
          <w:rStyle w:val="katex"/>
        </w:rPr>
        <w:tab/>
        <w:t>(M3.187)</w:t>
      </w:r>
    </w:p>
    <w:p w:rsidR="00AA6B49" w:rsidRDefault="00AA6B49" w:rsidP="00AA6B49">
      <w:pPr>
        <w:pStyle w:val="StandardWeb"/>
      </w:pPr>
      <w:r>
        <w:t>Diese Grenze ist für spätere Argumentationen wichtig. Linearität allein ist keine Garantie dafür, dass alle Strukturmerkmale einer Vektorfamilie erhalten bleiben.</w:t>
      </w:r>
    </w:p>
    <w:p w:rsidR="00AA6B49" w:rsidRDefault="00AA6B49" w:rsidP="00AA6B49">
      <w:pPr>
        <w:pStyle w:val="berschrift2"/>
      </w:pPr>
      <w:r>
        <w:t>M3.2.17 Gleichheit zweier linearer Abbildungen</w:t>
      </w:r>
    </w:p>
    <w:p w:rsidR="00AA6B49" w:rsidRDefault="00AA6B49" w:rsidP="00AA6B49">
      <w:pPr>
        <w:pStyle w:val="StandardWeb"/>
      </w:pPr>
      <w:r>
        <w:t>Zwei Funktionen sind nach M1 genau dann gleich, wenn sie denselben Definitionsbereich, denselben Zielbereich und für jedes Argument denselben Funktionswert besitzen.</w:t>
      </w:r>
    </w:p>
    <w:p w:rsidR="00AA6B49" w:rsidRDefault="00AA6B49" w:rsidP="00AA6B49">
      <w:pPr>
        <w:pStyle w:val="StandardWeb"/>
      </w:pPr>
      <w:r>
        <w:t>Für zwei lineare Abbildungen:</w:t>
      </w:r>
    </w:p>
    <w:p w:rsidR="00AA6B49" w:rsidRPr="00A561AC" w:rsidRDefault="00A561AC" w:rsidP="00A561AC">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(M3.188)</w:t>
      </w:r>
    </w:p>
    <w:p w:rsidR="00AA6B49" w:rsidRDefault="00AA6B49" w:rsidP="00AA6B49">
      <w:pPr>
        <w:pStyle w:val="StandardWeb"/>
      </w:pPr>
      <w:r>
        <w:t>gilt daher:</w:t>
      </w:r>
    </w:p>
    <w:p w:rsidR="00A561AC" w:rsidRPr="00A561AC" w:rsidRDefault="00A561AC" w:rsidP="00A561AC">
      <w:pPr>
        <w:pStyle w:val="Formel"/>
        <w:rPr>
          <w:rStyle w:val="HTMLCode"/>
          <w:rFonts w:ascii="Times New Roman" w:eastAsia="Calibri" w:hAnsi="Times New Roman" w:cs="Calibri"/>
          <w:i w:val="0"/>
        </w:rPr>
      </w:p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(M3.189)</w:t>
      </w:r>
    </w:p>
    <w:p w:rsidR="00AA6B49" w:rsidRPr="00A561AC" w:rsidRDefault="00AA6B49" w:rsidP="00AA6B49">
      <w:pPr>
        <w:pStyle w:val="StandardWeb"/>
      </w:pPr>
      <w:r>
        <w:t xml:space="preserve">Wegen der Linearität muss diese Gleichheit später nicht für jeden Vektor einzeln geprüft werden. Sobald eine Basis von </w:t>
      </w:r>
      <m:oMath>
        <m:r>
          <w:rPr>
            <w:rStyle w:val="HTMLCode"/>
            <w:rFonts w:ascii="Cambria Math" w:hAnsi="Cambria Math"/>
          </w:rPr>
          <m:t>V</m:t>
        </m:r>
      </m:oMath>
      <w:r>
        <w:t xml:space="preserve"> gewählt ist, genügt die Gleichheit auf den Basisvektoren.</w:t>
      </w:r>
    </w:p>
    <w:p w:rsidR="00AA6B49" w:rsidRDefault="00AA6B49" w:rsidP="00AA6B49">
      <w:pPr>
        <w:pStyle w:val="StandardWeb"/>
      </w:pPr>
      <w:r>
        <w:t>Die vollständige Begründung dieser Aussage gehört jedoch in M3.4, weil dort die Bestimmung linearer Abbildungen durch Basisbilder systematisch entwickelt wird.</w:t>
      </w:r>
    </w:p>
    <w:p w:rsidR="00AA6B49" w:rsidRDefault="00AA6B49" w:rsidP="00AA6B49">
      <w:pPr>
        <w:pStyle w:val="berschrift2"/>
      </w:pPr>
      <w:r>
        <w:t>M3.2.18 Methodische Einordnung</w:t>
      </w:r>
    </w:p>
    <w:p w:rsidR="00AA6B49" w:rsidRDefault="00AA6B49" w:rsidP="00AA6B49">
      <w:pPr>
        <w:pStyle w:val="StandardWeb"/>
      </w:pPr>
      <w:r>
        <w:t>Die in diesem Abschnitt hergeleiteten Aussagen sind Standardfolgen der Definition linearer Abbildungen. Dazu gehören insbesondere die Erhaltung des Nullvektors, additiver Inverser, Differenzen und Linearkombinationen sowie die Abgeschlossenheit linearer Abbildungen unter Addition und Skalarmultiplikation. [[71]] [[72]]</w:t>
      </w:r>
    </w:p>
    <w:p w:rsidR="00AA6B49" w:rsidRDefault="00AA6B49" w:rsidP="00AA6B49">
      <w:pPr>
        <w:pStyle w:val="StandardWeb"/>
      </w:pPr>
      <w:r>
        <w:t>Für meinen Aufbau ist jedoch entscheidend, diese Aussagen nicht nur als Sammlung elementarer Rechenregeln zu behandeln. Sie bilden eine Abhängigkeitskette:</w:t>
      </w:r>
    </w:p>
    <w:p w:rsidR="00AA6B49" w:rsidRPr="00A561AC" w:rsidRDefault="00A561AC" w:rsidP="00A561AC">
      <w:pPr>
        <w:pStyle w:val="Formel"/>
      </w:pPr>
      <m:oMathPara>
        <m:oMathParaPr>
          <m:jc m:val="left"/>
        </m:oMathParaPr>
        <m:oMath>
          <m:r>
            <m:rPr>
              <m:nor/>
            </m:rPr>
            <w:rPr>
              <w:rStyle w:val="HTMLCode"/>
              <w:rFonts w:ascii="Cambria Math" w:eastAsia="Calibri" w:hAnsi="Cambria Math"/>
              <w:i w:val="0"/>
            </w:rPr>
            <m:t>Linearität</m:t>
          </m:r>
          <m:r>
            <m:rPr>
              <m:sty m:val="p"/>
            </m:rPr>
            <w:rPr>
              <w:rStyle w:val="HTMLCode"/>
              <w:rFonts w:ascii="Cambria Math" w:eastAsia="Calibri" w:hAnsi="Cambria Math" w:cs="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m:rPr>
              <m:sty m:val="p"/>
            </m:rPr>
            <w:rPr>
              <w:rStyle w:val="HTMLCode"/>
              <w:rFonts w:ascii="Cambria Math" w:eastAsia="Calibri" w:hAnsi="Cambria Math" w:cs="Cambria Math"/>
            </w:rPr>
            <m:t>⟹</m:t>
          </m:r>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cs="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(M3.190)</w:t>
      </w:r>
    </w:p>
    <w:p w:rsidR="00AA6B49" w:rsidRDefault="00AA6B49" w:rsidP="00AA6B49">
      <w:pPr>
        <w:pStyle w:val="StandardWeb"/>
      </w:pPr>
      <w:r>
        <w:t>Parallel dazu liefert die Erhaltung von Linearkombinationen:</w:t>
      </w:r>
    </w:p>
    <w:p w:rsidR="00AA6B49" w:rsidRPr="00A561AC" w:rsidRDefault="00A561AC" w:rsidP="00A561AC">
      <w:pPr>
        <w:pStyle w:val="Formel"/>
      </w:pPr>
      <m:oMathPara>
        <m:oMathParaPr>
          <m:jc m:val="left"/>
        </m:oMathParaPr>
        <m:oMath>
          <m:r>
            <w:rPr>
              <w:rStyle w:val="HTMLCode"/>
              <w:rFonts w:ascii="Cambria Math" w:eastAsia="Calibri" w:hAnsi="Cambria Math"/>
            </w:rPr>
            <w:lastRenderedPageBreak/>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r>
            <m:rPr>
              <m:sty m:val="p"/>
            </m:rPr>
            <w:rPr>
              <w:rStyle w:val="HTMLCode"/>
              <w:rFonts w:ascii="Cambria Math" w:eastAsia="Calibri" w:hAnsi="Cambria Math" w:cs="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(M3.191)</w:t>
      </w:r>
    </w:p>
    <w:p w:rsidR="00AA6B49" w:rsidRDefault="00AA6B49" w:rsidP="00AA6B49">
      <w:pPr>
        <w:pStyle w:val="StandardWeb"/>
      </w:pPr>
      <w:r>
        <w:t>Diese zweite Kette führt unmittelbar zur späteren Basisdarstellung.</w:t>
      </w:r>
    </w:p>
    <w:p w:rsidR="00AA6B49" w:rsidRDefault="00AA6B49" w:rsidP="00AA6B49">
      <w:pPr>
        <w:pStyle w:val="StandardWeb"/>
      </w:pPr>
      <w:r>
        <w:rPr>
          <w:rStyle w:val="Fett"/>
        </w:rPr>
        <w:t>Originäre Eigenleistung dieser Arbeit</w:t>
      </w:r>
      <w:r>
        <w:t xml:space="preserve"> ist wiederum nicht die algebraische Aussage selbst, sondern ihre explizite Einordnung in die Übergabestruktur des mathematischen Aufbaus.</w:t>
      </w:r>
    </w:p>
    <w:p w:rsidR="00AA6B49" w:rsidRDefault="00AA6B49" w:rsidP="00AA6B49">
      <w:pPr>
        <w:pStyle w:val="berschrift2"/>
      </w:pPr>
      <w:r>
        <w:t>M3.2.19 Ergebnisbestand von M3.2</w:t>
      </w:r>
    </w:p>
    <w:p w:rsidR="00AA6B49" w:rsidRDefault="00AA6B49" w:rsidP="00AA6B49">
      <w:pPr>
        <w:pStyle w:val="StandardWeb"/>
      </w:pPr>
      <w:r>
        <w:t xml:space="preserve">Für jede lineare Abbildung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steht nun fest:</w:t>
      </w:r>
    </w:p>
    <w:p w:rsidR="00AA6B49" w:rsidRPr="00A561AC" w:rsidRDefault="00A561AC" w:rsidP="00A561A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(M3.192)</w:t>
      </w:r>
    </w:p>
    <w:p w:rsidR="00AA6B49" w:rsidRPr="00A561AC" w:rsidRDefault="00A561AC" w:rsidP="00A561A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(M3.193)</w:t>
      </w:r>
    </w:p>
    <w:p w:rsidR="00AA6B49" w:rsidRPr="00A561AC" w:rsidRDefault="00A561AC" w:rsidP="00A561A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(M3.194)</w:t>
      </w:r>
    </w:p>
    <w:p w:rsidR="00AA6B49" w:rsidRDefault="00AA6B49" w:rsidP="00AA6B49">
      <w:pPr>
        <w:pStyle w:val="StandardWeb"/>
      </w:pPr>
      <w:r>
        <w:t>sowie für jede endliche Linearkombination:</w:t>
      </w:r>
    </w:p>
    <w:p w:rsidR="00AA6B49" w:rsidRPr="00A561AC" w:rsidRDefault="00A561AC" w:rsidP="00A561AC">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(M3.195)</w:t>
      </w:r>
    </w:p>
    <w:p w:rsidR="00AA6B49" w:rsidRDefault="00AA6B49" w:rsidP="00AA6B49">
      <w:pPr>
        <w:pStyle w:val="StandardWeb"/>
      </w:pPr>
      <w:r>
        <w:t xml:space="preserve">Weiter ist die Nullabbildung linear, und für lineare Abbildungen </w:t>
      </w:r>
      <m:oMath>
        <m:r>
          <w:rPr>
            <w:rStyle w:val="HTMLCode"/>
            <w:rFonts w:ascii="Cambria Math" w:hAnsi="Cambria Math"/>
          </w:rPr>
          <m:t>S,T:V</m:t>
        </m:r>
        <m:r>
          <m:rPr>
            <m:sty m:val="p"/>
          </m:rPr>
          <w:rPr>
            <w:rStyle w:val="HTMLCode"/>
            <w:rFonts w:ascii="Cambria Math" w:hAnsi="Cambria Math"/>
          </w:rPr>
          <m:t>→</m:t>
        </m:r>
        <m:r>
          <w:rPr>
            <w:rStyle w:val="HTMLCode"/>
            <w:rFonts w:ascii="Cambria Math" w:hAnsi="Cambria Math"/>
          </w:rPr>
          <m:t>W</m:t>
        </m:r>
      </m:oMath>
      <w:r>
        <w:t xml:space="preserve"> sowie Skalare </w:t>
      </w:r>
      <m:oMath>
        <m:r>
          <m:rPr>
            <m:sty m:val="p"/>
          </m:rPr>
          <w:rPr>
            <w:rStyle w:val="HTMLCode"/>
            <w:rFonts w:ascii="Cambria Math" w:hAnsi="Cambria Math"/>
          </w:rPr>
          <m:t>α</m:t>
        </m:r>
        <m:r>
          <w:rPr>
            <w:rStyle w:val="HTMLCode"/>
            <w:rFonts w:ascii="Cambria Math" w:hAnsi="Cambria Math"/>
          </w:rPr>
          <m:t>,</m:t>
        </m:r>
        <m:r>
          <m:rPr>
            <m:sty m:val="p"/>
          </m:rPr>
          <w:rPr>
            <w:rStyle w:val="HTMLCode"/>
            <w:rFonts w:ascii="Cambria Math" w:hAnsi="Cambria Math"/>
          </w:rPr>
          <m:t>β∈</m:t>
        </m:r>
        <m:r>
          <w:rPr>
            <w:rStyle w:val="HTMLCode"/>
            <w:rFonts w:ascii="Cambria Math" w:hAnsi="Cambria Math"/>
          </w:rPr>
          <m:t>K</m:t>
        </m:r>
      </m:oMath>
      <w:r>
        <w:t xml:space="preserve"> gilt:</w:t>
      </w:r>
    </w:p>
    <w:p w:rsidR="00AA6B49" w:rsidRPr="00A561AC" w:rsidRDefault="00A561AC" w:rsidP="00A561AC">
      <w:pPr>
        <w:pStyle w:val="Formel"/>
      </w:pPr>
      <m:oMathPara>
        <m:oMathParaPr>
          <m:jc m:val="left"/>
        </m:oMathParaPr>
        <m:oMath>
          <m:r>
            <w:rPr>
              <w:rStyle w:val="HTMLCode"/>
              <w:rFonts w:ascii="Cambria Math" w:eastAsia="Calibri" w:hAnsi="Cambria Math"/>
            </w:rPr>
            <m:t>αS</m:t>
          </m:r>
          <m:r>
            <m:rPr>
              <m:sty m:val="p"/>
            </m:rPr>
            <w:rPr>
              <w:rStyle w:val="HTMLCode"/>
              <w:rFonts w:ascii="Cambria Math" w:eastAsia="Calibri" w:hAnsi="Cambria Math"/>
            </w:rPr>
            <m:t>+</m:t>
          </m:r>
          <m:r>
            <w:rPr>
              <w:rStyle w:val="HTMLCode"/>
              <w:rFonts w:ascii="Cambria Math" w:eastAsia="Calibri" w:hAnsi="Cambria Math"/>
            </w:rPr>
            <m:t>βT</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w:rPr>
              <w:rStyle w:val="HTMLCode"/>
              <w:rFonts w:ascii="Times New Roman" w:eastAsia="Calibri" w:hAnsi="Times New Roman" w:cs="Calibri"/>
            </w:rPr>
            <w:br/>
          </m:r>
        </m:oMath>
      </m:oMathPara>
      <w:r>
        <w:rPr>
          <w:rStyle w:val="HTMLCode"/>
          <w:rFonts w:ascii="Times New Roman" w:eastAsia="Calibri" w:hAnsi="Times New Roman" w:cs="Calibri"/>
        </w:rPr>
        <w:tab/>
        <w:t>(M3.196)</w:t>
      </w:r>
    </w:p>
    <w:p w:rsidR="00AA6B49" w:rsidRDefault="00AA6B49" w:rsidP="00AA6B49">
      <w:pPr>
        <w:pStyle w:val="StandardWeb"/>
      </w:pPr>
      <w:r>
        <w:t>Damit ist zugleich die punktweise algebraische Struktur linearer Abbildungen vorbereitet.</w:t>
      </w:r>
    </w:p>
    <w:p w:rsidR="00AA6B49" w:rsidRDefault="00AA6B49" w:rsidP="00AA6B49">
      <w:pPr>
        <w:pStyle w:val="StandardWeb"/>
      </w:pPr>
      <w:r>
        <w:t>Schließlich gilt für jeden Vektor im Spann einer endlichen Familie:</w:t>
      </w:r>
    </w:p>
    <w:p w:rsidR="00AA6B49" w:rsidRPr="00A561AC" w:rsidRDefault="00A561AC" w:rsidP="00A561AC">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e>
          </m:d>
          <m:r>
            <m:rPr>
              <m:sty m:val="p"/>
            </m:rPr>
            <w:rPr>
              <w:rStyle w:val="HTMLCode"/>
              <w:rFonts w:ascii="Cambria Math" w:eastAsia="Calibri" w:hAnsi="Cambria Math" w:cs="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n</m:t>
                      </m:r>
                    </m:sub>
                  </m:sSub>
                </m:e>
              </m:d>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(M3.197)</w:t>
      </w:r>
    </w:p>
    <w:p w:rsidR="00AA6B49" w:rsidRDefault="00AA6B49" w:rsidP="00AA6B49">
      <w:pPr>
        <w:pStyle w:val="StandardWeb"/>
      </w:pPr>
      <w:r>
        <w:t>Damit ist die Verbindung zwischen der in M2 entwickelten Erzeugerstruktur und der Wirkung linearer Abbildungen hergestellt.</w:t>
      </w:r>
    </w:p>
    <w:p w:rsidR="00AA6B49" w:rsidRDefault="00AA6B49" w:rsidP="00AA6B49">
      <w:pPr>
        <w:pStyle w:val="berschrift2"/>
      </w:pPr>
      <w:r>
        <w:t>M3.2.20 Weitergabestelle M3.2 → M3.3</w:t>
      </w:r>
    </w:p>
    <w:p w:rsidR="00AA6B49" w:rsidRDefault="00AA6B49" w:rsidP="00AA6B49">
      <w:pPr>
        <w:pStyle w:val="StandardWeb"/>
      </w:pPr>
      <w:r>
        <w:lastRenderedPageBreak/>
        <w:t>M3.1 und M3.2 haben bisher jeweils eine einzelne lineare Abbildung beziehungsweise punktweise Kombinationen mehrerer linearer Abbildungen untersucht.</w:t>
      </w:r>
    </w:p>
    <w:p w:rsidR="00AA6B49" w:rsidRDefault="00AA6B49" w:rsidP="00AA6B49">
      <w:pPr>
        <w:pStyle w:val="StandardWeb"/>
      </w:pPr>
      <w:r>
        <w:t xml:space="preserve">Für den weiteren Aufbau fehlt nun eine zweite grundlegende Ebene: lineare Abbildungen müssen </w:t>
      </w:r>
      <w:r>
        <w:rPr>
          <w:rStyle w:val="Fett"/>
        </w:rPr>
        <w:t>verkettet</w:t>
      </w:r>
      <w:r>
        <w:t xml:space="preserve"> werden können.</w:t>
      </w:r>
    </w:p>
    <w:p w:rsidR="00AA6B49" w:rsidRDefault="00AA6B49" w:rsidP="00AA6B49">
      <w:pPr>
        <w:pStyle w:val="StandardWeb"/>
      </w:pPr>
      <w:r>
        <w:t>Aus M1 steht bereits die allgemeine Funktionskomposition zur Verfügung. Nun muss gezeigt werden, dass die Komposition zweier linearer Abbildungen wiederum linear ist.</w:t>
      </w:r>
    </w:p>
    <w:p w:rsidR="00AA6B49" w:rsidRDefault="00AA6B49" w:rsidP="00AA6B49">
      <w:pPr>
        <w:pStyle w:val="StandardWeb"/>
      </w:pPr>
      <w:r>
        <w:t>Ebenso muss untersucht werden, welche Rolle die Identitätsabbildung spielt und unter welchen Voraussetzungen die Umkehrfunktion einer linearen Abbildung ebenfalls linear ist.</w:t>
      </w:r>
    </w:p>
    <w:p w:rsidR="00AA6B49" w:rsidRDefault="00AA6B49" w:rsidP="00AA6B49">
      <w:pPr>
        <w:pStyle w:val="StandardWeb"/>
      </w:pPr>
      <w:r>
        <w:t>Diese Aussagen sind notwendig, bevor Matrixmultiplikation und inverse Matrizen aus Abbildungsoperationen hergeleitet werden können.</w:t>
      </w:r>
    </w:p>
    <w:p w:rsidR="00AA6B49" w:rsidRDefault="00AA6B49" w:rsidP="00AA6B49">
      <w:pPr>
        <w:pStyle w:val="StandardWeb"/>
      </w:pPr>
      <w:r>
        <w:t>Die unmittelbare Weitergabe lautet daher:</w:t>
      </w:r>
    </w:p>
    <w:p w:rsidR="00AA6B49" w:rsidRPr="00A561AC" w:rsidRDefault="00A561AC" w:rsidP="00A561AC">
      <w:pPr>
        <w:pStyle w:val="Formel"/>
      </w:pPr>
      <m:oMath>
        <m:borderBox>
          <m:borderBoxPr>
            <m:ctrlPr>
              <w:rPr>
                <w:rStyle w:val="HTMLCode"/>
                <w:rFonts w:ascii="Cambria Math" w:eastAsia="Calibri" w:hAnsi="Cambria Math"/>
              </w:rPr>
            </m:ctrlPr>
          </m:borderBoxPr>
          <m:e>
            <m:r>
              <m:rPr>
                <m:nor/>
              </m:rPr>
              <w:rPr>
                <w:rStyle w:val="HTMLCode"/>
                <w:rFonts w:ascii="Cambria Math" w:eastAsia="Calibri" w:hAnsi="Cambria Math"/>
                <w:i w:val="0"/>
              </w:rPr>
              <m:t>M3.2</m:t>
            </m:r>
            <m:r>
              <m:rPr>
                <m:sty m:val="p"/>
              </m:rPr>
              <w:rPr>
                <w:rStyle w:val="HTMLCode"/>
                <w:rFonts w:ascii="Cambria Math" w:eastAsia="Calibri" w:hAnsi="Cambria Math" w:cs="Cambria Math"/>
              </w:rPr>
              <m:t>⟶</m:t>
            </m:r>
            <m:r>
              <m:rPr>
                <m:nor/>
              </m:rPr>
              <w:rPr>
                <w:rStyle w:val="HTMLCode"/>
                <w:rFonts w:ascii="Cambria Math" w:eastAsia="Calibri" w:hAnsi="Cambria Math"/>
                <w:i w:val="0"/>
              </w:rPr>
              <m:t>M3.3</m:t>
            </m:r>
          </m:e>
        </m:borderBox>
        <m:r>
          <m:rPr>
            <m:sty m:val="p"/>
          </m:rPr>
          <w:rPr>
            <w:rStyle w:val="HTMLCode"/>
            <w:rFonts w:ascii="Cambria Math" w:eastAsia="Calibri" w:hAnsi="Cambria Math"/>
          </w:rPr>
          <m:t xml:space="preserve"> </m:t>
        </m:r>
      </m:oMath>
      <w:r>
        <w:rPr>
          <w:rStyle w:val="HTMLCode"/>
          <w:rFonts w:ascii="Cambria Math" w:eastAsia="Calibri" w:hAnsi="Cambria Math" w:cs="Calibri"/>
        </w:rPr>
        <w:t xml:space="preserve"> </w:t>
      </w:r>
      <w:r>
        <w:rPr>
          <w:rStyle w:val="HTMLCode"/>
          <w:rFonts w:ascii="Cambria Math" w:eastAsia="Calibri" w:hAnsi="Cambria Math" w:cs="Calibri"/>
        </w:rPr>
        <w:tab/>
        <w:t>(M3.198)</w:t>
      </w:r>
    </w:p>
    <w:p w:rsidR="00AA6B49" w:rsidRDefault="00AA6B49" w:rsidP="00AA6B49">
      <w:pPr>
        <w:pStyle w:val="StandardWeb"/>
      </w:pPr>
      <w:r>
        <w:rPr>
          <w:rStyle w:val="Fett"/>
        </w:rPr>
        <w:t>M3.3 Identität, Komposition und inverse lineare Abbildungen</w:t>
      </w:r>
      <w:r>
        <w:t xml:space="preserve"> beginnt deshalb mit der Identitätsabbildung und untersucht anschließend die Stabilität der Linearität unter Komposition und Inversion.</w:t>
      </w:r>
    </w:p>
    <w:p w:rsidR="00A703CE" w:rsidRDefault="00A703CE" w:rsidP="00A703CE">
      <w:pPr>
        <w:pStyle w:val="berschrift1"/>
        <w:rPr>
          <w:rFonts w:cs="Times New Roman"/>
          <w:sz w:val="48"/>
          <w:szCs w:val="48"/>
        </w:rPr>
      </w:pPr>
      <w:r>
        <w:t>M3.3 Identität, Komposition und inverse lineare Abbildungen</w:t>
      </w:r>
    </w:p>
    <w:p w:rsidR="00A703CE" w:rsidRDefault="00A703CE" w:rsidP="00A703CE">
      <w:pPr>
        <w:pStyle w:val="StandardWeb"/>
      </w:pPr>
      <w:r>
        <w:t>Mit M3.1 und M3.2 steht nun fest, was eine lineare Abbildung ist und welche elementaren Folgen sich aus der Linearität ergeben. Bisher habe ich lineare Abbildungen jedoch überwiegend einzeln oder punktweise kombiniert betrachtet. Für den weiteren Aufbau reicht das nicht aus. Sobald mehrere Abbildungen nacheinander wirken, muss geklärt werden, ob die lineare Struktur auch unter ihrer Verkettung erhalten bleibt.</w:t>
      </w:r>
    </w:p>
    <w:p w:rsidR="00A703CE" w:rsidRDefault="00A703CE" w:rsidP="00A703CE">
      <w:pPr>
        <w:pStyle w:val="StandardWeb"/>
      </w:pPr>
      <w:r>
        <w:t>Aus M1 steht die allgemeine Funktionskomposition bereits zur Verfügung. In M3.3 untersuche ich nun, wie sie sich innerhalb der linearen Algebra verhält. Dabei beginne ich mit der Identitätsabbildung, gehe anschließend zur Komposition über und untersuche danach bijektive lineare Abbildungen und ihre Umkehrabbildungen. Diese Struktur ist für die spätere Matrixrechnung wesentlich, weil Matrixmultiplikation und inverse Matrizen nicht als isolierte Rechenverfahren eingeführt werden sollen, sondern aus entsprechenden Operationen linearer Abbildungen hervorgehen. [[71]] [[72]]</w:t>
      </w:r>
    </w:p>
    <w:p w:rsidR="00A703CE" w:rsidRDefault="00A703CE" w:rsidP="00A703CE">
      <w:pPr>
        <w:pStyle w:val="berschrift2"/>
      </w:pPr>
      <w:r>
        <w:t>M3.3.1 Die Identitätsabbildung</w:t>
      </w:r>
    </w:p>
    <w:p w:rsidR="00A703CE" w:rsidRDefault="00A703CE" w:rsidP="00A703CE">
      <w:pPr>
        <w:pStyle w:val="StandardWeb"/>
      </w:pPr>
      <w:r>
        <w:t xml:space="preserve">Sei </w:t>
      </w:r>
      <m:oMath>
        <m:r>
          <w:rPr>
            <w:rStyle w:val="HTMLCode"/>
            <w:rFonts w:ascii="Cambria Math" w:hAnsi="Cambria Math"/>
          </w:rPr>
          <m:t>V</m:t>
        </m:r>
      </m:oMath>
      <w:r>
        <w:t xml:space="preserve"> ein Vektorraum über dem Körper </w:t>
      </w:r>
      <m:oMath>
        <m:r>
          <w:rPr>
            <w:rStyle w:val="HTMLCode"/>
            <w:rFonts w:ascii="Cambria Math" w:hAnsi="Cambria Math"/>
          </w:rPr>
          <m:t>K</m:t>
        </m:r>
      </m:oMath>
      <w:r>
        <w:t>.</w:t>
      </w:r>
    </w:p>
    <w:p w:rsidR="00A703CE" w:rsidRDefault="00A703CE" w:rsidP="00A703CE">
      <w:pPr>
        <w:pStyle w:val="StandardWeb"/>
      </w:pPr>
      <w:r>
        <w:t xml:space="preserve">Die Identitätsabbildung auf </w:t>
      </w:r>
      <m:oMath>
        <m:r>
          <w:rPr>
            <w:rStyle w:val="HTMLCode"/>
            <w:rFonts w:ascii="Cambria Math" w:hAnsi="Cambria Math"/>
          </w:rPr>
          <m:t>V</m:t>
        </m:r>
      </m:oMath>
      <w:r>
        <w:t xml:space="preserve"> ist definiert durch:</w:t>
      </w:r>
    </w:p>
    <w:p w:rsidR="00A703CE" w:rsidRPr="00FF4245" w:rsidRDefault="00FF4245" w:rsidP="00FF424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(M3.199)</w:t>
      </w:r>
    </w:p>
    <w:p w:rsidR="00A703CE" w:rsidRDefault="00A703CE" w:rsidP="00A703CE">
      <w:pPr>
        <w:pStyle w:val="StandardWeb"/>
      </w:pPr>
      <w:r>
        <w:lastRenderedPageBreak/>
        <w:t>mit:</w:t>
      </w:r>
    </w:p>
    <w:p w:rsidR="00A703CE" w:rsidRPr="00FF4245" w:rsidRDefault="00FF4245" w:rsidP="00FF424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(M3.200)</w:t>
      </w:r>
    </w:p>
    <w:p w:rsidR="00A703CE" w:rsidRDefault="00A703CE" w:rsidP="00A703CE">
      <w:pPr>
        <w:pStyle w:val="StandardWeb"/>
      </w:pPr>
      <w:r>
        <w:t xml:space="preserve">für jedes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w:t>
      </w:r>
    </w:p>
    <w:p w:rsidR="00A703CE" w:rsidRDefault="00A703CE" w:rsidP="00A703CE">
      <w:pPr>
        <w:pStyle w:val="StandardWeb"/>
      </w:pPr>
      <w:r>
        <w:t xml:space="preserve">Ich prüfe zunächst die Additivität. Für </w:t>
      </w:r>
      <m:oMath>
        <m:r>
          <w:rPr>
            <w:rStyle w:val="HTMLCode"/>
            <w:rFonts w:ascii="Cambria Math" w:hAnsi="Cambria Math"/>
          </w:rPr>
          <m:t>u,v</m:t>
        </m:r>
        <m:r>
          <m:rPr>
            <m:sty m:val="p"/>
          </m:rPr>
          <w:rPr>
            <w:rStyle w:val="HTMLCode"/>
            <w:rFonts w:ascii="Cambria Math" w:hAnsi="Cambria Math"/>
          </w:rPr>
          <m:t>∈</m:t>
        </m:r>
        <m:r>
          <w:rPr>
            <w:rStyle w:val="HTMLCode"/>
            <w:rFonts w:ascii="Cambria Math" w:hAnsi="Cambria Math"/>
          </w:rPr>
          <m:t>V</m:t>
        </m:r>
      </m:oMath>
      <w:r>
        <w:t xml:space="preserve"> gilt:</w:t>
      </w:r>
    </w:p>
    <w:p w:rsidR="00A703CE" w:rsidRPr="00FF4245" w:rsidRDefault="00FF4245" w:rsidP="00FF424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(M3.201)</w:t>
      </w:r>
    </w:p>
    <w:p w:rsidR="00A703CE" w:rsidRDefault="00A703CE" w:rsidP="00A703CE">
      <w:pPr>
        <w:pStyle w:val="StandardWeb"/>
      </w:pPr>
      <w:r>
        <w:t>andererseits:</w:t>
      </w:r>
    </w:p>
    <w:p w:rsidR="00A703CE" w:rsidRPr="00FF4245" w:rsidRDefault="00FF4245" w:rsidP="00FF424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(M3.202)</w:t>
      </w:r>
    </w:p>
    <w:p w:rsidR="00A703CE" w:rsidRDefault="00A703CE" w:rsidP="00A703CE">
      <w:pPr>
        <w:pStyle w:val="StandardWeb"/>
      </w:pPr>
      <w:r>
        <w:t>Damit folgt:</w:t>
      </w:r>
    </w:p>
    <w:p w:rsidR="00A703CE" w:rsidRPr="00FF4245" w:rsidRDefault="00FF4245" w:rsidP="00FF424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(M3.203)</w:t>
      </w:r>
    </w:p>
    <w:p w:rsidR="00A703CE" w:rsidRDefault="00A703CE" w:rsidP="00A703CE">
      <w:pPr>
        <w:pStyle w:val="StandardWeb"/>
      </w:pPr>
      <w:r>
        <w:t xml:space="preserve">Für </w:t>
      </w:r>
      <m:oMath>
        <m:r>
          <m:rPr>
            <m:sty m:val="p"/>
          </m:rPr>
          <w:rPr>
            <w:rStyle w:val="HTMLCode"/>
            <w:rFonts w:ascii="Cambria Math" w:hAnsi="Cambria Math"/>
          </w:rPr>
          <m:t>λ∈</m:t>
        </m:r>
        <m:r>
          <w:rPr>
            <w:rStyle w:val="HTMLCode"/>
            <w:rFonts w:ascii="Cambria Math" w:hAnsi="Cambria Math"/>
          </w:rPr>
          <m:t>K</m:t>
        </m:r>
      </m:oMath>
      <w:r>
        <w:t xml:space="preserve"> gilt außerdem:</w:t>
      </w:r>
    </w:p>
    <w:p w:rsidR="00A703CE" w:rsidRPr="00FF4245" w:rsidRDefault="00FF4245" w:rsidP="00FF424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λv</m:t>
          </m:r>
          <m:r>
            <w:rPr>
              <w:rStyle w:val="HTMLCode"/>
              <w:rFonts w:ascii="Times New Roman" w:eastAsia="Calibri" w:hAnsi="Times New Roman" w:cs="Calibri"/>
            </w:rPr>
            <w:br/>
          </m:r>
        </m:oMath>
      </m:oMathPara>
      <w:r>
        <w:rPr>
          <w:rStyle w:val="HTMLCode"/>
          <w:rFonts w:ascii="Times New Roman" w:eastAsia="Calibri" w:hAnsi="Times New Roman" w:cs="Calibri"/>
        </w:rPr>
        <w:tab/>
        <w:t>(M3.204)</w:t>
      </w:r>
    </w:p>
    <w:p w:rsidR="00A703CE" w:rsidRDefault="00A703CE" w:rsidP="00A703CE">
      <w:pPr>
        <w:pStyle w:val="StandardWeb"/>
      </w:pPr>
      <w:r>
        <w:t>und:</w:t>
      </w:r>
    </w:p>
    <w:p w:rsidR="00A703CE" w:rsidRPr="00FF4245" w:rsidRDefault="00FF4245" w:rsidP="00FF4245">
      <w:pPr>
        <w:pStyle w:val="Formel"/>
      </w:pPr>
      <m:oMathPara>
        <m:oMathParaPr>
          <m:jc m:val="left"/>
        </m:oMathParaPr>
        <m:oMath>
          <m:r>
            <w:rPr>
              <w:rStyle w:val="HTMLCode"/>
              <w:rFonts w:ascii="Cambria Math" w:eastAsia="Calibri" w:hAnsi="Cambria Math"/>
            </w:rPr>
            <m:t>λ</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λv</m:t>
          </m:r>
          <m:r>
            <w:rPr>
              <w:rStyle w:val="HTMLCode"/>
              <w:rFonts w:ascii="Times New Roman" w:eastAsia="Calibri" w:hAnsi="Times New Roman" w:cs="Calibri"/>
            </w:rPr>
            <w:br/>
          </m:r>
        </m:oMath>
      </m:oMathPara>
      <w:r>
        <w:rPr>
          <w:rStyle w:val="HTMLCode"/>
          <w:rFonts w:ascii="Times New Roman" w:eastAsia="Calibri" w:hAnsi="Times New Roman" w:cs="Calibri"/>
        </w:rPr>
        <w:tab/>
        <w:t>(M3.205)</w:t>
      </w:r>
    </w:p>
    <w:p w:rsidR="00A703CE" w:rsidRDefault="00A703CE" w:rsidP="00A703CE">
      <w:pPr>
        <w:pStyle w:val="StandardWeb"/>
      </w:pPr>
      <w:r>
        <w:t>also:</w:t>
      </w:r>
    </w:p>
    <w:p w:rsidR="00A703CE" w:rsidRPr="00FF4245" w:rsidRDefault="00FF4245" w:rsidP="00FF424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λv</m:t>
              </m:r>
            </m:e>
          </m:d>
          <m:r>
            <m:rPr>
              <m:sty m:val="p"/>
            </m:rPr>
            <w:rPr>
              <w:rStyle w:val="HTMLCode"/>
              <w:rFonts w:ascii="Cambria Math" w:eastAsia="Calibri" w:hAnsi="Cambria Math"/>
            </w:rPr>
            <m:t>=</m:t>
          </m:r>
          <m:r>
            <w:rPr>
              <w:rStyle w:val="HTMLCode"/>
              <w:rFonts w:ascii="Cambria Math" w:eastAsia="Calibri" w:hAnsi="Cambria Math"/>
            </w:rPr>
            <m:t>λ</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(M3.206)</w:t>
      </w:r>
    </w:p>
    <w:p w:rsidR="00A703CE" w:rsidRDefault="00A703CE" w:rsidP="00A703CE">
      <w:pPr>
        <w:pStyle w:val="StandardWeb"/>
      </w:pPr>
      <w:r>
        <w:t>Damit ist die Identitätsabbildung linear:</w:t>
      </w:r>
    </w:p>
    <w:p w:rsidR="00A703CE" w:rsidRPr="00FF4245" w:rsidRDefault="00FF4245" w:rsidP="00FF4245">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e>
            </m:d>
          </m:e>
        </m:borderBox>
        <m:r>
          <m:rPr>
            <m:sty m:val="p"/>
          </m:rPr>
          <w:rPr>
            <w:rStyle w:val="HTMLCode"/>
            <w:rFonts w:ascii="Cambria Math" w:eastAsia="Calibri" w:hAnsi="Cambria Math"/>
          </w:rPr>
          <m:t xml:space="preserve"> </m:t>
        </m:r>
      </m:oMath>
      <w:r>
        <w:rPr>
          <w:rStyle w:val="HTMLCode"/>
          <w:rFonts w:ascii="Cambria Math" w:eastAsia="Calibri" w:hAnsi="Cambria Math" w:cs="Calibri"/>
        </w:rPr>
        <w:t xml:space="preserve"> </w:t>
      </w:r>
      <w:r>
        <w:rPr>
          <w:rStyle w:val="HTMLCode"/>
          <w:rFonts w:ascii="Cambria Math" w:eastAsia="Calibri" w:hAnsi="Cambria Math" w:cs="Calibri"/>
        </w:rPr>
        <w:tab/>
        <w:t>(M</w:t>
      </w:r>
      <w:r w:rsidR="00A707B1">
        <w:rPr>
          <w:rStyle w:val="HTMLCode"/>
          <w:rFonts w:ascii="Cambria Math" w:eastAsia="Calibri" w:hAnsi="Cambria Math" w:cs="Calibri"/>
        </w:rPr>
        <w:t>3.207)</w:t>
      </w:r>
    </w:p>
    <w:p w:rsidR="00A703CE" w:rsidRDefault="00A703CE" w:rsidP="00A703CE">
      <w:pPr>
        <w:pStyle w:val="StandardWeb"/>
      </w:pPr>
      <w:r>
        <w:t>Für mich ist diese zunächst einfache Aussage später zentral. Die Identitätsabbildung wird sowohl bei der Charakterisierung inverser linearer Abbildungen als auch bei der Matrixdarstellung das neutrale Element der Komposition bilden.</w:t>
      </w:r>
    </w:p>
    <w:p w:rsidR="00A703CE" w:rsidRDefault="00A703CE" w:rsidP="00A703CE">
      <w:pPr>
        <w:pStyle w:val="berschrift2"/>
      </w:pPr>
      <w:r>
        <w:t>M3.3.2 Komposition zweier linearer Abbildungen</w:t>
      </w:r>
    </w:p>
    <w:p w:rsidR="00A703CE" w:rsidRDefault="00A703CE" w:rsidP="00A703CE">
      <w:pPr>
        <w:pStyle w:val="StandardWeb"/>
      </w:pPr>
      <w:r>
        <w:lastRenderedPageBreak/>
        <w:t xml:space="preserve">Seien </w:t>
      </w:r>
      <m:oMath>
        <m:r>
          <w:rPr>
            <w:rStyle w:val="HTMLCode"/>
            <w:rFonts w:ascii="Cambria Math" w:hAnsi="Cambria Math"/>
          </w:rPr>
          <m:t>U</m:t>
        </m:r>
      </m:oMath>
      <w:r>
        <w:t xml:space="preserve">, </w:t>
      </w:r>
      <m:oMath>
        <m:r>
          <w:rPr>
            <w:rStyle w:val="HTMLCode"/>
            <w:rFonts w:ascii="Cambria Math" w:hAnsi="Cambria Math"/>
          </w:rPr>
          <m:t>V</m:t>
        </m:r>
      </m:oMath>
      <w:r>
        <w:t xml:space="preserve"> und </w:t>
      </w:r>
      <m:oMath>
        <m:r>
          <w:rPr>
            <w:rStyle w:val="HTMLCode"/>
            <w:rFonts w:ascii="Cambria Math" w:hAnsi="Cambria Math"/>
          </w:rPr>
          <m:t>W</m:t>
        </m:r>
      </m:oMath>
      <w:r>
        <w:t xml:space="preserve"> Vektorräume über demselben Körper </w:t>
      </w:r>
      <m:oMath>
        <m:r>
          <w:rPr>
            <w:rStyle w:val="HTMLCode"/>
            <w:rFonts w:ascii="Cambria Math" w:hAnsi="Cambria Math"/>
          </w:rPr>
          <m:t>K</m:t>
        </m:r>
      </m:oMath>
      <w:r>
        <w:t>.</w:t>
      </w:r>
    </w:p>
    <w:p w:rsidR="00A703CE" w:rsidRDefault="00A703CE" w:rsidP="00A703CE">
      <w:pPr>
        <w:pStyle w:val="StandardWeb"/>
      </w:pPr>
      <w:r>
        <w:t>Weiter seien:</w:t>
      </w:r>
    </w:p>
    <w:p w:rsidR="00A703CE" w:rsidRPr="00A707B1" w:rsidRDefault="00A707B1" w:rsidP="00A707B1">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(M3.208)</w:t>
      </w:r>
    </w:p>
    <w:p w:rsidR="00A703CE" w:rsidRDefault="00A703CE" w:rsidP="00A703CE">
      <w:pPr>
        <w:pStyle w:val="StandardWeb"/>
      </w:pPr>
      <w:r>
        <w:t>und:</w:t>
      </w:r>
    </w:p>
    <w:p w:rsidR="00A703CE" w:rsidRPr="00A707B1" w:rsidRDefault="00A707B1" w:rsidP="00A707B1">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(M3.209)</w:t>
      </w:r>
    </w:p>
    <w:p w:rsidR="00A703CE" w:rsidRDefault="00A703CE" w:rsidP="00A703CE">
      <w:pPr>
        <w:pStyle w:val="StandardWeb"/>
      </w:pPr>
      <w:r>
        <w:t>linear.</w:t>
      </w:r>
    </w:p>
    <w:p w:rsidR="00A703CE" w:rsidRDefault="00A703CE" w:rsidP="00A703CE">
      <w:pPr>
        <w:pStyle w:val="StandardWeb"/>
      </w:pPr>
      <w:r>
        <w:t>Die Komposition ist aus M1 definiert durch:</w:t>
      </w:r>
    </w:p>
    <w:p w:rsidR="00A703CE" w:rsidRPr="00A707B1" w:rsidRDefault="00A707B1" w:rsidP="00A707B1">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(M3.210)</w:t>
      </w:r>
    </w:p>
    <w:p w:rsidR="00A703CE" w:rsidRDefault="00A703CE" w:rsidP="00A703CE">
      <w:pPr>
        <w:pStyle w:val="StandardWeb"/>
      </w:pPr>
      <w:r>
        <w:t>mit:</w:t>
      </w:r>
    </w:p>
    <w:p w:rsidR="00A703CE" w:rsidRPr="00A707B1" w:rsidRDefault="00A707B1" w:rsidP="00A707B1">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(M3.211)</w:t>
      </w:r>
    </w:p>
    <w:p w:rsidR="00A703CE" w:rsidRDefault="00A703CE" w:rsidP="00A703CE">
      <w:pPr>
        <w:pStyle w:val="StandardWeb"/>
      </w:pPr>
      <w:r>
        <w:t xml:space="preserve">für jedes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U</m:t>
        </m:r>
      </m:oMath>
      <w:r>
        <w:t>.</w:t>
      </w:r>
    </w:p>
    <w:p w:rsidR="00A703CE" w:rsidRDefault="00A703CE" w:rsidP="00A703CE">
      <w:pPr>
        <w:pStyle w:val="StandardWeb"/>
      </w:pPr>
      <w:r>
        <w:t xml:space="preserve">Nun muss geprüft werden, ob </w:t>
      </w:r>
      <m:oMath>
        <m:r>
          <w:rPr>
            <w:rStyle w:val="HTMLCode"/>
            <w:rFonts w:ascii="Cambria Math" w:hAnsi="Cambria Math"/>
          </w:rPr>
          <m:t>T</m:t>
        </m:r>
        <m:r>
          <m:rPr>
            <m:sty m:val="p"/>
          </m:rPr>
          <w:rPr>
            <w:rStyle w:val="HTMLCode"/>
            <w:rFonts w:ascii="Cambria Math" w:hAnsi="Cambria Math"/>
          </w:rPr>
          <m:t>∘</m:t>
        </m:r>
        <m:r>
          <w:rPr>
            <w:rStyle w:val="HTMLCode"/>
            <w:rFonts w:ascii="Cambria Math" w:hAnsi="Cambria Math"/>
          </w:rPr>
          <m:t>S</m:t>
        </m:r>
      </m:oMath>
      <w:r>
        <w:t xml:space="preserve"> wiederum linear ist.</w:t>
      </w:r>
    </w:p>
    <w:p w:rsidR="00A703CE" w:rsidRDefault="00A703CE" w:rsidP="00A703CE">
      <w:pPr>
        <w:pStyle w:val="StandardWeb"/>
      </w:pPr>
      <w:r>
        <w:t xml:space="preserve">Für </w:t>
      </w:r>
      <m:oMath>
        <m:sSub>
          <m:sSubPr>
            <m:ctrlPr>
              <w:rPr>
                <w:rStyle w:val="HTMLCode"/>
                <w:rFonts w:ascii="Cambria Math" w:hAnsi="Cambria Math"/>
                <w:i/>
              </w:rPr>
            </m:ctrlPr>
          </m:sSubPr>
          <m:e>
            <m:r>
              <w:rPr>
                <w:rStyle w:val="HTMLCode"/>
                <w:rFonts w:ascii="Cambria Math" w:hAnsi="Cambria Math"/>
              </w:rPr>
              <m:t>u</m:t>
            </m:r>
          </m:e>
          <m:sub>
            <m:r>
              <w:rPr>
                <w:rStyle w:val="HTMLCode"/>
                <w:rFonts w:ascii="Cambria Math" w:hAnsi="Cambria Math"/>
              </w:rPr>
              <m:t>1</m:t>
            </m:r>
          </m:sub>
        </m:sSub>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u</m:t>
            </m:r>
          </m:e>
          <m:sub>
            <m:r>
              <w:rPr>
                <w:rStyle w:val="HTMLCode"/>
                <w:rFonts w:ascii="Cambria Math" w:hAnsi="Cambria Math"/>
              </w:rPr>
              <m:t>2</m:t>
            </m:r>
          </m:sub>
        </m:sSub>
        <m:r>
          <m:rPr>
            <m:sty m:val="p"/>
          </m:rPr>
          <w:rPr>
            <w:rStyle w:val="HTMLCode"/>
            <w:rFonts w:ascii="Cambria Math" w:hAnsi="Cambria Math"/>
          </w:rPr>
          <m:t>∈</m:t>
        </m:r>
        <m:r>
          <w:rPr>
            <w:rStyle w:val="HTMLCode"/>
            <w:rFonts w:ascii="Cambria Math" w:hAnsi="Cambria Math"/>
          </w:rPr>
          <m:t>U</m:t>
        </m:r>
      </m:oMath>
      <w:r>
        <w:t xml:space="preserve"> gilt:</w:t>
      </w:r>
    </w:p>
    <w:p w:rsidR="00A703CE" w:rsidRPr="00A707B1" w:rsidRDefault="00A707B1" w:rsidP="00A707B1">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e>
          </m:d>
          <m:r>
            <w:rPr>
              <w:rStyle w:val="HTMLCode"/>
              <w:rFonts w:ascii="Times New Roman" w:eastAsia="Calibri" w:hAnsi="Times New Roman" w:cs="Calibri"/>
            </w:rPr>
            <w:br/>
          </m:r>
        </m:oMath>
      </m:oMathPara>
      <w:r>
        <w:rPr>
          <w:rStyle w:val="HTMLCode"/>
          <w:rFonts w:ascii="Times New Roman" w:eastAsia="Calibri" w:hAnsi="Times New Roman" w:cs="Calibri"/>
        </w:rPr>
        <w:tab/>
        <w:t>(M3.212)</w:t>
      </w:r>
    </w:p>
    <w:p w:rsidR="00A703CE" w:rsidRDefault="00A703CE" w:rsidP="00A703CE">
      <w:pPr>
        <w:pStyle w:val="StandardWeb"/>
      </w:pPr>
      <w:r>
        <w:t xml:space="preserve">Da </w:t>
      </w:r>
      <m:oMath>
        <m:r>
          <w:rPr>
            <w:rStyle w:val="HTMLCode"/>
            <w:rFonts w:ascii="Cambria Math" w:hAnsi="Cambria Math"/>
          </w:rPr>
          <m:t>S</m:t>
        </m:r>
      </m:oMath>
      <w:r>
        <w:t xml:space="preserve"> linear ist:</w:t>
      </w:r>
    </w:p>
    <w:p w:rsidR="00A703CE" w:rsidRPr="00A707B1" w:rsidRDefault="00A707B1" w:rsidP="00A707B1">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(M3.213)</w:t>
      </w:r>
    </w:p>
    <w:p w:rsidR="00A703CE" w:rsidRDefault="00A703CE" w:rsidP="00A703CE">
      <w:pPr>
        <w:pStyle w:val="StandardWeb"/>
      </w:pPr>
      <w:r>
        <w:t>also:</w:t>
      </w:r>
    </w:p>
    <w:p w:rsidR="00A703CE" w:rsidRPr="00A707B1" w:rsidRDefault="00A707B1" w:rsidP="00A707B1">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e>
          </m:d>
          <m:r>
            <w:rPr>
              <w:rStyle w:val="HTMLCode"/>
              <w:rFonts w:ascii="Times New Roman" w:eastAsia="Calibri" w:hAnsi="Times New Roman" w:cs="Calibri"/>
            </w:rPr>
            <w:br/>
          </m:r>
        </m:oMath>
      </m:oMathPara>
      <w:r>
        <w:rPr>
          <w:rStyle w:val="HTMLCode"/>
          <w:rFonts w:ascii="Times New Roman" w:eastAsia="Calibri" w:hAnsi="Times New Roman" w:cs="Calibri"/>
        </w:rPr>
        <w:tab/>
        <w:t>(M3.214)</w:t>
      </w:r>
    </w:p>
    <w:p w:rsidR="00A703CE" w:rsidRDefault="00A703CE" w:rsidP="00A703CE">
      <w:pPr>
        <w:pStyle w:val="StandardWeb"/>
      </w:pPr>
      <w:r>
        <w:t xml:space="preserve">Da auch </w:t>
      </w:r>
      <m:oMath>
        <m:r>
          <w:rPr>
            <w:rStyle w:val="HTMLCode"/>
            <w:rFonts w:ascii="Cambria Math" w:hAnsi="Cambria Math"/>
          </w:rPr>
          <m:t>T</m:t>
        </m:r>
      </m:oMath>
      <w:r>
        <w:t xml:space="preserve"> linear ist:</w:t>
      </w:r>
    </w:p>
    <w:p w:rsidR="00A703CE" w:rsidRPr="00A707B1" w:rsidRDefault="00A707B1" w:rsidP="00A707B1">
      <w:pPr>
        <w:pStyle w:val="Formel"/>
      </w:pPr>
      <m:oMathPara>
        <m:oMathParaPr>
          <m:jc m:val="left"/>
        </m:oMathParaPr>
        <m:oMath>
          <m:r>
            <w:rPr>
              <w:rStyle w:val="HTMLCode"/>
              <w:rFonts w:ascii="Cambria Math" w:eastAsia="Calibri" w:hAnsi="Cambria Math"/>
            </w:rPr>
            <w:lastRenderedPageBreak/>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e>
              </m:d>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e>
          </m:d>
          <m:r>
            <w:rPr>
              <w:rStyle w:val="HTMLCode"/>
              <w:rFonts w:ascii="Times New Roman" w:eastAsia="Calibri" w:hAnsi="Times New Roman" w:cs="Calibri"/>
            </w:rPr>
            <w:br/>
          </m:r>
        </m:oMath>
      </m:oMathPara>
      <w:r>
        <w:rPr>
          <w:rStyle w:val="HTMLCode"/>
          <w:rFonts w:ascii="Times New Roman" w:eastAsia="Calibri" w:hAnsi="Times New Roman" w:cs="Calibri"/>
        </w:rPr>
        <w:tab/>
        <w:t>(M3.215)</w:t>
      </w:r>
    </w:p>
    <w:p w:rsidR="00A703CE" w:rsidRDefault="00A703CE" w:rsidP="00A703CE">
      <w:pPr>
        <w:pStyle w:val="StandardWeb"/>
      </w:pPr>
      <w:r>
        <w:t>Damit:</w:t>
      </w:r>
    </w:p>
    <w:p w:rsidR="00A703CE" w:rsidRPr="00A707B1" w:rsidRDefault="00A707B1" w:rsidP="00A707B1">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m:rPr>
                      <m:sty m:val="p"/>
                    </m:rPr>
                    <w:rPr>
                      <w:rStyle w:val="HTMLCode"/>
                      <w:rFonts w:ascii="Cambria Math" w:eastAsia="Calibri" w:hAnsi="Cambria Math"/>
                    </w:rPr>
                    <m:t>2</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(M3.216)</w:t>
      </w:r>
    </w:p>
    <w:p w:rsidR="00A703CE" w:rsidRDefault="00A703CE" w:rsidP="00A703CE">
      <w:pPr>
        <w:pStyle w:val="StandardWeb"/>
      </w:pPr>
      <w:r>
        <w:t>Die Komposition ist also additiv.</w:t>
      </w:r>
    </w:p>
    <w:p w:rsidR="00A703CE" w:rsidRDefault="00A703CE" w:rsidP="00A703CE">
      <w:pPr>
        <w:pStyle w:val="StandardWeb"/>
      </w:pPr>
      <w:r>
        <w:t xml:space="preserve">Für </w:t>
      </w:r>
      <m:oMath>
        <m:r>
          <m:rPr>
            <m:sty m:val="p"/>
          </m:rPr>
          <w:rPr>
            <w:rStyle w:val="HTMLCode"/>
            <w:rFonts w:ascii="Cambria Math" w:hAnsi="Cambria Math"/>
          </w:rPr>
          <m:t>λ∈</m:t>
        </m:r>
        <m:r>
          <w:rPr>
            <w:rStyle w:val="HTMLCode"/>
            <w:rFonts w:ascii="Cambria Math" w:hAnsi="Cambria Math"/>
          </w:rPr>
          <m:t>K</m:t>
        </m:r>
      </m:oMath>
      <w:r>
        <w:t xml:space="preserve"> und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U</m:t>
        </m:r>
      </m:oMath>
      <w:r>
        <w:t xml:space="preserve"> gilt:</w:t>
      </w:r>
    </w:p>
    <w:p w:rsidR="00A703CE" w:rsidRPr="00A707B1" w:rsidRDefault="00A707B1" w:rsidP="00A707B1">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λu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λu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(M3.217)</w:t>
      </w:r>
    </w:p>
    <w:p w:rsidR="00A703CE" w:rsidRDefault="00A703CE" w:rsidP="00A703CE">
      <w:pPr>
        <w:pStyle w:val="StandardWeb"/>
      </w:pPr>
      <w:r>
        <w:t xml:space="preserve">Wegen der Linearität von </w:t>
      </w:r>
      <m:oMath>
        <m:r>
          <w:rPr>
            <w:rStyle w:val="HTMLCode"/>
            <w:rFonts w:ascii="Cambria Math" w:hAnsi="Cambria Math"/>
          </w:rPr>
          <m:t>S</m:t>
        </m:r>
      </m:oMath>
      <w:r>
        <w:t>:</w:t>
      </w:r>
    </w:p>
    <w:p w:rsidR="00A703CE" w:rsidRPr="00A707B1" w:rsidRDefault="00A707B1" w:rsidP="00A707B1">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λu</m:t>
              </m:r>
            </m:e>
          </m:d>
          <m:r>
            <m:rPr>
              <m:sty m:val="p"/>
            </m:rPr>
            <w:rPr>
              <w:rStyle w:val="HTMLCode"/>
              <w:rFonts w:ascii="Cambria Math" w:eastAsia="Calibri" w:hAnsi="Cambria Math"/>
            </w:rPr>
            <m:t>=</m:t>
          </m:r>
          <m:r>
            <w:rPr>
              <w:rStyle w:val="HTMLCode"/>
              <w:rFonts w:ascii="Cambria Math" w:eastAsia="Calibri" w:hAnsi="Cambria Math"/>
            </w:rPr>
            <m:t>λS</m:t>
          </m:r>
          <m:d>
            <m:dPr>
              <m:ctrlPr>
                <w:rPr>
                  <w:rStyle w:val="HTMLCode"/>
                  <w:rFonts w:ascii="Cambria Math" w:eastAsia="Calibri" w:hAnsi="Cambria Math"/>
                  <w:i w:val="0"/>
                </w:rPr>
              </m:ctrlPr>
            </m:dPr>
            <m:e>
              <m:r>
                <w:rPr>
                  <w:rStyle w:val="HTMLCode"/>
                  <w:rFonts w:ascii="Cambria Math" w:eastAsia="Calibri" w:hAnsi="Cambria Math"/>
                </w:rPr>
                <m:t>u</m:t>
              </m:r>
            </m:e>
          </m:d>
          <m:r>
            <w:rPr>
              <w:rStyle w:val="HTMLCode"/>
              <w:rFonts w:ascii="Times New Roman" w:eastAsia="Calibri" w:hAnsi="Times New Roman" w:cs="Calibri"/>
            </w:rPr>
            <w:br/>
          </m:r>
        </m:oMath>
      </m:oMathPara>
      <w:r>
        <w:rPr>
          <w:rStyle w:val="HTMLCode"/>
          <w:rFonts w:ascii="Times New Roman" w:eastAsia="Calibri" w:hAnsi="Times New Roman" w:cs="Calibri"/>
        </w:rPr>
        <w:tab/>
        <w:t>(M3.218)</w:t>
      </w:r>
    </w:p>
    <w:p w:rsidR="00A703CE" w:rsidRDefault="00A703CE" w:rsidP="00A703CE">
      <w:pPr>
        <w:pStyle w:val="StandardWeb"/>
      </w:pPr>
      <w:r>
        <w:t>also:</w:t>
      </w:r>
    </w:p>
    <w:p w:rsidR="00A703CE" w:rsidRPr="00A707B1" w:rsidRDefault="00A707B1" w:rsidP="00A707B1">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λu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(M3.219)</w:t>
      </w:r>
    </w:p>
    <w:p w:rsidR="00A703CE" w:rsidRDefault="00A703CE" w:rsidP="00A703CE">
      <w:pPr>
        <w:pStyle w:val="StandardWeb"/>
      </w:pPr>
      <w:r>
        <w:t xml:space="preserve">und wegen der Linearität von </w:t>
      </w:r>
      <m:oMath>
        <m:r>
          <w:rPr>
            <w:rStyle w:val="HTMLCode"/>
            <w:rFonts w:ascii="Cambria Math" w:hAnsi="Cambria Math"/>
          </w:rPr>
          <m:t>T</m:t>
        </m:r>
      </m:oMath>
      <w:r>
        <w:t>:</w:t>
      </w:r>
    </w:p>
    <w:p w:rsidR="00A703CE" w:rsidRPr="00A707B1" w:rsidRDefault="00A707B1" w:rsidP="00A707B1">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λS</m:t>
              </m:r>
              <m:d>
                <m:dPr>
                  <m:ctrlPr>
                    <w:rPr>
                      <w:rStyle w:val="HTMLCode"/>
                      <w:rFonts w:ascii="Cambria Math" w:eastAsia="Calibri" w:hAnsi="Cambria Math"/>
                      <w:i w:val="0"/>
                    </w:rPr>
                  </m:ctrlPr>
                </m:dPr>
                <m:e>
                  <m:r>
                    <w:rPr>
                      <w:rStyle w:val="HTMLCode"/>
                      <w:rFonts w:ascii="Cambria Math" w:eastAsia="Calibri" w:hAnsi="Cambria Math"/>
                    </w:rPr>
                    <m:t>u</m:t>
                  </m:r>
                </m:e>
              </m:d>
            </m:e>
          </m:d>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(M3.220)</w:t>
      </w:r>
    </w:p>
    <w:p w:rsidR="00A703CE" w:rsidRDefault="00A703CE" w:rsidP="00A703CE">
      <w:pPr>
        <w:pStyle w:val="StandardWeb"/>
      </w:pPr>
      <w:r>
        <w:t>Damit:</w:t>
      </w:r>
    </w:p>
    <w:p w:rsidR="00A703CE" w:rsidRPr="00A707B1" w:rsidRDefault="00A707B1" w:rsidP="00A707B1">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λu</m:t>
              </m:r>
            </m:e>
          </m:d>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u</m:t>
              </m:r>
            </m:e>
          </m:d>
          <m:r>
            <w:rPr>
              <w:rStyle w:val="HTMLCode"/>
              <w:rFonts w:ascii="Times New Roman" w:eastAsia="Calibri" w:hAnsi="Times New Roman" w:cs="Calibri"/>
            </w:rPr>
            <w:br/>
          </m:r>
        </m:oMath>
      </m:oMathPara>
      <w:r>
        <w:rPr>
          <w:rStyle w:val="HTMLCode"/>
          <w:rFonts w:ascii="Times New Roman" w:eastAsia="Calibri" w:hAnsi="Times New Roman" w:cs="Calibri"/>
        </w:rPr>
        <w:tab/>
        <w:t>(M3.221)</w:t>
      </w:r>
    </w:p>
    <w:p w:rsidR="00A703CE" w:rsidRDefault="00A703CE" w:rsidP="00A703CE">
      <w:pPr>
        <w:pStyle w:val="StandardWeb"/>
      </w:pPr>
      <w:r>
        <w:t>Somit ist die Komposition linear:</w:t>
      </w:r>
    </w:p>
    <w:p w:rsidR="00A707B1" w:rsidRPr="00A707B1" w:rsidRDefault="00A707B1" w:rsidP="00A707B1">
      <w:pPr>
        <w:pStyle w:val="Formel"/>
        <w:rPr>
          <w:rStyle w:val="HTMLCode"/>
          <w:rFonts w:ascii="Times New Roman" w:eastAsia="Calibri" w:hAnsi="Times New Roman" w:cs="Calibri"/>
          <w:i w:val="0"/>
        </w:rPr>
      </w:pPr>
      <m:oMathPara>
        <m:oMath>
          <m:borderBox>
            <m:borderBoxPr>
              <m:ctrlPr>
                <w:rPr>
                  <w:rStyle w:val="HTMLCode"/>
                  <w:rFonts w:ascii="Cambria Math" w:eastAsia="Calibri" w:hAnsi="Cambria Math"/>
                </w:rPr>
              </m:ctrlPr>
            </m:borderBoxPr>
            <m:e>
              <m:r>
                <w:rPr>
                  <w:rStyle w:val="HTMLCode"/>
                  <w:rFonts w:ascii="Cambria Math" w:eastAsia="Calibri" w:hAnsi="Cambria Math"/>
                </w:rPr>
                <m:t>S</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, </m:t>
              </m:r>
              <m:r>
                <w:rPr>
                  <w:rStyle w:val="HTMLCode"/>
                  <w:rFonts w:ascii="Cambria Math" w:eastAsia="Calibri" w:hAnsi="Cambria Math"/>
                </w:rPr>
                <m:t>T</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m:rPr>
                  <m:sty m:val="p"/>
                </m:rPr>
                <w:rPr>
                  <w:rStyle w:val="HTMLCode"/>
                  <w:rFonts w:ascii="Cambria Math" w:eastAsia="Calibri" w:hAnsi="Cambria Math" w:cs="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W</m:t>
                  </m:r>
                </m:e>
              </m:d>
            </m:e>
          </m:borderBox>
          <m:r>
            <m:rPr>
              <m:sty m:val="p"/>
            </m:rPr>
            <w:rPr>
              <w:rStyle w:val="HTMLCode"/>
              <w:rFonts w:ascii="Cambria Math" w:eastAsia="Calibri" w:hAnsi="Cambria Math"/>
            </w:rPr>
            <m:t xml:space="preserve"> </m:t>
          </m:r>
          <m:r>
            <m:rPr>
              <m:sty m:val="p"/>
            </m:rPr>
            <w:rPr>
              <w:rStyle w:val="HTMLCode"/>
              <w:rFonts w:ascii="Cambria Math" w:eastAsia="Calibri" w:hAnsi="Cambria Math"/>
            </w:rPr>
            <w:tab/>
            <m:t>(</m:t>
          </m:r>
          <m:r>
            <w:rPr>
              <w:rStyle w:val="HTMLCode"/>
              <w:rFonts w:ascii="Cambria Math" w:eastAsia="Calibri" w:hAnsi="Cambria Math"/>
            </w:rPr>
            <m:t>M</m:t>
          </m:r>
          <m:r>
            <m:rPr>
              <m:sty m:val="p"/>
            </m:rPr>
            <w:rPr>
              <w:rStyle w:val="HTMLCode"/>
              <w:rFonts w:ascii="Cambria Math" w:eastAsia="Calibri" w:hAnsi="Cambria Math"/>
            </w:rPr>
            <m:t>3.222)</m:t>
          </m:r>
        </m:oMath>
      </m:oMathPara>
    </w:p>
    <w:p w:rsidR="00A703CE" w:rsidRPr="00A707B1" w:rsidRDefault="00A703CE" w:rsidP="00A703CE">
      <w:pPr>
        <w:pStyle w:val="StandardWeb"/>
      </w:pPr>
      <w:r>
        <w:t>Diese Aussage ist für den gesamten weiteren Aufbau grundlegend. Lineare Abbildungen sind unter zulässiger Komposition abgeschlossen. [[71]]</w:t>
      </w:r>
    </w:p>
    <w:p w:rsidR="00A703CE" w:rsidRDefault="00A703CE" w:rsidP="00A703CE">
      <w:pPr>
        <w:pStyle w:val="berschrift2"/>
      </w:pPr>
      <w:r>
        <w:t>M3.3.3 Erhaltung beliebiger Linearkombinationen durch Komposition</w:t>
      </w:r>
    </w:p>
    <w:p w:rsidR="00A703CE" w:rsidRDefault="00A703CE" w:rsidP="00A703CE">
      <w:pPr>
        <w:pStyle w:val="StandardWeb"/>
      </w:pPr>
      <w:r>
        <w:t>Aus M3.1 weiß ich bereits, dass jede lineare Abbildung endliche Linearkombinationen erhält.</w:t>
      </w:r>
    </w:p>
    <w:p w:rsidR="00A703CE" w:rsidRDefault="00A703CE" w:rsidP="00A703CE">
      <w:pPr>
        <w:pStyle w:val="StandardWeb"/>
      </w:pPr>
      <w:r>
        <w:lastRenderedPageBreak/>
        <w:t xml:space="preserve">Für </w:t>
      </w:r>
      <m:oMath>
        <m:sSub>
          <m:sSubPr>
            <m:ctrlPr>
              <w:rPr>
                <w:rStyle w:val="HTMLCode"/>
                <w:rFonts w:ascii="Cambria Math" w:hAnsi="Cambria Math"/>
                <w:i/>
              </w:rPr>
            </m:ctrlPr>
          </m:sSubPr>
          <m:e>
            <m:r>
              <w:rPr>
                <w:rStyle w:val="HTMLCode"/>
                <w:rFonts w:ascii="Cambria Math" w:hAnsi="Cambria Math"/>
              </w:rPr>
              <m:t>u</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u</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U</m:t>
        </m:r>
      </m:oMath>
      <w:r>
        <w:t xml:space="preserve"> und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m:rPr>
                <m:sty m:val="p"/>
              </m:rPr>
              <w:rPr>
                <w:rStyle w:val="HTMLCode"/>
                <w:rFonts w:ascii="Cambria Math" w:hAnsi="Cambria Math"/>
              </w:rPr>
              <m:t>λ</m:t>
            </m:r>
          </m:e>
          <m:sub>
            <m:r>
              <w:rPr>
                <w:rStyle w:val="HTMLCode"/>
                <w:rFonts w:ascii="Cambria Math" w:hAnsi="Cambria Math"/>
              </w:rPr>
              <m:t>n</m:t>
            </m:r>
          </m:sub>
        </m:sSub>
        <m:r>
          <m:rPr>
            <m:sty m:val="p"/>
          </m:rPr>
          <w:rPr>
            <w:rStyle w:val="HTMLCode"/>
            <w:rFonts w:ascii="Cambria Math" w:hAnsi="Cambria Math"/>
          </w:rPr>
          <m:t>∈</m:t>
        </m:r>
        <m:r>
          <w:rPr>
            <w:rStyle w:val="HTMLCode"/>
            <w:rFonts w:ascii="Cambria Math" w:hAnsi="Cambria Math"/>
          </w:rPr>
          <m:t>K</m:t>
        </m:r>
      </m:oMath>
      <w:r>
        <w:t xml:space="preserve"> gilt daher zunächst:</w:t>
      </w:r>
    </w:p>
    <w:p w:rsidR="00A703CE" w:rsidRPr="00A707B1" w:rsidRDefault="00A707B1" w:rsidP="00A707B1">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u</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3.223)</w:t>
      </w:r>
    </w:p>
    <w:p w:rsidR="00A703CE" w:rsidRDefault="00A703CE" w:rsidP="00A703CE">
      <w:pPr>
        <w:pStyle w:val="StandardWeb"/>
      </w:pPr>
      <w:r>
        <w:t xml:space="preserve">Wende ich anschließend </w:t>
      </w:r>
      <m:oMath>
        <m:r>
          <w:rPr>
            <w:rStyle w:val="HTMLCode"/>
            <w:rFonts w:ascii="Cambria Math" w:hAnsi="Cambria Math"/>
          </w:rPr>
          <m:t>T</m:t>
        </m:r>
      </m:oMath>
      <w:r>
        <w:t xml:space="preserve"> an, so folgt:</w:t>
      </w:r>
    </w:p>
    <w:p w:rsidR="00A703CE" w:rsidRPr="00A707B1" w:rsidRDefault="00A707B1" w:rsidP="00A707B1">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r>
                <w:rPr>
                  <w:rStyle w:val="HTMLCode"/>
                  <w:rFonts w:ascii="Cambria Math" w:eastAsia="Calibri" w:hAnsi="Cambria Math"/>
                </w:rPr>
                <m:t>S</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u</m:t>
                      </m:r>
                    </m:e>
                    <m:sub>
                      <m:r>
                        <w:rPr>
                          <w:rStyle w:val="HTMLCode"/>
                          <w:rFonts w:ascii="Cambria Math" w:eastAsia="Calibri" w:hAnsi="Cambria Math"/>
                        </w:rPr>
                        <m:t>i</m:t>
                      </m:r>
                    </m:sub>
                  </m:sSub>
                  <m:ctrlPr>
                    <w:rPr>
                      <w:rStyle w:val="HTMLCode"/>
                      <w:rFonts w:ascii="Cambria Math" w:eastAsia="Calibri" w:hAnsi="Cambria Math"/>
                      <w:i w:val="0"/>
                    </w:rPr>
                  </m:ctrlPr>
                </m:e>
              </m:d>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w:rPr>
                          <w:rStyle w:val="HTMLCode"/>
                          <w:rFonts w:ascii="Cambria Math" w:eastAsia="Calibri" w:hAnsi="Cambria Math"/>
                        </w:rPr>
                        <m:t>i</m:t>
                      </m:r>
                    </m:sub>
                  </m:sSub>
                </m:e>
              </m:d>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3.224)</w:t>
      </w:r>
    </w:p>
    <w:p w:rsidR="00A703CE" w:rsidRDefault="00A703CE" w:rsidP="00A703CE">
      <w:pPr>
        <w:pStyle w:val="StandardWeb"/>
      </w:pPr>
      <w:r>
        <w:t xml:space="preserve">Mit der Linearität von </w:t>
      </w:r>
      <m:oMath>
        <m:r>
          <w:rPr>
            <w:rStyle w:val="HTMLCode"/>
            <w:rFonts w:ascii="Cambria Math" w:hAnsi="Cambria Math"/>
          </w:rPr>
          <m:t>T</m:t>
        </m:r>
      </m:oMath>
      <w:r>
        <w:t>:</w:t>
      </w:r>
    </w:p>
    <w:p w:rsidR="00A703CE" w:rsidRPr="00A707B1" w:rsidRDefault="00A707B1" w:rsidP="00A707B1">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w:rPr>
                          <w:rStyle w:val="HTMLCode"/>
                          <w:rFonts w:ascii="Cambria Math" w:eastAsia="Calibri" w:hAnsi="Cambria Math"/>
                        </w:rPr>
                        <m:t>i</m:t>
                      </m:r>
                    </m:sub>
                  </m:sSub>
                </m:e>
              </m:d>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w:rPr>
                          <w:rStyle w:val="HTMLCode"/>
                          <w:rFonts w:ascii="Cambria Math" w:eastAsia="Calibri" w:hAnsi="Cambria Math"/>
                        </w:rPr>
                        <m:t>i</m:t>
                      </m:r>
                    </m:sub>
                  </m:sSub>
                </m:e>
              </m:d>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3.225)</w:t>
      </w:r>
    </w:p>
    <w:p w:rsidR="00A703CE" w:rsidRDefault="00A703CE" w:rsidP="00A703CE">
      <w:pPr>
        <w:pStyle w:val="StandardWeb"/>
      </w:pPr>
      <w:r>
        <w:t>also:</w:t>
      </w:r>
    </w:p>
    <w:p w:rsidR="00A703CE" w:rsidRPr="00A707B1" w:rsidRDefault="00A707B1" w:rsidP="00A707B1">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u</m:t>
                  </m:r>
                </m:e>
                <m:sub>
                  <m:r>
                    <w:rPr>
                      <w:rStyle w:val="HTMLCode"/>
                      <w:rFonts w:ascii="Cambria Math" w:eastAsia="Calibri" w:hAnsi="Cambria Math"/>
                    </w:rPr>
                    <m:t>i</m:t>
                  </m:r>
                </m:sub>
              </m:sSub>
              <m:ctrlPr>
                <w:rPr>
                  <w:rStyle w:val="HTMLCode"/>
                  <w:rFonts w:ascii="Cambria Math" w:eastAsia="Calibri" w:hAnsi="Cambria Math"/>
                  <w:i w:val="0"/>
                </w:rPr>
              </m:ctrlP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u</m:t>
                      </m:r>
                    </m:e>
                    <m:sub>
                      <m:r>
                        <w:rPr>
                          <w:rStyle w:val="HTMLCode"/>
                          <w:rFonts w:ascii="Cambria Math" w:eastAsia="Calibri" w:hAnsi="Cambria Math"/>
                        </w:rPr>
                        <m:t>i</m:t>
                      </m:r>
                    </m:sub>
                  </m:sSub>
                </m:e>
              </m:d>
            </m:e>
          </m:nary>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3.226)</w:t>
      </w:r>
    </w:p>
    <w:p w:rsidR="00A703CE" w:rsidRDefault="00A703CE" w:rsidP="00A703CE">
      <w:pPr>
        <w:pStyle w:val="StandardWeb"/>
      </w:pPr>
      <w:r>
        <w:t>Damit zeigt sich erneut, dass die Komposition die gesamte lineare Struktur erhält.</w:t>
      </w:r>
    </w:p>
    <w:p w:rsidR="00A703CE" w:rsidRDefault="00A703CE" w:rsidP="00A703CE">
      <w:pPr>
        <w:pStyle w:val="berschrift2"/>
      </w:pPr>
      <w:r>
        <w:t>M3.3.4 Reihenfolge der Komposition</w:t>
      </w:r>
    </w:p>
    <w:p w:rsidR="00A703CE" w:rsidRDefault="00A703CE" w:rsidP="00A703CE">
      <w:pPr>
        <w:pStyle w:val="StandardWeb"/>
      </w:pPr>
      <w:r>
        <w:t>Bei der Komposition muss ich die Reihenfolge der Abbildungen strikt beachten.</w:t>
      </w:r>
    </w:p>
    <w:p w:rsidR="00A703CE" w:rsidRDefault="00A703CE" w:rsidP="00A703CE">
      <w:pPr>
        <w:pStyle w:val="StandardWeb"/>
      </w:pPr>
      <w:r>
        <w:t>Für:</w:t>
      </w:r>
    </w:p>
    <w:p w:rsidR="00A703CE" w:rsidRPr="00A707B1" w:rsidRDefault="00A707B1" w:rsidP="00A707B1">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3.227)</w:t>
      </w:r>
    </w:p>
    <w:p w:rsidR="00A703CE" w:rsidRDefault="00A703CE" w:rsidP="00A703CE">
      <w:pPr>
        <w:pStyle w:val="StandardWeb"/>
      </w:pPr>
      <w:r>
        <w:t>und:</w:t>
      </w:r>
    </w:p>
    <w:p w:rsidR="00A703CE" w:rsidRPr="00A707B1" w:rsidRDefault="00A707B1" w:rsidP="00A707B1">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3.228)</w:t>
      </w:r>
    </w:p>
    <w:p w:rsidR="00A703CE" w:rsidRDefault="00A703CE" w:rsidP="00A703CE">
      <w:pPr>
        <w:pStyle w:val="StandardWeb"/>
      </w:pPr>
      <w:r>
        <w:t>bedeutet:</w:t>
      </w:r>
    </w:p>
    <w:p w:rsidR="00A703CE" w:rsidRPr="00A707B1" w:rsidRDefault="00A707B1" w:rsidP="00A707B1">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3.229)</w:t>
      </w:r>
    </w:p>
    <w:p w:rsidR="00A703CE" w:rsidRDefault="00A703CE" w:rsidP="00A703CE">
      <w:pPr>
        <w:pStyle w:val="StandardWeb"/>
      </w:pPr>
      <w:r>
        <w:lastRenderedPageBreak/>
        <w:t xml:space="preserve">dass zuerst </w:t>
      </w:r>
      <m:oMath>
        <m:r>
          <w:rPr>
            <w:rStyle w:val="HTMLCode"/>
            <w:rFonts w:ascii="Cambria Math" w:hAnsi="Cambria Math"/>
          </w:rPr>
          <m:t>S</m:t>
        </m:r>
      </m:oMath>
      <w:r>
        <w:t xml:space="preserve"> und danach </w:t>
      </w:r>
      <m:oMath>
        <m:r>
          <w:rPr>
            <w:rStyle w:val="HTMLCode"/>
            <w:rFonts w:ascii="Cambria Math" w:hAnsi="Cambria Math"/>
          </w:rPr>
          <m:t>T</m:t>
        </m:r>
      </m:oMath>
      <w:r>
        <w:t xml:space="preserve"> wirkt.</w:t>
      </w:r>
    </w:p>
    <w:p w:rsidR="00A703CE" w:rsidRDefault="00A703CE" w:rsidP="00A703CE">
      <w:pPr>
        <w:pStyle w:val="StandardWeb"/>
      </w:pPr>
      <w:r>
        <w:t xml:space="preserve">Für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U</m:t>
        </m:r>
      </m:oMath>
      <w:r>
        <w:t>:</w:t>
      </w:r>
    </w:p>
    <w:p w:rsidR="00A703CE" w:rsidRPr="00A707B1" w:rsidRDefault="00A707B1" w:rsidP="00A707B1">
      <w:pPr>
        <w:pStyle w:val="Formel"/>
      </w:pPr>
      <m:oMathPara>
        <m:oMathParaPr>
          <m:jc m:val="left"/>
        </m:oMathParaPr>
        <m:oMath>
          <m:r>
            <w:rPr>
              <w:rStyle w:val="HTMLCode"/>
              <w:rFonts w:ascii="Cambria Math" w:eastAsia="Calibri" w:hAnsi="Cambria Math"/>
            </w:rPr>
            <m:t>u</m:t>
          </m:r>
          <m:r>
            <w:rPr>
              <w:rStyle w:val="HTMLCode"/>
              <w:rFonts w:ascii="Cambria Math" w:eastAsia="Calibri" w:hAnsi="Cambria Math"/>
            </w:rPr>
            <m:t xml:space="preserve"> </m:t>
          </m:r>
          <m:m>
            <m:mPr>
              <m:mcs>
                <m:mc>
                  <m:mcPr>
                    <m:count m:val="1"/>
                    <m:mcJc m:val="center"/>
                  </m:mcPr>
                </m:mc>
              </m:mcs>
              <m:ctrlPr>
                <w:rPr>
                  <w:rStyle w:val="HTMLCode"/>
                  <w:rFonts w:ascii="Cambria Math" w:eastAsia="Calibri" w:hAnsi="Cambria Math"/>
                  <w:i w:val="0"/>
                </w:rPr>
              </m:ctrlPr>
            </m:mPr>
            <m:mr>
              <m:e>
                <m:r>
                  <w:rPr>
                    <w:rStyle w:val="HTMLCode"/>
                    <w:rFonts w:ascii="Cambria Math" w:eastAsia="Calibri" w:hAnsi="Cambria Math"/>
                  </w:rPr>
                  <m:t>S</m:t>
                </m:r>
              </m:e>
            </m:mr>
            <m:mr>
              <m:e>
                <m:r>
                  <w:rPr>
                    <w:rStyle w:val="katex"/>
                    <w:rFonts w:cs="Cambria Math"/>
                  </w:rPr>
                  <m:t>↦</m:t>
                </m:r>
              </m:e>
            </m:mr>
          </m:m>
          <m:r>
            <w:rPr>
              <w:rStyle w:val="HTMLCode"/>
              <w:rFonts w:ascii="Cambria Math" w:eastAsia="Calibri" w:hAnsi="Cambria Math"/>
            </w:rPr>
            <m:t xml:space="preserve">  </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r>
            <w:rPr>
              <w:rStyle w:val="HTMLCode"/>
              <w:rFonts w:ascii="Cambria Math" w:eastAsia="Calibri" w:hAnsi="Cambria Math"/>
            </w:rPr>
            <m:t xml:space="preserve">  </m:t>
          </m:r>
          <m:m>
            <m:mPr>
              <m:mcs>
                <m:mc>
                  <m:mcPr>
                    <m:count m:val="1"/>
                    <m:mcJc m:val="center"/>
                  </m:mcPr>
                </m:mc>
              </m:mcs>
              <m:ctrlPr>
                <w:rPr>
                  <w:rStyle w:val="HTMLCode"/>
                  <w:rFonts w:ascii="Cambria Math" w:eastAsia="Calibri" w:hAnsi="Cambria Math"/>
                  <w:i w:val="0"/>
                </w:rPr>
              </m:ctrlPr>
            </m:mPr>
            <m:mr>
              <m:e>
                <m:r>
                  <w:rPr>
                    <w:rStyle w:val="HTMLCode"/>
                    <w:rFonts w:ascii="Cambria Math" w:eastAsia="Calibri" w:hAnsi="Cambria Math"/>
                  </w:rPr>
                  <m:t>T</m:t>
                </m:r>
              </m:e>
            </m:mr>
            <m:mr>
              <m:e>
                <m:r>
                  <w:rPr>
                    <w:rStyle w:val="katex"/>
                    <w:rFonts w:cs="Cambria Math"/>
                  </w:rPr>
                  <m:t>↦</m:t>
                </m:r>
              </m:e>
            </m:mr>
          </m:m>
          <m:r>
            <w:rPr>
              <w:rStyle w:val="HTMLCode"/>
              <w:rFonts w:ascii="Cambria Math" w:eastAsia="Calibri" w:hAnsi="Cambria Math"/>
            </w:rPr>
            <m:t xml:space="preserve"> </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3.230)</w:t>
      </w:r>
    </w:p>
    <w:p w:rsidR="00A703CE" w:rsidRDefault="00A703CE" w:rsidP="00A703CE">
      <w:pPr>
        <w:pStyle w:val="StandardWeb"/>
      </w:pPr>
      <w:r>
        <w:t>Somit: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3.231)</w:t>
      </w:r>
    </w:p>
    <w:p w:rsidR="00A703CE" w:rsidRDefault="00A703CE" w:rsidP="00A703CE">
      <w:pPr>
        <w:pStyle w:val="StandardWeb"/>
      </w:pPr>
      <w:r>
        <w:t xml:space="preserve">Die umgekehrte Komposition </w:t>
      </w:r>
      <m:oMath>
        <m:r>
          <w:rPr>
            <w:rStyle w:val="HTMLCode"/>
            <w:rFonts w:ascii="Cambria Math" w:hAnsi="Cambria Math"/>
          </w:rPr>
          <m:t>S</m:t>
        </m:r>
        <m:r>
          <m:rPr>
            <m:sty m:val="p"/>
          </m:rPr>
          <w:rPr>
            <w:rStyle w:val="HTMLCode"/>
            <w:rFonts w:ascii="Cambria Math" w:hAnsi="Cambria Math"/>
          </w:rPr>
          <m:t>∘</m:t>
        </m:r>
        <m:r>
          <w:rPr>
            <w:rStyle w:val="HTMLCode"/>
            <w:rFonts w:ascii="Cambria Math" w:hAnsi="Cambria Math"/>
          </w:rPr>
          <m:t>T</m:t>
        </m:r>
      </m:oMath>
      <w:r>
        <w:t xml:space="preserve"> ist in dieser Situation im Allgemeinen nicht einmal definiert, weil der Zielraum von </w:t>
      </w:r>
      <m:oMath>
        <m:r>
          <w:rPr>
            <w:rStyle w:val="HTMLCode"/>
            <w:rFonts w:ascii="Cambria Math" w:hAnsi="Cambria Math"/>
          </w:rPr>
          <m:t>T</m:t>
        </m:r>
      </m:oMath>
      <w:r>
        <w:t xml:space="preserve"> nicht notwendig mit dem Definitionsraum von </w:t>
      </w:r>
      <m:oMath>
        <m:r>
          <w:rPr>
            <w:rStyle w:val="HTMLCode"/>
            <w:rFonts w:ascii="Cambria Math" w:hAnsi="Cambria Math"/>
          </w:rPr>
          <m:t>S</m:t>
        </m:r>
      </m:oMath>
      <w:r>
        <w:t xml:space="preserve"> übereinstimmt.</w:t>
      </w:r>
    </w:p>
    <w:p w:rsidR="00A703CE" w:rsidRDefault="00A703CE" w:rsidP="00A703CE">
      <w:pPr>
        <w:pStyle w:val="StandardWeb"/>
      </w:pPr>
      <w:r>
        <w:t>Selbst wenn beide Kompositionen definiert sind, etwa bei Endomorphismen:</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3.232)</w:t>
      </w:r>
    </w:p>
    <w:p w:rsidR="00A703CE" w:rsidRDefault="00A703CE" w:rsidP="00A703CE">
      <w:pPr>
        <w:pStyle w:val="StandardWeb"/>
      </w:pPr>
      <w:r>
        <w:t>gilt im Allgemeinen nicht:</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3.233)</w:t>
      </w:r>
    </w:p>
    <w:p w:rsidR="00A703CE" w:rsidRDefault="00A703CE" w:rsidP="00A703CE">
      <w:pPr>
        <w:pStyle w:val="StandardWeb"/>
      </w:pPr>
      <w:r>
        <w:t>Ich werde diese Nichtkommutativität später bei der Matrixmultiplikation wiederfinden.</w:t>
      </w:r>
    </w:p>
    <w:p w:rsidR="00A703CE" w:rsidRDefault="00A703CE" w:rsidP="00A703CE">
      <w:pPr>
        <w:pStyle w:val="berschrift2"/>
      </w:pPr>
      <w:r>
        <w:t>M3.3.5 Assoziativität der Komposition</w:t>
      </w:r>
    </w:p>
    <w:p w:rsidR="00A703CE" w:rsidRDefault="00A703CE" w:rsidP="00A703CE">
      <w:pPr>
        <w:pStyle w:val="StandardWeb"/>
      </w:pPr>
      <w:r>
        <w:t>Die allgemeine Funktionskomposition ist assoziativ. Diese Eigenschaft wird aus M1 übernommen und bleibt innerhalb linearer Abbildungen erhalten.</w:t>
      </w:r>
    </w:p>
    <w:p w:rsidR="00A703CE" w:rsidRDefault="00A703CE" w:rsidP="00A703CE">
      <w:pPr>
        <w:pStyle w:val="StandardWeb"/>
      </w:pPr>
      <w:r>
        <w:t>Seien:</w:t>
      </w:r>
    </w:p>
    <w:p w:rsidR="00A703CE" w:rsidRPr="00897960" w:rsidRDefault="00897960" w:rsidP="00897960">
      <w:pPr>
        <w:pStyle w:val="Formel"/>
      </w:pPr>
      <m:oMathPara>
        <m:oMathParaPr>
          <m:jc m:val="left"/>
        </m:oMathParaPr>
        <m:oMath>
          <m:r>
            <w:rPr>
              <w:rStyle w:val="HTMLCode"/>
              <w:rFonts w:ascii="Cambria Math" w:eastAsia="Calibri" w:hAnsi="Cambria Math"/>
            </w:rPr>
            <m:t>R</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T</m:t>
              </m:r>
            </m:e>
            <m:sub>
              <m:r>
                <m:rPr>
                  <m:sty m:val="p"/>
                </m:rPr>
                <w:rPr>
                  <w:rStyle w:val="HTMLCode"/>
                  <w:rFonts w:ascii="Cambria Math" w:eastAsia="Calibri" w:hAnsi="Cambria Math"/>
                </w:rPr>
                <m:t>0</m:t>
              </m:r>
            </m:sub>
          </m:sSub>
          <m:r>
            <m:rPr>
              <m:sty m:val="p"/>
            </m:rPr>
            <w:rPr>
              <w:rStyle w:val="HTMLCode"/>
              <w:rFonts w:ascii="Cambria Math" w:eastAsia="Calibri" w:hAnsi="Cambria Math"/>
            </w:rPr>
            <m:t>→</m:t>
          </m:r>
          <m:r>
            <w:rPr>
              <w:rStyle w:val="HTMLCode"/>
              <w:rFonts w:ascii="Cambria Math" w:eastAsia="Calibri" w:hAnsi="Cambria Math"/>
            </w:rPr>
            <m:t>U</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3.234)</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3.235)</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3.236)</w:t>
      </w:r>
    </w:p>
    <w:p w:rsidR="00A703CE" w:rsidRDefault="00A703CE" w:rsidP="00A703CE">
      <w:pPr>
        <w:pStyle w:val="StandardWeb"/>
      </w:pPr>
      <w:r>
        <w:lastRenderedPageBreak/>
        <w:t>linear.</w:t>
      </w:r>
    </w:p>
    <w:p w:rsidR="00A703CE" w:rsidRDefault="00A703CE" w:rsidP="00A703CE">
      <w:pPr>
        <w:pStyle w:val="StandardWeb"/>
      </w:pPr>
      <w:r>
        <w:t>Dann gilt: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3.237)</w:t>
      </w:r>
    </w:p>
    <w:p w:rsidR="00A703CE" w:rsidRDefault="00A703CE" w:rsidP="00A703CE">
      <w:pPr>
        <w:pStyle w:val="StandardWeb"/>
      </w:pPr>
      <w:r>
        <w:t xml:space="preserve">Für jedes </w:t>
      </w:r>
      <m:oMath>
        <m:r>
          <w:rPr>
            <w:rStyle w:val="HTMLCode"/>
            <w:rFonts w:ascii="Cambria Math" w:hAnsi="Cambria Math"/>
          </w:rPr>
          <m:t>x</m:t>
        </m:r>
        <m:r>
          <m:rPr>
            <m:sty m:val="p"/>
          </m:rP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T</m:t>
            </m:r>
            <m:ctrlPr>
              <w:rPr>
                <w:rStyle w:val="HTMLCode"/>
                <w:rFonts w:ascii="Cambria Math" w:hAnsi="Cambria Math"/>
              </w:rPr>
            </m:ctrlPr>
          </m:e>
          <m:sub>
            <m:r>
              <w:rPr>
                <w:rStyle w:val="HTMLCode"/>
                <w:rFonts w:ascii="Cambria Math" w:hAnsi="Cambria Math"/>
              </w:rPr>
              <m:t>0</m:t>
            </m:r>
          </m:sub>
        </m:sSub>
      </m:oMath>
      <w:r>
        <w: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R</m:t>
              </m:r>
            </m:e>
          </m:d>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R</m:t>
              </m:r>
              <m:d>
                <m:dPr>
                  <m:ctrlPr>
                    <w:rPr>
                      <w:rStyle w:val="HTMLCode"/>
                      <w:rFonts w:ascii="Cambria Math" w:eastAsia="Calibri" w:hAnsi="Cambria Math"/>
                      <w:i w:val="0"/>
                    </w:rPr>
                  </m:ctrlPr>
                </m:dPr>
                <m:e>
                  <m:r>
                    <w:rPr>
                      <w:rStyle w:val="HTMLCode"/>
                      <w:rFonts w:ascii="Cambria Math" w:eastAsia="Calibri" w:hAnsi="Cambria Math"/>
                    </w:rPr>
                    <m:t>x</m:t>
                  </m:r>
                </m:e>
              </m:d>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3.238)</w:t>
      </w:r>
    </w:p>
    <w:p w:rsidR="00A703CE" w:rsidRDefault="00A703CE" w:rsidP="00A703CE">
      <w:pPr>
        <w:pStyle w:val="StandardWeb"/>
      </w:pPr>
      <w:r>
        <w:t>also:</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R</m:t>
              </m:r>
            </m:e>
          </m:d>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R</m:t>
                  </m:r>
                  <m:d>
                    <m:dPr>
                      <m:ctrlPr>
                        <w:rPr>
                          <w:rStyle w:val="HTMLCode"/>
                          <w:rFonts w:ascii="Cambria Math" w:eastAsia="Calibri" w:hAnsi="Cambria Math"/>
                          <w:i w:val="0"/>
                        </w:rPr>
                      </m:ctrlPr>
                    </m:dPr>
                    <m:e>
                      <m:r>
                        <w:rPr>
                          <w:rStyle w:val="HTMLCode"/>
                          <w:rFonts w:ascii="Cambria Math" w:eastAsia="Calibri" w:hAnsi="Cambria Math"/>
                        </w:rPr>
                        <m:t>x</m:t>
                      </m:r>
                    </m:e>
                  </m:d>
                </m:e>
              </m:d>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3.239)</w:t>
      </w:r>
    </w:p>
    <w:p w:rsidR="00A703CE" w:rsidRDefault="00A703CE" w:rsidP="00A703CE">
      <w:pPr>
        <w:pStyle w:val="StandardWeb"/>
      </w:pPr>
      <w:r>
        <w:t>und zugleich:</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e>
              </m:d>
            </m:e>
          </m:d>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e>
              </m:d>
              <m:d>
                <m:dPr>
                  <m:ctrlPr>
                    <w:rPr>
                      <w:rStyle w:val="HTMLCode"/>
                      <w:rFonts w:ascii="Cambria Math" w:eastAsia="Calibri" w:hAnsi="Cambria Math"/>
                      <w:i w:val="0"/>
                    </w:rPr>
                  </m:ctrlPr>
                </m:dPr>
                <m:e>
                  <m:r>
                    <w:rPr>
                      <w:rStyle w:val="HTMLCode"/>
                      <w:rFonts w:ascii="Cambria Math" w:eastAsia="Calibri" w:hAnsi="Cambria Math"/>
                    </w:rPr>
                    <m:t>x</m:t>
                  </m:r>
                </m:e>
              </m:d>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3.240)</w:t>
      </w:r>
    </w:p>
    <w:p w:rsidR="00A703CE" w:rsidRDefault="00A703CE" w:rsidP="00A703CE">
      <w:pPr>
        <w:pStyle w:val="StandardWeb"/>
      </w:pPr>
      <w:r>
        <w:t>also ebenfalls:</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e>
              </m:d>
            </m:e>
          </m:d>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R</m:t>
                  </m:r>
                  <m:d>
                    <m:dPr>
                      <m:ctrlPr>
                        <w:rPr>
                          <w:rStyle w:val="HTMLCode"/>
                          <w:rFonts w:ascii="Cambria Math" w:eastAsia="Calibri" w:hAnsi="Cambria Math"/>
                          <w:i w:val="0"/>
                        </w:rPr>
                      </m:ctrlPr>
                    </m:dPr>
                    <m:e>
                      <m:r>
                        <w:rPr>
                          <w:rStyle w:val="HTMLCode"/>
                          <w:rFonts w:ascii="Cambria Math" w:eastAsia="Calibri" w:hAnsi="Cambria Math"/>
                        </w:rPr>
                        <m:t>x</m:t>
                      </m:r>
                    </m:e>
                  </m:d>
                </m:e>
              </m:d>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3.241)</w:t>
      </w:r>
    </w:p>
    <w:p w:rsidR="00A703CE" w:rsidRDefault="00A703CE" w:rsidP="00A703CE">
      <w:pPr>
        <w:pStyle w:val="StandardWeb"/>
      </w:pPr>
      <w:r>
        <w:t>Damit folgt:</w:t>
      </w:r>
    </w:p>
    <w:p w:rsidR="00A703CE" w:rsidRPr="00897960" w:rsidRDefault="00897960" w:rsidP="00897960">
      <w:pPr>
        <w:pStyle w:val="Formel"/>
      </w:pPr>
      <m:oMath>
        <m:borderBox>
          <m:borderBoxPr>
            <m:ctrlPr>
              <w:rPr>
                <w:rStyle w:val="HTMLCode"/>
                <w:rFonts w:ascii="Cambria Math" w:eastAsia="Calibri" w:hAnsi="Cambria Math"/>
              </w:rPr>
            </m:ctrlPr>
          </m:borderBox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e>
            </m:d>
          </m:e>
        </m:borderBox>
      </m:oMath>
      <w:r>
        <w:rPr>
          <w:rStyle w:val="HTMLCode"/>
          <w:rFonts w:ascii="Cambria Math" w:eastAsia="Calibri" w:hAnsi="Cambria Math" w:cs="Calibri"/>
        </w:rPr>
        <w:tab/>
        <w:t>(M3.242)</w:t>
      </w:r>
    </w:p>
    <w:p w:rsidR="00A703CE" w:rsidRDefault="00A703CE" w:rsidP="00A703CE">
      <w:pPr>
        <w:pStyle w:val="StandardWeb"/>
      </w:pPr>
      <w:r>
        <w:t>Die Klammerung mehrerer hintereinander ausgeführter linearer Abbildungen kann daher weggelassen werden, solange ihre Reihenfolge erhalten bleibt.</w:t>
      </w:r>
    </w:p>
    <w:p w:rsidR="00A703CE" w:rsidRDefault="00A703CE" w:rsidP="00A703CE">
      <w:pPr>
        <w:pStyle w:val="berschrift2"/>
      </w:pPr>
      <w:r>
        <w:t>M3.3.6 Identität als neutrales Element der Komposition</w:t>
      </w:r>
    </w:p>
    <w:p w:rsidR="00A703CE" w:rsidRDefault="00A703CE" w:rsidP="00A703CE">
      <w:pPr>
        <w:pStyle w:val="StandardWeb"/>
      </w:pPr>
      <w:r>
        <w:t>Sei:</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(M3.243)</w:t>
      </w:r>
    </w:p>
    <w:p w:rsidR="00A703CE" w:rsidRDefault="00A703CE" w:rsidP="00A703CE">
      <w:pPr>
        <w:pStyle w:val="StandardWeb"/>
      </w:pPr>
      <w:r>
        <w:t>linear.</w:t>
      </w:r>
    </w:p>
    <w:p w:rsidR="00A703CE" w:rsidRDefault="00A703CE" w:rsidP="00A703CE">
      <w:pPr>
        <w:pStyle w:val="StandardWeb"/>
      </w:pPr>
      <w:r>
        <w:t>Dann sind die Identitätsabbildungen:</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(M3.244)</w:t>
      </w:r>
    </w:p>
    <w:p w:rsidR="00A703CE" w:rsidRDefault="00A703CE" w:rsidP="00A703CE">
      <w:pPr>
        <w:pStyle w:val="StandardWeb"/>
      </w:pPr>
      <w:r>
        <w:t>und:</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(M3.245)</w:t>
      </w:r>
    </w:p>
    <w:p w:rsidR="00A703CE" w:rsidRDefault="00A703CE" w:rsidP="00A703CE">
      <w:pPr>
        <w:pStyle w:val="StandardWeb"/>
      </w:pPr>
      <w:r>
        <w:t>linear.</w:t>
      </w:r>
    </w:p>
    <w:p w:rsidR="00A703CE" w:rsidRDefault="00A703CE" w:rsidP="00A703CE">
      <w:pPr>
        <w:pStyle w:val="StandardWeb"/>
      </w:pPr>
      <w:r>
        <w:t xml:space="preserve">Für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gilt: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e>
          </m:d>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d>
                <m:dPr>
                  <m:ctrlPr>
                    <w:rPr>
                      <w:rStyle w:val="HTMLCode"/>
                      <w:rFonts w:ascii="Cambria Math" w:eastAsia="Calibri" w:hAnsi="Cambria Math"/>
                      <w:i w:val="0"/>
                    </w:rPr>
                  </m:ctrlPr>
                </m:dPr>
                <m:e>
                  <m:r>
                    <w:rPr>
                      <w:rStyle w:val="HTMLCode"/>
                      <w:rFonts w:ascii="Cambria Math" w:eastAsia="Calibri" w:hAnsi="Cambria Math"/>
                    </w:rPr>
                    <m:t>v</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(M3.246)</w:t>
      </w:r>
    </w:p>
    <w:p w:rsidR="00A703CE" w:rsidRDefault="00A703CE" w:rsidP="00A703CE">
      <w:pPr>
        <w:pStyle w:val="StandardWeb"/>
      </w:pPr>
      <w:r>
        <w:t>also:</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e>
          </m:d>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(M3.247)</w:t>
      </w:r>
    </w:p>
    <w:p w:rsidR="00A703CE" w:rsidRDefault="00A703CE" w:rsidP="00A703CE">
      <w:pPr>
        <w:pStyle w:val="StandardWeb"/>
      </w:pPr>
      <w:r>
        <w:t>Damit:</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(M3.248)</w:t>
      </w:r>
    </w:p>
    <w:p w:rsidR="00A703CE" w:rsidRDefault="00A703CE" w:rsidP="00A703CE">
      <w:pPr>
        <w:pStyle w:val="StandardWeb"/>
      </w:pPr>
      <w:r>
        <w:t>Ebenso:</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d>
            <m:dPr>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(M3.249)</w:t>
      </w:r>
    </w:p>
    <w:p w:rsidR="00A703CE" w:rsidRDefault="00A703CE" w:rsidP="00A703CE">
      <w:pPr>
        <w:pStyle w:val="StandardWeb"/>
      </w:pPr>
      <w:r>
        <w:t>also:</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(M3.250)</w:t>
      </w:r>
    </w:p>
    <w:p w:rsidR="00A703CE" w:rsidRDefault="00A703CE" w:rsidP="00A703CE">
      <w:pPr>
        <w:pStyle w:val="StandardWeb"/>
      </w:pPr>
      <w:r>
        <w:t>und damit:</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(M3.251)</w:t>
      </w:r>
    </w:p>
    <w:p w:rsidR="00A703CE" w:rsidRDefault="00A703CE" w:rsidP="00A703CE">
      <w:pPr>
        <w:pStyle w:val="StandardWeb"/>
      </w:pPr>
      <w:r>
        <w:t>Zusammengefasst:</w:t>
      </w:r>
    </w:p>
    <w:p w:rsidR="00A703CE" w:rsidRPr="00897960" w:rsidRDefault="00897960" w:rsidP="00897960">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e>
        </m:borderBox>
      </m:oMath>
      <w:r>
        <w:rPr>
          <w:rStyle w:val="HTMLCode"/>
          <w:rFonts w:ascii="Cambria Math" w:eastAsia="Calibri" w:hAnsi="Cambria Math" w:cs="Calibri"/>
        </w:rPr>
        <w:tab/>
        <w:t>(M3.252)</w:t>
      </w:r>
    </w:p>
    <w:p w:rsidR="00A703CE" w:rsidRDefault="00A703CE" w:rsidP="00A703CE">
      <w:pPr>
        <w:pStyle w:val="StandardWeb"/>
      </w:pPr>
      <w:r>
        <w:t>Die Identitätsabbildung ist somit das neutrale Element der Komposition.</w:t>
      </w:r>
    </w:p>
    <w:p w:rsidR="00A703CE" w:rsidRDefault="00A703CE" w:rsidP="00A703CE">
      <w:pPr>
        <w:pStyle w:val="berschrift2"/>
      </w:pPr>
      <w:r>
        <w:lastRenderedPageBreak/>
        <w:t>M3.3.7 Distributivität der Komposition gegenüber der Addition</w:t>
      </w:r>
    </w:p>
    <w:p w:rsidR="00A703CE" w:rsidRDefault="00A703CE" w:rsidP="00A703CE">
      <w:pPr>
        <w:pStyle w:val="StandardWeb"/>
      </w:pPr>
      <w:r>
        <w:t>Die in M3.2 definierte Addition linearer Abbildungen ist mit der Komposition verträglich.</w:t>
      </w:r>
    </w:p>
    <w:p w:rsidR="00A703CE" w:rsidRDefault="00A703CE" w:rsidP="00A703CE">
      <w:pPr>
        <w:pStyle w:val="StandardWeb"/>
      </w:pPr>
      <w:r>
        <w:t>Seien:</w:t>
      </w:r>
    </w:p>
    <w:p w:rsidR="00A703CE" w:rsidRPr="00897960" w:rsidRDefault="00897960" w:rsidP="00897960">
      <w:pPr>
        <w:pStyle w:val="Formel"/>
      </w:pPr>
      <m:oMathPara>
        <m:oMathParaPr>
          <m:jc m:val="left"/>
        </m:oMathParaPr>
        <m:oMath>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(M3.253)</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(M3.254)</w:t>
      </w:r>
    </w:p>
    <w:p w:rsidR="00A703CE" w:rsidRDefault="00A703CE" w:rsidP="00A703CE">
      <w:pPr>
        <w:pStyle w:val="StandardWeb"/>
      </w:pPr>
      <w:r>
        <w:t>linear.</w:t>
      </w:r>
    </w:p>
    <w:p w:rsidR="00A703CE" w:rsidRDefault="00A703CE" w:rsidP="00A703CE">
      <w:pPr>
        <w:pStyle w:val="StandardWeb"/>
      </w:pPr>
      <w:r>
        <w:t xml:space="preserve">Dann gilt für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U</m:t>
        </m:r>
      </m:oMath>
      <w:r>
        <w: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e>
              </m:d>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(M3.255)</w:t>
      </w:r>
    </w:p>
    <w:p w:rsidR="00A703CE" w:rsidRDefault="00A703CE" w:rsidP="00A703CE">
      <w:pPr>
        <w:pStyle w:val="StandardWeb"/>
      </w:pPr>
      <w:r>
        <w:t>also:</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e>
              </m:d>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R</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(M3.256)</w:t>
      </w:r>
    </w:p>
    <w:p w:rsidR="00A703CE" w:rsidRDefault="00A703CE" w:rsidP="00A703CE">
      <w:pPr>
        <w:pStyle w:val="StandardWeb"/>
      </w:pPr>
      <w:r>
        <w:t xml:space="preserve">mit Linearität von </w:t>
      </w:r>
      <m:oMath>
        <m:r>
          <w:rPr>
            <w:rStyle w:val="HTMLCode"/>
            <w:rFonts w:ascii="Cambria Math" w:hAnsi="Cambria Math"/>
          </w:rPr>
          <m:t>T</m:t>
        </m:r>
      </m:oMath>
      <w:r>
        <w: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e>
              </m:d>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R</m:t>
              </m:r>
              <m:d>
                <m:dPr>
                  <m:ctrlPr>
                    <w:rPr>
                      <w:rStyle w:val="HTMLCode"/>
                      <w:rFonts w:ascii="Cambria Math" w:eastAsia="Calibri" w:hAnsi="Cambria Math"/>
                      <w:i w:val="0"/>
                    </w:rPr>
                  </m:ctrlPr>
                </m:dPr>
                <m:e>
                  <m:r>
                    <w:rPr>
                      <w:rStyle w:val="HTMLCode"/>
                      <w:rFonts w:ascii="Cambria Math" w:eastAsia="Calibri" w:hAnsi="Cambria Math"/>
                    </w:rPr>
                    <m:t>u</m:t>
                  </m:r>
                </m:e>
              </m:d>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(M3.257)</w:t>
      </w:r>
    </w:p>
    <w:p w:rsidR="00A703CE" w:rsidRDefault="00A703CE" w:rsidP="00A703CE">
      <w:pPr>
        <w:pStyle w:val="StandardWeb"/>
      </w:pPr>
      <w:r>
        <w:t>und damit: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e>
              </m:d>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R</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u</m:t>
              </m:r>
            </m:e>
          </m:d>
          <m:r>
            <w:rPr>
              <w:rStyle w:val="HTMLCode"/>
              <w:rFonts w:ascii="Times New Roman" w:eastAsia="Calibri" w:hAnsi="Times New Roman" w:cs="Calibri"/>
            </w:rPr>
            <w:br/>
          </m:r>
        </m:oMath>
      </m:oMathPara>
      <w:r>
        <w:rPr>
          <w:rStyle w:val="HTMLCode"/>
          <w:rFonts w:ascii="Times New Roman" w:eastAsia="Calibri" w:hAnsi="Times New Roman" w:cs="Calibri"/>
        </w:rPr>
        <w:tab/>
        <w:t>(M3.258)</w:t>
      </w:r>
    </w:p>
    <w:p w:rsidR="00A703CE" w:rsidRDefault="00A703CE" w:rsidP="00A703CE">
      <w:pPr>
        <w:pStyle w:val="StandardWeb"/>
      </w:pPr>
      <w:r>
        <w:t>Folglich:</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w:rPr>
              <w:rStyle w:val="HTMLCode"/>
              <w:rFonts w:ascii="Times New Roman" w:eastAsia="Calibri" w:hAnsi="Times New Roman" w:cs="Calibri"/>
            </w:rPr>
            <w:br/>
          </m:r>
        </m:oMath>
      </m:oMathPara>
      <w:r>
        <w:rPr>
          <w:rStyle w:val="HTMLCode"/>
          <w:rFonts w:ascii="Times New Roman" w:eastAsia="Calibri" w:hAnsi="Times New Roman" w:cs="Calibri"/>
        </w:rPr>
        <w:tab/>
        <w:t>(M3.259)</w:t>
      </w:r>
    </w:p>
    <w:p w:rsidR="00A703CE" w:rsidRDefault="00A703CE" w:rsidP="00A703CE">
      <w:pPr>
        <w:pStyle w:val="StandardWeb"/>
      </w:pPr>
      <w:r>
        <w:t>Entsprechend seien:</w:t>
      </w:r>
    </w:p>
    <w:p w:rsidR="00A703CE" w:rsidRPr="00897960" w:rsidRDefault="00897960" w:rsidP="00897960">
      <w:pPr>
        <w:pStyle w:val="Formel"/>
      </w:pPr>
      <m:oMathPara>
        <m:oMathParaPr>
          <m:jc m:val="left"/>
        </m:oMathParaPr>
        <m:oMath>
          <m:r>
            <w:rPr>
              <w:rStyle w:val="HTMLCode"/>
              <w:rFonts w:ascii="Cambria Math" w:eastAsia="Calibri" w:hAnsi="Cambria Math"/>
            </w:rPr>
            <w:lastRenderedPageBreak/>
            <m:t>R</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(M3.260)</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(M3.261)</w:t>
      </w:r>
    </w:p>
    <w:p w:rsidR="00A703CE" w:rsidRDefault="00A703CE" w:rsidP="00A703CE">
      <w:pPr>
        <w:pStyle w:val="StandardWeb"/>
      </w:pPr>
      <w:r>
        <w:t>linear.</w:t>
      </w:r>
    </w:p>
    <w:p w:rsidR="00A703CE" w:rsidRDefault="00A703CE" w:rsidP="00A703CE">
      <w:pPr>
        <w:pStyle w:val="StandardWeb"/>
      </w:pPr>
      <w:r>
        <w:t>Dann gilt: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r>
                <m:rPr>
                  <m:sty m:val="p"/>
                </m:rPr>
                <w:rPr>
                  <w:rStyle w:val="HTMLCode"/>
                  <w:rFonts w:ascii="Cambria Math" w:eastAsia="Calibri" w:hAnsi="Cambria Math"/>
                </w:rPr>
                <m:t>∘</m:t>
              </m:r>
              <m:r>
                <w:rPr>
                  <w:rStyle w:val="HTMLCode"/>
                  <w:rFonts w:ascii="Cambria Math" w:eastAsia="Calibri" w:hAnsi="Cambria Math"/>
                </w:rPr>
                <m:t>R</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R</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(M3.262)</w:t>
      </w:r>
    </w:p>
    <w:p w:rsidR="00A703CE" w:rsidRDefault="00A703CE" w:rsidP="00A703CE">
      <w:pPr>
        <w:pStyle w:val="StandardWeb"/>
      </w:pPr>
      <w:r>
        <w:t>also:</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r>
                <m:rPr>
                  <m:sty m:val="p"/>
                </m:rPr>
                <w:rPr>
                  <w:rStyle w:val="HTMLCode"/>
                  <w:rFonts w:ascii="Cambria Math" w:eastAsia="Calibri" w:hAnsi="Cambria Math"/>
                </w:rPr>
                <m:t>∘</m:t>
              </m:r>
              <m:r>
                <w:rPr>
                  <w:rStyle w:val="HTMLCode"/>
                  <w:rFonts w:ascii="Cambria Math" w:eastAsia="Calibri" w:hAnsi="Cambria Math"/>
                </w:rPr>
                <m:t>R</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R</m:t>
              </m:r>
              <m:d>
                <m:dPr>
                  <m:ctrlPr>
                    <w:rPr>
                      <w:rStyle w:val="HTMLCode"/>
                      <w:rFonts w:ascii="Cambria Math" w:eastAsia="Calibri" w:hAnsi="Cambria Math"/>
                      <w:i w:val="0"/>
                    </w:rPr>
                  </m:ctrlPr>
                </m:dPr>
                <m:e>
                  <m:r>
                    <w:rPr>
                      <w:rStyle w:val="HTMLCode"/>
                      <w:rFonts w:ascii="Cambria Math" w:eastAsia="Calibri" w:hAnsi="Cambria Math"/>
                    </w:rPr>
                    <m:t>u</m:t>
                  </m:r>
                </m:e>
              </m:d>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R</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(M3.263)</w:t>
      </w:r>
    </w:p>
    <w:p w:rsidR="00A703CE" w:rsidRDefault="00A703CE" w:rsidP="00A703CE">
      <w:pPr>
        <w:pStyle w:val="StandardWeb"/>
      </w:pPr>
      <w:r>
        <w:t>und damit: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R</m:t>
          </m:r>
          <m:r>
            <w:rPr>
              <w:rStyle w:val="HTMLCode"/>
              <w:rFonts w:ascii="Times New Roman" w:eastAsia="Calibri" w:hAnsi="Times New Roman" w:cs="Calibri"/>
            </w:rPr>
            <w:br/>
          </m:r>
        </m:oMath>
      </m:oMathPara>
      <w:r>
        <w:rPr>
          <w:rStyle w:val="HTMLCode"/>
          <w:rFonts w:ascii="Times New Roman" w:eastAsia="Calibri" w:hAnsi="Times New Roman" w:cs="Calibri"/>
        </w:rPr>
        <w:tab/>
        <w:t>(M3.264)</w:t>
      </w:r>
    </w:p>
    <w:p w:rsidR="00A703CE" w:rsidRDefault="00A703CE" w:rsidP="00A703CE">
      <w:pPr>
        <w:pStyle w:val="StandardWeb"/>
      </w:pPr>
      <w:r>
        <w:t>Somit ist die Komposition distributiv über der punktweisen Addition linearer Abbildungen.</w:t>
      </w:r>
    </w:p>
    <w:p w:rsidR="00A703CE" w:rsidRDefault="00A703CE" w:rsidP="00A703CE">
      <w:pPr>
        <w:pStyle w:val="StandardWeb"/>
      </w:pPr>
      <w:r>
        <w:t>Diese Beziehung wird später unmittelbar in die Distributivität der Matrixmultiplikation über der Matrixaddition übergehen.</w:t>
      </w:r>
    </w:p>
    <w:p w:rsidR="00A703CE" w:rsidRDefault="00A703CE" w:rsidP="00A703CE">
      <w:pPr>
        <w:pStyle w:val="berschrift2"/>
      </w:pPr>
      <w:r>
        <w:t>M3.3.8 Verträglichkeit mit Skalarmultiplikation</w:t>
      </w:r>
    </w:p>
    <w:p w:rsidR="00A703CE" w:rsidRDefault="00A703CE" w:rsidP="00A703CE">
      <w:pPr>
        <w:pStyle w:val="StandardWeb"/>
      </w:pPr>
      <w:r>
        <w:t xml:space="preserve">Sei </w:t>
      </w:r>
      <m:oMath>
        <m:r>
          <m:rPr>
            <m:sty m:val="p"/>
          </m:rPr>
          <w:rPr>
            <w:rStyle w:val="HTMLCode"/>
            <w:rFonts w:ascii="Cambria Math" w:hAnsi="Cambria Math"/>
          </w:rPr>
          <m:t>α∈</m:t>
        </m:r>
        <m:r>
          <w:rPr>
            <w:rStyle w:val="HTMLCode"/>
            <w:rFonts w:ascii="Cambria Math" w:hAnsi="Cambria Math"/>
          </w:rPr>
          <m:t>K</m:t>
        </m:r>
      </m:oMath>
      <w:r>
        <w:t>.</w:t>
      </w:r>
    </w:p>
    <w:p w:rsidR="00A703CE" w:rsidRDefault="00A703CE" w:rsidP="00A703CE">
      <w:pPr>
        <w:pStyle w:val="StandardWeb"/>
      </w:pPr>
      <w:r>
        <w:t xml:space="preserve">Für lineare Abbildungen </w:t>
      </w:r>
      <m:oMath>
        <m:r>
          <w:rPr>
            <w:rStyle w:val="HTMLCode"/>
            <w:rFonts w:ascii="Cambria Math" w:hAnsi="Cambria Math"/>
          </w:rPr>
          <m:t>S:U</m:t>
        </m:r>
        <m:r>
          <m:rPr>
            <m:sty m:val="p"/>
          </m:rPr>
          <w:rPr>
            <w:rStyle w:val="HTMLCode"/>
            <w:rFonts w:ascii="Cambria Math" w:hAnsi="Cambria Math"/>
          </w:rPr>
          <m:t>→</m:t>
        </m:r>
        <m:r>
          <w:rPr>
            <w:rStyle w:val="HTMLCode"/>
            <w:rFonts w:ascii="Cambria Math" w:hAnsi="Cambria Math"/>
          </w:rPr>
          <m:t>V</m:t>
        </m:r>
      </m:oMath>
      <w:r>
        <w:t xml:space="preserve"> und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gilt:</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αS</m:t>
              </m:r>
            </m:e>
          </m:d>
          <m:r>
            <w:rPr>
              <w:rStyle w:val="HTMLCode"/>
              <w:rFonts w:ascii="Times New Roman" w:eastAsia="Calibri" w:hAnsi="Times New Roman" w:cs="Calibri"/>
            </w:rPr>
            <w:br/>
          </m:r>
        </m:oMath>
      </m:oMathPara>
      <w:r>
        <w:rPr>
          <w:rStyle w:val="HTMLCode"/>
          <w:rFonts w:ascii="Times New Roman" w:eastAsia="Calibri" w:hAnsi="Times New Roman" w:cs="Calibri"/>
        </w:rPr>
        <w:tab/>
        <w:t>(M3.265)</w:t>
      </w:r>
    </w:p>
    <w:p w:rsidR="00A703CE" w:rsidRDefault="00A703CE" w:rsidP="00A703CE">
      <w:pPr>
        <w:pStyle w:val="StandardWeb"/>
      </w:pPr>
      <w:r>
        <w:t xml:space="preserve">Für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U</m:t>
        </m:r>
      </m:oMath>
      <w:r>
        <w: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αS</m:t>
                  </m:r>
                </m:e>
              </m:d>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αS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(M3.266)</w:t>
      </w:r>
    </w:p>
    <w:p w:rsidR="00A703CE" w:rsidRDefault="00A703CE" w:rsidP="00A703CE">
      <w:pPr>
        <w:pStyle w:val="StandardWeb"/>
      </w:pPr>
      <w:r>
        <w:t xml:space="preserve">Mit Linearität von </w:t>
      </w:r>
      <m:oMath>
        <m:r>
          <w:rPr>
            <w:rStyle w:val="HTMLCode"/>
            <w:rFonts w:ascii="Cambria Math" w:hAnsi="Cambria Math"/>
          </w:rPr>
          <m:t>T</m:t>
        </m:r>
      </m:oMath>
      <w:r>
        <w: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αS</m:t>
                  </m:r>
                </m:e>
              </m:d>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αT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(M3.267)</w:t>
      </w:r>
    </w:p>
    <w:p w:rsidR="00A703CE" w:rsidRDefault="00A703CE" w:rsidP="00A703CE">
      <w:pPr>
        <w:pStyle w:val="StandardWeb"/>
      </w:pPr>
      <w:r>
        <w:t>also:</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αS</m:t>
              </m:r>
            </m:e>
          </m:d>
          <m:r>
            <m:rPr>
              <m:sty m:val="p"/>
            </m:rPr>
            <w:rPr>
              <w:rStyle w:val="HTMLCode"/>
              <w:rFonts w:ascii="Cambria Math" w:eastAsia="Calibri" w:hAnsi="Cambria Math"/>
            </w:rPr>
            <m:t>=</m:t>
          </m:r>
          <m:r>
            <w:rPr>
              <w:rStyle w:val="HTMLCode"/>
              <w:rFonts w:ascii="Cambria Math" w:eastAsia="Calibri" w:hAnsi="Cambria Math"/>
            </w:rPr>
            <m:t>α</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w:rPr>
              <w:rStyle w:val="HTMLCode"/>
              <w:rFonts w:ascii="Times New Roman" w:eastAsia="Calibri" w:hAnsi="Times New Roman" w:cs="Calibri"/>
            </w:rPr>
            <w:br/>
          </m:r>
        </m:oMath>
      </m:oMathPara>
      <w:r>
        <w:rPr>
          <w:rStyle w:val="HTMLCode"/>
          <w:rFonts w:ascii="Times New Roman" w:eastAsia="Calibri" w:hAnsi="Times New Roman" w:cs="Calibri"/>
        </w:rPr>
        <w:tab/>
        <w:t>(M3.268)</w:t>
      </w:r>
    </w:p>
    <w:p w:rsidR="00A703CE" w:rsidRDefault="00A703CE" w:rsidP="00A703CE">
      <w:pPr>
        <w:pStyle w:val="StandardWeb"/>
      </w:pPr>
      <w:r>
        <w:t>Andererseits:</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αT</m:t>
                  </m:r>
                </m:e>
              </m:d>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(M3.269)</w:t>
      </w:r>
    </w:p>
    <w:p w:rsidR="00A703CE" w:rsidRDefault="00A703CE" w:rsidP="00A703CE">
      <w:pPr>
        <w:pStyle w:val="StandardWeb"/>
      </w:pPr>
      <w:r>
        <w:t>also:</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αT</m:t>
                  </m:r>
                </m:e>
              </m:d>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αT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(M3.270)</w:t>
      </w:r>
    </w:p>
    <w:p w:rsidR="00A703CE" w:rsidRDefault="00A703CE" w:rsidP="00A703CE">
      <w:pPr>
        <w:pStyle w:val="StandardWeb"/>
      </w:pPr>
      <w:r>
        <w:t>und damit: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αT</m:t>
              </m:r>
            </m:e>
          </m:d>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α</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w:rPr>
              <w:rStyle w:val="HTMLCode"/>
              <w:rFonts w:ascii="Times New Roman" w:eastAsia="Calibri" w:hAnsi="Times New Roman" w:cs="Calibri"/>
            </w:rPr>
            <w:br/>
          </m:r>
        </m:oMath>
      </m:oMathPara>
      <w:r>
        <w:rPr>
          <w:rStyle w:val="HTMLCode"/>
          <w:rFonts w:ascii="Times New Roman" w:eastAsia="Calibri" w:hAnsi="Times New Roman" w:cs="Calibri"/>
        </w:rPr>
        <w:tab/>
        <w:t>(M3.271)</w:t>
      </w:r>
    </w:p>
    <w:p w:rsidR="00A703CE" w:rsidRDefault="00A703CE" w:rsidP="00A703CE">
      <w:pPr>
        <w:pStyle w:val="StandardWeb"/>
      </w:pPr>
      <w:r>
        <w:t>Zusammengefasst:</w:t>
      </w:r>
    </w:p>
    <w:p w:rsidR="00A703CE" w:rsidRPr="00897960" w:rsidRDefault="00897960" w:rsidP="00897960">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αS</m:t>
                </m:r>
              </m:e>
            </m:d>
            <m:r>
              <m:rPr>
                <m:sty m:val="p"/>
              </m:rPr>
              <w:rPr>
                <w:rStyle w:val="HTMLCode"/>
                <w:rFonts w:ascii="Cambria Math" w:eastAsia="Calibri" w:hAnsi="Cambria Math"/>
              </w:rPr>
              <m:t>=</m:t>
            </m:r>
            <m:r>
              <w:rPr>
                <w:rStyle w:val="HTMLCode"/>
                <w:rFonts w:ascii="Cambria Math" w:eastAsia="Calibri" w:hAnsi="Cambria Math"/>
              </w:rPr>
              <m:t>α</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αT</m:t>
                </m:r>
              </m:e>
            </m:d>
            <m:r>
              <m:rPr>
                <m:sty m:val="p"/>
              </m:rPr>
              <w:rPr>
                <w:rStyle w:val="HTMLCode"/>
                <w:rFonts w:ascii="Cambria Math" w:eastAsia="Calibri" w:hAnsi="Cambria Math"/>
              </w:rPr>
              <m:t>∘</m:t>
            </m:r>
            <m:r>
              <w:rPr>
                <w:rStyle w:val="HTMLCode"/>
                <w:rFonts w:ascii="Cambria Math" w:eastAsia="Calibri" w:hAnsi="Cambria Math"/>
              </w:rPr>
              <m:t>S</m:t>
            </m:r>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(M3.272)</w:t>
      </w:r>
    </w:p>
    <w:p w:rsidR="00A703CE" w:rsidRDefault="00A703CE" w:rsidP="00A703CE">
      <w:pPr>
        <w:pStyle w:val="StandardWeb"/>
      </w:pPr>
      <w:r>
        <w:t>Damit sind Addition, Skalarmultiplikation und Komposition innerhalb der linearen Abbildungen algebraisch miteinander verträglich.</w:t>
      </w:r>
    </w:p>
    <w:p w:rsidR="00A703CE" w:rsidRDefault="00A703CE" w:rsidP="00A703CE">
      <w:pPr>
        <w:pStyle w:val="berschrift2"/>
      </w:pPr>
      <w:r>
        <w:t>M3.3.9 Bijektive lineare Abbildungen</w:t>
      </w:r>
    </w:p>
    <w:p w:rsidR="00A703CE" w:rsidRDefault="00A703CE" w:rsidP="00A703CE">
      <w:pPr>
        <w:pStyle w:val="StandardWeb"/>
      </w:pPr>
      <w:r>
        <w:t>Nun betrachte ich eine lineare Abbildung:</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(M3.273)</w:t>
      </w:r>
    </w:p>
    <w:p w:rsidR="00A703CE" w:rsidRDefault="00A703CE" w:rsidP="00A703CE">
      <w:pPr>
        <w:pStyle w:val="StandardWeb"/>
      </w:pPr>
      <w:r>
        <w:t>die zusätzlich bijektiv ist.</w:t>
      </w:r>
    </w:p>
    <w:p w:rsidR="00A703CE" w:rsidRDefault="00A703CE" w:rsidP="00A703CE">
      <w:pPr>
        <w:pStyle w:val="StandardWeb"/>
      </w:pPr>
      <w:r>
        <w:t>Aus M1 folgt dann die Existenz einer eindeutigen Umkehrfunktion:</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(M3.274)</w:t>
      </w:r>
    </w:p>
    <w:p w:rsidR="00A703CE" w:rsidRDefault="00A703CE" w:rsidP="00A703CE">
      <w:pPr>
        <w:pStyle w:val="StandardWeb"/>
      </w:pPr>
      <w:r>
        <w:t>mit:</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(M3.275)</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(M3.276)</w:t>
      </w:r>
    </w:p>
    <w:p w:rsidR="00A703CE" w:rsidRDefault="00A703CE" w:rsidP="00A703CE">
      <w:pPr>
        <w:pStyle w:val="StandardWeb"/>
      </w:pPr>
      <w:r>
        <w:t xml:space="preserve">Die entscheidende Frage lautet nun, ob </w:t>
      </w:r>
      <m:oMath>
        <m:sSup>
          <m:sSupPr>
            <m:ctrlPr>
              <w:rPr>
                <w:rStyle w:val="HTMLCode"/>
                <w:rFonts w:ascii="Cambria Math" w:hAnsi="Cambria Math"/>
                <w:i/>
              </w:rPr>
            </m:ctrlPr>
          </m:sSupPr>
          <m:e>
            <m:r>
              <w:rPr>
                <w:rStyle w:val="HTMLCode"/>
                <w:rFonts w:ascii="Cambria Math" w:hAnsi="Cambria Math"/>
              </w:rPr>
              <m:t>T</m:t>
            </m:r>
          </m:e>
          <m:sup>
            <m:r>
              <w:rPr>
                <w:rStyle w:val="HTMLCode"/>
                <w:rFonts w:ascii="Cambria Math" w:hAnsi="Cambria Math"/>
              </w:rPr>
              <m:t>-1</m:t>
            </m:r>
          </m:sup>
        </m:sSup>
      </m:oMath>
      <w:r>
        <w:t xml:space="preserve"> ebenfalls linear ist.</w:t>
      </w:r>
    </w:p>
    <w:p w:rsidR="00A703CE" w:rsidRDefault="00A703CE" w:rsidP="00A703CE">
      <w:pPr>
        <w:pStyle w:val="berschrift2"/>
      </w:pPr>
      <w:r>
        <w:t>M3.3.10 Linearität der Umkehrabbildung</w:t>
      </w:r>
    </w:p>
    <w:p w:rsidR="00A703CE" w:rsidRDefault="00A703CE" w:rsidP="00A703CE">
      <w:pPr>
        <w:pStyle w:val="StandardWeb"/>
      </w:pPr>
      <w:r>
        <w:t xml:space="preserve">Seien </w:t>
      </w:r>
      <m:oMath>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1</m:t>
            </m:r>
          </m:sub>
        </m:sSub>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2</m:t>
            </m:r>
          </m:sub>
        </m:sSub>
        <m:r>
          <m:rPr>
            <m:sty m:val="p"/>
          </m:rPr>
          <w:rPr>
            <w:rStyle w:val="HTMLCode"/>
            <w:rFonts w:ascii="Cambria Math" w:hAnsi="Cambria Math"/>
          </w:rPr>
          <m:t>∈</m:t>
        </m:r>
        <m:r>
          <w:rPr>
            <w:rStyle w:val="HTMLCode"/>
            <w:rFonts w:ascii="Cambria Math" w:hAnsi="Cambria Math"/>
          </w:rPr>
          <m:t>W</m:t>
        </m:r>
      </m:oMath>
      <w:r>
        <w:t>.</w:t>
      </w:r>
    </w:p>
    <w:p w:rsidR="00A703CE" w:rsidRDefault="00A703CE" w:rsidP="00A703CE">
      <w:pPr>
        <w:pStyle w:val="StandardWeb"/>
      </w:pPr>
      <w:r>
        <w:t xml:space="preserve">Da </w:t>
      </w:r>
      <m:oMath>
        <m:r>
          <w:rPr>
            <w:rStyle w:val="HTMLCode"/>
            <w:rFonts w:ascii="Cambria Math" w:hAnsi="Cambria Math"/>
          </w:rPr>
          <m:t>T</m:t>
        </m:r>
      </m:oMath>
      <w:r>
        <w:t xml:space="preserve"> bijektiv ist, existieren eindeutig bestimmte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1</m:t>
            </m:r>
          </m:sub>
        </m:sSub>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2</m:t>
            </m:r>
          </m:sub>
        </m:sSub>
        <m:r>
          <m:rPr>
            <m:sty m:val="p"/>
          </m:rPr>
          <w:rPr>
            <w:rStyle w:val="HTMLCode"/>
            <w:rFonts w:ascii="Cambria Math" w:hAnsi="Cambria Math"/>
          </w:rPr>
          <m:t>∈</m:t>
        </m:r>
        <m:r>
          <w:rPr>
            <w:rStyle w:val="HTMLCode"/>
            <w:rFonts w:ascii="Cambria Math" w:hAnsi="Cambria Math"/>
          </w:rPr>
          <m:t>V</m:t>
        </m:r>
      </m:oMath>
      <w:r>
        <w:t xml:space="preserve"> mit:</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(M3.277)</w:t>
      </w:r>
    </w:p>
    <w:p w:rsidR="00A703CE" w:rsidRDefault="00A703CE" w:rsidP="00A703CE">
      <w:pPr>
        <w:pStyle w:val="StandardWeb"/>
      </w:pPr>
      <w:r>
        <w:t>und:</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2</m:t>
              </m:r>
            </m:sub>
          </m:sSub>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2</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(M3.278)</w:t>
      </w:r>
    </w:p>
    <w:p w:rsidR="00A703CE" w:rsidRDefault="00A703CE" w:rsidP="00A703CE">
      <w:pPr>
        <w:pStyle w:val="StandardWeb"/>
      </w:pPr>
      <w:r>
        <w:t>Damit:</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w:rPr>
              <w:rStyle w:val="HTMLCode"/>
              <w:rFonts w:ascii="Times New Roman" w:eastAsia="Calibri" w:hAnsi="Times New Roman" w:cs="Calibri"/>
            </w:rPr>
            <w:br/>
          </m:r>
        </m:oMath>
      </m:oMathPara>
      <w:r>
        <w:rPr>
          <w:rStyle w:val="HTMLCode"/>
          <w:rFonts w:ascii="Times New Roman" w:eastAsia="Calibri" w:hAnsi="Times New Roman" w:cs="Calibri"/>
        </w:rPr>
        <w:tab/>
        <w:t>(M3.279)</w:t>
      </w:r>
    </w:p>
    <w:p w:rsidR="00A703CE" w:rsidRDefault="00A703CE" w:rsidP="00A703CE">
      <w:pPr>
        <w:pStyle w:val="StandardWeb"/>
      </w:pPr>
      <w:r>
        <w:t>und:</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2</m:t>
              </m:r>
            </m:sub>
          </m:sSub>
          <m:r>
            <w:rPr>
              <w:rStyle w:val="HTMLCode"/>
              <w:rFonts w:ascii="Times New Roman" w:eastAsia="Calibri" w:hAnsi="Times New Roman" w:cs="Calibri"/>
            </w:rPr>
            <w:br/>
          </m:r>
        </m:oMath>
      </m:oMathPara>
      <w:r>
        <w:rPr>
          <w:rStyle w:val="HTMLCode"/>
          <w:rFonts w:ascii="Times New Roman" w:eastAsia="Calibri" w:hAnsi="Times New Roman" w:cs="Calibri"/>
        </w:rPr>
        <w:tab/>
        <w:t>(M3.280)</w:t>
      </w:r>
    </w:p>
    <w:p w:rsidR="00A703CE" w:rsidRDefault="00A703CE" w:rsidP="00A703CE">
      <w:pPr>
        <w:pStyle w:val="StandardWeb"/>
      </w:pPr>
      <w:r>
        <w:t xml:space="preserve">Wegen der Linearität von </w:t>
      </w:r>
      <m:oMath>
        <m:r>
          <w:rPr>
            <w:rStyle w:val="HTMLCode"/>
            <w:rFonts w:ascii="Cambria Math" w:hAnsi="Cambria Math"/>
          </w:rPr>
          <m:t>T</m:t>
        </m:r>
      </m:oMath>
      <w:r>
        <w:t xml:space="preserve"> gilt:</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2</m:t>
              </m:r>
            </m:sub>
          </m:sSub>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2</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(M3.281)</w:t>
      </w:r>
    </w:p>
    <w:p w:rsidR="00A703CE" w:rsidRDefault="00A703CE" w:rsidP="00A703CE">
      <w:pPr>
        <w:pStyle w:val="StandardWeb"/>
      </w:pPr>
      <w:r>
        <w:t>also:</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2</m:t>
              </m:r>
            </m:sub>
          </m:sSub>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2</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(M3.282)</w:t>
      </w:r>
    </w:p>
    <w:p w:rsidR="00A703CE" w:rsidRDefault="00A703CE" w:rsidP="00A703CE">
      <w:pPr>
        <w:pStyle w:val="StandardWeb"/>
      </w:pPr>
      <w:r>
        <w:t xml:space="preserve">Wende ich </w:t>
      </w:r>
      <m:oMath>
        <m:sSup>
          <m:sSupPr>
            <m:ctrlPr>
              <w:rPr>
                <w:rStyle w:val="HTMLCode"/>
                <w:rFonts w:ascii="Cambria Math" w:hAnsi="Cambria Math"/>
                <w:i/>
              </w:rPr>
            </m:ctrlPr>
          </m:sSupPr>
          <m:e>
            <m:r>
              <w:rPr>
                <w:rStyle w:val="HTMLCode"/>
                <w:rFonts w:ascii="Cambria Math" w:hAnsi="Cambria Math"/>
              </w:rPr>
              <m:t>T</m:t>
            </m:r>
          </m:e>
          <m:sup>
            <m:r>
              <w:rPr>
                <w:rStyle w:val="HTMLCode"/>
                <w:rFonts w:ascii="Cambria Math" w:hAnsi="Cambria Math"/>
              </w:rPr>
              <m:t>-1</m:t>
            </m:r>
          </m:sup>
        </m:sSup>
      </m:oMath>
      <w:r>
        <w:t xml:space="preserve"> an:</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m:rPr>
                  <m:sty m:val="p"/>
                </m:rPr>
                <w:rPr>
                  <w:rStyle w:val="HTMLCode"/>
                  <w:rFonts w:ascii="Cambria Math" w:eastAsia="Calibri" w:hAnsi="Cambria Math"/>
                </w:rPr>
                <m:t>2</m:t>
              </m:r>
            </m:sub>
          </m:sSub>
          <m:r>
            <w:rPr>
              <w:rStyle w:val="HTMLCode"/>
              <w:rFonts w:ascii="Times New Roman" w:eastAsia="Calibri" w:hAnsi="Times New Roman" w:cs="Calibri"/>
            </w:rPr>
            <w:br/>
          </m:r>
        </m:oMath>
      </m:oMathPara>
      <w:r>
        <w:rPr>
          <w:rStyle w:val="HTMLCode"/>
          <w:rFonts w:ascii="Times New Roman" w:eastAsia="Calibri" w:hAnsi="Times New Roman" w:cs="Calibri"/>
        </w:rPr>
        <w:tab/>
        <w:t>(M3.283)</w:t>
      </w:r>
    </w:p>
    <w:p w:rsidR="00A703CE" w:rsidRDefault="00A703CE" w:rsidP="00A703CE">
      <w:pPr>
        <w:pStyle w:val="StandardWeb"/>
      </w:pPr>
      <w:r>
        <w:t>und damit:</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2</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(M3.284)</w:t>
      </w:r>
    </w:p>
    <w:p w:rsidR="00A703CE" w:rsidRDefault="00A703CE" w:rsidP="00A703CE">
      <w:pPr>
        <w:pStyle w:val="StandardWeb"/>
      </w:pPr>
      <w:r>
        <w:t xml:space="preserve">Damit ist </w:t>
      </w:r>
      <m:oMath>
        <m:sSup>
          <m:sSupPr>
            <m:ctrlPr>
              <w:rPr>
                <w:rStyle w:val="HTMLCode"/>
                <w:rFonts w:ascii="Cambria Math" w:hAnsi="Cambria Math"/>
                <w:i/>
              </w:rPr>
            </m:ctrlPr>
          </m:sSupPr>
          <m:e>
            <m:r>
              <w:rPr>
                <w:rStyle w:val="HTMLCode"/>
                <w:rFonts w:ascii="Cambria Math" w:hAnsi="Cambria Math"/>
              </w:rPr>
              <m:t>T</m:t>
            </m:r>
          </m:e>
          <m:sup>
            <m:r>
              <w:rPr>
                <w:rStyle w:val="HTMLCode"/>
                <w:rFonts w:ascii="Cambria Math" w:hAnsi="Cambria Math"/>
              </w:rPr>
              <m:t>-1</m:t>
            </m:r>
          </m:sup>
        </m:sSup>
      </m:oMath>
      <w:r>
        <w:t xml:space="preserve"> additiv.</w:t>
      </w:r>
    </w:p>
    <w:p w:rsidR="00A703CE" w:rsidRDefault="00A703CE" w:rsidP="00A703CE">
      <w:pPr>
        <w:pStyle w:val="StandardWeb"/>
      </w:pPr>
      <w:r>
        <w:t xml:space="preserve">Für </w:t>
      </w:r>
      <m:oMath>
        <m:r>
          <m:rPr>
            <m:sty m:val="p"/>
          </m:rPr>
          <w:rPr>
            <w:rStyle w:val="HTMLCode"/>
            <w:rFonts w:ascii="Cambria Math" w:hAnsi="Cambria Math"/>
          </w:rPr>
          <m:t>λ∈</m:t>
        </m:r>
        <m:r>
          <w:rPr>
            <w:rStyle w:val="HTMLCode"/>
            <w:rFonts w:ascii="Cambria Math" w:hAnsi="Cambria Math"/>
          </w:rPr>
          <m:t>K</m:t>
        </m:r>
      </m:oMath>
      <w:r>
        <w:t xml:space="preserve"> und </w:t>
      </w:r>
      <m:oMath>
        <m:r>
          <w:rPr>
            <w:rStyle w:val="HTMLCode"/>
            <w:rFonts w:ascii="Cambria Math" w:hAnsi="Cambria Math"/>
          </w:rPr>
          <m:t>w</m:t>
        </m:r>
        <m:r>
          <m:rPr>
            <m:sty m:val="p"/>
          </m:rPr>
          <w:rPr>
            <w:rStyle w:val="HTMLCode"/>
            <w:rFonts w:ascii="Cambria Math" w:hAnsi="Cambria Math"/>
          </w:rPr>
          <m:t>∈</m:t>
        </m:r>
        <m:r>
          <w:rPr>
            <w:rStyle w:val="HTMLCode"/>
            <w:rFonts w:ascii="Cambria Math" w:hAnsi="Cambria Math"/>
          </w:rPr>
          <m:t>W</m:t>
        </m:r>
      </m:oMath>
      <w:r>
        <w:t xml:space="preserve"> sei:</w:t>
      </w:r>
    </w:p>
    <w:p w:rsidR="00A703CE" w:rsidRPr="00897960" w:rsidRDefault="00897960" w:rsidP="00897960">
      <w:pPr>
        <w:pStyle w:val="Formel"/>
      </w:pPr>
      <m:oMathPara>
        <m:oMathParaPr>
          <m:jc m:val="left"/>
        </m:oMathParaPr>
        <m:oMath>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(M3.285)</w:t>
      </w:r>
    </w:p>
    <w:p w:rsidR="00A703CE" w:rsidRDefault="00A703CE" w:rsidP="00A703CE">
      <w:pPr>
        <w:pStyle w:val="StandardWeb"/>
      </w:pPr>
      <w:r>
        <w:t>Dann:</w:t>
      </w:r>
    </w:p>
    <w:p w:rsidR="00A703CE" w:rsidRPr="00897960" w:rsidRDefault="00897960" w:rsidP="00897960">
      <w:pPr>
        <w:pStyle w:val="Formel"/>
      </w:pPr>
      <m:oMathPara>
        <m:oMathParaPr>
          <m:jc m:val="left"/>
        </m:oMathParaPr>
        <m:oMath>
          <m:r>
            <w:rPr>
              <w:rStyle w:val="HTMLCode"/>
              <w:rFonts w:ascii="Cambria Math" w:eastAsia="Calibri" w:hAnsi="Cambria Math"/>
            </w:rPr>
            <m:t>λw</m:t>
          </m:r>
          <m:r>
            <m:rPr>
              <m:sty m:val="p"/>
            </m:rPr>
            <w:rPr>
              <w:rStyle w:val="HTMLCode"/>
              <w:rFonts w:ascii="Cambria Math" w:eastAsia="Calibri" w:hAnsi="Cambria Math"/>
            </w:rPr>
            <m:t>=</m:t>
          </m:r>
          <m:r>
            <w:rPr>
              <w:rStyle w:val="HTMLCode"/>
              <w:rFonts w:ascii="Cambria Math" w:eastAsia="Calibri" w:hAnsi="Cambria Math"/>
            </w:rPr>
            <m:t>λT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(M3.286)</w:t>
      </w:r>
    </w:p>
    <w:p w:rsidR="00A703CE" w:rsidRDefault="00A703CE" w:rsidP="00A703CE">
      <w:pPr>
        <w:pStyle w:val="StandardWeb"/>
      </w:pPr>
      <w:r>
        <w:t xml:space="preserve">und wegen der Linearität von </w:t>
      </w:r>
      <m:oMath>
        <m:r>
          <w:rPr>
            <w:rStyle w:val="HTMLCode"/>
            <w:rFonts w:ascii="Cambria Math" w:hAnsi="Cambria Math"/>
          </w:rPr>
          <m:t>T</m:t>
        </m:r>
      </m:oMath>
      <w:r>
        <w:t>:</w:t>
      </w:r>
    </w:p>
    <w:p w:rsidR="00A703CE" w:rsidRPr="00897960" w:rsidRDefault="00897960" w:rsidP="00897960">
      <w:pPr>
        <w:pStyle w:val="Formel"/>
      </w:pPr>
      <m:oMathPara>
        <m:oMathParaPr>
          <m:jc m:val="left"/>
        </m:oMathParaPr>
        <m:oMath>
          <m:r>
            <w:rPr>
              <w:rStyle w:val="HTMLCode"/>
              <w:rFonts w:ascii="Cambria Math" w:eastAsia="Calibri" w:hAnsi="Cambria Math"/>
            </w:rPr>
            <m:t>λw</m:t>
          </m:r>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λv</m:t>
              </m:r>
            </m:e>
          </m:d>
          <m:r>
            <w:rPr>
              <w:rStyle w:val="HTMLCode"/>
              <w:rFonts w:ascii="Times New Roman" w:eastAsia="Calibri" w:hAnsi="Times New Roman" w:cs="Calibri"/>
            </w:rPr>
            <w:br/>
          </m:r>
        </m:oMath>
      </m:oMathPara>
      <w:r>
        <w:rPr>
          <w:rStyle w:val="HTMLCode"/>
          <w:rFonts w:ascii="Times New Roman" w:eastAsia="Calibri" w:hAnsi="Times New Roman" w:cs="Calibri"/>
        </w:rPr>
        <w:tab/>
        <w:t>(M3.287)</w:t>
      </w:r>
    </w:p>
    <w:p w:rsidR="00A703CE" w:rsidRDefault="00A703CE" w:rsidP="00A703CE">
      <w:pPr>
        <w:pStyle w:val="StandardWeb"/>
      </w:pPr>
      <w:r>
        <w:t xml:space="preserve">Wende ich </w:t>
      </w:r>
      <m:oMath>
        <m:sSup>
          <m:sSupPr>
            <m:ctrlPr>
              <w:rPr>
                <w:rStyle w:val="HTMLCode"/>
                <w:rFonts w:ascii="Cambria Math" w:hAnsi="Cambria Math"/>
                <w:i/>
              </w:rPr>
            </m:ctrlPr>
          </m:sSupPr>
          <m:e>
            <m:r>
              <w:rPr>
                <w:rStyle w:val="HTMLCode"/>
                <w:rFonts w:ascii="Cambria Math" w:hAnsi="Cambria Math"/>
              </w:rPr>
              <m:t>T</m:t>
            </m:r>
          </m:e>
          <m:sup>
            <m:r>
              <w:rPr>
                <w:rStyle w:val="HTMLCode"/>
                <w:rFonts w:ascii="Cambria Math" w:hAnsi="Cambria Math"/>
              </w:rPr>
              <m:t>-1</m:t>
            </m:r>
          </m:sup>
        </m:sSup>
      </m:oMath>
      <w:r>
        <w:t xml:space="preserve"> an:</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r>
                <w:rPr>
                  <w:rStyle w:val="HTMLCode"/>
                  <w:rFonts w:ascii="Cambria Math" w:eastAsia="Calibri" w:hAnsi="Cambria Math"/>
                </w:rPr>
                <m:t>λw</m:t>
              </m:r>
            </m:e>
          </m:d>
          <m:r>
            <m:rPr>
              <m:sty m:val="p"/>
            </m:rPr>
            <w:rPr>
              <w:rStyle w:val="HTMLCode"/>
              <w:rFonts w:ascii="Cambria Math" w:eastAsia="Calibri" w:hAnsi="Cambria Math"/>
            </w:rPr>
            <m:t>=</m:t>
          </m:r>
          <m:r>
            <w:rPr>
              <w:rStyle w:val="HTMLCode"/>
              <w:rFonts w:ascii="Cambria Math" w:eastAsia="Calibri" w:hAnsi="Cambria Math"/>
            </w:rPr>
            <m:t>λv</m:t>
          </m:r>
          <m:r>
            <w:rPr>
              <w:rStyle w:val="HTMLCode"/>
              <w:rFonts w:ascii="Times New Roman" w:eastAsia="Calibri" w:hAnsi="Times New Roman" w:cs="Calibri"/>
            </w:rPr>
            <w:br/>
          </m:r>
        </m:oMath>
      </m:oMathPara>
      <w:r>
        <w:rPr>
          <w:rStyle w:val="HTMLCode"/>
          <w:rFonts w:ascii="Times New Roman" w:eastAsia="Calibri" w:hAnsi="Times New Roman" w:cs="Calibri"/>
        </w:rPr>
        <w:tab/>
        <w:t>(M3.288)</w:t>
      </w:r>
    </w:p>
    <w:p w:rsidR="00A703CE" w:rsidRDefault="00A703CE" w:rsidP="00A703CE">
      <w:pPr>
        <w:pStyle w:val="StandardWeb"/>
      </w:pPr>
      <w:r>
        <w:t xml:space="preserve">Da </w:t>
      </w:r>
      <m:oMath>
        <m:r>
          <w:rPr>
            <w:rStyle w:val="HTMLCode"/>
            <w:rFonts w:ascii="Cambria Math" w:hAnsi="Cambria Math"/>
          </w:rPr>
          <m:t>v=</m:t>
        </m:r>
        <m:sSup>
          <m:sSupPr>
            <m:ctrlPr>
              <w:rPr>
                <w:rStyle w:val="HTMLCode"/>
                <w:rFonts w:ascii="Cambria Math" w:hAnsi="Cambria Math"/>
                <w:i/>
              </w:rPr>
            </m:ctrlPr>
          </m:sSupPr>
          <m:e>
            <m:r>
              <w:rPr>
                <w:rStyle w:val="HTMLCode"/>
                <w:rFonts w:ascii="Cambria Math" w:hAnsi="Cambria Math"/>
              </w:rPr>
              <m:t>T</m:t>
            </m:r>
          </m:e>
          <m:sup>
            <m:r>
              <w:rPr>
                <w:rStyle w:val="HTMLCode"/>
                <w:rFonts w:ascii="Cambria Math" w:hAnsi="Cambria Math"/>
              </w:rPr>
              <m:t>-1</m:t>
            </m:r>
          </m:sup>
        </m:sSup>
        <m:d>
          <m:dPr>
            <m:ctrlPr>
              <w:rPr>
                <w:rStyle w:val="HTMLCode"/>
                <w:rFonts w:ascii="Cambria Math" w:hAnsi="Cambria Math"/>
                <w:i/>
              </w:rPr>
            </m:ctrlPr>
          </m:dPr>
          <m:e>
            <m:r>
              <w:rPr>
                <w:rStyle w:val="HTMLCode"/>
                <w:rFonts w:ascii="Cambria Math" w:hAnsi="Cambria Math"/>
              </w:rPr>
              <m:t>w</m:t>
            </m:r>
          </m:e>
        </m:d>
      </m:oMath>
      <w:r>
        <w:t>, folgt:</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r>
                <w:rPr>
                  <w:rStyle w:val="HTMLCode"/>
                  <w:rFonts w:ascii="Cambria Math" w:eastAsia="Calibri" w:hAnsi="Cambria Math"/>
                </w:rPr>
                <m:t>λw</m:t>
              </m:r>
            </m:e>
          </m:d>
          <m:r>
            <m:rPr>
              <m:sty m:val="p"/>
            </m:rPr>
            <w:rPr>
              <w:rStyle w:val="HTMLCode"/>
              <w:rFonts w:ascii="Cambria Math" w:eastAsia="Calibri" w:hAnsi="Cambria Math"/>
            </w:rPr>
            <m:t>=</m:t>
          </m:r>
          <m:r>
            <w:rPr>
              <w:rStyle w:val="HTMLCode"/>
              <w:rFonts w:ascii="Cambria Math" w:eastAsia="Calibri" w:hAnsi="Cambria Math"/>
            </w:rPr>
            <m:t>λ</m:t>
          </m:r>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d>
            <m:dPr>
              <m:ctrlPr>
                <w:rPr>
                  <w:rStyle w:val="HTMLCode"/>
                  <w:rFonts w:ascii="Cambria Math" w:eastAsia="Calibri" w:hAnsi="Cambria Math"/>
                  <w:i w:val="0"/>
                </w:rPr>
              </m:ctrlPr>
            </m:dPr>
            <m:e>
              <m:r>
                <w:rPr>
                  <w:rStyle w:val="HTMLCode"/>
                  <w:rFonts w:ascii="Cambria Math" w:eastAsia="Calibri" w:hAnsi="Cambria Math"/>
                </w:rPr>
                <m:t>w</m:t>
              </m:r>
            </m:e>
          </m:d>
          <m:r>
            <w:rPr>
              <w:rStyle w:val="HTMLCode"/>
              <w:rFonts w:ascii="Times New Roman" w:eastAsia="Calibri" w:hAnsi="Times New Roman" w:cs="Calibri"/>
            </w:rPr>
            <w:br/>
          </m:r>
        </m:oMath>
      </m:oMathPara>
      <w:r>
        <w:rPr>
          <w:rStyle w:val="HTMLCode"/>
          <w:rFonts w:ascii="Times New Roman" w:eastAsia="Calibri" w:hAnsi="Times New Roman" w:cs="Calibri"/>
        </w:rPr>
        <w:tab/>
        <w:t>(M3.289)</w:t>
      </w:r>
    </w:p>
    <w:p w:rsidR="00A703CE" w:rsidRDefault="00A703CE" w:rsidP="00A703CE">
      <w:pPr>
        <w:pStyle w:val="StandardWeb"/>
      </w:pPr>
      <w:r>
        <w:t>Damit ist auch die Homogenität erfüllt.</w:t>
      </w:r>
    </w:p>
    <w:p w:rsidR="00A703CE" w:rsidRDefault="00A703CE" w:rsidP="00A703CE">
      <w:pPr>
        <w:pStyle w:val="StandardWeb"/>
      </w:pPr>
      <w:r>
        <w:t>Also gilt:</w:t>
      </w:r>
    </w:p>
    <w:p w:rsidR="00897960" w:rsidRDefault="00897960" w:rsidP="00897960">
      <w:pPr>
        <w:pStyle w:val="Formel"/>
      </w:pPr>
      <m:oMath>
        <m:borderBox>
          <m:borderBoxPr>
            <m:ctrlPr>
              <w:rPr>
                <w:rStyle w:val="HTMLCode"/>
                <w:rFonts w:ascii="Cambria Math" w:eastAsia="Calibri" w:hAnsi="Cambria Math"/>
              </w:rPr>
            </m:ctrlPr>
          </m:borderBox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nd </m:t>
                </m:r>
                <m:r>
                  <m:rPr>
                    <m:nor/>
                  </m:rPr>
                  <w:rPr>
                    <w:rStyle w:val="HTMLCode"/>
                    <w:rFonts w:ascii="Cambria Math" w:eastAsia="Calibri" w:hAnsi="Cambria Math"/>
                  </w:rPr>
                  <m:t>b</m:t>
                </m:r>
                <m:r>
                  <m:rPr>
                    <m:nor/>
                  </m:rPr>
                  <w:rPr>
                    <w:rStyle w:val="HTMLCode"/>
                    <w:rFonts w:ascii="Cambria Math" w:eastAsia="Calibri" w:hAnsi="Cambria Math"/>
                    <w:i w:val="0"/>
                  </w:rPr>
                  <m:t>ijektiv</m:t>
                </m:r>
                <m:r>
                  <m:rPr>
                    <m:sty m:val="p"/>
                  </m:rPr>
                  <w:rPr>
                    <w:rStyle w:val="HTMLCode"/>
                    <w:rFonts w:ascii="Cambria Math" w:eastAsia="Calibri" w:hAnsi="Cambria Math" w:cs="Cambria Math"/>
                  </w:rPr>
                  <m:t>⟹</m:t>
                </m:r>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 </m:t>
                </m:r>
                <m:r>
                  <m:rPr>
                    <m:nor/>
                  </m:rPr>
                  <w:rPr>
                    <w:rStyle w:val="HTMLCode"/>
                    <w:rFonts w:ascii="Cambria Math" w:eastAsia="Calibri" w:hAnsi="Cambria Math"/>
                    <w:i w:val="0"/>
                  </w:rPr>
                  <m:t>linear</m:t>
                </m:r>
              </m:e>
            </m:d>
          </m:e>
        </m:borderBox>
      </m:oMath>
      <w:r>
        <w:rPr>
          <w:rStyle w:val="HTMLCode"/>
          <w:rFonts w:ascii="Times New Roman" w:eastAsia="Calibri" w:hAnsi="Times New Roman" w:cs="Calibri"/>
        </w:rPr>
        <w:t xml:space="preserve"> </w:t>
      </w:r>
      <w:r>
        <w:rPr>
          <w:rStyle w:val="HTMLCode"/>
          <w:rFonts w:ascii="Times New Roman" w:eastAsia="Calibri" w:hAnsi="Times New Roman" w:cs="Calibri"/>
        </w:rPr>
        <w:tab/>
        <w:t>(M3.290)</w:t>
      </w:r>
    </w:p>
    <w:p w:rsidR="00A703CE" w:rsidRDefault="00A703CE" w:rsidP="00A703CE">
      <w:pPr>
        <w:pStyle w:val="StandardWeb"/>
      </w:pPr>
      <w:r>
        <w:t>Dies ist eines der zentralen Ergebnisse von M3.3. [[71]]</w:t>
      </w:r>
    </w:p>
    <w:p w:rsidR="00A703CE" w:rsidRDefault="00A703CE" w:rsidP="00A703CE">
      <w:pPr>
        <w:pStyle w:val="berschrift2"/>
      </w:pPr>
      <w:r>
        <w:t>M3.3.11 Lineare Isomorphismen</w:t>
      </w:r>
    </w:p>
    <w:p w:rsidR="00A703CE" w:rsidRDefault="00A703CE" w:rsidP="00A703CE">
      <w:pPr>
        <w:pStyle w:val="StandardWeb"/>
      </w:pPr>
      <w:r>
        <w:t>Eine bijektive lineare Abbildung zwischen zwei Vektorräumen bezeichne ich als linearen Isomorphismus.</w:t>
      </w:r>
    </w:p>
    <w:p w:rsidR="00A703CE" w:rsidRDefault="00A703CE" w:rsidP="00A703CE">
      <w:pPr>
        <w:pStyle w:val="StandardWeb"/>
      </w:pPr>
      <w:r>
        <w:lastRenderedPageBreak/>
        <w:t>Formal:</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(M3.291)</w:t>
      </w:r>
    </w:p>
    <w:p w:rsidR="00A703CE" w:rsidRDefault="00A703CE" w:rsidP="00A703CE">
      <w:pPr>
        <w:pStyle w:val="StandardWeb"/>
      </w:pPr>
      <w:r>
        <w:t xml:space="preserve">heißt Isomorphismus, wenn </w:t>
      </w:r>
      <m:oMath>
        <m:r>
          <w:rPr>
            <w:rStyle w:val="HTMLCode"/>
            <w:rFonts w:ascii="Cambria Math" w:hAnsi="Cambria Math"/>
          </w:rPr>
          <m:t>T</m:t>
        </m:r>
      </m:oMath>
      <w:r>
        <w:t xml:space="preserve"> linear und bijektiv ist.</w:t>
      </w:r>
    </w:p>
    <w:p w:rsidR="00A703CE" w:rsidRDefault="00A703CE" w:rsidP="00A703CE">
      <w:pPr>
        <w:pStyle w:val="StandardWeb"/>
      </w:pPr>
      <w:r>
        <w:t>Ich schreibe dann:</w:t>
      </w:r>
    </w:p>
    <w:p w:rsidR="00A703CE" w:rsidRPr="00897960" w:rsidRDefault="00897960" w:rsidP="00897960">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(M3.292)</w:t>
      </w:r>
    </w:p>
    <w:p w:rsidR="00A703CE" w:rsidRDefault="00A703CE" w:rsidP="00A703CE">
      <w:pPr>
        <w:pStyle w:val="StandardWeb"/>
      </w:pPr>
      <w:r>
        <w:t xml:space="preserve">wenn ein linearer Isomorphismus zwischen </w:t>
      </w:r>
      <m:oMath>
        <m:r>
          <w:rPr>
            <w:rStyle w:val="HTMLCode"/>
            <w:rFonts w:ascii="Cambria Math" w:hAnsi="Cambria Math"/>
          </w:rPr>
          <m:t>V</m:t>
        </m:r>
      </m:oMath>
      <w:r>
        <w:t xml:space="preserve"> und </w:t>
      </w:r>
      <m:oMath>
        <m:r>
          <w:rPr>
            <w:rStyle w:val="HTMLCode"/>
            <w:rFonts w:ascii="Cambria Math" w:hAnsi="Cambria Math"/>
          </w:rPr>
          <m:t>W</m:t>
        </m:r>
      </m:oMath>
      <w:r>
        <w:t xml:space="preserve"> existiert.</w:t>
      </w:r>
    </w:p>
    <w:p w:rsidR="00A703CE" w:rsidRDefault="00A703CE" w:rsidP="00A703CE">
      <w:pPr>
        <w:pStyle w:val="StandardWeb"/>
      </w:pPr>
      <w:r>
        <w:t>Die Bedeutung dieser Beziehung liegt darin, dass beide Vektorräume hinsichtlich ihrer linearen Struktur äquivalent sind. Ein Isomorphismus kann sämtliche Vektoren eindeutig hin- und zurückübersetzen, ohne Addition oder Skalarmultiplikation zu verändern.</w:t>
      </w:r>
    </w:p>
    <w:p w:rsidR="00A703CE" w:rsidRDefault="00A703CE" w:rsidP="00A703CE">
      <w:pPr>
        <w:pStyle w:val="StandardWeb"/>
      </w:pPr>
      <w:r>
        <w:t xml:space="preserve">Für einen Isomorphismus </w:t>
      </w:r>
      <m:oMath>
        <m:r>
          <w:rPr>
            <w:rStyle w:val="HTMLCode"/>
            <w:rFonts w:ascii="Cambria Math" w:hAnsi="Cambria Math"/>
          </w:rPr>
          <m:t>T</m:t>
        </m:r>
      </m:oMath>
      <w:r>
        <w:t xml:space="preserve"> gelten:</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(M3.293)</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(M3.294)</w:t>
      </w:r>
    </w:p>
    <w:p w:rsidR="00A703CE" w:rsidRDefault="00A703CE" w:rsidP="00A703CE">
      <w:pPr>
        <w:pStyle w:val="StandardWeb"/>
      </w:pPr>
      <w:r>
        <w:t xml:space="preserve">wobei sowohl </w:t>
      </w:r>
      <m:oMath>
        <m:r>
          <w:rPr>
            <w:rStyle w:val="HTMLCode"/>
            <w:rFonts w:ascii="Cambria Math" w:hAnsi="Cambria Math"/>
          </w:rPr>
          <m:t>T</m:t>
        </m:r>
      </m:oMath>
      <w:r>
        <w:t xml:space="preserve"> als auch </w:t>
      </w:r>
      <m:oMath>
        <m:sSup>
          <m:sSupPr>
            <m:ctrlPr>
              <w:rPr>
                <w:rStyle w:val="HTMLCode"/>
                <w:rFonts w:ascii="Cambria Math" w:hAnsi="Cambria Math"/>
                <w:i/>
              </w:rPr>
            </m:ctrlPr>
          </m:sSupPr>
          <m:e>
            <m:r>
              <w:rPr>
                <w:rStyle w:val="HTMLCode"/>
                <w:rFonts w:ascii="Cambria Math" w:hAnsi="Cambria Math"/>
              </w:rPr>
              <m:t>T</m:t>
            </m:r>
          </m:e>
          <m:sup>
            <m:r>
              <w:rPr>
                <w:rStyle w:val="HTMLCode"/>
                <w:rFonts w:ascii="Cambria Math" w:hAnsi="Cambria Math"/>
              </w:rPr>
              <m:t>-1</m:t>
            </m:r>
          </m:sup>
        </m:sSup>
      </m:oMath>
      <w:r>
        <w:t xml:space="preserve"> linear sind.</w:t>
      </w:r>
    </w:p>
    <w:p w:rsidR="00A703CE" w:rsidRDefault="00A703CE" w:rsidP="00A703CE">
      <w:pPr>
        <w:pStyle w:val="berschrift2"/>
      </w:pPr>
      <w:r>
        <w:t>M3.3.12 Isomorphie als symmetrische Beziehung</w:t>
      </w:r>
    </w:p>
    <w:p w:rsidR="00A703CE" w:rsidRDefault="00A703CE" w:rsidP="00A703CE">
      <w:pPr>
        <w:pStyle w:val="StandardWeb"/>
      </w:pPr>
      <w:r>
        <w:t>Ist:</w:t>
      </w:r>
    </w:p>
    <w:p w:rsidR="00A703CE" w:rsidRPr="00897960" w:rsidRDefault="00897960" w:rsidP="00897960">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(M3.295)</w:t>
      </w:r>
    </w:p>
    <w:p w:rsidR="00A703CE" w:rsidRDefault="00A703CE" w:rsidP="00A703CE">
      <w:pPr>
        <w:pStyle w:val="StandardWeb"/>
      </w:pPr>
      <w:r>
        <w:t>so existiert ein Isomorphismus:</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(M3.296)</w:t>
      </w:r>
    </w:p>
    <w:p w:rsidR="00A703CE" w:rsidRDefault="00A703CE" w:rsidP="00A703CE">
      <w:pPr>
        <w:pStyle w:val="StandardWeb"/>
      </w:pPr>
      <w:r>
        <w:t xml:space="preserve">Da </w:t>
      </w:r>
      <m:oMath>
        <m:sSup>
          <m:sSupPr>
            <m:ctrlPr>
              <w:rPr>
                <w:rStyle w:val="HTMLCode"/>
                <w:rFonts w:ascii="Cambria Math" w:hAnsi="Cambria Math"/>
                <w:i/>
              </w:rPr>
            </m:ctrlPr>
          </m:sSupPr>
          <m:e>
            <m:r>
              <w:rPr>
                <w:rStyle w:val="HTMLCode"/>
                <w:rFonts w:ascii="Cambria Math" w:hAnsi="Cambria Math"/>
              </w:rPr>
              <m:t>T</m:t>
            </m:r>
          </m:e>
          <m:sup>
            <m:r>
              <w:rPr>
                <w:rStyle w:val="HTMLCode"/>
                <w:rFonts w:ascii="Cambria Math" w:hAnsi="Cambria Math"/>
              </w:rPr>
              <m:t>-1</m:t>
            </m:r>
          </m:sup>
        </m:sSup>
      </m:oMath>
      <w:r>
        <w:t xml:space="preserve"> ebenfalls ein linearer Isomorphismus ist:</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(M3.297)</w:t>
      </w:r>
    </w:p>
    <w:p w:rsidR="00A703CE" w:rsidRDefault="00A703CE" w:rsidP="00A703CE">
      <w:pPr>
        <w:pStyle w:val="StandardWeb"/>
      </w:pPr>
      <w:r>
        <w:lastRenderedPageBreak/>
        <w:t>folgt:</w:t>
      </w:r>
    </w:p>
    <w:p w:rsidR="00A703CE" w:rsidRPr="00897960" w:rsidRDefault="00897960" w:rsidP="00897960">
      <w:pPr>
        <w:pStyle w:val="Formel"/>
      </w:pPr>
      <m:oMathPara>
        <m:oMathParaPr>
          <m:jc m:val="left"/>
        </m:oMathParaPr>
        <m:oMath>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(M3.298)</w:t>
      </w:r>
    </w:p>
    <w:p w:rsidR="00A703CE" w:rsidRDefault="00A703CE" w:rsidP="00A703CE">
      <w:pPr>
        <w:pStyle w:val="StandardWeb"/>
      </w:pPr>
      <w:r>
        <w:t>Damit ist die Isomorphierelation symmetrisch.</w:t>
      </w:r>
    </w:p>
    <w:p w:rsidR="00A703CE" w:rsidRDefault="00A703CE" w:rsidP="00A703CE">
      <w:pPr>
        <w:pStyle w:val="StandardWeb"/>
      </w:pPr>
      <w:r>
        <w:t>Auch Reflexivität folgt aus der Identitätsabbildung:</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(M3.299)</w:t>
      </w:r>
    </w:p>
    <w:p w:rsidR="00A703CE" w:rsidRDefault="00A703CE" w:rsidP="00A703CE">
      <w:pPr>
        <w:pStyle w:val="StandardWeb"/>
      </w:pPr>
      <w:r>
        <w:t>also:</w:t>
      </w:r>
    </w:p>
    <w:p w:rsidR="00A703CE" w:rsidRPr="00897960" w:rsidRDefault="00897960" w:rsidP="00897960">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(M3.300)</w:t>
      </w:r>
    </w:p>
    <w:p w:rsidR="00A703CE" w:rsidRDefault="00A703CE" w:rsidP="00A703CE">
      <w:pPr>
        <w:pStyle w:val="StandardWeb"/>
      </w:pPr>
      <w:r>
        <w:t>Für Transitivität seien:</w:t>
      </w:r>
    </w:p>
    <w:p w:rsidR="00A703CE" w:rsidRPr="00897960" w:rsidRDefault="00897960" w:rsidP="00897960">
      <w:pPr>
        <w:pStyle w:val="Formel"/>
      </w:pPr>
      <m:oMathPara>
        <m:oMathParaPr>
          <m:jc m:val="left"/>
        </m:oMathPara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(M3.301)</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(M3.302)</w:t>
      </w:r>
    </w:p>
    <w:p w:rsidR="00A703CE" w:rsidRDefault="00A703CE" w:rsidP="00A703CE">
      <w:pPr>
        <w:pStyle w:val="StandardWeb"/>
      </w:pPr>
      <w:r>
        <w:t xml:space="preserve">durch Isomorphismen </w:t>
      </w:r>
      <m:oMath>
        <m:r>
          <w:rPr>
            <w:rStyle w:val="HTMLCode"/>
            <w:rFonts w:ascii="Cambria Math" w:hAnsi="Cambria Math"/>
          </w:rPr>
          <m:t>S:U</m:t>
        </m:r>
        <m:r>
          <m:rPr>
            <m:sty m:val="p"/>
          </m:rPr>
          <w:rPr>
            <w:rStyle w:val="HTMLCode"/>
            <w:rFonts w:ascii="Cambria Math" w:hAnsi="Cambria Math"/>
          </w:rPr>
          <m:t>→</m:t>
        </m:r>
        <m:r>
          <w:rPr>
            <w:rStyle w:val="HTMLCode"/>
            <w:rFonts w:ascii="Cambria Math" w:hAnsi="Cambria Math"/>
          </w:rPr>
          <m:t>V</m:t>
        </m:r>
      </m:oMath>
      <w:r>
        <w:t xml:space="preserve"> und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w:t>
      </w:r>
    </w:p>
    <w:p w:rsidR="00A703CE" w:rsidRDefault="00A703CE" w:rsidP="00A703CE">
      <w:pPr>
        <w:pStyle w:val="StandardWeb"/>
      </w:pPr>
      <w:r>
        <w:t xml:space="preserve">Dann ist </w:t>
      </w:r>
      <m:oMath>
        <m:r>
          <w:rPr>
            <w:rStyle w:val="HTMLCode"/>
            <w:rFonts w:ascii="Cambria Math" w:hAnsi="Cambria Math"/>
          </w:rPr>
          <m:t>T</m:t>
        </m:r>
        <m:r>
          <m:rPr>
            <m:sty m:val="p"/>
          </m:rPr>
          <w:rPr>
            <w:rStyle w:val="HTMLCode"/>
            <w:rFonts w:ascii="Cambria Math" w:hAnsi="Cambria Math"/>
          </w:rPr>
          <m:t>∘</m:t>
        </m:r>
        <m:r>
          <w:rPr>
            <w:rStyle w:val="HTMLCode"/>
            <w:rFonts w:ascii="Cambria Math" w:hAnsi="Cambria Math"/>
          </w:rPr>
          <m:t>S</m:t>
        </m:r>
      </m:oMath>
      <w:r>
        <w:t xml:space="preserve"> linear und bijektiv, also:</w:t>
      </w:r>
    </w:p>
    <w:p w:rsidR="00A703CE" w:rsidRPr="00897960" w:rsidRDefault="00897960" w:rsidP="00897960">
      <w:pPr>
        <w:pStyle w:val="Formel"/>
      </w:pPr>
      <m:oMathPara>
        <m:oMathParaPr>
          <m:jc m:val="left"/>
        </m:oMathPara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(M3.303)</w:t>
      </w:r>
    </w:p>
    <w:p w:rsidR="00A703CE" w:rsidRDefault="00A703CE" w:rsidP="00A703CE">
      <w:pPr>
        <w:pStyle w:val="StandardWeb"/>
      </w:pPr>
      <w:r>
        <w:t>Damit verhält sich Isomorphie wie eine Äquivalenzrelation auf der Klasse der betrachteten Vektorräume.</w:t>
      </w:r>
    </w:p>
    <w:p w:rsidR="00A703CE" w:rsidRDefault="00A703CE" w:rsidP="00A703CE">
      <w:pPr>
        <w:pStyle w:val="berschrift2"/>
      </w:pPr>
      <w:r>
        <w:t>M3.3.13 Automorphismen</w:t>
      </w:r>
    </w:p>
    <w:p w:rsidR="00A703CE" w:rsidRDefault="00A703CE" w:rsidP="00A703CE">
      <w:pPr>
        <w:pStyle w:val="StandardWeb"/>
      </w:pPr>
      <w:r>
        <w:t>Ein Isomorphismus eines Vektorraums auf sich selbst heißt Automorphismus.</w:t>
      </w:r>
    </w:p>
    <w:p w:rsidR="00A703CE" w:rsidRDefault="00A703CE" w:rsidP="00A703CE">
      <w:pPr>
        <w:pStyle w:val="StandardWeb"/>
      </w:pPr>
      <w:r>
        <w:t>Sei:</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(M3.304)</w:t>
      </w:r>
    </w:p>
    <w:p w:rsidR="00A703CE" w:rsidRDefault="00A703CE" w:rsidP="00A703CE">
      <w:pPr>
        <w:pStyle w:val="StandardWeb"/>
      </w:pPr>
      <w:r>
        <w:t>linear und bijektiv.</w:t>
      </w:r>
    </w:p>
    <w:p w:rsidR="00A703CE" w:rsidRDefault="00A703CE" w:rsidP="00A703CE">
      <w:pPr>
        <w:pStyle w:val="StandardWeb"/>
      </w:pPr>
      <w:r>
        <w:lastRenderedPageBreak/>
        <w:t xml:space="preserve">Dann ist </w:t>
      </w:r>
      <m:oMath>
        <m:r>
          <w:rPr>
            <w:rStyle w:val="HTMLCode"/>
            <w:rFonts w:ascii="Cambria Math" w:hAnsi="Cambria Math"/>
          </w:rPr>
          <m:t>T</m:t>
        </m:r>
      </m:oMath>
      <w:r>
        <w:t xml:space="preserve"> ein linearer Automorphismus von </w:t>
      </w:r>
      <m:oMath>
        <m:r>
          <w:rPr>
            <w:rStyle w:val="HTMLCode"/>
            <w:rFonts w:ascii="Cambria Math" w:hAnsi="Cambria Math"/>
          </w:rPr>
          <m:t>V</m:t>
        </m:r>
      </m:oMath>
      <w:r>
        <w:t>.</w:t>
      </w:r>
    </w:p>
    <w:p w:rsidR="00A703CE" w:rsidRDefault="00A703CE" w:rsidP="00A703CE">
      <w:pPr>
        <w:pStyle w:val="StandardWeb"/>
      </w:pPr>
      <w:r>
        <w:t xml:space="preserve">Die Menge aller linearen Automorphismen von </w:t>
      </w:r>
      <m:oMath>
        <m:r>
          <w:rPr>
            <w:rStyle w:val="HTMLCode"/>
            <w:rFonts w:ascii="Cambria Math" w:hAnsi="Cambria Math"/>
          </w:rPr>
          <m:t>V</m:t>
        </m:r>
      </m:oMath>
      <w:r>
        <w:t xml:space="preserve"> kann bezeichnet werden durch:</w:t>
      </w:r>
    </w:p>
    <w:p w:rsidR="00A703CE" w:rsidRPr="00897960" w:rsidRDefault="00897960" w:rsidP="00897960">
      <w:pPr>
        <w:pStyle w:val="Formel"/>
      </w:pPr>
      <m:oMathPara>
        <m:oMathParaPr>
          <m:jc m:val="left"/>
        </m:oMathParaPr>
        <m:oMath>
          <m:r>
            <m:rPr>
              <m:sty m:val="p"/>
            </m:rPr>
            <w:rPr>
              <w:rStyle w:val="HTMLCode"/>
              <w:rFonts w:ascii="Cambria Math" w:eastAsia="Calibri" w:hAnsi="Cambria Math"/>
            </w:rPr>
            <m:t>"{</m:t>
          </m:r>
          <m:r>
            <w:rPr>
              <w:rStyle w:val="HTMLCode"/>
              <w:rFonts w:ascii="Cambria Math" w:eastAsia="Calibri" w:hAnsi="Cambria Math"/>
            </w:rPr>
            <m:t>GL</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xml:space="preserve">| </m:t>
          </m:r>
          <m:r>
            <w:rPr>
              <w:rStyle w:val="HTMLCode"/>
              <w:rFonts w:ascii="Cambria Math" w:eastAsia="Calibri" w:hAnsi="Cambria Math"/>
            </w:rPr>
            <m:t>T</m:t>
          </m:r>
          <m:r>
            <m:rPr>
              <m:sty m:val="p"/>
            </m:rPr>
            <w:rPr>
              <w:rStyle w:val="HTMLCode"/>
              <w:rFonts w:ascii="Cambria Math" w:eastAsia="Calibri" w:hAnsi="Cambria Math"/>
            </w:rPr>
            <m:t> </m:t>
          </m:r>
          <m:r>
            <w:rPr>
              <w:rStyle w:val="HTMLCode"/>
              <w:rFonts w:ascii="Cambria Math" w:eastAsia="Calibri" w:hAnsi="Cambria Math"/>
            </w:rPr>
            <m:t>linear</m:t>
          </m:r>
          <m:r>
            <m:rPr>
              <m:sty m:val="p"/>
            </m:rPr>
            <w:rPr>
              <w:rStyle w:val="HTMLCode"/>
              <w:rFonts w:ascii="Cambria Math" w:eastAsia="Calibri" w:hAnsi="Cambria Math"/>
            </w:rPr>
            <m:t> </m:t>
          </m:r>
          <m:r>
            <m:rPr>
              <m:sty m:val="p"/>
            </m:rPr>
            <w:rPr>
              <w:rStyle w:val="HTMLCode"/>
              <w:rFonts w:ascii="Cambria Math" w:eastAsia="Calibri" w:hAnsi="Cambria Math"/>
            </w:rPr>
            <m:t>u</m:t>
          </m:r>
          <m:r>
            <w:rPr>
              <w:rStyle w:val="HTMLCode"/>
              <w:rFonts w:ascii="Cambria Math" w:eastAsia="Calibri" w:hAnsi="Cambria Math"/>
            </w:rPr>
            <m:t>nd</m:t>
          </m:r>
          <m:r>
            <m:rPr>
              <m:sty m:val="p"/>
            </m:rPr>
            <w:rPr>
              <w:rStyle w:val="HTMLCode"/>
              <w:rFonts w:ascii="Cambria Math" w:eastAsia="Calibri" w:hAnsi="Cambria Math"/>
            </w:rPr>
            <m:t> </m:t>
          </m:r>
          <m:r>
            <m:rPr>
              <m:sty m:val="p"/>
            </m:rPr>
            <w:rPr>
              <w:rStyle w:val="HTMLCode"/>
              <w:rFonts w:ascii="Cambria Math" w:eastAsia="Calibri" w:hAnsi="Cambria Math"/>
            </w:rPr>
            <m:t>b</m:t>
          </m:r>
          <m:r>
            <w:rPr>
              <w:rStyle w:val="HTMLCode"/>
              <w:rFonts w:ascii="Cambria Math" w:eastAsia="Calibri" w:hAnsi="Cambria Math"/>
            </w:rPr>
            <m:t>ijektiv</m:t>
          </m:r>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Times New Roman" w:eastAsia="Calibri" w:hAnsi="Times New Roman" w:cs="Calibri"/>
            </w:rPr>
            <w:br/>
          </m:r>
        </m:oMath>
      </m:oMathPara>
      <w:r>
        <w:rPr>
          <w:rStyle w:val="HTMLCode"/>
          <w:rFonts w:ascii="Times New Roman" w:eastAsia="Calibri" w:hAnsi="Times New Roman" w:cs="Calibri"/>
        </w:rPr>
        <w:tab/>
        <w:t>(M3.305)</w:t>
      </w:r>
    </w:p>
    <w:p w:rsidR="00A703CE" w:rsidRDefault="00A703CE" w:rsidP="00A703CE">
      <w:pPr>
        <w:pStyle w:val="StandardWeb"/>
      </w:pPr>
      <w:r>
        <w:t xml:space="preserve">Für </w:t>
      </w:r>
      <m:oMath>
        <m:r>
          <w:rPr>
            <w:rStyle w:val="HTMLCode"/>
            <w:rFonts w:ascii="Cambria Math" w:hAnsi="Cambria Math"/>
          </w:rPr>
          <m:t>S,T</m:t>
        </m:r>
        <m:r>
          <m:rPr>
            <m:sty m:val="p"/>
          </m:rPr>
          <w:rPr>
            <w:rStyle w:val="HTMLCode"/>
            <w:rFonts w:ascii="Cambria Math" w:hAnsi="Cambria Math"/>
          </w:rPr>
          <m:t>∈</m:t>
        </m:r>
        <m:r>
          <m:rPr>
            <m:nor/>
          </m:rPr>
          <w:rPr>
            <w:rStyle w:val="HTMLCode"/>
            <w:rFonts w:ascii="Cambria Math" w:hAnsi="Cambria Math"/>
          </w:rPr>
          <m:t>GL</m:t>
        </m:r>
        <m:d>
          <m:dPr>
            <m:ctrlPr>
              <w:rPr>
                <w:rStyle w:val="HTMLCode"/>
                <w:rFonts w:ascii="Cambria Math" w:hAnsi="Cambria Math"/>
                <w:i/>
              </w:rPr>
            </m:ctrlPr>
          </m:dPr>
          <m:e>
            <m:r>
              <w:rPr>
                <w:rStyle w:val="HTMLCode"/>
                <w:rFonts w:ascii="Cambria Math" w:hAnsi="Cambria Math"/>
              </w:rPr>
              <m:t>V</m:t>
            </m:r>
          </m:e>
        </m:d>
      </m:oMath>
      <w:r>
        <w:t xml:space="preserve"> ist auch:</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m:rPr>
              <m:nor/>
            </m:rPr>
            <w:rPr>
              <w:rStyle w:val="HTMLCode"/>
              <w:rFonts w:ascii="Cambria Math" w:eastAsia="Calibri" w:hAnsi="Cambria Math"/>
              <w:i w:val="0"/>
            </w:rPr>
            <m:t>GL</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(M3.306)</w:t>
      </w:r>
    </w:p>
    <w:p w:rsidR="00A703CE" w:rsidRDefault="00A703CE" w:rsidP="00A703CE">
      <w:pPr>
        <w:pStyle w:val="StandardWeb"/>
      </w:pPr>
      <w:r>
        <w:t>Die Identität gehört ebenfalls dazu:</w:t>
      </w:r>
    </w:p>
    <w:p w:rsidR="00A703CE" w:rsidRPr="00897960" w:rsidRDefault="00897960" w:rsidP="00897960">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rPr>
            <m:t>∈</m:t>
          </m:r>
          <m:r>
            <m:rPr>
              <m:nor/>
            </m:rPr>
            <w:rPr>
              <w:rStyle w:val="HTMLCode"/>
              <w:rFonts w:ascii="Cambria Math" w:eastAsia="Calibri" w:hAnsi="Cambria Math"/>
              <w:i w:val="0"/>
            </w:rPr>
            <m:t>GL</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(M3.307)</w:t>
      </w:r>
    </w:p>
    <w:p w:rsidR="00A703CE" w:rsidRDefault="00A703CE" w:rsidP="00A703CE">
      <w:pPr>
        <w:pStyle w:val="StandardWeb"/>
      </w:pPr>
      <w:r>
        <w:t xml:space="preserve">und zu jedem </w:t>
      </w:r>
      <m:oMath>
        <m:r>
          <w:rPr>
            <w:rStyle w:val="HTMLCode"/>
            <w:rFonts w:ascii="Cambria Math" w:hAnsi="Cambria Math"/>
          </w:rPr>
          <m:t>T</m:t>
        </m:r>
        <m:r>
          <m:rPr>
            <m:sty m:val="p"/>
          </m:rPr>
          <w:rPr>
            <w:rStyle w:val="HTMLCode"/>
            <w:rFonts w:ascii="Cambria Math" w:hAnsi="Cambria Math"/>
          </w:rPr>
          <m:t>∈</m:t>
        </m:r>
        <m:r>
          <m:rPr>
            <m:nor/>
          </m:rPr>
          <w:rPr>
            <w:rStyle w:val="HTMLCode"/>
            <w:rFonts w:ascii="Cambria Math" w:hAnsi="Cambria Math"/>
          </w:rPr>
          <m:t>GL</m:t>
        </m:r>
        <m:d>
          <m:dPr>
            <m:ctrlPr>
              <w:rPr>
                <w:rStyle w:val="HTMLCode"/>
                <w:rFonts w:ascii="Cambria Math" w:hAnsi="Cambria Math"/>
                <w:i/>
              </w:rPr>
            </m:ctrlPr>
          </m:dPr>
          <m:e>
            <m:r>
              <w:rPr>
                <w:rStyle w:val="HTMLCode"/>
                <w:rFonts w:ascii="Cambria Math" w:hAnsi="Cambria Math"/>
              </w:rPr>
              <m:t>V</m:t>
            </m:r>
          </m:e>
        </m:d>
      </m:oMath>
      <w:r>
        <w:t xml:space="preserve"> existiert:</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m:rPr>
              <m:nor/>
            </m:rPr>
            <w:rPr>
              <w:rStyle w:val="HTMLCode"/>
              <w:rFonts w:ascii="Cambria Math" w:eastAsia="Calibri" w:hAnsi="Cambria Math"/>
              <w:i w:val="0"/>
            </w:rPr>
            <m:t>GL</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(M3.308)</w:t>
      </w:r>
    </w:p>
    <w:p w:rsidR="00A703CE" w:rsidRDefault="00A703CE" w:rsidP="00A703CE">
      <w:pPr>
        <w:pStyle w:val="StandardWeb"/>
      </w:pPr>
      <w:r>
        <w:t xml:space="preserve">Damit bildet </w:t>
      </w:r>
      <m:oMath>
        <m:r>
          <m:rPr>
            <m:nor/>
          </m:rPr>
          <w:rPr>
            <w:rStyle w:val="HTMLCode"/>
            <w:rFonts w:ascii="Cambria Math" w:hAnsi="Cambria Math"/>
          </w:rPr>
          <m:t>GL</m:t>
        </m:r>
        <m:d>
          <m:dPr>
            <m:ctrlPr>
              <w:rPr>
                <w:rStyle w:val="HTMLCode"/>
                <w:rFonts w:ascii="Cambria Math" w:hAnsi="Cambria Math"/>
                <w:i/>
              </w:rPr>
            </m:ctrlPr>
          </m:dPr>
          <m:e>
            <m:r>
              <w:rPr>
                <w:rStyle w:val="HTMLCode"/>
                <w:rFonts w:ascii="Cambria Math" w:hAnsi="Cambria Math"/>
              </w:rPr>
              <m:t>V</m:t>
            </m:r>
          </m:e>
        </m:d>
      </m:oMath>
      <w:r>
        <w:t xml:space="preserve"> bezüglich der Komposition eine Gruppe.</w:t>
      </w:r>
    </w:p>
    <w:p w:rsidR="00A703CE" w:rsidRDefault="00A703CE" w:rsidP="00A703CE">
      <w:pPr>
        <w:pStyle w:val="StandardWeb"/>
      </w:pPr>
      <w:r>
        <w:t>Diese Gruppenstruktur werde ich in M3 nicht vertiefen. Sie ist jedoch konzeptionell wichtig, weil später die invertierbaren quadratischen Matrizen dieselbe Kompositionsstruktur in Koordinaten darstellen.</w:t>
      </w:r>
    </w:p>
    <w:p w:rsidR="00A703CE" w:rsidRDefault="00A703CE" w:rsidP="00A703CE">
      <w:pPr>
        <w:pStyle w:val="berschrift2"/>
      </w:pPr>
      <w:r>
        <w:t>M3.3.14 Umkehrung einer Komposition</w:t>
      </w:r>
    </w:p>
    <w:p w:rsidR="00A703CE" w:rsidRDefault="00A703CE" w:rsidP="00A703CE">
      <w:pPr>
        <w:pStyle w:val="StandardWeb"/>
      </w:pPr>
      <w:r>
        <w:t>Seien:</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(M3.309)</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(M3.310)</w:t>
      </w:r>
    </w:p>
    <w:p w:rsidR="00A703CE" w:rsidRDefault="00A703CE" w:rsidP="00A703CE">
      <w:pPr>
        <w:pStyle w:val="StandardWeb"/>
      </w:pPr>
      <w:r>
        <w:t>lineare Isomorphismen.</w:t>
      </w:r>
    </w:p>
    <w:p w:rsidR="00A703CE" w:rsidRDefault="00A703CE" w:rsidP="00A703CE">
      <w:pPr>
        <w:pStyle w:val="StandardWeb"/>
      </w:pPr>
      <w:r>
        <w:t>Dann ist:</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(M3.311)</w:t>
      </w:r>
    </w:p>
    <w:p w:rsidR="00A703CE" w:rsidRDefault="00A703CE" w:rsidP="00A703CE">
      <w:pPr>
        <w:pStyle w:val="StandardWeb"/>
      </w:pPr>
      <w:r>
        <w:lastRenderedPageBreak/>
        <w:t>ebenfalls ein Isomorphismus.</w:t>
      </w:r>
    </w:p>
    <w:p w:rsidR="00A703CE" w:rsidRDefault="00A703CE" w:rsidP="00A703CE">
      <w:pPr>
        <w:pStyle w:val="StandardWeb"/>
      </w:pPr>
      <w:r>
        <w:t>Die Umkehrabbildung lautet:</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S</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(M3.312)</w:t>
      </w:r>
    </w:p>
    <w:p w:rsidR="00A703CE" w:rsidRDefault="00A703CE" w:rsidP="00A703CE">
      <w:pPr>
        <w:pStyle w:val="StandardWeb"/>
      </w:pPr>
      <w:r>
        <w:t>Ich überprüfe dies zunächst durch Rechtskomposition:</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S</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e>
          </m:d>
          <m:r>
            <w:rPr>
              <w:rStyle w:val="HTMLCode"/>
              <w:rFonts w:ascii="Times New Roman" w:eastAsia="Calibri" w:hAnsi="Times New Roman" w:cs="Calibri"/>
            </w:rPr>
            <w:br/>
          </m:r>
        </m:oMath>
      </m:oMathPara>
      <w:r>
        <w:rPr>
          <w:rStyle w:val="HTMLCode"/>
          <w:rFonts w:ascii="Times New Roman" w:eastAsia="Calibri" w:hAnsi="Times New Roman" w:cs="Calibri"/>
        </w:rPr>
        <w:tab/>
        <w:t>(M3.313)</w:t>
      </w:r>
    </w:p>
    <w:p w:rsidR="00A703CE" w:rsidRDefault="00A703CE" w:rsidP="00A703CE">
      <w:pPr>
        <w:pStyle w:val="StandardWeb"/>
      </w:pPr>
      <w:r>
        <w:t>Mit Assoziativität:</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S</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e>
          </m:d>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S</m:t>
                  </m:r>
                  <m:ctrlPr>
                    <w:rPr>
                      <w:rStyle w:val="HTMLCode"/>
                      <w:rFonts w:ascii="Cambria Math" w:eastAsia="Calibri" w:hAnsi="Cambria Math"/>
                    </w:rPr>
                  </m:ctrlPr>
                </m:e>
                <m:sup>
                  <m:r>
                    <m:rPr>
                      <m:sty m:val="p"/>
                    </m:rPr>
                    <w:rPr>
                      <w:rStyle w:val="HTMLCode"/>
                      <w:rFonts w:ascii="Cambria Math" w:eastAsia="Calibri" w:hAnsi="Cambria Math"/>
                    </w:rPr>
                    <m:t>-1</m:t>
                  </m:r>
                </m:sup>
              </m:sSup>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(M3.314)</w:t>
      </w:r>
    </w:p>
    <w:p w:rsidR="00A703CE" w:rsidRDefault="00A703CE" w:rsidP="00A703CE">
      <w:pPr>
        <w:pStyle w:val="StandardWeb"/>
      </w:pPr>
      <w:r>
        <w:t>Da:</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S</m:t>
              </m:r>
              <m:ctrlPr>
                <w:rPr>
                  <w:rStyle w:val="HTMLCode"/>
                  <w:rFonts w:ascii="Cambria Math" w:eastAsia="Calibri" w:hAnsi="Cambria Math"/>
                </w:rPr>
              </m:ctrlPr>
            </m:e>
            <m:sup>
              <m:r>
                <m:rPr>
                  <m:sty m:val="p"/>
                </m:rPr>
                <w:rPr>
                  <w:rStyle w:val="HTMLCode"/>
                  <w:rFonts w:ascii="Cambria Math" w:eastAsia="Calibri" w:hAnsi="Cambria Math"/>
                </w:rPr>
                <m:t>-1</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(M3.315)</w:t>
      </w:r>
    </w:p>
    <w:p w:rsidR="00A703CE" w:rsidRDefault="00A703CE" w:rsidP="00A703CE">
      <w:pPr>
        <w:pStyle w:val="StandardWeb"/>
      </w:pPr>
      <w:r>
        <w:t>folgt:</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S</m:t>
                  </m:r>
                  <m:ctrlPr>
                    <w:rPr>
                      <w:rStyle w:val="HTMLCode"/>
                      <w:rFonts w:ascii="Cambria Math" w:eastAsia="Calibri" w:hAnsi="Cambria Math"/>
                    </w:rPr>
                  </m:ctrlPr>
                </m:e>
                <m:sup>
                  <m:r>
                    <m:rPr>
                      <m:sty m:val="p"/>
                    </m:rPr>
                    <w:rPr>
                      <w:rStyle w:val="HTMLCode"/>
                      <w:rFonts w:ascii="Cambria Math" w:eastAsia="Calibri" w:hAnsi="Cambria Math"/>
                    </w:rPr>
                    <m:t>-1</m:t>
                  </m:r>
                </m:sup>
              </m:sSup>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(M3.316)</w:t>
      </w:r>
    </w:p>
    <w:p w:rsidR="00A703CE" w:rsidRDefault="00A703CE" w:rsidP="00A703CE">
      <w:pPr>
        <w:pStyle w:val="StandardWeb"/>
      </w:pPr>
      <w:r>
        <w:t>also:</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(M3.317)</w:t>
      </w:r>
    </w:p>
    <w:p w:rsidR="00A703CE" w:rsidRDefault="00A703CE" w:rsidP="00A703CE">
      <w:pPr>
        <w:pStyle w:val="StandardWeb"/>
      </w:pPr>
      <w:r>
        <w:t>Analog:</w:t>
      </w:r>
    </w:p>
    <w:p w:rsidR="00A703CE" w:rsidRPr="00897960" w:rsidRDefault="00897960" w:rsidP="00897960">
      <w:pPr>
        <w:pStyle w:val="Formel"/>
      </w:pPr>
      <m:oMathPara>
        <m:oMathParaPr>
          <m:jc m:val="left"/>
        </m:oMathParaPr>
        <m:oMath>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S</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U</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(M3.318)</w:t>
      </w:r>
    </w:p>
    <w:p w:rsidR="00A703CE" w:rsidRDefault="00A703CE" w:rsidP="00A703CE">
      <w:pPr>
        <w:pStyle w:val="StandardWeb"/>
      </w:pPr>
      <w:r>
        <w:t>Damit ist:</w:t>
      </w:r>
    </w:p>
    <w:p w:rsidR="00A703CE" w:rsidRPr="00897960" w:rsidRDefault="00897960" w:rsidP="00897960">
      <w:pPr>
        <w:pStyle w:val="Formel"/>
      </w:pPr>
      <m:oMath>
        <m:borderBox>
          <m:borderBoxPr>
            <m:ctrlPr>
              <w:rPr>
                <w:rStyle w:val="HTMLCode"/>
                <w:rFonts w:ascii="Cambria Math" w:eastAsia="Calibri" w:hAnsi="Cambria Math"/>
              </w:rPr>
            </m:ctrlPr>
          </m:borderBoxPr>
          <m:e>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S</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e>
        </m:borderBox>
      </m:oMath>
      <w:r>
        <w:rPr>
          <w:rStyle w:val="HTMLCode"/>
          <w:rFonts w:ascii="Cambria Math" w:eastAsia="Calibri" w:hAnsi="Cambria Math" w:cs="Calibri"/>
        </w:rPr>
        <w:tab/>
        <w:t>(M3.319)</w:t>
      </w:r>
    </w:p>
    <w:p w:rsidR="00A703CE" w:rsidRDefault="00A703CE" w:rsidP="00A703CE">
      <w:pPr>
        <w:pStyle w:val="StandardWeb"/>
      </w:pPr>
      <w:r>
        <w:t>Die Reihenfolge kehrt sich beim Invertieren also um.</w:t>
      </w:r>
    </w:p>
    <w:p w:rsidR="00A703CE" w:rsidRDefault="00A703CE" w:rsidP="00A703CE">
      <w:pPr>
        <w:pStyle w:val="StandardWeb"/>
      </w:pPr>
      <w:r>
        <w:t>Auch diese Beziehung wird später unmittelbar für inverse Matrizen wiederkehren.</w:t>
      </w:r>
    </w:p>
    <w:p w:rsidR="00A703CE" w:rsidRDefault="00A703CE" w:rsidP="00A703CE">
      <w:pPr>
        <w:pStyle w:val="berschrift2"/>
      </w:pPr>
      <w:r>
        <w:t>M3.3.15 Eindeutigkeit der inversen linearen Abbildung</w:t>
      </w:r>
    </w:p>
    <w:p w:rsidR="00A703CE" w:rsidRDefault="00A703CE" w:rsidP="00A703CE">
      <w:pPr>
        <w:pStyle w:val="StandardWeb"/>
      </w:pPr>
      <w:r>
        <w:lastRenderedPageBreak/>
        <w:t>Aus der allgemeinen Funktionentheorie ist die Umkehrfunktion einer bijektiven Funktion eindeutig.</w:t>
      </w:r>
    </w:p>
    <w:p w:rsidR="00A703CE" w:rsidRDefault="00A703CE" w:rsidP="00A703CE">
      <w:pPr>
        <w:pStyle w:val="StandardWeb"/>
      </w:pPr>
      <w:r>
        <w:t>Für lineare Abbildungen kann ich dies nochmals in der Kompositionssprache ausdrücken.</w:t>
      </w:r>
    </w:p>
    <w:p w:rsidR="00A703CE" w:rsidRDefault="00A703CE" w:rsidP="00A703CE">
      <w:pPr>
        <w:pStyle w:val="StandardWeb"/>
      </w:pPr>
      <w:r>
        <w:t xml:space="preserve">Seien </w:t>
      </w:r>
      <m:oMath>
        <m:r>
          <w:rPr>
            <w:rStyle w:val="HTMLCode"/>
            <w:rFonts w:ascii="Cambria Math" w:hAnsi="Cambria Math"/>
          </w:rPr>
          <m:t>S,T:W</m:t>
        </m:r>
        <m:r>
          <m:rPr>
            <m:sty m:val="p"/>
          </m:rPr>
          <w:rPr>
            <w:rStyle w:val="HTMLCode"/>
            <w:rFonts w:ascii="Cambria Math" w:hAnsi="Cambria Math"/>
          </w:rPr>
          <m:t>→</m:t>
        </m:r>
        <m:r>
          <w:rPr>
            <w:rStyle w:val="HTMLCode"/>
            <w:rFonts w:ascii="Cambria Math" w:hAnsi="Cambria Math"/>
          </w:rPr>
          <m:t>V</m:t>
        </m:r>
      </m:oMath>
      <w:r>
        <w:t xml:space="preserve"> zwei Abbildungen mit:</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F</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(M3.320)</w:t>
      </w:r>
    </w:p>
    <w:p w:rsidR="00A703CE" w:rsidRPr="00897960" w:rsidRDefault="00897960" w:rsidP="00897960">
      <w:pPr>
        <w:pStyle w:val="Formel"/>
      </w:pPr>
      <m:oMathPara>
        <m:oMathParaPr>
          <m:jc m:val="left"/>
        </m:oMathParaPr>
        <m:oMath>
          <m:r>
            <w:rPr>
              <w:rStyle w:val="HTMLCode"/>
              <w:rFonts w:ascii="Cambria Math" w:eastAsia="Calibri" w:hAnsi="Cambria Math"/>
            </w:rPr>
            <m:t>F</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(M3.321)</w:t>
      </w:r>
    </w:p>
    <w:p w:rsidR="00A703CE" w:rsidRDefault="00A703CE" w:rsidP="00A703CE">
      <w:pPr>
        <w:pStyle w:val="StandardWeb"/>
      </w:pPr>
      <w:r>
        <w:t>sowie:</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F</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(M3.322)</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F</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(M3.323)</w:t>
      </w:r>
    </w:p>
    <w:p w:rsidR="00A703CE" w:rsidRDefault="00A703CE" w:rsidP="00A703CE">
      <w:pPr>
        <w:pStyle w:val="StandardWeb"/>
      </w:pPr>
      <w:r>
        <w:t>Dann gilt:</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(M3.324)</w:t>
      </w:r>
    </w:p>
    <w:p w:rsidR="00A703CE" w:rsidRDefault="00A703CE" w:rsidP="00A703CE">
      <w:pPr>
        <w:pStyle w:val="StandardWeb"/>
      </w:pPr>
      <w:r>
        <w:t xml:space="preserve">Mit </w:t>
      </w:r>
      <m:oMath>
        <m:sSub>
          <m:sSubPr>
            <m:ctrlPr>
              <w:rPr>
                <w:rStyle w:val="HTMLCode"/>
                <w:rFonts w:ascii="Cambria Math" w:hAnsi="Cambria Math"/>
                <w:i/>
              </w:rPr>
            </m:ctrlPr>
          </m:sSubPr>
          <m:e>
            <m:r>
              <m:rPr>
                <m:nor/>
              </m:rPr>
              <w:rPr>
                <w:rStyle w:val="HTMLCode"/>
                <w:rFonts w:ascii="Cambria Math" w:hAnsi="Cambria Math"/>
              </w:rPr>
              <m:t>id</m:t>
            </m:r>
            <m:ctrlPr>
              <w:rPr>
                <w:rStyle w:val="HTMLCode"/>
                <w:rFonts w:ascii="Cambria Math" w:hAnsi="Cambria Math"/>
              </w:rPr>
            </m:ctrlPr>
          </m:e>
          <m:sub>
            <m:r>
              <w:rPr>
                <w:rStyle w:val="HTMLCode"/>
                <w:rFonts w:ascii="Cambria Math" w:hAnsi="Cambria Math"/>
              </w:rPr>
              <m:t>W</m:t>
            </m:r>
          </m:sub>
        </m:sSub>
        <m:r>
          <w:rPr>
            <w:rStyle w:val="HTMLCode"/>
            <w:rFonts w:ascii="Cambria Math" w:hAnsi="Cambria Math"/>
          </w:rPr>
          <m:t>=F</m:t>
        </m:r>
        <m:r>
          <m:rPr>
            <m:sty m:val="p"/>
          </m:rPr>
          <w:rPr>
            <w:rStyle w:val="HTMLCode"/>
            <w:rFonts w:ascii="Cambria Math" w:hAnsi="Cambria Math"/>
          </w:rPr>
          <m:t>∘</m:t>
        </m:r>
        <m:r>
          <w:rPr>
            <w:rStyle w:val="HTMLCode"/>
            <w:rFonts w:ascii="Cambria Math" w:hAnsi="Cambria Math"/>
          </w:rPr>
          <m:t>T</m:t>
        </m:r>
      </m:oMath>
      <w:r>
        <w:t>:</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F</m:t>
              </m:r>
              <m:r>
                <m:rPr>
                  <m:sty m:val="p"/>
                </m:rPr>
                <w:rPr>
                  <w:rStyle w:val="HTMLCode"/>
                  <w:rFonts w:ascii="Cambria Math" w:eastAsia="Calibri" w:hAnsi="Cambria Math"/>
                </w:rPr>
                <m:t>∘</m:t>
              </m:r>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(M3.325)</w:t>
      </w:r>
    </w:p>
    <w:p w:rsidR="00A703CE" w:rsidRDefault="00A703CE" w:rsidP="00A703CE">
      <w:pPr>
        <w:pStyle w:val="StandardWeb"/>
      </w:pPr>
      <w:r>
        <w:t>Assoziativität liefert:</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F</m:t>
              </m:r>
            </m:e>
          </m:d>
          <m:r>
            <m:rPr>
              <m:sty m:val="p"/>
            </m:rPr>
            <w:rPr>
              <w:rStyle w:val="HTMLCode"/>
              <w:rFonts w:ascii="Cambria Math" w:eastAsia="Calibri" w:hAnsi="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(M3.326)</w:t>
      </w:r>
    </w:p>
    <w:p w:rsidR="00A703CE" w:rsidRDefault="00A703CE" w:rsidP="00A703CE">
      <w:pPr>
        <w:pStyle w:val="StandardWeb"/>
      </w:pPr>
      <w:r>
        <w:t xml:space="preserve">Mit </w:t>
      </w:r>
      <m:oMath>
        <m:r>
          <w:rPr>
            <w:rStyle w:val="HTMLCode"/>
            <w:rFonts w:ascii="Cambria Math" w:hAnsi="Cambria Math"/>
          </w:rPr>
          <m:t>S</m:t>
        </m:r>
        <m:r>
          <m:rPr>
            <m:sty m:val="p"/>
          </m:rPr>
          <w:rPr>
            <w:rStyle w:val="HTMLCode"/>
            <w:rFonts w:ascii="Cambria Math" w:hAnsi="Cambria Math"/>
          </w:rPr>
          <m:t>∘</m:t>
        </m:r>
        <m:r>
          <w:rPr>
            <w:rStyle w:val="HTMLCode"/>
            <w:rFonts w:ascii="Cambria Math" w:hAnsi="Cambria Math"/>
          </w:rPr>
          <m:t>F=</m:t>
        </m:r>
        <m:sSub>
          <m:sSubPr>
            <m:ctrlPr>
              <w:rPr>
                <w:rStyle w:val="HTMLCode"/>
                <w:rFonts w:ascii="Cambria Math" w:hAnsi="Cambria Math"/>
                <w:i/>
              </w:rPr>
            </m:ctrlPr>
          </m:sSubPr>
          <m:e>
            <m:r>
              <m:rPr>
                <m:nor/>
              </m:rPr>
              <w:rPr>
                <w:rStyle w:val="HTMLCode"/>
                <w:rFonts w:ascii="Cambria Math" w:hAnsi="Cambria Math"/>
              </w:rPr>
              <m:t>id</m:t>
            </m:r>
          </m:e>
          <m:sub>
            <m:r>
              <w:rPr>
                <w:rStyle w:val="HTMLCode"/>
                <w:rFonts w:ascii="Cambria Math" w:hAnsi="Cambria Math"/>
              </w:rPr>
              <m:t>V</m:t>
            </m:r>
          </m:sub>
        </m:sSub>
      </m:oMath>
      <w:r>
        <w:t>:</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m:rPr>
              <m:sty m:val="p"/>
            </m:rPr>
            <w:rPr>
              <w:rStyle w:val="HTMLCode"/>
              <w:rFonts w:ascii="Cambria Math" w:eastAsia="Calibri" w:hAnsi="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(M3.327)</w:t>
      </w:r>
    </w:p>
    <w:p w:rsidR="00A703CE" w:rsidRDefault="00A703CE" w:rsidP="00A703CE">
      <w:pPr>
        <w:pStyle w:val="StandardWeb"/>
      </w:pPr>
      <w:r>
        <w:t>also:</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(M3.328)</w:t>
      </w:r>
    </w:p>
    <w:p w:rsidR="00A703CE" w:rsidRDefault="00A703CE" w:rsidP="00A703CE">
      <w:pPr>
        <w:pStyle w:val="StandardWeb"/>
      </w:pPr>
      <w:r>
        <w:lastRenderedPageBreak/>
        <w:t>Damit ist die inverse Abbildung eindeutig.</w:t>
      </w:r>
    </w:p>
    <w:p w:rsidR="00A703CE" w:rsidRDefault="00A703CE" w:rsidP="00A703CE">
      <w:pPr>
        <w:pStyle w:val="berschrift2"/>
      </w:pPr>
      <w:r>
        <w:t>M3.3.16 Einseitige Inversen und Aussagegrenze</w:t>
      </w:r>
    </w:p>
    <w:p w:rsidR="00A703CE" w:rsidRDefault="00A703CE" w:rsidP="00A703CE">
      <w:pPr>
        <w:pStyle w:val="StandardWeb"/>
      </w:pPr>
      <w:r>
        <w:t>Bei allgemeinen Funktionen können linke und rechte Inversen getrennt auftreten.</w:t>
      </w:r>
    </w:p>
    <w:p w:rsidR="00A703CE" w:rsidRDefault="00A703CE" w:rsidP="00A703CE">
      <w:pPr>
        <w:pStyle w:val="StandardWeb"/>
      </w:pPr>
      <w:r>
        <w:t>Für:</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(M3.329)</w:t>
      </w:r>
    </w:p>
    <w:p w:rsidR="00A703CE" w:rsidRDefault="00A703CE" w:rsidP="00A703CE">
      <w:pPr>
        <w:pStyle w:val="StandardWeb"/>
      </w:pPr>
      <w:r>
        <w:t xml:space="preserve">kann eine Abbildung </w:t>
      </w:r>
      <m:oMath>
        <m:r>
          <w:rPr>
            <w:rStyle w:val="HTMLCode"/>
            <w:rFonts w:ascii="Cambria Math" w:hAnsi="Cambria Math"/>
          </w:rPr>
          <m:t>S:W</m:t>
        </m:r>
        <m:r>
          <m:rPr>
            <m:sty m:val="p"/>
          </m:rPr>
          <w:rPr>
            <w:rStyle w:val="HTMLCode"/>
            <w:rFonts w:ascii="Cambria Math" w:hAnsi="Cambria Math"/>
          </w:rPr>
          <m:t>→</m:t>
        </m:r>
        <m:r>
          <w:rPr>
            <w:rStyle w:val="HTMLCode"/>
            <w:rFonts w:ascii="Cambria Math" w:hAnsi="Cambria Math"/>
          </w:rPr>
          <m:t>V</m:t>
        </m:r>
      </m:oMath>
      <w:r>
        <w:t xml:space="preserve"> die Beziehung:</w:t>
      </w:r>
    </w:p>
    <w:p w:rsidR="00A703CE" w:rsidRPr="00897960" w:rsidRDefault="00897960" w:rsidP="00897960">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(M3.330)</w:t>
      </w:r>
    </w:p>
    <w:p w:rsidR="00A703CE" w:rsidRDefault="00A703CE" w:rsidP="00A703CE">
      <w:pPr>
        <w:pStyle w:val="StandardWeb"/>
      </w:pPr>
      <w:r>
        <w:t>erfüllen.</w:t>
      </w:r>
    </w:p>
    <w:p w:rsidR="00A703CE" w:rsidRDefault="00A703CE" w:rsidP="00A703CE">
      <w:pPr>
        <w:pStyle w:val="StandardWeb"/>
      </w:pPr>
      <w:r>
        <w:t xml:space="preserve">Dann ist </w:t>
      </w:r>
      <m:oMath>
        <m:r>
          <w:rPr>
            <w:rStyle w:val="HTMLCode"/>
            <w:rFonts w:ascii="Cambria Math" w:hAnsi="Cambria Math"/>
          </w:rPr>
          <m:t>T</m:t>
        </m:r>
      </m:oMath>
      <w:r>
        <w:t xml:space="preserve"> notwendig injektiv.</w:t>
      </w:r>
    </w:p>
    <w:p w:rsidR="00A703CE" w:rsidRDefault="00A703CE" w:rsidP="00A703CE">
      <w:pPr>
        <w:pStyle w:val="StandardWeb"/>
      </w:pPr>
      <w:r>
        <w:t xml:space="preserve">Umgekehrt kann eine Abbildung </w:t>
      </w:r>
      <m:oMath>
        <m:r>
          <w:rPr>
            <w:rStyle w:val="HTMLCode"/>
            <w:rFonts w:ascii="Cambria Math" w:hAnsi="Cambria Math"/>
          </w:rPr>
          <m:t>R:W</m:t>
        </m:r>
        <m:r>
          <m:rPr>
            <m:sty m:val="p"/>
          </m:rPr>
          <w:rPr>
            <w:rStyle w:val="HTMLCode"/>
            <w:rFonts w:ascii="Cambria Math" w:hAnsi="Cambria Math"/>
          </w:rPr>
          <m:t>→</m:t>
        </m:r>
        <m:r>
          <w:rPr>
            <w:rStyle w:val="HTMLCode"/>
            <w:rFonts w:ascii="Cambria Math" w:hAnsi="Cambria Math"/>
          </w:rPr>
          <m:t>V</m:t>
        </m:r>
      </m:oMath>
      <w:r>
        <w:t xml:space="preserve"> erfüllen:</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(M3.331)</w:t>
      </w:r>
    </w:p>
    <w:p w:rsidR="00A703CE" w:rsidRDefault="00A703CE" w:rsidP="00A703CE">
      <w:pPr>
        <w:pStyle w:val="StandardWeb"/>
      </w:pPr>
      <w:r>
        <w:t xml:space="preserve">Dann ist </w:t>
      </w:r>
      <m:oMath>
        <m:r>
          <w:rPr>
            <w:rStyle w:val="HTMLCode"/>
            <w:rFonts w:ascii="Cambria Math" w:hAnsi="Cambria Math"/>
          </w:rPr>
          <m:t>T</m:t>
        </m:r>
      </m:oMath>
      <w:r>
        <w:t xml:space="preserve"> notwendig surjektiv.</w:t>
      </w:r>
    </w:p>
    <w:p w:rsidR="00A703CE" w:rsidRDefault="00A703CE" w:rsidP="00A703CE">
      <w:pPr>
        <w:pStyle w:val="StandardWeb"/>
      </w:pPr>
      <w:r>
        <w:t>Für die vollständige Invertierbarkeit benötige ich beide Seiten:</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(M3.332)</w:t>
      </w:r>
    </w:p>
    <w:p w:rsidR="00A703CE" w:rsidRDefault="00A703CE" w:rsidP="00A703CE">
      <w:pPr>
        <w:pStyle w:val="StandardWeb"/>
      </w:pPr>
      <w:r>
        <w:t>und:</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(M3.333)</w:t>
      </w:r>
    </w:p>
    <w:p w:rsidR="00A703CE" w:rsidRDefault="00A703CE" w:rsidP="00A703CE">
      <w:pPr>
        <w:pStyle w:val="StandardWeb"/>
      </w:pPr>
      <w:r>
        <w:t>Ich vertiefe an dieser Stelle nicht die Verbindung zu Kern, Bild und Rang. Diese strukturelle Charakterisierung bleibt M4 vorbehalten.</w:t>
      </w:r>
    </w:p>
    <w:p w:rsidR="00A703CE" w:rsidRDefault="00A703CE" w:rsidP="00A703CE">
      <w:pPr>
        <w:pStyle w:val="berschrift2"/>
      </w:pPr>
      <w:r>
        <w:t>M3.3.17 Invertierbarkeit ohne Determinante</w:t>
      </w:r>
    </w:p>
    <w:p w:rsidR="00A703CE" w:rsidRDefault="00A703CE" w:rsidP="00A703CE">
      <w:pPr>
        <w:pStyle w:val="StandardWeb"/>
      </w:pPr>
      <w:r>
        <w:t>An dieser Stelle ist eine wichtige methodische Trennung erforderlich.</w:t>
      </w:r>
    </w:p>
    <w:p w:rsidR="00A703CE" w:rsidRDefault="00A703CE" w:rsidP="00A703CE">
      <w:pPr>
        <w:pStyle w:val="StandardWeb"/>
      </w:pPr>
      <w:r>
        <w:t>Die Existenz einer inversen linearen Abbildung ist bereits vollständig auf der Ebene abstrakter Funktionen definiert. Sie benötigt noch keine Matrix und noch keine Determinante.</w:t>
      </w:r>
    </w:p>
    <w:p w:rsidR="00A703CE" w:rsidRDefault="00A703CE" w:rsidP="00A703CE">
      <w:pPr>
        <w:pStyle w:val="StandardWeb"/>
      </w:pPr>
      <w:r>
        <w:lastRenderedPageBreak/>
        <w:t xml:space="preserve">Für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gilt:</w:t>
      </w:r>
    </w:p>
    <w:p w:rsidR="00A703CE" w:rsidRPr="00897960" w:rsidRDefault="00897960" w:rsidP="00897960">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 </m:t>
          </m:r>
          <m:r>
            <m:rPr>
              <m:nor/>
            </m:rPr>
            <w:rPr>
              <w:rStyle w:val="HTMLCode"/>
              <w:rFonts w:ascii="Cambria Math" w:eastAsia="Calibri" w:hAnsi="Cambria Math"/>
              <w:i w:val="0"/>
            </w:rPr>
            <m:t>invertierbar</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 </m:t>
          </m:r>
          <m:r>
            <m:rPr>
              <m:nor/>
            </m:rPr>
            <w:rPr>
              <w:rStyle w:val="HTMLCode"/>
              <w:rFonts w:ascii="Cambria Math" w:eastAsia="Calibri" w:hAnsi="Cambria Math"/>
              <w:i w:val="0"/>
            </w:rPr>
            <m:t>bijekti</m:t>
          </m:r>
          <m:r>
            <m:rPr>
              <m:nor/>
            </m:rPr>
            <w:rPr>
              <w:rStyle w:val="HTMLCode"/>
              <w:rFonts w:ascii="Cambria Math" w:eastAsia="Calibri" w:hAnsi="Cambria Math"/>
              <w:i w:val="0"/>
            </w:rPr>
            <m:t>v</m:t>
          </m:r>
          <m:r>
            <w:rPr>
              <w:rStyle w:val="HTMLCode"/>
              <w:rFonts w:ascii="Times New Roman" w:eastAsia="Calibri" w:hAnsi="Times New Roman" w:cs="Calibri"/>
            </w:rPr>
            <w:br/>
          </m:r>
        </m:oMath>
      </m:oMathPara>
      <w:r>
        <w:rPr>
          <w:rStyle w:val="HTMLCode"/>
          <w:rFonts w:ascii="Times New Roman" w:eastAsia="Calibri" w:hAnsi="Times New Roman" w:cs="Calibri"/>
        </w:rPr>
        <w:tab/>
        <w:t>(M3.334)</w:t>
      </w:r>
    </w:p>
    <w:p w:rsidR="00A703CE" w:rsidRDefault="00A703CE" w:rsidP="00A703CE">
      <w:pPr>
        <w:pStyle w:val="StandardWeb"/>
      </w:pPr>
      <w:r>
        <w:t>wobei im invertierbaren Fall:</w:t>
      </w:r>
    </w:p>
    <w:p w:rsidR="00A703CE" w:rsidRPr="00897960" w:rsidRDefault="00897960" w:rsidP="00897960">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(M3.335)</w:t>
      </w:r>
    </w:p>
    <w:p w:rsidR="00A703CE" w:rsidRDefault="00A703CE" w:rsidP="00A703CE">
      <w:pPr>
        <w:pStyle w:val="StandardWeb"/>
      </w:pPr>
      <w:r>
        <w:t>ebenfalls linear ist.</w:t>
      </w:r>
    </w:p>
    <w:p w:rsidR="00A703CE" w:rsidRDefault="00A703CE" w:rsidP="00A703CE">
      <w:pPr>
        <w:pStyle w:val="StandardWeb"/>
      </w:pPr>
      <w:r>
        <w:t>Die spätere Aussage:</w:t>
      </w:r>
    </w:p>
    <w:p w:rsidR="00A703CE" w:rsidRPr="00897960" w:rsidRDefault="00897960" w:rsidP="00897960">
      <w:pPr>
        <w:pStyle w:val="Formel"/>
      </w:pPr>
      <m:oMathPara>
        <m:oMathParaPr>
          <m:jc m:val="left"/>
        </m:oMathParaPr>
        <m:oMath>
          <m:func>
            <m:funcPr>
              <m:ctrlPr>
                <w:rPr>
                  <w:rStyle w:val="HTMLCode"/>
                  <w:rFonts w:ascii="Cambria Math" w:eastAsia="Calibri" w:hAnsi="Cambria Math"/>
                </w:rPr>
              </m:ctrlPr>
            </m:funcPr>
            <m:fName>
              <m:r>
                <w:rPr>
                  <w:rStyle w:val="HTMLCode"/>
                  <w:rFonts w:ascii="Cambria Math" w:eastAsia="Calibri" w:hAnsi="Cambria Math"/>
                </w:rPr>
                <m:t>det</m:t>
              </m:r>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A</m:t>
                  </m:r>
                </m:e>
              </m:d>
            </m:e>
          </m:func>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ctrlPr>
                <w:rPr>
                  <w:rStyle w:val="HTMLCode"/>
                  <w:rFonts w:ascii="Cambria Math" w:eastAsia="Calibri" w:hAnsi="Cambria Math"/>
                </w:rPr>
              </m:ctrlPr>
            </m:e>
            <m:sub>
              <m:r>
                <w:rPr>
                  <w:rStyle w:val="HTMLCode"/>
                  <w:rFonts w:ascii="Cambria Math" w:eastAsia="Calibri" w:hAnsi="Cambria Math"/>
                </w:rPr>
                <m:t>K</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(M3.336)</w:t>
      </w:r>
    </w:p>
    <w:p w:rsidR="00A703CE" w:rsidRDefault="00A703CE" w:rsidP="00A703CE">
      <w:pPr>
        <w:pStyle w:val="StandardWeb"/>
      </w:pPr>
      <w:r>
        <w:t xml:space="preserve">wird daher kein neues Konzept der Invertierbarkeit definieren. Sie wird vielmehr ein </w:t>
      </w:r>
      <w:r>
        <w:rPr>
          <w:rStyle w:val="Fett"/>
        </w:rPr>
        <w:t>Koordinatenkriterium</w:t>
      </w:r>
      <w:r>
        <w:t xml:space="preserve"> liefern, mit dem für eine quadratische Matrixdarstellung entschieden werden kann, ob die dargestellte lineare Abbildung invertierbar ist.</w:t>
      </w:r>
    </w:p>
    <w:p w:rsidR="00A703CE" w:rsidRDefault="00A703CE" w:rsidP="00A703CE">
      <w:pPr>
        <w:pStyle w:val="StandardWeb"/>
      </w:pPr>
      <w:r>
        <w:t>Diese Reihenfolge ist mir wichtig:</w:t>
      </w:r>
    </w:p>
    <w:p w:rsidR="008663F5" w:rsidRPr="008663F5" w:rsidRDefault="008663F5" w:rsidP="008663F5">
      <w:pPr>
        <w:pStyle w:val="Formel"/>
      </w:pPr>
      <m:oMath>
        <m:r>
          <m:rPr>
            <m:nor/>
          </m:rPr>
          <w:rPr>
            <w:rStyle w:val="HTMLCode"/>
            <w:rFonts w:ascii="Cambria Math" w:eastAsia="Calibri" w:hAnsi="Cambria Math"/>
            <w:i w:val="0"/>
          </w:rPr>
          <m:t>bijektive </m:t>
        </m:r>
        <m:r>
          <m:rPr>
            <m:nor/>
          </m:rPr>
          <w:rPr>
            <w:rStyle w:val="HTMLCode"/>
            <w:rFonts w:ascii="Cambria Math" w:eastAsia="Calibri" w:hAnsi="Cambria Math"/>
          </w:rPr>
          <m:t>l</m:t>
        </m:r>
        <m:r>
          <m:rPr>
            <m:nor/>
          </m:rPr>
          <w:rPr>
            <w:rStyle w:val="HTMLCode"/>
            <w:rFonts w:ascii="Cambria Math" w:eastAsia="Calibri" w:hAnsi="Cambria Math"/>
            <w:i w:val="0"/>
          </w:rPr>
          <m:t>ineare </m:t>
        </m:r>
        <m:r>
          <m:rPr>
            <m:nor/>
          </m:rPr>
          <w:rPr>
            <w:rStyle w:val="HTMLCode"/>
            <w:rFonts w:ascii="Cambria Math" w:eastAsia="Calibri" w:hAnsi="Cambria Math"/>
          </w:rPr>
          <m:t>A</m:t>
        </m:r>
        <m:r>
          <m:rPr>
            <m:nor/>
          </m:rPr>
          <w:rPr>
            <w:rStyle w:val="HTMLCode"/>
            <w:rFonts w:ascii="Cambria Math" w:eastAsia="Calibri" w:hAnsi="Cambria Math"/>
            <w:i w:val="0"/>
          </w:rPr>
          <m:t>bbildung</m:t>
        </m:r>
        <m:r>
          <m:rPr>
            <m:sty m:val="p"/>
          </m:rPr>
          <w:rPr>
            <w:rStyle w:val="HTMLCode"/>
            <w:rFonts w:ascii="Cambria Math" w:eastAsia="Calibri" w:hAnsi="Cambria Math" w:cs="Cambria Math"/>
          </w:rPr>
          <m:t>⟹</m:t>
        </m:r>
        <m:r>
          <m:rPr>
            <m:nor/>
          </m:rPr>
          <w:rPr>
            <w:rStyle w:val="HTMLCode"/>
            <w:rFonts w:ascii="Cambria Math" w:eastAsia="Calibri" w:hAnsi="Cambria Math"/>
            <w:i w:val="0"/>
          </w:rPr>
          <m:t>inverse </m:t>
        </m:r>
        <m:r>
          <m:rPr>
            <m:nor/>
          </m:rPr>
          <w:rPr>
            <w:rStyle w:val="HTMLCode"/>
            <w:rFonts w:ascii="Cambria Math" w:eastAsia="Calibri" w:hAnsi="Cambria Math"/>
          </w:rPr>
          <m:t>l</m:t>
        </m:r>
        <m:r>
          <m:rPr>
            <m:nor/>
          </m:rPr>
          <w:rPr>
            <w:rStyle w:val="HTMLCode"/>
            <w:rFonts w:ascii="Cambria Math" w:eastAsia="Calibri" w:hAnsi="Cambria Math"/>
            <w:i w:val="0"/>
          </w:rPr>
          <m:t>ineare </m:t>
        </m:r>
        <m:r>
          <m:rPr>
            <m:nor/>
          </m:rPr>
          <w:rPr>
            <w:rStyle w:val="HTMLCode"/>
            <w:rFonts w:ascii="Cambria Math" w:eastAsia="Calibri" w:hAnsi="Cambria Math"/>
          </w:rPr>
          <m:t>A</m:t>
        </m:r>
        <m:r>
          <m:rPr>
            <m:nor/>
          </m:rPr>
          <w:rPr>
            <w:rStyle w:val="HTMLCode"/>
            <w:rFonts w:ascii="Cambria Math" w:eastAsia="Calibri" w:hAnsi="Cambria Math"/>
            <w:i w:val="0"/>
          </w:rPr>
          <m:t>bbildung</m:t>
        </m:r>
        <m:r>
          <m:rPr>
            <m:sty m:val="p"/>
          </m:rPr>
          <w:rPr>
            <w:rStyle w:val="HTMLCode"/>
            <w:rFonts w:ascii="Cambria Math" w:eastAsia="Calibri" w:hAnsi="Cambria Math" w:cs="Cambria Math"/>
          </w:rPr>
          <m:t>⟹</m:t>
        </m:r>
        <m:r>
          <m:rPr>
            <m:nor/>
          </m:rPr>
          <w:rPr>
            <w:rStyle w:val="HTMLCode"/>
            <w:rFonts w:ascii="Cambria Math" w:eastAsia="Calibri" w:hAnsi="Cambria Math"/>
            <w:i w:val="0"/>
          </w:rPr>
          <m:t>inverse </m:t>
        </m:r>
        <m:r>
          <m:rPr>
            <m:nor/>
          </m:rPr>
          <w:rPr>
            <w:rStyle w:val="HTMLCode"/>
            <w:rFonts w:ascii="Cambria Math" w:eastAsia="Calibri" w:hAnsi="Cambria Math"/>
          </w:rPr>
          <m:t>M</m:t>
        </m:r>
        <m:r>
          <m:rPr>
            <m:nor/>
          </m:rPr>
          <w:rPr>
            <w:rStyle w:val="HTMLCode"/>
            <w:rFonts w:ascii="Cambria Math" w:eastAsia="Calibri" w:hAnsi="Cambria Math"/>
            <w:i w:val="0"/>
          </w:rPr>
          <m:t>atrixdarstellung</m:t>
        </m:r>
        <m:r>
          <m:rPr>
            <m:sty m:val="p"/>
          </m:rPr>
          <w:rPr>
            <w:rStyle w:val="HTMLCode"/>
            <w:rFonts w:ascii="Cambria Math" w:eastAsia="Calibri" w:hAnsi="Cambria Math" w:cs="Cambria Math"/>
          </w:rPr>
          <m:t>⟹</m:t>
        </m:r>
        <m:r>
          <m:rPr>
            <m:sty m:val="p"/>
          </m:rPr>
          <w:rPr>
            <w:rStyle w:val="HTMLCode"/>
            <w:rFonts w:ascii="Cambria Math" w:eastAsia="Calibri" w:hAnsi="Cambria Math" w:cs="Calibri"/>
            <w:sz w:val="24"/>
            <w:szCs w:val="24"/>
          </w:rPr>
          <m:t>Determinantenkriterium</m:t>
        </m:r>
      </m:oMath>
      <w:r w:rsidRPr="008663F5">
        <w:rPr>
          <w:rStyle w:val="HTMLCode"/>
          <w:rFonts w:ascii="Times New Roman" w:eastAsia="Calibri" w:hAnsi="Times New Roman" w:cs="Calibri"/>
          <w:iCs w:val="0"/>
          <w:sz w:val="24"/>
          <w:szCs w:val="24"/>
        </w:rPr>
        <w:t xml:space="preserve"> </w:t>
      </w:r>
      <w:r w:rsidRPr="008663F5">
        <w:rPr>
          <w:rStyle w:val="HTMLCode"/>
          <w:rFonts w:ascii="Times New Roman" w:eastAsia="Calibri" w:hAnsi="Times New Roman" w:cs="Calibri"/>
          <w:iCs w:val="0"/>
          <w:sz w:val="24"/>
          <w:szCs w:val="24"/>
        </w:rPr>
        <w:tab/>
        <w:t>(M3.337)</w:t>
      </w:r>
    </w:p>
    <w:p w:rsidR="008663F5" w:rsidRDefault="008663F5" w:rsidP="00A703CE">
      <w:pPr>
        <w:pStyle w:val="StandardWeb"/>
      </w:pPr>
    </w:p>
    <w:p w:rsidR="00A703CE" w:rsidRDefault="00A703CE" w:rsidP="00A703CE">
      <w:pPr>
        <w:pStyle w:val="StandardWeb"/>
      </w:pPr>
      <w:r>
        <w:t>Die Determinante steht also am Ende dieser Argumentationskette und nicht an ihrem Anfang.</w:t>
      </w:r>
    </w:p>
    <w:p w:rsidR="00A703CE" w:rsidRDefault="00A703CE" w:rsidP="00A703CE">
      <w:pPr>
        <w:pStyle w:val="berschrift2"/>
      </w:pPr>
      <w:r>
        <w:t>M3.3.18 Endomorphismen und Kompositionsstruktur</w:t>
      </w:r>
    </w:p>
    <w:p w:rsidR="00A703CE" w:rsidRDefault="00A703CE" w:rsidP="00A703CE">
      <w:pPr>
        <w:pStyle w:val="StandardWeb"/>
      </w:pPr>
      <w:r>
        <w:t>Ein Endomorphismus ist eine lineare Abbildung:</w:t>
      </w:r>
    </w:p>
    <w:p w:rsidR="00A703CE" w:rsidRPr="008663F5" w:rsidRDefault="008663F5" w:rsidP="008663F5">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(M3.338)</w:t>
      </w:r>
    </w:p>
    <w:p w:rsidR="00A703CE" w:rsidRDefault="00A703CE" w:rsidP="00A703CE">
      <w:pPr>
        <w:pStyle w:val="StandardWeb"/>
      </w:pPr>
      <w:r>
        <w:t xml:space="preserve">Die Menge aller Endomorphismen von </w:t>
      </w:r>
      <m:oMath>
        <m:r>
          <w:rPr>
            <w:rStyle w:val="HTMLCode"/>
            <w:rFonts w:ascii="Cambria Math" w:hAnsi="Cambria Math"/>
          </w:rPr>
          <m:t>V</m:t>
        </m:r>
      </m:oMath>
      <w:r>
        <w:t xml:space="preserve"> schreibe ich als:</w:t>
      </w:r>
    </w:p>
    <w:p w:rsidR="00A703CE" w:rsidRPr="008663F5" w:rsidRDefault="008663F5" w:rsidP="008663F5">
      <w:pPr>
        <w:pStyle w:val="Formel"/>
      </w:pPr>
      <m:oMathPara>
        <m:oMathParaPr>
          <m:jc m:val="left"/>
        </m:oMathParaPr>
        <m:oMath>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(M3.339)</w:t>
      </w:r>
    </w:p>
    <w:p w:rsidR="00A703CE" w:rsidRDefault="00A703CE" w:rsidP="00A703CE">
      <w:pPr>
        <w:pStyle w:val="StandardWeb"/>
      </w:pPr>
      <w:r>
        <w:t>oder verkürzt:</w:t>
      </w:r>
    </w:p>
    <w:p w:rsidR="00A703CE" w:rsidRPr="008663F5" w:rsidRDefault="008663F5" w:rsidP="008663F5">
      <w:pPr>
        <w:pStyle w:val="Formel"/>
      </w:pPr>
      <m:oMathPara>
        <m:oMathParaPr>
          <m:jc m:val="left"/>
        </m:oMathParaPr>
        <m:oMath>
          <m:r>
            <m:rPr>
              <m:nor/>
            </m:rPr>
            <w:rPr>
              <w:rStyle w:val="HTMLCode"/>
              <w:rFonts w:ascii="Cambria Math" w:eastAsia="Calibri" w:hAnsi="Cambria Math"/>
              <w:i w:val="0"/>
            </w:rPr>
            <m:t>End</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(M3.340)</w:t>
      </w:r>
    </w:p>
    <w:p w:rsidR="00A703CE" w:rsidRDefault="00A703CE" w:rsidP="00A703CE">
      <w:pPr>
        <w:pStyle w:val="StandardWeb"/>
      </w:pPr>
      <w:r>
        <w:lastRenderedPageBreak/>
        <w:t xml:space="preserve">Für </w:t>
      </w:r>
      <m:oMath>
        <m:r>
          <w:rPr>
            <w:rStyle w:val="HTMLCode"/>
            <w:rFonts w:ascii="Cambria Math" w:hAnsi="Cambria Math"/>
          </w:rPr>
          <m:t>S,T</m:t>
        </m:r>
        <m:r>
          <m:rPr>
            <m:sty m:val="p"/>
          </m:rPr>
          <w:rPr>
            <w:rStyle w:val="HTMLCode"/>
            <w:rFonts w:ascii="Cambria Math" w:hAnsi="Cambria Math"/>
          </w:rPr>
          <m:t>∈</m:t>
        </m:r>
        <m:r>
          <m:rPr>
            <m:nor/>
          </m:rPr>
          <w:rPr>
            <w:rStyle w:val="HTMLCode"/>
            <w:rFonts w:ascii="Cambria Math" w:hAnsi="Cambria Math"/>
          </w:rPr>
          <m:t>End</m:t>
        </m:r>
        <m:d>
          <m:dPr>
            <m:ctrlPr>
              <w:rPr>
                <w:rStyle w:val="HTMLCode"/>
                <w:rFonts w:ascii="Cambria Math" w:hAnsi="Cambria Math"/>
                <w:i/>
              </w:rPr>
            </m:ctrlPr>
          </m:dPr>
          <m:e>
            <m:r>
              <w:rPr>
                <w:rStyle w:val="HTMLCode"/>
                <w:rFonts w:ascii="Cambria Math" w:hAnsi="Cambria Math"/>
              </w:rPr>
              <m:t>V</m:t>
            </m:r>
          </m:e>
        </m:d>
      </m:oMath>
      <w:r>
        <w:t xml:space="preserve"> gilt:</w:t>
      </w:r>
    </w:p>
    <w:p w:rsidR="00A703CE" w:rsidRPr="008663F5" w:rsidRDefault="008663F5" w:rsidP="008663F5">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m:rPr>
              <m:nor/>
            </m:rPr>
            <w:rPr>
              <w:rStyle w:val="HTMLCode"/>
              <w:rFonts w:ascii="Cambria Math" w:eastAsia="Calibri" w:hAnsi="Cambria Math"/>
              <w:i w:val="0"/>
            </w:rPr>
            <m:t>End</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(M3.341)</w:t>
      </w:r>
    </w:p>
    <w:p w:rsidR="00A703CE" w:rsidRPr="008663F5" w:rsidRDefault="008663F5" w:rsidP="008663F5">
      <w:pPr>
        <w:pStyle w:val="Formel"/>
      </w:pPr>
      <m:oMathPara>
        <m:oMathParaPr>
          <m:jc m:val="left"/>
        </m:oMathParaPr>
        <m:oMath>
          <m:r>
            <w:rPr>
              <w:rStyle w:val="HTMLCode"/>
              <w:rFonts w:ascii="Cambria Math" w:eastAsia="Calibri" w:hAnsi="Cambria Math"/>
            </w:rPr>
            <m:t>αT</m:t>
          </m:r>
          <m:r>
            <m:rPr>
              <m:sty m:val="p"/>
            </m:rPr>
            <w:rPr>
              <w:rStyle w:val="HTMLCode"/>
              <w:rFonts w:ascii="Cambria Math" w:eastAsia="Calibri" w:hAnsi="Cambria Math"/>
            </w:rPr>
            <m:t>∈</m:t>
          </m:r>
          <m:r>
            <m:rPr>
              <m:nor/>
            </m:rPr>
            <w:rPr>
              <w:rStyle w:val="HTMLCode"/>
              <w:rFonts w:ascii="Cambria Math" w:eastAsia="Calibri" w:hAnsi="Cambria Math"/>
              <w:i w:val="0"/>
            </w:rPr>
            <m:t>End</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(M3.342)</w:t>
      </w:r>
    </w:p>
    <w:p w:rsidR="00A703CE" w:rsidRDefault="00A703CE" w:rsidP="00A703CE">
      <w:pPr>
        <w:pStyle w:val="StandardWeb"/>
      </w:pPr>
      <w:r>
        <w:t>und:</w:t>
      </w:r>
    </w:p>
    <w:p w:rsidR="00A703CE" w:rsidRPr="008663F5" w:rsidRDefault="008663F5" w:rsidP="008663F5">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m:rPr>
              <m:nor/>
            </m:rPr>
            <w:rPr>
              <w:rStyle w:val="HTMLCode"/>
              <w:rFonts w:ascii="Cambria Math" w:eastAsia="Calibri" w:hAnsi="Cambria Math"/>
              <w:i w:val="0"/>
            </w:rPr>
            <m:t>End</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(M3.343)</w:t>
      </w:r>
    </w:p>
    <w:p w:rsidR="00A703CE" w:rsidRDefault="00A703CE" w:rsidP="00A703CE">
      <w:pPr>
        <w:pStyle w:val="StandardWeb"/>
      </w:pPr>
      <w:r>
        <w:t>Die Komposition ist assoziativ:</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(M3.344)</w:t>
      </w:r>
    </w:p>
    <w:p w:rsidR="00A703CE" w:rsidRDefault="00A703CE" w:rsidP="00A703CE">
      <w:pPr>
        <w:pStyle w:val="StandardWeb"/>
      </w:pPr>
      <w:r>
        <w:t>aber im Allgemeinen nicht kommutativ:</w:t>
      </w:r>
    </w:p>
    <w:p w:rsidR="00A703CE" w:rsidRPr="008663F5" w:rsidRDefault="008663F5" w:rsidP="008663F5">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w:rPr>
              <w:rStyle w:val="HTMLCode"/>
              <w:rFonts w:ascii="Times New Roman" w:eastAsia="Calibri" w:hAnsi="Times New Roman" w:cs="Calibri"/>
            </w:rPr>
            <w:br/>
          </m:r>
        </m:oMath>
      </m:oMathPara>
      <w:r>
        <w:rPr>
          <w:rStyle w:val="HTMLCode"/>
          <w:rFonts w:ascii="Times New Roman" w:eastAsia="Calibri" w:hAnsi="Times New Roman" w:cs="Calibri"/>
        </w:rPr>
        <w:tab/>
        <w:t>(M3.345)</w:t>
      </w:r>
    </w:p>
    <w:p w:rsidR="00A703CE" w:rsidRDefault="00A703CE" w:rsidP="00A703CE">
      <w:pPr>
        <w:pStyle w:val="StandardWeb"/>
      </w:pPr>
      <w:r>
        <w:t>Diese Struktur wird später durch quadratische Matrizen dargestellt.</w:t>
      </w:r>
    </w:p>
    <w:p w:rsidR="00A703CE" w:rsidRDefault="00A703CE" w:rsidP="00A703CE">
      <w:pPr>
        <w:pStyle w:val="berschrift2"/>
      </w:pPr>
      <w:r>
        <w:t>M3.3.19 Ein Beispiel für nichtkommutierende lineare Abbildungen</w:t>
      </w:r>
    </w:p>
    <w:p w:rsidR="00A703CE" w:rsidRDefault="00A703CE" w:rsidP="00A703CE">
      <w:pPr>
        <w:pStyle w:val="StandardWeb"/>
      </w:pPr>
      <w:r>
        <w:t xml:space="preserve">Um die Nichtkommutativität nicht nur formal stehen zu lassen, betrachte ich auf </w:t>
      </w:r>
      <m:oMath>
        <m:sSup>
          <m:sSupPr>
            <m:ctrlPr>
              <w:rPr>
                <w:rStyle w:val="HTMLCode"/>
                <w:rFonts w:ascii="Cambria Math" w:hAnsi="Cambria Math"/>
                <w:i/>
              </w:rPr>
            </m:ctrlPr>
          </m:sSupPr>
          <m:e>
            <m:r>
              <m:rPr>
                <m:scr m:val="double-struck"/>
              </m:rPr>
              <w:rPr>
                <w:rStyle w:val="HTMLCode"/>
                <w:rFonts w:ascii="Cambria Math" w:hAnsi="Cambria Math" w:cs="Cambria Math"/>
              </w:rPr>
              <m:t>R</m:t>
            </m:r>
            <m:ctrlPr>
              <w:rPr>
                <w:rStyle w:val="HTMLCode"/>
                <w:rFonts w:ascii="Cambria Math" w:hAnsi="Cambria Math" w:cs="Cambria Math"/>
                <w:i/>
              </w:rPr>
            </m:ctrlPr>
          </m:e>
          <m:sup>
            <m:r>
              <w:rPr>
                <w:rStyle w:val="HTMLCode"/>
                <w:rFonts w:ascii="Cambria Math" w:hAnsi="Cambria Math"/>
              </w:rPr>
              <m:t>2</m:t>
            </m:r>
          </m:sup>
        </m:sSup>
      </m:oMath>
      <w:r>
        <w:t xml:space="preserve"> die linearen Abbildungen:</w:t>
      </w:r>
    </w:p>
    <w:p w:rsidR="00A703CE" w:rsidRPr="008663F5" w:rsidRDefault="008663F5" w:rsidP="008663F5">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y</m:t>
              </m:r>
              <m:r>
                <m:rPr>
                  <m:sty m:val="p"/>
                </m:rPr>
                <w:rPr>
                  <w:rStyle w:val="HTMLCode"/>
                  <w:rFonts w:ascii="Cambria Math" w:eastAsia="Calibri" w:hAnsi="Cambria Math"/>
                </w:rPr>
                <m:t>,</m:t>
              </m:r>
              <m:r>
                <w:rPr>
                  <w:rStyle w:val="HTMLCode"/>
                  <w:rFonts w:ascii="Cambria Math" w:eastAsia="Calibri" w:hAnsi="Cambria Math"/>
                </w:rPr>
                <m:t>x</m:t>
              </m:r>
            </m:e>
          </m:d>
          <m:r>
            <w:rPr>
              <w:rStyle w:val="HTMLCode"/>
              <w:rFonts w:ascii="Times New Roman" w:eastAsia="Calibri" w:hAnsi="Times New Roman" w:cs="Calibri"/>
            </w:rPr>
            <w:br/>
          </m:r>
        </m:oMath>
      </m:oMathPara>
      <w:r>
        <w:rPr>
          <w:rStyle w:val="HTMLCode"/>
          <w:rFonts w:ascii="Times New Roman" w:eastAsia="Calibri" w:hAnsi="Times New Roman" w:cs="Calibri"/>
        </w:rPr>
        <w:tab/>
        <w:t>(M3.346)</w:t>
      </w:r>
    </w:p>
    <w:p w:rsidR="00A703CE" w:rsidRDefault="00A703CE" w:rsidP="00A703CE">
      <w:pPr>
        <w:pStyle w:val="StandardWeb"/>
      </w:pPr>
      <w:r>
        <w:t>und:</w:t>
      </w:r>
    </w:p>
    <w:p w:rsidR="00A703CE" w:rsidRPr="008663F5" w:rsidRDefault="008663F5" w:rsidP="008663F5">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w:rPr>
              <w:rStyle w:val="HTMLCode"/>
              <w:rFonts w:ascii="Times New Roman" w:eastAsia="Calibri" w:hAnsi="Times New Roman" w:cs="Calibri"/>
            </w:rPr>
            <w:br/>
          </m:r>
        </m:oMath>
      </m:oMathPara>
      <w:r>
        <w:rPr>
          <w:rStyle w:val="HTMLCode"/>
          <w:rFonts w:ascii="Times New Roman" w:eastAsia="Calibri" w:hAnsi="Times New Roman" w:cs="Calibri"/>
        </w:rPr>
        <w:tab/>
        <w:t>(M3.347)</w:t>
      </w:r>
    </w:p>
    <w:p w:rsidR="00A703CE" w:rsidRDefault="00A703CE" w:rsidP="00A703CE">
      <w:pPr>
        <w:pStyle w:val="StandardWeb"/>
      </w:pPr>
      <w:r>
        <w:t>Dann gilt:</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y</m:t>
              </m:r>
              <m:r>
                <m:rPr>
                  <m:sty m:val="p"/>
                </m:rPr>
                <w:rPr>
                  <w:rStyle w:val="HTMLCode"/>
                  <w:rFonts w:ascii="Cambria Math" w:eastAsia="Calibri" w:hAnsi="Cambria Math"/>
                </w:rPr>
                <m:t>,</m:t>
              </m:r>
              <m:r>
                <w:rPr>
                  <w:rStyle w:val="HTMLCode"/>
                  <w:rFonts w:ascii="Cambria Math" w:eastAsia="Calibri" w:hAnsi="Cambria Math"/>
                </w:rPr>
                <m:t>x</m:t>
              </m:r>
            </m:e>
          </m:d>
          <m:r>
            <w:rPr>
              <w:rStyle w:val="HTMLCode"/>
              <w:rFonts w:ascii="Times New Roman" w:eastAsia="Calibri" w:hAnsi="Times New Roman" w:cs="Calibri"/>
            </w:rPr>
            <w:br/>
          </m:r>
        </m:oMath>
      </m:oMathPara>
      <w:r>
        <w:rPr>
          <w:rStyle w:val="HTMLCode"/>
          <w:rFonts w:ascii="Times New Roman" w:eastAsia="Calibri" w:hAnsi="Times New Roman" w:cs="Calibri"/>
        </w:rPr>
        <w:tab/>
        <w:t>(M3.348)</w:t>
      </w:r>
    </w:p>
    <w:p w:rsidR="00A703CE" w:rsidRDefault="00A703CE" w:rsidP="00A703CE">
      <w:pPr>
        <w:pStyle w:val="StandardWeb"/>
      </w:pPr>
      <w:r>
        <w:t>also:</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y</m:t>
              </m:r>
              <m:r>
                <m:rPr>
                  <m:sty m:val="p"/>
                </m:rPr>
                <w:rPr>
                  <w:rStyle w:val="HTMLCode"/>
                  <w:rFonts w:ascii="Cambria Math" w:eastAsia="Calibri" w:hAnsi="Cambria Math"/>
                </w:rPr>
                <m:t>,</m:t>
              </m:r>
              <m:r>
                <w:rPr>
                  <w:rStyle w:val="HTMLCode"/>
                  <w:rFonts w:ascii="Cambria Math" w:eastAsia="Calibri" w:hAnsi="Cambria Math"/>
                </w:rPr>
                <m:t>x</m:t>
              </m:r>
            </m:e>
          </m:d>
          <m:r>
            <w:rPr>
              <w:rStyle w:val="HTMLCode"/>
              <w:rFonts w:ascii="Times New Roman" w:eastAsia="Calibri" w:hAnsi="Times New Roman" w:cs="Calibri"/>
            </w:rPr>
            <w:br/>
          </m:r>
        </m:oMath>
      </m:oMathPara>
      <w:r>
        <w:rPr>
          <w:rStyle w:val="HTMLCode"/>
          <w:rFonts w:ascii="Times New Roman" w:eastAsia="Calibri" w:hAnsi="Times New Roman" w:cs="Calibri"/>
        </w:rPr>
        <w:tab/>
        <w:t>(M3.349)</w:t>
      </w:r>
    </w:p>
    <w:p w:rsidR="00A703CE" w:rsidRDefault="00A703CE" w:rsidP="00A703CE">
      <w:pPr>
        <w:pStyle w:val="StandardWeb"/>
      </w:pPr>
      <w:r>
        <w:t>Dagegen:</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w:rPr>
              <w:rStyle w:val="HTMLCode"/>
              <w:rFonts w:ascii="Times New Roman" w:eastAsia="Calibri" w:hAnsi="Times New Roman" w:cs="Calibri"/>
            </w:rPr>
            <w:br/>
          </m:r>
        </m:oMath>
      </m:oMathPara>
      <w:r>
        <w:rPr>
          <w:rStyle w:val="HTMLCode"/>
          <w:rFonts w:ascii="Times New Roman" w:eastAsia="Calibri" w:hAnsi="Times New Roman" w:cs="Calibri"/>
        </w:rPr>
        <w:tab/>
        <w:t>(M3.350)</w:t>
      </w:r>
    </w:p>
    <w:p w:rsidR="00A703CE" w:rsidRDefault="00A703CE" w:rsidP="00A703CE">
      <w:pPr>
        <w:pStyle w:val="StandardWeb"/>
      </w:pPr>
      <w:r>
        <w:t>also:</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y</m:t>
              </m:r>
              <m:r>
                <m:rPr>
                  <m:sty m:val="p"/>
                </m:rPr>
                <w:rPr>
                  <w:rStyle w:val="HTMLCode"/>
                  <w:rFonts w:ascii="Cambria Math" w:eastAsia="Calibri" w:hAnsi="Cambria Math"/>
                </w:rPr>
                <m:t>,2</m:t>
              </m:r>
              <m:r>
                <w:rPr>
                  <w:rStyle w:val="HTMLCode"/>
                  <w:rFonts w:ascii="Cambria Math" w:eastAsia="Calibri" w:hAnsi="Cambria Math"/>
                </w:rPr>
                <m:t>x</m:t>
              </m:r>
            </m:e>
          </m:d>
          <m:r>
            <w:rPr>
              <w:rStyle w:val="HTMLCode"/>
              <w:rFonts w:ascii="Times New Roman" w:eastAsia="Calibri" w:hAnsi="Times New Roman" w:cs="Calibri"/>
            </w:rPr>
            <w:br/>
          </m:r>
        </m:oMath>
      </m:oMathPara>
      <w:r>
        <w:rPr>
          <w:rStyle w:val="HTMLCode"/>
          <w:rFonts w:ascii="Times New Roman" w:eastAsia="Calibri" w:hAnsi="Times New Roman" w:cs="Calibri"/>
        </w:rPr>
        <w:tab/>
        <w:t>(M3.351)</w:t>
      </w:r>
    </w:p>
    <w:p w:rsidR="00A703CE" w:rsidRDefault="00A703CE" w:rsidP="00A703CE">
      <w:pPr>
        <w:pStyle w:val="StandardWeb"/>
      </w:pPr>
      <w:r>
        <w:t>Im Allgemeinen gilt:</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y</m:t>
              </m:r>
              <m:r>
                <m:rPr>
                  <m:sty m:val="p"/>
                </m:rPr>
                <w:rPr>
                  <w:rStyle w:val="HTMLCode"/>
                  <w:rFonts w:ascii="Cambria Math" w:eastAsia="Calibri" w:hAnsi="Cambria Math"/>
                </w:rPr>
                <m:t>,</m:t>
              </m:r>
              <m:r>
                <w:rPr>
                  <w:rStyle w:val="HTMLCode"/>
                  <w:rFonts w:ascii="Cambria Math" w:eastAsia="Calibri" w:hAnsi="Cambria Math"/>
                </w:rPr>
                <m:t>x</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y</m:t>
              </m:r>
              <m:r>
                <m:rPr>
                  <m:sty m:val="p"/>
                </m:rPr>
                <w:rPr>
                  <w:rStyle w:val="HTMLCode"/>
                  <w:rFonts w:ascii="Cambria Math" w:eastAsia="Calibri" w:hAnsi="Cambria Math"/>
                </w:rPr>
                <m:t>,2</m:t>
              </m:r>
              <m:r>
                <w:rPr>
                  <w:rStyle w:val="HTMLCode"/>
                  <w:rFonts w:ascii="Cambria Math" w:eastAsia="Calibri" w:hAnsi="Cambria Math"/>
                </w:rPr>
                <m:t>x</m:t>
              </m:r>
            </m:e>
          </m:d>
          <m:r>
            <w:rPr>
              <w:rStyle w:val="HTMLCode"/>
              <w:rFonts w:ascii="Times New Roman" w:eastAsia="Calibri" w:hAnsi="Times New Roman" w:cs="Calibri"/>
            </w:rPr>
            <w:br/>
          </m:r>
        </m:oMath>
      </m:oMathPara>
      <w:r>
        <w:rPr>
          <w:rStyle w:val="HTMLCode"/>
          <w:rFonts w:ascii="Times New Roman" w:eastAsia="Calibri" w:hAnsi="Times New Roman" w:cs="Calibri"/>
        </w:rPr>
        <w:tab/>
        <w:t>(M3.352)</w:t>
      </w:r>
    </w:p>
    <w:p w:rsidR="00A703CE" w:rsidRDefault="00A703CE" w:rsidP="00A703CE">
      <w:pPr>
        <w:pStyle w:val="StandardWeb"/>
      </w:pPr>
      <w:r>
        <w:t>und damit:</w:t>
      </w:r>
    </w:p>
    <w:p w:rsidR="00A703CE" w:rsidRPr="008663F5" w:rsidRDefault="008663F5" w:rsidP="008663F5">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(M3.353)</w:t>
      </w:r>
    </w:p>
    <w:p w:rsidR="00A703CE" w:rsidRDefault="00A703CE" w:rsidP="00A703CE">
      <w:pPr>
        <w:pStyle w:val="StandardWeb"/>
      </w:pPr>
      <w:r>
        <w:t>Die Reihenfolge der linearen Operationen ist somit wesentlich.</w:t>
      </w:r>
    </w:p>
    <w:p w:rsidR="00A703CE" w:rsidRDefault="00A703CE" w:rsidP="00A703CE">
      <w:pPr>
        <w:pStyle w:val="StandardWeb"/>
      </w:pPr>
      <w:r>
        <w:t>Später wird genau dieselbe Reihenfolge in der Matrixmultiplikation erhalten bleiben.</w:t>
      </w:r>
    </w:p>
    <w:p w:rsidR="00A703CE" w:rsidRDefault="00A703CE" w:rsidP="00A703CE">
      <w:pPr>
        <w:pStyle w:val="berschrift2"/>
      </w:pPr>
      <w:r>
        <w:t>M3.3.20 Komposition und Basisbilder</w:t>
      </w:r>
    </w:p>
    <w:p w:rsidR="00A703CE" w:rsidRDefault="00A703CE" w:rsidP="00A703CE">
      <w:pPr>
        <w:pStyle w:val="StandardWeb"/>
      </w:pPr>
      <w:r>
        <w:t>Die Ergebnisse dieses Abschnitts führen bereits in Richtung der späteren Basisdarstellung.</w:t>
      </w:r>
    </w:p>
    <w:p w:rsidR="00A703CE" w:rsidRDefault="00A703CE" w:rsidP="00A703CE">
      <w:pPr>
        <w:pStyle w:val="StandardWeb"/>
      </w:pPr>
      <w:r>
        <w:t xml:space="preserve">Sei </w:t>
      </w:r>
      <m:oMath>
        <m:r>
          <m:rPr>
            <m:scr m:val="script"/>
          </m:rPr>
          <w:rPr>
            <w:rStyle w:val="HTMLCode"/>
            <w:rFonts w:ascii="Cambria Math" w:hAnsi="Cambria Math" w:cs="Cambria Math"/>
          </w:rPr>
          <m:t>B</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e>
        </m:d>
      </m:oMath>
      <w:r>
        <w:t xml:space="preserve"> eine Basis von </w:t>
      </w:r>
      <m:oMath>
        <m:r>
          <w:rPr>
            <w:rStyle w:val="HTMLCode"/>
            <w:rFonts w:ascii="Cambria Math" w:hAnsi="Cambria Math"/>
          </w:rPr>
          <m:t>U</m:t>
        </m:r>
      </m:oMath>
      <w:r>
        <w:t>.</w:t>
      </w:r>
    </w:p>
    <w:p w:rsidR="00A703CE" w:rsidRDefault="00A703CE" w:rsidP="00A703CE">
      <w:pPr>
        <w:pStyle w:val="StandardWeb"/>
      </w:pPr>
      <w:r>
        <w:t xml:space="preserve">Für </w:t>
      </w:r>
      <m:oMath>
        <m:r>
          <w:rPr>
            <w:rStyle w:val="HTMLCode"/>
            <w:rFonts w:ascii="Cambria Math" w:hAnsi="Cambria Math"/>
          </w:rPr>
          <m:t>S:U</m:t>
        </m:r>
        <m:r>
          <m:rPr>
            <m:sty m:val="p"/>
          </m:rPr>
          <w:rPr>
            <w:rStyle w:val="HTMLCode"/>
            <w:rFonts w:ascii="Cambria Math" w:hAnsi="Cambria Math"/>
          </w:rPr>
          <m:t>→</m:t>
        </m:r>
        <m:r>
          <w:rPr>
            <w:rStyle w:val="HTMLCode"/>
            <w:rFonts w:ascii="Cambria Math" w:hAnsi="Cambria Math"/>
          </w:rPr>
          <m:t>V</m:t>
        </m:r>
      </m:oMath>
      <w:r>
        <w:t xml:space="preserve"> und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gilt:</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e>
          </m:d>
          <m:r>
            <w:rPr>
              <w:rStyle w:val="HTMLCode"/>
              <w:rFonts w:ascii="Times New Roman" w:eastAsia="Calibri" w:hAnsi="Times New Roman" w:cs="Calibri"/>
            </w:rPr>
            <w:br/>
          </m:r>
        </m:oMath>
      </m:oMathPara>
      <w:r>
        <w:rPr>
          <w:rStyle w:val="HTMLCode"/>
          <w:rFonts w:ascii="Times New Roman" w:eastAsia="Calibri" w:hAnsi="Times New Roman" w:cs="Calibri"/>
        </w:rPr>
        <w:tab/>
        <w:t>(M3.354)</w:t>
      </w:r>
    </w:p>
    <w:p w:rsidR="00A703CE" w:rsidRDefault="00A703CE" w:rsidP="00A703CE">
      <w:pPr>
        <w:pStyle w:val="StandardWeb"/>
      </w:pPr>
      <w:r>
        <w:t xml:space="preserve">für jedes </w:t>
      </w:r>
      <m:oMath>
        <m:r>
          <w:rPr>
            <w:rStyle w:val="HTMLCode"/>
            <w:rFonts w:ascii="Cambria Math" w:hAnsi="Cambria Math"/>
          </w:rPr>
          <m:t>i</m:t>
        </m:r>
      </m:oMath>
      <w:r>
        <w:t>.</w:t>
      </w:r>
    </w:p>
    <w:p w:rsidR="00A703CE" w:rsidRDefault="00A703CE" w:rsidP="00A703CE">
      <w:pPr>
        <w:pStyle w:val="StandardWeb"/>
      </w:pPr>
      <w:r>
        <w:t>Da eine lineare Abbildung durch ihre Wirkung auf eine Basis bestimmt werden wird, genügt es später, die Bilder:</w:t>
      </w:r>
    </w:p>
    <w:p w:rsidR="00A703CE" w:rsidRPr="008663F5" w:rsidRDefault="008663F5" w:rsidP="008663F5">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(M3.355)</w:t>
      </w:r>
    </w:p>
    <w:p w:rsidR="00A703CE" w:rsidRDefault="00A703CE" w:rsidP="00A703CE">
      <w:pPr>
        <w:pStyle w:val="StandardWeb"/>
      </w:pPr>
      <w:r>
        <w:lastRenderedPageBreak/>
        <w:t xml:space="preserve">zu kennen und anschließend </w:t>
      </w:r>
      <m:oMath>
        <m:r>
          <w:rPr>
            <w:rStyle w:val="HTMLCode"/>
            <w:rFonts w:ascii="Cambria Math" w:hAnsi="Cambria Math"/>
          </w:rPr>
          <m:t>T</m:t>
        </m:r>
      </m:oMath>
      <w:r>
        <w:t xml:space="preserve"> auf diese Bilder anzuwenden.</w:t>
      </w:r>
    </w:p>
    <w:p w:rsidR="00A703CE" w:rsidRDefault="00A703CE" w:rsidP="00A703CE">
      <w:pPr>
        <w:pStyle w:val="StandardWeb"/>
      </w:pPr>
      <w:r>
        <w:t>Die resultierenden Vektoren:</w:t>
      </w:r>
    </w:p>
    <w:p w:rsidR="00A703CE" w:rsidRPr="008663F5" w:rsidRDefault="008663F5" w:rsidP="008663F5">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e>
          </m:d>
          <m:r>
            <w:rPr>
              <w:rStyle w:val="HTMLCode"/>
              <w:rFonts w:ascii="Times New Roman" w:eastAsia="Calibri" w:hAnsi="Times New Roman" w:cs="Calibri"/>
            </w:rPr>
            <w:br/>
          </m:r>
        </m:oMath>
      </m:oMathPara>
      <w:r>
        <w:rPr>
          <w:rStyle w:val="HTMLCode"/>
          <w:rFonts w:ascii="Times New Roman" w:eastAsia="Calibri" w:hAnsi="Times New Roman" w:cs="Calibri"/>
        </w:rPr>
        <w:tab/>
        <w:t>(M3.356)</w:t>
      </w:r>
    </w:p>
    <w:p w:rsidR="00A703CE" w:rsidRDefault="00A703CE" w:rsidP="00A703CE">
      <w:pPr>
        <w:pStyle w:val="StandardWeb"/>
      </w:pPr>
      <w:proofErr w:type="gramStart"/>
      <w:r>
        <w:t>bestimmen</w:t>
      </w:r>
      <w:proofErr w:type="gramEnd"/>
      <w:r>
        <w:t xml:space="preserve"> dann die Komposition.</w:t>
      </w:r>
    </w:p>
    <w:p w:rsidR="00A703CE" w:rsidRDefault="00A703CE" w:rsidP="00A703CE">
      <w:pPr>
        <w:pStyle w:val="StandardWeb"/>
      </w:pPr>
      <w:r>
        <w:t>Diese Beobachtung bereitet bereits vor, warum die Matrix einer Komposition aus den Matrizen der Einzelabbildungen berechnet werden kann.</w:t>
      </w:r>
    </w:p>
    <w:p w:rsidR="00A703CE" w:rsidRDefault="00A703CE" w:rsidP="00A703CE">
      <w:pPr>
        <w:pStyle w:val="StandardWeb"/>
      </w:pPr>
      <w:r>
        <w:t>Die eigentliche Matrixmultiplikation führe ich jedoch erst ein, nachdem die Bestimmung einer linearen Abbildung durch Basisbilder und ihre Matrixdarstellung vollständig geklärt sind.</w:t>
      </w:r>
    </w:p>
    <w:p w:rsidR="00A703CE" w:rsidRDefault="00A703CE" w:rsidP="00A703CE">
      <w:pPr>
        <w:pStyle w:val="berschrift2"/>
      </w:pPr>
      <w:r>
        <w:t>M3.3.21 Methodische Einordnung</w:t>
      </w:r>
    </w:p>
    <w:p w:rsidR="00A703CE" w:rsidRDefault="00A703CE" w:rsidP="00A703CE">
      <w:pPr>
        <w:pStyle w:val="StandardWeb"/>
      </w:pPr>
      <w:r>
        <w:t>Die Linearität der Identitätsabbildung, die Abgeschlossenheit linearer Abbildungen unter Komposition, die Linearität der Umkehrabbildung eines linearen Isomorphismus und die Umkehrregel für Kompositionen sind Standardresultate der linearen Algebra. [[71]] [[72]]</w:t>
      </w:r>
    </w:p>
    <w:p w:rsidR="00A703CE" w:rsidRDefault="00A703CE" w:rsidP="00A703CE">
      <w:pPr>
        <w:pStyle w:val="StandardWeb"/>
      </w:pPr>
      <w:r>
        <w:t>Für meinen Aufbau ist insbesondere die Reihenfolge ihrer Einführung entscheidend.</w:t>
      </w:r>
    </w:p>
    <w:p w:rsidR="00A703CE" w:rsidRDefault="00A703CE" w:rsidP="00A703CE">
      <w:pPr>
        <w:pStyle w:val="StandardWeb"/>
      </w:pPr>
      <w:r>
        <w:t>Ich gehe von:</w:t>
      </w:r>
    </w:p>
    <w:p w:rsidR="00A703CE" w:rsidRPr="008663F5" w:rsidRDefault="008663F5" w:rsidP="008663F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(M3.357)</w:t>
      </w:r>
    </w:p>
    <w:p w:rsidR="00A703CE" w:rsidRDefault="00A703CE" w:rsidP="00A703CE">
      <w:pPr>
        <w:pStyle w:val="StandardWeb"/>
      </w:pPr>
      <w:r>
        <w:t>über:</w:t>
      </w:r>
    </w:p>
    <w:p w:rsidR="00A703CE" w:rsidRPr="008663F5" w:rsidRDefault="008663F5" w:rsidP="008663F5">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w:rPr>
              <w:rStyle w:val="HTMLCode"/>
              <w:rFonts w:ascii="Times New Roman" w:eastAsia="Calibri" w:hAnsi="Times New Roman" w:cs="Calibri"/>
            </w:rPr>
            <w:br/>
          </m:r>
        </m:oMath>
      </m:oMathPara>
      <w:r>
        <w:rPr>
          <w:rStyle w:val="HTMLCode"/>
          <w:rFonts w:ascii="Times New Roman" w:eastAsia="Calibri" w:hAnsi="Times New Roman" w:cs="Calibri"/>
        </w:rPr>
        <w:tab/>
        <w:t>(M3.358)</w:t>
      </w:r>
    </w:p>
    <w:p w:rsidR="00A703CE" w:rsidRDefault="00A703CE" w:rsidP="00A703CE">
      <w:pPr>
        <w:pStyle w:val="StandardWeb"/>
      </w:pPr>
      <w:r>
        <w:t>zu:</w:t>
      </w:r>
    </w:p>
    <w:p w:rsidR="00A703CE" w:rsidRPr="008663F5" w:rsidRDefault="008663F5" w:rsidP="008663F5">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(M3.359)</w:t>
      </w:r>
    </w:p>
    <w:p w:rsidR="00A703CE" w:rsidRDefault="00A703CE" w:rsidP="00A703CE">
      <w:pPr>
        <w:pStyle w:val="StandardWeb"/>
      </w:pPr>
      <w:r>
        <w:t>und erst später zu deren Matrixdarstellungen.</w:t>
      </w:r>
    </w:p>
    <w:p w:rsidR="00A703CE" w:rsidRDefault="00A703CE" w:rsidP="00A703CE">
      <w:pPr>
        <w:pStyle w:val="StandardWeb"/>
      </w:pPr>
      <w:r>
        <w:t>Damit lautet die strukturelle Kette:</w:t>
      </w:r>
    </w:p>
    <w:p w:rsidR="00A703CE" w:rsidRPr="008663F5" w:rsidRDefault="008663F5" w:rsidP="008663F5">
      <w:pPr>
        <w:pStyle w:val="Formel"/>
      </w:pPr>
      <m:oMath>
        <m:r>
          <m:rPr>
            <m:nor/>
          </m:rPr>
          <w:rPr>
            <w:rStyle w:val="katex"/>
            <w:i w:val="0"/>
          </w:rPr>
          <m:t>Identität</m:t>
        </m:r>
        <m:r>
          <m:rPr>
            <m:sty m:val="p"/>
          </m:rPr>
          <w:rPr>
            <w:rStyle w:val="katex"/>
            <w:rFonts w:cs="Cambria Math"/>
          </w:rPr>
          <m:t>⟹</m:t>
        </m:r>
        <m:r>
          <m:rPr>
            <m:nor/>
          </m:rPr>
          <w:rPr>
            <w:rStyle w:val="katex"/>
            <w:i w:val="0"/>
          </w:rPr>
          <m:t>Komposition</m:t>
        </m:r>
        <m:r>
          <m:rPr>
            <m:sty m:val="p"/>
          </m:rPr>
          <w:rPr>
            <w:rStyle w:val="katex"/>
            <w:rFonts w:cs="Cambria Math"/>
          </w:rPr>
          <m:t>⟹</m:t>
        </m:r>
        <m:r>
          <m:rPr>
            <m:nor/>
          </m:rPr>
          <w:rPr>
            <w:rStyle w:val="katex"/>
            <w:i w:val="0"/>
          </w:rPr>
          <m:t>Isomorphismus</m:t>
        </m:r>
        <m:r>
          <m:rPr>
            <m:sty m:val="p"/>
          </m:rPr>
          <w:rPr>
            <w:rStyle w:val="katex"/>
            <w:rFonts w:cs="Cambria Math"/>
          </w:rPr>
          <m:t>⟹</m:t>
        </m:r>
        <m:r>
          <m:rPr>
            <m:nor/>
          </m:rPr>
          <w:rPr>
            <w:rStyle w:val="katex"/>
            <w:i w:val="0"/>
          </w:rPr>
          <m:t>inverse </m:t>
        </m:r>
        <m:r>
          <m:rPr>
            <m:nor/>
          </m:rPr>
          <w:rPr>
            <w:rStyle w:val="katex"/>
          </w:rPr>
          <m:t>l</m:t>
        </m:r>
        <m:r>
          <m:rPr>
            <m:nor/>
          </m:rPr>
          <w:rPr>
            <w:rStyle w:val="katex"/>
            <w:i w:val="0"/>
          </w:rPr>
          <m:t>ineare </m:t>
        </m:r>
        <m:r>
          <m:rPr>
            <m:nor/>
          </m:rPr>
          <w:rPr>
            <w:rStyle w:val="katex"/>
          </w:rPr>
          <m:t>A</m:t>
        </m:r>
        <m:r>
          <m:rPr>
            <m:nor/>
          </m:rPr>
          <w:rPr>
            <w:rStyle w:val="katex"/>
            <w:i w:val="0"/>
          </w:rPr>
          <m:t>bbildung</m:t>
        </m:r>
        <m:r>
          <m:rPr>
            <m:sty m:val="p"/>
          </m:rPr>
          <w:rPr>
            <w:rStyle w:val="katex"/>
            <w:rFonts w:cs="Cambria Math"/>
          </w:rPr>
          <m:t>⟹</m:t>
        </m:r>
        <m:r>
          <w:rPr>
            <w:rStyle w:val="katex"/>
          </w:rPr>
          <m:t xml:space="preserve">Matrixdarstellung </m:t>
        </m:r>
      </m:oMath>
      <w:r w:rsidRPr="008663F5">
        <w:rPr>
          <w:rStyle w:val="katex"/>
          <w:iCs w:val="0"/>
        </w:rPr>
        <w:tab/>
        <w:t>(M3.360)</w:t>
      </w:r>
    </w:p>
    <w:p w:rsidR="00A703CE" w:rsidRDefault="00A703CE" w:rsidP="00A703CE">
      <w:pPr>
        <w:pStyle w:val="StandardWeb"/>
      </w:pPr>
      <w:r>
        <w:rPr>
          <w:rStyle w:val="Fett"/>
        </w:rPr>
        <w:lastRenderedPageBreak/>
        <w:t>Originäre Eigenleistung dieser Arbeit</w:t>
      </w:r>
      <w:r>
        <w:t xml:space="preserve"> ist dabei wiederum nicht der algebraische Inhalt der Standardresultate, sondern ihre konsequente Einordnung in die Abhängigkeitsstruktur des FRZK-Grundlagenaufbaus.</w:t>
      </w:r>
    </w:p>
    <w:p w:rsidR="00A703CE" w:rsidRDefault="00A703CE" w:rsidP="00A703CE">
      <w:pPr>
        <w:pStyle w:val="berschrift2"/>
      </w:pPr>
      <w:r>
        <w:t>M3.3.22 Ergebnisbestand von M3.3</w:t>
      </w:r>
    </w:p>
    <w:p w:rsidR="00A703CE" w:rsidRDefault="00A703CE" w:rsidP="00A703CE">
      <w:pPr>
        <w:pStyle w:val="StandardWeb"/>
      </w:pPr>
      <w:r>
        <w:t>Aus M3.3 stehen nun folgende Aussagen zur Verfügung.</w:t>
      </w:r>
    </w:p>
    <w:p w:rsidR="00A703CE" w:rsidRDefault="00A703CE" w:rsidP="00A703CE">
      <w:pPr>
        <w:pStyle w:val="StandardWeb"/>
      </w:pPr>
      <w:r>
        <w:t>Die Identitätsabbildung ist linear:</w:t>
      </w:r>
    </w:p>
    <w:p w:rsidR="00A703CE" w:rsidRPr="008663F5" w:rsidRDefault="008663F5" w:rsidP="008663F5">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(M3.361)</w:t>
      </w:r>
    </w:p>
    <w:p w:rsidR="00A703CE" w:rsidRDefault="00A703CE" w:rsidP="00A703CE">
      <w:pPr>
        <w:pStyle w:val="StandardWeb"/>
      </w:pPr>
      <w:r>
        <w:t>Die Komposition linearer Abbildungen ist wieder linear:</w:t>
      </w:r>
    </w:p>
    <w:p w:rsidR="008663F5" w:rsidRDefault="008663F5" w:rsidP="008663F5">
      <w:pPr>
        <w:pStyle w:val="Formel"/>
        <w:rPr>
          <w:rStyle w:val="HTMLCode"/>
          <w:rFonts w:ascii="Times New Roman" w:eastAsia="Calibri" w:hAnsi="Times New Roman" w:cs="Calibri"/>
        </w:rPr>
      </w:pPr>
      <m:oMath>
        <m:r>
          <w:rPr>
            <w:rStyle w:val="HTMLCode"/>
            <w:rFonts w:ascii="Cambria Math" w:eastAsia="Calibri" w:hAnsi="Cambria Math"/>
          </w:rPr>
          <m:t>S</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, </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m:rPr>
            <m:sty m:val="p"/>
          </m:rPr>
          <w:rPr>
            <w:rStyle w:val="HTMLCode"/>
            <w:rFonts w:ascii="Cambria Math" w:eastAsia="Calibri" w:hAnsi="Cambria Math" w:cs="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W</m:t>
            </m:r>
          </m:e>
        </m:d>
      </m:oMath>
      <w:r>
        <w:rPr>
          <w:rStyle w:val="HTMLCode"/>
          <w:rFonts w:ascii="Times New Roman" w:eastAsia="Calibri" w:hAnsi="Times New Roman" w:cs="Calibri"/>
        </w:rPr>
        <w:t xml:space="preserve"> </w:t>
      </w:r>
      <w:r>
        <w:rPr>
          <w:rStyle w:val="HTMLCode"/>
          <w:rFonts w:ascii="Times New Roman" w:eastAsia="Calibri" w:hAnsi="Times New Roman" w:cs="Calibri"/>
        </w:rPr>
        <w:tab/>
        <w:t>(M3.362)</w:t>
      </w:r>
    </w:p>
    <w:p w:rsidR="00A703CE" w:rsidRDefault="00A703CE" w:rsidP="00A703CE">
      <w:pPr>
        <w:pStyle w:val="StandardWeb"/>
      </w:pPr>
      <w:r>
        <w:t>Die Identität wirkt neutral:</w:t>
      </w:r>
    </w:p>
    <w:p w:rsidR="00A703CE" w:rsidRPr="008663F5" w:rsidRDefault="008663F5" w:rsidP="008663F5">
      <w:pPr>
        <w:pStyle w:val="Formel"/>
      </w:p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oMath>
      <w:r>
        <w:rPr>
          <w:rStyle w:val="HTMLCode"/>
          <w:rFonts w:ascii="Times New Roman" w:eastAsia="Calibri" w:hAnsi="Times New Roman" w:cs="Calibri"/>
        </w:rPr>
        <w:t xml:space="preserve"> </w:t>
      </w:r>
      <w:r>
        <w:rPr>
          <w:rStyle w:val="HTMLCode"/>
          <w:rFonts w:ascii="Times New Roman" w:eastAsia="Calibri" w:hAnsi="Times New Roman" w:cs="Calibri"/>
        </w:rPr>
        <w:tab/>
        <w:t>(M3.363)</w:t>
      </w:r>
    </w:p>
    <w:p w:rsidR="00A703CE" w:rsidRDefault="00A703CE" w:rsidP="00A703CE">
      <w:pPr>
        <w:pStyle w:val="StandardWeb"/>
      </w:pPr>
      <w:r>
        <w:t>Die Komposition ist assoziativ:</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e>
          </m:d>
          <m:r>
            <w:rPr>
              <w:rStyle w:val="HTMLCode"/>
              <w:rFonts w:ascii="Times New Roman" w:eastAsia="Calibri" w:hAnsi="Times New Roman" w:cs="Calibri"/>
            </w:rPr>
            <w:br/>
          </m:r>
        </m:oMath>
      </m:oMathPara>
      <w:r>
        <w:rPr>
          <w:rStyle w:val="HTMLCode"/>
          <w:rFonts w:ascii="Times New Roman" w:eastAsia="Calibri" w:hAnsi="Times New Roman" w:cs="Calibri"/>
        </w:rPr>
        <w:tab/>
        <w:t>(M3.364)</w:t>
      </w:r>
    </w:p>
    <w:p w:rsidR="00A703CE" w:rsidRDefault="00A703CE" w:rsidP="00A703CE">
      <w:pPr>
        <w:pStyle w:val="StandardWeb"/>
      </w:pPr>
      <w:r>
        <w:t>und distributiv bezüglich der Addition linearer Abbildungen:</w:t>
      </w:r>
    </w:p>
    <w:p w:rsidR="00A703CE" w:rsidRPr="008663F5" w:rsidRDefault="008663F5" w:rsidP="008663F5">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w:rPr>
              <w:rStyle w:val="HTMLCode"/>
              <w:rFonts w:ascii="Times New Roman" w:eastAsia="Calibri" w:hAnsi="Times New Roman" w:cs="Calibri"/>
            </w:rPr>
            <w:br/>
          </m:r>
        </m:oMath>
      </m:oMathPara>
      <w:r>
        <w:rPr>
          <w:rStyle w:val="HTMLCode"/>
          <w:rFonts w:ascii="Times New Roman" w:eastAsia="Calibri" w:hAnsi="Times New Roman" w:cs="Calibri"/>
        </w:rPr>
        <w:tab/>
        <w:t>(M3.365)</w:t>
      </w:r>
    </w:p>
    <w:p w:rsidR="00A703CE" w:rsidRDefault="00A703CE" w:rsidP="00A703CE">
      <w:pPr>
        <w:pStyle w:val="StandardWeb"/>
      </w:pPr>
      <w:r>
        <w:t>sowie:</w:t>
      </w:r>
    </w:p>
    <w:p w:rsidR="00A703CE" w:rsidRPr="008663F5" w:rsidRDefault="008663F5" w:rsidP="008663F5">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R</m:t>
          </m:r>
          <m:r>
            <w:rPr>
              <w:rStyle w:val="HTMLCode"/>
              <w:rFonts w:ascii="Times New Roman" w:eastAsia="Calibri" w:hAnsi="Times New Roman" w:cs="Calibri"/>
            </w:rPr>
            <w:br/>
          </m:r>
        </m:oMath>
      </m:oMathPara>
      <w:r>
        <w:rPr>
          <w:rStyle w:val="HTMLCode"/>
          <w:rFonts w:ascii="Times New Roman" w:eastAsia="Calibri" w:hAnsi="Times New Roman" w:cs="Calibri"/>
        </w:rPr>
        <w:tab/>
        <w:t>(M3.366)</w:t>
      </w:r>
    </w:p>
    <w:p w:rsidR="00A703CE" w:rsidRDefault="00A703CE" w:rsidP="00A703CE">
      <w:pPr>
        <w:pStyle w:val="StandardWeb"/>
      </w:pPr>
      <w:r>
        <w:t xml:space="preserve">Ist </w:t>
      </w:r>
      <m:oMath>
        <m:r>
          <w:rPr>
            <w:rStyle w:val="HTMLCode"/>
            <w:rFonts w:ascii="Cambria Math" w:hAnsi="Cambria Math"/>
          </w:rPr>
          <m:t>T</m:t>
        </m:r>
      </m:oMath>
      <w:r>
        <w:t xml:space="preserve"> linear und bijektiv, dann ist auch </w:t>
      </w:r>
      <m:oMath>
        <m:sSup>
          <m:sSupPr>
            <m:ctrlPr>
              <w:rPr>
                <w:rStyle w:val="HTMLCode"/>
                <w:rFonts w:ascii="Cambria Math" w:hAnsi="Cambria Math"/>
                <w:i/>
              </w:rPr>
            </m:ctrlPr>
          </m:sSupPr>
          <m:e>
            <m:r>
              <w:rPr>
                <w:rStyle w:val="HTMLCode"/>
                <w:rFonts w:ascii="Cambria Math" w:hAnsi="Cambria Math"/>
              </w:rPr>
              <m:t>T</m:t>
            </m:r>
          </m:e>
          <m:sup>
            <m:r>
              <w:rPr>
                <w:rStyle w:val="HTMLCode"/>
                <w:rFonts w:ascii="Cambria Math" w:hAnsi="Cambria Math"/>
              </w:rPr>
              <m:t>-1</m:t>
            </m:r>
          </m:sup>
        </m:sSup>
      </m:oMath>
      <w:r>
        <w:t xml:space="preserve"> linear:</w:t>
      </w:r>
    </w:p>
    <w:p w:rsidR="008663F5" w:rsidRDefault="008663F5" w:rsidP="008663F5">
      <w:pPr>
        <w:pStyle w:val="Formel"/>
        <w:rPr>
          <w:rStyle w:val="HTMLCode"/>
          <w:rFonts w:ascii="Times New Roman" w:eastAsia="Calibri" w:hAnsi="Times New Roman" w:cs="Calibri"/>
        </w:rPr>
      </w:pPr>
      <m:oMath>
        <m:r>
          <w:rPr>
            <w:rStyle w:val="HTMLCode"/>
            <w:rFonts w:ascii="Cambria Math" w:eastAsia="Calibri" w:hAnsi="Cambria Math"/>
          </w:rPr>
          <m:t>T</m:t>
        </m:r>
        <m:r>
          <m:rPr>
            <m:sty m:val="p"/>
          </m:rPr>
          <w:rPr>
            <w:rStyle w:val="HTMLCode"/>
            <w:rFonts w:ascii="Cambria Math" w:eastAsia="Calibri" w:hAnsi="Cambria Math"/>
          </w:rPr>
          <m:t> </m:t>
        </m:r>
        <m:r>
          <m:rPr>
            <m:nor/>
          </m:rPr>
          <w:rPr>
            <w:rStyle w:val="HTMLCode"/>
            <w:rFonts w:ascii="Cambria Math" w:eastAsia="Calibri" w:hAnsi="Cambria Math"/>
            <w:i w:val="0"/>
          </w:rPr>
          <m:t>linear </m:t>
        </m:r>
        <m:r>
          <m:rPr>
            <m:nor/>
          </m:rPr>
          <w:rPr>
            <w:rStyle w:val="HTMLCode"/>
            <w:rFonts w:ascii="Cambria Math" w:eastAsia="Calibri" w:hAnsi="Cambria Math"/>
          </w:rPr>
          <m:t>u</m:t>
        </m:r>
        <m:r>
          <m:rPr>
            <m:nor/>
          </m:rPr>
          <w:rPr>
            <w:rStyle w:val="HTMLCode"/>
            <w:rFonts w:ascii="Cambria Math" w:eastAsia="Calibri" w:hAnsi="Cambria Math"/>
            <w:i w:val="0"/>
          </w:rPr>
          <m:t>nd </m:t>
        </m:r>
        <m:r>
          <m:rPr>
            <m:nor/>
          </m:rPr>
          <w:rPr>
            <w:rStyle w:val="HTMLCode"/>
            <w:rFonts w:ascii="Cambria Math" w:eastAsia="Calibri" w:hAnsi="Cambria Math"/>
          </w:rPr>
          <m:t>b</m:t>
        </m:r>
        <m:r>
          <m:rPr>
            <m:nor/>
          </m:rPr>
          <w:rPr>
            <w:rStyle w:val="HTMLCode"/>
            <w:rFonts w:ascii="Cambria Math" w:eastAsia="Calibri" w:hAnsi="Cambria Math"/>
            <w:i w:val="0"/>
          </w:rPr>
          <m:t>ijektiv</m:t>
        </m:r>
        <m:r>
          <m:rPr>
            <m:sty m:val="p"/>
          </m:rPr>
          <w:rPr>
            <w:rStyle w:val="HTMLCode"/>
            <w:rFonts w:ascii="Cambria Math" w:eastAsia="Calibri" w:hAnsi="Cambria Math" w:cs="Cambria Math"/>
          </w:rPr>
          <m:t>⟹</m:t>
        </m:r>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 </m:t>
        </m:r>
        <m:r>
          <m:rPr>
            <m:nor/>
          </m:rPr>
          <w:rPr>
            <w:rStyle w:val="HTMLCode"/>
            <w:rFonts w:ascii="Cambria Math" w:eastAsia="Calibri" w:hAnsi="Cambria Math"/>
            <w:i w:val="0"/>
          </w:rPr>
          <m:t>linear</m:t>
        </m:r>
      </m:oMath>
      <w:r>
        <w:rPr>
          <w:rStyle w:val="HTMLCode"/>
          <w:rFonts w:ascii="Times New Roman" w:eastAsia="Calibri" w:hAnsi="Times New Roman" w:cs="Calibri"/>
        </w:rPr>
        <w:t xml:space="preserve"> </w:t>
      </w:r>
      <w:r>
        <w:rPr>
          <w:rStyle w:val="HTMLCode"/>
          <w:rFonts w:ascii="Times New Roman" w:eastAsia="Calibri" w:hAnsi="Times New Roman" w:cs="Calibri"/>
        </w:rPr>
        <w:tab/>
        <w:t>(M3.367)</w:t>
      </w:r>
    </w:p>
    <w:p w:rsidR="00A703CE" w:rsidRDefault="008663F5" w:rsidP="00A703CE">
      <w:pPr>
        <w:pStyle w:val="StandardWeb"/>
      </w:pPr>
      <w:r>
        <w:t>F</w:t>
      </w:r>
      <w:r w:rsidR="00A703CE">
        <w:t>ür Isomorphismen gilt:</w:t>
      </w:r>
    </w:p>
    <w:p w:rsidR="00A703CE" w:rsidRPr="008663F5" w:rsidRDefault="008663F5" w:rsidP="008663F5">
      <w:pPr>
        <w:pStyle w:val="Formel"/>
      </w:pPr>
      <m:oMathPara>
        <m:oMathParaPr>
          <m:jc m:val="left"/>
        </m:oMathParaPr>
        <m:oMath>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S</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(M3.368)</w:t>
      </w:r>
    </w:p>
    <w:p w:rsidR="00A703CE" w:rsidRDefault="00A703CE" w:rsidP="00A703CE">
      <w:pPr>
        <w:pStyle w:val="StandardWeb"/>
      </w:pPr>
      <w:r>
        <w:lastRenderedPageBreak/>
        <w:t>Damit sind die abstrakten Operationen vorbereitet, die später durch Matrizen dargestellt werden.</w:t>
      </w:r>
    </w:p>
    <w:p w:rsidR="00A703CE" w:rsidRDefault="00A703CE" w:rsidP="00A703CE">
      <w:pPr>
        <w:pStyle w:val="berschrift2"/>
      </w:pPr>
      <w:r>
        <w:t>M3.3.23 Weitergabestelle M3.3 → M3.4</w:t>
      </w:r>
    </w:p>
    <w:p w:rsidR="00A703CE" w:rsidRDefault="00A703CE" w:rsidP="00A703CE">
      <w:pPr>
        <w:pStyle w:val="StandardWeb"/>
      </w:pPr>
      <w:r>
        <w:t>Bis zu diesem Punkt ist vollständig geklärt, wie lineare Abbildungen als Funktionen miteinander verknüpft werden können.</w:t>
      </w:r>
    </w:p>
    <w:p w:rsidR="00A703CE" w:rsidRDefault="00A703CE" w:rsidP="00A703CE">
      <w:pPr>
        <w:pStyle w:val="StandardWeb"/>
      </w:pPr>
      <w:r>
        <w:t>Noch fehlt jedoch der entscheidende Schritt, der aus der abstrakten Abbildung eine endlich beschreibbare Struktur macht.</w:t>
      </w:r>
    </w:p>
    <w:p w:rsidR="00A703CE" w:rsidRDefault="00A703CE" w:rsidP="00A703CE">
      <w:pPr>
        <w:pStyle w:val="StandardWeb"/>
      </w:pPr>
      <w:r>
        <w:t>Aus M2 steht eine Basis:</w:t>
      </w:r>
    </w:p>
    <w:p w:rsidR="00A703CE" w:rsidRPr="008663F5" w:rsidRDefault="008663F5" w:rsidP="008663F5">
      <w:pPr>
        <w:pStyle w:val="Formel"/>
      </w:pPr>
      <m:oMathPara>
        <m:oMathParaPr>
          <m:jc m:val="left"/>
        </m:oMathPara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(M3.369)</w:t>
      </w:r>
    </w:p>
    <w:p w:rsidR="00A703CE" w:rsidRDefault="00A703CE" w:rsidP="00A703CE">
      <w:pPr>
        <w:pStyle w:val="StandardWeb"/>
      </w:pPr>
      <w:r>
        <w:t>zur Verfügung.</w:t>
      </w:r>
    </w:p>
    <w:p w:rsidR="00A703CE" w:rsidRDefault="00A703CE" w:rsidP="00A703CE">
      <w:pPr>
        <w:pStyle w:val="StandardWeb"/>
      </w:pPr>
      <w:r>
        <w:t xml:space="preserve">Jeder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besitzt bezüglich dieser Basis eine eindeutige Darstellung:</w:t>
      </w:r>
    </w:p>
    <w:p w:rsidR="00A703CE" w:rsidRPr="008663F5" w:rsidRDefault="008663F5" w:rsidP="008663F5">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(M3.370)</w:t>
      </w:r>
    </w:p>
    <w:p w:rsidR="00A703CE" w:rsidRDefault="00A703CE" w:rsidP="00A703CE">
      <w:pPr>
        <w:pStyle w:val="StandardWeb"/>
      </w:pPr>
      <w:r>
        <w:t>Für eine lineare Abbildung gilt deshalb bereits:</w:t>
      </w:r>
    </w:p>
    <w:p w:rsidR="00A703CE" w:rsidRPr="008663F5" w:rsidRDefault="008663F5" w:rsidP="008663F5">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(M3.371)</w:t>
      </w:r>
    </w:p>
    <w:p w:rsidR="00A703CE" w:rsidRDefault="00A703CE" w:rsidP="00A703CE">
      <w:pPr>
        <w:pStyle w:val="StandardWeb"/>
      </w:pPr>
      <w:r>
        <w:t>Damit ist die zentrale Frage vorbereitet:</w:t>
      </w:r>
    </w:p>
    <w:p w:rsidR="00A703CE" w:rsidRDefault="00A703CE" w:rsidP="00A703CE">
      <w:pPr>
        <w:pStyle w:val="StandardWeb"/>
      </w:pPr>
      <w:r>
        <w:rPr>
          <w:rStyle w:val="Fett"/>
        </w:rPr>
        <w:t xml:space="preserve">Reicht die Vorgabe der endlich vielen Vektoren </w:t>
      </w:r>
      <m:oMath>
        <m:r>
          <m:rPr>
            <m:sty m:val="bi"/>
          </m:rPr>
          <w:rPr>
            <w:rStyle w:val="HTMLCode"/>
            <w:rFonts w:ascii="Cambria Math" w:hAnsi="Cambria Math"/>
          </w:rPr>
          <m:t>T</m:t>
        </m:r>
        <m:d>
          <m:dPr>
            <m:ctrlPr>
              <w:rPr>
                <w:rStyle w:val="HTMLCode"/>
                <w:rFonts w:ascii="Cambria Math" w:hAnsi="Cambria Math"/>
                <w:b/>
                <w:bCs w:val="0"/>
                <w:i/>
              </w:rPr>
            </m:ctrlPr>
          </m:dPr>
          <m:e>
            <m:sSub>
              <m:sSubPr>
                <m:ctrlPr>
                  <w:rPr>
                    <w:rStyle w:val="HTMLCode"/>
                    <w:rFonts w:ascii="Cambria Math" w:hAnsi="Cambria Math"/>
                    <w:b/>
                    <w:bCs w:val="0"/>
                    <w:i/>
                  </w:rPr>
                </m:ctrlPr>
              </m:sSubPr>
              <m:e>
                <m:r>
                  <m:rPr>
                    <m:sty m:val="bi"/>
                  </m:rPr>
                  <w:rPr>
                    <w:rStyle w:val="HTMLCode"/>
                    <w:rFonts w:ascii="Cambria Math" w:hAnsi="Cambria Math"/>
                  </w:rPr>
                  <m:t>b</m:t>
                </m:r>
              </m:e>
              <m:sub>
                <m:r>
                  <m:rPr>
                    <m:sty m:val="bi"/>
                  </m:rPr>
                  <w:rPr>
                    <w:rStyle w:val="HTMLCode"/>
                    <w:rFonts w:ascii="Cambria Math" w:hAnsi="Cambria Math"/>
                  </w:rPr>
                  <m:t>1</m:t>
                </m:r>
              </m:sub>
            </m:sSub>
          </m:e>
        </m:d>
        <m:r>
          <m:rPr>
            <m:sty m:val="bi"/>
          </m:rPr>
          <w:rPr>
            <w:rStyle w:val="HTMLCode"/>
            <w:rFonts w:ascii="Cambria Math" w:hAnsi="Cambria Math"/>
          </w:rPr>
          <m:t>,</m:t>
        </m:r>
        <m:r>
          <m:rPr>
            <m:sty m:val="b"/>
          </m:rPr>
          <w:rPr>
            <w:rStyle w:val="HTMLCode"/>
            <w:rFonts w:ascii="Cambria Math" w:hAnsi="Cambria Math"/>
          </w:rPr>
          <m:t>…</m:t>
        </m:r>
        <m:r>
          <m:rPr>
            <m:sty m:val="bi"/>
          </m:rPr>
          <w:rPr>
            <w:rStyle w:val="HTMLCode"/>
            <w:rFonts w:ascii="Cambria Math" w:hAnsi="Cambria Math"/>
          </w:rPr>
          <m:t>,T</m:t>
        </m:r>
        <m:d>
          <m:dPr>
            <m:ctrlPr>
              <w:rPr>
                <w:rStyle w:val="HTMLCode"/>
                <w:rFonts w:ascii="Cambria Math" w:hAnsi="Cambria Math"/>
                <w:b/>
                <w:bCs w:val="0"/>
                <w:i/>
              </w:rPr>
            </m:ctrlPr>
          </m:dPr>
          <m:e>
            <m:sSub>
              <m:sSubPr>
                <m:ctrlPr>
                  <w:rPr>
                    <w:rStyle w:val="HTMLCode"/>
                    <w:rFonts w:ascii="Cambria Math" w:hAnsi="Cambria Math"/>
                    <w:b/>
                    <w:bCs w:val="0"/>
                    <w:i/>
                  </w:rPr>
                </m:ctrlPr>
              </m:sSubPr>
              <m:e>
                <m:r>
                  <m:rPr>
                    <m:sty m:val="bi"/>
                  </m:rPr>
                  <w:rPr>
                    <w:rStyle w:val="HTMLCode"/>
                    <w:rFonts w:ascii="Cambria Math" w:hAnsi="Cambria Math"/>
                  </w:rPr>
                  <m:t>b</m:t>
                </m:r>
              </m:e>
              <m:sub>
                <m:r>
                  <m:rPr>
                    <m:sty m:val="bi"/>
                  </m:rPr>
                  <w:rPr>
                    <w:rStyle w:val="HTMLCode"/>
                    <w:rFonts w:ascii="Cambria Math" w:hAnsi="Cambria Math"/>
                  </w:rPr>
                  <m:t>n</m:t>
                </m:r>
              </m:sub>
            </m:sSub>
          </m:e>
        </m:d>
      </m:oMath>
      <w:r>
        <w:rPr>
          <w:rStyle w:val="Fett"/>
        </w:rPr>
        <w:t xml:space="preserve"> aus, um die gesamte lineare Abbildung eindeutig festzulegen?</w:t>
      </w:r>
    </w:p>
    <w:p w:rsidR="00A703CE" w:rsidRDefault="00A703CE" w:rsidP="00A703CE">
      <w:pPr>
        <w:pStyle w:val="StandardWeb"/>
      </w:pPr>
      <w:r>
        <w:t>Die Antwort wird den Übergang von der abstrakten Linearität zur späteren Matrixdarstellung ermöglichen.</w:t>
      </w:r>
    </w:p>
    <w:p w:rsidR="00A703CE" w:rsidRDefault="00A703CE" w:rsidP="00A703CE">
      <w:pPr>
        <w:pStyle w:val="StandardWeb"/>
      </w:pPr>
      <w:r>
        <w:t>Die unmittelbare Weitergabe lautet deshalb:</w:t>
      </w:r>
    </w:p>
    <w:p w:rsidR="00A703CE" w:rsidRPr="008663F5" w:rsidRDefault="008663F5" w:rsidP="008663F5">
      <w:pPr>
        <w:pStyle w:val="Formel"/>
      </w:pPr>
      <m:oMath>
        <m:borderBox>
          <m:borderBoxPr>
            <m:ctrlPr>
              <w:rPr>
                <w:rStyle w:val="HTMLCode"/>
                <w:rFonts w:ascii="Cambria Math" w:eastAsia="Calibri" w:hAnsi="Cambria Math"/>
              </w:rPr>
            </m:ctrlPr>
          </m:borderBoxPr>
          <m:e>
            <m:r>
              <m:rPr>
                <m:nor/>
              </m:rPr>
              <w:rPr>
                <w:rStyle w:val="HTMLCode"/>
                <w:rFonts w:ascii="Cambria Math" w:eastAsia="Calibri" w:hAnsi="Cambria Math"/>
                <w:i w:val="0"/>
              </w:rPr>
              <m:t>M3.3</m:t>
            </m:r>
            <m:r>
              <m:rPr>
                <m:sty m:val="p"/>
              </m:rPr>
              <w:rPr>
                <w:rStyle w:val="HTMLCode"/>
                <w:rFonts w:ascii="Cambria Math" w:eastAsia="Calibri" w:hAnsi="Cambria Math" w:cs="Cambria Math"/>
              </w:rPr>
              <m:t>⟶</m:t>
            </m:r>
            <m:r>
              <m:rPr>
                <m:nor/>
              </m:rPr>
              <w:rPr>
                <w:rStyle w:val="HTMLCode"/>
                <w:rFonts w:ascii="Cambria Math" w:eastAsia="Calibri" w:hAnsi="Cambria Math"/>
                <w:i w:val="0"/>
              </w:rPr>
              <m:t>M3.4</m:t>
            </m:r>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(M3.372)</w:t>
      </w:r>
    </w:p>
    <w:p w:rsidR="00A703CE" w:rsidRDefault="00A703CE" w:rsidP="00A703CE">
      <w:pPr>
        <w:pStyle w:val="StandardWeb"/>
      </w:pPr>
      <w:r>
        <w:rPr>
          <w:rStyle w:val="Fett"/>
        </w:rPr>
        <w:t>M3.4 Bestimmung linearer Abbildungen durch Basen</w:t>
      </w:r>
      <w:r>
        <w:t xml:space="preserve"> beginnt mit dem Nachweis, dass die Bilder einer Basis eine lineare Abbildung eindeutig bestimmen und dass umgekehrt jede freie Vorgabe dieser Basisbilder genau eine lineare Abbildung erzeugt.</w:t>
      </w:r>
    </w:p>
    <w:p w:rsidR="00917A19" w:rsidRDefault="00917A19" w:rsidP="00917A19">
      <w:pPr>
        <w:pStyle w:val="berschrift1"/>
        <w:rPr>
          <w:rFonts w:cs="Times New Roman"/>
          <w:sz w:val="48"/>
          <w:szCs w:val="48"/>
        </w:rPr>
      </w:pPr>
      <w:r>
        <w:lastRenderedPageBreak/>
        <w:t>M3.4 Bestimmung linearer Abbildungen durch Basen</w:t>
      </w:r>
    </w:p>
    <w:p w:rsidR="00917A19" w:rsidRDefault="00917A19" w:rsidP="00917A19">
      <w:pPr>
        <w:pStyle w:val="StandardWeb"/>
      </w:pPr>
      <w:r>
        <w:t xml:space="preserve">Mit M3.3 steht die abstrakte Struktur linearer Abbildungen einschließlich Identität, Komposition und Inversion zur Verfügung. Für den Übergang zur späteren Matrixdarstellung fehlt nun jedoch noch ein entscheidender Schritt: Eine lineare Abbildung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ist zunächst eine Funktion, deren Wert grundsätzlich für jeden Vektor des Definitionsraums bestimmt sein muss. Ist </w:t>
      </w:r>
      <m:oMath>
        <m:r>
          <w:rPr>
            <w:rStyle w:val="HTMLCode"/>
            <w:rFonts w:ascii="Cambria Math" w:hAnsi="Cambria Math"/>
          </w:rPr>
          <m:t>V</m:t>
        </m:r>
      </m:oMath>
      <w:r>
        <w:t xml:space="preserve"> endlichdimensional, darf diese Beschreibung nicht bei einer unendlichen Menge einzelner Funktionswerte stehen bleiben.</w:t>
      </w:r>
    </w:p>
    <w:p w:rsidR="00917A19" w:rsidRDefault="00917A19" w:rsidP="00917A19">
      <w:pPr>
        <w:pStyle w:val="StandardWeb"/>
      </w:pPr>
      <w:r>
        <w:t>Aus M2 weiß ich, dass eine Basis jeden Vektor des Definitionsraums eindeutig erzeugt. Aus M3.1 weiß ich außerdem, dass eine lineare Abbildung jede endliche Linearkombination erhält. Beide Aussagen greifen nun unmittelbar ineinander. Daraus entsteht die grundlegende Möglichkeit, eine lineare Abbildung vollständig durch endlich viele Basisbilder zu bestimmen. [[71]] [[72]]</w:t>
      </w:r>
    </w:p>
    <w:p w:rsidR="00917A19" w:rsidRDefault="00917A19" w:rsidP="00917A19">
      <w:pPr>
        <w:pStyle w:val="berschrift2"/>
      </w:pPr>
      <w:r>
        <w:t>M3.4.1 Ausgangslage</w:t>
      </w:r>
    </w:p>
    <w:p w:rsidR="00917A19" w:rsidRDefault="00917A19" w:rsidP="00917A19">
      <w:pPr>
        <w:pStyle w:val="StandardWeb"/>
      </w:pPr>
      <w:r>
        <w:t xml:space="preserve">Sei </w:t>
      </w:r>
      <m:oMath>
        <m:r>
          <w:rPr>
            <w:rStyle w:val="HTMLCode"/>
            <w:rFonts w:ascii="Cambria Math" w:hAnsi="Cambria Math"/>
          </w:rPr>
          <m:t>V</m:t>
        </m:r>
      </m:oMath>
      <w:r>
        <w:t xml:space="preserve"> ein endlichdimensionaler Vektorraum über </w:t>
      </w:r>
      <m:oMath>
        <m:r>
          <w:rPr>
            <w:rStyle w:val="HTMLCode"/>
            <w:rFonts w:ascii="Cambria Math" w:hAnsi="Cambria Math"/>
          </w:rPr>
          <m:t>K</m:t>
        </m:r>
      </m:oMath>
      <w:r>
        <w:t xml:space="preserve"> mit:</w:t>
      </w:r>
    </w:p>
    <w:p w:rsidR="00917A19" w:rsidRPr="00C1231F" w:rsidRDefault="00C1231F" w:rsidP="00C1231F">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(M3.373)</w:t>
      </w:r>
    </w:p>
    <w:p w:rsidR="00917A19" w:rsidRDefault="00917A19" w:rsidP="00917A19">
      <w:pPr>
        <w:pStyle w:val="StandardWeb"/>
      </w:pPr>
      <w:r>
        <w:t>und einer geordneten Basis:</w:t>
      </w:r>
    </w:p>
    <w:p w:rsidR="00917A19" w:rsidRPr="00C1231F" w:rsidRDefault="00C1231F" w:rsidP="00C1231F">
      <w:pPr>
        <w:pStyle w:val="Formel"/>
      </w:pPr>
      <m:oMathPara>
        <m:oMathParaPr>
          <m:jc m:val="left"/>
        </m:oMathPara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(M3.374)</w:t>
      </w:r>
    </w:p>
    <w:p w:rsidR="00917A19" w:rsidRDefault="00917A19" w:rsidP="00917A19">
      <w:pPr>
        <w:pStyle w:val="StandardWeb"/>
      </w:pPr>
      <w:r>
        <w:t xml:space="preserve">Weiter sei </w:t>
      </w:r>
      <m:oMath>
        <m:r>
          <w:rPr>
            <w:rStyle w:val="HTMLCode"/>
            <w:rFonts w:ascii="Cambria Math" w:hAnsi="Cambria Math"/>
          </w:rPr>
          <m:t>W</m:t>
        </m:r>
      </m:oMath>
      <w:r>
        <w:t xml:space="preserve"> ein Vektorraum über demselben Körper </w:t>
      </w:r>
      <m:oMath>
        <m:r>
          <w:rPr>
            <w:rStyle w:val="HTMLCode"/>
            <w:rFonts w:ascii="Cambria Math" w:hAnsi="Cambria Math"/>
          </w:rPr>
          <m:t>K</m:t>
        </m:r>
      </m:oMath>
      <w:r>
        <w:t xml:space="preserve"> und:</w:t>
      </w:r>
    </w:p>
    <w:p w:rsidR="00917A19" w:rsidRPr="00C1231F" w:rsidRDefault="00C1231F" w:rsidP="00C1231F">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(M3.375)</w:t>
      </w:r>
    </w:p>
    <w:p w:rsidR="00917A19" w:rsidRDefault="00917A19" w:rsidP="00917A19">
      <w:pPr>
        <w:pStyle w:val="StandardWeb"/>
      </w:pPr>
      <w:r>
        <w:t>eine lineare Abbildung.</w:t>
      </w:r>
    </w:p>
    <w:p w:rsidR="00917A19" w:rsidRDefault="00917A19" w:rsidP="00917A19">
      <w:pPr>
        <w:pStyle w:val="StandardWeb"/>
      </w:pPr>
      <w:r>
        <w:t xml:space="preserve">Jeder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besitzt wegen der Basiseigenschaft eine eindeutige Darstellung:</w:t>
      </w:r>
    </w:p>
    <w:p w:rsidR="00917A19" w:rsidRPr="00C1231F" w:rsidRDefault="00C1231F" w:rsidP="00C1231F">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(M3.376)</w:t>
      </w:r>
    </w:p>
    <w:p w:rsidR="00917A19" w:rsidRDefault="00917A19" w:rsidP="00917A19">
      <w:pPr>
        <w:pStyle w:val="StandardWeb"/>
      </w:pPr>
      <w:r>
        <w:t>mit eindeutig bestimmten Skalaren:</w:t>
      </w:r>
    </w:p>
    <w:p w:rsidR="00917A19" w:rsidRPr="00C1231F" w:rsidRDefault="00C1231F" w:rsidP="00C1231F">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K</m:t>
          </m:r>
          <m:r>
            <w:rPr>
              <w:rStyle w:val="HTMLCode"/>
              <w:rFonts w:ascii="Times New Roman" w:eastAsia="Calibri" w:hAnsi="Times New Roman" w:cs="Calibri"/>
            </w:rPr>
            <w:br/>
          </m:r>
        </m:oMath>
      </m:oMathPara>
      <w:r>
        <w:rPr>
          <w:rStyle w:val="HTMLCode"/>
          <w:rFonts w:ascii="Times New Roman" w:eastAsia="Calibri" w:hAnsi="Times New Roman" w:cs="Calibri"/>
        </w:rPr>
        <w:tab/>
        <w:t>(M3.377)</w:t>
      </w:r>
    </w:p>
    <w:p w:rsidR="00917A19" w:rsidRDefault="00917A19" w:rsidP="00917A19">
      <w:pPr>
        <w:pStyle w:val="StandardWeb"/>
      </w:pPr>
      <w:r>
        <w:t>Wegen der Linearität folgt:</w:t>
      </w:r>
    </w:p>
    <w:p w:rsidR="00917A19" w:rsidRPr="00C1231F" w:rsidRDefault="00C1231F" w:rsidP="00C1231F">
      <w:pPr>
        <w:pStyle w:val="Formel"/>
      </w:pPr>
      <m:oMathPara>
        <m:oMathParaPr>
          <m:jc m:val="left"/>
        </m:oMathParaPr>
        <m:oMath>
          <m:r>
            <w:rPr>
              <w:rStyle w:val="HTMLCode"/>
              <w:rFonts w:ascii="Cambria Math" w:eastAsia="Calibri" w:hAnsi="Cambria Math"/>
            </w:rPr>
            <w:lastRenderedPageBreak/>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(M3.378)</w:t>
      </w:r>
    </w:p>
    <w:p w:rsidR="00917A19" w:rsidRDefault="00917A19" w:rsidP="00917A19">
      <w:pPr>
        <w:pStyle w:val="StandardWeb"/>
      </w:pPr>
      <w:r>
        <w:t>und damit:</w:t>
      </w:r>
    </w:p>
    <w:p w:rsidR="00917A19" w:rsidRPr="00C1231F" w:rsidRDefault="00C1231F" w:rsidP="00C1231F">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(M3.379)</w:t>
      </w:r>
    </w:p>
    <w:p w:rsidR="00917A19" w:rsidRDefault="00917A19" w:rsidP="00917A19">
      <w:pPr>
        <w:pStyle w:val="StandardWeb"/>
      </w:pPr>
      <w:r>
        <w:t xml:space="preserve">Damit ist bereits sichtbar, dass der Wert </w:t>
      </w:r>
      <m:oMath>
        <m:r>
          <w:rPr>
            <w:rStyle w:val="HTMLCode"/>
            <w:rFonts w:ascii="Cambria Math" w:hAnsi="Cambria Math"/>
          </w:rPr>
          <m:t>T</m:t>
        </m:r>
        <m:d>
          <m:dPr>
            <m:ctrlPr>
              <w:rPr>
                <w:rStyle w:val="HTMLCode"/>
                <w:rFonts w:ascii="Cambria Math" w:hAnsi="Cambria Math"/>
                <w:i/>
              </w:rPr>
            </m:ctrlPr>
          </m:dPr>
          <m:e>
            <m:r>
              <w:rPr>
                <w:rStyle w:val="HTMLCode"/>
                <w:rFonts w:ascii="Cambria Math" w:hAnsi="Cambria Math"/>
              </w:rPr>
              <m:t>v</m:t>
            </m:r>
          </m:e>
        </m:d>
      </m:oMath>
      <w:r>
        <w:t xml:space="preserve"> vollständig feststeht, sobald die Basisbilder:</w:t>
      </w:r>
    </w:p>
    <w:p w:rsidR="00917A19" w:rsidRPr="00C1231F" w:rsidRDefault="00C1231F" w:rsidP="00C1231F">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(M3.380)</w:t>
      </w:r>
    </w:p>
    <w:p w:rsidR="00917A19" w:rsidRDefault="00917A19" w:rsidP="00917A19">
      <w:pPr>
        <w:pStyle w:val="StandardWeb"/>
      </w:pPr>
      <w:r>
        <w:t>bekannt sind.</w:t>
      </w:r>
    </w:p>
    <w:p w:rsidR="00917A19" w:rsidRDefault="00917A19" w:rsidP="00917A19">
      <w:pPr>
        <w:pStyle w:val="berschrift2"/>
      </w:pPr>
      <w:r>
        <w:t>M3.4.2 Eindeutigkeit aus den Basisbildern</w:t>
      </w:r>
    </w:p>
    <w:p w:rsidR="00917A19" w:rsidRDefault="00917A19" w:rsidP="00917A19">
      <w:pPr>
        <w:pStyle w:val="StandardWeb"/>
      </w:pPr>
      <w:r>
        <w:t>Ich formuliere zunächst die Eindeutigkeitsaussage.</w:t>
      </w:r>
    </w:p>
    <w:p w:rsidR="00917A19" w:rsidRDefault="00917A19" w:rsidP="00917A19">
      <w:pPr>
        <w:pStyle w:val="StandardWeb"/>
      </w:pPr>
      <w:r>
        <w:t>Seien:</w:t>
      </w:r>
    </w:p>
    <w:p w:rsidR="00917A19" w:rsidRPr="00C1231F" w:rsidRDefault="00C1231F" w:rsidP="00C1231F">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(M3.381)</w:t>
      </w:r>
    </w:p>
    <w:p w:rsidR="00917A19" w:rsidRDefault="00917A19" w:rsidP="00917A19">
      <w:pPr>
        <w:pStyle w:val="StandardWeb"/>
      </w:pPr>
      <w:r>
        <w:t>linear und es gelte für alle Basisvektoren:</w:t>
      </w:r>
    </w:p>
    <w:p w:rsidR="00917A19" w:rsidRPr="00C1231F" w:rsidRDefault="00C1231F" w:rsidP="00C1231F">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=1,…,</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(M3.382)</w:t>
      </w:r>
    </w:p>
    <w:p w:rsidR="00917A19" w:rsidRDefault="00917A19" w:rsidP="00917A19">
      <w:pPr>
        <w:pStyle w:val="StandardWeb"/>
      </w:pPr>
      <w:r>
        <w:t xml:space="preserve">Ich wähle einen beliebigen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w:t>
      </w:r>
    </w:p>
    <w:p w:rsidR="00917A19" w:rsidRDefault="00917A19" w:rsidP="00917A19">
      <w:pPr>
        <w:pStyle w:val="StandardWeb"/>
      </w:pPr>
      <w:r>
        <w:t xml:space="preserve">Wegen der Basisdarstellung existieren eindeutig bestimmte Skalare </w:t>
      </w:r>
      <m:oMath>
        <m:sSub>
          <m:sSubPr>
            <m:ctrlPr>
              <w:rPr>
                <w:rStyle w:val="HTMLCode"/>
                <w:rFonts w:ascii="Cambria Math" w:hAnsi="Cambria Math"/>
                <w:i/>
              </w:rPr>
            </m:ctrlPr>
          </m:sSubPr>
          <m:e>
            <m:r>
              <m:rPr>
                <m:sty m:val="p"/>
              </m:rPr>
              <w:rPr>
                <w:rStyle w:val="HTMLCode"/>
                <w:rFonts w:ascii="Cambria Math" w:hAnsi="Cambria Math"/>
              </w:rPr>
              <m:t>λ</m:t>
            </m:r>
            <m:ctrlPr>
              <w:rPr>
                <w:rStyle w:val="HTMLCode"/>
                <w:rFonts w:ascii="Cambria Math" w:hAnsi="Cambria Math"/>
              </w:rPr>
            </m:ctrlPr>
          </m:e>
          <m:sub>
            <m:r>
              <w:rPr>
                <w:rStyle w:val="HTMLCode"/>
                <w:rFonts w:ascii="Cambria Math" w:hAnsi="Cambria Math"/>
              </w:rPr>
              <m:t>i</m:t>
            </m:r>
          </m:sub>
        </m:sSub>
      </m:oMath>
      <w:r>
        <w:t xml:space="preserve"> mit:</w:t>
      </w:r>
    </w:p>
    <w:p w:rsidR="00917A19" w:rsidRPr="00C1231F" w:rsidRDefault="00C1231F" w:rsidP="00C1231F">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(M3.383)</w:t>
      </w:r>
    </w:p>
    <w:p w:rsidR="00917A19" w:rsidRDefault="00917A19" w:rsidP="00917A19">
      <w:pPr>
        <w:pStyle w:val="StandardWeb"/>
      </w:pPr>
      <w:r>
        <w:t xml:space="preserve">Für </w:t>
      </w:r>
      <m:oMath>
        <m:r>
          <w:rPr>
            <w:rStyle w:val="HTMLCode"/>
            <w:rFonts w:ascii="Cambria Math" w:hAnsi="Cambria Math"/>
          </w:rPr>
          <m:t>S</m:t>
        </m:r>
      </m:oMath>
      <w:r>
        <w:t xml:space="preserve"> gilt:</w:t>
      </w:r>
    </w:p>
    <w:p w:rsidR="00917A19" w:rsidRPr="00C1231F" w:rsidRDefault="00C1231F" w:rsidP="00C1231F">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(M3.384)</w:t>
      </w:r>
    </w:p>
    <w:p w:rsidR="00917A19" w:rsidRDefault="00917A19" w:rsidP="00917A19">
      <w:pPr>
        <w:pStyle w:val="StandardWeb"/>
      </w:pPr>
      <w:r>
        <w:lastRenderedPageBreak/>
        <w:t>und wegen der Linearität:</w:t>
      </w:r>
    </w:p>
    <w:p w:rsidR="00917A19" w:rsidRPr="00C1231F" w:rsidRDefault="00C1231F" w:rsidP="00C1231F">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(M3.385)</w:t>
      </w:r>
    </w:p>
    <w:p w:rsidR="00917A19" w:rsidRDefault="00917A19" w:rsidP="00917A19">
      <w:pPr>
        <w:pStyle w:val="StandardWeb"/>
      </w:pPr>
      <w:r>
        <w:t>Aus (M3.382) folgt:</w:t>
      </w:r>
    </w:p>
    <w:p w:rsidR="00917A19" w:rsidRPr="00C1231F" w:rsidRDefault="00C1231F" w:rsidP="00C1231F">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(M3.386)</w:t>
      </w:r>
    </w:p>
    <w:p w:rsidR="00917A19" w:rsidRDefault="00917A19" w:rsidP="00917A19">
      <w:pPr>
        <w:pStyle w:val="StandardWeb"/>
      </w:pPr>
      <w:r>
        <w:t xml:space="preserve">Wegen der Linearität von </w:t>
      </w:r>
      <m:oMath>
        <m:r>
          <w:rPr>
            <w:rStyle w:val="HTMLCode"/>
            <w:rFonts w:ascii="Cambria Math" w:hAnsi="Cambria Math"/>
          </w:rPr>
          <m:t>T</m:t>
        </m:r>
      </m:oMath>
      <w:r>
        <w:t xml:space="preserve"> ist:</w:t>
      </w:r>
    </w:p>
    <w:p w:rsidR="00917A19" w:rsidRPr="00C1231F" w:rsidRDefault="00C1231F" w:rsidP="00C1231F">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(M3.387)</w:t>
      </w:r>
    </w:p>
    <w:p w:rsidR="00917A19" w:rsidRDefault="00917A19" w:rsidP="00917A19">
      <w:pPr>
        <w:pStyle w:val="StandardWeb"/>
      </w:pPr>
      <w:r>
        <w:t>also:</w:t>
      </w:r>
    </w:p>
    <w:p w:rsidR="00917A19" w:rsidRPr="00C1231F" w:rsidRDefault="00C1231F" w:rsidP="00C1231F">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(M3.388)</w:t>
      </w:r>
    </w:p>
    <w:p w:rsidR="00917A19" w:rsidRDefault="00917A19" w:rsidP="00917A19">
      <w:pPr>
        <w:pStyle w:val="StandardWeb"/>
      </w:pPr>
      <w:r>
        <w:t xml:space="preserve">Da </w:t>
      </w:r>
      <m:oMath>
        <m:r>
          <w:rPr>
            <w:rStyle w:val="HTMLCode"/>
            <w:rFonts w:ascii="Cambria Math" w:hAnsi="Cambria Math"/>
          </w:rPr>
          <m:t>v</m:t>
        </m:r>
      </m:oMath>
      <w:r>
        <w:t xml:space="preserve"> beliebig gewählt war:</w:t>
      </w:r>
    </w:p>
    <w:p w:rsidR="00917A19" w:rsidRPr="00C1231F" w:rsidRDefault="00C1231F" w:rsidP="00C1231F">
      <w:pPr>
        <w:pStyle w:val="Formel"/>
      </w:pPr>
      <m:oMathPara>
        <m:oMathParaPr>
          <m:jc m:val="left"/>
        </m:oMathParaPr>
        <m:oMath>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: </m:t>
          </m:r>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(M3.389)</w:t>
      </w:r>
    </w:p>
    <w:p w:rsidR="00917A19" w:rsidRDefault="00917A19" w:rsidP="00917A19">
      <w:pPr>
        <w:pStyle w:val="StandardWeb"/>
      </w:pPr>
      <w:r>
        <w:t>und damit:</w:t>
      </w:r>
    </w:p>
    <w:p w:rsidR="00917A19" w:rsidRPr="00C1231F" w:rsidRDefault="00C1231F" w:rsidP="00C1231F">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(M3.390)</w:t>
      </w:r>
    </w:p>
    <w:p w:rsidR="00917A19" w:rsidRDefault="00917A19" w:rsidP="00917A19">
      <w:pPr>
        <w:pStyle w:val="StandardWeb"/>
      </w:pPr>
      <w:r>
        <w:t>Ich erhalte somit:</w:t>
      </w:r>
    </w:p>
    <w:p w:rsidR="00917A19" w:rsidRPr="00C1231F" w:rsidRDefault="00C1231F" w:rsidP="00C1231F">
      <w:pPr>
        <w:pStyle w:val="Formel"/>
      </w:pPr>
      <m:oMath>
        <m:borderBox>
          <m:borderBoxPr>
            <m:ctrlPr>
              <w:rPr>
                <w:rStyle w:val="HTMLCode"/>
                <w:rFonts w:ascii="Cambria Math" w:eastAsia="Calibri" w:hAnsi="Cambria Math"/>
              </w:rPr>
            </m:ctrlPr>
          </m:borderBoxPr>
          <m:e>
            <m:d>
              <m:dPr>
                <m:ctrlPr>
                  <w:rPr>
                    <w:rStyle w:val="HTMLCode"/>
                    <w:rFonts w:ascii="Cambria Math" w:eastAsia="Calibri" w:hAnsi="Cambria Math"/>
                  </w:rPr>
                </m:ctrlPr>
              </m:dPr>
              <m:e>
                <m:r>
                  <m:rPr>
                    <m:sty m:val="p"/>
                  </m:rPr>
                  <w:rPr>
                    <w:rStyle w:val="HTMLCode"/>
                    <w:rFonts w:ascii="Cambria Math" w:eastAsia="Calibri" w:hAnsi="Cambria Math"/>
                  </w:rPr>
                  <m:t>∀</m:t>
                </m:r>
                <m:r>
                  <w:rPr>
                    <w:rStyle w:val="HTMLCode"/>
                    <w:rFonts w:ascii="Cambria Math" w:eastAsia="Calibri" w:hAnsi="Cambria Math"/>
                  </w:rPr>
                  <m:t>i</m:t>
                </m:r>
                <m:r>
                  <m:rPr>
                    <m:sty m:val="p"/>
                  </m:rPr>
                  <w:rPr>
                    <w:rStyle w:val="HTMLCode"/>
                    <w:rFonts w:ascii="Cambria Math" w:eastAsia="Calibri" w:hAnsi="Cambria Math"/>
                  </w:rPr>
                  <m:t>∈</m:t>
                </m:r>
                <m:r>
                  <m:rPr>
                    <m:lit/>
                    <m:sty m:val="p"/>
                  </m:rPr>
                  <w:rPr>
                    <w:rStyle w:val="HTMLCode"/>
                    <w:rFonts w:ascii="Cambria Math" w:eastAsia="Calibri" w:hAnsi="Cambria Math"/>
                  </w:rPr>
                  <m:t>{</m:t>
                </m:r>
                <m:r>
                  <m:rPr>
                    <m:sty m:val="p"/>
                  </m:rPr>
                  <w:rPr>
                    <w:rStyle w:val="HTMLCode"/>
                    <w:rFonts w:ascii="Cambria Math" w:eastAsia="Calibri" w:hAnsi="Cambria Math"/>
                  </w:rPr>
                  <m:t>1,…,</m:t>
                </m:r>
                <m:r>
                  <w:rPr>
                    <w:rStyle w:val="HTMLCode"/>
                    <w:rFonts w:ascii="Cambria Math" w:eastAsia="Calibri" w:hAnsi="Cambria Math"/>
                  </w:rPr>
                  <m:t>n</m:t>
                </m:r>
                <m:r>
                  <m:rPr>
                    <m:lit/>
                    <m:sty m:val="p"/>
                  </m:rPr>
                  <w:rPr>
                    <w:rStyle w:val="HTMLCode"/>
                    <w:rFonts w:ascii="Cambria Math" w:eastAsia="Calibri" w:hAnsi="Cambria Math"/>
                  </w:rPr>
                  <m:t>}</m:t>
                </m:r>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ctrlPr>
                  <w:rPr>
                    <w:rStyle w:val="HTMLCode"/>
                    <w:rFonts w:ascii="Cambria Math" w:eastAsia="Calibri" w:hAnsi="Cambria Math"/>
                    <w:i w:val="0"/>
                  </w:rPr>
                </m:ctrlPr>
              </m:e>
            </m:d>
            <m:r>
              <m:rPr>
                <m:sty m:val="p"/>
              </m:rPr>
              <w:rPr>
                <w:rStyle w:val="HTMLCode"/>
                <w:rFonts w:ascii="Cambria Math" w:eastAsia="Calibri" w:hAnsi="Cambria Math" w:cs="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borderBox>
      </m:oMath>
      <w:r>
        <w:rPr>
          <w:rStyle w:val="HTMLCode"/>
          <w:rFonts w:ascii="Cambria Math" w:eastAsia="Calibri" w:hAnsi="Cambria Math" w:cs="Calibri"/>
        </w:rPr>
        <w:tab/>
      </w:r>
      <w:r w:rsidR="00460BA6">
        <w:rPr>
          <w:rStyle w:val="HTMLCode"/>
          <w:rFonts w:ascii="Cambria Math" w:eastAsia="Calibri" w:hAnsi="Cambria Math" w:cs="Calibri"/>
        </w:rPr>
        <w:t>(M3.391)</w:t>
      </w:r>
    </w:p>
    <w:p w:rsidR="00917A19" w:rsidRDefault="00917A19" w:rsidP="00917A19">
      <w:pPr>
        <w:pStyle w:val="StandardWeb"/>
      </w:pPr>
      <w:r>
        <w:t>Damit genügt zur Gleichheitsprüfung zweier linearer Abbildungen ihre Wirkung auf eine Basis des Definitionsraums.</w:t>
      </w:r>
    </w:p>
    <w:p w:rsidR="00917A19" w:rsidRDefault="00917A19" w:rsidP="00917A19">
      <w:pPr>
        <w:pStyle w:val="berschrift2"/>
      </w:pPr>
      <w:r>
        <w:t>M3.4.3 Warum die Basiseigenschaft wesentlich ist</w:t>
      </w:r>
    </w:p>
    <w:p w:rsidR="00917A19" w:rsidRDefault="00917A19" w:rsidP="00917A19">
      <w:pPr>
        <w:pStyle w:val="StandardWeb"/>
      </w:pPr>
      <w:r>
        <w:t>Die vorherige Aussage beruht auf zwei Eigenschaften der Basis.</w:t>
      </w:r>
    </w:p>
    <w:p w:rsidR="00917A19" w:rsidRDefault="00917A19" w:rsidP="00917A19">
      <w:pPr>
        <w:pStyle w:val="StandardWeb"/>
      </w:pPr>
      <w:r>
        <w:t>Erstens erzeugt die Basis den gesamten Raum:</w:t>
      </w:r>
    </w:p>
    <w:p w:rsidR="00917A19" w:rsidRPr="00C1231F" w:rsidRDefault="00C1231F" w:rsidP="00C1231F">
      <w:pPr>
        <w:pStyle w:val="Formel"/>
      </w:pPr>
      <m:oMathPara>
        <m:oMathParaPr>
          <m:jc m:val="left"/>
        </m:oMathParaPr>
        <m:oMath>
          <m:r>
            <w:rPr>
              <w:rStyle w:val="HTMLCode"/>
              <w:rFonts w:ascii="Cambria Math" w:eastAsia="Calibri" w:hAnsi="Cambria Math"/>
            </w:rPr>
            <w:lastRenderedPageBreak/>
            <m:t>V</m:t>
          </m:r>
          <m:r>
            <m:rPr>
              <m:sty m:val="p"/>
            </m:rPr>
            <w:rPr>
              <w:rStyle w:val="HTMLCode"/>
              <w:rFonts w:ascii="Cambria Math" w:eastAsia="Calibri" w:hAnsi="Cambria Math"/>
            </w:rPr>
            <m:t>=</m:t>
          </m:r>
          <m:r>
            <m:rPr>
              <m:nor/>
            </m:rPr>
            <w:rPr>
              <w:rStyle w:val="HTMLCode"/>
              <w:rFonts w:ascii="Cambria Math" w:eastAsia="Calibri" w:hAnsi="Cambria Math"/>
              <w:i w:val="0"/>
            </w:rPr>
            <m:t>span</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3.392)</w:t>
      </w:r>
    </w:p>
    <w:p w:rsidR="00917A19" w:rsidRDefault="00917A19" w:rsidP="00917A19">
      <w:pPr>
        <w:pStyle w:val="StandardWeb"/>
      </w:pPr>
      <w:r>
        <w:t xml:space="preserve">Dadurch lässt sich jeder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aus den Basisvektoren aufbauen.</w:t>
      </w:r>
    </w:p>
    <w:p w:rsidR="00917A19" w:rsidRDefault="00917A19" w:rsidP="00917A19">
      <w:pPr>
        <w:pStyle w:val="StandardWeb"/>
      </w:pPr>
      <w:r>
        <w:t>Zweitens ist die Basis linear unabhängig. Deshalb ist die Darstellung:</w:t>
      </w:r>
    </w:p>
    <w:p w:rsidR="00917A19" w:rsidRPr="00460BA6" w:rsidRDefault="00460BA6" w:rsidP="00460BA6">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3.393)</w:t>
      </w:r>
    </w:p>
    <w:p w:rsidR="00917A19" w:rsidRDefault="00917A19" w:rsidP="00917A19">
      <w:pPr>
        <w:pStyle w:val="StandardWeb"/>
      </w:pPr>
      <w:r>
        <w:t>eindeutig.</w:t>
      </w:r>
    </w:p>
    <w:p w:rsidR="00917A19" w:rsidRDefault="00917A19" w:rsidP="00917A19">
      <w:pPr>
        <w:pStyle w:val="StandardWeb"/>
      </w:pPr>
      <w:r>
        <w:t>Würde ich lediglich ein Erzeugendensystem verwenden, könnte eine Abbildung zwar durch die Bilder der Erzeuger bestimmt werden, diese Bilder könnten aber nicht beliebig vorgegeben werden. Unterschiedliche Darstellungen desselben Vektors müssten miteinander verträglich bleiben.</w:t>
      </w:r>
    </w:p>
    <w:p w:rsidR="00917A19" w:rsidRDefault="00917A19" w:rsidP="00917A19">
      <w:pPr>
        <w:pStyle w:val="StandardWeb"/>
      </w:pPr>
      <w:r>
        <w:t>Genau diese Schwierigkeit entfällt bei einer Basis.</w:t>
      </w:r>
    </w:p>
    <w:p w:rsidR="00917A19" w:rsidRDefault="00917A19" w:rsidP="00917A19">
      <w:pPr>
        <w:pStyle w:val="StandardWeb"/>
      </w:pPr>
      <w:r>
        <w:t>Die Basis liefert daher nicht nur genügend Vektoren zur Erzeugung des Raums, sondern zugleich genau die Unabhängigkeit, die eine freie Vorgabe ihrer Bilder ermöglicht.</w:t>
      </w:r>
    </w:p>
    <w:p w:rsidR="00917A19" w:rsidRDefault="00917A19" w:rsidP="00917A19">
      <w:pPr>
        <w:pStyle w:val="berschrift2"/>
      </w:pPr>
      <w:r>
        <w:t>M3.4.4 Freie Vorgabe von Basisbildern</w:t>
      </w:r>
    </w:p>
    <w:p w:rsidR="00917A19" w:rsidRDefault="00917A19" w:rsidP="00917A19">
      <w:pPr>
        <w:pStyle w:val="StandardWeb"/>
      </w:pPr>
      <w:r>
        <w:t>Nun untersuche ich die umgekehrte Richtung.</w:t>
      </w:r>
    </w:p>
    <w:p w:rsidR="00917A19" w:rsidRDefault="00917A19" w:rsidP="00917A19">
      <w:pPr>
        <w:pStyle w:val="StandardWeb"/>
      </w:pPr>
      <w:r>
        <w:t>Sei wieder:</w:t>
      </w:r>
    </w:p>
    <w:p w:rsidR="00917A19" w:rsidRPr="00460BA6" w:rsidRDefault="00460BA6" w:rsidP="00460BA6">
      <w:pPr>
        <w:pStyle w:val="Formel"/>
      </w:pPr>
      <m:oMathPara>
        <m:oMathParaPr>
          <m:jc m:val="left"/>
        </m:oMathPara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3.394)</w:t>
      </w:r>
    </w:p>
    <w:p w:rsidR="00917A19" w:rsidRDefault="00917A19" w:rsidP="00917A19">
      <w:pPr>
        <w:pStyle w:val="StandardWeb"/>
      </w:pPr>
      <w:r>
        <w:t xml:space="preserve">eine Basis von </w:t>
      </w:r>
      <m:oMath>
        <m:r>
          <w:rPr>
            <w:rStyle w:val="HTMLCode"/>
            <w:rFonts w:ascii="Cambria Math" w:hAnsi="Cambria Math"/>
          </w:rPr>
          <m:t>V</m:t>
        </m:r>
      </m:oMath>
      <w:r>
        <w:t>.</w:t>
      </w:r>
    </w:p>
    <w:p w:rsidR="00917A19" w:rsidRDefault="00917A19" w:rsidP="00917A19">
      <w:pPr>
        <w:pStyle w:val="StandardWeb"/>
      </w:pPr>
      <w:r>
        <w:t>Ich wähle nun beliebige Vektoren:</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3.395)</w:t>
      </w:r>
    </w:p>
    <w:p w:rsidR="00917A19" w:rsidRDefault="00917A19" w:rsidP="00917A19">
      <w:pPr>
        <w:pStyle w:val="StandardWeb"/>
      </w:pPr>
      <w:r>
        <w:t xml:space="preserve">und möchte eine lineare Abbildung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konstruieren, die erfüllt: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=1,…,</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3.396)</w:t>
      </w:r>
    </w:p>
    <w:p w:rsidR="00917A19" w:rsidRDefault="00917A19" w:rsidP="00917A19">
      <w:pPr>
        <w:pStyle w:val="StandardWeb"/>
      </w:pPr>
      <w:r>
        <w:t xml:space="preserve">Da jeder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eindeutig dargestellt werden kann als:</w:t>
      </w:r>
    </w:p>
    <w:p w:rsidR="00917A19" w:rsidRPr="00460BA6" w:rsidRDefault="00460BA6" w:rsidP="00460BA6">
      <w:pPr>
        <w:pStyle w:val="Formel"/>
      </w:pPr>
      <m:oMathPara>
        <m:oMathParaPr>
          <m:jc m:val="left"/>
        </m:oMathParaPr>
        <m:oMath>
          <m:r>
            <w:rPr>
              <w:rStyle w:val="HTMLCode"/>
              <w:rFonts w:ascii="Cambria Math" w:eastAsia="Calibri" w:hAnsi="Cambria Math"/>
            </w:rPr>
            <w:lastRenderedPageBreak/>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3.397)</w:t>
      </w:r>
    </w:p>
    <w:p w:rsidR="00917A19" w:rsidRDefault="00917A19" w:rsidP="00917A19">
      <w:pPr>
        <w:pStyle w:val="StandardWeb"/>
      </w:pPr>
      <w:r>
        <w:t>definiere ich:</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3.398)</w:t>
      </w:r>
    </w:p>
    <w:p w:rsidR="00917A19" w:rsidRDefault="00917A19" w:rsidP="00917A19">
      <w:pPr>
        <w:pStyle w:val="StandardWeb"/>
      </w:pPr>
      <w:r>
        <w:t>Die Eindeutigkeit der Basisdarstellung stellt sicher, dass diese Definition wohldefiniert ist.</w:t>
      </w:r>
    </w:p>
    <w:p w:rsidR="00917A19" w:rsidRDefault="00917A19" w:rsidP="00917A19">
      <w:pPr>
        <w:pStyle w:val="berschrift2"/>
      </w:pPr>
      <w:r>
        <w:t>M3.4.5 Wohldefiniertheit der Konstruktion</w:t>
      </w:r>
    </w:p>
    <w:p w:rsidR="00917A19" w:rsidRDefault="00917A19" w:rsidP="00917A19">
      <w:pPr>
        <w:pStyle w:val="StandardWeb"/>
      </w:pPr>
      <w:r>
        <w:t>Die Wohldefiniertheit ist an dieser Stelle wesentlich.</w:t>
      </w:r>
    </w:p>
    <w:p w:rsidR="00917A19" w:rsidRDefault="00917A19" w:rsidP="00917A19">
      <w:pPr>
        <w:pStyle w:val="StandardWeb"/>
      </w:pPr>
      <w:r>
        <w:t>Angenommen, ein Vektor hätte zwei Darstellungen:</w:t>
      </w:r>
    </w:p>
    <w:p w:rsidR="00917A19" w:rsidRPr="00460BA6" w:rsidRDefault="00460BA6" w:rsidP="00460BA6">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μ</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3.399)</w:t>
      </w:r>
    </w:p>
    <w:p w:rsidR="00917A19" w:rsidRDefault="00917A19" w:rsidP="00917A19">
      <w:pPr>
        <w:pStyle w:val="StandardWeb"/>
      </w:pPr>
      <w:r>
        <w:t>Dann wäre:</w:t>
      </w:r>
    </w:p>
    <w:p w:rsidR="00917A19" w:rsidRPr="00460BA6" w:rsidRDefault="00460BA6" w:rsidP="00460BA6">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μ</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3.400)</w:t>
      </w:r>
    </w:p>
    <w:p w:rsidR="00917A19" w:rsidRDefault="00917A19" w:rsidP="00917A19">
      <w:pPr>
        <w:pStyle w:val="StandardWeb"/>
      </w:pPr>
      <w:r>
        <w:t>also:</w:t>
      </w:r>
    </w:p>
    <w:p w:rsidR="00917A19" w:rsidRPr="00460BA6" w:rsidRDefault="00460BA6" w:rsidP="00460BA6">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nary>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3.401)</w:t>
      </w:r>
    </w:p>
    <w:p w:rsidR="00917A19" w:rsidRDefault="00917A19" w:rsidP="00917A19">
      <w:pPr>
        <w:pStyle w:val="StandardWeb"/>
      </w:pPr>
      <w:r>
        <w:t>Da die Basis linear unabhängig ist:</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=1,…,</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3.402)</w:t>
      </w:r>
    </w:p>
    <w:p w:rsidR="00917A19" w:rsidRDefault="00917A19" w:rsidP="00917A19">
      <w:pPr>
        <w:pStyle w:val="StandardWeb"/>
      </w:pPr>
      <w:r>
        <w:t>also:</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μ</m:t>
              </m:r>
            </m:e>
            <m:sub>
              <m:r>
                <w:rPr>
                  <w:rStyle w:val="HTMLCode"/>
                  <w:rFonts w:ascii="Cambria Math" w:eastAsia="Calibri" w:hAnsi="Cambria Math"/>
                </w:rPr>
                <m:t>i</m:t>
              </m:r>
            </m:sub>
          </m:sSub>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=1,…,</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3.403)</w:t>
      </w:r>
    </w:p>
    <w:p w:rsidR="00917A19" w:rsidRDefault="00917A19" w:rsidP="00917A19">
      <w:pPr>
        <w:pStyle w:val="StandardWeb"/>
      </w:pPr>
      <w:r>
        <w:lastRenderedPageBreak/>
        <w:t>Damit können für denselben Vektor keine zwei verschiedenen Koeffizientenfamilien auftreten.</w:t>
      </w:r>
    </w:p>
    <w:p w:rsidR="00917A19" w:rsidRDefault="00917A19" w:rsidP="00917A19">
      <w:pPr>
        <w:pStyle w:val="StandardWeb"/>
      </w:pPr>
      <w:r>
        <w:t>Folglich ist: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3.404)</w:t>
      </w:r>
    </w:p>
    <w:p w:rsidR="00917A19" w:rsidRDefault="00917A19" w:rsidP="00917A19">
      <w:pPr>
        <w:pStyle w:val="StandardWeb"/>
      </w:pPr>
      <w:r>
        <w:t>eindeutig bestimmt.</w:t>
      </w:r>
    </w:p>
    <w:p w:rsidR="00917A19" w:rsidRDefault="00917A19" w:rsidP="00917A19">
      <w:pPr>
        <w:pStyle w:val="berschrift2"/>
      </w:pPr>
      <w:r>
        <w:t>M3.4.6 Nachweis der Additivität</w:t>
      </w:r>
    </w:p>
    <w:p w:rsidR="00917A19" w:rsidRDefault="00917A19" w:rsidP="00917A19">
      <w:pPr>
        <w:pStyle w:val="StandardWeb"/>
      </w:pPr>
      <w:r>
        <w:t>Nun muss ich prüfen, ob die so definierte Abbildung tatsächlich linear ist.</w:t>
      </w:r>
    </w:p>
    <w:p w:rsidR="00917A19" w:rsidRDefault="00917A19" w:rsidP="00917A19">
      <w:pPr>
        <w:pStyle w:val="StandardWeb"/>
      </w:pPr>
      <w:r>
        <w:t>Seien:</w:t>
      </w:r>
    </w:p>
    <w:p w:rsidR="00917A19" w:rsidRPr="00460BA6" w:rsidRDefault="00460BA6" w:rsidP="00460BA6">
      <w:pPr>
        <w:pStyle w:val="Formel"/>
      </w:pPr>
      <m:oMathPara>
        <m:oMathParaPr>
          <m:jc m:val="left"/>
        </m:oMathParaPr>
        <m:oMath>
          <m:r>
            <w:rPr>
              <w:rStyle w:val="HTMLCode"/>
              <w:rFonts w:ascii="Cambria Math" w:eastAsia="Calibri" w:hAnsi="Cambria Math"/>
            </w:rPr>
            <m:t>u</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3.405)</w:t>
      </w:r>
    </w:p>
    <w:p w:rsidR="00917A19" w:rsidRDefault="00917A19" w:rsidP="00917A19">
      <w:pPr>
        <w:pStyle w:val="StandardWeb"/>
      </w:pPr>
      <w:r>
        <w:t>und:</w:t>
      </w:r>
    </w:p>
    <w:p w:rsidR="00917A19" w:rsidRPr="00460BA6" w:rsidRDefault="00460BA6" w:rsidP="00460BA6">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β</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3.406)</w:t>
      </w:r>
    </w:p>
    <w:p w:rsidR="00917A19" w:rsidRDefault="00917A19" w:rsidP="00917A19">
      <w:pPr>
        <w:pStyle w:val="StandardWeb"/>
      </w:pPr>
      <w:r>
        <w:t>Dann gilt:</w:t>
      </w:r>
    </w:p>
    <w:p w:rsidR="00917A19" w:rsidRPr="00460BA6" w:rsidRDefault="00460BA6" w:rsidP="00460BA6">
      <w:pPr>
        <w:pStyle w:val="Formel"/>
      </w:pPr>
      <m:oMathPara>
        <m:oMathParaPr>
          <m:jc m:val="left"/>
        </m:oMathPara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β</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3.407)</w:t>
      </w:r>
    </w:p>
    <w:p w:rsidR="00917A19" w:rsidRDefault="00917A19" w:rsidP="00917A19">
      <w:pPr>
        <w:pStyle w:val="StandardWeb"/>
      </w:pPr>
      <w:r>
        <w:t>also:</w:t>
      </w:r>
    </w:p>
    <w:p w:rsidR="00917A19" w:rsidRPr="00460BA6" w:rsidRDefault="00460BA6" w:rsidP="00460BA6">
      <w:pPr>
        <w:pStyle w:val="Formel"/>
      </w:pPr>
      <m:oMathPara>
        <m:oMathParaPr>
          <m:jc m:val="left"/>
        </m:oMathParaPr>
        <m:oMath>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α</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β</m:t>
                      </m: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3.408)</w:t>
      </w:r>
    </w:p>
    <w:p w:rsidR="00917A19" w:rsidRDefault="00917A19" w:rsidP="00917A19">
      <w:pPr>
        <w:pStyle w:val="StandardWeb"/>
      </w:pPr>
      <w:r>
        <w:t xml:space="preserve">Nach Definition von </w:t>
      </w:r>
      <m:oMath>
        <m:r>
          <w:rPr>
            <w:rStyle w:val="HTMLCode"/>
            <w:rFonts w:ascii="Cambria Math" w:hAnsi="Cambria Math"/>
          </w:rPr>
          <m:t>T</m:t>
        </m:r>
      </m:oMath>
      <w:r>
        <w: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α</m:t>
                      </m:r>
                    </m:e>
                    <m:sub>
                      <m:r>
                        <w:rPr>
                          <w:rStyle w:val="HTMLCode"/>
                          <w:rFonts w:ascii="Cambria Math" w:eastAsia="Calibri" w:hAnsi="Cambria Math"/>
                        </w:rPr>
                        <m:t>i</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β</m:t>
                      </m: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3.409)</w:t>
      </w:r>
    </w:p>
    <w:p w:rsidR="00917A19" w:rsidRDefault="00917A19" w:rsidP="00917A19">
      <w:pPr>
        <w:pStyle w:val="StandardWeb"/>
      </w:pPr>
      <w:r>
        <w:lastRenderedPageBreak/>
        <w:t>Mit der Distributivität: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β</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3.410)</w:t>
      </w:r>
    </w:p>
    <w:p w:rsidR="00917A19" w:rsidRDefault="00917A19" w:rsidP="00917A19">
      <w:pPr>
        <w:pStyle w:val="StandardWeb"/>
      </w:pPr>
      <w:r>
        <w:t xml:space="preserve">Nach Definition von </w:t>
      </w:r>
      <m:oMath>
        <m:r>
          <w:rPr>
            <w:rStyle w:val="HTMLCode"/>
            <w:rFonts w:ascii="Cambria Math" w:hAnsi="Cambria Math"/>
          </w:rPr>
          <m:t>T</m:t>
        </m:r>
      </m:oMath>
      <w:r>
        <w:t xml:space="preserve"> gilt:</w:t>
      </w:r>
    </w:p>
    <w:p w:rsidR="00917A19" w:rsidRPr="00460BA6" w:rsidRDefault="00460BA6" w:rsidP="00460BA6">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α</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3.411)</w:t>
      </w:r>
    </w:p>
    <w:p w:rsidR="00917A19" w:rsidRDefault="00917A19" w:rsidP="00917A19">
      <w:pPr>
        <w:pStyle w:val="StandardWeb"/>
      </w:pPr>
      <w:r>
        <w:t>und:</w:t>
      </w:r>
    </w:p>
    <w:p w:rsidR="00917A19" w:rsidRPr="00460BA6" w:rsidRDefault="00460BA6" w:rsidP="00460BA6">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β</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w:t>
      </w:r>
      <w:r>
        <w:rPr>
          <w:rStyle w:val="HTMLCode"/>
          <w:rFonts w:ascii="Cambria Math" w:eastAsia="Calibri" w:hAnsi="Cambria Math" w:cs="Cambria Math"/>
        </w:rPr>
        <w:t>𝑀</w:t>
      </w:r>
      <w:r>
        <w:rPr>
          <w:rStyle w:val="HTMLCode"/>
          <w:rFonts w:ascii="Times New Roman" w:eastAsia="Calibri" w:hAnsi="Times New Roman" w:cs="Calibri"/>
        </w:rPr>
        <w:t>3.412)</w:t>
      </w:r>
    </w:p>
    <w:p w:rsidR="00917A19" w:rsidRDefault="00917A19" w:rsidP="00917A19">
      <w:pPr>
        <w:pStyle w:val="StandardWeb"/>
      </w:pPr>
      <w:r>
        <w:t>Somit:</w:t>
      </w:r>
    </w:p>
    <w:p w:rsidR="00917A19" w:rsidRPr="00460BA6" w:rsidRDefault="00460BA6" w:rsidP="00460BA6">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u</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borderBox>
      </m:oMath>
      <w:r>
        <w:rPr>
          <w:rStyle w:val="HTMLCode"/>
          <w:rFonts w:ascii="Cambria Math" w:eastAsia="Calibri" w:hAnsi="Cambria Math" w:cs="Calibri"/>
        </w:rPr>
        <w:tab/>
        <w:t>(M3.413)</w:t>
      </w:r>
    </w:p>
    <w:p w:rsidR="00917A19" w:rsidRDefault="00917A19" w:rsidP="00917A19">
      <w:pPr>
        <w:pStyle w:val="StandardWeb"/>
      </w:pPr>
      <w:r>
        <w:t>Die konstruierte Abbildung ist additiv.</w:t>
      </w:r>
    </w:p>
    <w:p w:rsidR="00917A19" w:rsidRDefault="00917A19" w:rsidP="00917A19">
      <w:pPr>
        <w:pStyle w:val="berschrift2"/>
      </w:pPr>
      <w:r>
        <w:t>M3.4.7 Nachweis der Homogenität</w:t>
      </w:r>
    </w:p>
    <w:p w:rsidR="00917A19" w:rsidRDefault="00917A19" w:rsidP="00917A19">
      <w:pPr>
        <w:pStyle w:val="StandardWeb"/>
      </w:pPr>
      <w:r>
        <w:t xml:space="preserve">Sei nun </w:t>
      </w:r>
      <m:oMath>
        <m:r>
          <m:rPr>
            <m:sty m:val="p"/>
          </m:rPr>
          <w:rPr>
            <w:rStyle w:val="HTMLCode"/>
            <w:rFonts w:ascii="Cambria Math" w:hAnsi="Cambria Math"/>
          </w:rPr>
          <m:t>γ∈</m:t>
        </m:r>
        <m:r>
          <w:rPr>
            <w:rStyle w:val="HTMLCode"/>
            <w:rFonts w:ascii="Cambria Math" w:hAnsi="Cambria Math"/>
          </w:rPr>
          <m:t>K</m:t>
        </m:r>
      </m:oMath>
      <w:r>
        <w:t>.</w:t>
      </w:r>
    </w:p>
    <w:p w:rsidR="00917A19" w:rsidRDefault="00917A19" w:rsidP="00917A19">
      <w:pPr>
        <w:pStyle w:val="StandardWeb"/>
      </w:pPr>
      <w:r>
        <w:t>Für:</w:t>
      </w:r>
    </w:p>
    <w:p w:rsidR="00917A19" w:rsidRPr="00460BA6" w:rsidRDefault="00460BA6" w:rsidP="00460BA6">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(M3.414)</w:t>
      </w:r>
    </w:p>
    <w:p w:rsidR="00917A19" w:rsidRDefault="00917A19" w:rsidP="00917A19">
      <w:pPr>
        <w:pStyle w:val="StandardWeb"/>
      </w:pPr>
      <w:r>
        <w:t>gilt:</w:t>
      </w:r>
    </w:p>
    <w:p w:rsidR="00917A19" w:rsidRPr="00460BA6" w:rsidRDefault="00460BA6" w:rsidP="00460BA6">
      <w:pPr>
        <w:pStyle w:val="Formel"/>
      </w:pPr>
      <m:oMathPara>
        <m:oMathParaPr>
          <m:jc m:val="left"/>
        </m:oMathParaPr>
        <m:oMath>
          <m:r>
            <w:rPr>
              <w:rStyle w:val="HTMLCode"/>
              <w:rFonts w:ascii="Cambria Math" w:eastAsia="Calibri" w:hAnsi="Cambria Math"/>
            </w:rPr>
            <m:t>γv</m:t>
          </m:r>
          <m:r>
            <m:rPr>
              <m:sty m:val="p"/>
            </m:rPr>
            <w:rPr>
              <w:rStyle w:val="HTMLCode"/>
              <w:rFonts w:ascii="Cambria Math" w:eastAsia="Calibri" w:hAnsi="Cambria Math"/>
            </w:rPr>
            <m:t>=</m:t>
          </m:r>
          <m:r>
            <w:rPr>
              <w:rStyle w:val="HTMLCode"/>
              <w:rFonts w:ascii="Cambria Math" w:eastAsia="Calibri" w:hAnsi="Cambria Math"/>
            </w:rPr>
            <m:t>γ</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(M3.415)</w:t>
      </w:r>
    </w:p>
    <w:p w:rsidR="00917A19" w:rsidRDefault="00917A19" w:rsidP="00917A19">
      <w:pPr>
        <w:pStyle w:val="StandardWeb"/>
      </w:pPr>
      <w:r>
        <w:t>also:</w:t>
      </w:r>
    </w:p>
    <w:p w:rsidR="00917A19" w:rsidRPr="00460BA6" w:rsidRDefault="00460BA6" w:rsidP="00460BA6">
      <w:pPr>
        <w:pStyle w:val="Formel"/>
      </w:pPr>
      <m:oMathPara>
        <m:oMathParaPr>
          <m:jc m:val="left"/>
        </m:oMathParaPr>
        <m:oMath>
          <m:r>
            <w:rPr>
              <w:rStyle w:val="HTMLCode"/>
              <w:rFonts w:ascii="Cambria Math" w:eastAsia="Calibri" w:hAnsi="Cambria Math"/>
            </w:rPr>
            <w:lastRenderedPageBreak/>
            <m:t>γv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r>
                    <w:rPr>
                      <w:rStyle w:val="HTMLCode"/>
                      <w:rFonts w:ascii="Cambria Math" w:eastAsia="Calibri" w:hAnsi="Cambria Math"/>
                    </w:rPr>
                    <m:t>γ</m:t>
                  </m:r>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(M3.416)</w:t>
      </w:r>
    </w:p>
    <w:p w:rsidR="00917A19" w:rsidRDefault="00917A19" w:rsidP="00917A19">
      <w:pPr>
        <w:pStyle w:val="StandardWeb"/>
      </w:pPr>
      <w:r>
        <w:t xml:space="preserve">Nach Definition von </w:t>
      </w:r>
      <m:oMath>
        <m:r>
          <w:rPr>
            <w:rStyle w:val="HTMLCode"/>
            <w:rFonts w:ascii="Cambria Math" w:hAnsi="Cambria Math"/>
          </w:rPr>
          <m:t>T</m:t>
        </m:r>
      </m:oMath>
      <w:r>
        <w:t xml:space="preserve"> folgt: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γv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d>
                <m:dPr>
                  <m:ctrlPr>
                    <w:rPr>
                      <w:rStyle w:val="HTMLCode"/>
                      <w:rFonts w:ascii="Cambria Math" w:eastAsia="Calibri" w:hAnsi="Cambria Math"/>
                      <w:i w:val="0"/>
                    </w:rPr>
                  </m:ctrlPr>
                </m:dPr>
                <m:e>
                  <m:r>
                    <w:rPr>
                      <w:rStyle w:val="HTMLCode"/>
                      <w:rFonts w:ascii="Cambria Math" w:eastAsia="Calibri" w:hAnsi="Cambria Math"/>
                    </w:rPr>
                    <m:t>γ</m:t>
                  </m:r>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d>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(M3.417)</w:t>
      </w:r>
    </w:p>
    <w:p w:rsidR="00917A19" w:rsidRDefault="00917A19" w:rsidP="00917A19">
      <w:pPr>
        <w:pStyle w:val="StandardWeb"/>
      </w:pPr>
      <w:r>
        <w:t>also:</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γv</m:t>
              </m:r>
            </m:e>
          </m:d>
          <m:r>
            <m:rPr>
              <m:sty m:val="p"/>
            </m:rPr>
            <w:rPr>
              <w:rStyle w:val="HTMLCode"/>
              <w:rFonts w:ascii="Cambria Math" w:eastAsia="Calibri" w:hAnsi="Cambria Math"/>
            </w:rPr>
            <m:t>=</m:t>
          </m:r>
          <m:r>
            <w:rPr>
              <w:rStyle w:val="HTMLCode"/>
              <w:rFonts w:ascii="Cambria Math" w:eastAsia="Calibri" w:hAnsi="Cambria Math"/>
            </w:rPr>
            <m:t>γ</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(M3.418)</w:t>
      </w:r>
    </w:p>
    <w:p w:rsidR="00917A19" w:rsidRDefault="00917A19" w:rsidP="00917A19">
      <w:pPr>
        <w:pStyle w:val="StandardWeb"/>
      </w:pPr>
      <w:r>
        <w:t>und damit:</w:t>
      </w:r>
    </w:p>
    <w:p w:rsidR="00917A19" w:rsidRPr="00460BA6" w:rsidRDefault="00460BA6" w:rsidP="00460BA6">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γv</m:t>
                </m:r>
              </m:e>
            </m:d>
            <m:r>
              <m:rPr>
                <m:sty m:val="p"/>
              </m:rPr>
              <w:rPr>
                <w:rStyle w:val="HTMLCode"/>
                <w:rFonts w:ascii="Cambria Math" w:eastAsia="Calibri" w:hAnsi="Cambria Math"/>
              </w:rPr>
              <m:t>=</m:t>
            </m:r>
            <m:r>
              <w:rPr>
                <w:rStyle w:val="HTMLCode"/>
                <w:rFonts w:ascii="Cambria Math" w:eastAsia="Calibri" w:hAnsi="Cambria Math"/>
              </w:rPr>
              <m:t>γT</m:t>
            </m:r>
            <m:d>
              <m:dPr>
                <m:ctrlPr>
                  <w:rPr>
                    <w:rStyle w:val="HTMLCode"/>
                    <w:rFonts w:ascii="Cambria Math" w:eastAsia="Calibri" w:hAnsi="Cambria Math"/>
                    <w:i w:val="0"/>
                  </w:rPr>
                </m:ctrlPr>
              </m:dPr>
              <m:e>
                <m:r>
                  <w:rPr>
                    <w:rStyle w:val="HTMLCode"/>
                    <w:rFonts w:ascii="Cambria Math" w:eastAsia="Calibri" w:hAnsi="Cambria Math"/>
                  </w:rPr>
                  <m:t>v</m:t>
                </m:r>
              </m:e>
            </m:d>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(M3.419)</w:t>
      </w:r>
    </w:p>
    <w:p w:rsidR="00917A19" w:rsidRDefault="00917A19" w:rsidP="00917A19">
      <w:pPr>
        <w:pStyle w:val="StandardWeb"/>
      </w:pPr>
      <w:r>
        <w:t>Somit ist auch die Homogenität erfüllt.</w:t>
      </w:r>
    </w:p>
    <w:p w:rsidR="00917A19" w:rsidRDefault="00917A19" w:rsidP="00917A19">
      <w:pPr>
        <w:pStyle w:val="StandardWeb"/>
      </w:pPr>
      <w:r>
        <w:t>Daher ist die konstruierte Abbildung linear.</w:t>
      </w:r>
    </w:p>
    <w:p w:rsidR="00917A19" w:rsidRDefault="00917A19" w:rsidP="00917A19">
      <w:pPr>
        <w:pStyle w:val="berschrift2"/>
      </w:pPr>
      <w:r>
        <w:t>M3.4.8 Überprüfung der vorgegebenen Basisbilder</w:t>
      </w:r>
    </w:p>
    <w:p w:rsidR="00917A19" w:rsidRDefault="00917A19" w:rsidP="00917A19">
      <w:pPr>
        <w:pStyle w:val="StandardWeb"/>
      </w:pPr>
      <w:r>
        <w:t xml:space="preserve">Es bleibt zu prüfen, ob die Konstruktion tatsächlich die gewünschten Werte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i</m:t>
                </m:r>
              </m:sub>
            </m:sSub>
          </m:e>
        </m:d>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i</m:t>
            </m:r>
          </m:sub>
        </m:sSub>
      </m:oMath>
      <w:r>
        <w:t xml:space="preserve"> besitzt.</w:t>
      </w:r>
    </w:p>
    <w:p w:rsidR="00917A19" w:rsidRDefault="00917A19" w:rsidP="00917A19">
      <w:pPr>
        <w:pStyle w:val="StandardWeb"/>
      </w:pPr>
      <w:r>
        <w:t xml:space="preserve">Für einen Basisvektor </w:t>
      </w:r>
      <m:oMath>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j</m:t>
            </m:r>
          </m:sub>
        </m:sSub>
      </m:oMath>
      <w:r>
        <w:t xml:space="preserve"> gilt:</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(M3.420)</w:t>
      </w:r>
    </w:p>
    <w:p w:rsidR="00917A19" w:rsidRDefault="00917A19" w:rsidP="00917A19">
      <w:pPr>
        <w:pStyle w:val="StandardWeb"/>
      </w:pPr>
      <w:r>
        <w:t xml:space="preserve">Nach der Definition von </w:t>
      </w:r>
      <m:oMath>
        <m:r>
          <w:rPr>
            <w:rStyle w:val="HTMLCode"/>
            <w:rFonts w:ascii="Cambria Math" w:hAnsi="Cambria Math"/>
          </w:rPr>
          <m:t>T</m:t>
        </m:r>
      </m:oMath>
      <w:r>
        <w:t xml:space="preserve"> folgt: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(M3.421)</w:t>
      </w:r>
    </w:p>
    <w:p w:rsidR="00917A19" w:rsidRDefault="00917A19" w:rsidP="00917A19">
      <w:pPr>
        <w:pStyle w:val="StandardWeb"/>
      </w:pPr>
      <w:r>
        <w:t>also:</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(M3.422)</w:t>
      </w:r>
    </w:p>
    <w:p w:rsidR="00917A19" w:rsidRDefault="00917A19" w:rsidP="00917A19">
      <w:pPr>
        <w:pStyle w:val="StandardWeb"/>
      </w:pPr>
      <w:r>
        <w:t xml:space="preserve">für jedes </w:t>
      </w:r>
      <m:oMath>
        <m:r>
          <w:rPr>
            <w:rStyle w:val="HTMLCode"/>
            <w:rFonts w:ascii="Cambria Math" w:hAnsi="Cambria Math"/>
          </w:rPr>
          <m:t>j=1,</m:t>
        </m:r>
        <m:r>
          <m:rPr>
            <m:sty m:val="p"/>
          </m:rPr>
          <w:rPr>
            <w:rStyle w:val="HTMLCode"/>
            <w:rFonts w:ascii="Cambria Math" w:hAnsi="Cambria Math"/>
          </w:rPr>
          <m:t>…</m:t>
        </m:r>
        <m:r>
          <w:rPr>
            <w:rStyle w:val="HTMLCode"/>
            <w:rFonts w:ascii="Cambria Math" w:hAnsi="Cambria Math"/>
          </w:rPr>
          <m:t>,n</m:t>
        </m:r>
      </m:oMath>
      <w:r>
        <w:t>.</w:t>
      </w:r>
    </w:p>
    <w:p w:rsidR="00917A19" w:rsidRDefault="00917A19" w:rsidP="00917A19">
      <w:pPr>
        <w:pStyle w:val="StandardWeb"/>
      </w:pPr>
      <w:r>
        <w:t>Damit erfüllt die konstruierte Abbildung genau die ursprünglich vorgegebenen Basisbilder.</w:t>
      </w:r>
    </w:p>
    <w:p w:rsidR="00917A19" w:rsidRDefault="00917A19" w:rsidP="00917A19">
      <w:pPr>
        <w:pStyle w:val="berschrift2"/>
      </w:pPr>
      <w:r>
        <w:lastRenderedPageBreak/>
        <w:t>M3.4.9 Existenz- und Eindeutigkeitssatz</w:t>
      </w:r>
    </w:p>
    <w:p w:rsidR="00917A19" w:rsidRDefault="00917A19" w:rsidP="00917A19">
      <w:pPr>
        <w:pStyle w:val="StandardWeb"/>
      </w:pPr>
      <w:r>
        <w:t>Die bisherigen Ergebnisse kann ich nun zusammenfassen.</w:t>
      </w:r>
    </w:p>
    <w:p w:rsidR="00917A19" w:rsidRDefault="00917A19" w:rsidP="00917A19">
      <w:pPr>
        <w:pStyle w:val="StandardWeb"/>
      </w:pPr>
      <w:r>
        <w:rPr>
          <w:rStyle w:val="Fett"/>
        </w:rPr>
        <w:t>Satz M3.4.1 – Existenz und Eindeutigkeit einer linearen Abbildung zu vorgegebenen Basisbildern</w:t>
      </w:r>
    </w:p>
    <w:p w:rsidR="00917A19" w:rsidRDefault="00917A19" w:rsidP="00917A19">
      <w:pPr>
        <w:pStyle w:val="StandardWeb"/>
      </w:pPr>
      <w:r>
        <w:t xml:space="preserve">Sei </w:t>
      </w:r>
      <m:oMath>
        <m:r>
          <w:rPr>
            <w:rStyle w:val="HTMLCode"/>
            <w:rFonts w:ascii="Cambria Math" w:hAnsi="Cambria Math"/>
          </w:rPr>
          <m:t>V</m:t>
        </m:r>
      </m:oMath>
      <w:r>
        <w:t xml:space="preserve"> ein endlichdimensionaler Vektorraum über </w:t>
      </w:r>
      <m:oMath>
        <m:r>
          <w:rPr>
            <w:rStyle w:val="HTMLCode"/>
            <w:rFonts w:ascii="Cambria Math" w:hAnsi="Cambria Math"/>
          </w:rPr>
          <m:t>K</m:t>
        </m:r>
      </m:oMath>
      <w:r>
        <w:t xml:space="preserve"> mit Basis </w:t>
      </w:r>
      <m:oMath>
        <m:r>
          <m:rPr>
            <m:scr m:val="script"/>
          </m:rPr>
          <w:rPr>
            <w:rStyle w:val="HTMLCode"/>
            <w:rFonts w:ascii="Cambria Math" w:hAnsi="Cambria Math" w:cs="Cambria Math"/>
          </w:rPr>
          <m:t>B</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e>
        </m:d>
      </m:oMath>
      <w:r>
        <w:t xml:space="preserve">, und sei </w:t>
      </w:r>
      <m:oMath>
        <m:r>
          <w:rPr>
            <w:rStyle w:val="HTMLCode"/>
            <w:rFonts w:ascii="Cambria Math" w:hAnsi="Cambria Math"/>
          </w:rPr>
          <m:t>W</m:t>
        </m:r>
      </m:oMath>
      <w:r>
        <w:t xml:space="preserve"> ein Vektorraum über </w:t>
      </w:r>
      <m:oMath>
        <m:r>
          <w:rPr>
            <w:rStyle w:val="HTMLCode"/>
            <w:rFonts w:ascii="Cambria Math" w:hAnsi="Cambria Math"/>
          </w:rPr>
          <m:t>K</m:t>
        </m:r>
      </m:oMath>
      <w:r>
        <w:t>.</w:t>
      </w:r>
    </w:p>
    <w:p w:rsidR="00917A19" w:rsidRDefault="00917A19" w:rsidP="00917A19">
      <w:pPr>
        <w:pStyle w:val="StandardWeb"/>
      </w:pPr>
      <w:r>
        <w:t>Zu beliebig vorgegebenen Vektoren:</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(M3.423)</w:t>
      </w:r>
    </w:p>
    <w:p w:rsidR="00917A19" w:rsidRDefault="00917A19" w:rsidP="00917A19">
      <w:pPr>
        <w:pStyle w:val="StandardWeb"/>
      </w:pPr>
      <w:r>
        <w:t>existiert genau eine lineare Abbildung:</w:t>
      </w:r>
    </w:p>
    <w:p w:rsidR="00917A19" w:rsidRPr="00460BA6" w:rsidRDefault="00460BA6" w:rsidP="00460BA6">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(M3.424)</w:t>
      </w:r>
    </w:p>
    <w:p w:rsidR="00917A19" w:rsidRDefault="00917A19" w:rsidP="00917A19">
      <w:pPr>
        <w:pStyle w:val="StandardWeb"/>
      </w:pPr>
      <w:r>
        <w:t>mit: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=1,…,</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(M3.425)</w:t>
      </w:r>
    </w:p>
    <w:p w:rsidR="00917A19" w:rsidRDefault="00917A19" w:rsidP="00917A19">
      <w:pPr>
        <w:pStyle w:val="StandardWeb"/>
      </w:pPr>
      <w:r>
        <w:t>Für:</w:t>
      </w:r>
    </w:p>
    <w:p w:rsidR="00917A19" w:rsidRPr="00460BA6" w:rsidRDefault="00460BA6" w:rsidP="00460BA6">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(M3.426)</w:t>
      </w:r>
    </w:p>
    <w:p w:rsidR="00917A19" w:rsidRDefault="00917A19" w:rsidP="00917A19">
      <w:pPr>
        <w:pStyle w:val="StandardWeb"/>
      </w:pPr>
      <w:r>
        <w:t>ist diese Abbildung eindeutig gegeben durch:</w:t>
      </w:r>
    </w:p>
    <w:p w:rsidR="00917A19" w:rsidRPr="00460BA6" w:rsidRDefault="00460BA6" w:rsidP="00460BA6">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e>
        </m:borderBox>
      </m:oMath>
      <w:r>
        <w:rPr>
          <w:rStyle w:val="HTMLCode"/>
          <w:rFonts w:ascii="Cambria Math" w:eastAsia="Calibri" w:hAnsi="Cambria Math" w:cs="Calibri"/>
        </w:rPr>
        <w:tab/>
        <w:t>(M3.427)</w:t>
      </w:r>
    </w:p>
    <w:p w:rsidR="00917A19" w:rsidRDefault="00917A19" w:rsidP="00917A19">
      <w:pPr>
        <w:pStyle w:val="StandardWeb"/>
      </w:pPr>
      <w:r>
        <w:t>Damit sind Existenz und Eindeutigkeit vollständig geklärt. [[71]]</w:t>
      </w:r>
    </w:p>
    <w:p w:rsidR="00917A19" w:rsidRDefault="00917A19" w:rsidP="00917A19">
      <w:pPr>
        <w:pStyle w:val="berschrift2"/>
      </w:pPr>
      <w:r>
        <w:t>M3.4.10 Die Basisbilder als vollständige Information</w:t>
      </w:r>
    </w:p>
    <w:p w:rsidR="00917A19" w:rsidRDefault="00917A19" w:rsidP="00917A19">
      <w:pPr>
        <w:pStyle w:val="StandardWeb"/>
      </w:pPr>
      <w:r>
        <w:t>Der Satz erlaubt mir nun eine wichtige Interpretation.</w:t>
      </w:r>
    </w:p>
    <w:p w:rsidR="00917A19" w:rsidRDefault="00917A19" w:rsidP="00917A19">
      <w:pPr>
        <w:pStyle w:val="StandardWeb"/>
      </w:pPr>
      <w:r>
        <w:t>Eine lineare Abbildung:</w:t>
      </w:r>
    </w:p>
    <w:p w:rsidR="00917A19" w:rsidRPr="00460BA6" w:rsidRDefault="00460BA6" w:rsidP="00460BA6">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(M3.428)</w:t>
      </w:r>
    </w:p>
    <w:p w:rsidR="00917A19" w:rsidRDefault="00917A19" w:rsidP="00917A19">
      <w:pPr>
        <w:pStyle w:val="StandardWeb"/>
      </w:pPr>
      <w:r>
        <w:lastRenderedPageBreak/>
        <w:t>mit:</w:t>
      </w:r>
    </w:p>
    <w:p w:rsidR="00917A19" w:rsidRPr="00460BA6" w:rsidRDefault="00460BA6" w:rsidP="00460BA6">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(M3.429)</w:t>
      </w:r>
    </w:p>
    <w:p w:rsidR="00917A19" w:rsidRDefault="00917A19" w:rsidP="00917A19">
      <w:pPr>
        <w:pStyle w:val="StandardWeb"/>
      </w:pPr>
      <w:r>
        <w:t xml:space="preserve">ist vollständig durch genau </w:t>
      </w:r>
      <m:oMath>
        <m:r>
          <w:rPr>
            <w:rStyle w:val="HTMLCode"/>
            <w:rFonts w:ascii="Cambria Math" w:hAnsi="Cambria Math"/>
          </w:rPr>
          <m:t>n</m:t>
        </m:r>
      </m:oMath>
      <w:r>
        <w:t xml:space="preserve"> Vektoren aus </w:t>
      </w:r>
      <m:oMath>
        <m:r>
          <w:rPr>
            <w:rStyle w:val="HTMLCode"/>
            <w:rFonts w:ascii="Cambria Math" w:hAnsi="Cambria Math"/>
          </w:rPr>
          <m:t>W</m:t>
        </m:r>
      </m:oMath>
      <w:r>
        <w:t xml:space="preserve"> festgelegt: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(M3.430)</w:t>
      </w:r>
    </w:p>
    <w:p w:rsidR="00917A19" w:rsidRDefault="00917A19" w:rsidP="00917A19">
      <w:pPr>
        <w:pStyle w:val="StandardWeb"/>
      </w:pPr>
      <w:r>
        <w:t xml:space="preserve">Diese Aussage darf jedoch nicht dahingehend missverstanden werden, dass jede lineare Abbildung nur </w:t>
      </w:r>
      <m:oMath>
        <m:r>
          <w:rPr>
            <w:rStyle w:val="HTMLCode"/>
            <w:rFonts w:ascii="Cambria Math" w:hAnsi="Cambria Math"/>
          </w:rPr>
          <m:t>n</m:t>
        </m:r>
      </m:oMath>
      <w:r>
        <w:t xml:space="preserve"> Werte besitzt. Sie besitzt weiterhin für jeden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einen Funktionswert. Die Linearität bewirkt lediglich, dass alle übrigen Werte zwangsläufig aus den Basisbildern folgen.</w:t>
      </w:r>
    </w:p>
    <w:p w:rsidR="00917A19" w:rsidRDefault="00917A19" w:rsidP="00917A19">
      <w:pPr>
        <w:pStyle w:val="StandardWeb"/>
      </w:pPr>
      <w:r>
        <w:t>Die vollständige unendliche Funktion wird damit durch endlich viele frei wählbare Daten bestimmt.</w:t>
      </w:r>
    </w:p>
    <w:p w:rsidR="00917A19" w:rsidRDefault="00917A19" w:rsidP="00917A19">
      <w:pPr>
        <w:pStyle w:val="berschrift2"/>
      </w:pPr>
      <w:r>
        <w:t>M3.4.11 Abhängigkeit von der gewählten Basis</w:t>
      </w:r>
    </w:p>
    <w:p w:rsidR="00917A19" w:rsidRDefault="00917A19" w:rsidP="00917A19">
      <w:pPr>
        <w:pStyle w:val="StandardWeb"/>
      </w:pPr>
      <w:r>
        <w:t xml:space="preserve">Die Basisbilder sind eine vollständige Beschreibung von </w:t>
      </w:r>
      <m:oMath>
        <m:r>
          <w:rPr>
            <w:rStyle w:val="HTMLCode"/>
            <w:rFonts w:ascii="Cambria Math" w:hAnsi="Cambria Math"/>
          </w:rPr>
          <m:t>T</m:t>
        </m:r>
      </m:oMath>
      <w:r>
        <w:t>, aber diese Beschreibung hängt von der gewählten Basis des Definitionsraums ab.</w:t>
      </w:r>
    </w:p>
    <w:p w:rsidR="00917A19" w:rsidRDefault="00917A19" w:rsidP="00917A19">
      <w:pPr>
        <w:pStyle w:val="StandardWeb"/>
      </w:pPr>
      <w:r>
        <w:t>Seien:</w:t>
      </w:r>
    </w:p>
    <w:p w:rsidR="00917A19" w:rsidRPr="00460BA6" w:rsidRDefault="00460BA6" w:rsidP="00460BA6">
      <w:pPr>
        <w:pStyle w:val="Formel"/>
      </w:pPr>
      <m:oMathPara>
        <m:oMathParaPr>
          <m:jc m:val="left"/>
        </m:oMathPara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(M3.431)</w:t>
      </w:r>
    </w:p>
    <w:p w:rsidR="00917A19" w:rsidRDefault="00917A19" w:rsidP="00917A19">
      <w:pPr>
        <w:pStyle w:val="StandardWeb"/>
      </w:pPr>
      <w:r>
        <w:t>und:</w:t>
      </w:r>
    </w:p>
    <w:p w:rsidR="00917A19" w:rsidRPr="00460BA6" w:rsidRDefault="00460BA6" w:rsidP="00460BA6">
      <w:pPr>
        <w:pStyle w:val="Formel"/>
      </w:pPr>
      <m:oMathPara>
        <m:oMathParaPr>
          <m:jc m:val="left"/>
        </m:oMathParaPr>
        <m:oMath>
          <m:sSup>
            <m:sSupPr>
              <m:ctrlPr>
                <w:rPr>
                  <w:rStyle w:val="HTMLCode"/>
                  <w:rFonts w:ascii="Cambria Math" w:eastAsia="Calibri" w:hAnsi="Cambria Math"/>
                  <w:i w:val="0"/>
                </w:rPr>
              </m:ctrlPr>
            </m:sSupPr>
            <m:e>
              <m:r>
                <m:rPr>
                  <m:scr m:val="script"/>
                  <m:sty m:val="p"/>
                </m:rPr>
                <w:rPr>
                  <w:rStyle w:val="HTMLCode"/>
                  <w:rFonts w:ascii="Cambria Math" w:eastAsia="Calibri" w:hAnsi="Cambria Math" w:cs="Cambria Math"/>
                </w:rPr>
                <m:t>B</m:t>
              </m:r>
              <m:ctrlPr>
                <w:rPr>
                  <w:rStyle w:val="HTMLCode"/>
                  <w:rFonts w:ascii="Cambria Math" w:eastAsia="Calibri" w:hAnsi="Cambria Math" w:cs="Cambria Math"/>
                  <w:i w:val="0"/>
                </w:rPr>
              </m:ctrlPr>
            </m:e>
            <m:sup>
              <m:r>
                <m:rPr>
                  <m:sty m:val="p"/>
                </m:rPr>
                <w:rPr>
                  <w:rStyle w:val="HTMLCode"/>
                  <w:rFonts w:ascii="Cambria Math" w:eastAsia="Calibri" w:hAnsi="Cambria Math"/>
                </w:rPr>
                <m:t>'</m:t>
              </m:r>
            </m:sup>
          </m:sSup>
          <m:r>
            <m:rPr>
              <m:sty m:val="p"/>
            </m:rPr>
            <w:rPr>
              <w:rStyle w:val="HTMLCode"/>
              <w:rFonts w:ascii="Cambria Math" w:eastAsia="Calibri" w:hAnsi="Cambria Math"/>
            </w:rPr>
            <m: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1</m:t>
                  </m:r>
                </m:sub>
                <m:sup>
                  <m:r>
                    <m:rPr>
                      <m:sty m:val="p"/>
                    </m:rPr>
                    <w:rPr>
                      <w:rStyle w:val="HTMLCode"/>
                      <w:rFonts w:ascii="Cambria Math" w:eastAsia="Calibri" w:hAnsi="Cambria Math"/>
                    </w:rPr>
                    <m:t>'</m:t>
                  </m:r>
                </m:sup>
              </m:sSubSup>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b</m:t>
                  </m:r>
                </m:e>
                <m:sub>
                  <m:r>
                    <w:rPr>
                      <w:rStyle w:val="HTMLCode"/>
                      <w:rFonts w:ascii="Cambria Math" w:eastAsia="Calibri" w:hAnsi="Cambria Math"/>
                    </w:rPr>
                    <m:t>n</m:t>
                  </m:r>
                </m:sub>
                <m:sup>
                  <m:r>
                    <m:rPr>
                      <m:sty m:val="p"/>
                    </m:rPr>
                    <w:rPr>
                      <w:rStyle w:val="HTMLCode"/>
                      <w:rFonts w:ascii="Cambria Math" w:eastAsia="Calibri" w:hAnsi="Cambria Math"/>
                    </w:rPr>
                    <m:t>'</m:t>
                  </m:r>
                </m:sup>
              </m:sSubSup>
            </m:e>
          </m:d>
          <m:r>
            <w:rPr>
              <w:rStyle w:val="HTMLCode"/>
              <w:rFonts w:ascii="Times New Roman" w:eastAsia="Calibri" w:hAnsi="Times New Roman" w:cs="Calibri"/>
            </w:rPr>
            <w:br/>
          </m:r>
        </m:oMath>
      </m:oMathPara>
      <w:r>
        <w:rPr>
          <w:rStyle w:val="HTMLCode"/>
          <w:rFonts w:ascii="Times New Roman" w:eastAsia="Calibri" w:hAnsi="Times New Roman" w:cs="Calibri"/>
        </w:rPr>
        <w:tab/>
        <w:t>(M3.432)</w:t>
      </w:r>
    </w:p>
    <w:p w:rsidR="00917A19" w:rsidRDefault="00917A19" w:rsidP="00917A19">
      <w:pPr>
        <w:pStyle w:val="StandardWeb"/>
      </w:pPr>
      <w:r>
        <w:t xml:space="preserve">zwei Basen desselben Vektorraums </w:t>
      </w:r>
      <m:oMath>
        <m:r>
          <w:rPr>
            <w:rStyle w:val="HTMLCode"/>
            <w:rFonts w:ascii="Cambria Math" w:hAnsi="Cambria Math"/>
          </w:rPr>
          <m:t>V</m:t>
        </m:r>
      </m:oMath>
      <w:r>
        <w:t>.</w:t>
      </w:r>
    </w:p>
    <w:p w:rsidR="00917A19" w:rsidRDefault="00917A19" w:rsidP="00917A19">
      <w:pPr>
        <w:pStyle w:val="StandardWeb"/>
      </w:pPr>
      <w:r>
        <w:t xml:space="preserve">Die gleiche lineare Abbildung </w:t>
      </w:r>
      <m:oMath>
        <m:r>
          <w:rPr>
            <w:rStyle w:val="HTMLCode"/>
            <w:rFonts w:ascii="Cambria Math" w:hAnsi="Cambria Math"/>
          </w:rPr>
          <m:t>T</m:t>
        </m:r>
      </m:oMath>
      <w:r>
        <w:t xml:space="preserve"> wird dann einerseits bestimmt durch:</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(M3.433)</w:t>
      </w:r>
    </w:p>
    <w:p w:rsidR="00917A19" w:rsidRDefault="00917A19" w:rsidP="00917A19">
      <w:pPr>
        <w:pStyle w:val="StandardWeb"/>
      </w:pPr>
      <w:r>
        <w:t>und andererseits durch:</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1</m:t>
                  </m:r>
                </m:sub>
                <m:sup>
                  <m:r>
                    <m:rPr>
                      <m:sty m:val="p"/>
                    </m:rPr>
                    <w:rPr>
                      <w:rStyle w:val="HTMLCode"/>
                      <w:rFonts w:ascii="Cambria Math" w:eastAsia="Calibri" w:hAnsi="Cambria Math"/>
                    </w:rPr>
                    <m:t>'</m:t>
                  </m:r>
                </m:sup>
              </m:sSubSup>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w:rPr>
                      <w:rStyle w:val="HTMLCode"/>
                      <w:rFonts w:ascii="Cambria Math" w:eastAsia="Calibri" w:hAnsi="Cambria Math"/>
                    </w:rPr>
                    <m:t>n</m:t>
                  </m:r>
                </m:sub>
                <m:sup>
                  <m:r>
                    <m:rPr>
                      <m:sty m:val="p"/>
                    </m:rPr>
                    <w:rPr>
                      <w:rStyle w:val="HTMLCode"/>
                      <w:rFonts w:ascii="Cambria Math" w:eastAsia="Calibri" w:hAnsi="Cambria Math"/>
                    </w:rPr>
                    <m:t>'</m:t>
                  </m:r>
                </m:sup>
              </m:sSubSup>
            </m:e>
          </m:d>
          <m:r>
            <w:rPr>
              <w:rStyle w:val="HTMLCode"/>
              <w:rFonts w:ascii="Times New Roman" w:eastAsia="Calibri" w:hAnsi="Times New Roman" w:cs="Calibri"/>
            </w:rPr>
            <w:br/>
          </m:r>
        </m:oMath>
      </m:oMathPara>
      <w:r>
        <w:rPr>
          <w:rStyle w:val="HTMLCode"/>
          <w:rFonts w:ascii="Times New Roman" w:eastAsia="Calibri" w:hAnsi="Times New Roman" w:cs="Calibri"/>
        </w:rPr>
        <w:tab/>
        <w:t>(M3.434)</w:t>
      </w:r>
    </w:p>
    <w:p w:rsidR="00917A19" w:rsidRDefault="00917A19" w:rsidP="00917A19">
      <w:pPr>
        <w:pStyle w:val="StandardWeb"/>
      </w:pPr>
      <w:r>
        <w:t xml:space="preserve">Da jeder Vektor </w:t>
      </w:r>
      <m:oMath>
        <m:sSubSup>
          <m:sSubSupPr>
            <m:ctrlPr>
              <w:rPr>
                <w:rStyle w:val="HTMLCode"/>
                <w:rFonts w:ascii="Cambria Math" w:hAnsi="Cambria Math"/>
                <w:i/>
              </w:rPr>
            </m:ctrlPr>
          </m:sSubSupPr>
          <m:e>
            <m:r>
              <w:rPr>
                <w:rStyle w:val="HTMLCode"/>
                <w:rFonts w:ascii="Cambria Math" w:hAnsi="Cambria Math"/>
              </w:rPr>
              <m:t>b</m:t>
            </m:r>
          </m:e>
          <m:sub>
            <m:r>
              <w:rPr>
                <w:rStyle w:val="HTMLCode"/>
                <w:rFonts w:ascii="Cambria Math" w:hAnsi="Cambria Math"/>
              </w:rPr>
              <m:t>j</m:t>
            </m:r>
          </m:sub>
          <m:sup>
            <m:r>
              <w:rPr>
                <w:rStyle w:val="HTMLCode"/>
                <w:rFonts w:ascii="Cambria Math" w:hAnsi="Cambria Math"/>
              </w:rPr>
              <m:t>'</m:t>
            </m:r>
          </m:sup>
        </m:sSubSup>
      </m:oMath>
      <w:r>
        <w:t xml:space="preserve"> selbst eine Linearkombination der Basis </w:t>
      </w:r>
      <m:oMath>
        <m:r>
          <m:rPr>
            <m:scr m:val="script"/>
          </m:rPr>
          <w:rPr>
            <w:rStyle w:val="HTMLCode"/>
            <w:rFonts w:ascii="Cambria Math" w:hAnsi="Cambria Math" w:cs="Cambria Math"/>
          </w:rPr>
          <m:t>B</m:t>
        </m:r>
      </m:oMath>
      <w:r>
        <w:t xml:space="preserve"> ist, seien:</w:t>
      </w:r>
    </w:p>
    <w:p w:rsidR="00917A19" w:rsidRPr="00460BA6" w:rsidRDefault="00460BA6" w:rsidP="00460BA6">
      <w:pPr>
        <w:pStyle w:val="Formel"/>
      </w:pPr>
      <m:oMathPara>
        <m:oMathParaPr>
          <m:jc m:val="left"/>
        </m:oMathParaPr>
        <m:oMath>
          <m:sSubSup>
            <m:sSubSupPr>
              <m:ctrlPr>
                <w:rPr>
                  <w:rStyle w:val="HTMLCode"/>
                  <w:rFonts w:ascii="Cambria Math" w:eastAsia="Calibri" w:hAnsi="Cambria Math"/>
                  <w:i w:val="0"/>
                </w:rPr>
              </m:ctrlPr>
            </m:sSubSupPr>
            <m:e>
              <m:r>
                <w:rPr>
                  <w:rStyle w:val="HTMLCode"/>
                  <w:rFonts w:ascii="Cambria Math" w:eastAsia="Calibri" w:hAnsi="Cambria Math"/>
                </w:rPr>
                <m:t>b</m:t>
              </m:r>
            </m:e>
            <m:sub>
              <m:r>
                <w:rPr>
                  <w:rStyle w:val="HTMLCode"/>
                  <w:rFonts w:ascii="Cambria Math" w:eastAsia="Calibri" w:hAnsi="Cambria Math"/>
                </w:rPr>
                <m:t>j</m:t>
              </m:r>
            </m:sub>
            <m:sup>
              <m:r>
                <m:rPr>
                  <m:sty m:val="p"/>
                </m:rPr>
                <w:rPr>
                  <w:rStyle w:val="HTMLCode"/>
                  <w:rFonts w:ascii="Cambria Math" w:eastAsia="Calibri" w:hAnsi="Cambria Math"/>
                </w:rPr>
                <m:t>'</m:t>
              </m:r>
            </m:sup>
          </m:sSubSup>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p</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(M3.435)</w:t>
      </w:r>
    </w:p>
    <w:p w:rsidR="00917A19" w:rsidRDefault="00917A19" w:rsidP="00917A19">
      <w:pPr>
        <w:pStyle w:val="StandardWeb"/>
      </w:pPr>
      <w:r>
        <w:t>Dann folgt: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w:rPr>
                      <w:rStyle w:val="HTMLCode"/>
                      <w:rFonts w:ascii="Cambria Math" w:eastAsia="Calibri" w:hAnsi="Cambria Math"/>
                    </w:rPr>
                    <m:t>j</m:t>
                  </m:r>
                </m:sub>
                <m:sup>
                  <m:r>
                    <m:rPr>
                      <m:sty m:val="p"/>
                    </m:rPr>
                    <w:rPr>
                      <w:rStyle w:val="HTMLCode"/>
                      <w:rFonts w:ascii="Cambria Math" w:eastAsia="Calibri" w:hAnsi="Cambria Math"/>
                    </w:rPr>
                    <m:t>'</m:t>
                  </m:r>
                </m:sup>
              </m:sSubSup>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p</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(M3.436)</w:t>
      </w:r>
    </w:p>
    <w:p w:rsidR="00917A19" w:rsidRDefault="00917A19" w:rsidP="00917A19">
      <w:pPr>
        <w:pStyle w:val="StandardWeb"/>
      </w:pPr>
      <w:r>
        <w:t>und damit: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w:rPr>
                      <w:rStyle w:val="HTMLCode"/>
                      <w:rFonts w:ascii="Cambria Math" w:eastAsia="Calibri" w:hAnsi="Cambria Math"/>
                    </w:rPr>
                    <m:t>j</m:t>
                  </m:r>
                </m:sub>
                <m:sup>
                  <m:r>
                    <m:rPr>
                      <m:sty m:val="p"/>
                    </m:rPr>
                    <w:rPr>
                      <w:rStyle w:val="HTMLCode"/>
                      <w:rFonts w:ascii="Cambria Math" w:eastAsia="Calibri" w:hAnsi="Cambria Math"/>
                    </w:rPr>
                    <m:t>'</m:t>
                  </m:r>
                </m:sup>
              </m:sSubSup>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p</m:t>
                  </m:r>
                </m:e>
                <m:sub>
                  <m:r>
                    <w:rPr>
                      <w:rStyle w:val="HTMLCode"/>
                      <w:rFonts w:ascii="Cambria Math" w:eastAsia="Calibri" w:hAnsi="Cambria Math"/>
                    </w:rPr>
                    <m:t>ij</m:t>
                  </m:r>
                </m:sub>
              </m:sSub>
              <m:ctrlPr>
                <w:rPr>
                  <w:rStyle w:val="HTMLCode"/>
                  <w:rFonts w:ascii="Cambria Math" w:eastAsia="Calibri" w:hAnsi="Cambria Math"/>
                  <w:i w:val="0"/>
                </w:rPr>
              </m:ctrlPr>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(M3.437)</w:t>
      </w:r>
    </w:p>
    <w:p w:rsidR="00917A19" w:rsidRDefault="00917A19" w:rsidP="00917A19">
      <w:pPr>
        <w:pStyle w:val="StandardWeb"/>
      </w:pPr>
      <w:r>
        <w:t>Die beiden Familien von Basisbildern beschreiben daher dieselbe lineare Abbildung, sind aber selbst basisabhängige Darstellungen ihrer Wirkung.</w:t>
      </w:r>
    </w:p>
    <w:p w:rsidR="00917A19" w:rsidRDefault="00917A19" w:rsidP="00917A19">
      <w:pPr>
        <w:pStyle w:val="StandardWeb"/>
      </w:pPr>
      <w:r>
        <w:t>Diese Beobachtung bereitet bereits den späteren Basiswechsel vor.</w:t>
      </w:r>
    </w:p>
    <w:p w:rsidR="00917A19" w:rsidRDefault="00917A19" w:rsidP="00917A19">
      <w:pPr>
        <w:pStyle w:val="berschrift2"/>
      </w:pPr>
      <w:r>
        <w:t>M3.4.12 Gleichheit linearer Abbildungen auf einer Basis</w:t>
      </w:r>
    </w:p>
    <w:p w:rsidR="00917A19" w:rsidRDefault="00917A19" w:rsidP="00917A19">
      <w:pPr>
        <w:pStyle w:val="StandardWeb"/>
      </w:pPr>
      <w:r>
        <w:t>Aus Satz M3.4.1 folgt unmittelbar ein besonders nützliches Kriterium.</w:t>
      </w:r>
    </w:p>
    <w:p w:rsidR="00917A19" w:rsidRDefault="00917A19" w:rsidP="00917A19">
      <w:pPr>
        <w:pStyle w:val="StandardWeb"/>
      </w:pPr>
      <w:r>
        <w:t>Seien:</w:t>
      </w:r>
    </w:p>
    <w:p w:rsidR="00917A19" w:rsidRPr="00460BA6" w:rsidRDefault="00460BA6" w:rsidP="00460BA6">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w:rPr>
              <w:rStyle w:val="HTMLCode"/>
              <w:rFonts w:ascii="Times New Roman" w:eastAsia="Calibri" w:hAnsi="Times New Roman" w:cs="Calibri"/>
            </w:rPr>
            <w:br/>
          </m:r>
        </m:oMath>
      </m:oMathPara>
      <w:r>
        <w:rPr>
          <w:rStyle w:val="HTMLCode"/>
          <w:rFonts w:ascii="Times New Roman" w:eastAsia="Calibri" w:hAnsi="Times New Roman" w:cs="Calibri"/>
        </w:rPr>
        <w:tab/>
        <w:t>(M3.438)</w:t>
      </w:r>
    </w:p>
    <w:p w:rsidR="00917A19" w:rsidRDefault="00917A19" w:rsidP="00917A19">
      <w:pPr>
        <w:pStyle w:val="StandardWeb"/>
      </w:pPr>
      <w:r>
        <w:t xml:space="preserve">und sei </w:t>
      </w:r>
      <m:oMath>
        <m:r>
          <m:rPr>
            <m:scr m:val="script"/>
          </m:rPr>
          <w:rPr>
            <w:rStyle w:val="HTMLCode"/>
            <w:rFonts w:ascii="Cambria Math" w:hAnsi="Cambria Math" w:cs="Cambria Math"/>
          </w:rPr>
          <m:t>B</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e>
        </m:d>
      </m:oMath>
      <w:r>
        <w:t xml:space="preserve"> eine Basis von </w:t>
      </w:r>
      <m:oMath>
        <m:r>
          <w:rPr>
            <w:rStyle w:val="HTMLCode"/>
            <w:rFonts w:ascii="Cambria Math" w:hAnsi="Cambria Math"/>
          </w:rPr>
          <m:t>V</m:t>
        </m:r>
      </m:oMath>
      <w:r>
        <w:t>.</w:t>
      </w:r>
    </w:p>
    <w:p w:rsidR="00917A19" w:rsidRDefault="00917A19" w:rsidP="00917A19">
      <w:pPr>
        <w:pStyle w:val="StandardWeb"/>
      </w:pPr>
      <w:r>
        <w:t>Dann gilt:</w:t>
      </w:r>
    </w:p>
    <w:p w:rsidR="00460BA6" w:rsidRDefault="00460BA6" w:rsidP="00460BA6">
      <w:pPr>
        <w:pStyle w:val="Formel"/>
      </w:p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 </m:t>
        </m:r>
        <m:r>
          <m:rPr>
            <m:nor/>
          </m:rPr>
          <w:rPr>
            <w:rStyle w:val="HTMLCode"/>
            <w:rFonts w:ascii="Cambria Math" w:eastAsia="Calibri" w:hAnsi="Cambria Math"/>
            <w:i w:val="0"/>
          </w:rPr>
          <m:t>für </m:t>
        </m:r>
        <m:r>
          <m:rPr>
            <m:nor/>
          </m:rPr>
          <w:rPr>
            <w:rStyle w:val="HTMLCode"/>
            <w:rFonts w:ascii="Cambria Math" w:eastAsia="Calibri" w:hAnsi="Cambria Math"/>
          </w:rPr>
          <m:t>a</m:t>
        </m:r>
        <m:r>
          <m:rPr>
            <m:nor/>
          </m:rPr>
          <w:rPr>
            <w:rStyle w:val="HTMLCode"/>
            <w:rFonts w:ascii="Cambria Math" w:eastAsia="Calibri" w:hAnsi="Cambria Math"/>
            <w:i w:val="0"/>
          </w:rPr>
          <m:t>lle</m:t>
        </m:r>
        <m:r>
          <m:rPr>
            <m:sty m:val="p"/>
          </m:rPr>
          <w:rPr>
            <w:rStyle w:val="HTMLCode"/>
            <w:rFonts w:ascii="Cambria Math" w:eastAsia="Calibri" w:hAnsi="Cambria Math"/>
          </w:rPr>
          <m:t> </m:t>
        </m:r>
        <m:r>
          <m:rPr>
            <m:sty m:val="p"/>
          </m:rPr>
          <w:rPr>
            <w:rStyle w:val="HTMLCode"/>
            <w:rFonts w:ascii="Cambria Math" w:eastAsia="Calibri" w:hAnsi="Cambria Math"/>
          </w:rPr>
          <m:t>i</m:t>
        </m:r>
      </m:oMath>
      <w:r>
        <w:rPr>
          <w:rStyle w:val="HTMLCode"/>
          <w:rFonts w:ascii="Times New Roman" w:eastAsia="Calibri" w:hAnsi="Times New Roman" w:cs="Calibri"/>
        </w:rPr>
        <w:t xml:space="preserve"> </w:t>
      </w:r>
      <w:r>
        <w:rPr>
          <w:rStyle w:val="HTMLCode"/>
          <w:rFonts w:ascii="Times New Roman" w:eastAsia="Calibri" w:hAnsi="Times New Roman" w:cs="Calibri"/>
        </w:rPr>
        <w:tab/>
        <w:t>(M3.439)</w:t>
      </w:r>
    </w:p>
    <w:p w:rsidR="00917A19" w:rsidRDefault="00917A19" w:rsidP="00917A19">
      <w:pPr>
        <w:pStyle w:val="StandardWeb"/>
      </w:pPr>
      <w:r>
        <w:t>Die Hinrichtung folgt unmittelbar aus der Funktionsgleichheit.</w:t>
      </w:r>
    </w:p>
    <w:p w:rsidR="00917A19" w:rsidRDefault="00917A19" w:rsidP="00917A19">
      <w:pPr>
        <w:pStyle w:val="StandardWeb"/>
      </w:pPr>
      <w:r>
        <w:t>Die Rückrichtung wurde in M3.4.2 bewiesen.</w:t>
      </w:r>
    </w:p>
    <w:p w:rsidR="00917A19" w:rsidRDefault="00917A19" w:rsidP="00917A19">
      <w:pPr>
        <w:pStyle w:val="StandardWeb"/>
      </w:pPr>
      <w:r>
        <w:t>Damit kann die Gleichheit zweier linearer Abbildungen eines endlichdimensionalen Definitionsraums durch endlich viele Vergleiche entschieden werden.</w:t>
      </w:r>
    </w:p>
    <w:p w:rsidR="00917A19" w:rsidRDefault="00917A19" w:rsidP="00917A19">
      <w:pPr>
        <w:pStyle w:val="berschrift2"/>
      </w:pPr>
      <w:r>
        <w:t>M3.4.13 Nullabbildung und Basisbilder</w:t>
      </w:r>
    </w:p>
    <w:p w:rsidR="00917A19" w:rsidRDefault="00917A19" w:rsidP="00917A19">
      <w:pPr>
        <w:pStyle w:val="StandardWeb"/>
      </w:pPr>
      <w:r>
        <w:t>Auch die Nullabbildung lässt sich jetzt durch ihre Basisbilder charakterisieren.</w:t>
      </w:r>
    </w:p>
    <w:p w:rsidR="00917A19" w:rsidRDefault="00917A19" w:rsidP="00917A19">
      <w:pPr>
        <w:pStyle w:val="StandardWeb"/>
      </w:pPr>
      <w:r>
        <w:lastRenderedPageBreak/>
        <w:t xml:space="preserve">Für </w:t>
      </w:r>
      <m:oMath>
        <m:r>
          <w:rPr>
            <w:rStyle w:val="HTMLCode"/>
            <w:rFonts w:ascii="Cambria Math" w:hAnsi="Cambria Math"/>
          </w:rPr>
          <m:t>T</m:t>
        </m:r>
        <m:r>
          <m:rPr>
            <m:sty m:val="p"/>
          </m:rPr>
          <w:rPr>
            <w:rStyle w:val="HTMLCode"/>
            <w:rFonts w:ascii="Cambria Math" w:hAnsi="Cambria Math"/>
          </w:rPr>
          <m:t>∈</m:t>
        </m:r>
        <m:r>
          <m:rPr>
            <m:scr m:val="script"/>
          </m:rPr>
          <w:rPr>
            <w:rStyle w:val="HTMLCode"/>
            <w:rFonts w:ascii="Cambria Math" w:hAnsi="Cambria Math" w:cs="Cambria Math"/>
          </w:rPr>
          <m:t>L</m:t>
        </m:r>
        <m:d>
          <m:dPr>
            <m:ctrlPr>
              <w:rPr>
                <w:rStyle w:val="HTMLCode"/>
                <w:rFonts w:ascii="Cambria Math" w:hAnsi="Cambria Math"/>
                <w:i/>
              </w:rPr>
            </m:ctrlPr>
          </m:dPr>
          <m:e>
            <m:r>
              <w:rPr>
                <w:rStyle w:val="HTMLCode"/>
                <w:rFonts w:ascii="Cambria Math" w:hAnsi="Cambria Math"/>
              </w:rPr>
              <m:t>V,W</m:t>
            </m:r>
          </m:e>
        </m:d>
      </m:oMath>
      <w:r>
        <w:t xml:space="preserve"> gilt:</w:t>
      </w:r>
    </w:p>
    <w:p w:rsidR="00917A19" w:rsidRPr="00460BA6" w:rsidRDefault="00460BA6" w:rsidP="00460BA6">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(M3.440)</w:t>
      </w:r>
    </w:p>
    <w:p w:rsidR="00917A19" w:rsidRDefault="00917A19" w:rsidP="00917A19">
      <w:pPr>
        <w:pStyle w:val="StandardWeb"/>
      </w:pPr>
      <w:r>
        <w:t>genau dann, wenn:</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=1,…,</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(M3.441)</w:t>
      </w:r>
    </w:p>
    <w:p w:rsidR="00917A19" w:rsidRDefault="00917A19" w:rsidP="00917A19">
      <w:pPr>
        <w:pStyle w:val="StandardWeb"/>
      </w:pPr>
      <w:r>
        <w:t>Also:</w:t>
      </w:r>
    </w:p>
    <w:p w:rsidR="00460BA6" w:rsidRDefault="00460BA6" w:rsidP="00460BA6">
      <w:pPr>
        <w:pStyle w:val="Formel"/>
      </w:pPr>
      <m:oMath>
        <m:borderBox>
          <m:borderBoxPr>
            <m:ctrlPr>
              <w:rPr>
                <w:rStyle w:val="HTMLCode"/>
                <w:rFonts w:ascii="Cambria Math" w:eastAsia="Calibri" w:hAnsi="Cambria Math"/>
              </w:rPr>
            </m:ctrlPr>
          </m:borderBox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i</m:t>
                </m:r>
                <m:r>
                  <m:rPr>
                    <m:sty m:val="p"/>
                  </m:rPr>
                  <w:rPr>
                    <w:rStyle w:val="HTMLCode"/>
                    <w:rFonts w:ascii="Cambria Math" w:eastAsia="Calibri" w:hAnsi="Cambria Math"/>
                  </w:rPr>
                  <m:t>: </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e>
            </m:d>
          </m:e>
        </m:borderBox>
      </m:oMath>
      <w:r>
        <w:t xml:space="preserve"> </w:t>
      </w:r>
      <w:r>
        <w:tab/>
        <w:t>(M3.442)</w:t>
      </w:r>
    </w:p>
    <w:p w:rsidR="00917A19" w:rsidRDefault="00917A19" w:rsidP="00917A19">
      <w:pPr>
        <w:pStyle w:val="StandardWeb"/>
      </w:pPr>
      <w:r>
        <w:t>Auch hier genügt eine endliche Basisprüfung für eine Aussage über die gesamte Abbildung.</w:t>
      </w:r>
    </w:p>
    <w:p w:rsidR="00917A19" w:rsidRDefault="00917A19" w:rsidP="00917A19">
      <w:pPr>
        <w:pStyle w:val="berschrift2"/>
      </w:pPr>
      <w:r>
        <w:t>M3.4.14 Komposition über Basisbilder</w:t>
      </w:r>
    </w:p>
    <w:p w:rsidR="00917A19" w:rsidRDefault="00917A19" w:rsidP="00917A19">
      <w:pPr>
        <w:pStyle w:val="StandardWeb"/>
      </w:pPr>
      <w:r>
        <w:t>Die in M3.3 untersuchte Komposition lässt sich nun ebenfalls vollständig über Basisbilder bestimmen.</w:t>
      </w:r>
    </w:p>
    <w:p w:rsidR="00917A19" w:rsidRDefault="00917A19" w:rsidP="00917A19">
      <w:pPr>
        <w:pStyle w:val="StandardWeb"/>
      </w:pPr>
      <w:r>
        <w:t>Seien:</w:t>
      </w:r>
    </w:p>
    <w:p w:rsidR="00917A19" w:rsidRPr="00460BA6" w:rsidRDefault="00460BA6" w:rsidP="00460BA6">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(M3.443)</w:t>
      </w:r>
    </w:p>
    <w:p w:rsidR="00917A19" w:rsidRDefault="00917A19" w:rsidP="00917A19">
      <w:pPr>
        <w:pStyle w:val="StandardWeb"/>
      </w:pPr>
      <w:r>
        <w:t>und:</w:t>
      </w:r>
    </w:p>
    <w:p w:rsidR="00917A19" w:rsidRPr="00460BA6" w:rsidRDefault="00460BA6" w:rsidP="00460BA6">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(M3.444)</w:t>
      </w:r>
    </w:p>
    <w:p w:rsidR="00917A19" w:rsidRDefault="00917A19" w:rsidP="00917A19">
      <w:pPr>
        <w:pStyle w:val="StandardWeb"/>
      </w:pPr>
      <w:r>
        <w:t>linear.</w:t>
      </w:r>
    </w:p>
    <w:p w:rsidR="00917A19" w:rsidRDefault="00917A19" w:rsidP="00917A19">
      <w:pPr>
        <w:pStyle w:val="StandardWeb"/>
      </w:pPr>
      <w:r>
        <w:t>Sei:</w:t>
      </w:r>
    </w:p>
    <w:p w:rsidR="00917A19" w:rsidRPr="00460BA6" w:rsidRDefault="00460BA6" w:rsidP="00460BA6">
      <w:pPr>
        <w:pStyle w:val="Formel"/>
      </w:pPr>
      <m:oMathPara>
        <m:oMathParaPr>
          <m:jc m:val="left"/>
        </m:oMathParaPr>
        <m:oMath>
          <m:r>
            <m:rPr>
              <m:scr m:val="script"/>
              <m:sty m:val="p"/>
            </m:rPr>
            <w:rPr>
              <w:rStyle w:val="HTMLCode"/>
              <w:rFonts w:ascii="Cambria Math" w:eastAsia="Calibri" w:hAnsi="Cambria Math" w:cs="Cambria Math"/>
            </w:rPr>
            <m:t>A</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r</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(M3.445)</w:t>
      </w:r>
    </w:p>
    <w:p w:rsidR="00917A19" w:rsidRDefault="00917A19" w:rsidP="00917A19">
      <w:pPr>
        <w:pStyle w:val="StandardWeb"/>
      </w:pPr>
      <w:r>
        <w:t xml:space="preserve">eine Basis von </w:t>
      </w:r>
      <m:oMath>
        <m:r>
          <w:rPr>
            <w:rStyle w:val="HTMLCode"/>
            <w:rFonts w:ascii="Cambria Math" w:hAnsi="Cambria Math"/>
          </w:rPr>
          <m:t>U</m:t>
        </m:r>
      </m:oMath>
      <w:r>
        <w:t>.</w:t>
      </w:r>
    </w:p>
    <w:p w:rsidR="00917A19" w:rsidRDefault="00917A19" w:rsidP="00917A19">
      <w:pPr>
        <w:pStyle w:val="StandardWeb"/>
      </w:pPr>
      <w:r>
        <w:t xml:space="preserve">Dann wird </w:t>
      </w:r>
      <m:oMath>
        <m:r>
          <w:rPr>
            <w:rStyle w:val="HTMLCode"/>
            <w:rFonts w:ascii="Cambria Math" w:hAnsi="Cambria Math"/>
          </w:rPr>
          <m:t>T</m:t>
        </m:r>
        <m:r>
          <m:rPr>
            <m:sty m:val="p"/>
          </m:rPr>
          <w:rPr>
            <w:rStyle w:val="HTMLCode"/>
            <w:rFonts w:ascii="Cambria Math" w:hAnsi="Cambria Math"/>
          </w:rPr>
          <m:t>∘</m:t>
        </m:r>
        <m:r>
          <w:rPr>
            <w:rStyle w:val="HTMLCode"/>
            <w:rFonts w:ascii="Cambria Math" w:hAnsi="Cambria Math"/>
          </w:rPr>
          <m:t>S</m:t>
        </m:r>
      </m:oMath>
      <w:r>
        <w:t xml:space="preserve"> vollständig durch:</w:t>
      </w:r>
    </w:p>
    <w:p w:rsidR="00917A19" w:rsidRPr="00460BA6" w:rsidRDefault="00460BA6" w:rsidP="00460BA6">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j</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j</m:t>
                      </m:r>
                    </m:sub>
                  </m:sSub>
                </m:e>
              </m:d>
            </m:e>
          </m:d>
          <m:r>
            <w:rPr>
              <w:rStyle w:val="HTMLCode"/>
              <w:rFonts w:ascii="Times New Roman" w:eastAsia="Calibri" w:hAnsi="Times New Roman" w:cs="Calibri"/>
            </w:rPr>
            <w:br/>
          </m:r>
        </m:oMath>
      </m:oMathPara>
      <w:r>
        <w:rPr>
          <w:rStyle w:val="HTMLCode"/>
          <w:rFonts w:ascii="Times New Roman" w:eastAsia="Calibri" w:hAnsi="Times New Roman" w:cs="Calibri"/>
        </w:rPr>
        <w:tab/>
        <w:t>(M3.446)</w:t>
      </w:r>
    </w:p>
    <w:p w:rsidR="00917A19" w:rsidRDefault="00917A19" w:rsidP="00917A19">
      <w:pPr>
        <w:pStyle w:val="StandardWeb"/>
      </w:pPr>
      <w:r>
        <w:t xml:space="preserve">für </w:t>
      </w:r>
      <m:oMath>
        <m:r>
          <w:rPr>
            <w:rStyle w:val="HTMLCode"/>
            <w:rFonts w:ascii="Cambria Math" w:hAnsi="Cambria Math"/>
          </w:rPr>
          <m:t>j=1,</m:t>
        </m:r>
        <m:r>
          <m:rPr>
            <m:sty m:val="p"/>
          </m:rPr>
          <w:rPr>
            <w:rStyle w:val="HTMLCode"/>
            <w:rFonts w:ascii="Cambria Math" w:hAnsi="Cambria Math"/>
          </w:rPr>
          <m:t>…</m:t>
        </m:r>
        <m:r>
          <w:rPr>
            <w:rStyle w:val="HTMLCode"/>
            <w:rFonts w:ascii="Cambria Math" w:hAnsi="Cambria Math"/>
          </w:rPr>
          <m:t>,r</m:t>
        </m:r>
      </m:oMath>
      <w:r>
        <w:t xml:space="preserve"> bestimmt.</w:t>
      </w:r>
    </w:p>
    <w:p w:rsidR="00917A19" w:rsidRDefault="00917A19" w:rsidP="00917A19">
      <w:pPr>
        <w:pStyle w:val="StandardWeb"/>
      </w:pPr>
      <w:r>
        <w:lastRenderedPageBreak/>
        <w:t xml:space="preserve">Sind die Basisbilder von </w:t>
      </w:r>
      <m:oMath>
        <m:r>
          <w:rPr>
            <w:rStyle w:val="HTMLCode"/>
            <w:rFonts w:ascii="Cambria Math" w:hAnsi="Cambria Math"/>
          </w:rPr>
          <m:t>S</m:t>
        </m:r>
      </m:oMath>
      <w:r>
        <w:t xml:space="preserve"> bekannt:</w:t>
      </w:r>
    </w:p>
    <w:p w:rsidR="00917A19" w:rsidRPr="00460BA6" w:rsidRDefault="00460BA6" w:rsidP="00460BA6">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j</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(M3.447)</w:t>
      </w:r>
    </w:p>
    <w:p w:rsidR="00917A19" w:rsidRDefault="00917A19" w:rsidP="00917A19">
      <w:pPr>
        <w:pStyle w:val="StandardWeb"/>
      </w:pPr>
      <w:r>
        <w:t>so gilt:</w:t>
      </w:r>
    </w:p>
    <w:p w:rsidR="00917A19" w:rsidRPr="00460BA6" w:rsidRDefault="00460BA6" w:rsidP="00460BA6">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j</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v</m:t>
                  </m:r>
                </m:e>
                <m:sub>
                  <m:r>
                    <w:rPr>
                      <w:rStyle w:val="HTMLCode"/>
                      <w:rFonts w:ascii="Cambria Math" w:eastAsia="Calibri" w:hAnsi="Cambria Math"/>
                    </w:rPr>
                    <m:t>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(M3.448)</w:t>
      </w:r>
    </w:p>
    <w:p w:rsidR="00917A19" w:rsidRDefault="00917A19" w:rsidP="00917A19">
      <w:pPr>
        <w:pStyle w:val="StandardWeb"/>
      </w:pPr>
      <w:r>
        <w:t xml:space="preserve">Wird </w:t>
      </w:r>
      <m:oMath>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j</m:t>
            </m:r>
          </m:sub>
        </m:sSub>
      </m:oMath>
      <w:r>
        <w:t xml:space="preserve"> wiederum bezüglich einer Basis von </w:t>
      </w:r>
      <m:oMath>
        <m:r>
          <w:rPr>
            <w:rStyle w:val="HTMLCode"/>
            <w:rFonts w:ascii="Cambria Math" w:hAnsi="Cambria Math"/>
          </w:rPr>
          <m:t>V</m:t>
        </m:r>
      </m:oMath>
      <w:r>
        <w:t xml:space="preserve"> dargestellt, kann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v</m:t>
                </m:r>
              </m:e>
              <m:sub>
                <m:r>
                  <w:rPr>
                    <w:rStyle w:val="HTMLCode"/>
                    <w:rFonts w:ascii="Cambria Math" w:hAnsi="Cambria Math"/>
                  </w:rPr>
                  <m:t>j</m:t>
                </m:r>
              </m:sub>
            </m:sSub>
          </m:e>
        </m:d>
      </m:oMath>
      <w:r>
        <w:t xml:space="preserve"> aus den Basisbildern von </w:t>
      </w:r>
      <m:oMath>
        <m:r>
          <w:rPr>
            <w:rStyle w:val="HTMLCode"/>
            <w:rFonts w:ascii="Cambria Math" w:hAnsi="Cambria Math"/>
          </w:rPr>
          <m:t>T</m:t>
        </m:r>
      </m:oMath>
      <w:r>
        <w:t xml:space="preserve"> berechnet werden.</w:t>
      </w:r>
    </w:p>
    <w:p w:rsidR="00917A19" w:rsidRDefault="00917A19" w:rsidP="00917A19">
      <w:pPr>
        <w:pStyle w:val="StandardWeb"/>
      </w:pPr>
      <w:r>
        <w:t>Genau diese zweistufige Struktur wird später zur Matrixmultiplikation führen.</w:t>
      </w:r>
    </w:p>
    <w:p w:rsidR="00917A19" w:rsidRDefault="00917A19" w:rsidP="00917A19">
      <w:pPr>
        <w:pStyle w:val="berschrift2"/>
      </w:pPr>
      <w:r>
        <w:t>M3.4.15 Koordinaten eines Vektors und Bildberechnung</w:t>
      </w:r>
    </w:p>
    <w:p w:rsidR="00917A19" w:rsidRDefault="00917A19" w:rsidP="00917A19">
      <w:pPr>
        <w:pStyle w:val="StandardWeb"/>
      </w:pPr>
      <w:r>
        <w:t>Sei wieder:</w:t>
      </w:r>
    </w:p>
    <w:p w:rsidR="00917A19" w:rsidRPr="00460BA6" w:rsidRDefault="00460BA6" w:rsidP="00460BA6">
      <w:pPr>
        <w:pStyle w:val="Formel"/>
      </w:pPr>
      <m:oMathPara>
        <m:oMathParaPr>
          <m:jc m:val="left"/>
        </m:oMathPara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(M3.449)</w:t>
      </w:r>
    </w:p>
    <w:p w:rsidR="00917A19" w:rsidRDefault="00917A19" w:rsidP="00917A19">
      <w:pPr>
        <w:pStyle w:val="StandardWeb"/>
      </w:pPr>
      <w:r>
        <w:t>und:</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(M3.450)</w:t>
      </w:r>
    </w:p>
    <w:p w:rsidR="00917A19" w:rsidRDefault="00917A19" w:rsidP="00917A19">
      <w:pPr>
        <w:pStyle w:val="StandardWeb"/>
      </w:pPr>
      <w:r>
        <w:t>Dann gilt:</w:t>
      </w:r>
    </w:p>
    <w:p w:rsidR="00917A19" w:rsidRPr="00460BA6" w:rsidRDefault="00460BA6" w:rsidP="00460BA6">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(M3.451)</w:t>
      </w:r>
    </w:p>
    <w:p w:rsidR="00917A19" w:rsidRDefault="00917A19" w:rsidP="00917A19">
      <w:pPr>
        <w:pStyle w:val="StandardWeb"/>
      </w:pPr>
      <w:r>
        <w:t>und somit: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(M3.452)</w:t>
      </w:r>
    </w:p>
    <w:p w:rsidR="00917A19" w:rsidRDefault="00917A19" w:rsidP="00917A19">
      <w:pPr>
        <w:pStyle w:val="StandardWeb"/>
      </w:pPr>
      <w:r>
        <w:t>Hier treten erstmals zwei Arten von Daten unmittelbar nebeneinander:</w:t>
      </w:r>
    </w:p>
    <w:p w:rsidR="00917A19" w:rsidRDefault="00917A19" w:rsidP="00917A19">
      <w:pPr>
        <w:pStyle w:val="StandardWeb"/>
        <w:numPr>
          <w:ilvl w:val="0"/>
          <w:numId w:val="12"/>
        </w:numPr>
      </w:pPr>
      <w:r>
        <w:t xml:space="preserve">die Koordinaten des Eingangsvektors bezüglich der Basis </w:t>
      </w:r>
      <m:oMath>
        <m:r>
          <m:rPr>
            <m:scr m:val="script"/>
          </m:rPr>
          <w:rPr>
            <w:rStyle w:val="HTMLCode"/>
            <w:rFonts w:ascii="Cambria Math" w:hAnsi="Cambria Math" w:cs="Cambria Math"/>
          </w:rPr>
          <m:t>B</m:t>
        </m:r>
      </m:oMath>
      <w:r>
        <w:t>,</w:t>
      </w:r>
    </w:p>
    <w:p w:rsidR="00917A19" w:rsidRDefault="00917A19" w:rsidP="00917A19">
      <w:pPr>
        <w:pStyle w:val="StandardWeb"/>
        <w:numPr>
          <w:ilvl w:val="0"/>
          <w:numId w:val="12"/>
        </w:numPr>
      </w:pPr>
      <w:r>
        <w:t xml:space="preserve">die Bilder der Basisvektoren unter </w:t>
      </w:r>
      <m:oMath>
        <m:r>
          <w:rPr>
            <w:rStyle w:val="HTMLCode"/>
            <w:rFonts w:ascii="Cambria Math" w:hAnsi="Cambria Math"/>
          </w:rPr>
          <m:t>T</m:t>
        </m:r>
      </m:oMath>
      <w:r>
        <w:t>.</w:t>
      </w:r>
    </w:p>
    <w:p w:rsidR="00917A19" w:rsidRDefault="00917A19" w:rsidP="00917A19">
      <w:pPr>
        <w:pStyle w:val="StandardWeb"/>
      </w:pPr>
      <w:r>
        <w:t xml:space="preserve">Noch sind die Basisbilder selbst abstrakte Vektoren in </w:t>
      </w:r>
      <m:oMath>
        <m:r>
          <w:rPr>
            <w:rStyle w:val="HTMLCode"/>
            <w:rFonts w:ascii="Cambria Math" w:hAnsi="Cambria Math"/>
          </w:rPr>
          <m:t>W</m:t>
        </m:r>
      </m:oMath>
      <w:r>
        <w:t>.</w:t>
      </w:r>
    </w:p>
    <w:p w:rsidR="00917A19" w:rsidRDefault="00917A19" w:rsidP="00917A19">
      <w:pPr>
        <w:pStyle w:val="StandardWeb"/>
      </w:pPr>
      <w:r>
        <w:lastRenderedPageBreak/>
        <w:t xml:space="preserve">Erst wenn ich zusätzlich im Zielraum eine geordnete Basis wähle, kann ich auch diese Vektoren durch Koordinaten darstellen. Genau daraus wird im folgenden Abschnitt die Matrix von </w:t>
      </w:r>
      <m:oMath>
        <m:r>
          <w:rPr>
            <w:rStyle w:val="HTMLCode"/>
            <w:rFonts w:ascii="Cambria Math" w:hAnsi="Cambria Math"/>
          </w:rPr>
          <m:t>T</m:t>
        </m:r>
      </m:oMath>
      <w:r>
        <w:t xml:space="preserve"> entstehen.</w:t>
      </w:r>
    </w:p>
    <w:p w:rsidR="00917A19" w:rsidRDefault="00917A19" w:rsidP="00917A19">
      <w:pPr>
        <w:pStyle w:val="berschrift2"/>
      </w:pPr>
      <w:r>
        <w:t>M3.4.16 Basis des Zielraums ist für die Existenz nicht notwendig</w:t>
      </w:r>
    </w:p>
    <w:p w:rsidR="00917A19" w:rsidRDefault="00917A19" w:rsidP="00917A19">
      <w:pPr>
        <w:pStyle w:val="StandardWeb"/>
      </w:pPr>
      <w:r>
        <w:t>Ein wichtiger Punkt darf dabei nicht verloren gehen.</w:t>
      </w:r>
    </w:p>
    <w:p w:rsidR="00917A19" w:rsidRDefault="00917A19" w:rsidP="00917A19">
      <w:pPr>
        <w:pStyle w:val="StandardWeb"/>
      </w:pPr>
      <w:r>
        <w:t xml:space="preserve">Für Satz M3.4.1 benötige ich eine Basis des Definitionsraums </w:t>
      </w:r>
      <m:oMath>
        <m:r>
          <w:rPr>
            <w:rStyle w:val="HTMLCode"/>
            <w:rFonts w:ascii="Cambria Math" w:hAnsi="Cambria Math"/>
          </w:rPr>
          <m:t>V</m:t>
        </m:r>
      </m:oMath>
      <w:r>
        <w:t xml:space="preserve">, aber zunächst keine Basis des Zielraums </w:t>
      </w:r>
      <m:oMath>
        <m:r>
          <w:rPr>
            <w:rStyle w:val="HTMLCode"/>
            <w:rFonts w:ascii="Cambria Math" w:hAnsi="Cambria Math"/>
          </w:rPr>
          <m:t>W</m:t>
        </m:r>
      </m:oMath>
      <w:r>
        <w:t>.</w:t>
      </w:r>
    </w:p>
    <w:p w:rsidR="00917A19" w:rsidRDefault="00917A19" w:rsidP="00917A19">
      <w:pPr>
        <w:pStyle w:val="StandardWeb"/>
      </w:pPr>
      <w:r>
        <w:t>Die frei vorgegebenen Bilder:</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(M3.453)</w:t>
      </w:r>
    </w:p>
    <w:p w:rsidR="00917A19" w:rsidRDefault="00917A19" w:rsidP="00917A19">
      <w:pPr>
        <w:pStyle w:val="StandardWeb"/>
      </w:pPr>
      <w:r>
        <w:t>sind abstrakte Vektoren.</w:t>
      </w:r>
    </w:p>
    <w:p w:rsidR="00917A19" w:rsidRDefault="00917A19" w:rsidP="00917A19">
      <w:pPr>
        <w:pStyle w:val="StandardWeb"/>
      </w:pPr>
      <w:r>
        <w:t>Die lineare Abbildung:</w:t>
      </w:r>
    </w:p>
    <w:p w:rsidR="00917A19" w:rsidRPr="00460BA6" w:rsidRDefault="00460BA6" w:rsidP="00460BA6">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(M3.454)</w:t>
      </w:r>
    </w:p>
    <w:p w:rsidR="00917A19" w:rsidRDefault="00917A19" w:rsidP="00917A19">
      <w:pPr>
        <w:pStyle w:val="StandardWeb"/>
      </w:pPr>
      <w:r>
        <w:t>ist bereits eindeutig bestimmt, sobald:</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(M3.455)</w:t>
      </w:r>
    </w:p>
    <w:p w:rsidR="00917A19" w:rsidRDefault="00917A19" w:rsidP="00917A19">
      <w:pPr>
        <w:pStyle w:val="StandardWeb"/>
      </w:pPr>
      <w:r>
        <w:t>festgelegt ist.</w:t>
      </w:r>
    </w:p>
    <w:p w:rsidR="00917A19" w:rsidRDefault="00917A19" w:rsidP="00917A19">
      <w:pPr>
        <w:pStyle w:val="StandardWeb"/>
      </w:pPr>
      <w:r>
        <w:t xml:space="preserve">Eine Basis von </w:t>
      </w:r>
      <m:oMath>
        <m:r>
          <w:rPr>
            <w:rStyle w:val="HTMLCode"/>
            <w:rFonts w:ascii="Cambria Math" w:hAnsi="Cambria Math"/>
          </w:rPr>
          <m:t>W</m:t>
        </m:r>
      </m:oMath>
      <w:r>
        <w:t xml:space="preserve"> wird erst benötigt, wenn ich die abstrakten Vektoren </w:t>
      </w:r>
      <m:oMath>
        <m:sSub>
          <m:sSubPr>
            <m:ctrlPr>
              <w:rPr>
                <w:rStyle w:val="HTMLCode"/>
                <w:rFonts w:ascii="Cambria Math" w:hAnsi="Cambria Math"/>
                <w:i/>
              </w:rPr>
            </m:ctrlPr>
          </m:sSubPr>
          <m:e>
            <m:r>
              <w:rPr>
                <w:rStyle w:val="HTMLCode"/>
                <w:rFonts w:ascii="Cambria Math" w:hAnsi="Cambria Math"/>
              </w:rPr>
              <m:t>w</m:t>
            </m:r>
          </m:e>
          <m:sub>
            <m:r>
              <w:rPr>
                <w:rStyle w:val="HTMLCode"/>
                <w:rFonts w:ascii="Cambria Math" w:hAnsi="Cambria Math"/>
              </w:rPr>
              <m:t>i</m:t>
            </m:r>
          </m:sub>
        </m:sSub>
      </m:oMath>
      <w:r>
        <w:t xml:space="preserve"> ihrerseits durch Koordinaten darstellen möchte.</w:t>
      </w:r>
    </w:p>
    <w:p w:rsidR="00917A19" w:rsidRDefault="00917A19" w:rsidP="00917A19">
      <w:pPr>
        <w:pStyle w:val="StandardWeb"/>
      </w:pPr>
      <w:r>
        <w:t>Damit bleibt die Reihenfolge:</w:t>
      </w:r>
    </w:p>
    <w:p w:rsidR="00460BA6" w:rsidRPr="00460BA6" w:rsidRDefault="00460BA6" w:rsidP="00460BA6">
      <w:pPr>
        <w:pStyle w:val="Formel"/>
        <w:rPr>
          <w:rStyle w:val="HTMLCode"/>
          <w:rFonts w:ascii="Times New Roman" w:eastAsia="Calibri" w:hAnsi="Times New Roman" w:cs="Calibri"/>
          <w:i w:val="0"/>
        </w:rPr>
      </w:pPr>
      <m:oMath>
        <m:r>
          <m:rPr>
            <m:nor/>
          </m:rPr>
          <w:rPr>
            <w:rStyle w:val="HTMLCode"/>
            <w:rFonts w:ascii="Cambria Math" w:eastAsia="Calibri" w:hAnsi="Cambria Math"/>
            <w:i w:val="0"/>
          </w:rPr>
          <m:t>Basis </m:t>
        </m:r>
        <m:r>
          <m:rPr>
            <m:nor/>
          </m:rPr>
          <w:rPr>
            <w:rStyle w:val="HTMLCode"/>
            <w:rFonts w:ascii="Cambria Math" w:eastAsia="Calibri" w:hAnsi="Cambria Math"/>
          </w:rPr>
          <m:t>v</m:t>
        </m:r>
        <m:r>
          <m:rPr>
            <m:nor/>
          </m:rPr>
          <w:rPr>
            <w:rStyle w:val="HTMLCode"/>
            <w:rFonts w:ascii="Cambria Math" w:eastAsia="Calibri" w:hAnsi="Cambria Math"/>
            <w:i w:val="0"/>
          </w:rPr>
          <m:t>on</m:t>
        </m:r>
        <m:r>
          <m:rPr>
            <m:sty m:val="p"/>
          </m:rPr>
          <w:rPr>
            <w:rStyle w:val="HTMLCode"/>
            <w:rFonts w:ascii="Cambria Math" w:eastAsia="Calibri" w:hAnsi="Cambria Math"/>
          </w:rPr>
          <m:t> </m:t>
        </m:r>
        <m:r>
          <m:rPr>
            <m:sty m:val="p"/>
          </m:rPr>
          <w:rPr>
            <w:rStyle w:val="HTMLCode"/>
            <w:rFonts w:ascii="Cambria Math" w:eastAsia="Calibri" w:hAnsi="Cambria Math"/>
          </w:rPr>
          <m:t>V</m:t>
        </m:r>
        <m:r>
          <m:rPr>
            <m:sty m:val="p"/>
          </m:rPr>
          <w:rPr>
            <w:rStyle w:val="HTMLCode"/>
            <w:rFonts w:ascii="Cambria Math" w:eastAsia="Calibri" w:hAnsi="Cambria Math" w:cs="Cambria Math"/>
          </w:rPr>
          <m:t>⟹</m:t>
        </m:r>
        <m:r>
          <m:rPr>
            <m:nor/>
          </m:rPr>
          <w:rPr>
            <w:rStyle w:val="HTMLCode"/>
            <w:rFonts w:ascii="Cambria Math" w:eastAsia="Calibri" w:hAnsi="Cambria Math"/>
            <w:i w:val="0"/>
          </w:rPr>
          <m:t>Basisbilder</m:t>
        </m:r>
        <m:r>
          <m:rPr>
            <m:sty m:val="p"/>
          </m:rPr>
          <w:rPr>
            <w:rStyle w:val="HTMLCode"/>
            <w:rFonts w:ascii="Cambria Math" w:eastAsia="Calibri" w:hAnsi="Cambria Math" w:cs="Cambria Math"/>
          </w:rPr>
          <m:t>⟹</m:t>
        </m:r>
        <m:r>
          <m:rPr>
            <m:nor/>
          </m:rPr>
          <w:rPr>
            <w:rStyle w:val="HTMLCode"/>
            <w:rFonts w:ascii="Cambria Math" w:eastAsia="Calibri" w:hAnsi="Cambria Math"/>
            <w:i w:val="0"/>
          </w:rPr>
          <m:t>lineare </m:t>
        </m:r>
        <m:r>
          <m:rPr>
            <m:nor/>
          </m:rPr>
          <w:rPr>
            <w:rStyle w:val="HTMLCode"/>
            <w:rFonts w:ascii="Cambria Math" w:eastAsia="Calibri" w:hAnsi="Cambria Math"/>
          </w:rPr>
          <m:t>A</m:t>
        </m:r>
        <m:r>
          <m:rPr>
            <m:nor/>
          </m:rPr>
          <w:rPr>
            <w:rStyle w:val="HTMLCode"/>
            <w:rFonts w:ascii="Cambria Math" w:eastAsia="Calibri" w:hAnsi="Cambria Math"/>
            <w:i w:val="0"/>
          </w:rPr>
          <m:t>bbildung</m:t>
        </m:r>
      </m:oMath>
      <w:r>
        <w:rPr>
          <w:rStyle w:val="HTMLCode"/>
          <w:rFonts w:ascii="Times New Roman" w:eastAsia="Calibri" w:hAnsi="Times New Roman" w:cs="Calibri"/>
        </w:rPr>
        <w:t xml:space="preserve"> </w:t>
      </w:r>
      <w:r>
        <w:rPr>
          <w:rStyle w:val="HTMLCode"/>
          <w:rFonts w:ascii="Times New Roman" w:eastAsia="Calibri" w:hAnsi="Times New Roman" w:cs="Calibri"/>
        </w:rPr>
        <w:tab/>
        <w:t>(M3.456)</w:t>
      </w:r>
    </w:p>
    <w:p w:rsidR="00917A19" w:rsidRDefault="00917A19" w:rsidP="00917A19">
      <w:pPr>
        <w:pStyle w:val="StandardWeb"/>
      </w:pPr>
      <w:r>
        <w:t>zunächst vollständig unabhängig von einer Matrix.</w:t>
      </w:r>
    </w:p>
    <w:p w:rsidR="00917A19" w:rsidRDefault="00917A19" w:rsidP="00917A19">
      <w:pPr>
        <w:pStyle w:val="berschrift2"/>
      </w:pPr>
      <w:r>
        <w:t>M3.4.17 Übergang zur Matrixdarstellung</w:t>
      </w:r>
    </w:p>
    <w:p w:rsidR="00917A19" w:rsidRDefault="00917A19" w:rsidP="00917A19">
      <w:pPr>
        <w:pStyle w:val="StandardWeb"/>
      </w:pPr>
      <w:r>
        <w:t xml:space="preserve">Nun sei zusätzlich </w:t>
      </w:r>
      <m:oMath>
        <m:r>
          <w:rPr>
            <w:rStyle w:val="HTMLCode"/>
            <w:rFonts w:ascii="Cambria Math" w:hAnsi="Cambria Math"/>
          </w:rPr>
          <m:t>W</m:t>
        </m:r>
      </m:oMath>
      <w:r>
        <w:t xml:space="preserve"> endlichdimensional mit:</w:t>
      </w:r>
    </w:p>
    <w:p w:rsidR="00917A19" w:rsidRPr="00460BA6" w:rsidRDefault="00460BA6" w:rsidP="00460BA6">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W</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m</m:t>
          </m:r>
          <m:r>
            <w:rPr>
              <w:rStyle w:val="HTMLCode"/>
              <w:rFonts w:ascii="Times New Roman" w:eastAsia="Calibri" w:hAnsi="Times New Roman" w:cs="Calibri"/>
            </w:rPr>
            <w:br/>
          </m:r>
        </m:oMath>
      </m:oMathPara>
      <w:r>
        <w:rPr>
          <w:rStyle w:val="HTMLCode"/>
          <w:rFonts w:ascii="Times New Roman" w:eastAsia="Calibri" w:hAnsi="Times New Roman" w:cs="Calibri"/>
        </w:rPr>
        <w:tab/>
        <w:t>(M3.457)</w:t>
      </w:r>
    </w:p>
    <w:p w:rsidR="00917A19" w:rsidRDefault="00917A19" w:rsidP="00917A19">
      <w:pPr>
        <w:pStyle w:val="StandardWeb"/>
      </w:pPr>
      <w:r>
        <w:lastRenderedPageBreak/>
        <w:t>und geordneter Basis:</w:t>
      </w:r>
    </w:p>
    <w:p w:rsidR="00917A19" w:rsidRPr="00460BA6" w:rsidRDefault="00460BA6" w:rsidP="00460BA6">
      <w:pPr>
        <w:pStyle w:val="Formel"/>
      </w:pPr>
      <m:oMathPara>
        <m:oMathParaPr>
          <m:jc m:val="left"/>
        </m:oMathParaPr>
        <m:oMath>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c</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m</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(M3.458)</w:t>
      </w:r>
    </w:p>
    <w:p w:rsidR="00917A19" w:rsidRDefault="00917A19" w:rsidP="00917A19">
      <w:pPr>
        <w:pStyle w:val="StandardWeb"/>
      </w:pPr>
      <w:r>
        <w:t xml:space="preserve">Jedes Basisbild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j</m:t>
                </m:r>
              </m:sub>
            </m:sSub>
          </m:e>
        </m:d>
      </m:oMath>
      <w:r>
        <w:t xml:space="preserve"> besitzt dann bezüglich </w:t>
      </w:r>
      <m:oMath>
        <m:r>
          <m:rPr>
            <m:scr m:val="script"/>
          </m:rPr>
          <w:rPr>
            <w:rStyle w:val="HTMLCode"/>
            <w:rFonts w:ascii="Cambria Math" w:hAnsi="Cambria Math" w:cs="Cambria Math"/>
          </w:rPr>
          <m:t>C</m:t>
        </m:r>
      </m:oMath>
      <w:r>
        <w:t xml:space="preserve"> eine eindeutige Darstellung:</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(M3.459)</w:t>
      </w:r>
    </w:p>
    <w:p w:rsidR="00917A19" w:rsidRDefault="00917A19" w:rsidP="00917A19">
      <w:pPr>
        <w:pStyle w:val="StandardWeb"/>
      </w:pPr>
      <w:r>
        <w:t>mit eindeutig bestimmten Skalaren:</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mj</m:t>
              </m:r>
            </m:sub>
          </m:sSub>
          <m:r>
            <m:rPr>
              <m:sty m:val="p"/>
            </m:rPr>
            <w:rPr>
              <w:rStyle w:val="HTMLCode"/>
              <w:rFonts w:ascii="Cambria Math" w:eastAsia="Calibri" w:hAnsi="Cambria Math"/>
            </w:rPr>
            <m:t>∈</m:t>
          </m:r>
          <m:r>
            <w:rPr>
              <w:rStyle w:val="HTMLCode"/>
              <w:rFonts w:ascii="Cambria Math" w:eastAsia="Calibri" w:hAnsi="Cambria Math"/>
            </w:rPr>
            <m:t>K</m:t>
          </m:r>
          <m:r>
            <w:rPr>
              <w:rStyle w:val="HTMLCode"/>
              <w:rFonts w:ascii="Times New Roman" w:eastAsia="Calibri" w:hAnsi="Times New Roman" w:cs="Calibri"/>
            </w:rPr>
            <w:br/>
          </m:r>
        </m:oMath>
      </m:oMathPara>
      <w:r>
        <w:rPr>
          <w:rStyle w:val="HTMLCode"/>
          <w:rFonts w:ascii="Times New Roman" w:eastAsia="Calibri" w:hAnsi="Times New Roman" w:cs="Calibri"/>
        </w:rPr>
        <w:tab/>
        <w:t>(M3.460)</w:t>
      </w:r>
    </w:p>
    <w:p w:rsidR="00917A19" w:rsidRDefault="00917A19" w:rsidP="00917A19">
      <w:pPr>
        <w:pStyle w:val="StandardWeb"/>
      </w:pPr>
      <w:r>
        <w:t xml:space="preserve">Damit besitzt jedes der </w:t>
      </w:r>
      <m:oMath>
        <m:r>
          <w:rPr>
            <w:rStyle w:val="HTMLCode"/>
            <w:rFonts w:ascii="Cambria Math" w:hAnsi="Cambria Math"/>
          </w:rPr>
          <m:t>n</m:t>
        </m:r>
      </m:oMath>
      <w:r>
        <w:t xml:space="preserve"> Basisbilder genau </w:t>
      </w:r>
      <m:oMath>
        <m:r>
          <w:rPr>
            <w:rStyle w:val="HTMLCode"/>
            <w:rFonts w:ascii="Cambria Math" w:hAnsi="Cambria Math"/>
          </w:rPr>
          <m:t>m</m:t>
        </m:r>
      </m:oMath>
      <w:r>
        <w:t xml:space="preserve"> Koordinaten.</w:t>
      </w:r>
    </w:p>
    <w:p w:rsidR="00917A19" w:rsidRDefault="00917A19" w:rsidP="00917A19">
      <w:pPr>
        <w:pStyle w:val="StandardWeb"/>
      </w:pPr>
      <w:r>
        <w:t>Die Gesamtheit dieser Skalare:</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r>
            <m:rPr>
              <m:sty m:val="p"/>
            </m:rPr>
            <w:rPr>
              <w:rStyle w:val="HTMLCode"/>
              <w:rFonts w:ascii="Cambria Math" w:eastAsia="Calibri" w:hAnsi="Cambria Math"/>
            </w:rPr>
            <m:t>  1≤</m:t>
          </m:r>
          <m:r>
            <w:rPr>
              <w:rStyle w:val="HTMLCode"/>
              <w:rFonts w:ascii="Cambria Math" w:eastAsia="Calibri" w:hAnsi="Cambria Math"/>
            </w:rPr>
            <m:t>i</m:t>
          </m:r>
          <m:r>
            <m:rPr>
              <m:sty m:val="p"/>
            </m:rPr>
            <w:rPr>
              <w:rStyle w:val="HTMLCode"/>
              <w:rFonts w:ascii="Cambria Math" w:eastAsia="Calibri" w:hAnsi="Cambria Math"/>
            </w:rPr>
            <m:t>≤</m:t>
          </m:r>
          <m:r>
            <w:rPr>
              <w:rStyle w:val="HTMLCode"/>
              <w:rFonts w:ascii="Cambria Math" w:eastAsia="Calibri" w:hAnsi="Cambria Math"/>
            </w:rPr>
            <m:t>m</m:t>
          </m:r>
          <m:r>
            <m:rPr>
              <m:sty m:val="p"/>
            </m:rPr>
            <w:rPr>
              <w:rStyle w:val="HTMLCode"/>
              <w:rFonts w:ascii="Cambria Math" w:eastAsia="Calibri" w:hAnsi="Cambria Math"/>
            </w:rPr>
            <m:t>, 1≤</m:t>
          </m:r>
          <m:r>
            <w:rPr>
              <w:rStyle w:val="HTMLCode"/>
              <w:rFonts w:ascii="Cambria Math" w:eastAsia="Calibri" w:hAnsi="Cambria Math"/>
            </w:rPr>
            <m:t>j</m:t>
          </m:r>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(M3.461)</w:t>
      </w:r>
    </w:p>
    <w:p w:rsidR="00917A19" w:rsidRDefault="00917A19" w:rsidP="00917A19">
      <w:pPr>
        <w:pStyle w:val="StandardWeb"/>
      </w:pPr>
      <w:r>
        <w:t>enthält somit die vollständige Information über die lineare Abbildung bezüglich der beiden gewählten Basen.</w:t>
      </w:r>
    </w:p>
    <w:p w:rsidR="00917A19" w:rsidRDefault="00917A19" w:rsidP="00917A19">
      <w:pPr>
        <w:pStyle w:val="StandardWeb"/>
      </w:pPr>
      <w:r>
        <w:t>An dieser Stelle entsteht die Matrix noch nicht als neues abstraktes Objekt. Ich habe lediglich gezeigt, woher ihre späteren Einträge mathematisch stammen.</w:t>
      </w:r>
    </w:p>
    <w:p w:rsidR="00917A19" w:rsidRDefault="00917A19" w:rsidP="00917A19">
      <w:pPr>
        <w:pStyle w:val="berschrift2"/>
      </w:pPr>
      <w:r>
        <w:t>M3.4.18 Dimension der Beschreibungsdaten</w:t>
      </w:r>
    </w:p>
    <w:p w:rsidR="00917A19" w:rsidRDefault="00917A19" w:rsidP="00917A19">
      <w:pPr>
        <w:pStyle w:val="StandardWeb"/>
      </w:pPr>
      <w:r>
        <w:t>Die Konstruktion zeigt zugleich eine einfache Zählstruktur.</w:t>
      </w:r>
    </w:p>
    <w:p w:rsidR="00917A19" w:rsidRDefault="00917A19" w:rsidP="00917A19">
      <w:pPr>
        <w:pStyle w:val="StandardWeb"/>
      </w:pPr>
      <w:r>
        <w:t xml:space="preserve">Besitzt </w:t>
      </w:r>
      <m:oMath>
        <m:r>
          <w:rPr>
            <w:rStyle w:val="HTMLCode"/>
            <w:rFonts w:ascii="Cambria Math" w:hAnsi="Cambria Math"/>
          </w:rPr>
          <m:t>V</m:t>
        </m:r>
      </m:oMath>
      <w:r>
        <w:t xml:space="preserve"> die Dimension </w:t>
      </w:r>
      <m:oMath>
        <m:r>
          <w:rPr>
            <w:rStyle w:val="HTMLCode"/>
            <w:rFonts w:ascii="Cambria Math" w:hAnsi="Cambria Math"/>
          </w:rPr>
          <m:t>n</m:t>
        </m:r>
      </m:oMath>
      <w:r>
        <w:t xml:space="preserve"> und </w:t>
      </w:r>
      <m:oMath>
        <m:r>
          <w:rPr>
            <w:rStyle w:val="HTMLCode"/>
            <w:rFonts w:ascii="Cambria Math" w:hAnsi="Cambria Math"/>
          </w:rPr>
          <m:t>W</m:t>
        </m:r>
      </m:oMath>
      <w:r>
        <w:t xml:space="preserve"> die Dimension </w:t>
      </w:r>
      <m:oMath>
        <m:r>
          <w:rPr>
            <w:rStyle w:val="HTMLCode"/>
            <w:rFonts w:ascii="Cambria Math" w:hAnsi="Cambria Math"/>
          </w:rPr>
          <m:t>m</m:t>
        </m:r>
      </m:oMath>
      <w:r>
        <w:t xml:space="preserve">, so benötigt jedes Basisbild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j</m:t>
                </m:r>
              </m:sub>
            </m:sSub>
          </m:e>
        </m:d>
      </m:oMath>
      <w:r>
        <w:t xml:space="preserve"> genau </w:t>
      </w:r>
      <m:oMath>
        <m:r>
          <w:rPr>
            <w:rStyle w:val="HTMLCode"/>
            <w:rFonts w:ascii="Cambria Math" w:hAnsi="Cambria Math"/>
          </w:rPr>
          <m:t>m</m:t>
        </m:r>
      </m:oMath>
      <w:r>
        <w:t xml:space="preserve"> Skalare zu seiner Koordinatenbeschreibung.</w:t>
      </w:r>
    </w:p>
    <w:p w:rsidR="00917A19" w:rsidRDefault="00917A19" w:rsidP="00917A19">
      <w:pPr>
        <w:pStyle w:val="StandardWeb"/>
      </w:pPr>
      <w:r>
        <w:t xml:space="preserve">Für </w:t>
      </w:r>
      <m:oMath>
        <m:r>
          <w:rPr>
            <w:rStyle w:val="HTMLCode"/>
            <w:rFonts w:ascii="Cambria Math" w:hAnsi="Cambria Math"/>
          </w:rPr>
          <m:t>n</m:t>
        </m:r>
      </m:oMath>
      <w:r>
        <w:t xml:space="preserve"> Basisbilder entstehen daher insgesamt:</w:t>
      </w:r>
    </w:p>
    <w:p w:rsidR="00917A19" w:rsidRPr="00460BA6" w:rsidRDefault="00460BA6" w:rsidP="00460BA6">
      <w:pPr>
        <w:pStyle w:val="Formel"/>
      </w:pPr>
      <m:oMathPara>
        <m:oMathParaPr>
          <m:jc m:val="left"/>
        </m:oMathParaPr>
        <m:oMath>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(M3.462)</w:t>
      </w:r>
    </w:p>
    <w:p w:rsidR="00917A19" w:rsidRDefault="00917A19" w:rsidP="00917A19">
      <w:pPr>
        <w:pStyle w:val="StandardWeb"/>
      </w:pPr>
      <w:r>
        <w:t>Skalare.</w:t>
      </w:r>
    </w:p>
    <w:p w:rsidR="00917A19" w:rsidRDefault="00917A19" w:rsidP="00917A19">
      <w:pPr>
        <w:pStyle w:val="StandardWeb"/>
      </w:pPr>
      <w:r>
        <w:t xml:space="preserve">Diese </w:t>
      </w:r>
      <m:oMath>
        <m:r>
          <w:rPr>
            <w:rStyle w:val="HTMLCode"/>
            <w:rFonts w:ascii="Cambria Math" w:hAnsi="Cambria Math"/>
          </w:rPr>
          <m:t>mn</m:t>
        </m:r>
      </m:oMath>
      <w:r>
        <w:t xml:space="preserve"> Skalare werden später als Einträge einer </w:t>
      </w:r>
      <m:oMath>
        <m:r>
          <w:rPr>
            <w:rStyle w:val="HTMLCode"/>
            <w:rFonts w:ascii="Cambria Math" w:hAnsi="Cambria Math"/>
          </w:rPr>
          <m:t>m</m:t>
        </m:r>
        <m:r>
          <m:rPr>
            <m:sty m:val="p"/>
          </m:rPr>
          <w:rPr>
            <w:rStyle w:val="HTMLCode"/>
            <w:rFonts w:ascii="Cambria Math" w:hAnsi="Cambria Math"/>
          </w:rPr>
          <m:t>×</m:t>
        </m:r>
        <m:r>
          <w:rPr>
            <w:rStyle w:val="HTMLCode"/>
            <w:rFonts w:ascii="Cambria Math" w:hAnsi="Cambria Math"/>
          </w:rPr>
          <m:t>n</m:t>
        </m:r>
      </m:oMath>
      <w:r>
        <w:t>-Matrix angeordnet.</w:t>
      </w:r>
    </w:p>
    <w:p w:rsidR="00917A19" w:rsidRDefault="00917A19" w:rsidP="00917A19">
      <w:pPr>
        <w:pStyle w:val="StandardWeb"/>
      </w:pPr>
      <w:r>
        <w:lastRenderedPageBreak/>
        <w:t xml:space="preserve">Damit ist bereits verständlich, warum eine lineare Abbildung von einem </w:t>
      </w:r>
      <m:oMath>
        <m:r>
          <w:rPr>
            <w:rStyle w:val="HTMLCode"/>
            <w:rFonts w:ascii="Cambria Math" w:hAnsi="Cambria Math"/>
          </w:rPr>
          <m:t>n</m:t>
        </m:r>
      </m:oMath>
      <w:r>
        <w:t xml:space="preserve">-dimensionalen Raum in einen </w:t>
      </w:r>
      <m:oMath>
        <m:r>
          <w:rPr>
            <w:rStyle w:val="HTMLCode"/>
            <w:rFonts w:ascii="Cambria Math" w:hAnsi="Cambria Math"/>
          </w:rPr>
          <m:t>m</m:t>
        </m:r>
      </m:oMath>
      <w:r>
        <w:t xml:space="preserve">-dimensionalen Raum durch eine Matrix mit </w:t>
      </w:r>
      <m:oMath>
        <m:r>
          <w:rPr>
            <w:rStyle w:val="HTMLCode"/>
            <w:rFonts w:ascii="Cambria Math" w:hAnsi="Cambria Math"/>
          </w:rPr>
          <m:t>m</m:t>
        </m:r>
      </m:oMath>
      <w:r>
        <w:t xml:space="preserve"> Zeilen und </w:t>
      </w:r>
      <m:oMath>
        <m:r>
          <w:rPr>
            <w:rStyle w:val="HTMLCode"/>
            <w:rFonts w:ascii="Cambria Math" w:hAnsi="Cambria Math"/>
          </w:rPr>
          <m:t>n</m:t>
        </m:r>
      </m:oMath>
      <w:r>
        <w:t xml:space="preserve"> Spalten dargestellt wird.</w:t>
      </w:r>
    </w:p>
    <w:p w:rsidR="00917A19" w:rsidRDefault="00917A19" w:rsidP="00917A19">
      <w:pPr>
        <w:pStyle w:val="StandardWeb"/>
      </w:pPr>
      <w:r>
        <w:t xml:space="preserve">Diese Größenordnung ist keine Konvention ohne mathematische Begründung. Sie folgt unmittelbar daraus, dass </w:t>
      </w:r>
      <m:oMath>
        <m:r>
          <w:rPr>
            <w:rStyle w:val="HTMLCode"/>
            <w:rFonts w:ascii="Cambria Math" w:hAnsi="Cambria Math"/>
          </w:rPr>
          <m:t>n</m:t>
        </m:r>
      </m:oMath>
      <w:r>
        <w:t xml:space="preserve"> Basisvektoren des Definitionsraums jeweils in einem </w:t>
      </w:r>
      <m:oMath>
        <m:r>
          <w:rPr>
            <w:rStyle w:val="HTMLCode"/>
            <w:rFonts w:ascii="Cambria Math" w:hAnsi="Cambria Math"/>
          </w:rPr>
          <m:t>m</m:t>
        </m:r>
      </m:oMath>
      <w:r>
        <w:t>-dimensionalen Zielraum abgebildet werden.</w:t>
      </w:r>
    </w:p>
    <w:p w:rsidR="00917A19" w:rsidRDefault="00917A19" w:rsidP="00917A19">
      <w:pPr>
        <w:pStyle w:val="berschrift2"/>
      </w:pPr>
      <w:r>
        <w:t>M3.4.19 Lineare Abbildungen als endlich parametrisierbare Objekte</w:t>
      </w:r>
    </w:p>
    <w:p w:rsidR="00917A19" w:rsidRDefault="00917A19" w:rsidP="00917A19">
      <w:pPr>
        <w:pStyle w:val="StandardWeb"/>
      </w:pPr>
      <w:r>
        <w:t>Für endlichdimensionale Räume kann ich damit eine wichtige strukturelle Aussage festhalten.</w:t>
      </w:r>
    </w:p>
    <w:p w:rsidR="00917A19" w:rsidRDefault="00917A19" w:rsidP="00917A19">
      <w:pPr>
        <w:pStyle w:val="StandardWeb"/>
      </w:pPr>
      <w:r>
        <w:t>Seien:</w:t>
      </w:r>
    </w:p>
    <w:p w:rsidR="00917A19" w:rsidRPr="00460BA6" w:rsidRDefault="00460BA6" w:rsidP="00460BA6">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(M3.463)</w:t>
      </w:r>
    </w:p>
    <w:p w:rsidR="00917A19" w:rsidRDefault="00917A19" w:rsidP="00917A19">
      <w:pPr>
        <w:pStyle w:val="StandardWeb"/>
      </w:pPr>
      <w:r>
        <w:t>und:</w:t>
      </w:r>
    </w:p>
    <w:p w:rsidR="00917A19" w:rsidRPr="00460BA6" w:rsidRDefault="00460BA6" w:rsidP="00460BA6">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W</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m</m:t>
          </m:r>
          <m:r>
            <w:rPr>
              <w:rStyle w:val="HTMLCode"/>
              <w:rFonts w:ascii="Times New Roman" w:eastAsia="Calibri" w:hAnsi="Times New Roman" w:cs="Calibri"/>
            </w:rPr>
            <w:br/>
          </m:r>
        </m:oMath>
      </m:oMathPara>
      <w:r>
        <w:rPr>
          <w:rStyle w:val="HTMLCode"/>
          <w:rFonts w:ascii="Times New Roman" w:eastAsia="Calibri" w:hAnsi="Times New Roman" w:cs="Calibri"/>
        </w:rPr>
        <w:tab/>
        <w:t>(M3.464)</w:t>
      </w:r>
    </w:p>
    <w:p w:rsidR="00917A19" w:rsidRDefault="00917A19" w:rsidP="00917A19">
      <w:pPr>
        <w:pStyle w:val="StandardWeb"/>
      </w:pPr>
      <w:r>
        <w:t xml:space="preserve">Dann ist eine lineare Abbildung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nach Wahl geordneter Basen durch </w:t>
      </w:r>
      <m:oMath>
        <m:r>
          <w:rPr>
            <w:rStyle w:val="HTMLCode"/>
            <w:rFonts w:ascii="Cambria Math" w:hAnsi="Cambria Math"/>
          </w:rPr>
          <m:t>mn</m:t>
        </m:r>
      </m:oMath>
      <w:r>
        <w:t xml:space="preserve"> Skalare vollständig bestimmbar.</w:t>
      </w:r>
    </w:p>
    <w:p w:rsidR="00917A19" w:rsidRDefault="00917A19" w:rsidP="00917A19">
      <w:pPr>
        <w:pStyle w:val="StandardWeb"/>
      </w:pPr>
      <w:r>
        <w:t>Ich formuliere bewusst „nach Wahl geordneter Basen“. Die abstrakte lineare Abbildung besteht unabhängig von diesen Skalaren. Erst die Koordinatendarstellung macht ihre Beschreibung endlich und rechnerisch zugänglich.</w:t>
      </w:r>
    </w:p>
    <w:p w:rsidR="00917A19" w:rsidRDefault="00917A19" w:rsidP="00917A19">
      <w:pPr>
        <w:pStyle w:val="StandardWeb"/>
      </w:pPr>
      <w:r>
        <w:t>Damit entsteht eine klare Trennung zwischen:</w:t>
      </w:r>
    </w:p>
    <w:p w:rsidR="00917A19" w:rsidRPr="00460BA6" w:rsidRDefault="00460BA6" w:rsidP="00460BA6">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(M3.465)</w:t>
      </w:r>
    </w:p>
    <w:p w:rsidR="00917A19" w:rsidRDefault="00917A19" w:rsidP="00917A19">
      <w:pPr>
        <w:pStyle w:val="StandardWeb"/>
      </w:pPr>
      <w:r>
        <w:t>als abstrakter Abbildung und ihrer späteren skalaren Darstellung.</w:t>
      </w:r>
    </w:p>
    <w:p w:rsidR="00917A19" w:rsidRDefault="00917A19" w:rsidP="00917A19">
      <w:pPr>
        <w:pStyle w:val="berschrift2"/>
      </w:pPr>
      <w:r>
        <w:t>M3.4.20 Keine Unabhängigkeitsforderung an die Basisbilder</w:t>
      </w:r>
    </w:p>
    <w:p w:rsidR="00917A19" w:rsidRDefault="00917A19" w:rsidP="00917A19">
      <w:pPr>
        <w:pStyle w:val="StandardWeb"/>
      </w:pPr>
      <w:r>
        <w:t>Die frei gewählten Basisbilder:</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(M3.466)</w:t>
      </w:r>
    </w:p>
    <w:p w:rsidR="00917A19" w:rsidRDefault="00917A19" w:rsidP="00917A19">
      <w:pPr>
        <w:pStyle w:val="StandardWeb"/>
      </w:pPr>
      <w:r>
        <w:t>müssen für die Existenz einer linearen Abbildung weder verschieden noch linear unabhängig sein.</w:t>
      </w:r>
    </w:p>
    <w:p w:rsidR="00917A19" w:rsidRDefault="00917A19" w:rsidP="00917A19">
      <w:pPr>
        <w:pStyle w:val="StandardWeb"/>
      </w:pPr>
      <w:r>
        <w:lastRenderedPageBreak/>
        <w:t>Beispielsweise darf gelten:</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n</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(M3.467)</w:t>
      </w:r>
    </w:p>
    <w:p w:rsidR="00917A19" w:rsidRDefault="00917A19" w:rsidP="00917A19">
      <w:pPr>
        <w:pStyle w:val="StandardWeb"/>
      </w:pPr>
      <w:r>
        <w:t>Dann entsteht die Nullabbildung:</w:t>
      </w:r>
    </w:p>
    <w:p w:rsidR="00917A19" w:rsidRPr="00460BA6" w:rsidRDefault="00460BA6" w:rsidP="00460BA6">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(M3.468)</w:t>
      </w:r>
    </w:p>
    <w:p w:rsidR="00917A19" w:rsidRDefault="00917A19" w:rsidP="00917A19">
      <w:pPr>
        <w:pStyle w:val="StandardWeb"/>
      </w:pPr>
      <w:r>
        <w:t>Ebenso können verschiedene Basisvektoren auf denselben Vektor abgebildet werden:</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  </m:t>
          </m:r>
          <m:r>
            <w:rPr>
              <w:rStyle w:val="HTMLCode"/>
              <w:rFonts w:ascii="Cambria Math" w:eastAsia="Calibri" w:hAnsi="Cambria Math"/>
            </w:rPr>
            <m:t>i</m:t>
          </m:r>
          <m:r>
            <m:rPr>
              <m:sty m:val="p"/>
            </m:rPr>
            <w:rPr>
              <w:rStyle w:val="HTMLCode"/>
              <w:rFonts w:ascii="Cambria Math" w:eastAsia="Calibri" w:hAnsi="Cambria Math"/>
            </w:rPr>
            <m:t>≠</m:t>
          </m:r>
          <m:r>
            <w:rPr>
              <w:rStyle w:val="HTMLCode"/>
              <w:rFonts w:ascii="Cambria Math" w:eastAsia="Calibri" w:hAnsi="Cambria Math"/>
            </w:rPr>
            <m:t>j</m:t>
          </m:r>
          <m:r>
            <w:rPr>
              <w:rStyle w:val="HTMLCode"/>
              <w:rFonts w:ascii="Times New Roman" w:eastAsia="Calibri" w:hAnsi="Times New Roman" w:cs="Calibri"/>
            </w:rPr>
            <w:br/>
          </m:r>
        </m:oMath>
      </m:oMathPara>
      <w:r>
        <w:rPr>
          <w:rStyle w:val="HTMLCode"/>
          <w:rFonts w:ascii="Times New Roman" w:eastAsia="Calibri" w:hAnsi="Times New Roman" w:cs="Calibri"/>
        </w:rPr>
        <w:tab/>
        <w:t>(M3.469)</w:t>
      </w:r>
    </w:p>
    <w:p w:rsidR="00917A19" w:rsidRDefault="00917A19" w:rsidP="00917A19">
      <w:pPr>
        <w:pStyle w:val="StandardWeb"/>
      </w:pPr>
      <w:r>
        <w:t>Auch dadurch wird eine gültige lineare Abbildung definiert.</w:t>
      </w:r>
    </w:p>
    <w:p w:rsidR="00917A19" w:rsidRDefault="00917A19" w:rsidP="00917A19">
      <w:pPr>
        <w:pStyle w:val="StandardWeb"/>
      </w:pPr>
      <w:r>
        <w:t>Ob die resultierende Abbildung injektiv, surjektiv oder bijektiv ist, hängt von weiteren Strukturbedingungen ab. Diese Fragen behandle ich in M3.4 nicht systematisch, weil ihre vollständige Analyse Kern, Bild und Rang benötigt und damit zu M4 gehört.</w:t>
      </w:r>
    </w:p>
    <w:p w:rsidR="00917A19" w:rsidRDefault="00917A19" w:rsidP="00917A19">
      <w:pPr>
        <w:pStyle w:val="berschrift2"/>
      </w:pPr>
      <w:r>
        <w:t>M3.4.21 Beispiel einer freien Basisbildvorgabe</w:t>
      </w:r>
    </w:p>
    <w:p w:rsidR="00917A19" w:rsidRDefault="00917A19" w:rsidP="00917A19">
      <w:pPr>
        <w:pStyle w:val="StandardWeb"/>
      </w:pPr>
      <w:r>
        <w:t xml:space="preserve">Zur Verdeutlichung betrachte ich </w:t>
      </w:r>
      <m:oMath>
        <m:r>
          <w:rPr>
            <w:rStyle w:val="HTMLCode"/>
            <w:rFonts w:ascii="Cambria Math" w:hAnsi="Cambria Math"/>
          </w:rPr>
          <m:t>V=</m:t>
        </m:r>
        <m:sSup>
          <m:sSupPr>
            <m:ctrlPr>
              <w:rPr>
                <w:rStyle w:val="HTMLCode"/>
                <w:rFonts w:ascii="Cambria Math" w:hAnsi="Cambria Math"/>
                <w:i/>
              </w:rPr>
            </m:ctrlPr>
          </m:sSupPr>
          <m:e>
            <m:r>
              <m:rPr>
                <m:scr m:val="double-struck"/>
              </m:rPr>
              <w:rPr>
                <w:rStyle w:val="HTMLCode"/>
                <w:rFonts w:ascii="Cambria Math" w:hAnsi="Cambria Math" w:cs="Cambria Math"/>
              </w:rPr>
              <m:t>R</m:t>
            </m:r>
          </m:e>
          <m:sup>
            <m:r>
              <w:rPr>
                <w:rStyle w:val="HTMLCode"/>
                <w:rFonts w:ascii="Cambria Math" w:hAnsi="Cambria Math"/>
              </w:rPr>
              <m:t>2</m:t>
            </m:r>
          </m:sup>
        </m:sSup>
      </m:oMath>
      <w:r>
        <w:t xml:space="preserve"> mit der Standardbasis:</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1,0</m:t>
              </m:r>
            </m:e>
          </m:d>
          <m:r>
            <w:rPr>
              <w:rStyle w:val="HTMLCode"/>
              <w:rFonts w:ascii="Times New Roman" w:eastAsia="Calibri" w:hAnsi="Times New Roman" w:cs="Calibri"/>
            </w:rPr>
            <w:br/>
          </m:r>
        </m:oMath>
      </m:oMathPara>
      <w:r>
        <w:rPr>
          <w:rStyle w:val="HTMLCode"/>
          <w:rFonts w:ascii="Times New Roman" w:eastAsia="Calibri" w:hAnsi="Times New Roman" w:cs="Calibri"/>
        </w:rPr>
        <w:tab/>
        <w:t>(M3.470)</w:t>
      </w:r>
    </w:p>
    <w:p w:rsidR="00917A19" w:rsidRDefault="00917A19" w:rsidP="00917A19">
      <w:pPr>
        <w:pStyle w:val="StandardWeb"/>
      </w:pPr>
      <w:r>
        <w:t>und:</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2</m:t>
              </m:r>
            </m:sub>
          </m:sSub>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0,1</m:t>
              </m:r>
            </m:e>
          </m:d>
          <m:r>
            <w:rPr>
              <w:rStyle w:val="HTMLCode"/>
              <w:rFonts w:ascii="Times New Roman" w:eastAsia="Calibri" w:hAnsi="Times New Roman" w:cs="Calibri"/>
            </w:rPr>
            <w:br/>
          </m:r>
        </m:oMath>
      </m:oMathPara>
      <w:r>
        <w:rPr>
          <w:rStyle w:val="HTMLCode"/>
          <w:rFonts w:ascii="Times New Roman" w:eastAsia="Calibri" w:hAnsi="Times New Roman" w:cs="Calibri"/>
        </w:rPr>
        <w:tab/>
        <w:t>(M3.471)</w:t>
      </w:r>
    </w:p>
    <w:p w:rsidR="00917A19" w:rsidRDefault="00917A19" w:rsidP="00917A19">
      <w:pPr>
        <w:pStyle w:val="StandardWeb"/>
      </w:pPr>
      <w:r>
        <w:t>Ich gebe beliebig vor:</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2,1</m:t>
              </m:r>
            </m:e>
          </m:d>
          <m:r>
            <w:rPr>
              <w:rStyle w:val="HTMLCode"/>
              <w:rFonts w:ascii="Times New Roman" w:eastAsia="Calibri" w:hAnsi="Times New Roman" w:cs="Calibri"/>
            </w:rPr>
            <w:br/>
          </m:r>
        </m:oMath>
      </m:oMathPara>
      <w:r>
        <w:rPr>
          <w:rStyle w:val="HTMLCode"/>
          <w:rFonts w:ascii="Times New Roman" w:eastAsia="Calibri" w:hAnsi="Times New Roman" w:cs="Calibri"/>
        </w:rPr>
        <w:tab/>
        <w:t>(M3.472)</w:t>
      </w:r>
    </w:p>
    <w:p w:rsidR="00917A19" w:rsidRDefault="00917A19" w:rsidP="00917A19">
      <w:pPr>
        <w:pStyle w:val="StandardWeb"/>
      </w:pPr>
      <w:r>
        <w:t>und:</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-1,3</m:t>
              </m:r>
            </m:e>
          </m:d>
          <m:r>
            <w:rPr>
              <w:rStyle w:val="HTMLCode"/>
              <w:rFonts w:ascii="Times New Roman" w:eastAsia="Calibri" w:hAnsi="Times New Roman" w:cs="Calibri"/>
            </w:rPr>
            <w:br/>
          </m:r>
        </m:oMath>
      </m:oMathPara>
      <w:r>
        <w:rPr>
          <w:rStyle w:val="HTMLCode"/>
          <w:rFonts w:ascii="Times New Roman" w:eastAsia="Calibri" w:hAnsi="Times New Roman" w:cs="Calibri"/>
        </w:rPr>
        <w:tab/>
        <w:t>(M3.473)</w:t>
      </w:r>
    </w:p>
    <w:p w:rsidR="00917A19" w:rsidRDefault="00917A19" w:rsidP="00917A19">
      <w:pPr>
        <w:pStyle w:val="StandardWeb"/>
      </w:pPr>
      <w:r>
        <w:t>Für:</w:t>
      </w:r>
    </w:p>
    <w:p w:rsidR="00917A19" w:rsidRPr="00460BA6" w:rsidRDefault="00460BA6" w:rsidP="00460BA6">
      <w:pPr>
        <w:pStyle w:val="Formel"/>
      </w:pPr>
      <m:oMathPara>
        <m:oMathParaPr>
          <m:jc m:val="left"/>
        </m:oMathParaPr>
        <m:oMath>
          <m:r>
            <w:rPr>
              <w:rStyle w:val="HTMLCode"/>
              <w:rFonts w:ascii="Cambria Math" w:eastAsia="Calibri" w:hAnsi="Cambria Math"/>
            </w:rPr>
            <w:lastRenderedPageBreak/>
            <m:t>v</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w:rPr>
              <w:rStyle w:val="HTMLCode"/>
              <w:rFonts w:ascii="Times New Roman" w:eastAsia="Calibri" w:hAnsi="Times New Roman" w:cs="Calibri"/>
            </w:rPr>
            <w:br/>
          </m:r>
        </m:oMath>
      </m:oMathPara>
      <w:r>
        <w:rPr>
          <w:rStyle w:val="HTMLCode"/>
          <w:rFonts w:ascii="Times New Roman" w:eastAsia="Calibri" w:hAnsi="Times New Roman" w:cs="Calibri"/>
        </w:rPr>
        <w:tab/>
        <w:t>(M3.474)</w:t>
      </w:r>
    </w:p>
    <w:p w:rsidR="00917A19" w:rsidRDefault="00917A19" w:rsidP="00917A19">
      <w:pPr>
        <w:pStyle w:val="StandardWeb"/>
      </w:pPr>
      <w:r>
        <w:t>gilt:</w:t>
      </w:r>
    </w:p>
    <w:p w:rsidR="00917A19" w:rsidRPr="00460BA6" w:rsidRDefault="00460BA6" w:rsidP="00460BA6">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x</m:t>
          </m:r>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r>
            <m:rPr>
              <m:sty m:val="p"/>
            </m:rPr>
            <w:rPr>
              <w:rStyle w:val="HTMLCode"/>
              <w:rFonts w:ascii="Cambria Math" w:eastAsia="Calibri" w:hAnsi="Cambria Math"/>
            </w:rPr>
            <m:t>+</m:t>
          </m:r>
          <m:r>
            <w:rPr>
              <w:rStyle w:val="HTMLCode"/>
              <w:rFonts w:ascii="Cambria Math" w:eastAsia="Calibri" w:hAnsi="Cambria Math"/>
            </w:rPr>
            <m:t>y</m:t>
          </m:r>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2</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(M3.475)</w:t>
      </w:r>
    </w:p>
    <w:p w:rsidR="00917A19" w:rsidRDefault="00917A19" w:rsidP="00917A19">
      <w:pPr>
        <w:pStyle w:val="StandardWeb"/>
      </w:pPr>
      <w:r>
        <w:t>Daher:</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xT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yT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2</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(M3.476)</w:t>
      </w:r>
    </w:p>
    <w:p w:rsidR="00917A19" w:rsidRDefault="00917A19" w:rsidP="00917A19">
      <w:pPr>
        <w:pStyle w:val="StandardWeb"/>
      </w:pPr>
      <w:r>
        <w:t>also:</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r>
            <w:rPr>
              <w:rStyle w:val="HTMLCode"/>
              <w:rFonts w:ascii="Cambria Math" w:eastAsia="Calibri" w:hAnsi="Cambria Math"/>
            </w:rPr>
            <m:t>x</m:t>
          </m:r>
          <m:d>
            <m:dPr>
              <m:ctrlPr>
                <w:rPr>
                  <w:rStyle w:val="HTMLCode"/>
                  <w:rFonts w:ascii="Cambria Math" w:eastAsia="Calibri" w:hAnsi="Cambria Math"/>
                  <w:i w:val="0"/>
                </w:rPr>
              </m:ctrlPr>
            </m:dPr>
            <m:e>
              <m:r>
                <m:rPr>
                  <m:sty m:val="p"/>
                </m:rPr>
                <w:rPr>
                  <w:rStyle w:val="HTMLCode"/>
                  <w:rFonts w:ascii="Cambria Math" w:eastAsia="Calibri" w:hAnsi="Cambria Math"/>
                </w:rPr>
                <m:t>2,1</m:t>
              </m:r>
            </m:e>
          </m:d>
          <m:r>
            <m:rPr>
              <m:sty m:val="p"/>
            </m:rPr>
            <w:rPr>
              <w:rStyle w:val="HTMLCode"/>
              <w:rFonts w:ascii="Cambria Math" w:eastAsia="Calibri" w:hAnsi="Cambria Math"/>
            </w:rPr>
            <m:t>+</m:t>
          </m:r>
          <m:r>
            <w:rPr>
              <w:rStyle w:val="HTMLCode"/>
              <w:rFonts w:ascii="Cambria Math" w:eastAsia="Calibri" w:hAnsi="Cambria Math"/>
            </w:rPr>
            <m:t>y</m:t>
          </m:r>
          <m:d>
            <m:dPr>
              <m:ctrlPr>
                <w:rPr>
                  <w:rStyle w:val="HTMLCode"/>
                  <w:rFonts w:ascii="Cambria Math" w:eastAsia="Calibri" w:hAnsi="Cambria Math"/>
                  <w:i w:val="0"/>
                </w:rPr>
              </m:ctrlPr>
            </m:dPr>
            <m:e>
              <m:r>
                <m:rPr>
                  <m:sty m:val="p"/>
                </m:rPr>
                <w:rPr>
                  <w:rStyle w:val="HTMLCode"/>
                  <w:rFonts w:ascii="Cambria Math" w:eastAsia="Calibri" w:hAnsi="Cambria Math"/>
                </w:rPr>
                <m:t>-1,3</m:t>
              </m:r>
            </m:e>
          </m:d>
          <m:r>
            <w:rPr>
              <w:rStyle w:val="HTMLCode"/>
              <w:rFonts w:ascii="Times New Roman" w:eastAsia="Calibri" w:hAnsi="Times New Roman" w:cs="Calibri"/>
            </w:rPr>
            <w:br/>
          </m:r>
        </m:oMath>
      </m:oMathPara>
      <w:r>
        <w:rPr>
          <w:rStyle w:val="HTMLCode"/>
          <w:rFonts w:ascii="Times New Roman" w:eastAsia="Calibri" w:hAnsi="Times New Roman" w:cs="Calibri"/>
        </w:rPr>
        <w:tab/>
        <w:t>(M3.477)</w:t>
      </w:r>
    </w:p>
    <w:p w:rsidR="00917A19" w:rsidRDefault="00917A19" w:rsidP="00917A19">
      <w:pPr>
        <w:pStyle w:val="StandardWeb"/>
      </w:pPr>
      <w:r>
        <w:t>und damit: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r>
                <m:rPr>
                  <m:sty m:val="p"/>
                </m:rPr>
                <w:rPr>
                  <w:rStyle w:val="HTMLCode"/>
                  <w:rFonts w:ascii="Cambria Math" w:eastAsia="Calibri" w:hAnsi="Cambria Math"/>
                </w:rPr>
                <m:t>,</m:t>
              </m:r>
              <m:r>
                <w:rPr>
                  <w:rStyle w:val="HTMLCode"/>
                  <w:rFonts w:ascii="Cambria Math" w:eastAsia="Calibri" w:hAnsi="Cambria Math"/>
                </w:rPr>
                <m:t>x</m:t>
              </m:r>
              <m:r>
                <m:rPr>
                  <m:sty m:val="p"/>
                </m:rPr>
                <w:rPr>
                  <w:rStyle w:val="HTMLCode"/>
                  <w:rFonts w:ascii="Cambria Math" w:eastAsia="Calibri" w:hAnsi="Cambria Math"/>
                </w:rPr>
                <m:t>+3</m:t>
              </m:r>
              <m:r>
                <w:rPr>
                  <w:rStyle w:val="HTMLCode"/>
                  <w:rFonts w:ascii="Cambria Math" w:eastAsia="Calibri" w:hAnsi="Cambria Math"/>
                </w:rPr>
                <m:t>y</m:t>
              </m:r>
            </m:e>
          </m:d>
          <m:r>
            <w:rPr>
              <w:rStyle w:val="HTMLCode"/>
              <w:rFonts w:ascii="Times New Roman" w:eastAsia="Calibri" w:hAnsi="Times New Roman" w:cs="Calibri"/>
            </w:rPr>
            <w:br/>
          </m:r>
        </m:oMath>
      </m:oMathPara>
      <w:r>
        <w:rPr>
          <w:rStyle w:val="HTMLCode"/>
          <w:rFonts w:ascii="Times New Roman" w:eastAsia="Calibri" w:hAnsi="Times New Roman" w:cs="Calibri"/>
        </w:rPr>
        <w:tab/>
        <w:t>(M3.478)</w:t>
      </w:r>
    </w:p>
    <w:p w:rsidR="00917A19" w:rsidRDefault="00917A19" w:rsidP="00917A19">
      <w:pPr>
        <w:pStyle w:val="StandardWeb"/>
      </w:pPr>
      <w:r>
        <w:t>Die vollständige Abbildung ergibt sich somit allein aus den beiden vorgegebenen Basisbildern.</w:t>
      </w:r>
    </w:p>
    <w:p w:rsidR="00917A19" w:rsidRDefault="00917A19" w:rsidP="00917A19">
      <w:pPr>
        <w:pStyle w:val="berschrift2"/>
      </w:pPr>
      <w:r>
        <w:t>M3.4.22 Dasselbe Beispiel mit anderer Basis</w:t>
      </w:r>
    </w:p>
    <w:p w:rsidR="00917A19" w:rsidRDefault="00917A19" w:rsidP="00917A19">
      <w:pPr>
        <w:pStyle w:val="StandardWeb"/>
      </w:pPr>
      <w:r>
        <w:t>Nun wähle ich im gleichen Definitionsraum eine andere Basis:</w:t>
      </w:r>
    </w:p>
    <w:p w:rsidR="00917A19" w:rsidRPr="00460BA6" w:rsidRDefault="00460BA6" w:rsidP="00460BA6">
      <w:pPr>
        <w:pStyle w:val="Formel"/>
      </w:pPr>
      <m:oMathPara>
        <m:oMathParaPr>
          <m:jc m:val="left"/>
        </m:oMathParaPr>
        <m:oMath>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1</m:t>
              </m:r>
            </m:sub>
            <m:sup>
              <m:r>
                <m:rPr>
                  <m:sty m:val="p"/>
                </m:rPr>
                <w:rPr>
                  <w:rStyle w:val="HTMLCode"/>
                  <w:rFonts w:ascii="Cambria Math" w:eastAsia="Calibri" w:hAnsi="Cambria Math"/>
                </w:rPr>
                <m:t>'</m:t>
              </m:r>
            </m:sup>
          </m:sSubSup>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1,1</m:t>
              </m:r>
            </m:e>
          </m:d>
          <m:r>
            <w:rPr>
              <w:rStyle w:val="HTMLCode"/>
              <w:rFonts w:ascii="Times New Roman" w:eastAsia="Calibri" w:hAnsi="Times New Roman" w:cs="Calibri"/>
            </w:rPr>
            <w:br/>
          </m:r>
        </m:oMath>
      </m:oMathPara>
      <w:r>
        <w:rPr>
          <w:rStyle w:val="HTMLCode"/>
          <w:rFonts w:ascii="Times New Roman" w:eastAsia="Calibri" w:hAnsi="Times New Roman" w:cs="Calibri"/>
        </w:rPr>
        <w:tab/>
        <w:t>(M3.479)</w:t>
      </w:r>
    </w:p>
    <w:p w:rsidR="00917A19" w:rsidRDefault="00917A19" w:rsidP="00917A19">
      <w:pPr>
        <w:pStyle w:val="StandardWeb"/>
      </w:pPr>
      <w:r>
        <w:t>und:</w:t>
      </w:r>
    </w:p>
    <w:p w:rsidR="00917A19" w:rsidRPr="00460BA6" w:rsidRDefault="00460BA6" w:rsidP="00460BA6">
      <w:pPr>
        <w:pStyle w:val="Formel"/>
      </w:pPr>
      <m:oMathPara>
        <m:oMathParaPr>
          <m:jc m:val="left"/>
        </m:oMathParaPr>
        <m:oMath>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2</m:t>
              </m:r>
            </m:sub>
            <m:sup>
              <m:r>
                <m:rPr>
                  <m:sty m:val="p"/>
                </m:rPr>
                <w:rPr>
                  <w:rStyle w:val="HTMLCode"/>
                  <w:rFonts w:ascii="Cambria Math" w:eastAsia="Calibri" w:hAnsi="Cambria Math"/>
                </w:rPr>
                <m:t>'</m:t>
              </m:r>
            </m:sup>
          </m:sSubSup>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1,-1</m:t>
              </m:r>
            </m:e>
          </m:d>
          <m:r>
            <w:rPr>
              <w:rStyle w:val="HTMLCode"/>
              <w:rFonts w:ascii="Times New Roman" w:eastAsia="Calibri" w:hAnsi="Times New Roman" w:cs="Calibri"/>
            </w:rPr>
            <w:br/>
          </m:r>
        </m:oMath>
      </m:oMathPara>
      <w:r>
        <w:rPr>
          <w:rStyle w:val="HTMLCode"/>
          <w:rFonts w:ascii="Times New Roman" w:eastAsia="Calibri" w:hAnsi="Times New Roman" w:cs="Calibri"/>
        </w:rPr>
        <w:tab/>
        <w:t>(M3.480)</w:t>
      </w:r>
    </w:p>
    <w:p w:rsidR="00917A19" w:rsidRDefault="00917A19" w:rsidP="00917A19">
      <w:pPr>
        <w:pStyle w:val="StandardWeb"/>
      </w:pPr>
      <w:r>
        <w:t>Für dieselbe Abbildung gilt:</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1</m:t>
                  </m:r>
                </m:sub>
                <m:sup>
                  <m:r>
                    <m:rPr>
                      <m:sty m:val="p"/>
                    </m:rPr>
                    <w:rPr>
                      <w:rStyle w:val="HTMLCode"/>
                      <w:rFonts w:ascii="Cambria Math" w:eastAsia="Calibri" w:hAnsi="Cambria Math"/>
                    </w:rPr>
                    <m:t>'</m:t>
                  </m:r>
                </m:sup>
              </m:sSubSup>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1,1</m:t>
              </m:r>
            </m:e>
          </m:d>
          <m:r>
            <w:rPr>
              <w:rStyle w:val="HTMLCode"/>
              <w:rFonts w:ascii="Times New Roman" w:eastAsia="Calibri" w:hAnsi="Times New Roman" w:cs="Calibri"/>
            </w:rPr>
            <w:br/>
          </m:r>
        </m:oMath>
      </m:oMathPara>
      <w:r>
        <w:rPr>
          <w:rStyle w:val="HTMLCode"/>
          <w:rFonts w:ascii="Times New Roman" w:eastAsia="Calibri" w:hAnsi="Times New Roman" w:cs="Calibri"/>
        </w:rPr>
        <w:tab/>
        <w:t>(M3.481)</w:t>
      </w:r>
    </w:p>
    <w:p w:rsidR="00917A19" w:rsidRDefault="00917A19" w:rsidP="00917A19">
      <w:pPr>
        <w:pStyle w:val="StandardWeb"/>
      </w:pPr>
      <w:r>
        <w:t>also nach (M3.478):</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1</m:t>
                  </m:r>
                </m:sub>
                <m:sup>
                  <m:r>
                    <m:rPr>
                      <m:sty m:val="p"/>
                    </m:rPr>
                    <w:rPr>
                      <w:rStyle w:val="HTMLCode"/>
                      <w:rFonts w:ascii="Cambria Math" w:eastAsia="Calibri" w:hAnsi="Cambria Math"/>
                    </w:rPr>
                    <m:t>'</m:t>
                  </m:r>
                </m:sup>
              </m:sSubSup>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1,4</m:t>
              </m:r>
            </m:e>
          </m:d>
          <m:r>
            <w:rPr>
              <w:rStyle w:val="HTMLCode"/>
              <w:rFonts w:ascii="Times New Roman" w:eastAsia="Calibri" w:hAnsi="Times New Roman" w:cs="Calibri"/>
            </w:rPr>
            <w:br/>
          </m:r>
        </m:oMath>
      </m:oMathPara>
      <w:r>
        <w:rPr>
          <w:rStyle w:val="HTMLCode"/>
          <w:rFonts w:ascii="Times New Roman" w:eastAsia="Calibri" w:hAnsi="Times New Roman" w:cs="Calibri"/>
        </w:rPr>
        <w:tab/>
        <w:t>(M3.482)</w:t>
      </w:r>
    </w:p>
    <w:p w:rsidR="00917A19" w:rsidRDefault="00917A19" w:rsidP="00917A19">
      <w:pPr>
        <w:pStyle w:val="StandardWeb"/>
      </w:pPr>
      <w:r>
        <w:lastRenderedPageBreak/>
        <w:t>Weiter:</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2</m:t>
                  </m:r>
                </m:sub>
                <m:sup>
                  <m:r>
                    <m:rPr>
                      <m:sty m:val="p"/>
                    </m:rPr>
                    <w:rPr>
                      <w:rStyle w:val="HTMLCode"/>
                      <w:rFonts w:ascii="Cambria Math" w:eastAsia="Calibri" w:hAnsi="Cambria Math"/>
                    </w:rPr>
                    <m:t>'</m:t>
                  </m:r>
                </m:sup>
              </m:sSubSup>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r>
                <m:rPr>
                  <m:sty m:val="p"/>
                </m:rPr>
                <w:rPr>
                  <w:rStyle w:val="HTMLCode"/>
                  <w:rFonts w:ascii="Cambria Math" w:eastAsia="Calibri" w:hAnsi="Cambria Math"/>
                </w:rPr>
                <m:t>1,-1</m:t>
              </m:r>
            </m:e>
          </m:d>
          <m:r>
            <w:rPr>
              <w:rStyle w:val="HTMLCode"/>
              <w:rFonts w:ascii="Times New Roman" w:eastAsia="Calibri" w:hAnsi="Times New Roman" w:cs="Calibri"/>
            </w:rPr>
            <w:br/>
          </m:r>
        </m:oMath>
      </m:oMathPara>
      <w:r>
        <w:rPr>
          <w:rStyle w:val="HTMLCode"/>
          <w:rFonts w:ascii="Times New Roman" w:eastAsia="Calibri" w:hAnsi="Times New Roman" w:cs="Calibri"/>
        </w:rPr>
        <w:tab/>
        <w:t>(M3.483)</w:t>
      </w:r>
    </w:p>
    <w:p w:rsidR="00917A19" w:rsidRDefault="00917A19" w:rsidP="00917A19">
      <w:pPr>
        <w:pStyle w:val="StandardWeb"/>
      </w:pPr>
      <w:r>
        <w:t>also:</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2</m:t>
                  </m:r>
                </m:sub>
                <m:sup>
                  <m:r>
                    <m:rPr>
                      <m:sty m:val="p"/>
                    </m:rPr>
                    <w:rPr>
                      <w:rStyle w:val="HTMLCode"/>
                      <w:rFonts w:ascii="Cambria Math" w:eastAsia="Calibri" w:hAnsi="Cambria Math"/>
                    </w:rPr>
                    <m:t>'</m:t>
                  </m:r>
                </m:sup>
              </m:sSubSup>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3,-2</m:t>
              </m:r>
            </m:e>
          </m:d>
          <m:r>
            <w:rPr>
              <w:rStyle w:val="HTMLCode"/>
              <w:rFonts w:ascii="Times New Roman" w:eastAsia="Calibri" w:hAnsi="Times New Roman" w:cs="Calibri"/>
            </w:rPr>
            <w:br/>
          </m:r>
        </m:oMath>
      </m:oMathPara>
      <w:r>
        <w:rPr>
          <w:rStyle w:val="HTMLCode"/>
          <w:rFonts w:ascii="Times New Roman" w:eastAsia="Calibri" w:hAnsi="Times New Roman" w:cs="Calibri"/>
        </w:rPr>
        <w:tab/>
        <w:t>(M3.484)</w:t>
      </w:r>
    </w:p>
    <w:p w:rsidR="00917A19" w:rsidRDefault="00917A19" w:rsidP="00917A19">
      <w:pPr>
        <w:pStyle w:val="StandardWeb"/>
      </w:pPr>
      <w:r>
        <w:t>Die Basisbilder haben sich verändert:</w:t>
      </w:r>
    </w:p>
    <w:p w:rsidR="00917A19" w:rsidRPr="00460BA6" w:rsidRDefault="00460BA6" w:rsidP="00460BA6">
      <w:pPr>
        <w:pStyle w:val="Formel"/>
      </w:pPr>
      <m:oMathPara>
        <m:oMathParaPr>
          <m:jc m:val="left"/>
        </m:oMathParaPr>
        <m:oMath>
          <m:d>
            <m:dPr>
              <m:ctrlPr>
                <w:rPr>
                  <w:rStyle w:val="HTMLCode"/>
                  <w:rFonts w:ascii="Cambria Math" w:eastAsia="Calibri" w:hAnsi="Cambria Math"/>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2</m:t>
                      </m:r>
                    </m:sub>
                  </m:sSub>
                </m:e>
              </m:d>
              <m:ctrlPr>
                <w:rPr>
                  <w:rStyle w:val="HTMLCode"/>
                  <w:rFonts w:ascii="Cambria Math" w:eastAsia="Calibri" w:hAnsi="Cambria Math"/>
                  <w:i w:val="0"/>
                </w:rPr>
              </m:ctrlPr>
            </m:e>
          </m:d>
          <m:r>
            <m:rPr>
              <m:sty m:val="p"/>
            </m:rPr>
            <w:rPr>
              <w:rStyle w:val="HTMLCode"/>
              <w:rFonts w:ascii="Cambria Math" w:eastAsia="Calibri" w:hAnsi="Cambria Math"/>
            </w:rPr>
            <m:t>≠</m:t>
          </m:r>
          <m:d>
            <m:dPr>
              <m:ctrlPr>
                <w:rPr>
                  <w:rStyle w:val="HTMLCode"/>
                  <w:rFonts w:ascii="Cambria Math" w:eastAsia="Calibri" w:hAnsi="Cambria Math"/>
                </w:rPr>
              </m:ctrlPr>
            </m:dPr>
            <m:e>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1</m:t>
                      </m:r>
                    </m:sub>
                    <m:sup>
                      <m:r>
                        <m:rPr>
                          <m:sty m:val="p"/>
                        </m:rPr>
                        <w:rPr>
                          <w:rStyle w:val="HTMLCode"/>
                          <w:rFonts w:ascii="Cambria Math" w:eastAsia="Calibri" w:hAnsi="Cambria Math"/>
                        </w:rPr>
                        <m:t>'</m:t>
                      </m:r>
                    </m:sup>
                  </m:sSubSup>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2</m:t>
                      </m:r>
                    </m:sub>
                    <m:sup>
                      <m:r>
                        <m:rPr>
                          <m:sty m:val="p"/>
                        </m:rPr>
                        <w:rPr>
                          <w:rStyle w:val="HTMLCode"/>
                          <w:rFonts w:ascii="Cambria Math" w:eastAsia="Calibri" w:hAnsi="Cambria Math"/>
                        </w:rPr>
                        <m:t>'</m:t>
                      </m:r>
                    </m:sup>
                  </m:sSubSup>
                </m:e>
              </m:d>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(M3.485)</w:t>
      </w:r>
    </w:p>
    <w:p w:rsidR="00917A19" w:rsidRDefault="00917A19" w:rsidP="00917A19">
      <w:pPr>
        <w:pStyle w:val="StandardWeb"/>
      </w:pPr>
      <w:r>
        <w:t>Die abstrakte lineare Abbildung ist jedoch dieselbe geblieben.</w:t>
      </w:r>
    </w:p>
    <w:p w:rsidR="00917A19" w:rsidRDefault="00917A19" w:rsidP="00917A19">
      <w:pPr>
        <w:pStyle w:val="StandardWeb"/>
      </w:pPr>
      <w:r>
        <w:t>Dieses einfache Beispiel macht den Unterschied zwischen Abbildung und Darstellung bereits sichtbar, bevor ich eine Matrix einführe.</w:t>
      </w:r>
    </w:p>
    <w:p w:rsidR="00917A19" w:rsidRDefault="00917A19" w:rsidP="00917A19">
      <w:pPr>
        <w:pStyle w:val="berschrift2"/>
      </w:pPr>
      <w:r>
        <w:t>M3.4.23 Methodische Einordnung</w:t>
      </w:r>
    </w:p>
    <w:p w:rsidR="00917A19" w:rsidRDefault="00917A19" w:rsidP="00917A19">
      <w:pPr>
        <w:pStyle w:val="StandardWeb"/>
      </w:pPr>
      <w:r>
        <w:t>Der Satz über die eindeutige Bestimmung einer linearen Abbildung durch die Bilder einer Basis ist ein Standardresultat der linearen Algebra. [[71]] [[72]]</w:t>
      </w:r>
    </w:p>
    <w:p w:rsidR="00917A19" w:rsidRDefault="00917A19" w:rsidP="00917A19">
      <w:pPr>
        <w:pStyle w:val="StandardWeb"/>
      </w:pPr>
      <w:r>
        <w:t>Für den Aufbau dieser Arbeit ist jedoch seine Stellung innerhalb der mathematischen Abhängigkeiten entscheidend.</w:t>
      </w:r>
    </w:p>
    <w:p w:rsidR="00917A19" w:rsidRDefault="00917A19" w:rsidP="00917A19">
      <w:pPr>
        <w:pStyle w:val="StandardWeb"/>
      </w:pPr>
      <w:r>
        <w:t>Ich verwende nicht die Matrix als Ausgangspunkt, um anschließend eine lineare Abbildung zu interpretieren. Ich gehe umgekehrt von der abstrakten linearen Abbildung aus und reduziere ihre vollständige Beschreibung zunächst auf die Bilder einer Basis.</w:t>
      </w:r>
    </w:p>
    <w:p w:rsidR="00917A19" w:rsidRDefault="00917A19" w:rsidP="00917A19">
      <w:pPr>
        <w:pStyle w:val="StandardWeb"/>
      </w:pPr>
      <w:r>
        <w:t>Die Abhängigkeitskette lautet daher:</w:t>
      </w:r>
    </w:p>
    <w:p w:rsidR="00460BA6" w:rsidRDefault="00460BA6" w:rsidP="00460BA6">
      <w:pPr>
        <w:pStyle w:val="Formel"/>
      </w:pPr>
      <m:oMath>
        <m:r>
          <m:rPr>
            <m:nor/>
          </m:rPr>
          <w:rPr>
            <w:rStyle w:val="HTMLCode"/>
            <w:rFonts w:ascii="Cambria Math" w:eastAsia="Calibri" w:hAnsi="Cambria Math"/>
            <w:i w:val="0"/>
          </w:rPr>
          <m:t>Basis</m:t>
        </m:r>
        <m:r>
          <m:rPr>
            <m:sty m:val="p"/>
          </m:rPr>
          <w:rPr>
            <w:rStyle w:val="HTMLCode"/>
            <w:rFonts w:ascii="Cambria Math" w:eastAsia="Calibri" w:hAnsi="Cambria Math" w:cs="Cambria Math"/>
          </w:rPr>
          <m:t>⟹</m:t>
        </m:r>
        <m:r>
          <m:rPr>
            <m:nor/>
          </m:rPr>
          <w:rPr>
            <w:rStyle w:val="HTMLCode"/>
            <w:rFonts w:ascii="Cambria Math" w:eastAsia="Calibri" w:hAnsi="Cambria Math"/>
            <w:i w:val="0"/>
          </w:rPr>
          <m:t>eindeutige </m:t>
        </m:r>
        <m:r>
          <m:rPr>
            <m:nor/>
          </m:rPr>
          <w:rPr>
            <w:rStyle w:val="HTMLCode"/>
            <w:rFonts w:ascii="Cambria Math" w:eastAsia="Calibri" w:hAnsi="Cambria Math"/>
          </w:rPr>
          <m:t>V</m:t>
        </m:r>
        <m:r>
          <m:rPr>
            <m:nor/>
          </m:rPr>
          <w:rPr>
            <w:rStyle w:val="HTMLCode"/>
            <w:rFonts w:ascii="Cambria Math" w:eastAsia="Calibri" w:hAnsi="Cambria Math"/>
            <w:i w:val="0"/>
          </w:rPr>
          <m:t>ektordarstellung</m:t>
        </m:r>
        <m:r>
          <m:rPr>
            <m:sty m:val="p"/>
          </m:rPr>
          <w:rPr>
            <w:rStyle w:val="HTMLCode"/>
            <w:rFonts w:ascii="Cambria Math" w:eastAsia="Calibri" w:hAnsi="Cambria Math" w:cs="Cambria Math"/>
          </w:rPr>
          <m:t>⟹</m:t>
        </m:r>
        <m:r>
          <m:rPr>
            <m:nor/>
          </m:rPr>
          <w:rPr>
            <w:rStyle w:val="HTMLCode"/>
            <w:rFonts w:ascii="Cambria Math" w:eastAsia="Calibri" w:hAnsi="Cambria Math"/>
            <w:i w:val="0"/>
          </w:rPr>
          <m:t>Erhaltung </m:t>
        </m:r>
        <m:r>
          <m:rPr>
            <m:nor/>
          </m:rPr>
          <w:rPr>
            <w:rStyle w:val="HTMLCode"/>
            <w:rFonts w:ascii="Cambria Math" w:eastAsia="Calibri" w:hAnsi="Cambria Math"/>
          </w:rPr>
          <m:t>v</m:t>
        </m:r>
        <m:r>
          <m:rPr>
            <m:nor/>
          </m:rPr>
          <w:rPr>
            <w:rStyle w:val="HTMLCode"/>
            <w:rFonts w:ascii="Cambria Math" w:eastAsia="Calibri" w:hAnsi="Cambria Math"/>
            <w:i w:val="0"/>
          </w:rPr>
          <m:t>on </m:t>
        </m:r>
        <m:r>
          <m:rPr>
            <m:nor/>
          </m:rPr>
          <w:rPr>
            <w:rStyle w:val="HTMLCode"/>
            <w:rFonts w:ascii="Cambria Math" w:eastAsia="Calibri" w:hAnsi="Cambria Math"/>
          </w:rPr>
          <m:t>L</m:t>
        </m:r>
        <m:r>
          <m:rPr>
            <m:nor/>
          </m:rPr>
          <w:rPr>
            <w:rStyle w:val="HTMLCode"/>
            <w:rFonts w:ascii="Cambria Math" w:eastAsia="Calibri" w:hAnsi="Cambria Math"/>
            <w:i w:val="0"/>
          </w:rPr>
          <m:t>inearkombinationen</m:t>
        </m:r>
        <m:r>
          <m:rPr>
            <m:sty m:val="p"/>
          </m:rPr>
          <w:rPr>
            <w:rStyle w:val="HTMLCode"/>
            <w:rFonts w:ascii="Cambria Math" w:eastAsia="Calibri" w:hAnsi="Cambria Math" w:cs="Cambria Math"/>
          </w:rPr>
          <m:t>⟹</m:t>
        </m:r>
        <m:r>
          <m:rPr>
            <m:nor/>
          </m:rPr>
          <w:rPr>
            <w:rStyle w:val="HTMLCode"/>
            <w:rFonts w:ascii="Cambria Math" w:eastAsia="Calibri" w:hAnsi="Cambria Math"/>
            <w:i w:val="0"/>
          </w:rPr>
          <m:t>Bestimmung </m:t>
        </m:r>
        <m:r>
          <m:rPr>
            <m:nor/>
          </m:rPr>
          <w:rPr>
            <w:rStyle w:val="HTMLCode"/>
            <w:rFonts w:ascii="Cambria Math" w:eastAsia="Calibri" w:hAnsi="Cambria Math"/>
          </w:rPr>
          <m:t>d</m:t>
        </m:r>
        <m:r>
          <m:rPr>
            <m:nor/>
          </m:rPr>
          <w:rPr>
            <w:rStyle w:val="HTMLCode"/>
            <w:rFonts w:ascii="Cambria Math" w:eastAsia="Calibri" w:hAnsi="Cambria Math"/>
            <w:i w:val="0"/>
          </w:rPr>
          <m:t>urch </m:t>
        </m:r>
        <m:r>
          <m:rPr>
            <m:nor/>
          </m:rPr>
          <w:rPr>
            <w:rStyle w:val="HTMLCode"/>
            <w:rFonts w:ascii="Cambria Math" w:eastAsia="Calibri" w:hAnsi="Cambria Math"/>
          </w:rPr>
          <m:t>B</m:t>
        </m:r>
        <m:r>
          <m:rPr>
            <m:nor/>
          </m:rPr>
          <w:rPr>
            <w:rStyle w:val="HTMLCode"/>
            <w:rFonts w:ascii="Cambria Math" w:eastAsia="Calibri" w:hAnsi="Cambria Math"/>
            <w:i w:val="0"/>
          </w:rPr>
          <m:t>asisbilder</m:t>
        </m:r>
      </m:oMath>
      <w:r>
        <w:rPr>
          <w:rStyle w:val="HTMLCode"/>
          <w:rFonts w:ascii="Times New Roman" w:eastAsia="Calibri" w:hAnsi="Times New Roman" w:cs="Calibri"/>
        </w:rPr>
        <w:t xml:space="preserve"> </w:t>
      </w:r>
      <w:r>
        <w:rPr>
          <w:rStyle w:val="HTMLCode"/>
          <w:rFonts w:ascii="Times New Roman" w:eastAsia="Calibri" w:hAnsi="Times New Roman" w:cs="Calibri"/>
        </w:rPr>
        <w:tab/>
        <w:t>(M3.486)</w:t>
      </w:r>
    </w:p>
    <w:p w:rsidR="00917A19" w:rsidRDefault="00917A19" w:rsidP="00917A19">
      <w:pPr>
        <w:pStyle w:val="StandardWeb"/>
      </w:pPr>
      <w:r>
        <w:t>Erst anschließend folgt:</w:t>
      </w:r>
    </w:p>
    <w:p w:rsidR="00460BA6" w:rsidRPr="00460BA6" w:rsidRDefault="00460BA6" w:rsidP="00460BA6">
      <w:pPr>
        <w:pStyle w:val="Formel"/>
        <w:rPr>
          <w:rStyle w:val="Fett"/>
          <w:rFonts w:ascii="Times New Roman" w:hAnsi="Times New Roman"/>
          <w:b w:val="0"/>
          <w:bCs/>
          <w:sz w:val="20"/>
          <w:szCs w:val="20"/>
        </w:rPr>
      </w:pPr>
      <m:oMath>
        <m:r>
          <m:rPr>
            <m:nor/>
          </m:rPr>
          <w:rPr>
            <w:rStyle w:val="HTMLCode"/>
            <w:rFonts w:ascii="Cambria Math" w:eastAsia="Calibri" w:hAnsi="Cambria Math"/>
            <w:i w:val="0"/>
          </w:rPr>
          <m:t>Basisbilder</m:t>
        </m:r>
        <m:r>
          <m:rPr>
            <m:sty m:val="p"/>
          </m:rPr>
          <w:rPr>
            <w:rStyle w:val="HTMLCode"/>
            <w:rFonts w:ascii="Cambria Math" w:eastAsia="Calibri" w:hAnsi="Cambria Math" w:cs="Cambria Math"/>
          </w:rPr>
          <m:t>⟹</m:t>
        </m:r>
        <m:r>
          <m:rPr>
            <m:nor/>
          </m:rPr>
          <w:rPr>
            <w:rStyle w:val="HTMLCode"/>
            <w:rFonts w:ascii="Cambria Math" w:eastAsia="Calibri" w:hAnsi="Cambria Math"/>
            <w:i w:val="0"/>
          </w:rPr>
          <m:t>Koordinaten </m:t>
        </m:r>
        <m:r>
          <m:rPr>
            <m:nor/>
          </m:rPr>
          <w:rPr>
            <w:rStyle w:val="HTMLCode"/>
            <w:rFonts w:ascii="Cambria Math" w:eastAsia="Calibri" w:hAnsi="Cambria Math"/>
            <w:i w:val="0"/>
          </w:rPr>
          <m:t>d</m:t>
        </m:r>
        <m:r>
          <m:rPr>
            <m:nor/>
          </m:rPr>
          <w:rPr>
            <w:rStyle w:val="HTMLCode"/>
            <w:rFonts w:ascii="Cambria Math" w:eastAsia="Calibri" w:hAnsi="Cambria Math"/>
            <w:i w:val="0"/>
          </w:rPr>
          <m:t>er </m:t>
        </m:r>
        <m:r>
          <m:rPr>
            <m:nor/>
          </m:rPr>
          <w:rPr>
            <w:rStyle w:val="HTMLCode"/>
            <w:rFonts w:ascii="Cambria Math" w:eastAsia="Calibri" w:hAnsi="Cambria Math"/>
            <w:i w:val="0"/>
          </w:rPr>
          <m:t>B</m:t>
        </m:r>
        <m:r>
          <m:rPr>
            <m:nor/>
          </m:rPr>
          <w:rPr>
            <w:rStyle w:val="HTMLCode"/>
            <w:rFonts w:ascii="Cambria Math" w:eastAsia="Calibri" w:hAnsi="Cambria Math"/>
            <w:i w:val="0"/>
          </w:rPr>
          <m:t>asisbilder</m:t>
        </m:r>
        <m:r>
          <m:rPr>
            <m:sty m:val="p"/>
          </m:rPr>
          <w:rPr>
            <w:rStyle w:val="HTMLCode"/>
            <w:rFonts w:ascii="Cambria Math" w:eastAsia="Calibri" w:hAnsi="Cambria Math" w:cs="Cambria Math"/>
          </w:rPr>
          <m:t>⟹</m:t>
        </m:r>
        <m:r>
          <m:rPr>
            <m:nor/>
          </m:rPr>
          <w:rPr>
            <w:rStyle w:val="HTMLCode"/>
            <w:rFonts w:ascii="Cambria Math" w:eastAsia="Calibri" w:hAnsi="Cambria Math"/>
            <w:i w:val="0"/>
          </w:rPr>
          <m:t>Matrixdarstellung</m:t>
        </m:r>
      </m:oMath>
      <w:r>
        <w:rPr>
          <w:rStyle w:val="HTMLCode"/>
          <w:rFonts w:ascii="Times New Roman" w:eastAsia="Calibri" w:hAnsi="Times New Roman" w:cs="Calibri"/>
        </w:rPr>
        <w:t xml:space="preserve"> </w:t>
      </w:r>
      <w:r>
        <w:rPr>
          <w:rStyle w:val="HTMLCode"/>
          <w:rFonts w:ascii="Times New Roman" w:eastAsia="Calibri" w:hAnsi="Times New Roman" w:cs="Calibri"/>
        </w:rPr>
        <w:tab/>
        <w:t>(M3.487)</w:t>
      </w:r>
    </w:p>
    <w:p w:rsidR="00917A19" w:rsidRDefault="00917A19" w:rsidP="00917A19">
      <w:pPr>
        <w:pStyle w:val="StandardWeb"/>
      </w:pPr>
      <w:r>
        <w:rPr>
          <w:rStyle w:val="Fett"/>
        </w:rPr>
        <w:t>Originäre Eigenleistung dieser Arbeit</w:t>
      </w:r>
      <w:r>
        <w:t xml:space="preserve"> ist nicht der Existenz- und Eindeutigkeitssatz selbst, sondern seine konsequente Positionierung als notwendige Brücke zwischen abstrakter Linearität und Matrixdarstellung.</w:t>
      </w:r>
    </w:p>
    <w:p w:rsidR="00917A19" w:rsidRDefault="00917A19" w:rsidP="00917A19">
      <w:pPr>
        <w:pStyle w:val="berschrift2"/>
      </w:pPr>
      <w:r>
        <w:t>M3.4.24 Ergebnisbestand von M3.4</w:t>
      </w:r>
    </w:p>
    <w:p w:rsidR="00917A19" w:rsidRDefault="00917A19" w:rsidP="00917A19">
      <w:pPr>
        <w:pStyle w:val="StandardWeb"/>
      </w:pPr>
      <w:r>
        <w:lastRenderedPageBreak/>
        <w:t>Aus M3.4 steht nun zunächst die Eindeutigkeitsaussage zur Verfügung:</w:t>
      </w:r>
    </w:p>
    <w:p w:rsidR="00917A19" w:rsidRDefault="00460BA6" w:rsidP="00460BA6">
      <w:pPr>
        <w:pStyle w:val="Formel"/>
      </w:pPr>
      <m:oMath>
        <m:r>
          <w:rPr>
            <w:rStyle w:val="HTMLCode"/>
            <w:rFonts w:ascii="Cambria Math" w:eastAsia="Calibri" w:hAnsi="Cambria Math"/>
          </w:rPr>
          <m:t>S</m:t>
        </m:r>
        <m:d>
          <m:dPr>
            <m:ctrlPr>
              <w:rPr>
                <w:rStyle w:val="HTMLCode"/>
                <w:rFonts w:ascii="Cambria Math" w:eastAsia="Calibri" w:hAnsi="Cambria Math"/>
              </w:rPr>
            </m:ctrlPr>
          </m:dPr>
          <m:e>
            <m:sSub>
              <m:sSubPr>
                <m:ctrlPr>
                  <w:rPr>
                    <w:rStyle w:val="HTMLCode"/>
                    <w:rFonts w:ascii="Cambria Math" w:eastAsia="Calibri" w:hAnsi="Cambria Math"/>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sSub>
              <m:sSubPr>
                <m:ctrlPr>
                  <w:rPr>
                    <w:rStyle w:val="HTMLCode"/>
                    <w:rFonts w:ascii="Cambria Math" w:eastAsia="Calibri" w:hAnsi="Cambria Math"/>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 xml:space="preserve"> </m:t>
        </m:r>
        <m:r>
          <m:rPr>
            <m:nor/>
          </m:rPr>
          <w:rPr>
            <w:rStyle w:val="HTMLCode"/>
            <w:rFonts w:ascii="Cambria Math" w:eastAsia="Calibri" w:hAnsi="Cambria Math"/>
            <w:i w:val="0"/>
          </w:rPr>
          <m:t>für </m:t>
        </m:r>
        <m:r>
          <m:rPr>
            <m:nor/>
          </m:rPr>
          <w:rPr>
            <w:rStyle w:val="HTMLCode"/>
            <w:rFonts w:ascii="Cambria Math" w:eastAsia="Calibri" w:hAnsi="Cambria Math"/>
            <w:i w:val="0"/>
          </w:rPr>
          <m:t>a</m:t>
        </m:r>
        <m:r>
          <m:rPr>
            <m:nor/>
          </m:rPr>
          <w:rPr>
            <w:rStyle w:val="HTMLCode"/>
            <w:rFonts w:ascii="Cambria Math" w:eastAsia="Calibri" w:hAnsi="Cambria Math"/>
            <w:i w:val="0"/>
          </w:rPr>
          <m:t>lle</m:t>
        </m:r>
        <m:r>
          <w:rPr>
            <w:rStyle w:val="HTMLCode"/>
            <w:rFonts w:ascii="Cambria Math" w:eastAsia="Calibri" w:hAnsi="Cambria Math"/>
          </w:rPr>
          <m:t> </m:t>
        </m:r>
        <m:r>
          <w:rPr>
            <w:rStyle w:val="HTMLCode"/>
            <w:rFonts w:ascii="Cambria Math" w:eastAsia="Calibri" w:hAnsi="Cambria Math"/>
          </w:rPr>
          <m:t xml:space="preserve">i </m:t>
        </m:r>
        <m:r>
          <w:rPr>
            <w:rStyle w:val="katex"/>
            <w:rFonts w:cs="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oMath>
      <w:r>
        <w:rPr>
          <w:rStyle w:val="HTMLCode"/>
          <w:rFonts w:ascii="Times New Roman" w:eastAsia="Calibri" w:hAnsi="Times New Roman" w:cs="Calibri"/>
        </w:rPr>
        <w:t xml:space="preserve"> </w:t>
      </w:r>
      <w:r>
        <w:rPr>
          <w:rStyle w:val="HTMLCode"/>
          <w:rFonts w:ascii="Times New Roman" w:eastAsia="Calibri" w:hAnsi="Times New Roman" w:cs="Calibri"/>
        </w:rPr>
        <w:tab/>
        <w:t>(M3.488)</w:t>
      </w:r>
    </w:p>
    <w:p w:rsidR="00917A19" w:rsidRDefault="00917A19" w:rsidP="00917A19">
      <w:pPr>
        <w:pStyle w:val="StandardWeb"/>
      </w:pPr>
      <w:r>
        <w:t>Weiter gilt der Existenz- und Eindeutigkeitssatz:</w:t>
      </w:r>
    </w:p>
    <w:p w:rsidR="00917A19" w:rsidRPr="00460BA6" w:rsidRDefault="00460BA6" w:rsidP="00460BA6">
      <w:pPr>
        <w:pStyle w:val="Formel"/>
      </w:pPr>
      <m:oMathPara>
        <m:oMathParaPr>
          <m:jc m:val="left"/>
        </m:oMathParaPr>
        <m:oMath>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ctrlPr>
                <w:rPr>
                  <w:rStyle w:val="HTMLCode"/>
                  <w:rFonts w:ascii="Cambria Math" w:eastAsia="Calibri" w:hAnsi="Cambria Math"/>
                </w:rPr>
              </m:ctrlP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 ∃!</m:t>
          </m:r>
          <m:r>
            <m:rPr>
              <m:sty m:val="p"/>
            </m:rPr>
            <w:rPr>
              <w:rStyle w:val="HTMLCode"/>
              <w:rFonts w:ascii="Cambria Math" w:eastAsia="Calibri" w:hAnsi="Cambria Math"/>
            </w:rPr>
            <m:t> </m:t>
          </m:r>
          <m:r>
            <w:rPr>
              <w:rStyle w:val="HTMLCode"/>
              <w:rFonts w:ascii="Cambria Math" w:eastAsia="Calibri" w:hAnsi="Cambria Math"/>
            </w:rPr>
            <m:t>T</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m:rPr>
              <m:sty m:val="p"/>
            </m:rPr>
            <w:rPr>
              <w:rStyle w:val="HTMLCode"/>
              <w:rFonts w:ascii="Cambria Math" w:eastAsia="Calibri" w:hAnsi="Cambria Math"/>
            </w:rPr>
            <m:t>: </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(M3.489)</w:t>
      </w:r>
    </w:p>
    <w:p w:rsidR="00917A19" w:rsidRDefault="00917A19" w:rsidP="00917A19">
      <w:pPr>
        <w:pStyle w:val="StandardWeb"/>
      </w:pPr>
      <w:r>
        <w:t>Für:</w:t>
      </w:r>
    </w:p>
    <w:p w:rsidR="00917A19" w:rsidRPr="00460BA6" w:rsidRDefault="00460BA6" w:rsidP="00460BA6">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(M3.490)</w:t>
      </w:r>
    </w:p>
    <w:p w:rsidR="00917A19" w:rsidRDefault="00917A19" w:rsidP="00917A19">
      <w:pPr>
        <w:pStyle w:val="StandardWeb"/>
      </w:pPr>
      <w:r>
        <w:t>ist die Abbildung gegeben durch:</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i</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(M3.491)</w:t>
      </w:r>
    </w:p>
    <w:p w:rsidR="00917A19" w:rsidRDefault="00917A19" w:rsidP="00917A19">
      <w:pPr>
        <w:pStyle w:val="StandardWeb"/>
      </w:pPr>
      <w:r>
        <w:t xml:space="preserve">Besitzt auch </w:t>
      </w:r>
      <m:oMath>
        <m:r>
          <w:rPr>
            <w:rStyle w:val="HTMLCode"/>
            <w:rFonts w:ascii="Cambria Math" w:hAnsi="Cambria Math"/>
          </w:rPr>
          <m:t>W</m:t>
        </m:r>
      </m:oMath>
      <w:r>
        <w:t xml:space="preserve"> eine geordnete Basis </w:t>
      </w:r>
      <m:oMath>
        <m:r>
          <m:rPr>
            <m:scr m:val="script"/>
          </m:rPr>
          <w:rPr>
            <w:rStyle w:val="HTMLCode"/>
            <w:rFonts w:ascii="Cambria Math" w:hAnsi="Cambria Math" w:cs="Cambria Math"/>
          </w:rPr>
          <m:t>C</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c</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c</m:t>
                </m:r>
              </m:e>
              <m:sub>
                <m:r>
                  <w:rPr>
                    <w:rStyle w:val="HTMLCode"/>
                    <w:rFonts w:ascii="Cambria Math" w:hAnsi="Cambria Math"/>
                  </w:rPr>
                  <m:t>m</m:t>
                </m:r>
              </m:sub>
            </m:sSub>
          </m:e>
        </m:d>
      </m:oMath>
      <w:r>
        <w:t>, so können die Basisbilder eindeutig geschrieben werden als:</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(M3.492)</w:t>
      </w:r>
    </w:p>
    <w:p w:rsidR="00917A19" w:rsidRDefault="00917A19" w:rsidP="00917A19">
      <w:pPr>
        <w:pStyle w:val="StandardWeb"/>
      </w:pPr>
      <w:r>
        <w:t xml:space="preserve">Damit stehen genau die Skalare </w:t>
      </w:r>
      <m:oMath>
        <m:sSub>
          <m:sSubPr>
            <m:ctrlPr>
              <w:rPr>
                <w:rStyle w:val="HTMLCode"/>
                <w:rFonts w:ascii="Cambria Math" w:hAnsi="Cambria Math"/>
                <w:i/>
              </w:rPr>
            </m:ctrlPr>
          </m:sSubPr>
          <m:e>
            <m:r>
              <w:rPr>
                <w:rStyle w:val="HTMLCode"/>
                <w:rFonts w:ascii="Cambria Math" w:hAnsi="Cambria Math"/>
              </w:rPr>
              <m:t>a</m:t>
            </m:r>
          </m:e>
          <m:sub>
            <m:r>
              <w:rPr>
                <w:rStyle w:val="HTMLCode"/>
                <w:rFonts w:ascii="Cambria Math" w:hAnsi="Cambria Math"/>
              </w:rPr>
              <m:t>ij</m:t>
            </m:r>
          </m:sub>
        </m:sSub>
      </m:oMath>
      <w:r>
        <w:t xml:space="preserve"> bereit, aus denen die Matrixdarstellung aufgebaut werden kann.</w:t>
      </w:r>
    </w:p>
    <w:p w:rsidR="00917A19" w:rsidRDefault="00917A19" w:rsidP="00917A19">
      <w:pPr>
        <w:pStyle w:val="berschrift2"/>
      </w:pPr>
      <w:r>
        <w:t>M3.4.25 Weitergabestelle M3.4 → M3.5</w:t>
      </w:r>
    </w:p>
    <w:p w:rsidR="00917A19" w:rsidRDefault="00917A19" w:rsidP="00917A19">
      <w:pPr>
        <w:pStyle w:val="StandardWeb"/>
      </w:pPr>
      <w:r>
        <w:t>M3.4 liefert damit die fehlende Brücke zwischen abstrakter Linearität und endlich vielen skalaren Darstellungsdaten.</w:t>
      </w:r>
    </w:p>
    <w:p w:rsidR="00917A19" w:rsidRDefault="00917A19" w:rsidP="00917A19">
      <w:pPr>
        <w:pStyle w:val="StandardWeb"/>
      </w:pPr>
      <w:r>
        <w:t>Eine lineare Abbildung:</w:t>
      </w:r>
    </w:p>
    <w:p w:rsidR="00917A19" w:rsidRPr="00460BA6" w:rsidRDefault="00460BA6" w:rsidP="00460BA6">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(M3.493)</w:t>
      </w:r>
    </w:p>
    <w:p w:rsidR="00917A19" w:rsidRDefault="00917A19" w:rsidP="00917A19">
      <w:pPr>
        <w:pStyle w:val="StandardWeb"/>
      </w:pPr>
      <w:r>
        <w:t xml:space="preserve">wird bei einer Basis </w:t>
      </w:r>
      <m:oMath>
        <m:r>
          <m:rPr>
            <m:scr m:val="script"/>
          </m:rPr>
          <w:rPr>
            <w:rStyle w:val="HTMLCode"/>
            <w:rFonts w:ascii="Cambria Math" w:hAnsi="Cambria Math" w:cs="Cambria Math"/>
          </w:rPr>
          <m:t>B</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e>
        </m:d>
      </m:oMath>
      <w:r>
        <w:t xml:space="preserve"> des Definitionsraums vollständig durch:</w:t>
      </w:r>
    </w:p>
    <w:p w:rsidR="00917A19" w:rsidRPr="00460BA6" w:rsidRDefault="00460BA6" w:rsidP="00460BA6">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(M3.494)</w:t>
      </w:r>
    </w:p>
    <w:p w:rsidR="00917A19" w:rsidRDefault="00917A19" w:rsidP="00917A19">
      <w:pPr>
        <w:pStyle w:val="StandardWeb"/>
      </w:pPr>
      <w:r>
        <w:lastRenderedPageBreak/>
        <w:t>bestimmt.</w:t>
      </w:r>
    </w:p>
    <w:p w:rsidR="00917A19" w:rsidRDefault="00917A19" w:rsidP="00917A19">
      <w:pPr>
        <w:pStyle w:val="StandardWeb"/>
      </w:pPr>
      <w:r>
        <w:t xml:space="preserve">Wird zusätzlich eine Basis </w:t>
      </w:r>
      <m:oMath>
        <m:r>
          <m:rPr>
            <m:scr m:val="script"/>
          </m:rPr>
          <w:rPr>
            <w:rStyle w:val="HTMLCode"/>
            <w:rFonts w:ascii="Cambria Math" w:hAnsi="Cambria Math" w:cs="Cambria Math"/>
          </w:rPr>
          <m:t>C</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c</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c</m:t>
                </m:r>
              </m:e>
              <m:sub>
                <m:r>
                  <w:rPr>
                    <w:rStyle w:val="HTMLCode"/>
                    <w:rFonts w:ascii="Cambria Math" w:hAnsi="Cambria Math"/>
                  </w:rPr>
                  <m:t>m</m:t>
                </m:r>
              </m:sub>
            </m:sSub>
          </m:e>
        </m:d>
      </m:oMath>
      <w:r>
        <w:t xml:space="preserve"> des Zielraums gewählt, so besitzt jedes Basisbild eindeutige Koordinaten:</w:t>
      </w:r>
    </w:p>
    <w:p w:rsidR="00917A19" w:rsidRPr="00460BA6" w:rsidRDefault="00460BA6" w:rsidP="00460BA6">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(M3.495)</w:t>
      </w:r>
    </w:p>
    <w:p w:rsidR="00917A19" w:rsidRDefault="00917A19" w:rsidP="00917A19">
      <w:pPr>
        <w:pStyle w:val="StandardWeb"/>
      </w:pPr>
      <w:r>
        <w:t xml:space="preserve">Die </w:t>
      </w:r>
      <m:oMath>
        <m:r>
          <w:rPr>
            <w:rStyle w:val="HTMLCode"/>
            <w:rFonts w:ascii="Cambria Math" w:hAnsi="Cambria Math"/>
          </w:rPr>
          <m:t>j</m:t>
        </m:r>
      </m:oMath>
      <w:r>
        <w:t xml:space="preserve">-te Familie dieser Koordinaten wird im folgenden Abschnitt zur </w:t>
      </w:r>
      <m:oMath>
        <m:r>
          <w:rPr>
            <w:rStyle w:val="HTMLCode"/>
            <w:rFonts w:ascii="Cambria Math" w:hAnsi="Cambria Math"/>
          </w:rPr>
          <m:t>j</m:t>
        </m:r>
      </m:oMath>
      <w:r>
        <w:t>-ten Spalte der Darstellungsmatrix.</w:t>
      </w:r>
    </w:p>
    <w:p w:rsidR="00917A19" w:rsidRDefault="00917A19" w:rsidP="00917A19">
      <w:pPr>
        <w:pStyle w:val="StandardWeb"/>
      </w:pPr>
      <w:r>
        <w:t>Die unmittelbare Weitergabe lautet daher:</w:t>
      </w:r>
    </w:p>
    <w:p w:rsidR="00917A19" w:rsidRPr="00460BA6" w:rsidRDefault="00460BA6" w:rsidP="00460BA6">
      <w:pPr>
        <w:pStyle w:val="Formel"/>
      </w:pPr>
      <m:oMath>
        <m:borderBox>
          <m:borderBoxPr>
            <m:ctrlPr>
              <w:rPr>
                <w:rStyle w:val="HTMLCode"/>
                <w:rFonts w:ascii="Cambria Math" w:eastAsia="Calibri" w:hAnsi="Cambria Math"/>
              </w:rPr>
            </m:ctrlPr>
          </m:borderBoxPr>
          <m:e>
            <m:r>
              <m:rPr>
                <m:nor/>
              </m:rPr>
              <w:rPr>
                <w:rStyle w:val="HTMLCode"/>
                <w:rFonts w:ascii="Cambria Math" w:eastAsia="Calibri" w:hAnsi="Cambria Math"/>
                <w:i w:val="0"/>
              </w:rPr>
              <m:t>M3.4</m:t>
            </m:r>
            <m:r>
              <m:rPr>
                <m:sty m:val="p"/>
              </m:rPr>
              <w:rPr>
                <w:rStyle w:val="HTMLCode"/>
                <w:rFonts w:ascii="Cambria Math" w:eastAsia="Calibri" w:hAnsi="Cambria Math" w:cs="Cambria Math"/>
              </w:rPr>
              <m:t>⟶</m:t>
            </m:r>
            <m:r>
              <m:rPr>
                <m:nor/>
              </m:rPr>
              <w:rPr>
                <w:rStyle w:val="HTMLCode"/>
                <w:rFonts w:ascii="Cambria Math" w:eastAsia="Calibri" w:hAnsi="Cambria Math"/>
                <w:i w:val="0"/>
              </w:rPr>
              <m:t>M3.5</m:t>
            </m:r>
          </m:e>
        </m:borderBox>
      </m:oMath>
      <w:r>
        <w:rPr>
          <w:rStyle w:val="HTMLCode"/>
          <w:rFonts w:ascii="Cambria Math" w:eastAsia="Calibri" w:hAnsi="Cambria Math" w:cs="Calibri"/>
        </w:rPr>
        <w:tab/>
        <w:t>(M3.496)</w:t>
      </w:r>
    </w:p>
    <w:p w:rsidR="00917A19" w:rsidRDefault="00917A19" w:rsidP="00917A19">
      <w:pPr>
        <w:pStyle w:val="StandardWeb"/>
      </w:pPr>
      <w:r>
        <w:rPr>
          <w:rStyle w:val="Fett"/>
        </w:rPr>
        <w:t>M3.5 Matrixdarstellung linearer Abbildungen</w:t>
      </w:r>
      <w:r>
        <w:t xml:space="preserve"> beginnt deshalb mit der geordneten Zusammenfassung der Koordinaten der Basisbilder und zeigt anschließend, wie aus dieser Matrix der Koordinatenvektor jedes Bildes </w:t>
      </w:r>
      <m:oMath>
        <m:r>
          <w:rPr>
            <w:rStyle w:val="HTMLCode"/>
            <w:rFonts w:ascii="Cambria Math" w:hAnsi="Cambria Math"/>
          </w:rPr>
          <m:t>T</m:t>
        </m:r>
        <m:d>
          <m:dPr>
            <m:ctrlPr>
              <w:rPr>
                <w:rStyle w:val="HTMLCode"/>
                <w:rFonts w:ascii="Cambria Math" w:hAnsi="Cambria Math"/>
                <w:i/>
              </w:rPr>
            </m:ctrlPr>
          </m:dPr>
          <m:e>
            <m:r>
              <w:rPr>
                <w:rStyle w:val="HTMLCode"/>
                <w:rFonts w:ascii="Cambria Math" w:hAnsi="Cambria Math"/>
              </w:rPr>
              <m:t>v</m:t>
            </m:r>
          </m:e>
        </m:d>
      </m:oMath>
      <w:r>
        <w:t xml:space="preserve"> berechnet wird.</w:t>
      </w:r>
    </w:p>
    <w:p w:rsidR="00DA6C07" w:rsidRDefault="00DA6C07" w:rsidP="00DA6C07">
      <w:pPr>
        <w:pStyle w:val="berschrift1"/>
        <w:rPr>
          <w:rFonts w:cs="Times New Roman"/>
          <w:sz w:val="48"/>
          <w:szCs w:val="48"/>
        </w:rPr>
      </w:pPr>
      <w:r>
        <w:t>M3.5 Matrixdarstellung linearer Abbildungen</w:t>
      </w:r>
    </w:p>
    <w:p w:rsidR="00DA6C07" w:rsidRDefault="00DA6C07" w:rsidP="00DA6C07">
      <w:pPr>
        <w:pStyle w:val="StandardWeb"/>
      </w:pPr>
      <w:r>
        <w:t>Mit M3.4 steht fest, dass eine lineare Abbildung eines endlichdimensionalen Vektorraums vollständig durch die Bilder einer Basis bestimmt wird. Wähle ich zusätzlich im Zielraum eine geordnete Basis, so lassen sich auch diese Basisbilder durch endlich viele Skalare beschreiben. Genau an dieser Stelle entsteht die Matrixdarstellung.</w:t>
      </w:r>
    </w:p>
    <w:p w:rsidR="00DA6C07" w:rsidRDefault="00DA6C07" w:rsidP="00DA6C07">
      <w:pPr>
        <w:pStyle w:val="StandardWeb"/>
      </w:pPr>
      <w:r>
        <w:t>Ich führe die Matrix daher nicht als eigenständiges Rechenobjekt ein, dem nachträglich eine lineare Abbildung zugeordnet wird. Die Richtung ist für meinen Aufbau bewusst umgekehrt: Zuerst existiert die abstrakte lineare Abbildung, dann werden ihre Basisbilder bestimmt, anschließend werden diese Basisbilder in Koordinaten zerlegt, und erst aus diesen Koordinaten entsteht die Matrix. [[71]] [[72]]</w:t>
      </w:r>
    </w:p>
    <w:p w:rsidR="00DA6C07" w:rsidRDefault="00DA6C07" w:rsidP="00DA6C07">
      <w:pPr>
        <w:pStyle w:val="berschrift2"/>
      </w:pPr>
      <w:r>
        <w:t>M3.5.1 Ausgangslage</w:t>
      </w:r>
    </w:p>
    <w:p w:rsidR="00DA6C07" w:rsidRDefault="00DA6C07" w:rsidP="00DA6C07">
      <w:pPr>
        <w:pStyle w:val="StandardWeb"/>
      </w:pPr>
      <w:r>
        <w:t xml:space="preserve">Seien </w:t>
      </w:r>
      <m:oMath>
        <m:r>
          <w:rPr>
            <w:rStyle w:val="HTMLCode"/>
            <w:rFonts w:ascii="Cambria Math" w:hAnsi="Cambria Math"/>
          </w:rPr>
          <m:t>V</m:t>
        </m:r>
      </m:oMath>
      <w:r>
        <w:t xml:space="preserve"> und </w:t>
      </w:r>
      <m:oMath>
        <m:r>
          <w:rPr>
            <w:rStyle w:val="HTMLCode"/>
            <w:rFonts w:ascii="Cambria Math" w:hAnsi="Cambria Math"/>
          </w:rPr>
          <m:t>W</m:t>
        </m:r>
      </m:oMath>
      <w:r>
        <w:t xml:space="preserve"> endlichdimensionale Vektorräume über demselben Körper </w:t>
      </w:r>
      <m:oMath>
        <m:r>
          <w:rPr>
            <w:rStyle w:val="HTMLCode"/>
            <w:rFonts w:ascii="Cambria Math" w:hAnsi="Cambria Math"/>
          </w:rPr>
          <m:t>K</m:t>
        </m:r>
      </m:oMath>
      <w:r>
        <w:t xml:space="preserve"> mit:</w:t>
      </w:r>
    </w:p>
    <w:p w:rsidR="00DA6C07" w:rsidRPr="00CF74CD" w:rsidRDefault="00CF74CD" w:rsidP="00CF74CD">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(M3.497)</w:t>
      </w:r>
    </w:p>
    <w:p w:rsidR="00DA6C07" w:rsidRDefault="00DA6C07" w:rsidP="00DA6C07">
      <w:pPr>
        <w:pStyle w:val="StandardWeb"/>
      </w:pPr>
      <w:r>
        <w:t>und:</w:t>
      </w:r>
    </w:p>
    <w:p w:rsidR="00DA6C07" w:rsidRPr="00CF74CD" w:rsidRDefault="00CF74CD" w:rsidP="00CF74CD">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W</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m</m:t>
          </m:r>
          <m:r>
            <w:rPr>
              <w:rStyle w:val="HTMLCode"/>
              <w:rFonts w:ascii="Times New Roman" w:eastAsia="Calibri" w:hAnsi="Times New Roman" w:cs="Calibri"/>
            </w:rPr>
            <w:br/>
          </m:r>
        </m:oMath>
      </m:oMathPara>
      <w:r>
        <w:rPr>
          <w:rStyle w:val="HTMLCode"/>
          <w:rFonts w:ascii="Times New Roman" w:eastAsia="Calibri" w:hAnsi="Times New Roman" w:cs="Calibri"/>
        </w:rPr>
        <w:tab/>
        <w:t>(M3.498)</w:t>
      </w:r>
    </w:p>
    <w:p w:rsidR="00DA6C07" w:rsidRDefault="00DA6C07" w:rsidP="00DA6C07">
      <w:pPr>
        <w:pStyle w:val="StandardWeb"/>
      </w:pPr>
      <w:r>
        <w:t>Weiter seien geordnete Basen gewählt:</w:t>
      </w:r>
    </w:p>
    <w:p w:rsidR="00DA6C07" w:rsidRPr="00CF74CD" w:rsidRDefault="00CF74CD" w:rsidP="00CF74CD">
      <w:pPr>
        <w:pStyle w:val="Formel"/>
      </w:pPr>
      <m:oMathPara>
        <m:oMathParaPr>
          <m:jc m:val="left"/>
        </m:oMathParaPr>
        <m:oMath>
          <m:r>
            <m:rPr>
              <m:scr m:val="script"/>
              <m:sty m:val="p"/>
            </m:rPr>
            <w:rPr>
              <w:rStyle w:val="HTMLCode"/>
              <w:rFonts w:ascii="Cambria Math" w:eastAsia="Calibri" w:hAnsi="Cambria Math" w:cs="Cambria Math"/>
            </w:rPr>
            <w:lastRenderedPageBreak/>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(M3.499)</w:t>
      </w:r>
    </w:p>
    <w:p w:rsidR="00DA6C07" w:rsidRDefault="00DA6C07" w:rsidP="00DA6C07">
      <w:pPr>
        <w:pStyle w:val="StandardWeb"/>
      </w:pPr>
      <w:r>
        <w:t xml:space="preserve">für </w:t>
      </w:r>
      <m:oMath>
        <m:r>
          <w:rPr>
            <w:rStyle w:val="HTMLCode"/>
            <w:rFonts w:ascii="Cambria Math" w:hAnsi="Cambria Math"/>
          </w:rPr>
          <m:t>V</m:t>
        </m:r>
      </m:oMath>
      <w:r>
        <w:t xml:space="preserve"> und:</w:t>
      </w:r>
    </w:p>
    <w:p w:rsidR="00DA6C07" w:rsidRPr="00CF74CD" w:rsidRDefault="00CF74CD" w:rsidP="00CF74CD">
      <w:pPr>
        <w:pStyle w:val="Formel"/>
      </w:pPr>
      <m:oMathPara>
        <m:oMathParaPr>
          <m:jc m:val="left"/>
        </m:oMathParaPr>
        <m:oMath>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c</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m</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(M3.500)</w:t>
      </w:r>
    </w:p>
    <w:p w:rsidR="00DA6C07" w:rsidRDefault="00DA6C07" w:rsidP="00DA6C07">
      <w:pPr>
        <w:pStyle w:val="StandardWeb"/>
      </w:pPr>
      <w:r>
        <w:t xml:space="preserve">für </w:t>
      </w:r>
      <m:oMath>
        <m:r>
          <w:rPr>
            <w:rStyle w:val="HTMLCode"/>
            <w:rFonts w:ascii="Cambria Math" w:hAnsi="Cambria Math"/>
          </w:rPr>
          <m:t>W</m:t>
        </m:r>
      </m:oMath>
      <w:r>
        <w:t>.</w:t>
      </w:r>
    </w:p>
    <w:p w:rsidR="00DA6C07" w:rsidRDefault="00DA6C07" w:rsidP="00DA6C07">
      <w:pPr>
        <w:pStyle w:val="StandardWeb"/>
      </w:pPr>
      <w:r>
        <w:t>Sei außerdem:</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(M3.501)</w:t>
      </w:r>
    </w:p>
    <w:p w:rsidR="00DA6C07" w:rsidRDefault="00DA6C07" w:rsidP="00DA6C07">
      <w:pPr>
        <w:pStyle w:val="StandardWeb"/>
      </w:pPr>
      <w:r>
        <w:t>linear.</w:t>
      </w:r>
    </w:p>
    <w:p w:rsidR="00DA6C07" w:rsidRDefault="00DA6C07" w:rsidP="00DA6C07">
      <w:pPr>
        <w:pStyle w:val="StandardWeb"/>
      </w:pPr>
      <w:r>
        <w:t xml:space="preserve">Nach M3.4 </w:t>
      </w:r>
      <w:proofErr w:type="gramStart"/>
      <w:r>
        <w:t>genügt es</w:t>
      </w:r>
      <w:proofErr w:type="gramEnd"/>
      <w:r>
        <w:t>, die Basisbilder:</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(M3.502)</w:t>
      </w:r>
    </w:p>
    <w:p w:rsidR="00DA6C07" w:rsidRDefault="00DA6C07" w:rsidP="00DA6C07">
      <w:pPr>
        <w:pStyle w:val="StandardWeb"/>
      </w:pPr>
      <w:r>
        <w:t>zu kennen.</w:t>
      </w:r>
    </w:p>
    <w:p w:rsidR="00DA6C07" w:rsidRDefault="00DA6C07" w:rsidP="00DA6C07">
      <w:pPr>
        <w:pStyle w:val="StandardWeb"/>
      </w:pPr>
      <w:r>
        <w:t xml:space="preserve">Jedes dieser Basisbilder besitzt bezüglich </w:t>
      </w:r>
      <m:oMath>
        <m:r>
          <m:rPr>
            <m:scr m:val="script"/>
          </m:rPr>
          <w:rPr>
            <w:rStyle w:val="HTMLCode"/>
            <w:rFonts w:ascii="Cambria Math" w:hAnsi="Cambria Math" w:cs="Cambria Math"/>
          </w:rPr>
          <m:t>C</m:t>
        </m:r>
      </m:oMath>
      <w:r>
        <w:t xml:space="preserve"> eine eindeutige Darstellung.</w:t>
      </w:r>
    </w:p>
    <w:p w:rsidR="00DA6C07" w:rsidRDefault="00DA6C07" w:rsidP="00DA6C07">
      <w:pPr>
        <w:pStyle w:val="StandardWeb"/>
      </w:pPr>
      <w:r>
        <w:t xml:space="preserve">Für jedes </w:t>
      </w:r>
      <m:oMath>
        <m:r>
          <w:rPr>
            <w:rStyle w:val="HTMLCode"/>
            <w:rFonts w:ascii="Cambria Math" w:hAnsi="Cambria Math"/>
          </w:rPr>
          <m:t>j=1,</m:t>
        </m:r>
        <m:r>
          <m:rPr>
            <m:sty m:val="p"/>
          </m:rPr>
          <w:rPr>
            <w:rStyle w:val="HTMLCode"/>
            <w:rFonts w:ascii="Cambria Math" w:hAnsi="Cambria Math"/>
          </w:rPr>
          <m:t>…</m:t>
        </m:r>
        <m:r>
          <w:rPr>
            <w:rStyle w:val="HTMLCode"/>
            <w:rFonts w:ascii="Cambria Math" w:hAnsi="Cambria Math"/>
          </w:rPr>
          <m:t>,n</m:t>
        </m:r>
      </m:oMath>
      <w:r>
        <w:t xml:space="preserve"> gilt daher:</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(M3.503)</w:t>
      </w:r>
    </w:p>
    <w:p w:rsidR="00DA6C07" w:rsidRDefault="00DA6C07" w:rsidP="00DA6C07">
      <w:pPr>
        <w:pStyle w:val="StandardWeb"/>
      </w:pPr>
      <w:r>
        <w:t>mit eindeutig bestimmten Skalaren: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r>
            <m:rPr>
              <m:sty m:val="p"/>
            </m:rPr>
            <w:rPr>
              <w:rStyle w:val="HTMLCode"/>
              <w:rFonts w:ascii="Cambria Math" w:eastAsia="Calibri" w:hAnsi="Cambria Math"/>
            </w:rPr>
            <m:t>∈</m:t>
          </m:r>
          <m:r>
            <w:rPr>
              <w:rStyle w:val="HTMLCode"/>
              <w:rFonts w:ascii="Cambria Math" w:eastAsia="Calibri" w:hAnsi="Cambria Math"/>
            </w:rPr>
            <m:t>K</m:t>
          </m:r>
          <m:r>
            <w:rPr>
              <w:rStyle w:val="HTMLCode"/>
              <w:rFonts w:ascii="Times New Roman" w:eastAsia="Calibri" w:hAnsi="Times New Roman" w:cs="Calibri"/>
            </w:rPr>
            <w:br/>
          </m:r>
        </m:oMath>
      </m:oMathPara>
      <w:r>
        <w:rPr>
          <w:rStyle w:val="HTMLCode"/>
          <w:rFonts w:ascii="Times New Roman" w:eastAsia="Calibri" w:hAnsi="Times New Roman" w:cs="Calibri"/>
        </w:rPr>
        <w:tab/>
        <w:t>(M3.504)</w:t>
      </w:r>
    </w:p>
    <w:p w:rsidR="00DA6C07" w:rsidRDefault="00DA6C07" w:rsidP="00DA6C07">
      <w:pPr>
        <w:pStyle w:val="StandardWeb"/>
      </w:pPr>
      <w:r>
        <w:t>für:</w:t>
      </w:r>
    </w:p>
    <w:p w:rsidR="00DA6C07" w:rsidRPr="00CF74CD" w:rsidRDefault="00CF74CD" w:rsidP="00CF74CD">
      <w:pPr>
        <w:pStyle w:val="Formel"/>
      </w:pPr>
      <m:oMathPara>
        <m:oMathParaPr>
          <m:jc m:val="left"/>
        </m:oMathParaPr>
        <m:oMath>
          <m:r>
            <m:rPr>
              <m:sty m:val="p"/>
            </m:rPr>
            <w:rPr>
              <w:rStyle w:val="HTMLCode"/>
              <w:rFonts w:ascii="Cambria Math" w:eastAsia="Calibri" w:hAnsi="Cambria Math"/>
            </w:rPr>
            <m:t>1≤</m:t>
          </m:r>
          <m:r>
            <w:rPr>
              <w:rStyle w:val="HTMLCode"/>
              <w:rFonts w:ascii="Cambria Math" w:eastAsia="Calibri" w:hAnsi="Cambria Math"/>
            </w:rPr>
            <m:t>i</m:t>
          </m:r>
          <m:r>
            <m:rPr>
              <m:sty m:val="p"/>
            </m:rPr>
            <w:rPr>
              <w:rStyle w:val="HTMLCode"/>
              <w:rFonts w:ascii="Cambria Math" w:eastAsia="Calibri" w:hAnsi="Cambria Math"/>
            </w:rPr>
            <m:t>≤</m:t>
          </m:r>
          <m:r>
            <w:rPr>
              <w:rStyle w:val="HTMLCode"/>
              <w:rFonts w:ascii="Cambria Math" w:eastAsia="Calibri" w:hAnsi="Cambria Math"/>
            </w:rPr>
            <m:t>m</m:t>
          </m:r>
          <m:r>
            <m:rPr>
              <m:sty m:val="p"/>
            </m:rPr>
            <w:rPr>
              <w:rStyle w:val="HTMLCode"/>
              <w:rFonts w:ascii="Cambria Math" w:eastAsia="Calibri" w:hAnsi="Cambria Math"/>
            </w:rPr>
            <m:t>,   1≤</m:t>
          </m:r>
          <m:r>
            <w:rPr>
              <w:rStyle w:val="HTMLCode"/>
              <w:rFonts w:ascii="Cambria Math" w:eastAsia="Calibri" w:hAnsi="Cambria Math"/>
            </w:rPr>
            <m:t>j</m:t>
          </m:r>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(M3.505)</w:t>
      </w:r>
    </w:p>
    <w:p w:rsidR="00DA6C07" w:rsidRDefault="00DA6C07" w:rsidP="00DA6C07">
      <w:pPr>
        <w:pStyle w:val="StandardWeb"/>
      </w:pPr>
      <w:r>
        <w:t>Diese Skalare sind die Einträge der Darstellungsmatrix.</w:t>
      </w:r>
    </w:p>
    <w:p w:rsidR="00DA6C07" w:rsidRDefault="00DA6C07" w:rsidP="00DA6C07">
      <w:pPr>
        <w:pStyle w:val="berschrift2"/>
      </w:pPr>
      <w:r>
        <w:t>M3.5.2 Koordinaten der Basisbilder</w:t>
      </w:r>
    </w:p>
    <w:p w:rsidR="00DA6C07" w:rsidRDefault="00DA6C07" w:rsidP="00DA6C07">
      <w:pPr>
        <w:pStyle w:val="StandardWeb"/>
      </w:pPr>
      <w:r>
        <w:t>Für jedes Basisbild gilt: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(M3.506)</w:t>
      </w:r>
    </w:p>
    <w:p w:rsidR="00DA6C07" w:rsidRDefault="00DA6C07" w:rsidP="00DA6C07">
      <w:pPr>
        <w:pStyle w:val="StandardWeb"/>
      </w:pPr>
      <w:r>
        <w:t>Für die Matrixdarstellung ist es zweckmäßig, diese Koordinaten als Spaltenvektoren zu schreiben: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j</m:t>
                        </m:r>
                      </m:sub>
                    </m:sSub>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2</m:t>
                        </m:r>
                        <m:r>
                          <w:rPr>
                            <w:rStyle w:val="HTMLCode"/>
                            <w:rFonts w:ascii="Cambria Math" w:eastAsia="Calibri" w:hAnsi="Cambria Math"/>
                          </w:rPr>
                          <m:t>j</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mj</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(M3.507)</w:t>
      </w:r>
    </w:p>
    <w:p w:rsidR="00DA6C07" w:rsidRDefault="00DA6C07" w:rsidP="00DA6C07">
      <w:pPr>
        <w:pStyle w:val="StandardWeb"/>
      </w:pPr>
      <w:r>
        <w:t>Damit besitzt jedes Basisbild genau eine Koordinatenspalte.</w:t>
      </w:r>
    </w:p>
    <w:p w:rsidR="00DA6C07" w:rsidRDefault="00DA6C07" w:rsidP="00DA6C07">
      <w:pPr>
        <w:pStyle w:val="StandardWeb"/>
      </w:pPr>
      <w:r>
        <w:t xml:space="preserve">Für </w:t>
      </w:r>
      <m:oMath>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oMath>
      <w:r>
        <w:t xml:space="preserve"> ist dies:</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11</m:t>
                        </m:r>
                      </m:sub>
                    </m:sSub>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21</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m:t>
                        </m:r>
                        <m:r>
                          <m:rPr>
                            <m:sty m:val="p"/>
                          </m:rPr>
                          <w:rPr>
                            <w:rStyle w:val="HTMLCode"/>
                            <w:rFonts w:ascii="Cambria Math" w:eastAsia="Calibri" w:hAnsi="Cambria Math"/>
                          </w:rPr>
                          <m:t>1</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(M3.508)</w:t>
      </w:r>
    </w:p>
    <w:p w:rsidR="00DA6C07" w:rsidRDefault="00DA6C07" w:rsidP="00DA6C07">
      <w:pPr>
        <w:pStyle w:val="StandardWeb"/>
      </w:pPr>
      <w:r>
        <w:t xml:space="preserve">und für </w:t>
      </w:r>
      <m:oMath>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oMath>
      <w:r>
        <w: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n</m:t>
                        </m:r>
                      </m:sub>
                    </m:sSub>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2</m:t>
                        </m:r>
                        <m:r>
                          <w:rPr>
                            <w:rStyle w:val="HTMLCode"/>
                            <w:rFonts w:ascii="Cambria Math" w:eastAsia="Calibri" w:hAnsi="Cambria Math"/>
                          </w:rPr>
                          <m:t>n</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mn</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(M3.509)</w:t>
      </w:r>
    </w:p>
    <w:p w:rsidR="00DA6C07" w:rsidRDefault="00DA6C07" w:rsidP="00DA6C07">
      <w:pPr>
        <w:pStyle w:val="StandardWeb"/>
      </w:pPr>
      <w:r>
        <w:t xml:space="preserve">Die geordnete Folge dieser Spalten enthält die vollständige Koordinateninformation über </w:t>
      </w:r>
      <m:oMath>
        <m:r>
          <w:rPr>
            <w:rStyle w:val="HTMLCode"/>
            <w:rFonts w:ascii="Cambria Math" w:hAnsi="Cambria Math"/>
          </w:rPr>
          <m:t>T</m:t>
        </m:r>
      </m:oMath>
      <w:r>
        <w:t xml:space="preserve"> bezüglich </w:t>
      </w:r>
      <m:oMath>
        <m:r>
          <m:rPr>
            <m:scr m:val="script"/>
          </m:rPr>
          <w:rPr>
            <w:rStyle w:val="HTMLCode"/>
            <w:rFonts w:ascii="Cambria Math" w:hAnsi="Cambria Math" w:cs="Cambria Math"/>
          </w:rPr>
          <m:t>B</m:t>
        </m:r>
      </m:oMath>
      <w:r>
        <w:t xml:space="preserve"> und </w:t>
      </w:r>
      <m:oMath>
        <m:r>
          <m:rPr>
            <m:scr m:val="script"/>
          </m:rPr>
          <w:rPr>
            <w:rStyle w:val="HTMLCode"/>
            <w:rFonts w:ascii="Cambria Math" w:hAnsi="Cambria Math" w:cs="Cambria Math"/>
          </w:rPr>
          <m:t>C</m:t>
        </m:r>
      </m:oMath>
      <w:r>
        <w:t>.</w:t>
      </w:r>
    </w:p>
    <w:p w:rsidR="00DA6C07" w:rsidRDefault="00DA6C07" w:rsidP="00DA6C07">
      <w:pPr>
        <w:pStyle w:val="berschrift2"/>
      </w:pPr>
      <w:r>
        <w:t>M3.5.3 Definition der Darstellungsmatrix</w:t>
      </w:r>
    </w:p>
    <w:p w:rsidR="00DA6C07" w:rsidRDefault="00DA6C07" w:rsidP="00DA6C07">
      <w:pPr>
        <w:pStyle w:val="StandardWeb"/>
      </w:pPr>
      <w:r>
        <w:rPr>
          <w:rStyle w:val="Fett"/>
        </w:rPr>
        <w:t>Definition M3.5.1 – Darstellungsmatrix einer linearen Abbildung</w:t>
      </w:r>
    </w:p>
    <w:p w:rsidR="00DA6C07" w:rsidRDefault="00DA6C07" w:rsidP="00DA6C07">
      <w:pPr>
        <w:pStyle w:val="StandardWeb"/>
      </w:pPr>
      <w:r>
        <w:t xml:space="preserve">Sei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linear, </w:t>
      </w:r>
      <m:oMath>
        <m:r>
          <m:rPr>
            <m:scr m:val="script"/>
          </m:rPr>
          <w:rPr>
            <w:rStyle w:val="HTMLCode"/>
            <w:rFonts w:ascii="Cambria Math" w:hAnsi="Cambria Math" w:cs="Cambria Math"/>
          </w:rPr>
          <m:t>B</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n</m:t>
                </m:r>
              </m:sub>
            </m:sSub>
          </m:e>
        </m:d>
      </m:oMath>
      <w:r>
        <w:t xml:space="preserve"> eine geordnete Basis von </w:t>
      </w:r>
      <m:oMath>
        <m:r>
          <w:rPr>
            <w:rStyle w:val="HTMLCode"/>
            <w:rFonts w:ascii="Cambria Math" w:hAnsi="Cambria Math"/>
          </w:rPr>
          <m:t>V</m:t>
        </m:r>
      </m:oMath>
      <w:r>
        <w:t xml:space="preserve"> und </w:t>
      </w:r>
      <m:oMath>
        <m:r>
          <m:rPr>
            <m:scr m:val="script"/>
          </m:rPr>
          <w:rPr>
            <w:rStyle w:val="HTMLCode"/>
            <w:rFonts w:ascii="Cambria Math" w:hAnsi="Cambria Math" w:cs="Cambria Math"/>
          </w:rPr>
          <m:t>C</m:t>
        </m:r>
        <m:r>
          <w:rPr>
            <w:rStyle w:val="HTMLCode"/>
            <w:rFonts w:ascii="Cambria Math" w:hAnsi="Cambria Math"/>
          </w:rPr>
          <m: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c</m:t>
                </m:r>
              </m:e>
              <m:sub>
                <m:r>
                  <w:rPr>
                    <w:rStyle w:val="HTMLCode"/>
                    <w:rFonts w:ascii="Cambria Math" w:hAnsi="Cambria Math"/>
                  </w:rPr>
                  <m:t>1</m:t>
                </m:r>
              </m:sub>
            </m:sSub>
            <m: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sSub>
              <m:sSubPr>
                <m:ctrlPr>
                  <w:rPr>
                    <w:rStyle w:val="HTMLCode"/>
                    <w:rFonts w:ascii="Cambria Math" w:hAnsi="Cambria Math"/>
                    <w:i/>
                  </w:rPr>
                </m:ctrlPr>
              </m:sSubPr>
              <m:e>
                <m:r>
                  <w:rPr>
                    <w:rStyle w:val="HTMLCode"/>
                    <w:rFonts w:ascii="Cambria Math" w:hAnsi="Cambria Math"/>
                  </w:rPr>
                  <m:t>c</m:t>
                </m:r>
              </m:e>
              <m:sub>
                <m:r>
                  <w:rPr>
                    <w:rStyle w:val="HTMLCode"/>
                    <w:rFonts w:ascii="Cambria Math" w:hAnsi="Cambria Math"/>
                  </w:rPr>
                  <m:t>m</m:t>
                </m:r>
              </m:sub>
            </m:sSub>
          </m:e>
        </m:d>
      </m:oMath>
      <w:r>
        <w:t xml:space="preserve"> eine geordnete Basis von </w:t>
      </w:r>
      <m:oMath>
        <m:r>
          <w:rPr>
            <w:rStyle w:val="HTMLCode"/>
            <w:rFonts w:ascii="Cambria Math" w:hAnsi="Cambria Math"/>
          </w:rPr>
          <m:t>W</m:t>
        </m:r>
      </m:oMath>
      <w:r>
        <w:t>.</w:t>
      </w:r>
    </w:p>
    <w:p w:rsidR="00DA6C07" w:rsidRDefault="00DA6C07" w:rsidP="00DA6C07">
      <w:pPr>
        <w:pStyle w:val="StandardWeb"/>
      </w:pPr>
      <w:r>
        <w:t xml:space="preserve">Die Darstellungsmatrix von </w:t>
      </w:r>
      <m:oMath>
        <m:r>
          <w:rPr>
            <w:rStyle w:val="HTMLCode"/>
            <w:rFonts w:ascii="Cambria Math" w:hAnsi="Cambria Math"/>
          </w:rPr>
          <m:t>T</m:t>
        </m:r>
      </m:oMath>
      <w:r>
        <w:t xml:space="preserve"> bezüglich der Basis </w:t>
      </w:r>
      <m:oMath>
        <m:r>
          <m:rPr>
            <m:scr m:val="script"/>
          </m:rPr>
          <w:rPr>
            <w:rStyle w:val="HTMLCode"/>
            <w:rFonts w:ascii="Cambria Math" w:hAnsi="Cambria Math" w:cs="Cambria Math"/>
          </w:rPr>
          <m:t>B</m:t>
        </m:r>
      </m:oMath>
      <w:r>
        <w:t xml:space="preserve"> im Definitionsraum und der Basis </w:t>
      </w:r>
      <m:oMath>
        <m:r>
          <m:rPr>
            <m:scr m:val="script"/>
          </m:rPr>
          <w:rPr>
            <w:rStyle w:val="HTMLCode"/>
            <w:rFonts w:ascii="Cambria Math" w:hAnsi="Cambria Math" w:cs="Cambria Math"/>
          </w:rPr>
          <m:t>C</m:t>
        </m:r>
      </m:oMath>
      <w:r>
        <w:t xml:space="preserve"> im Zielraum ist: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4"/>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11</m:t>
                        </m:r>
                      </m:sub>
                    </m:sSub>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12</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n</m:t>
                        </m:r>
                      </m:sub>
                    </m:sSub>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21</m:t>
                        </m:r>
                      </m:sub>
                    </m:sSub>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22</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2</m:t>
                        </m:r>
                        <m:r>
                          <w:rPr>
                            <w:rStyle w:val="HTMLCode"/>
                            <w:rFonts w:ascii="Cambria Math" w:eastAsia="Calibri" w:hAnsi="Cambria Math"/>
                          </w:rPr>
                          <m:t>n</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m:t>
                        </m:r>
                        <m:r>
                          <m:rPr>
                            <m:sty m:val="p"/>
                          </m:rPr>
                          <w:rPr>
                            <w:rStyle w:val="HTMLCode"/>
                            <w:rFonts w:ascii="Cambria Math" w:eastAsia="Calibri" w:hAnsi="Cambria Math"/>
                          </w:rPr>
                          <m:t>1</m:t>
                        </m:r>
                      </m:sub>
                    </m:sSub>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m:t>
                        </m:r>
                        <m:r>
                          <m:rPr>
                            <m:sty m:val="p"/>
                          </m:rPr>
                          <w:rPr>
                            <w:rStyle w:val="HTMLCode"/>
                            <w:rFonts w:ascii="Cambria Math" w:eastAsia="Calibri" w:hAnsi="Cambria Math"/>
                          </w:rPr>
                          <m:t>2</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mn</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(M3.510)</w:t>
      </w:r>
    </w:p>
    <w:p w:rsidR="00DA6C07" w:rsidRDefault="00DA6C07" w:rsidP="00DA6C07">
      <w:pPr>
        <w:pStyle w:val="StandardWeb"/>
      </w:pPr>
      <w:r>
        <w:t>wobei:</w:t>
      </w:r>
    </w:p>
    <w:p w:rsidR="00DA6C07" w:rsidRPr="00CF74CD" w:rsidRDefault="00CF74CD" w:rsidP="00CF74CD">
      <w:pPr>
        <w:pStyle w:val="Formel"/>
      </w:pPr>
      <m:oMathPara>
        <m:oMathParaPr>
          <m:jc m:val="left"/>
        </m:oMathParaPr>
        <m:oMath>
          <m:r>
            <w:rPr>
              <w:rStyle w:val="HTMLCode"/>
              <w:rFonts w:ascii="Cambria Math" w:eastAsia="Calibri" w:hAnsi="Cambria Math"/>
            </w:rPr>
            <w:lastRenderedPageBreak/>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(M3.511)</w:t>
      </w:r>
    </w:p>
    <w:p w:rsidR="00DA6C07" w:rsidRDefault="00DA6C07" w:rsidP="00DA6C07">
      <w:pPr>
        <w:pStyle w:val="StandardWeb"/>
      </w:pPr>
      <w:r>
        <w:t>gilt.</w:t>
      </w:r>
    </w:p>
    <w:p w:rsidR="00DA6C07" w:rsidRDefault="00DA6C07" w:rsidP="00DA6C07">
      <w:pPr>
        <w:pStyle w:val="StandardWeb"/>
      </w:pPr>
      <w:r>
        <w:t>Äquivalent kann ich die Matrix unmittelbar aus den Koordinatenspalten der Basisbilder zusammensetzen:</w:t>
      </w:r>
    </w:p>
    <w:p w:rsidR="00DA6C07" w:rsidRPr="00CF74CD" w:rsidRDefault="00CF74CD" w:rsidP="00CF74CD">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 ⋯ </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e>
                    </m:d>
                  </m:e>
                  <m:sub>
                    <m:r>
                      <m:rPr>
                        <m:scr m:val="script"/>
                        <m:sty m:val="p"/>
                      </m:rPr>
                      <w:rPr>
                        <w:rStyle w:val="HTMLCode"/>
                        <w:rFonts w:ascii="Cambria Math" w:eastAsia="Calibri" w:hAnsi="Cambria Math" w:cs="Cambria Math"/>
                      </w:rPr>
                      <m:t>C</m:t>
                    </m:r>
                  </m:sub>
                </m:sSub>
                <m:ctrlPr>
                  <w:rPr>
                    <w:rStyle w:val="HTMLCode"/>
                    <w:rFonts w:ascii="Cambria Math" w:eastAsia="Calibri" w:hAnsi="Cambria Math"/>
                    <w:i w:val="0"/>
                  </w:rPr>
                </m:ctrlPr>
              </m:e>
            </m:d>
          </m:e>
        </m:borderBox>
      </m:oMath>
      <w:r>
        <w:rPr>
          <w:rStyle w:val="HTMLCode"/>
          <w:rFonts w:ascii="Cambria Math" w:eastAsia="Calibri" w:hAnsi="Cambria Math" w:cs="Calibri"/>
        </w:rPr>
        <w:tab/>
        <w:t>(M3.512)</w:t>
      </w:r>
    </w:p>
    <w:p w:rsidR="00DA6C07" w:rsidRDefault="00DA6C07" w:rsidP="00DA6C07">
      <w:pPr>
        <w:pStyle w:val="StandardWeb"/>
      </w:pPr>
      <w:r>
        <w:t xml:space="preserve">Damit ist zugleich begründet, warum </w:t>
      </w:r>
      <w:r>
        <w:rPr>
          <w:rStyle w:val="Fett"/>
        </w:rPr>
        <w:t>die Bilder der Basisvektoren als Spalten</w:t>
      </w:r>
      <w:r>
        <w:t xml:space="preserve"> und nicht als Zeilen angeordnet werden.</w:t>
      </w:r>
    </w:p>
    <w:p w:rsidR="00DA6C07" w:rsidRDefault="00DA6C07" w:rsidP="00DA6C07">
      <w:pPr>
        <w:pStyle w:val="berschrift2"/>
      </w:pPr>
      <w:r>
        <w:t>M3.5.4 Bedeutung der Pfeilnotation</w:t>
      </w:r>
    </w:p>
    <w:p w:rsidR="00DA6C07" w:rsidRDefault="00DA6C07" w:rsidP="00DA6C07">
      <w:pPr>
        <w:pStyle w:val="StandardWeb"/>
      </w:pPr>
      <w:r>
        <w:t>Ich verwende die Notation: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(M3.513)</w:t>
      </w:r>
    </w:p>
    <w:p w:rsidR="00DA6C07" w:rsidRDefault="00DA6C07" w:rsidP="00DA6C07">
      <w:pPr>
        <w:pStyle w:val="StandardWeb"/>
      </w:pPr>
      <w:r>
        <w:t>bewusst mit einem Pfeil.</w:t>
      </w:r>
    </w:p>
    <w:p w:rsidR="00DA6C07" w:rsidRDefault="00DA6C07" w:rsidP="00DA6C07">
      <w:pPr>
        <w:pStyle w:val="StandardWeb"/>
      </w:pPr>
      <w:r>
        <w:t xml:space="preserve">Die rechte Basis </w:t>
      </w:r>
      <m:oMath>
        <m:r>
          <m:rPr>
            <m:scr m:val="script"/>
          </m:rPr>
          <w:rPr>
            <w:rStyle w:val="HTMLCode"/>
            <w:rFonts w:ascii="Cambria Math" w:hAnsi="Cambria Math" w:cs="Cambria Math"/>
          </w:rPr>
          <m:t>B</m:t>
        </m:r>
      </m:oMath>
      <w:r>
        <w:t xml:space="preserve"> bezeichnet die Koordinatenbasis des Eingangsvektors, die linke Basis </w:t>
      </w:r>
      <m:oMath>
        <m:r>
          <m:rPr>
            <m:scr m:val="script"/>
          </m:rPr>
          <w:rPr>
            <w:rStyle w:val="HTMLCode"/>
            <w:rFonts w:ascii="Cambria Math" w:hAnsi="Cambria Math" w:cs="Cambria Math"/>
          </w:rPr>
          <m:t>C</m:t>
        </m:r>
      </m:oMath>
      <w:r>
        <w:t xml:space="preserve"> die Koordinatenbasis des Bildvektors.</w:t>
      </w:r>
    </w:p>
    <w:p w:rsidR="00DA6C07" w:rsidRDefault="00DA6C07" w:rsidP="00DA6C07">
      <w:pPr>
        <w:pStyle w:val="StandardWeb"/>
      </w:pPr>
      <w:r>
        <w:t>Schematisch:</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cs="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W</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(M3.514)</w:t>
      </w:r>
    </w:p>
    <w:p w:rsidR="00DA6C07" w:rsidRDefault="00DA6C07" w:rsidP="00DA6C07">
      <w:pPr>
        <w:pStyle w:val="StandardWeb"/>
      </w:pPr>
      <w:r>
        <w:t>oder genauer:</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(M3.515)</w:t>
      </w:r>
    </w:p>
    <w:p w:rsidR="00DA6C07" w:rsidRDefault="00DA6C07" w:rsidP="00DA6C07">
      <w:pPr>
        <w:pStyle w:val="StandardWeb"/>
      </w:pPr>
      <w:r>
        <w:t xml:space="preserve">Die Matrix wirkt somit von </w:t>
      </w:r>
      <m:oMath>
        <m:r>
          <m:rPr>
            <m:scr m:val="script"/>
          </m:rPr>
          <w:rPr>
            <w:rStyle w:val="HTMLCode"/>
            <w:rFonts w:ascii="Cambria Math" w:hAnsi="Cambria Math" w:cs="Cambria Math"/>
          </w:rPr>
          <m:t>B</m:t>
        </m:r>
      </m:oMath>
      <w:r>
        <w:t xml:space="preserve">-Koordinaten zu </w:t>
      </w:r>
      <m:oMath>
        <m:r>
          <m:rPr>
            <m:scr m:val="script"/>
          </m:rPr>
          <w:rPr>
            <w:rStyle w:val="HTMLCode"/>
            <w:rFonts w:ascii="Cambria Math" w:hAnsi="Cambria Math" w:cs="Cambria Math"/>
          </w:rPr>
          <m:t>C</m:t>
        </m:r>
      </m:oMath>
      <w:r>
        <w:t>-Koordinaten.</w:t>
      </w:r>
    </w:p>
    <w:p w:rsidR="00DA6C07" w:rsidRDefault="00DA6C07" w:rsidP="00DA6C07">
      <w:pPr>
        <w:pStyle w:val="StandardWeb"/>
      </w:pPr>
      <w:r>
        <w:t>Diese Notation wird später beim Basiswechsel besonders wichtig, weil dort mehrere Basen desselben Raums gleichzeitig auftreten.</w:t>
      </w:r>
    </w:p>
    <w:p w:rsidR="00DA6C07" w:rsidRDefault="00DA6C07" w:rsidP="00DA6C07">
      <w:pPr>
        <w:pStyle w:val="berschrift2"/>
      </w:pPr>
      <w:r>
        <w:t>M3.5.5 Dimension der Darstellungsmatrix</w:t>
      </w:r>
    </w:p>
    <w:p w:rsidR="00DA6C07" w:rsidRDefault="00DA6C07" w:rsidP="00DA6C07">
      <w:pPr>
        <w:pStyle w:val="StandardWeb"/>
      </w:pPr>
      <w:r>
        <w:t xml:space="preserve">Da jedes Basisbild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j</m:t>
                </m:r>
              </m:sub>
            </m:sSub>
          </m:e>
        </m:d>
      </m:oMath>
      <w:r>
        <w:t xml:space="preserve"> im </w:t>
      </w:r>
      <m:oMath>
        <m:r>
          <w:rPr>
            <w:rStyle w:val="HTMLCode"/>
            <w:rFonts w:ascii="Cambria Math" w:hAnsi="Cambria Math"/>
          </w:rPr>
          <m:t>m</m:t>
        </m:r>
      </m:oMath>
      <w:r>
        <w:t xml:space="preserve">-dimensionalen Zielraum </w:t>
      </w:r>
      <m:oMath>
        <m:r>
          <w:rPr>
            <w:rStyle w:val="HTMLCode"/>
            <w:rFonts w:ascii="Cambria Math" w:hAnsi="Cambria Math"/>
          </w:rPr>
          <m:t>W</m:t>
        </m:r>
      </m:oMath>
      <w:r>
        <w:t xml:space="preserve"> genau </w:t>
      </w:r>
      <m:oMath>
        <m:r>
          <w:rPr>
            <w:rStyle w:val="HTMLCode"/>
            <w:rFonts w:ascii="Cambria Math" w:hAnsi="Cambria Math"/>
          </w:rPr>
          <m:t>m</m:t>
        </m:r>
      </m:oMath>
      <w:r>
        <w:t xml:space="preserve"> Koordinaten besitzt und es </w:t>
      </w:r>
      <m:oMath>
        <m:r>
          <w:rPr>
            <w:rStyle w:val="HTMLCode"/>
            <w:rFonts w:ascii="Cambria Math" w:hAnsi="Cambria Math"/>
          </w:rPr>
          <m:t>n</m:t>
        </m:r>
      </m:oMath>
      <w:r>
        <w:t xml:space="preserve"> Basisvektoren im Definitionsraum gibt, besitzt die Darstellungsmatrix </w:t>
      </w:r>
      <m:oMath>
        <m:r>
          <w:rPr>
            <w:rStyle w:val="HTMLCode"/>
            <w:rFonts w:ascii="Cambria Math" w:hAnsi="Cambria Math"/>
          </w:rPr>
          <m:t>m</m:t>
        </m:r>
      </m:oMath>
      <w:r>
        <w:t xml:space="preserve"> Zeilen und </w:t>
      </w:r>
      <m:oMath>
        <m:r>
          <w:rPr>
            <w:rStyle w:val="HTMLCode"/>
            <w:rFonts w:ascii="Cambria Math" w:hAnsi="Cambria Math"/>
          </w:rPr>
          <m:t>n</m:t>
        </m:r>
      </m:oMath>
      <w:r>
        <w:t xml:space="preserve"> Spalten.</w:t>
      </w:r>
    </w:p>
    <w:p w:rsidR="00DA6C07" w:rsidRDefault="00DA6C07" w:rsidP="00DA6C07">
      <w:pPr>
        <w:pStyle w:val="StandardWeb"/>
      </w:pPr>
      <w:r>
        <w:lastRenderedPageBreak/>
        <w:t>Damit gilt: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(M3.516)</w:t>
      </w:r>
    </w:p>
    <w:p w:rsidR="00DA6C07" w:rsidRDefault="00DA6C07" w:rsidP="00DA6C07">
      <w:pPr>
        <w:pStyle w:val="StandardWeb"/>
      </w:pPr>
      <w:r>
        <w:t>Die Zeilenzahl wird durch die Dimension des Zielraums bestimmt:</w:t>
      </w:r>
    </w:p>
    <w:p w:rsidR="00DA6C07" w:rsidRPr="00CF74CD" w:rsidRDefault="00CF74CD" w:rsidP="00CF74CD">
      <w:pPr>
        <w:pStyle w:val="Formel"/>
      </w:pPr>
      <m:oMathPara>
        <m:oMathParaPr>
          <m:jc m:val="left"/>
        </m:oMathParaPr>
        <m:oMath>
          <m:r>
            <w:rPr>
              <w:rStyle w:val="HTMLCode"/>
              <w:rFonts w:ascii="Cambria Math" w:eastAsia="Calibri" w:hAnsi="Cambria Math"/>
            </w:rPr>
            <m:t>m</m:t>
          </m:r>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W</m:t>
                  </m:r>
                </m:e>
              </m:d>
              <m:ctrlPr>
                <w:rPr>
                  <w:rStyle w:val="HTMLCode"/>
                  <w:rFonts w:ascii="Cambria Math" w:eastAsia="Calibri" w:hAnsi="Cambria Math"/>
                  <w:i w:val="0"/>
                </w:rPr>
              </m:ctrlPr>
            </m:e>
          </m:func>
          <m:r>
            <w:rPr>
              <w:rStyle w:val="HTMLCode"/>
              <w:rFonts w:ascii="Times New Roman" w:eastAsia="Calibri" w:hAnsi="Times New Roman" w:cs="Calibri"/>
            </w:rPr>
            <w:br/>
          </m:r>
        </m:oMath>
      </m:oMathPara>
      <w:r>
        <w:rPr>
          <w:rStyle w:val="HTMLCode"/>
          <w:rFonts w:ascii="Times New Roman" w:eastAsia="Calibri" w:hAnsi="Times New Roman" w:cs="Calibri"/>
        </w:rPr>
        <w:tab/>
        <w:t>(M3.517)</w:t>
      </w:r>
    </w:p>
    <w:p w:rsidR="00DA6C07" w:rsidRDefault="00DA6C07" w:rsidP="00DA6C07">
      <w:pPr>
        <w:pStyle w:val="StandardWeb"/>
      </w:pPr>
      <w:r>
        <w:t>Die Spaltenzahl wird durch die Dimension des Definitionsraums bestimmt:</w:t>
      </w:r>
    </w:p>
    <w:p w:rsidR="00DA6C07" w:rsidRPr="00CF74CD" w:rsidRDefault="00CF74CD" w:rsidP="00CF74CD">
      <w:pPr>
        <w:pStyle w:val="Formel"/>
      </w:pPr>
      <m:oMathPara>
        <m:oMathParaPr>
          <m:jc m:val="left"/>
        </m:oMathParaPr>
        <m:oMath>
          <m:r>
            <w:rPr>
              <w:rStyle w:val="HTMLCode"/>
              <w:rFonts w:ascii="Cambria Math" w:eastAsia="Calibri" w:hAnsi="Cambria Math"/>
            </w:rPr>
            <m:t>n</m:t>
          </m:r>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w:rPr>
              <w:rStyle w:val="HTMLCode"/>
              <w:rFonts w:ascii="Times New Roman" w:eastAsia="Calibri" w:hAnsi="Times New Roman" w:cs="Calibri"/>
            </w:rPr>
            <w:br/>
          </m:r>
        </m:oMath>
      </m:oMathPara>
      <w:r>
        <w:rPr>
          <w:rStyle w:val="HTMLCode"/>
          <w:rFonts w:ascii="Times New Roman" w:eastAsia="Calibri" w:hAnsi="Times New Roman" w:cs="Calibri"/>
        </w:rPr>
        <w:tab/>
        <w:t>(M3.518)</w:t>
      </w:r>
    </w:p>
    <w:p w:rsidR="00DA6C07" w:rsidRDefault="00DA6C07" w:rsidP="00DA6C07">
      <w:pPr>
        <w:pStyle w:val="StandardWeb"/>
      </w:pPr>
      <w:r>
        <w:t>Damit folgt:</w:t>
      </w:r>
    </w:p>
    <w:p w:rsidR="00DA6C07" w:rsidRPr="00CF74CD" w:rsidRDefault="00CF74CD" w:rsidP="00CF74CD">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 </m:t>
            </m:r>
            <m:r>
              <m:rPr>
                <m:sty m:val="p"/>
              </m:rPr>
              <w:rPr>
                <w:rStyle w:val="HTMLCode"/>
                <w:rFonts w:ascii="Cambria Math" w:eastAsia="Calibri" w:hAnsi="Cambria Math" w:cs="Cambria Math"/>
              </w:rPr>
              <m:t>⟹</m:t>
            </m:r>
            <m:r>
              <m:rPr>
                <m:sty m:val="p"/>
              </m:rPr>
              <w:rPr>
                <w:rStyle w:val="HTMLCode"/>
                <w:rFonts w:ascii="Cambria Math" w:eastAsia="Calibri" w:hAnsi="Cambria Math"/>
              </w:rPr>
              <m:t> </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e>
        </m:borderBox>
      </m:oMath>
      <w:r>
        <w:rPr>
          <w:rStyle w:val="HTMLCode"/>
          <w:rFonts w:ascii="Cambria Math" w:eastAsia="Calibri" w:hAnsi="Cambria Math" w:cs="Calibri"/>
        </w:rPr>
        <w:tab/>
        <w:t>(M3.519)</w:t>
      </w:r>
    </w:p>
    <w:p w:rsidR="00DA6C07" w:rsidRDefault="00DA6C07" w:rsidP="00DA6C07">
      <w:pPr>
        <w:pStyle w:val="StandardWeb"/>
      </w:pPr>
      <w:r>
        <w:t xml:space="preserve">wenn </w:t>
      </w:r>
      <m:oMath>
        <m:func>
          <m:funcPr>
            <m:ctrlPr>
              <w:rPr>
                <w:rStyle w:val="HTMLCode"/>
                <w:rFonts w:ascii="Cambria Math" w:hAnsi="Cambria Math"/>
              </w:rPr>
            </m:ctrlPr>
          </m:funcPr>
          <m:fName>
            <m:sSub>
              <m:sSubPr>
                <m:ctrlPr>
                  <w:rPr>
                    <w:rStyle w:val="HTMLCode"/>
                    <w:rFonts w:ascii="Cambria Math" w:hAnsi="Cambria Math"/>
                    <w:i/>
                  </w:rPr>
                </m:ctrlPr>
              </m:sSubPr>
              <m:e>
                <m:r>
                  <m:rPr>
                    <m:sty m:val="p"/>
                  </m:rPr>
                  <w:rPr>
                    <w:rStyle w:val="HTMLCode"/>
                    <w:rFonts w:ascii="Cambria Math" w:hAnsi="Cambria Math"/>
                  </w:rPr>
                  <m:t>dim</m:t>
                </m:r>
              </m:e>
              <m:sub>
                <m:r>
                  <w:rPr>
                    <w:rStyle w:val="HTMLCode"/>
                    <w:rFonts w:ascii="Cambria Math" w:hAnsi="Cambria Math"/>
                  </w:rPr>
                  <m:t>K</m:t>
                </m:r>
                <m:ctrlPr>
                  <w:rPr>
                    <w:rStyle w:val="HTMLCode"/>
                    <w:rFonts w:ascii="Cambria Math" w:hAnsi="Cambria Math"/>
                  </w:rPr>
                </m:ctrlPr>
              </m:sub>
            </m:sSub>
            <m:ctrlPr>
              <w:rPr>
                <w:rStyle w:val="HTMLCode"/>
                <w:rFonts w:ascii="Cambria Math" w:hAnsi="Cambria Math"/>
                <w:i/>
              </w:rPr>
            </m:ctrlPr>
          </m:fName>
          <m:e>
            <m:d>
              <m:dPr>
                <m:ctrlPr>
                  <w:rPr>
                    <w:rStyle w:val="HTMLCode"/>
                    <w:rFonts w:ascii="Cambria Math" w:hAnsi="Cambria Math"/>
                    <w:i/>
                  </w:rPr>
                </m:ctrlPr>
              </m:dPr>
              <m:e>
                <m:r>
                  <w:rPr>
                    <w:rStyle w:val="HTMLCode"/>
                    <w:rFonts w:ascii="Cambria Math" w:hAnsi="Cambria Math"/>
                  </w:rPr>
                  <m:t>V</m:t>
                </m:r>
              </m:e>
            </m:d>
            <m:ctrlPr>
              <w:rPr>
                <w:rStyle w:val="HTMLCode"/>
                <w:rFonts w:ascii="Cambria Math" w:hAnsi="Cambria Math"/>
                <w:i/>
              </w:rPr>
            </m:ctrlPr>
          </m:e>
        </m:func>
        <m:r>
          <w:rPr>
            <w:rStyle w:val="HTMLCode"/>
            <w:rFonts w:ascii="Cambria Math" w:hAnsi="Cambria Math"/>
          </w:rPr>
          <m:t>=n</m:t>
        </m:r>
      </m:oMath>
      <w:r>
        <w:t xml:space="preserve"> und </w:t>
      </w:r>
      <m:oMath>
        <m:func>
          <m:funcPr>
            <m:ctrlPr>
              <w:rPr>
                <w:rStyle w:val="HTMLCode"/>
                <w:rFonts w:ascii="Cambria Math" w:hAnsi="Cambria Math"/>
              </w:rPr>
            </m:ctrlPr>
          </m:funcPr>
          <m:fName>
            <m:sSub>
              <m:sSubPr>
                <m:ctrlPr>
                  <w:rPr>
                    <w:rStyle w:val="HTMLCode"/>
                    <w:rFonts w:ascii="Cambria Math" w:hAnsi="Cambria Math"/>
                    <w:i/>
                  </w:rPr>
                </m:ctrlPr>
              </m:sSubPr>
              <m:e>
                <m:r>
                  <m:rPr>
                    <m:sty m:val="p"/>
                  </m:rPr>
                  <w:rPr>
                    <w:rStyle w:val="HTMLCode"/>
                    <w:rFonts w:ascii="Cambria Math" w:hAnsi="Cambria Math"/>
                  </w:rPr>
                  <m:t>dim</m:t>
                </m:r>
              </m:e>
              <m:sub>
                <m:r>
                  <w:rPr>
                    <w:rStyle w:val="HTMLCode"/>
                    <w:rFonts w:ascii="Cambria Math" w:hAnsi="Cambria Math"/>
                  </w:rPr>
                  <m:t>K</m:t>
                </m:r>
                <m:ctrlPr>
                  <w:rPr>
                    <w:rStyle w:val="HTMLCode"/>
                    <w:rFonts w:ascii="Cambria Math" w:hAnsi="Cambria Math"/>
                  </w:rPr>
                </m:ctrlPr>
              </m:sub>
            </m:sSub>
            <m:ctrlPr>
              <w:rPr>
                <w:rStyle w:val="HTMLCode"/>
                <w:rFonts w:ascii="Cambria Math" w:hAnsi="Cambria Math"/>
                <w:i/>
              </w:rPr>
            </m:ctrlPr>
          </m:fName>
          <m:e>
            <m:d>
              <m:dPr>
                <m:ctrlPr>
                  <w:rPr>
                    <w:rStyle w:val="HTMLCode"/>
                    <w:rFonts w:ascii="Cambria Math" w:hAnsi="Cambria Math"/>
                    <w:i/>
                  </w:rPr>
                </m:ctrlPr>
              </m:dPr>
              <m:e>
                <m:r>
                  <w:rPr>
                    <w:rStyle w:val="HTMLCode"/>
                    <w:rFonts w:ascii="Cambria Math" w:hAnsi="Cambria Math"/>
                  </w:rPr>
                  <m:t>W</m:t>
                </m:r>
              </m:e>
            </m:d>
            <m:ctrlPr>
              <w:rPr>
                <w:rStyle w:val="HTMLCode"/>
                <w:rFonts w:ascii="Cambria Math" w:hAnsi="Cambria Math"/>
                <w:i/>
              </w:rPr>
            </m:ctrlPr>
          </m:e>
        </m:func>
        <m:r>
          <w:rPr>
            <w:rStyle w:val="HTMLCode"/>
            <w:rFonts w:ascii="Cambria Math" w:hAnsi="Cambria Math"/>
          </w:rPr>
          <m:t>=m</m:t>
        </m:r>
      </m:oMath>
      <w:r>
        <w:t>.</w:t>
      </w:r>
    </w:p>
    <w:p w:rsidR="00DA6C07" w:rsidRDefault="00DA6C07" w:rsidP="00DA6C07">
      <w:pPr>
        <w:pStyle w:val="berschrift2"/>
      </w:pPr>
      <w:r>
        <w:t>M3.5.6 Koordinatendarstellung eines beliebigen Vektors</w:t>
      </w:r>
    </w:p>
    <w:p w:rsidR="00DA6C07" w:rsidRDefault="00DA6C07" w:rsidP="00DA6C07">
      <w:pPr>
        <w:pStyle w:val="StandardWeb"/>
      </w:pPr>
      <w:r>
        <w:t xml:space="preserve">Sei nun ein beliebiger Vektor </w:t>
      </w:r>
      <m:oMath>
        <m:r>
          <w:rPr>
            <w:rStyle w:val="HTMLCode"/>
            <w:rFonts w:ascii="Cambria Math" w:hAnsi="Cambria Math"/>
          </w:rPr>
          <m:t>v</m:t>
        </m:r>
        <m:r>
          <m:rPr>
            <m:sty m:val="p"/>
          </m:rPr>
          <w:rPr>
            <w:rStyle w:val="HTMLCode"/>
            <w:rFonts w:ascii="Cambria Math" w:hAnsi="Cambria Math"/>
          </w:rPr>
          <m:t>∈</m:t>
        </m:r>
        <m:r>
          <w:rPr>
            <w:rStyle w:val="HTMLCode"/>
            <w:rFonts w:ascii="Cambria Math" w:hAnsi="Cambria Math"/>
          </w:rPr>
          <m:t>V</m:t>
        </m:r>
      </m:oMath>
      <w:r>
        <w:t xml:space="preserve"> gegeben.</w:t>
      </w:r>
    </w:p>
    <w:p w:rsidR="00DA6C07" w:rsidRDefault="00DA6C07" w:rsidP="00DA6C07">
      <w:pPr>
        <w:pStyle w:val="StandardWeb"/>
      </w:pPr>
      <w:r>
        <w:t xml:space="preserve">Bezüglich </w:t>
      </w:r>
      <m:oMath>
        <m:r>
          <m:rPr>
            <m:scr m:val="script"/>
          </m:rPr>
          <w:rPr>
            <w:rStyle w:val="HTMLCode"/>
            <w:rFonts w:ascii="Cambria Math" w:hAnsi="Cambria Math" w:cs="Cambria Math"/>
          </w:rPr>
          <m:t>B</m:t>
        </m:r>
      </m:oMath>
      <w:r>
        <w:t xml:space="preserve"> besitzt er die Darstellung:</w:t>
      </w:r>
    </w:p>
    <w:p w:rsidR="00DA6C07" w:rsidRPr="00CF74CD" w:rsidRDefault="00CF74CD" w:rsidP="00CF74CD">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(M3.520)</w:t>
      </w:r>
    </w:p>
    <w:p w:rsidR="00DA6C07" w:rsidRDefault="00DA6C07" w:rsidP="00DA6C07">
      <w:pPr>
        <w:pStyle w:val="StandardWeb"/>
      </w:pPr>
      <w:r>
        <w:t>Sein Koordinatenvektor lautet: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2</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(M3.521)</w:t>
      </w:r>
    </w:p>
    <w:p w:rsidR="00DA6C07" w:rsidRDefault="00DA6C07" w:rsidP="00DA6C07">
      <w:pPr>
        <w:pStyle w:val="StandardWeb"/>
      </w:pPr>
      <w:r>
        <w:t xml:space="preserve">Wegen der Linearität von </w:t>
      </w:r>
      <m:oMath>
        <m:r>
          <w:rPr>
            <w:rStyle w:val="HTMLCode"/>
            <w:rFonts w:ascii="Cambria Math" w:hAnsi="Cambria Math"/>
          </w:rPr>
          <m:t>T</m:t>
        </m:r>
      </m:oMath>
      <w:r>
        <w:t xml:space="preserve"> gilt:</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(M3.522)</w:t>
      </w:r>
    </w:p>
    <w:p w:rsidR="00DA6C07" w:rsidRDefault="00DA6C07" w:rsidP="00DA6C07">
      <w:pPr>
        <w:pStyle w:val="StandardWeb"/>
      </w:pPr>
      <w:r>
        <w:lastRenderedPageBreak/>
        <w:t>also:</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e>
          </m:nary>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(M3.523)</w:t>
      </w:r>
    </w:p>
    <w:p w:rsidR="00DA6C07" w:rsidRDefault="00DA6C07" w:rsidP="00DA6C07">
      <w:pPr>
        <w:pStyle w:val="StandardWeb"/>
      </w:pPr>
      <w:r>
        <w:t>Für jedes Basisbild gilt nach (M3.511):</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(M3.524)</w:t>
      </w:r>
    </w:p>
    <w:p w:rsidR="00DA6C07" w:rsidRDefault="00DA6C07" w:rsidP="00DA6C07">
      <w:pPr>
        <w:pStyle w:val="StandardWeb"/>
      </w:pPr>
      <w:r>
        <w:t>Einsetzen ergibt:</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d>
                <m:dPr>
                  <m:ctrlPr>
                    <w:rPr>
                      <w:rStyle w:val="HTMLCode"/>
                      <w:rFonts w:ascii="Cambria Math" w:eastAsia="Calibri" w:hAnsi="Cambria Math"/>
                    </w:rPr>
                  </m:ctrlPr>
                </m:dPr>
                <m:e>
                  <m:nary>
                    <m:naryPr>
                      <m:chr m:val="∑"/>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ctrlPr>
                    <w:rPr>
                      <w:rStyle w:val="HTMLCode"/>
                      <w:rFonts w:ascii="Cambria Math" w:eastAsia="Calibri" w:hAnsi="Cambria Math"/>
                      <w:i w:val="0"/>
                    </w:rPr>
                  </m:ctrlPr>
                </m:e>
              </m:d>
            </m:e>
          </m:nary>
          <m:r>
            <w:rPr>
              <w:rStyle w:val="HTMLCode"/>
              <w:rFonts w:ascii="Times New Roman" w:eastAsia="Calibri" w:hAnsi="Times New Roman" w:cs="Calibri"/>
            </w:rPr>
            <w:br/>
          </m:r>
        </m:oMath>
      </m:oMathPara>
      <w:r>
        <w:rPr>
          <w:rStyle w:val="HTMLCode"/>
          <w:rFonts w:ascii="Times New Roman" w:eastAsia="Calibri" w:hAnsi="Times New Roman" w:cs="Calibri"/>
        </w:rPr>
        <w:tab/>
        <w:t>(M3.525)</w:t>
      </w:r>
    </w:p>
    <w:p w:rsidR="00DA6C07" w:rsidRDefault="00DA6C07" w:rsidP="00DA6C07">
      <w:pPr>
        <w:pStyle w:val="StandardWeb"/>
      </w:pPr>
      <w:r>
        <w:t>Durch Umordnung der endlichen Summen folgt:</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d>
                <m:dPr>
                  <m:ctrlPr>
                    <w:rPr>
                      <w:rStyle w:val="HTMLCode"/>
                      <w:rFonts w:ascii="Cambria Math" w:eastAsia="Calibri" w:hAnsi="Cambria Math"/>
                      <w:i w:val="0"/>
                    </w:rPr>
                  </m:ctrlPr>
                </m:dPr>
                <m:e>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e>
              </m:d>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e>
          </m:nary>
          <m:r>
            <w:rPr>
              <w:rStyle w:val="HTMLCode"/>
              <w:rFonts w:ascii="Times New Roman" w:eastAsia="Calibri" w:hAnsi="Times New Roman" w:cs="Calibri"/>
            </w:rPr>
            <w:br/>
          </m:r>
        </m:oMath>
      </m:oMathPara>
      <w:r>
        <w:rPr>
          <w:rStyle w:val="HTMLCode"/>
          <w:rFonts w:ascii="Times New Roman" w:eastAsia="Calibri" w:hAnsi="Times New Roman" w:cs="Calibri"/>
        </w:rPr>
        <w:tab/>
        <w:t>(M3.526)</w:t>
      </w:r>
    </w:p>
    <w:p w:rsidR="00DA6C07" w:rsidRDefault="00DA6C07" w:rsidP="00DA6C07">
      <w:pPr>
        <w:pStyle w:val="StandardWeb"/>
      </w:pPr>
      <w:r>
        <w:t xml:space="preserve">Damit ist die </w:t>
      </w:r>
      <m:oMath>
        <m:r>
          <w:rPr>
            <w:rStyle w:val="HTMLCode"/>
            <w:rFonts w:ascii="Cambria Math" w:hAnsi="Cambria Math"/>
          </w:rPr>
          <m:t>i</m:t>
        </m:r>
      </m:oMath>
      <w:r>
        <w:t xml:space="preserve">-te Koordinate von </w:t>
      </w:r>
      <m:oMath>
        <m:r>
          <w:rPr>
            <w:rStyle w:val="HTMLCode"/>
            <w:rFonts w:ascii="Cambria Math" w:hAnsi="Cambria Math"/>
          </w:rPr>
          <m:t>T</m:t>
        </m:r>
        <m:d>
          <m:dPr>
            <m:ctrlPr>
              <w:rPr>
                <w:rStyle w:val="HTMLCode"/>
                <w:rFonts w:ascii="Cambria Math" w:hAnsi="Cambria Math"/>
                <w:i/>
              </w:rPr>
            </m:ctrlPr>
          </m:dPr>
          <m:e>
            <m:r>
              <w:rPr>
                <w:rStyle w:val="HTMLCode"/>
                <w:rFonts w:ascii="Cambria Math" w:hAnsi="Cambria Math"/>
              </w:rPr>
              <m:t>v</m:t>
            </m:r>
          </m:e>
        </m:d>
      </m:oMath>
      <w:r>
        <w:t xml:space="preserve"> bezüglich </w:t>
      </w:r>
      <m:oMath>
        <m:r>
          <m:rPr>
            <m:scr m:val="script"/>
          </m:rPr>
          <w:rPr>
            <w:rStyle w:val="HTMLCode"/>
            <w:rFonts w:ascii="Cambria Math" w:hAnsi="Cambria Math" w:cs="Cambria Math"/>
          </w:rPr>
          <m:t>C</m:t>
        </m:r>
      </m:oMath>
      <w:r>
        <w: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w:rPr>
                  <w:rStyle w:val="HTMLCode"/>
                  <w:rFonts w:ascii="Cambria Math" w:eastAsia="Calibri" w:hAnsi="Cambria Math"/>
                </w:rPr>
                <m:t>i</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(M3.527)</w:t>
      </w:r>
    </w:p>
    <w:p w:rsidR="00DA6C07" w:rsidRDefault="00DA6C07" w:rsidP="00DA6C07">
      <w:pPr>
        <w:pStyle w:val="StandardWeb"/>
      </w:pPr>
      <w:r>
        <w:t xml:space="preserve">für </w:t>
      </w:r>
      <m:oMath>
        <m:r>
          <w:rPr>
            <w:rStyle w:val="HTMLCode"/>
            <w:rFonts w:ascii="Cambria Math" w:hAnsi="Cambria Math"/>
          </w:rPr>
          <m:t>i=1,</m:t>
        </m:r>
        <m:r>
          <m:rPr>
            <m:sty m:val="p"/>
          </m:rPr>
          <w:rPr>
            <w:rStyle w:val="HTMLCode"/>
            <w:rFonts w:ascii="Cambria Math" w:hAnsi="Cambria Math"/>
          </w:rPr>
          <m:t>…</m:t>
        </m:r>
        <m:r>
          <w:rPr>
            <w:rStyle w:val="HTMLCode"/>
            <w:rFonts w:ascii="Cambria Math" w:hAnsi="Cambria Math"/>
          </w:rPr>
          <m:t>,m</m:t>
        </m:r>
      </m:oMath>
      <w:r>
        <w:t>.</w:t>
      </w:r>
    </w:p>
    <w:p w:rsidR="00DA6C07" w:rsidRDefault="00DA6C07" w:rsidP="00DA6C07">
      <w:pPr>
        <w:pStyle w:val="berschrift2"/>
      </w:pPr>
      <w:r>
        <w:t>M3.5.7 Entstehung des Matrix-Vektor-Produkts</w:t>
      </w:r>
    </w:p>
    <w:p w:rsidR="00DA6C07" w:rsidRDefault="00DA6C07" w:rsidP="00DA6C07">
      <w:pPr>
        <w:pStyle w:val="StandardWeb"/>
      </w:pPr>
      <w:r>
        <w:t>Die Beziehungen aus M3.5.6 lassen sich als ein einziges Koordinatensystem schreiben: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ctrlPr>
                      <w:rPr>
                        <w:rStyle w:val="HTMLCode"/>
                        <w:rFonts w:ascii="Cambria Math" w:eastAsia="Calibri" w:hAnsi="Cambria Math"/>
                        <w:i w:val="0"/>
                      </w:rPr>
                    </m:ctrlPr>
                  </m:e>
                </m:mr>
                <m:mr>
                  <m:e>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2</m:t>
                            </m:r>
                            <m:r>
                              <w:rPr>
                                <w:rStyle w:val="HTMLCode"/>
                                <w:rFonts w:ascii="Cambria Math" w:eastAsia="Calibri" w:hAnsi="Cambria Math"/>
                              </w:rPr>
                              <m:t>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(M3.528)</w:t>
      </w:r>
    </w:p>
    <w:p w:rsidR="00DA6C07" w:rsidRDefault="00DA6C07" w:rsidP="00DA6C07">
      <w:pPr>
        <w:pStyle w:val="StandardWeb"/>
      </w:pPr>
      <w:r>
        <w:t>Dies ist genau das Produkt der Matrix:</w:t>
      </w:r>
    </w:p>
    <w:p w:rsidR="00DA6C07" w:rsidRPr="00CF74CD" w:rsidRDefault="00CF74CD" w:rsidP="00CF74CD">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(M3.529)</w:t>
      </w:r>
    </w:p>
    <w:p w:rsidR="00DA6C07" w:rsidRDefault="00DA6C07" w:rsidP="00DA6C07">
      <w:pPr>
        <w:pStyle w:val="StandardWeb"/>
      </w:pPr>
      <w:r>
        <w:t>mit dem Koordinatenvektor:</w:t>
      </w:r>
    </w:p>
    <w:p w:rsidR="00DA6C07" w:rsidRPr="00CF74CD" w:rsidRDefault="00CF74CD" w:rsidP="00CF74CD">
      <w:pPr>
        <w:pStyle w:val="Formel"/>
      </w:pPr>
      <m:oMathPara>
        <m:oMathParaPr>
          <m:jc m:val="left"/>
        </m:oMathParaPr>
        <m:oMath>
          <m:r>
            <w:rPr>
              <w:rStyle w:val="HTMLCode"/>
              <w:rFonts w:ascii="Cambria Math" w:eastAsia="Calibri" w:hAnsi="Cambria Math"/>
            </w:rPr>
            <m:t>x</m:t>
          </m:r>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(M3.530)</w:t>
      </w:r>
    </w:p>
    <w:p w:rsidR="00DA6C07" w:rsidRDefault="00DA6C07" w:rsidP="00DA6C07">
      <w:pPr>
        <w:pStyle w:val="StandardWeb"/>
      </w:pPr>
      <w:r>
        <w:t>Ich definiere daher:</w:t>
      </w:r>
    </w:p>
    <w:p w:rsidR="00DA6C07" w:rsidRPr="00CF74CD" w:rsidRDefault="00CF74CD" w:rsidP="00CF74CD">
      <w:pPr>
        <w:pStyle w:val="Formel"/>
      </w:pPr>
      <m:oMathPara>
        <m:oMathParaPr>
          <m:jc m:val="left"/>
        </m:oMathParaPr>
        <m:oMath>
          <m:r>
            <w:rPr>
              <w:rStyle w:val="HTMLCode"/>
              <w:rFonts w:ascii="Cambria Math" w:eastAsia="Calibri" w:hAnsi="Cambria Math"/>
            </w:rPr>
            <m:t>A</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λ</m:t>
                        </m:r>
                      </m:e>
                      <m:sub>
                        <m:r>
                          <m:rPr>
                            <m:sty m:val="p"/>
                          </m:rPr>
                          <w:rPr>
                            <w:rStyle w:val="HTMLCode"/>
                            <w:rFonts w:ascii="Cambria Math" w:eastAsia="Calibri" w:hAnsi="Cambria Math"/>
                          </w:rPr>
                          <m:t>1</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λ</m:t>
                        </m:r>
                      </m:e>
                      <m:sub>
                        <m:r>
                          <w:rPr>
                            <w:rStyle w:val="HTMLCode"/>
                            <w:rFonts w:ascii="Cambria Math" w:eastAsia="Calibri" w:hAnsi="Cambria Math"/>
                          </w:rPr>
                          <m:t>n</m:t>
                        </m:r>
                      </m:sub>
                    </m:sSub>
                    <m:ctrlPr>
                      <w:rPr>
                        <w:rStyle w:val="HTMLCode"/>
                        <w:rFonts w:ascii="Cambria Math" w:eastAsia="Calibri" w:hAnsi="Cambria Math"/>
                        <w:i w:val="0"/>
                      </w:rPr>
                    </m:ctrlPr>
                  </m:e>
                </m:mr>
              </m:m>
            </m:e>
          </m:d>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λ</m:t>
                        </m:r>
                        <m:ctrlPr>
                          <w:rPr>
                            <w:rStyle w:val="HTMLCode"/>
                            <w:rFonts w:ascii="Cambria Math" w:eastAsia="Calibri" w:hAnsi="Cambria Math"/>
                          </w:rPr>
                        </m:ctrlPr>
                      </m:e>
                      <m:sub>
                        <m:r>
                          <w:rPr>
                            <w:rStyle w:val="HTMLCode"/>
                            <w:rFonts w:ascii="Cambria Math" w:eastAsia="Calibri" w:hAnsi="Cambria Math"/>
                          </w:rPr>
                          <m:t>j</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(M3.531)</w:t>
      </w:r>
    </w:p>
    <w:p w:rsidR="00DA6C07" w:rsidRDefault="00DA6C07" w:rsidP="00DA6C07">
      <w:pPr>
        <w:pStyle w:val="StandardWeb"/>
      </w:pPr>
      <w:r>
        <w:t>Damit erhalte ich die zentrale Beziehung:</w:t>
      </w:r>
    </w:p>
    <w:p w:rsidR="00DA6C07" w:rsidRPr="00CF74CD" w:rsidRDefault="00CF74CD" w:rsidP="00CF74CD">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d>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e>
        </m:borderBox>
      </m:oMath>
      <w:r>
        <w:rPr>
          <w:rStyle w:val="HTMLCode"/>
          <w:rFonts w:ascii="Cambria Math" w:eastAsia="Calibri" w:hAnsi="Cambria Math" w:cs="Calibri"/>
        </w:rPr>
        <w:tab/>
        <w:t>(M3.532)</w:t>
      </w:r>
    </w:p>
    <w:p w:rsidR="00DA6C07" w:rsidRDefault="00DA6C07" w:rsidP="00DA6C07">
      <w:pPr>
        <w:pStyle w:val="StandardWeb"/>
      </w:pPr>
      <w:r>
        <w:t>Diese Gleichung ist das zentrale Ergebnis von M3.5. [[71]] [[72]]</w:t>
      </w:r>
    </w:p>
    <w:p w:rsidR="00DA6C07" w:rsidRDefault="00DA6C07" w:rsidP="00DA6C07">
      <w:pPr>
        <w:pStyle w:val="StandardWeb"/>
      </w:pPr>
      <w:r>
        <w:t>Sie verbindet drei bisher getrennte Ebenen:</w:t>
      </w:r>
    </w:p>
    <w:p w:rsidR="00DA6C07" w:rsidRPr="00CF74CD" w:rsidRDefault="00CF74CD" w:rsidP="00CF74CD">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(M3.533)</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(M3.534)</w:t>
      </w:r>
    </w:p>
    <w:p w:rsidR="00DA6C07" w:rsidRDefault="00DA6C07" w:rsidP="00DA6C07">
      <w:pPr>
        <w:pStyle w:val="StandardWeb"/>
      </w:pPr>
      <w:r>
        <w:t>und ihre Koordinatendarstellungen: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r>
            <m:rPr>
              <m:sty m:val="p"/>
            </m:rPr>
            <w:rPr>
              <w:rStyle w:val="HTMLCode"/>
              <w:rFonts w:ascii="Cambria Math" w:eastAsia="Calibri" w:hAnsi="Cambria Math"/>
            </w:rPr>
            <m:t>,  </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(M3.535)</w:t>
      </w:r>
    </w:p>
    <w:p w:rsidR="00DA6C07" w:rsidRDefault="00DA6C07" w:rsidP="00DA6C07">
      <w:pPr>
        <w:pStyle w:val="berschrift2"/>
      </w:pPr>
      <w:r>
        <w:t>M3.5.8 Koordinatendiagramm</w:t>
      </w:r>
    </w:p>
    <w:p w:rsidR="00DA6C07" w:rsidRDefault="00DA6C07" w:rsidP="00DA6C07">
      <w:pPr>
        <w:pStyle w:val="StandardWeb"/>
      </w:pPr>
      <w:r>
        <w:t>Die Beziehung kann mit den aus M2 bekannten Koordinatenabbildungen beschrieben werden.</w:t>
      </w:r>
    </w:p>
    <w:p w:rsidR="00DA6C07" w:rsidRDefault="00DA6C07" w:rsidP="00DA6C07">
      <w:pPr>
        <w:pStyle w:val="StandardWeb"/>
      </w:pPr>
      <w:r>
        <w:t>Es seien: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(M3.536)</w:t>
      </w:r>
    </w:p>
    <w:p w:rsidR="00DA6C07" w:rsidRDefault="00DA6C07" w:rsidP="00DA6C07">
      <w:pPr>
        <w:pStyle w:val="StandardWeb"/>
      </w:pPr>
      <w:r>
        <w:t>und:</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r>
            <w:rPr>
              <w:rStyle w:val="HTMLCode"/>
              <w:rFonts w:ascii="Cambria Math" w:eastAsia="Calibri" w:hAnsi="Cambria Math"/>
            </w:rPr>
            <m:t>W</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(M3.537)</w:t>
      </w:r>
    </w:p>
    <w:p w:rsidR="00DA6C07" w:rsidRDefault="00DA6C07" w:rsidP="00DA6C07">
      <w:pPr>
        <w:pStyle w:val="StandardWeb"/>
      </w:pPr>
      <w:r>
        <w:t>mit: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(M3.538)</w:t>
      </w:r>
    </w:p>
    <w:p w:rsidR="00DA6C07" w:rsidRDefault="00DA6C07" w:rsidP="00DA6C07">
      <w:pPr>
        <w:pStyle w:val="StandardWeb"/>
      </w:pPr>
      <w:r>
        <w:t>und:</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d>
            <m:dPr>
              <m:ctrlPr>
                <w:rPr>
                  <w:rStyle w:val="HTMLCode"/>
                  <w:rFonts w:ascii="Cambria Math" w:eastAsia="Calibri" w:hAnsi="Cambria Math"/>
                  <w:i w:val="0"/>
                </w:rPr>
              </m:ctrlPr>
            </m:dPr>
            <m:e>
              <m:r>
                <w:rPr>
                  <w:rStyle w:val="HTMLCode"/>
                  <w:rFonts w:ascii="Cambria Math" w:eastAsia="Calibri" w:hAnsi="Cambria Math"/>
                </w:rPr>
                <m:t>w</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w</m:t>
                  </m:r>
                </m:e>
              </m:d>
            </m:e>
            <m:sub>
              <m:r>
                <m:rPr>
                  <m:scr m:val="script"/>
                  <m:sty m:val="p"/>
                </m:rPr>
                <w:rPr>
                  <w:rStyle w:val="HTMLCode"/>
                  <w:rFonts w:ascii="Cambria Math" w:eastAsia="Calibri" w:hAnsi="Cambria Math" w:cs="Cambria Math"/>
                </w:rPr>
                <m:t>C</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(M3.539)</w:t>
      </w:r>
    </w:p>
    <w:p w:rsidR="00DA6C07" w:rsidRDefault="00DA6C07" w:rsidP="00DA6C07">
      <w:pPr>
        <w:pStyle w:val="StandardWeb"/>
      </w:pPr>
      <w:r>
        <w:t xml:space="preserve">Dann ergibt sich die Koordinatendarstellung von </w:t>
      </w:r>
      <m:oMath>
        <m:r>
          <w:rPr>
            <w:rStyle w:val="HTMLCode"/>
            <w:rFonts w:ascii="Cambria Math" w:hAnsi="Cambria Math"/>
          </w:rPr>
          <m:t>T</m:t>
        </m:r>
      </m:oMath>
      <w:r>
        <w:t xml:space="preserve"> als Abbildung:</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(M3.540)</w:t>
      </w:r>
    </w:p>
    <w:p w:rsidR="00DA6C07" w:rsidRDefault="00DA6C07" w:rsidP="00DA6C07">
      <w:pPr>
        <w:pStyle w:val="StandardWeb"/>
      </w:pPr>
      <w:r>
        <w:t xml:space="preserve">Diese Abbildung wird durch die Matrix </w:t>
      </w:r>
      <m:oMath>
        <m:r>
          <w:rPr>
            <w:rStyle w:val="HTMLCode"/>
            <w:rFonts w:ascii="Cambria Math" w:hAnsi="Cambria Math"/>
          </w:rPr>
          <m:t>A</m:t>
        </m:r>
      </m:oMath>
      <w:r>
        <w:t xml:space="preserve"> realisiert:</w:t>
      </w:r>
    </w:p>
    <w:p w:rsidR="00DA6C07" w:rsidRPr="00CF74CD" w:rsidRDefault="00CF74CD" w:rsidP="00CF74CD">
      <w:pPr>
        <w:pStyle w:val="Formel"/>
      </w:pPr>
      <m:oMathPara>
        <m:oMathParaPr>
          <m:jc m:val="left"/>
        </m:oMathParaPr>
        <m:oMath>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Ax</m:t>
          </m:r>
          <m:r>
            <w:rPr>
              <w:rStyle w:val="HTMLCode"/>
              <w:rFonts w:ascii="Times New Roman" w:eastAsia="Calibri" w:hAnsi="Times New Roman" w:cs="Calibri"/>
            </w:rPr>
            <w:br/>
          </m:r>
        </m:oMath>
      </m:oMathPara>
      <w:r>
        <w:rPr>
          <w:rStyle w:val="HTMLCode"/>
          <w:rFonts w:ascii="Times New Roman" w:eastAsia="Calibri" w:hAnsi="Times New Roman" w:cs="Calibri"/>
        </w:rPr>
        <w:tab/>
        <w:t>(M3.541)</w:t>
      </w:r>
    </w:p>
    <w:p w:rsidR="00DA6C07" w:rsidRDefault="00DA6C07" w:rsidP="00DA6C07">
      <w:pPr>
        <w:pStyle w:val="StandardWeb"/>
      </w:pPr>
      <w:r>
        <w:t>Damit gilt:</w:t>
      </w:r>
    </w:p>
    <w:p w:rsidR="00DA6C07" w:rsidRPr="00CF74CD" w:rsidRDefault="00CF74CD" w:rsidP="00CF74CD">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r>
                  <w:rPr>
                    <w:rStyle w:val="HTMLCode"/>
                    <w:rFonts w:ascii="Cambria Math" w:eastAsia="Calibri" w:hAnsi="Cambria Math"/>
                  </w:rPr>
                  <m:t>κ</m:t>
                </m: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κ</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up>
                <m:r>
                  <m:rPr>
                    <m:sty m:val="p"/>
                  </m:rPr>
                  <w:rPr>
                    <w:rStyle w:val="HTMLCode"/>
                    <w:rFonts w:ascii="Cambria Math" w:eastAsia="Calibri" w:hAnsi="Cambria Math"/>
                  </w:rPr>
                  <m:t>-1</m:t>
                </m:r>
              </m:sup>
            </m:sSubSup>
            <m:r>
              <m:rPr>
                <m:sty m:val="p"/>
              </m:rPr>
              <w:rPr>
                <w:rStyle w:val="HTMLCode"/>
                <w:rFonts w:ascii="Cambria Math" w:eastAsia="Calibri" w:hAnsi="Cambria Math"/>
              </w:rPr>
              <m:t>=</m:t>
            </m:r>
            <m:d>
              <m:dPr>
                <m:ctrlPr>
                  <w:rPr>
                    <w:rStyle w:val="HTMLCode"/>
                    <w:rFonts w:ascii="Cambria Math" w:eastAsia="Calibri" w:hAnsi="Cambria Math"/>
                  </w:rPr>
                </m:ctrlPr>
              </m:dPr>
              <m:e>
                <m:r>
                  <w:rPr>
                    <w:rStyle w:val="HTMLCode"/>
                    <w:rFonts w:ascii="Cambria Math" w:eastAsia="Calibri" w:hAnsi="Cambria Math"/>
                  </w:rPr>
                  <m:t>x</m:t>
                </m:r>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Cambria Math" w:eastAsia="Calibri" w:hAnsi="Cambria Math"/>
                  </w:rPr>
                  <m:t>x</m:t>
                </m:r>
                <m:ctrlPr>
                  <w:rPr>
                    <w:rStyle w:val="HTMLCode"/>
                    <w:rFonts w:ascii="Cambria Math" w:eastAsia="Calibri" w:hAnsi="Cambria Math"/>
                    <w:i w:val="0"/>
                  </w:rPr>
                </m:ctrlPr>
              </m:e>
            </m:d>
          </m:e>
        </m:borderBox>
      </m:oMath>
      <w:r>
        <w:rPr>
          <w:rStyle w:val="HTMLCode"/>
          <w:rFonts w:ascii="Cambria Math" w:eastAsia="Calibri" w:hAnsi="Cambria Math" w:cs="Calibri"/>
        </w:rPr>
        <w:tab/>
        <w:t>(M3.542)</w:t>
      </w:r>
    </w:p>
    <w:p w:rsidR="00DA6C07" w:rsidRDefault="00DA6C07" w:rsidP="00DA6C07">
      <w:pPr>
        <w:pStyle w:val="StandardWeb"/>
      </w:pPr>
      <w:r>
        <w:t>Diese Gleichung macht präzise, was eine Darstellungsmatrix bedeutet: Sie ist die Koordinatenform derselben abstrakten linearen Abbildung.</w:t>
      </w:r>
    </w:p>
    <w:p w:rsidR="00DA6C07" w:rsidRDefault="00DA6C07" w:rsidP="00DA6C07">
      <w:pPr>
        <w:pStyle w:val="berschrift2"/>
      </w:pPr>
      <w:r>
        <w:t>M3.5.9 Die Matrix ist nicht die Abbildung</w:t>
      </w:r>
    </w:p>
    <w:p w:rsidR="00DA6C07" w:rsidRDefault="00DA6C07" w:rsidP="00DA6C07">
      <w:pPr>
        <w:pStyle w:val="StandardWeb"/>
      </w:pPr>
      <w:r>
        <w:t>An dieser Stelle ist eine begriffliche Trennung zwingend.</w:t>
      </w:r>
    </w:p>
    <w:p w:rsidR="00DA6C07" w:rsidRDefault="00DA6C07" w:rsidP="00DA6C07">
      <w:pPr>
        <w:pStyle w:val="StandardWeb"/>
      </w:pPr>
      <w:r>
        <w:lastRenderedPageBreak/>
        <w:t>Die abstrakte lineare Abbildung ist:</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(M3.543)</w:t>
      </w:r>
    </w:p>
    <w:p w:rsidR="00DA6C07" w:rsidRDefault="00DA6C07" w:rsidP="00DA6C07">
      <w:pPr>
        <w:pStyle w:val="StandardWeb"/>
      </w:pPr>
      <w:r>
        <w:t>Die Matrix:</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(M3.544)</w:t>
      </w:r>
    </w:p>
    <w:p w:rsidR="00DA6C07" w:rsidRDefault="00DA6C07" w:rsidP="00DA6C07">
      <w:pPr>
        <w:pStyle w:val="StandardWeb"/>
      </w:pPr>
      <w:r>
        <w:t xml:space="preserve">ist dagegen eine Darstellung von </w:t>
      </w:r>
      <m:oMath>
        <m:r>
          <w:rPr>
            <w:rStyle w:val="HTMLCode"/>
            <w:rFonts w:ascii="Cambria Math" w:hAnsi="Cambria Math"/>
          </w:rPr>
          <m:t>T</m:t>
        </m:r>
      </m:oMath>
      <w:r>
        <w:t xml:space="preserve"> bezüglich zweier gewählter Basen.</w:t>
      </w:r>
    </w:p>
    <w:p w:rsidR="00DA6C07" w:rsidRDefault="00DA6C07" w:rsidP="00DA6C07">
      <w:pPr>
        <w:pStyle w:val="StandardWeb"/>
      </w:pPr>
      <w:r>
        <w:t xml:space="preserve">Ändern sich die Basen, kann sich die Matrix ändern, obwohl die Abbildung </w:t>
      </w:r>
      <m:oMath>
        <m:r>
          <w:rPr>
            <w:rStyle w:val="HTMLCode"/>
            <w:rFonts w:ascii="Cambria Math" w:hAnsi="Cambria Math"/>
          </w:rPr>
          <m:t>T</m:t>
        </m:r>
      </m:oMath>
      <w:r>
        <w:t xml:space="preserve"> selbst unverändert bleibt.</w:t>
      </w:r>
    </w:p>
    <w:p w:rsidR="00DA6C07" w:rsidRDefault="00DA6C07" w:rsidP="00DA6C07">
      <w:pPr>
        <w:pStyle w:val="StandardWeb"/>
      </w:pPr>
      <w:r>
        <w:t>Daher gilt konzeptionell:</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(M3.545)</w:t>
      </w:r>
    </w:p>
    <w:p w:rsidR="00DA6C07" w:rsidRDefault="00DA6C07" w:rsidP="00DA6C07">
      <w:pPr>
        <w:pStyle w:val="StandardWeb"/>
      </w:pPr>
      <w:r>
        <w:t>im Sinne unterschiedlicher mathematischer Objekttypen.</w:t>
      </w:r>
    </w:p>
    <w:p w:rsidR="00DA6C07" w:rsidRDefault="00DA6C07" w:rsidP="00DA6C07">
      <w:pPr>
        <w:pStyle w:val="StandardWeb"/>
      </w:pPr>
      <w:r>
        <w:t>Die richtige Aussage lautet vielmehr:</w:t>
      </w:r>
    </w:p>
    <w:p w:rsidR="00CF74CD" w:rsidRDefault="00CF74CD" w:rsidP="00CF74CD">
      <w:pPr>
        <w:pStyle w:val="Formel"/>
        <w:rPr>
          <w:rStyle w:val="HTMLCode"/>
          <w:rFonts w:ascii="Times New Roman" w:eastAsia="Calibri" w:hAnsi="Times New Roman" w:cs="Calibri"/>
        </w:rPr>
      </w:p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 </m:t>
        </m:r>
        <m:r>
          <m:rPr>
            <m:nor/>
          </m:rPr>
          <w:rPr>
            <w:rStyle w:val="HTMLCode"/>
            <w:rFonts w:ascii="Cambria Math" w:eastAsia="Calibri" w:hAnsi="Cambria Math"/>
            <w:i w:val="0"/>
          </w:rPr>
          <m:t>repräsentiert</m:t>
        </m:r>
        <m:r>
          <m:rPr>
            <m:sty m:val="p"/>
          </m:rPr>
          <w:rPr>
            <w:rStyle w:val="HTMLCode"/>
            <w:rFonts w:ascii="Cambria Math" w:eastAsia="Calibri" w:hAnsi="Cambria Math"/>
          </w:rPr>
          <m:t> </m:t>
        </m:r>
        <m:r>
          <m:rPr>
            <m:sty m:val="p"/>
          </m:rPr>
          <w:rPr>
            <w:rStyle w:val="HTMLCode"/>
            <w:rFonts w:ascii="Cambria Math" w:eastAsia="Calibri" w:hAnsi="Cambria Math"/>
          </w:rPr>
          <m:t>T</m:t>
        </m:r>
        <m:r>
          <m:rPr>
            <m:sty m:val="p"/>
          </m:rPr>
          <w:rPr>
            <w:rStyle w:val="HTMLCode"/>
            <w:rFonts w:ascii="Cambria Math" w:eastAsia="Calibri" w:hAnsi="Cambria Math"/>
          </w:rPr>
          <m:t> </m:t>
        </m:r>
        <m:r>
          <m:rPr>
            <m:nor/>
          </m:rPr>
          <w:rPr>
            <w:rStyle w:val="HTMLCode"/>
            <w:rFonts w:ascii="Cambria Math" w:eastAsia="Calibri" w:hAnsi="Cambria Math"/>
            <w:i w:val="0"/>
          </w:rPr>
          <m:t>bezüglich</m:t>
        </m:r>
        <m:r>
          <m:rPr>
            <m:sty m:val="p"/>
          </m:rPr>
          <w:rPr>
            <w:rStyle w:val="HTMLCode"/>
            <w:rFonts w:ascii="Cambria Math" w:eastAsia="Calibri" w:hAnsi="Cambria Math"/>
          </w:rPr>
          <m:t> </m:t>
        </m:r>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C</m:t>
        </m:r>
      </m:oMath>
      <w:r>
        <w:rPr>
          <w:rStyle w:val="HTMLCode"/>
          <w:rFonts w:ascii="Times New Roman" w:eastAsia="Calibri" w:hAnsi="Times New Roman" w:cs="Calibri"/>
        </w:rPr>
        <w:t xml:space="preserve"> </w:t>
      </w:r>
      <w:r>
        <w:rPr>
          <w:rStyle w:val="HTMLCode"/>
          <w:rFonts w:ascii="Times New Roman" w:eastAsia="Calibri" w:hAnsi="Times New Roman" w:cs="Calibri"/>
        </w:rPr>
        <w:tab/>
        <w:t>(M3.546)</w:t>
      </w:r>
    </w:p>
    <w:p w:rsidR="00DA6C07" w:rsidRDefault="00DA6C07" w:rsidP="00DA6C07">
      <w:pPr>
        <w:pStyle w:val="StandardWeb"/>
      </w:pPr>
      <w:r>
        <w:t>Diese Unterscheidung wird für M3.7 und M3.8 wesentlich.</w:t>
      </w:r>
    </w:p>
    <w:p w:rsidR="00DA6C07" w:rsidRDefault="00DA6C07" w:rsidP="00DA6C07">
      <w:pPr>
        <w:pStyle w:val="berschrift2"/>
      </w:pPr>
      <w:r>
        <w:t>M3.5.10 Eindeutigkeit der Darstellungsmatrix</w:t>
      </w:r>
    </w:p>
    <w:p w:rsidR="00DA6C07" w:rsidRDefault="00DA6C07" w:rsidP="00DA6C07">
      <w:pPr>
        <w:pStyle w:val="StandardWeb"/>
      </w:pPr>
      <w:r>
        <w:t xml:space="preserve">Sind </w:t>
      </w:r>
      <m:oMath>
        <m:r>
          <w:rPr>
            <w:rStyle w:val="HTMLCode"/>
            <w:rFonts w:ascii="Cambria Math" w:hAnsi="Cambria Math"/>
          </w:rPr>
          <m:t>T</m:t>
        </m:r>
      </m:oMath>
      <w:r>
        <w:t xml:space="preserve">, </w:t>
      </w:r>
      <m:oMath>
        <m:r>
          <m:rPr>
            <m:scr m:val="script"/>
          </m:rPr>
          <w:rPr>
            <w:rStyle w:val="HTMLCode"/>
            <w:rFonts w:ascii="Cambria Math" w:hAnsi="Cambria Math" w:cs="Cambria Math"/>
          </w:rPr>
          <m:t>B</m:t>
        </m:r>
      </m:oMath>
      <w:r>
        <w:t xml:space="preserve"> und </w:t>
      </w:r>
      <m:oMath>
        <m:r>
          <m:rPr>
            <m:scr m:val="script"/>
          </m:rPr>
          <w:rPr>
            <w:rStyle w:val="HTMLCode"/>
            <w:rFonts w:ascii="Cambria Math" w:hAnsi="Cambria Math" w:cs="Cambria Math"/>
          </w:rPr>
          <m:t>C</m:t>
        </m:r>
      </m:oMath>
      <w:r>
        <w:t xml:space="preserve"> fest vorgegeben, so ist die Darstellungsmatrix eindeutig.</w:t>
      </w:r>
    </w:p>
    <w:p w:rsidR="00DA6C07" w:rsidRDefault="00DA6C07" w:rsidP="00DA6C07">
      <w:pPr>
        <w:pStyle w:val="StandardWeb"/>
      </w:pPr>
      <w:r>
        <w:t xml:space="preserve">Denn jedes Basisbild </w:t>
      </w:r>
      <m:oMath>
        <m:r>
          <w:rPr>
            <w:rStyle w:val="HTMLCode"/>
            <w:rFonts w:ascii="Cambria Math" w:hAnsi="Cambria Math"/>
          </w:rPr>
          <m:t>T</m:t>
        </m:r>
        <m:d>
          <m:dPr>
            <m:ctrlPr>
              <w:rPr>
                <w:rStyle w:val="HTMLCode"/>
                <w:rFonts w:ascii="Cambria Math" w:hAnsi="Cambria Math"/>
                <w:i/>
              </w:rPr>
            </m:ctrlPr>
          </m:dPr>
          <m:e>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j</m:t>
                </m:r>
              </m:sub>
            </m:sSub>
          </m:e>
        </m:d>
      </m:oMath>
      <w:r>
        <w:t xml:space="preserve"> besitzt bezüglich </w:t>
      </w:r>
      <m:oMath>
        <m:r>
          <m:rPr>
            <m:scr m:val="script"/>
          </m:rPr>
          <w:rPr>
            <w:rStyle w:val="HTMLCode"/>
            <w:rFonts w:ascii="Cambria Math" w:hAnsi="Cambria Math" w:cs="Cambria Math"/>
          </w:rPr>
          <m:t>C</m:t>
        </m:r>
      </m:oMath>
      <w:r>
        <w:t xml:space="preserve"> genau eine Koordinatendarstellung:</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(M3.547)</w:t>
      </w:r>
    </w:p>
    <w:p w:rsidR="00DA6C07" w:rsidRDefault="00DA6C07" w:rsidP="00DA6C07">
      <w:pPr>
        <w:pStyle w:val="StandardWeb"/>
      </w:pPr>
      <w:r>
        <w:t>Angenommen, zugleich gelte:</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acc>
                <m:accPr>
                  <m:chr m:val="̃"/>
                  <m:ctrlPr>
                    <w:rPr>
                      <w:rStyle w:val="HTMLCode"/>
                      <w:rFonts w:ascii="Cambria Math" w:eastAsia="Calibri" w:hAnsi="Cambria Math"/>
                    </w:rPr>
                  </m:ctrlPr>
                </m:accPr>
                <m:e>
                  <m:sSub>
                    <m:sSubPr>
                      <m:ctrlPr>
                        <w:rPr>
                          <w:rStyle w:val="HTMLCode"/>
                          <w:rFonts w:ascii="Cambria Math" w:eastAsia="Calibri" w:hAnsi="Cambria Math"/>
                          <w:i w:val="0"/>
                        </w:rPr>
                      </m:ctrlPr>
                    </m:sSubPr>
                    <m:e>
                      <m:r>
                        <w:rPr>
                          <w:rStyle w:val="HTMLCode"/>
                          <w:rFonts w:ascii="Cambria Math" w:eastAsia="Calibri" w:hAnsi="Cambria Math"/>
                        </w:rPr>
                        <m:t>a</m:t>
                      </m:r>
                      <m:ctrlPr>
                        <w:rPr>
                          <w:rStyle w:val="HTMLCode"/>
                          <w:rFonts w:ascii="Cambria Math" w:eastAsia="Calibri" w:hAnsi="Cambria Math"/>
                        </w:rPr>
                      </m:ctrlPr>
                    </m:e>
                    <m:sub>
                      <m:r>
                        <w:rPr>
                          <w:rStyle w:val="HTMLCode"/>
                          <w:rFonts w:ascii="Cambria Math" w:eastAsia="Calibri" w:hAnsi="Cambria Math"/>
                        </w:rPr>
                        <m:t>ij</m:t>
                      </m:r>
                    </m:sub>
                  </m:sSub>
                </m:e>
              </m:acc>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(M3.548)</w:t>
      </w:r>
    </w:p>
    <w:p w:rsidR="00DA6C07" w:rsidRDefault="00DA6C07" w:rsidP="00DA6C07">
      <w:pPr>
        <w:pStyle w:val="StandardWeb"/>
      </w:pPr>
      <w:r>
        <w:t>Dann folgt:</w:t>
      </w:r>
    </w:p>
    <w:p w:rsidR="00DA6C07" w:rsidRPr="00CF74CD" w:rsidRDefault="00CF74CD" w:rsidP="00CF74CD">
      <w:pPr>
        <w:pStyle w:val="Formel"/>
      </w:pPr>
      <m:oMathPara>
        <m:oMathParaPr>
          <m:jc m:val="left"/>
        </m:oMathParaPr>
        <m:oMath>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r>
                    <m:rPr>
                      <m:sty m:val="p"/>
                    </m:rPr>
                    <w:rPr>
                      <w:rStyle w:val="HTMLCode"/>
                      <w:rFonts w:ascii="Cambria Math" w:eastAsia="Calibri" w:hAnsi="Cambria Math"/>
                    </w:rPr>
                    <m:t>-</m:t>
                  </m:r>
                  <m:acc>
                    <m:accPr>
                      <m:chr m:val="̃"/>
                      <m:ctrlPr>
                        <w:rPr>
                          <w:rStyle w:val="HTMLCode"/>
                          <w:rFonts w:ascii="Cambria Math" w:eastAsia="Calibri" w:hAnsi="Cambria Math"/>
                        </w:rPr>
                      </m:ctrlPr>
                    </m:accPr>
                    <m:e>
                      <m:sSub>
                        <m:sSubPr>
                          <m:ctrlPr>
                            <w:rPr>
                              <w:rStyle w:val="HTMLCode"/>
                              <w:rFonts w:ascii="Cambria Math" w:eastAsia="Calibri" w:hAnsi="Cambria Math"/>
                              <w:i w:val="0"/>
                            </w:rPr>
                          </m:ctrlPr>
                        </m:sSubPr>
                        <m:e>
                          <m:r>
                            <w:rPr>
                              <w:rStyle w:val="HTMLCode"/>
                              <w:rFonts w:ascii="Cambria Math" w:eastAsia="Calibri" w:hAnsi="Cambria Math"/>
                            </w:rPr>
                            <m:t>a</m:t>
                          </m:r>
                          <m:ctrlPr>
                            <w:rPr>
                              <w:rStyle w:val="HTMLCode"/>
                              <w:rFonts w:ascii="Cambria Math" w:eastAsia="Calibri" w:hAnsi="Cambria Math"/>
                            </w:rPr>
                          </m:ctrlPr>
                        </m:e>
                        <m:sub>
                          <m:r>
                            <w:rPr>
                              <w:rStyle w:val="HTMLCode"/>
                              <w:rFonts w:ascii="Cambria Math" w:eastAsia="Calibri" w:hAnsi="Cambria Math"/>
                            </w:rPr>
                            <m:t>ij</m:t>
                          </m:r>
                        </m:sub>
                      </m:sSub>
                    </m:e>
                  </m:acc>
                </m:e>
              </m:d>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ctrlPr>
                <w:rPr>
                  <w:rStyle w:val="HTMLCode"/>
                  <w:rFonts w:ascii="Cambria Math" w:eastAsia="Calibri" w:hAnsi="Cambria Math"/>
                  <w:i w:val="0"/>
                </w:rPr>
              </m:ctrlPr>
            </m:e>
          </m:nary>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(M3.549)</w:t>
      </w:r>
    </w:p>
    <w:p w:rsidR="00DA6C07" w:rsidRDefault="00DA6C07" w:rsidP="00DA6C07">
      <w:pPr>
        <w:pStyle w:val="StandardWeb"/>
      </w:pPr>
      <w:r>
        <w:t xml:space="preserve">Da </w:t>
      </w:r>
      <m:oMath>
        <m:r>
          <m:rPr>
            <m:scr m:val="script"/>
          </m:rPr>
          <w:rPr>
            <w:rStyle w:val="HTMLCode"/>
            <w:rFonts w:ascii="Cambria Math" w:hAnsi="Cambria Math" w:cs="Cambria Math"/>
          </w:rPr>
          <m:t>C</m:t>
        </m:r>
      </m:oMath>
      <w:r>
        <w:t xml:space="preserve"> linear unabhängig ist: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r>
            <m:rPr>
              <m:sty m:val="p"/>
            </m:rPr>
            <w:rPr>
              <w:rStyle w:val="HTMLCode"/>
              <w:rFonts w:ascii="Cambria Math" w:eastAsia="Calibri" w:hAnsi="Cambria Math"/>
            </w:rPr>
            <m:t>-</m:t>
          </m:r>
          <m:acc>
            <m:accPr>
              <m:chr m:val="̃"/>
              <m:ctrlPr>
                <w:rPr>
                  <w:rStyle w:val="HTMLCode"/>
                  <w:rFonts w:ascii="Cambria Math" w:eastAsia="Calibri" w:hAnsi="Cambria Math"/>
                </w:rPr>
              </m:ctrlPr>
            </m:accPr>
            <m:e>
              <m:sSub>
                <m:sSubPr>
                  <m:ctrlPr>
                    <w:rPr>
                      <w:rStyle w:val="HTMLCode"/>
                      <w:rFonts w:ascii="Cambria Math" w:eastAsia="Calibri" w:hAnsi="Cambria Math"/>
                      <w:i w:val="0"/>
                    </w:rPr>
                  </m:ctrlPr>
                </m:sSubPr>
                <m:e>
                  <m:r>
                    <w:rPr>
                      <w:rStyle w:val="HTMLCode"/>
                      <w:rFonts w:ascii="Cambria Math" w:eastAsia="Calibri" w:hAnsi="Cambria Math"/>
                    </w:rPr>
                    <m:t>a</m:t>
                  </m:r>
                  <m:ctrlPr>
                    <w:rPr>
                      <w:rStyle w:val="HTMLCode"/>
                      <w:rFonts w:ascii="Cambria Math" w:eastAsia="Calibri" w:hAnsi="Cambria Math"/>
                    </w:rPr>
                  </m:ctrlPr>
                </m:e>
                <m:sub>
                  <m:r>
                    <w:rPr>
                      <w:rStyle w:val="HTMLCode"/>
                      <w:rFonts w:ascii="Cambria Math" w:eastAsia="Calibri" w:hAnsi="Cambria Math"/>
                    </w:rPr>
                    <m:t>ij</m:t>
                  </m:r>
                </m:sub>
              </m:sSub>
            </m:e>
          </m:acc>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(M3.550)</w:t>
      </w:r>
    </w:p>
    <w:p w:rsidR="00DA6C07" w:rsidRDefault="00DA6C07" w:rsidP="00DA6C07">
      <w:pPr>
        <w:pStyle w:val="StandardWeb"/>
      </w:pPr>
      <w:r>
        <w:t xml:space="preserve">für alle </w:t>
      </w:r>
      <m:oMath>
        <m:r>
          <w:rPr>
            <w:rStyle w:val="HTMLCode"/>
            <w:rFonts w:ascii="Cambria Math" w:hAnsi="Cambria Math"/>
          </w:rPr>
          <m:t>i,j</m:t>
        </m:r>
      </m:oMath>
      <w:r>
        <w:t>.</w:t>
      </w:r>
    </w:p>
    <w:p w:rsidR="00DA6C07" w:rsidRDefault="00DA6C07" w:rsidP="00DA6C07">
      <w:pPr>
        <w:pStyle w:val="StandardWeb"/>
      </w:pPr>
      <w:r>
        <w:t>Damit: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r>
            <m:rPr>
              <m:sty m:val="p"/>
            </m:rPr>
            <w:rPr>
              <w:rStyle w:val="HTMLCode"/>
              <w:rFonts w:ascii="Cambria Math" w:eastAsia="Calibri" w:hAnsi="Cambria Math"/>
            </w:rPr>
            <m:t>=</m:t>
          </m:r>
          <m:acc>
            <m:accPr>
              <m:chr m:val="̃"/>
              <m:ctrlPr>
                <w:rPr>
                  <w:rStyle w:val="HTMLCode"/>
                  <w:rFonts w:ascii="Cambria Math" w:eastAsia="Calibri" w:hAnsi="Cambria Math"/>
                </w:rPr>
              </m:ctrlPr>
            </m:accPr>
            <m:e>
              <m:sSub>
                <m:sSubPr>
                  <m:ctrlPr>
                    <w:rPr>
                      <w:rStyle w:val="HTMLCode"/>
                      <w:rFonts w:ascii="Cambria Math" w:eastAsia="Calibri" w:hAnsi="Cambria Math"/>
                      <w:i w:val="0"/>
                    </w:rPr>
                  </m:ctrlPr>
                </m:sSubPr>
                <m:e>
                  <m:r>
                    <w:rPr>
                      <w:rStyle w:val="HTMLCode"/>
                      <w:rFonts w:ascii="Cambria Math" w:eastAsia="Calibri" w:hAnsi="Cambria Math"/>
                    </w:rPr>
                    <m:t>a</m:t>
                  </m:r>
                  <m:ctrlPr>
                    <w:rPr>
                      <w:rStyle w:val="HTMLCode"/>
                      <w:rFonts w:ascii="Cambria Math" w:eastAsia="Calibri" w:hAnsi="Cambria Math"/>
                    </w:rPr>
                  </m:ctrlPr>
                </m:e>
                <m:sub>
                  <m:r>
                    <w:rPr>
                      <w:rStyle w:val="HTMLCode"/>
                      <w:rFonts w:ascii="Cambria Math" w:eastAsia="Calibri" w:hAnsi="Cambria Math"/>
                    </w:rPr>
                    <m:t>ij</m:t>
                  </m:r>
                </m:sub>
              </m:sSub>
            </m:e>
          </m:acc>
          <m:r>
            <w:rPr>
              <w:rStyle w:val="HTMLCode"/>
              <w:rFonts w:ascii="Times New Roman" w:eastAsia="Calibri" w:hAnsi="Times New Roman" w:cs="Calibri"/>
            </w:rPr>
            <w:br/>
          </m:r>
        </m:oMath>
      </m:oMathPara>
      <w:r>
        <w:rPr>
          <w:rStyle w:val="HTMLCode"/>
          <w:rFonts w:ascii="Times New Roman" w:eastAsia="Calibri" w:hAnsi="Times New Roman" w:cs="Calibri"/>
        </w:rPr>
        <w:tab/>
        <w:t>(M3.551)</w:t>
      </w:r>
    </w:p>
    <w:p w:rsidR="00DA6C07" w:rsidRDefault="00DA6C07" w:rsidP="00DA6C07">
      <w:pPr>
        <w:pStyle w:val="StandardWeb"/>
      </w:pPr>
      <w:r>
        <w:t>und somit:</w:t>
      </w:r>
    </w:p>
    <w:p w:rsidR="00CF74CD" w:rsidRPr="00CF74CD" w:rsidRDefault="00CF74CD" w:rsidP="00CF74CD">
      <w:pPr>
        <w:pStyle w:val="Formel"/>
        <w:rPr>
          <w:rFonts w:ascii="Times New Roman" w:hAnsi="Times New Roman"/>
          <w:sz w:val="20"/>
          <w:szCs w:val="20"/>
        </w:rPr>
      </w:pPr>
      <m:oMath>
        <m:borderBox>
          <m:borderBoxPr>
            <m:ctrlPr>
              <w:rPr>
                <w:rStyle w:val="HTMLCode"/>
                <w:rFonts w:ascii="Cambria Math" w:eastAsia="Calibri" w:hAnsi="Cambria Math"/>
              </w:rPr>
            </m:ctrlPr>
          </m:borderBoxPr>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 </m:t>
                </m:r>
                <m:r>
                  <m:rPr>
                    <m:nor/>
                  </m:rPr>
                  <w:rPr>
                    <w:rStyle w:val="HTMLCode"/>
                    <w:rFonts w:ascii="Cambria Math" w:eastAsia="Calibri" w:hAnsi="Cambria Math"/>
                    <w:i w:val="0"/>
                  </w:rPr>
                  <m:t>ist </m:t>
                </m:r>
                <m:r>
                  <m:rPr>
                    <m:nor/>
                  </m:rPr>
                  <w:rPr>
                    <w:rStyle w:val="HTMLCode"/>
                    <w:rFonts w:ascii="Cambria Math" w:eastAsia="Calibri" w:hAnsi="Cambria Math"/>
                    <w:i w:val="0"/>
                  </w:rPr>
                  <m:t>e</m:t>
                </m:r>
                <m:r>
                  <m:rPr>
                    <m:nor/>
                  </m:rPr>
                  <w:rPr>
                    <w:rStyle w:val="HTMLCode"/>
                    <w:rFonts w:ascii="Cambria Math" w:eastAsia="Calibri" w:hAnsi="Cambria Math"/>
                    <w:i w:val="0"/>
                  </w:rPr>
                  <m:t>indeutig</m:t>
                </m:r>
              </m:e>
            </m:d>
          </m:e>
        </m:borderBox>
      </m:oMath>
      <w:r>
        <w:rPr>
          <w:rStyle w:val="HTMLCode"/>
          <w:rFonts w:ascii="Times New Roman" w:eastAsia="Calibri" w:hAnsi="Times New Roman" w:cs="Calibri"/>
        </w:rPr>
        <w:t xml:space="preserve"> </w:t>
      </w:r>
      <w:r>
        <w:rPr>
          <w:rStyle w:val="HTMLCode"/>
          <w:rFonts w:ascii="Times New Roman" w:eastAsia="Calibri" w:hAnsi="Times New Roman" w:cs="Calibri"/>
        </w:rPr>
        <w:tab/>
        <w:t>(M3.552)</w:t>
      </w:r>
    </w:p>
    <w:p w:rsidR="00DA6C07" w:rsidRDefault="00DA6C07" w:rsidP="00DA6C07">
      <w:pPr>
        <w:pStyle w:val="StandardWeb"/>
      </w:pPr>
      <w:r>
        <w:t>für fest gewählte Basen.</w:t>
      </w:r>
    </w:p>
    <w:p w:rsidR="00DA6C07" w:rsidRDefault="00DA6C07" w:rsidP="00DA6C07">
      <w:pPr>
        <w:pStyle w:val="berschrift2"/>
      </w:pPr>
      <w:r>
        <w:t>M3.5.11 Umkehrung: Jede Matrix bestimmt eine lineare Abbildung</w:t>
      </w:r>
    </w:p>
    <w:p w:rsidR="00DA6C07" w:rsidRDefault="00DA6C07" w:rsidP="00DA6C07">
      <w:pPr>
        <w:pStyle w:val="StandardWeb"/>
      </w:pPr>
      <w:r>
        <w:t>Nun betrachte ich umgekehrt eine beliebige Matrix:</w:t>
      </w:r>
    </w:p>
    <w:p w:rsidR="00DA6C07" w:rsidRPr="00CF74CD" w:rsidRDefault="00CF74CD" w:rsidP="00CF74CD">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(M3.553)</w:t>
      </w:r>
    </w:p>
    <w:p w:rsidR="00DA6C07" w:rsidRDefault="00DA6C07" w:rsidP="00DA6C07">
      <w:pPr>
        <w:pStyle w:val="StandardWeb"/>
      </w:pPr>
      <w:r>
        <w:t xml:space="preserve">und definiere für jeden Basisvektor </w:t>
      </w:r>
      <m:oMath>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j</m:t>
            </m:r>
          </m:sub>
        </m:sSub>
      </m:oMath>
      <w:r>
        <w: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j</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(M3.554)</w:t>
      </w:r>
    </w:p>
    <w:p w:rsidR="00DA6C07" w:rsidRDefault="00DA6C07" w:rsidP="00DA6C07">
      <w:pPr>
        <w:pStyle w:val="StandardWeb"/>
      </w:pPr>
      <w:r>
        <w:t>Damit habe ich beliebige Vektoren: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w</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(M3.555)</w:t>
      </w:r>
    </w:p>
    <w:p w:rsidR="00DA6C07" w:rsidRDefault="00DA6C07" w:rsidP="00DA6C07">
      <w:pPr>
        <w:pStyle w:val="StandardWeb"/>
      </w:pPr>
      <w:r>
        <w:t>vorgegeben.</w:t>
      </w:r>
    </w:p>
    <w:p w:rsidR="00DA6C07" w:rsidRDefault="00DA6C07" w:rsidP="00DA6C07">
      <w:pPr>
        <w:pStyle w:val="StandardWeb"/>
      </w:pPr>
      <w:r>
        <w:t>Nach Satz M3.4.1 existiert genau eine lineare Abbildung:</w:t>
      </w:r>
    </w:p>
    <w:p w:rsidR="00DA6C07" w:rsidRPr="00CF74CD" w:rsidRDefault="00CF74CD" w:rsidP="00CF74CD">
      <w:pPr>
        <w:pStyle w:val="Formel"/>
      </w:pPr>
      <m:oMathPara>
        <m:oMathParaPr>
          <m:jc m:val="left"/>
        </m:oMathParaPr>
        <m:oMath>
          <m:r>
            <w:rPr>
              <w:rStyle w:val="HTMLCode"/>
              <w:rFonts w:ascii="Cambria Math" w:eastAsia="Calibri" w:hAnsi="Cambria Math"/>
            </w:rPr>
            <w:lastRenderedPageBreak/>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(M3.556)</w:t>
      </w:r>
    </w:p>
    <w:p w:rsidR="00DA6C07" w:rsidRDefault="00DA6C07" w:rsidP="00DA6C07">
      <w:pPr>
        <w:pStyle w:val="StandardWeb"/>
      </w:pPr>
      <w:r>
        <w:t>mit:</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w</m:t>
              </m:r>
            </m:e>
            <m:sub>
              <m:r>
                <w:rPr>
                  <w:rStyle w:val="HTMLCode"/>
                  <w:rFonts w:ascii="Cambria Math" w:eastAsia="Calibri" w:hAnsi="Cambria Math"/>
                </w:rPr>
                <m:t>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(M3.557)</w:t>
      </w:r>
    </w:p>
    <w:p w:rsidR="00DA6C07" w:rsidRDefault="00DA6C07" w:rsidP="00DA6C07">
      <w:pPr>
        <w:pStyle w:val="StandardWeb"/>
      </w:pPr>
      <w:r>
        <w:t xml:space="preserve">für jedes </w:t>
      </w:r>
      <m:oMath>
        <m:r>
          <w:rPr>
            <w:rStyle w:val="HTMLCode"/>
            <w:rFonts w:ascii="Cambria Math" w:hAnsi="Cambria Math"/>
          </w:rPr>
          <m:t>j</m:t>
        </m:r>
      </m:oMath>
      <w:r>
        <w:t>.</w:t>
      </w:r>
    </w:p>
    <w:p w:rsidR="00DA6C07" w:rsidRDefault="00DA6C07" w:rsidP="00DA6C07">
      <w:pPr>
        <w:pStyle w:val="StandardWeb"/>
      </w:pPr>
      <w:r>
        <w:t>Für diese Abbildung gilt nach Konstruktion: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A</m:t>
          </m:r>
          <m:r>
            <w:rPr>
              <w:rStyle w:val="HTMLCode"/>
              <w:rFonts w:ascii="Times New Roman" w:eastAsia="Calibri" w:hAnsi="Times New Roman" w:cs="Calibri"/>
            </w:rPr>
            <w:br/>
          </m:r>
        </m:oMath>
      </m:oMathPara>
      <w:r>
        <w:rPr>
          <w:rStyle w:val="HTMLCode"/>
          <w:rFonts w:ascii="Times New Roman" w:eastAsia="Calibri" w:hAnsi="Times New Roman" w:cs="Calibri"/>
        </w:rPr>
        <w:tab/>
        <w:t>(M3.558)</w:t>
      </w:r>
    </w:p>
    <w:p w:rsidR="00DA6C07" w:rsidRDefault="00DA6C07" w:rsidP="00DA6C07">
      <w:pPr>
        <w:pStyle w:val="StandardWeb"/>
      </w:pPr>
      <w:r>
        <w:t xml:space="preserve">Damit bestimmt jede </w:t>
      </w:r>
      <m:oMath>
        <m:r>
          <w:rPr>
            <w:rStyle w:val="HTMLCode"/>
            <w:rFonts w:ascii="Cambria Math" w:hAnsi="Cambria Math"/>
          </w:rPr>
          <m:t>m</m:t>
        </m:r>
        <m:r>
          <m:rPr>
            <m:sty m:val="p"/>
          </m:rPr>
          <w:rPr>
            <w:rStyle w:val="HTMLCode"/>
            <w:rFonts w:ascii="Cambria Math" w:hAnsi="Cambria Math"/>
          </w:rPr>
          <m:t>×</m:t>
        </m:r>
        <m:r>
          <w:rPr>
            <w:rStyle w:val="HTMLCode"/>
            <w:rFonts w:ascii="Cambria Math" w:hAnsi="Cambria Math"/>
          </w:rPr>
          <m:t>n</m:t>
        </m:r>
      </m:oMath>
      <w:r>
        <w:t>-Matrix genau eine lineare Abbildung zwischen den mit den gewählten Basen versehenen Räumen.</w:t>
      </w:r>
    </w:p>
    <w:p w:rsidR="00DA6C07" w:rsidRDefault="00DA6C07" w:rsidP="00DA6C07">
      <w:pPr>
        <w:pStyle w:val="berschrift2"/>
      </w:pPr>
      <w:r>
        <w:t>M3.5.12 Bijektive Zuordnung zwischen Abbildungen und Matrizen</w:t>
      </w:r>
    </w:p>
    <w:p w:rsidR="00DA6C07" w:rsidRDefault="00DA6C07" w:rsidP="00DA6C07">
      <w:pPr>
        <w:pStyle w:val="StandardWeb"/>
      </w:pPr>
      <w:r>
        <w:t>Aus M3.5.10 und M3.5.11 folgt eine bijektive Zuordnung.</w:t>
      </w:r>
    </w:p>
    <w:p w:rsidR="00DA6C07" w:rsidRDefault="00DA6C07" w:rsidP="00DA6C07">
      <w:pPr>
        <w:pStyle w:val="StandardWeb"/>
      </w:pPr>
      <w:r>
        <w:t>Ich definiere:</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(M3.559)</w:t>
      </w:r>
    </w:p>
    <w:p w:rsidR="00DA6C07" w:rsidRDefault="00DA6C07" w:rsidP="00DA6C07">
      <w:pPr>
        <w:pStyle w:val="StandardWeb"/>
      </w:pPr>
      <w:r>
        <w:t>durch:</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T</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(M3.560)</w:t>
      </w:r>
    </w:p>
    <w:p w:rsidR="00DA6C07" w:rsidRDefault="00DA6C07" w:rsidP="00DA6C07">
      <w:pPr>
        <w:pStyle w:val="StandardWeb"/>
      </w:pPr>
      <w:r>
        <w:t>Dann ist:</w:t>
      </w:r>
    </w:p>
    <w:p w:rsidR="00DA6C07" w:rsidRPr="00CF74CD" w:rsidRDefault="00CF74CD" w:rsidP="00CF74CD">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r>
                  <m:rPr>
                    <m:sty m:val="p"/>
                  </m:rPr>
                  <w:rPr>
                    <w:rStyle w:val="HTMLCode"/>
                    <w:rFonts w:ascii="Cambria Math" w:eastAsia="Calibri" w:hAnsi="Cambria Math"/>
                  </w:rPr>
                  <m:t>Φ</m:t>
                </m: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m:rPr>
                <m:sty m:val="p"/>
              </m:rPr>
              <w:rPr>
                <w:rStyle w:val="HTMLCode"/>
                <w:rFonts w:ascii="Cambria Math" w:eastAsia="Calibri" w:hAnsi="Cambria Math"/>
              </w:rPr>
              <m:t> </m:t>
            </m:r>
            <m:r>
              <m:rPr>
                <m:nor/>
              </m:rPr>
              <w:rPr>
                <w:rStyle w:val="HTMLCode"/>
                <w:rFonts w:ascii="Cambria Math" w:eastAsia="Calibri" w:hAnsi="Cambria Math"/>
                <w:i w:val="0"/>
              </w:rPr>
              <m:t>bijektiv</m:t>
            </m:r>
          </m:e>
        </m:borderBox>
      </m:oMath>
      <w:r>
        <w:rPr>
          <w:rStyle w:val="HTMLCode"/>
          <w:rFonts w:ascii="Cambria Math" w:eastAsia="Calibri" w:hAnsi="Cambria Math" w:cs="Calibri"/>
        </w:rPr>
        <w:tab/>
        <w:t>(M3.561)</w:t>
      </w:r>
    </w:p>
    <w:p w:rsidR="00DA6C07" w:rsidRDefault="00DA6C07" w:rsidP="00DA6C07">
      <w:pPr>
        <w:pStyle w:val="StandardWeb"/>
      </w:pPr>
      <w:r>
        <w:t>bei fest gewählten geordneten Basen.</w:t>
      </w:r>
    </w:p>
    <w:p w:rsidR="00DA6C07" w:rsidRDefault="00DA6C07" w:rsidP="00DA6C07">
      <w:pPr>
        <w:pStyle w:val="StandardWeb"/>
      </w:pPr>
      <w:r>
        <w:t>Damit besitzt jede lineare Abbildung genau eine Matrixdarstellung und jede Matrix genau eine zugehörige lineare Abbildung.</w:t>
      </w:r>
    </w:p>
    <w:p w:rsidR="00DA6C07" w:rsidRDefault="00DA6C07" w:rsidP="00DA6C07">
      <w:pPr>
        <w:pStyle w:val="berschrift2"/>
      </w:pPr>
      <w:r>
        <w:t>M3.5.13 Addition von Darstellungsmatrizen</w:t>
      </w:r>
    </w:p>
    <w:p w:rsidR="00DA6C07" w:rsidRDefault="00DA6C07" w:rsidP="00DA6C07">
      <w:pPr>
        <w:pStyle w:val="StandardWeb"/>
      </w:pPr>
      <w:r>
        <w:t>Seien:</w:t>
      </w:r>
    </w:p>
    <w:p w:rsidR="00DA6C07" w:rsidRPr="00CF74CD" w:rsidRDefault="00CF74CD" w:rsidP="00CF74CD">
      <w:pPr>
        <w:pStyle w:val="Formel"/>
      </w:pPr>
      <m:oMathPara>
        <m:oMathParaPr>
          <m:jc m:val="left"/>
        </m:oMathParaPr>
        <m:oMath>
          <m:r>
            <w:rPr>
              <w:rStyle w:val="HTMLCode"/>
              <w:rFonts w:ascii="Cambria Math" w:eastAsia="Calibri" w:hAnsi="Cambria Math"/>
            </w:rPr>
            <w:lastRenderedPageBreak/>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(M3.562)</w:t>
      </w:r>
    </w:p>
    <w:p w:rsidR="00DA6C07" w:rsidRDefault="00DA6C07" w:rsidP="00DA6C07">
      <w:pPr>
        <w:pStyle w:val="StandardWeb"/>
      </w:pPr>
      <w:r>
        <w:t>linear.</w:t>
      </w:r>
    </w:p>
    <w:p w:rsidR="00DA6C07" w:rsidRDefault="00DA6C07" w:rsidP="00DA6C07">
      <w:pPr>
        <w:pStyle w:val="StandardWeb"/>
      </w:pPr>
      <w:r>
        <w:t xml:space="preserve">Für jeden Basisvektor </w:t>
      </w:r>
      <m:oMath>
        <m:sSub>
          <m:sSubPr>
            <m:ctrlPr>
              <w:rPr>
                <w:rStyle w:val="HTMLCode"/>
                <w:rFonts w:ascii="Cambria Math" w:hAnsi="Cambria Math"/>
                <w:i/>
              </w:rPr>
            </m:ctrlPr>
          </m:sSubPr>
          <m:e>
            <m:r>
              <w:rPr>
                <w:rStyle w:val="HTMLCode"/>
                <w:rFonts w:ascii="Cambria Math" w:hAnsi="Cambria Math"/>
              </w:rPr>
              <m:t>b</m:t>
            </m:r>
          </m:e>
          <m:sub>
            <m:r>
              <w:rPr>
                <w:rStyle w:val="HTMLCode"/>
                <w:rFonts w:ascii="Cambria Math" w:hAnsi="Cambria Math"/>
              </w:rPr>
              <m:t>j</m:t>
            </m:r>
          </m:sub>
        </m:sSub>
      </m:oMath>
      <w:r>
        <w:t xml:space="preserve"> gilt:</w:t>
      </w:r>
    </w:p>
    <w:p w:rsidR="00DA6C07" w:rsidRPr="00CF74CD" w:rsidRDefault="00CF74CD" w:rsidP="00CF74CD">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(M3.563)</w:t>
      </w:r>
    </w:p>
    <w:p w:rsidR="00DA6C07" w:rsidRDefault="00DA6C07" w:rsidP="00DA6C07">
      <w:pPr>
        <w:pStyle w:val="StandardWeb"/>
      </w:pPr>
      <w:r>
        <w:t>Seien:</w:t>
      </w:r>
    </w:p>
    <w:p w:rsidR="00DA6C07" w:rsidRPr="00CF74CD" w:rsidRDefault="00CF74CD" w:rsidP="00CF74CD">
      <w:pPr>
        <w:pStyle w:val="Formel"/>
      </w:pPr>
      <m:oMathPara>
        <m:oMathParaPr>
          <m:jc m:val="left"/>
        </m:oMathParaPr>
        <m:oMath>
          <m:r>
            <w:rPr>
              <w:rStyle w:val="HTMLCode"/>
              <w:rFonts w:ascii="Cambria Math" w:eastAsia="Calibri" w:hAnsi="Cambria Math"/>
            </w:rPr>
            <m:t>S</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s</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(M3.564)</w:t>
      </w:r>
    </w:p>
    <w:p w:rsidR="00DA6C07" w:rsidRDefault="00DA6C07" w:rsidP="00DA6C07">
      <w:pPr>
        <w:pStyle w:val="StandardWeb"/>
      </w:pPr>
      <w:r>
        <w:t>und:</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t</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(M3.565)</w:t>
      </w:r>
    </w:p>
    <w:p w:rsidR="00DA6C07" w:rsidRDefault="00DA6C07" w:rsidP="00DA6C07">
      <w:pPr>
        <w:pStyle w:val="StandardWeb"/>
      </w:pPr>
      <w:r>
        <w:t>Dann:</w:t>
      </w:r>
    </w:p>
    <w:p w:rsidR="00DA6C07" w:rsidRPr="00CF74CD" w:rsidRDefault="00CF74CD" w:rsidP="00CF74CD">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s</m:t>
                      </m:r>
                    </m:e>
                    <m:sub>
                      <m:r>
                        <w:rPr>
                          <w:rStyle w:val="HTMLCode"/>
                          <w:rFonts w:ascii="Cambria Math" w:eastAsia="Calibri" w:hAnsi="Cambria Math"/>
                        </w:rPr>
                        <m:t>ij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t</m:t>
                      </m:r>
                    </m:e>
                    <m:sub>
                      <m:r>
                        <w:rPr>
                          <w:rStyle w:val="HTMLCode"/>
                          <w:rFonts w:ascii="Cambria Math" w:eastAsia="Calibri" w:hAnsi="Cambria Math"/>
                        </w:rPr>
                        <m:t>ij</m:t>
                      </m:r>
                    </m:sub>
                  </m:sSub>
                </m:e>
              </m:d>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(M3.566)</w:t>
      </w:r>
    </w:p>
    <w:p w:rsidR="00DA6C07" w:rsidRDefault="00DA6C07" w:rsidP="00DA6C07">
      <w:pPr>
        <w:pStyle w:val="StandardWeb"/>
      </w:pPr>
      <w:r>
        <w:t>Folglich gilt: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(M3.567)</w:t>
      </w:r>
    </w:p>
    <w:p w:rsidR="00DA6C07" w:rsidRDefault="00DA6C07" w:rsidP="00DA6C07">
      <w:pPr>
        <w:pStyle w:val="StandardWeb"/>
      </w:pPr>
      <w:r>
        <w:t>Damit spiegelt Matrixaddition die bereits in M3.2 definierte Addition linearer Abbildungen wider.</w:t>
      </w:r>
    </w:p>
    <w:p w:rsidR="00DA6C07" w:rsidRDefault="00DA6C07" w:rsidP="00DA6C07">
      <w:pPr>
        <w:pStyle w:val="berschrift2"/>
      </w:pPr>
      <w:r>
        <w:t>M3.5.14 Skalarmultiplikation von Darstellungsmatrizen</w:t>
      </w:r>
    </w:p>
    <w:p w:rsidR="00DA6C07" w:rsidRDefault="00DA6C07" w:rsidP="00DA6C07">
      <w:pPr>
        <w:pStyle w:val="StandardWeb"/>
      </w:pPr>
      <w:r>
        <w:t xml:space="preserve">Sei </w:t>
      </w:r>
      <m:oMath>
        <m:r>
          <m:rPr>
            <m:sty m:val="p"/>
          </m:rPr>
          <w:rPr>
            <w:rStyle w:val="HTMLCode"/>
            <w:rFonts w:ascii="Cambria Math" w:hAnsi="Cambria Math"/>
          </w:rPr>
          <m:t>α∈</m:t>
        </m:r>
        <m:r>
          <w:rPr>
            <w:rStyle w:val="HTMLCode"/>
            <w:rFonts w:ascii="Cambria Math" w:hAnsi="Cambria Math"/>
          </w:rPr>
          <m:t>K</m:t>
        </m:r>
      </m:oMath>
      <w:r>
        <w:t>.</w:t>
      </w:r>
    </w:p>
    <w:p w:rsidR="00DA6C07" w:rsidRDefault="00DA6C07" w:rsidP="00DA6C07">
      <w:pPr>
        <w:pStyle w:val="StandardWeb"/>
      </w:pPr>
      <w:r>
        <w:t xml:space="preserve">Für </w:t>
      </w:r>
      <m:oMath>
        <m:r>
          <w:rPr>
            <w:rStyle w:val="HTMLCode"/>
            <w:rFonts w:ascii="Cambria Math" w:hAnsi="Cambria Math"/>
          </w:rPr>
          <m:t>T:V</m:t>
        </m:r>
        <m:r>
          <m:rPr>
            <m:sty m:val="p"/>
          </m:rPr>
          <w:rPr>
            <w:rStyle w:val="HTMLCode"/>
            <w:rFonts w:ascii="Cambria Math" w:hAnsi="Cambria Math"/>
          </w:rPr>
          <m:t>→</m:t>
        </m:r>
        <m:r>
          <w:rPr>
            <w:rStyle w:val="HTMLCode"/>
            <w:rFonts w:ascii="Cambria Math" w:hAnsi="Cambria Math"/>
          </w:rPr>
          <m:t>W</m:t>
        </m:r>
      </m:oMath>
      <w:r>
        <w:t xml:space="preserve"> gilt:</w:t>
      </w:r>
    </w:p>
    <w:p w:rsidR="00DA6C07" w:rsidRPr="00CF74CD" w:rsidRDefault="00CF74CD" w:rsidP="00CF74CD">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r>
            <w:rPr>
              <w:rStyle w:val="HTMLCode"/>
              <w:rFonts w:ascii="Cambria Math" w:eastAsia="Calibri" w:hAnsi="Cambria Math"/>
            </w:rPr>
            <m:t>αT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(M3.568)</w:t>
      </w:r>
    </w:p>
    <w:p w:rsidR="00DA6C07" w:rsidRDefault="00DA6C07" w:rsidP="00DA6C07">
      <w:pPr>
        <w:pStyle w:val="StandardWeb"/>
      </w:pPr>
      <w:r>
        <w:lastRenderedPageBreak/>
        <w:t>Ist:</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(M3.569)</w:t>
      </w:r>
    </w:p>
    <w:p w:rsidR="00DA6C07" w:rsidRDefault="00DA6C07" w:rsidP="00DA6C07">
      <w:pPr>
        <w:pStyle w:val="StandardWeb"/>
      </w:pPr>
      <w:r>
        <w:t>so folgt:</w:t>
      </w:r>
    </w:p>
    <w:p w:rsidR="00DA6C07" w:rsidRPr="00CF74CD" w:rsidRDefault="00CF74CD" w:rsidP="00CF74CD">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αT</m:t>
              </m:r>
            </m:e>
          </m:d>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d>
                <m:dPr>
                  <m:ctrlPr>
                    <w:rPr>
                      <w:rStyle w:val="HTMLCode"/>
                      <w:rFonts w:ascii="Cambria Math" w:eastAsia="Calibri" w:hAnsi="Cambria Math"/>
                      <w:i w:val="0"/>
                    </w:rPr>
                  </m:ctrlPr>
                </m:dPr>
                <m:e>
                  <m:r>
                    <w:rPr>
                      <w:rStyle w:val="HTMLCode"/>
                      <w:rFonts w:ascii="Cambria Math" w:eastAsia="Calibri" w:hAnsi="Cambria Math"/>
                    </w:rPr>
                    <m:t>α</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e>
              </m:d>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ctrlPr>
                <w:rPr>
                  <w:rStyle w:val="HTMLCode"/>
                  <w:rFonts w:ascii="Cambria Math" w:eastAsia="Calibri" w:hAnsi="Cambria Math"/>
                  <w:i w:val="0"/>
                </w:rPr>
              </m:ctrlPr>
            </m:e>
          </m:nary>
          <m:r>
            <w:rPr>
              <w:rStyle w:val="HTMLCode"/>
              <w:rFonts w:ascii="Times New Roman" w:eastAsia="Calibri" w:hAnsi="Times New Roman" w:cs="Calibri"/>
            </w:rPr>
            <w:br/>
          </m:r>
        </m:oMath>
      </m:oMathPara>
      <w:r>
        <w:rPr>
          <w:rStyle w:val="HTMLCode"/>
          <w:rFonts w:ascii="Times New Roman" w:eastAsia="Calibri" w:hAnsi="Times New Roman" w:cs="Calibri"/>
        </w:rPr>
        <w:tab/>
        <w:t>(M3.570)</w:t>
      </w:r>
    </w:p>
    <w:p w:rsidR="00DA6C07" w:rsidRDefault="00DA6C07" w:rsidP="00DA6C07">
      <w:pPr>
        <w:pStyle w:val="StandardWeb"/>
      </w:pPr>
      <w:r>
        <w:t>Damit: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αT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α</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(M3.571)</w:t>
      </w:r>
    </w:p>
    <w:p w:rsidR="00DA6C07" w:rsidRDefault="00DA6C07" w:rsidP="00DA6C07">
      <w:pPr>
        <w:pStyle w:val="StandardWeb"/>
      </w:pPr>
      <w:r>
        <w:t>Die Darstellung respektiert also auch die Skalarmultiplikation.</w:t>
      </w:r>
    </w:p>
    <w:p w:rsidR="00DA6C07" w:rsidRDefault="00DA6C07" w:rsidP="00DA6C07">
      <w:pPr>
        <w:pStyle w:val="berschrift2"/>
      </w:pPr>
      <w:r>
        <w:t>M3.5.15 Linearität der Darstellungszuordnung</w:t>
      </w:r>
    </w:p>
    <w:p w:rsidR="00DA6C07" w:rsidRDefault="00DA6C07" w:rsidP="00DA6C07">
      <w:pPr>
        <w:pStyle w:val="StandardWeb"/>
      </w:pPr>
      <w:r>
        <w:t xml:space="preserve">Aus (M3.567) und (M3.571) folgt für </w:t>
      </w:r>
      <m:oMath>
        <m:r>
          <m:rPr>
            <m:sty m:val="p"/>
          </m:rPr>
          <w:rPr>
            <w:rStyle w:val="HTMLCode"/>
            <w:rFonts w:ascii="Cambria Math" w:hAnsi="Cambria Math"/>
          </w:rPr>
          <m:t>α</m:t>
        </m:r>
        <m:r>
          <w:rPr>
            <w:rStyle w:val="HTMLCode"/>
            <w:rFonts w:ascii="Cambria Math" w:hAnsi="Cambria Math"/>
          </w:rPr>
          <m:t>,</m:t>
        </m:r>
        <m:r>
          <m:rPr>
            <m:sty m:val="p"/>
          </m:rPr>
          <w:rPr>
            <w:rStyle w:val="HTMLCode"/>
            <w:rFonts w:ascii="Cambria Math" w:hAnsi="Cambria Math"/>
          </w:rPr>
          <m:t>β∈</m:t>
        </m:r>
        <m:r>
          <w:rPr>
            <w:rStyle w:val="HTMLCode"/>
            <w:rFonts w:ascii="Cambria Math" w:hAnsi="Cambria Math"/>
          </w:rPr>
          <m:t>K</m:t>
        </m:r>
      </m:oMath>
      <w:r>
        <w: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αS</m:t>
                  </m:r>
                  <m:r>
                    <m:rPr>
                      <m:sty m:val="p"/>
                    </m:rPr>
                    <w:rPr>
                      <w:rStyle w:val="HTMLCode"/>
                      <w:rFonts w:ascii="Cambria Math" w:eastAsia="Calibri" w:hAnsi="Cambria Math"/>
                    </w:rPr>
                    <m:t>+</m:t>
                  </m:r>
                  <m:r>
                    <w:rPr>
                      <w:rStyle w:val="HTMLCode"/>
                      <w:rFonts w:ascii="Cambria Math" w:eastAsia="Calibri" w:hAnsi="Cambria Math"/>
                    </w:rPr>
                    <m:t>βT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α</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β</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(M3.572)</w:t>
      </w:r>
    </w:p>
    <w:p w:rsidR="00DA6C07" w:rsidRDefault="00DA6C07" w:rsidP="00DA6C07">
      <w:pPr>
        <w:pStyle w:val="StandardWeb"/>
      </w:pPr>
      <w:r>
        <w:t>Damit ist die in (M3.559) definierte Zuordnung selbst linear:</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d>
            <m:dPr>
              <m:ctrlPr>
                <w:rPr>
                  <w:rStyle w:val="HTMLCode"/>
                  <w:rFonts w:ascii="Cambria Math" w:eastAsia="Calibri" w:hAnsi="Cambria Math"/>
                </w:rPr>
              </m:ctrlPr>
            </m:dPr>
            <m:e>
              <m:r>
                <w:rPr>
                  <w:rStyle w:val="HTMLCode"/>
                  <w:rFonts w:ascii="Cambria Math" w:eastAsia="Calibri" w:hAnsi="Cambria Math"/>
                </w:rPr>
                <m:t>αS</m:t>
              </m:r>
              <m:r>
                <m:rPr>
                  <m:sty m:val="p"/>
                </m:rPr>
                <w:rPr>
                  <w:rStyle w:val="HTMLCode"/>
                  <w:rFonts w:ascii="Cambria Math" w:eastAsia="Calibri" w:hAnsi="Cambria Math"/>
                </w:rPr>
                <m:t>+</m:t>
              </m:r>
              <m:r>
                <w:rPr>
                  <w:rStyle w:val="HTMLCode"/>
                  <w:rFonts w:ascii="Cambria Math" w:eastAsia="Calibri" w:hAnsi="Cambria Math"/>
                </w:rPr>
                <m:t>βT</m:t>
              </m:r>
              <m:ctrlPr>
                <w:rPr>
                  <w:rStyle w:val="HTMLCode"/>
                  <w:rFonts w:ascii="Cambria Math" w:eastAsia="Calibri" w:hAnsi="Cambria Math"/>
                  <w:i w:val="0"/>
                </w:rPr>
              </m:ctrlPr>
            </m:e>
          </m:d>
          <m:r>
            <m:rPr>
              <m:sty m:val="p"/>
            </m:rPr>
            <w:rPr>
              <w:rStyle w:val="HTMLCode"/>
              <w:rFonts w:ascii="Cambria Math" w:eastAsia="Calibri" w:hAnsi="Cambria Math"/>
            </w:rPr>
            <m:t>=</m:t>
          </m:r>
          <m:r>
            <w:rPr>
              <w:rStyle w:val="HTMLCode"/>
              <w:rFonts w:ascii="Cambria Math" w:eastAsia="Calibri" w:hAnsi="Cambria Math"/>
            </w:rPr>
            <m:t>α</m:t>
          </m:r>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β</m:t>
          </m:r>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(M3.573)</w:t>
      </w:r>
    </w:p>
    <w:p w:rsidR="00DA6C07" w:rsidRDefault="00DA6C07" w:rsidP="00DA6C07">
      <w:pPr>
        <w:pStyle w:val="StandardWeb"/>
      </w:pPr>
      <w:r>
        <w:t>Also:</w:t>
      </w:r>
    </w:p>
    <w:p w:rsidR="00CF74CD" w:rsidRPr="00CF74CD" w:rsidRDefault="00CF74CD" w:rsidP="00CF74CD">
      <w:pPr>
        <w:pStyle w:val="Formel"/>
        <w:rPr>
          <w:rStyle w:val="HTMLCode"/>
          <w:rFonts w:ascii="Times New Roman" w:eastAsia="Calibri" w:hAnsi="Times New Roman" w:cs="Calibri"/>
          <w:i w:val="0"/>
        </w:rPr>
      </w:pPr>
      <m:oMath>
        <m:borderBox>
          <m:borderBoxPr>
            <m:ctrlPr>
              <w:rPr>
                <w:rStyle w:val="HTMLCode"/>
                <w:rFonts w:ascii="Cambria Math" w:eastAsia="Calibri" w:hAnsi="Cambria Math"/>
              </w:rPr>
            </m:ctrlPr>
          </m:borderBoxPr>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Φ</m:t>
                    </m: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m:rPr>
                    <m:sty m:val="p"/>
                  </m:rPr>
                  <w:rPr>
                    <w:rStyle w:val="HTMLCode"/>
                    <w:rFonts w:ascii="Cambria Math" w:eastAsia="Calibri" w:hAnsi="Cambria Math"/>
                  </w:rPr>
                  <m:t> </m:t>
                </m:r>
                <m:r>
                  <m:rPr>
                    <m:nor/>
                  </m:rPr>
                  <w:rPr>
                    <w:rStyle w:val="HTMLCode"/>
                    <w:rFonts w:ascii="Cambria Math" w:eastAsia="Calibri" w:hAnsi="Cambria Math"/>
                    <w:i w:val="0"/>
                  </w:rPr>
                  <m:t>ist </m:t>
                </m:r>
                <m:r>
                  <m:rPr>
                    <m:nor/>
                  </m:rPr>
                  <w:rPr>
                    <w:rStyle w:val="HTMLCode"/>
                    <w:rFonts w:ascii="Cambria Math" w:eastAsia="Calibri" w:hAnsi="Cambria Math"/>
                  </w:rPr>
                  <m:t>e</m:t>
                </m:r>
                <m:r>
                  <m:rPr>
                    <m:nor/>
                  </m:rPr>
                  <w:rPr>
                    <w:rStyle w:val="HTMLCode"/>
                    <w:rFonts w:ascii="Cambria Math" w:eastAsia="Calibri" w:hAnsi="Cambria Math"/>
                    <w:i w:val="0"/>
                  </w:rPr>
                  <m:t>in </m:t>
                </m:r>
                <m:r>
                  <m:rPr>
                    <m:nor/>
                  </m:rPr>
                  <w:rPr>
                    <w:rStyle w:val="HTMLCode"/>
                    <w:rFonts w:ascii="Cambria Math" w:eastAsia="Calibri" w:hAnsi="Cambria Math"/>
                  </w:rPr>
                  <m:t>l</m:t>
                </m:r>
                <m:r>
                  <m:rPr>
                    <m:nor/>
                  </m:rPr>
                  <w:rPr>
                    <w:rStyle w:val="HTMLCode"/>
                    <w:rFonts w:ascii="Cambria Math" w:eastAsia="Calibri" w:hAnsi="Cambria Math"/>
                    <w:i w:val="0"/>
                  </w:rPr>
                  <m:t>inearer </m:t>
                </m:r>
                <m:r>
                  <m:rPr>
                    <m:nor/>
                  </m:rPr>
                  <w:rPr>
                    <w:rStyle w:val="HTMLCode"/>
                    <w:rFonts w:ascii="Cambria Math" w:eastAsia="Calibri" w:hAnsi="Cambria Math"/>
                  </w:rPr>
                  <m:t>I</m:t>
                </m:r>
                <m:r>
                  <m:rPr>
                    <m:nor/>
                  </m:rPr>
                  <w:rPr>
                    <w:rStyle w:val="HTMLCode"/>
                    <w:rFonts w:ascii="Cambria Math" w:eastAsia="Calibri" w:hAnsi="Cambria Math"/>
                    <w:i w:val="0"/>
                  </w:rPr>
                  <m:t>somorphismus</m:t>
                </m:r>
              </m:e>
            </m:d>
          </m:e>
        </m:borderBox>
      </m:oMath>
      <w:r>
        <w:rPr>
          <w:rStyle w:val="HTMLCode"/>
          <w:rFonts w:ascii="Times New Roman" w:eastAsia="Calibri" w:hAnsi="Times New Roman" w:cs="Calibri"/>
        </w:rPr>
        <w:t xml:space="preserve"> </w:t>
      </w:r>
      <w:r>
        <w:rPr>
          <w:rStyle w:val="HTMLCode"/>
          <w:rFonts w:ascii="Times New Roman" w:eastAsia="Calibri" w:hAnsi="Times New Roman" w:cs="Calibri"/>
        </w:rPr>
        <w:tab/>
        <w:t>(M3.574)</w:t>
      </w:r>
    </w:p>
    <w:p w:rsidR="00DA6C07" w:rsidRDefault="00DA6C07" w:rsidP="00DA6C07">
      <w:pPr>
        <w:pStyle w:val="StandardWeb"/>
      </w:pPr>
      <w:r>
        <w:t>für fest gewählte Basen. [[71]]</w:t>
      </w:r>
    </w:p>
    <w:p w:rsidR="00DA6C07" w:rsidRDefault="00DA6C07" w:rsidP="00DA6C07">
      <w:pPr>
        <w:pStyle w:val="StandardWeb"/>
      </w:pPr>
      <w:r>
        <w:t>Damit entspricht nicht nur jedes einzelne Abbildungsobjekt einer Matrix, sondern auch die lineare Struktur des gesamten Abbildungsraums wird durch Matrizen dargestellt.</w:t>
      </w:r>
    </w:p>
    <w:p w:rsidR="00DA6C07" w:rsidRDefault="00DA6C07" w:rsidP="00DA6C07">
      <w:pPr>
        <w:pStyle w:val="berschrift2"/>
      </w:pPr>
      <w:r>
        <w:t>M3.5.16 Die Identitätsabbildung in Koordinaten</w:t>
      </w:r>
    </w:p>
    <w:p w:rsidR="00DA6C07" w:rsidRDefault="00DA6C07" w:rsidP="00DA6C07">
      <w:pPr>
        <w:pStyle w:val="StandardWeb"/>
      </w:pPr>
      <w:r>
        <w:t>Ein besonders wichtiger Spezialfall ist die Identitätsabbildung.</w:t>
      </w:r>
    </w:p>
    <w:p w:rsidR="00DA6C07" w:rsidRDefault="00DA6C07" w:rsidP="00DA6C07">
      <w:pPr>
        <w:pStyle w:val="StandardWeb"/>
      </w:pPr>
      <w:r>
        <w:t xml:space="preserve">Sei </w:t>
      </w:r>
      <m:oMath>
        <m:r>
          <w:rPr>
            <w:rStyle w:val="HTMLCode"/>
            <w:rFonts w:ascii="Cambria Math" w:hAnsi="Cambria Math"/>
          </w:rPr>
          <m:t>V</m:t>
        </m:r>
      </m:oMath>
      <w:r>
        <w:t xml:space="preserve"> endlichdimensional mit geordneter Basis:</w:t>
      </w:r>
    </w:p>
    <w:p w:rsidR="00DA6C07" w:rsidRPr="00CF74CD" w:rsidRDefault="00CF74CD" w:rsidP="00CF74CD">
      <w:pPr>
        <w:pStyle w:val="Formel"/>
      </w:pPr>
      <m:oMathPara>
        <m:oMathParaPr>
          <m:jc m:val="left"/>
        </m:oMathParaPr>
        <m:oMath>
          <m:r>
            <m:rPr>
              <m:scr m:val="script"/>
              <m:sty m:val="p"/>
            </m:rPr>
            <w:rPr>
              <w:rStyle w:val="HTMLCode"/>
              <w:rFonts w:ascii="Cambria Math" w:eastAsia="Calibri" w:hAnsi="Cambria Math" w:cs="Cambria Math"/>
            </w:rPr>
            <w:lastRenderedPageBreak/>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(M3.575)</w:t>
      </w:r>
    </w:p>
    <w:p w:rsidR="00DA6C07" w:rsidRDefault="00DA6C07" w:rsidP="00DA6C07">
      <w:pPr>
        <w:pStyle w:val="StandardWeb"/>
      </w:pPr>
      <w:r>
        <w:t>Für:</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(M3.576)</w:t>
      </w:r>
    </w:p>
    <w:p w:rsidR="00DA6C07" w:rsidRDefault="00DA6C07" w:rsidP="00DA6C07">
      <w:pPr>
        <w:pStyle w:val="StandardWeb"/>
      </w:pPr>
      <w:r>
        <w:t>gilt: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(M3.577)</w:t>
      </w:r>
    </w:p>
    <w:p w:rsidR="00DA6C07" w:rsidRDefault="00DA6C07" w:rsidP="00DA6C07">
      <w:pPr>
        <w:pStyle w:val="StandardWeb"/>
      </w:pPr>
      <w:r>
        <w:t xml:space="preserve">Der </w:t>
      </w:r>
      <m:oMath>
        <m:r>
          <w:rPr>
            <w:rStyle w:val="HTMLCode"/>
            <w:rFonts w:ascii="Cambria Math" w:hAnsi="Cambria Math"/>
          </w:rPr>
          <m:t>j</m:t>
        </m:r>
      </m:oMath>
      <w:r>
        <w:t>-te Basisvektor besitzt bezüglich seiner eigenen Basis den Koordinatenvektor:</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e</m:t>
              </m:r>
            </m:e>
            <m:sub>
              <m:r>
                <w:rPr>
                  <w:rStyle w:val="HTMLCode"/>
                  <w:rFonts w:ascii="Cambria Math" w:eastAsia="Calibri" w:hAnsi="Cambria Math"/>
                </w:rPr>
                <m:t>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(M3.578)</w:t>
      </w:r>
    </w:p>
    <w:p w:rsidR="00DA6C07" w:rsidRDefault="00DA6C07" w:rsidP="00DA6C07">
      <w:pPr>
        <w:pStyle w:val="StandardWeb"/>
      </w:pPr>
      <w:r>
        <w:t xml:space="preserve">wobei </w:t>
      </w:r>
      <m:oMath>
        <m:sSub>
          <m:sSubPr>
            <m:ctrlPr>
              <w:rPr>
                <w:rStyle w:val="HTMLCode"/>
                <w:rFonts w:ascii="Cambria Math" w:hAnsi="Cambria Math"/>
                <w:i/>
              </w:rPr>
            </m:ctrlPr>
          </m:sSubPr>
          <m:e>
            <m:r>
              <w:rPr>
                <w:rStyle w:val="HTMLCode"/>
                <w:rFonts w:ascii="Cambria Math" w:hAnsi="Cambria Math"/>
              </w:rPr>
              <m:t>e</m:t>
            </m:r>
          </m:e>
          <m:sub>
            <m:r>
              <w:rPr>
                <w:rStyle w:val="HTMLCode"/>
                <w:rFonts w:ascii="Cambria Math" w:hAnsi="Cambria Math"/>
              </w:rPr>
              <m:t>j</m:t>
            </m:r>
          </m:sub>
        </m:sSub>
      </m:oMath>
      <w:r>
        <w:t xml:space="preserve"> der </w:t>
      </w:r>
      <m:oMath>
        <m:r>
          <w:rPr>
            <w:rStyle w:val="HTMLCode"/>
            <w:rFonts w:ascii="Cambria Math" w:hAnsi="Cambria Math"/>
          </w:rPr>
          <m:t>j</m:t>
        </m:r>
      </m:oMath>
      <w:r>
        <w:t xml:space="preserve">-te Standardbasisvektor von </w:t>
      </w:r>
      <m:oMath>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ist.</w:t>
      </w:r>
    </w:p>
    <w:p w:rsidR="00DA6C07" w:rsidRDefault="00DA6C07" w:rsidP="00DA6C07">
      <w:pPr>
        <w:pStyle w:val="StandardWeb"/>
      </w:pPr>
      <w:r>
        <w:t>Daher ist: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4"/>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ctrlPr>
                      <w:rPr>
                        <w:rStyle w:val="HTMLCode"/>
                        <w:rFonts w:ascii="Cambria Math" w:eastAsia="Calibri" w:hAnsi="Cambria Math"/>
                        <w:i w:val="0"/>
                      </w:rPr>
                    </m:ctrlPr>
                  </m:e>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e>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m:rPr>
                            <m:sty m:val="p"/>
                          </m:rPr>
                          <w:rPr>
                            <w:rStyle w:val="HTMLCode"/>
                            <w:rFonts w:ascii="Cambria Math" w:eastAsia="Calibri" w:hAnsi="Cambria Math"/>
                          </w:rPr>
                          <m:t>1</m:t>
                        </m:r>
                      </m:e>
                      <m:sub>
                        <m:r>
                          <w:rPr>
                            <w:rStyle w:val="HTMLCode"/>
                            <w:rFonts w:ascii="Cambria Math" w:eastAsia="Calibri" w:hAnsi="Cambria Math"/>
                          </w:rPr>
                          <m:t>K</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(M3.579)</w:t>
      </w:r>
    </w:p>
    <w:p w:rsidR="00DA6C07" w:rsidRDefault="00DA6C07" w:rsidP="00DA6C07">
      <w:pPr>
        <w:pStyle w:val="StandardWeb"/>
      </w:pPr>
      <w:r>
        <w:t>Ich bezeichne diese Matrix mit: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(M3.580)</w:t>
      </w:r>
    </w:p>
    <w:p w:rsidR="00DA6C07" w:rsidRDefault="00DA6C07" w:rsidP="00DA6C07">
      <w:pPr>
        <w:pStyle w:val="StandardWeb"/>
      </w:pPr>
      <w:r>
        <w:t>Damit:</w:t>
      </w:r>
    </w:p>
    <w:p w:rsidR="00DA6C07" w:rsidRPr="00CF74CD" w:rsidRDefault="00CF74CD" w:rsidP="00CF74CD">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e>
                </m:d>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(M3.581)</w:t>
      </w:r>
    </w:p>
    <w:p w:rsidR="00DA6C07" w:rsidRDefault="00DA6C07" w:rsidP="00DA6C07">
      <w:pPr>
        <w:pStyle w:val="StandardWeb"/>
      </w:pPr>
      <w:r>
        <w:t>Die Einheitsmatrix ist somit nicht willkürlich definiert. Sie entsteht als Darstellung der Identitätsabbildung bezüglich derselben Basis.</w:t>
      </w:r>
    </w:p>
    <w:p w:rsidR="00DA6C07" w:rsidRDefault="00DA6C07" w:rsidP="00DA6C07">
      <w:pPr>
        <w:pStyle w:val="berschrift2"/>
      </w:pPr>
      <w:r>
        <w:t>M3.5.17 Die Nullabbildung in Koordinaten</w:t>
      </w:r>
    </w:p>
    <w:p w:rsidR="00DA6C07" w:rsidRDefault="00DA6C07" w:rsidP="00DA6C07">
      <w:pPr>
        <w:pStyle w:val="StandardWeb"/>
      </w:pPr>
      <w:r>
        <w:t>Für die Nullabbildung:</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(M3.582)</w:t>
      </w:r>
    </w:p>
    <w:p w:rsidR="00DA6C07" w:rsidRDefault="00DA6C07" w:rsidP="00DA6C07">
      <w:pPr>
        <w:pStyle w:val="StandardWeb"/>
      </w:pPr>
      <w:r>
        <w:lastRenderedPageBreak/>
        <w:t>gilt für jeden Basisvektor:</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(M3.583)</w:t>
      </w:r>
    </w:p>
    <w:p w:rsidR="00DA6C07" w:rsidRDefault="00DA6C07" w:rsidP="00DA6C07">
      <w:pPr>
        <w:pStyle w:val="StandardWeb"/>
      </w:pPr>
      <w:r>
        <w:t>und:</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W</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(M3.584)</w:t>
      </w:r>
    </w:p>
    <w:p w:rsidR="00DA6C07" w:rsidRDefault="00DA6C07" w:rsidP="00DA6C07">
      <w:pPr>
        <w:pStyle w:val="StandardWeb"/>
      </w:pPr>
      <w:r>
        <w:t>Daher besitzt die Nullabbildung die Darstellung:</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(M3.585)</w:t>
      </w:r>
    </w:p>
    <w:p w:rsidR="00DA6C07" w:rsidRDefault="00DA6C07" w:rsidP="00DA6C07">
      <w:pPr>
        <w:pStyle w:val="StandardWeb"/>
      </w:pPr>
      <w:r>
        <w:t xml:space="preserve">Die Nullmatrix ist somit die Darstellung des Nullvektors im Abbildungsraum </w:t>
      </w:r>
      <m:oMath>
        <m:r>
          <m:rPr>
            <m:scr m:val="script"/>
          </m:rPr>
          <w:rPr>
            <w:rStyle w:val="HTMLCode"/>
            <w:rFonts w:ascii="Cambria Math" w:hAnsi="Cambria Math" w:cs="Cambria Math"/>
          </w:rPr>
          <m:t>L</m:t>
        </m:r>
        <m:d>
          <m:dPr>
            <m:ctrlPr>
              <w:rPr>
                <w:rStyle w:val="HTMLCode"/>
                <w:rFonts w:ascii="Cambria Math" w:hAnsi="Cambria Math"/>
                <w:i/>
              </w:rPr>
            </m:ctrlPr>
          </m:dPr>
          <m:e>
            <m:r>
              <w:rPr>
                <w:rStyle w:val="HTMLCode"/>
                <w:rFonts w:ascii="Cambria Math" w:hAnsi="Cambria Math"/>
              </w:rPr>
              <m:t>V,W</m:t>
            </m:r>
          </m:e>
        </m:d>
      </m:oMath>
      <w:r>
        <w:t>.</w:t>
      </w:r>
    </w:p>
    <w:p w:rsidR="00DA6C07" w:rsidRDefault="00DA6C07" w:rsidP="00DA6C07">
      <w:pPr>
        <w:pStyle w:val="berschrift2"/>
      </w:pPr>
      <w:r>
        <w:t>M3.5.18 Standardbasen</w:t>
      </w:r>
    </w:p>
    <w:p w:rsidR="00DA6C07" w:rsidRDefault="00DA6C07" w:rsidP="00DA6C07">
      <w:pPr>
        <w:pStyle w:val="StandardWeb"/>
      </w:pPr>
      <w:r>
        <w:t xml:space="preserve">Ein besonders einfacher Fall entsteht, wenn </w:t>
      </w:r>
      <m:oMath>
        <m:r>
          <w:rPr>
            <w:rStyle w:val="HTMLCode"/>
            <w:rFonts w:ascii="Cambria Math" w:hAnsi="Cambria Math"/>
          </w:rPr>
          <m:t>V=</m:t>
        </m:r>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n</m:t>
            </m:r>
          </m:sup>
        </m:sSup>
      </m:oMath>
      <w:r>
        <w:t xml:space="preserve"> und </w:t>
      </w:r>
      <m:oMath>
        <m:r>
          <w:rPr>
            <w:rStyle w:val="HTMLCode"/>
            <w:rFonts w:ascii="Cambria Math" w:hAnsi="Cambria Math"/>
          </w:rPr>
          <m:t>W=</m:t>
        </m:r>
        <m:sSup>
          <m:sSupPr>
            <m:ctrlPr>
              <w:rPr>
                <w:rStyle w:val="HTMLCode"/>
                <w:rFonts w:ascii="Cambria Math" w:hAnsi="Cambria Math"/>
                <w:i/>
              </w:rPr>
            </m:ctrlPr>
          </m:sSupPr>
          <m:e>
            <m:r>
              <w:rPr>
                <w:rStyle w:val="HTMLCode"/>
                <w:rFonts w:ascii="Cambria Math" w:hAnsi="Cambria Math"/>
              </w:rPr>
              <m:t>K</m:t>
            </m:r>
          </m:e>
          <m:sup>
            <m:r>
              <w:rPr>
                <w:rStyle w:val="HTMLCode"/>
                <w:rFonts w:ascii="Cambria Math" w:hAnsi="Cambria Math"/>
              </w:rPr>
              <m:t>m</m:t>
            </m:r>
          </m:sup>
        </m:sSup>
      </m:oMath>
      <w:r>
        <w:t xml:space="preserve"> bereits mit ihren Standardbasen versehen sind.</w:t>
      </w:r>
    </w:p>
    <w:p w:rsidR="00DA6C07" w:rsidRDefault="00DA6C07" w:rsidP="00DA6C07">
      <w:pPr>
        <w:pStyle w:val="StandardWeb"/>
      </w:pPr>
      <w:r>
        <w:t>Seien: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ctrlPr>
                <w:rPr>
                  <w:rStyle w:val="HTMLCode"/>
                  <w:rFonts w:ascii="Cambria Math" w:eastAsia="Calibri" w:hAnsi="Cambria Math" w:cs="Cambria Math"/>
                  <w:i w:val="0"/>
                </w:rPr>
              </m:ctrlPr>
            </m:e>
            <m:sub>
              <m:r>
                <w:rPr>
                  <w:rStyle w:val="HTMLCode"/>
                  <w:rFonts w:ascii="Cambria Math" w:eastAsia="Calibri" w:hAnsi="Cambria Math"/>
                </w:rPr>
                <m:t>n</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e</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(M3.586)</w:t>
      </w:r>
    </w:p>
    <w:p w:rsidR="00DA6C07" w:rsidRDefault="00DA6C07" w:rsidP="00DA6C07">
      <w:pPr>
        <w:pStyle w:val="StandardWeb"/>
      </w:pPr>
      <w:r>
        <w:t>und:</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ctrlPr>
                <w:rPr>
                  <w:rStyle w:val="HTMLCode"/>
                  <w:rFonts w:ascii="Cambria Math" w:eastAsia="Calibri" w:hAnsi="Cambria Math" w:cs="Cambria Math"/>
                  <w:i w:val="0"/>
                </w:rPr>
              </m:ctrlPr>
            </m:e>
            <m:sub>
              <m:r>
                <w:rPr>
                  <w:rStyle w:val="HTMLCode"/>
                  <w:rFonts w:ascii="Cambria Math" w:eastAsia="Calibri" w:hAnsi="Cambria Math"/>
                </w:rPr>
                <m:t>m</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e</m:t>
                  </m:r>
                </m:e>
                <m:sub>
                  <m:r>
                    <m:rPr>
                      <m:sty m:val="p"/>
                    </m:rPr>
                    <w:rPr>
                      <w:rStyle w:val="HTMLCode"/>
                      <w:rFonts w:ascii="Cambria Math" w:eastAsia="Calibri" w:hAnsi="Cambria Math"/>
                    </w:rPr>
                    <m:t>1</m:t>
                  </m:r>
                </m:sub>
                <m:sup>
                  <m:r>
                    <m:rPr>
                      <m:sty m:val="p"/>
                    </m:rPr>
                    <w:rPr>
                      <w:rStyle w:val="HTMLCode"/>
                      <w:rFonts w:ascii="Cambria Math" w:eastAsia="Calibri" w:hAnsi="Cambria Math"/>
                    </w:rPr>
                    <m:t>'</m:t>
                  </m:r>
                </m:sup>
              </m:sSubSup>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e</m:t>
                  </m:r>
                </m:e>
                <m:sub>
                  <m:r>
                    <w:rPr>
                      <w:rStyle w:val="HTMLCode"/>
                      <w:rFonts w:ascii="Cambria Math" w:eastAsia="Calibri" w:hAnsi="Cambria Math"/>
                    </w:rPr>
                    <m:t>m</m:t>
                  </m:r>
                </m:sub>
                <m:sup>
                  <m:r>
                    <m:rPr>
                      <m:sty m:val="p"/>
                    </m:rPr>
                    <w:rPr>
                      <w:rStyle w:val="HTMLCode"/>
                      <w:rFonts w:ascii="Cambria Math" w:eastAsia="Calibri" w:hAnsi="Cambria Math"/>
                    </w:rPr>
                    <m:t>'</m:t>
                  </m:r>
                </m:sup>
              </m:sSubSup>
            </m:e>
          </m:d>
          <m:r>
            <w:rPr>
              <w:rStyle w:val="HTMLCode"/>
              <w:rFonts w:ascii="Times New Roman" w:eastAsia="Calibri" w:hAnsi="Times New Roman" w:cs="Calibri"/>
            </w:rPr>
            <w:br/>
          </m:r>
        </m:oMath>
      </m:oMathPara>
      <w:r>
        <w:rPr>
          <w:rStyle w:val="HTMLCode"/>
          <w:rFonts w:ascii="Times New Roman" w:eastAsia="Calibri" w:hAnsi="Times New Roman" w:cs="Calibri"/>
        </w:rPr>
        <w:tab/>
        <w:t>(M3.587)</w:t>
      </w:r>
    </w:p>
    <w:p w:rsidR="00DA6C07" w:rsidRDefault="00DA6C07" w:rsidP="00DA6C07">
      <w:pPr>
        <w:pStyle w:val="StandardWeb"/>
      </w:pPr>
      <w:r>
        <w:t>die jeweiligen Standardbasen.</w:t>
      </w:r>
    </w:p>
    <w:p w:rsidR="00DA6C07" w:rsidRDefault="00DA6C07" w:rsidP="00DA6C07">
      <w:pPr>
        <w:pStyle w:val="StandardWeb"/>
      </w:pPr>
      <w:r>
        <w:t>Dann gilt für:</w:t>
      </w:r>
    </w:p>
    <w:p w:rsidR="00DA6C07" w:rsidRPr="00CF74CD" w:rsidRDefault="00CF74CD" w:rsidP="00CF74CD">
      <w:pPr>
        <w:pStyle w:val="Formel"/>
      </w:pPr>
      <m:oMathPara>
        <m:oMathParaPr>
          <m:jc m:val="left"/>
        </m:oMathParaPr>
        <m:oMath>
          <m:r>
            <w:rPr>
              <w:rStyle w:val="HTMLCode"/>
              <w:rFonts w:ascii="Cambria Math" w:eastAsia="Calibri" w:hAnsi="Cambria Math"/>
            </w:rPr>
            <m:t>x</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(M3.588)</w:t>
      </w:r>
    </w:p>
    <w:p w:rsidR="00DA6C07" w:rsidRDefault="00DA6C07" w:rsidP="00DA6C07">
      <w:pPr>
        <w:pStyle w:val="StandardWeb"/>
      </w:pPr>
      <w:r>
        <w:t>unmittelbar:</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x</m:t>
                  </m:r>
                </m:e>
              </m:d>
            </m:e>
            <m:sub>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e>
                <m:sub>
                  <m:r>
                    <w:rPr>
                      <w:rStyle w:val="HTMLCode"/>
                      <w:rFonts w:ascii="Cambria Math" w:eastAsia="Calibri" w:hAnsi="Cambria Math"/>
                    </w:rPr>
                    <m:t>n</m:t>
                  </m:r>
                </m:sub>
              </m:sSub>
            </m:sub>
          </m:sSub>
          <m:r>
            <m:rPr>
              <m:sty m:val="p"/>
            </m:rPr>
            <w:rPr>
              <w:rStyle w:val="HTMLCode"/>
              <w:rFonts w:ascii="Cambria Math" w:eastAsia="Calibri" w:hAnsi="Cambria Math"/>
            </w:rPr>
            <m:t>=</m:t>
          </m:r>
          <m:r>
            <w:rPr>
              <w:rStyle w:val="HTMLCode"/>
              <w:rFonts w:ascii="Cambria Math" w:eastAsia="Calibri" w:hAnsi="Cambria Math"/>
            </w:rPr>
            <m:t>x</m:t>
          </m:r>
          <m:r>
            <w:rPr>
              <w:rStyle w:val="HTMLCode"/>
              <w:rFonts w:ascii="Times New Roman" w:eastAsia="Calibri" w:hAnsi="Times New Roman" w:cs="Calibri"/>
            </w:rPr>
            <w:br/>
          </m:r>
        </m:oMath>
      </m:oMathPara>
      <w:r>
        <w:rPr>
          <w:rStyle w:val="HTMLCode"/>
          <w:rFonts w:ascii="Times New Roman" w:eastAsia="Calibri" w:hAnsi="Times New Roman" w:cs="Calibri"/>
        </w:rPr>
        <w:tab/>
        <w:t>(M3.589)</w:t>
      </w:r>
    </w:p>
    <w:p w:rsidR="00DA6C07" w:rsidRDefault="00DA6C07" w:rsidP="00DA6C07">
      <w:pPr>
        <w:pStyle w:val="StandardWeb"/>
      </w:pPr>
      <w:r>
        <w:lastRenderedPageBreak/>
        <w:t>in der üblichen Spaltendarstellung.</w:t>
      </w:r>
    </w:p>
    <w:p w:rsidR="00DA6C07" w:rsidRDefault="00DA6C07" w:rsidP="00DA6C07">
      <w:pPr>
        <w:pStyle w:val="StandardWeb"/>
      </w:pPr>
      <w:r>
        <w:t>Ist:</w:t>
      </w:r>
    </w:p>
    <w:p w:rsidR="00DA6C07" w:rsidRPr="00CF74CD" w:rsidRDefault="00CF74CD" w:rsidP="00CF74CD">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e>
                <m:sub>
                  <m:r>
                    <w:rPr>
                      <w:rStyle w:val="HTMLCode"/>
                      <w:rFonts w:ascii="Cambria Math" w:eastAsia="Calibri" w:hAnsi="Cambria Math"/>
                    </w:rPr>
                    <m:t>m</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ctrlPr>
                    <w:rPr>
                      <w:rStyle w:val="HTMLCode"/>
                      <w:rFonts w:ascii="Cambria Math" w:eastAsia="Calibri" w:hAnsi="Cambria Math"/>
                    </w:rPr>
                  </m:ctrlPr>
                </m:e>
                <m:sub>
                  <m:r>
                    <w:rPr>
                      <w:rStyle w:val="HTMLCode"/>
                      <w:rFonts w:ascii="Cambria Math" w:eastAsia="Calibri" w:hAnsi="Cambria Math"/>
                    </w:rPr>
                    <m:t>n</m:t>
                  </m:r>
                </m:sub>
              </m:sSub>
            </m:sub>
          </m:sSub>
          <m:r>
            <w:rPr>
              <w:rStyle w:val="HTMLCode"/>
              <w:rFonts w:ascii="Times New Roman" w:eastAsia="Calibri" w:hAnsi="Times New Roman" w:cs="Calibri"/>
            </w:rPr>
            <w:br/>
          </m:r>
        </m:oMath>
      </m:oMathPara>
      <w:r>
        <w:rPr>
          <w:rStyle w:val="HTMLCode"/>
          <w:rFonts w:ascii="Times New Roman" w:eastAsia="Calibri" w:hAnsi="Times New Roman" w:cs="Calibri"/>
        </w:rPr>
        <w:tab/>
        <w:t>(M3.590)</w:t>
      </w:r>
    </w:p>
    <w:p w:rsidR="00DA6C07" w:rsidRDefault="00DA6C07" w:rsidP="00DA6C07">
      <w:pPr>
        <w:pStyle w:val="StandardWeb"/>
      </w:pPr>
      <w:r>
        <w:t>so vereinfacht sich (M3.532) zu:</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x</m:t>
              </m:r>
            </m:e>
          </m:d>
          <m:r>
            <m:rPr>
              <m:sty m:val="p"/>
            </m:rPr>
            <w:rPr>
              <w:rStyle w:val="HTMLCode"/>
              <w:rFonts w:ascii="Cambria Math" w:eastAsia="Calibri" w:hAnsi="Cambria Math"/>
            </w:rPr>
            <m:t>=</m:t>
          </m:r>
          <m:r>
            <w:rPr>
              <w:rStyle w:val="HTMLCode"/>
              <w:rFonts w:ascii="Cambria Math" w:eastAsia="Calibri" w:hAnsi="Cambria Math"/>
            </w:rPr>
            <m:t>Ax</m:t>
          </m:r>
          <m:r>
            <w:rPr>
              <w:rStyle w:val="HTMLCode"/>
              <w:rFonts w:ascii="Times New Roman" w:eastAsia="Calibri" w:hAnsi="Times New Roman" w:cs="Calibri"/>
            </w:rPr>
            <w:br/>
          </m:r>
        </m:oMath>
      </m:oMathPara>
      <w:r>
        <w:rPr>
          <w:rStyle w:val="HTMLCode"/>
          <w:rFonts w:ascii="Times New Roman" w:eastAsia="Calibri" w:hAnsi="Times New Roman" w:cs="Calibri"/>
        </w:rPr>
        <w:tab/>
        <w:t>(M3.591)</w:t>
      </w:r>
    </w:p>
    <w:p w:rsidR="00DA6C07" w:rsidRDefault="00DA6C07" w:rsidP="00DA6C07">
      <w:pPr>
        <w:pStyle w:val="StandardWeb"/>
      </w:pPr>
      <w:r>
        <w:t>Damit kann jede lineare Abbildung zwischen Koordinatenräumen direkt als Matrix-Vektor-Produkt geschrieben werden.</w:t>
      </w:r>
    </w:p>
    <w:p w:rsidR="00DA6C07" w:rsidRDefault="00DA6C07" w:rsidP="00DA6C07">
      <w:pPr>
        <w:pStyle w:val="berschrift2"/>
      </w:pPr>
      <w:r>
        <w:t>M3.5.19 Beispiel einer Darstellungsmatrix</w:t>
      </w:r>
    </w:p>
    <w:p w:rsidR="00DA6C07" w:rsidRDefault="00DA6C07" w:rsidP="00DA6C07">
      <w:pPr>
        <w:pStyle w:val="StandardWeb"/>
      </w:pPr>
      <w:r>
        <w:t>Ich greife die in M3.4 betrachtete Abbildung erneut auf:</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p>
            <m:sSupPr>
              <m:ctrlPr>
                <w:rPr>
                  <w:rStyle w:val="HTMLCode"/>
                  <w:rFonts w:ascii="Cambria Math" w:eastAsia="Calibri" w:hAnsi="Cambria Math"/>
                  <w:i w:val="0"/>
                </w:rPr>
              </m:ctrlPr>
            </m:sSupPr>
            <m:e>
              <m:r>
                <m:rPr>
                  <m:scr m:val="double-struck"/>
                  <m:sty m:val="p"/>
                </m:rPr>
                <w:rPr>
                  <w:rStyle w:val="HTMLCode"/>
                  <w:rFonts w:ascii="Cambria Math" w:eastAsia="Calibri" w:hAnsi="Cambria Math" w:cs="Cambria Math"/>
                </w:rPr>
                <m:t>R</m:t>
              </m:r>
            </m:e>
            <m:sup>
              <m:r>
                <m:rPr>
                  <m:sty m:val="p"/>
                </m:rPr>
                <w:rPr>
                  <w:rStyle w:val="HTMLCode"/>
                  <w:rFonts w:ascii="Cambria Math" w:eastAsia="Calibri" w:hAnsi="Cambria Math"/>
                </w:rPr>
                <m:t>2</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m:rPr>
                  <m:scr m:val="double-struck"/>
                  <m:sty m:val="p"/>
                </m:rPr>
                <w:rPr>
                  <w:rStyle w:val="HTMLCode"/>
                  <w:rFonts w:ascii="Cambria Math" w:eastAsia="Calibri" w:hAnsi="Cambria Math" w:cs="Cambria Math"/>
                </w:rPr>
                <m:t>R</m:t>
              </m:r>
              <m:ctrlPr>
                <w:rPr>
                  <w:rStyle w:val="HTMLCode"/>
                  <w:rFonts w:ascii="Cambria Math" w:eastAsia="Calibri" w:hAnsi="Cambria Math"/>
                </w:rPr>
              </m:ctrlPr>
            </m:e>
            <m:sup>
              <m:r>
                <m:rPr>
                  <m:sty m:val="p"/>
                </m:rPr>
                <w:rPr>
                  <w:rStyle w:val="HTMLCode"/>
                  <w:rFonts w:ascii="Cambria Math" w:eastAsia="Calibri" w:hAnsi="Cambria Math"/>
                </w:rPr>
                <m:t>2</m:t>
              </m:r>
            </m:sup>
          </m:sSup>
          <m:r>
            <w:rPr>
              <w:rStyle w:val="HTMLCode"/>
              <w:rFonts w:ascii="Times New Roman" w:eastAsia="Calibri" w:hAnsi="Times New Roman" w:cs="Calibri"/>
            </w:rPr>
            <w:br/>
          </m:r>
        </m:oMath>
      </m:oMathPara>
      <w:r>
        <w:rPr>
          <w:rStyle w:val="HTMLCode"/>
          <w:rFonts w:ascii="Times New Roman" w:eastAsia="Calibri" w:hAnsi="Times New Roman" w:cs="Calibri"/>
        </w:rPr>
        <w:tab/>
        <w:t>(M3.592)</w:t>
      </w:r>
    </w:p>
    <w:p w:rsidR="00DA6C07" w:rsidRDefault="00DA6C07" w:rsidP="00DA6C07">
      <w:pPr>
        <w:pStyle w:val="StandardWeb"/>
      </w:pPr>
      <w:r>
        <w:t>mit:</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r>
                <m:rPr>
                  <m:sty m:val="p"/>
                </m:rPr>
                <w:rPr>
                  <w:rStyle w:val="HTMLCode"/>
                  <w:rFonts w:ascii="Cambria Math" w:eastAsia="Calibri" w:hAnsi="Cambria Math"/>
                </w:rPr>
                <m:t>,</m:t>
              </m:r>
              <m:r>
                <w:rPr>
                  <w:rStyle w:val="HTMLCode"/>
                  <w:rFonts w:ascii="Cambria Math" w:eastAsia="Calibri" w:hAnsi="Cambria Math"/>
                </w:rPr>
                <m:t>x</m:t>
              </m:r>
              <m:r>
                <m:rPr>
                  <m:sty m:val="p"/>
                </m:rPr>
                <w:rPr>
                  <w:rStyle w:val="HTMLCode"/>
                  <w:rFonts w:ascii="Cambria Math" w:eastAsia="Calibri" w:hAnsi="Cambria Math"/>
                </w:rPr>
                <m:t>+3</m:t>
              </m:r>
              <m:r>
                <w:rPr>
                  <w:rStyle w:val="HTMLCode"/>
                  <w:rFonts w:ascii="Cambria Math" w:eastAsia="Calibri" w:hAnsi="Cambria Math"/>
                </w:rPr>
                <m:t>y</m:t>
              </m:r>
            </m:e>
          </m:d>
          <m:r>
            <w:rPr>
              <w:rStyle w:val="HTMLCode"/>
              <w:rFonts w:ascii="Times New Roman" w:eastAsia="Calibri" w:hAnsi="Times New Roman" w:cs="Calibri"/>
            </w:rPr>
            <w:br/>
          </m:r>
        </m:oMath>
      </m:oMathPara>
      <w:r>
        <w:rPr>
          <w:rStyle w:val="HTMLCode"/>
          <w:rFonts w:ascii="Times New Roman" w:eastAsia="Calibri" w:hAnsi="Times New Roman" w:cs="Calibri"/>
        </w:rPr>
        <w:tab/>
        <w:t>(M3.593)</w:t>
      </w:r>
    </w:p>
    <w:p w:rsidR="00DA6C07" w:rsidRDefault="00DA6C07" w:rsidP="00DA6C07">
      <w:pPr>
        <w:pStyle w:val="StandardWeb"/>
      </w:pPr>
      <w:r>
        <w:t>Bezüglich der Standardbasis:</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1,0</m:t>
              </m:r>
            </m:e>
          </m:d>
          <m:r>
            <m:rPr>
              <m:sty m:val="p"/>
            </m:rPr>
            <w:rPr>
              <w:rStyle w:val="HTMLCode"/>
              <w:rFonts w:ascii="Cambria Math" w:eastAsia="Calibri" w:hAnsi="Cambria Math"/>
            </w:rPr>
            <m:t>,  </m:t>
          </m:r>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2</m:t>
              </m:r>
            </m:sub>
          </m:sSub>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0,1</m:t>
              </m:r>
            </m:e>
          </m:d>
          <m:r>
            <w:rPr>
              <w:rStyle w:val="HTMLCode"/>
              <w:rFonts w:ascii="Times New Roman" w:eastAsia="Calibri" w:hAnsi="Times New Roman" w:cs="Calibri"/>
            </w:rPr>
            <w:br/>
          </m:r>
        </m:oMath>
      </m:oMathPara>
      <w:r>
        <w:rPr>
          <w:rStyle w:val="HTMLCode"/>
          <w:rFonts w:ascii="Times New Roman" w:eastAsia="Calibri" w:hAnsi="Times New Roman" w:cs="Calibri"/>
        </w:rPr>
        <w:tab/>
        <w:t>(M3.594)</w:t>
      </w:r>
    </w:p>
    <w:p w:rsidR="00DA6C07" w:rsidRDefault="00DA6C07" w:rsidP="00DA6C07">
      <w:pPr>
        <w:pStyle w:val="StandardWeb"/>
      </w:pPr>
      <w:r>
        <w:t>gilt:</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2,1</m:t>
              </m:r>
            </m:e>
          </m:d>
          <m:r>
            <w:rPr>
              <w:rStyle w:val="HTMLCode"/>
              <w:rFonts w:ascii="Times New Roman" w:eastAsia="Calibri" w:hAnsi="Times New Roman" w:cs="Calibri"/>
            </w:rPr>
            <w:br/>
          </m:r>
        </m:oMath>
      </m:oMathPara>
      <w:r>
        <w:rPr>
          <w:rStyle w:val="HTMLCode"/>
          <w:rFonts w:ascii="Times New Roman" w:eastAsia="Calibri" w:hAnsi="Times New Roman" w:cs="Calibri"/>
        </w:rPr>
        <w:tab/>
        <w:t>(M3.595)</w:t>
      </w:r>
    </w:p>
    <w:p w:rsidR="00DA6C07" w:rsidRDefault="00DA6C07" w:rsidP="00DA6C07">
      <w:pPr>
        <w:pStyle w:val="StandardWeb"/>
      </w:pPr>
      <w:r>
        <w:t>und:</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2</m:t>
                  </m:r>
                </m:sub>
              </m:sSub>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-1,3</m:t>
              </m:r>
            </m:e>
          </m:d>
          <m:r>
            <w:rPr>
              <w:rStyle w:val="HTMLCode"/>
              <w:rFonts w:ascii="Times New Roman" w:eastAsia="Calibri" w:hAnsi="Times New Roman" w:cs="Calibri"/>
            </w:rPr>
            <w:br/>
          </m:r>
        </m:oMath>
      </m:oMathPara>
      <w:r>
        <w:rPr>
          <w:rStyle w:val="HTMLCode"/>
          <w:rFonts w:ascii="Times New Roman" w:eastAsia="Calibri" w:hAnsi="Times New Roman" w:cs="Calibri"/>
        </w:rPr>
        <w:tab/>
        <w:t>(M3.596)</w:t>
      </w:r>
    </w:p>
    <w:p w:rsidR="00DA6C07" w:rsidRDefault="00DA6C07" w:rsidP="00DA6C07">
      <w:pPr>
        <w:pStyle w:val="StandardWeb"/>
      </w:pPr>
      <w:r>
        <w:t>Die beiden Koordinatenspalten lauten daher:</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1</m:t>
                          </m:r>
                        </m:sub>
                      </m:sSub>
                    </m:e>
                  </m:d>
                </m:e>
              </m:d>
            </m:e>
            <m:sub>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e>
                <m:sub>
                  <m:r>
                    <m:rPr>
                      <m:sty m:val="p"/>
                    </m:rPr>
                    <w:rPr>
                      <w:rStyle w:val="HTMLCode"/>
                      <w:rFonts w:ascii="Cambria Math" w:eastAsia="Calibri" w:hAnsi="Cambria Math"/>
                    </w:rPr>
                    <m:t>2</m:t>
                  </m:r>
                </m:sub>
              </m:sSub>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r>
                      <m:rPr>
                        <m:sty m:val="p"/>
                      </m:rPr>
                      <w:rPr>
                        <w:rStyle w:val="HTMLCode"/>
                        <w:rFonts w:ascii="Cambria Math" w:eastAsia="Calibri" w:hAnsi="Cambria Math"/>
                      </w:rPr>
                      <m:t>2</m:t>
                    </m:r>
                    <m:ctrlPr>
                      <w:rPr>
                        <w:rStyle w:val="HTMLCode"/>
                        <w:rFonts w:ascii="Cambria Math" w:eastAsia="Calibri" w:hAnsi="Cambria Math"/>
                        <w:i w:val="0"/>
                      </w:rPr>
                    </m:ctrlPr>
                  </m:e>
                </m:mr>
                <m:mr>
                  <m:e>
                    <m:r>
                      <m:rPr>
                        <m:sty m:val="p"/>
                      </m:rPr>
                      <w:rPr>
                        <w:rStyle w:val="HTMLCode"/>
                        <w:rFonts w:ascii="Cambria Math" w:eastAsia="Calibri" w:hAnsi="Cambria Math"/>
                      </w:rPr>
                      <m:t>1</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(M3.597)</w:t>
      </w:r>
    </w:p>
    <w:p w:rsidR="00DA6C07" w:rsidRDefault="00DA6C07" w:rsidP="00DA6C07">
      <w:pPr>
        <w:pStyle w:val="StandardWeb"/>
      </w:pPr>
      <w:r>
        <w:lastRenderedPageBreak/>
        <w:t>und:</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e</m:t>
                          </m:r>
                        </m:e>
                        <m:sub>
                          <m:r>
                            <m:rPr>
                              <m:sty m:val="p"/>
                            </m:rPr>
                            <w:rPr>
                              <w:rStyle w:val="HTMLCode"/>
                              <w:rFonts w:ascii="Cambria Math" w:eastAsia="Calibri" w:hAnsi="Cambria Math"/>
                            </w:rPr>
                            <m:t>2</m:t>
                          </m:r>
                        </m:sub>
                      </m:sSub>
                    </m:e>
                  </m:d>
                </m:e>
              </m:d>
            </m:e>
            <m:sub>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e>
                <m:sub>
                  <m:r>
                    <m:rPr>
                      <m:sty m:val="p"/>
                    </m:rPr>
                    <w:rPr>
                      <w:rStyle w:val="HTMLCode"/>
                      <w:rFonts w:ascii="Cambria Math" w:eastAsia="Calibri" w:hAnsi="Cambria Math"/>
                    </w:rPr>
                    <m:t>2</m:t>
                  </m:r>
                </m:sub>
              </m:sSub>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r>
                      <m:rPr>
                        <m:sty m:val="p"/>
                      </m:rPr>
                      <w:rPr>
                        <w:rStyle w:val="HTMLCode"/>
                        <w:rFonts w:ascii="Cambria Math" w:eastAsia="Calibri" w:hAnsi="Cambria Math"/>
                      </w:rPr>
                      <m:t>-1</m:t>
                    </m:r>
                    <m:ctrlPr>
                      <w:rPr>
                        <w:rStyle w:val="HTMLCode"/>
                        <w:rFonts w:ascii="Cambria Math" w:eastAsia="Calibri" w:hAnsi="Cambria Math"/>
                        <w:i w:val="0"/>
                      </w:rPr>
                    </m:ctrlPr>
                  </m:e>
                </m:mr>
                <m:mr>
                  <m:e>
                    <m:r>
                      <m:rPr>
                        <m:sty m:val="p"/>
                      </m:rPr>
                      <w:rPr>
                        <w:rStyle w:val="HTMLCode"/>
                        <w:rFonts w:ascii="Cambria Math" w:eastAsia="Calibri" w:hAnsi="Cambria Math"/>
                      </w:rPr>
                      <m:t>3</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(M3.598)</w:t>
      </w:r>
    </w:p>
    <w:p w:rsidR="00DA6C07" w:rsidRDefault="00DA6C07" w:rsidP="00DA6C07">
      <w:pPr>
        <w:pStyle w:val="StandardWeb"/>
      </w:pPr>
      <w:r>
        <w:t>Damit ergibt sich:</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ctrlPr>
                    <w:rPr>
                      <w:rStyle w:val="HTMLCode"/>
                      <w:rFonts w:ascii="Cambria Math" w:eastAsia="Calibri" w:hAnsi="Cambria Math"/>
                    </w:rPr>
                  </m:ctrlPr>
                </m:e>
                <m:sub>
                  <m:r>
                    <m:rPr>
                      <m:sty m:val="p"/>
                    </m:rPr>
                    <w:rPr>
                      <w:rStyle w:val="HTMLCode"/>
                      <w:rFonts w:ascii="Cambria Math" w:eastAsia="Calibri" w:hAnsi="Cambria Math"/>
                    </w:rPr>
                    <m:t>2</m:t>
                  </m:r>
                </m:sub>
              </m:sSub>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2"/>
                        <m:mcJc m:val="center"/>
                      </m:mcPr>
                    </m:mc>
                  </m:mcs>
                  <m:ctrlPr>
                    <w:rPr>
                      <w:rStyle w:val="HTMLCode"/>
                      <w:rFonts w:ascii="Cambria Math" w:eastAsia="Calibri" w:hAnsi="Cambria Math"/>
                    </w:rPr>
                  </m:ctrlPr>
                </m:mPr>
                <m:mr>
                  <m:e>
                    <m:r>
                      <m:rPr>
                        <m:sty m:val="p"/>
                      </m:rPr>
                      <w:rPr>
                        <w:rStyle w:val="HTMLCode"/>
                        <w:rFonts w:ascii="Cambria Math" w:eastAsia="Calibri" w:hAnsi="Cambria Math"/>
                      </w:rPr>
                      <m:t>2</m:t>
                    </m:r>
                    <m:ctrlPr>
                      <w:rPr>
                        <w:rStyle w:val="HTMLCode"/>
                        <w:rFonts w:ascii="Cambria Math" w:eastAsia="Calibri" w:hAnsi="Cambria Math"/>
                        <w:i w:val="0"/>
                      </w:rPr>
                    </m:ctrlPr>
                  </m:e>
                  <m:e>
                    <m:r>
                      <m:rPr>
                        <m:sty m:val="p"/>
                      </m:rPr>
                      <w:rPr>
                        <w:rStyle w:val="HTMLCode"/>
                        <w:rFonts w:ascii="Cambria Math" w:eastAsia="Calibri" w:hAnsi="Cambria Math"/>
                      </w:rPr>
                      <m:t>-1</m:t>
                    </m:r>
                    <m:ctrlPr>
                      <w:rPr>
                        <w:rStyle w:val="HTMLCode"/>
                        <w:rFonts w:ascii="Cambria Math" w:eastAsia="Calibri" w:hAnsi="Cambria Math"/>
                        <w:i w:val="0"/>
                      </w:rPr>
                    </m:ctrlPr>
                  </m:e>
                </m:mr>
                <m:mr>
                  <m:e>
                    <m:r>
                      <m:rPr>
                        <m:sty m:val="p"/>
                      </m:rPr>
                      <w:rPr>
                        <w:rStyle w:val="HTMLCode"/>
                        <w:rFonts w:ascii="Cambria Math" w:eastAsia="Calibri" w:hAnsi="Cambria Math"/>
                      </w:rPr>
                      <m:t>1</m:t>
                    </m:r>
                    <m:ctrlPr>
                      <w:rPr>
                        <w:rStyle w:val="HTMLCode"/>
                        <w:rFonts w:ascii="Cambria Math" w:eastAsia="Calibri" w:hAnsi="Cambria Math"/>
                        <w:i w:val="0"/>
                      </w:rPr>
                    </m:ctrlPr>
                  </m:e>
                  <m:e>
                    <m:r>
                      <m:rPr>
                        <m:sty m:val="p"/>
                      </m:rPr>
                      <w:rPr>
                        <w:rStyle w:val="HTMLCode"/>
                        <w:rFonts w:ascii="Cambria Math" w:eastAsia="Calibri" w:hAnsi="Cambria Math"/>
                      </w:rPr>
                      <m:t>3</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(M3.599)</w:t>
      </w:r>
    </w:p>
    <w:p w:rsidR="00DA6C07" w:rsidRDefault="00DA6C07" w:rsidP="00DA6C07">
      <w:pPr>
        <w:pStyle w:val="StandardWeb"/>
      </w:pPr>
      <w:r>
        <w:t>Für:</w:t>
      </w:r>
    </w:p>
    <w:p w:rsidR="00DA6C07" w:rsidRPr="00CF74CD" w:rsidRDefault="00CF74CD" w:rsidP="00CF74CD">
      <w:pPr>
        <w:pStyle w:val="Formel"/>
      </w:pPr>
      <m:oMathPara>
        <m:oMathParaPr>
          <m:jc m:val="left"/>
        </m:oMathParaPr>
        <m:oMath>
          <m:r>
            <w:rPr>
              <w:rStyle w:val="HTMLCode"/>
              <w:rFonts w:ascii="Cambria Math" w:eastAsia="Calibri" w:hAnsi="Cambria Math"/>
            </w:rPr>
            <m:t>v</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r>
                      <w:rPr>
                        <w:rStyle w:val="HTMLCode"/>
                        <w:rFonts w:ascii="Cambria Math" w:eastAsia="Calibri" w:hAnsi="Cambria Math"/>
                      </w:rPr>
                      <m:t>x</m:t>
                    </m:r>
                    <m:ctrlPr>
                      <w:rPr>
                        <w:rStyle w:val="HTMLCode"/>
                        <w:rFonts w:ascii="Cambria Math" w:eastAsia="Calibri" w:hAnsi="Cambria Math"/>
                        <w:i w:val="0"/>
                      </w:rPr>
                    </m:ctrlPr>
                  </m:e>
                </m:mr>
                <m:mr>
                  <m:e>
                    <m:r>
                      <w:rPr>
                        <w:rStyle w:val="HTMLCode"/>
                        <w:rFonts w:ascii="Cambria Math" w:eastAsia="Calibri" w:hAnsi="Cambria Math"/>
                      </w:rPr>
                      <m:t>y</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(M3.600)</w:t>
      </w:r>
    </w:p>
    <w:p w:rsidR="00DA6C07" w:rsidRDefault="00DA6C07" w:rsidP="00DA6C07">
      <w:pPr>
        <w:pStyle w:val="StandardWeb"/>
      </w:pPr>
      <w:r>
        <w:t>erhalte ich:</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ctrlPr>
                    <w:rPr>
                      <w:rStyle w:val="HTMLCode"/>
                      <w:rFonts w:ascii="Cambria Math" w:eastAsia="Calibri" w:hAnsi="Cambria Math"/>
                    </w:rPr>
                  </m:ctrlPr>
                </m:e>
                <m:sub>
                  <m:r>
                    <m:rPr>
                      <m:sty m:val="p"/>
                    </m:rPr>
                    <w:rPr>
                      <w:rStyle w:val="HTMLCode"/>
                      <w:rFonts w:ascii="Cambria Math" w:eastAsia="Calibri" w:hAnsi="Cambria Math"/>
                    </w:rPr>
                    <m:t>2</m:t>
                  </m:r>
                </m:sub>
              </m:sSub>
            </m:sub>
          </m:sSub>
          <m:r>
            <w:rPr>
              <w:rStyle w:val="HTMLCode"/>
              <w:rFonts w:ascii="Cambria Math" w:eastAsia="Calibri" w:hAnsi="Cambria Math"/>
            </w:rPr>
            <m:t>v</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2"/>
                        <m:mcJc m:val="center"/>
                      </m:mcPr>
                    </m:mc>
                  </m:mcs>
                  <m:ctrlPr>
                    <w:rPr>
                      <w:rStyle w:val="HTMLCode"/>
                      <w:rFonts w:ascii="Cambria Math" w:eastAsia="Calibri" w:hAnsi="Cambria Math"/>
                    </w:rPr>
                  </m:ctrlPr>
                </m:mPr>
                <m:mr>
                  <m:e>
                    <m:r>
                      <m:rPr>
                        <m:sty m:val="p"/>
                      </m:rPr>
                      <w:rPr>
                        <w:rStyle w:val="HTMLCode"/>
                        <w:rFonts w:ascii="Cambria Math" w:eastAsia="Calibri" w:hAnsi="Cambria Math"/>
                      </w:rPr>
                      <m:t>2</m:t>
                    </m:r>
                    <m:ctrlPr>
                      <w:rPr>
                        <w:rStyle w:val="HTMLCode"/>
                        <w:rFonts w:ascii="Cambria Math" w:eastAsia="Calibri" w:hAnsi="Cambria Math"/>
                        <w:i w:val="0"/>
                      </w:rPr>
                    </m:ctrlPr>
                  </m:e>
                  <m:e>
                    <m:r>
                      <m:rPr>
                        <m:sty m:val="p"/>
                      </m:rPr>
                      <w:rPr>
                        <w:rStyle w:val="HTMLCode"/>
                        <w:rFonts w:ascii="Cambria Math" w:eastAsia="Calibri" w:hAnsi="Cambria Math"/>
                      </w:rPr>
                      <m:t>-1</m:t>
                    </m:r>
                    <m:ctrlPr>
                      <w:rPr>
                        <w:rStyle w:val="HTMLCode"/>
                        <w:rFonts w:ascii="Cambria Math" w:eastAsia="Calibri" w:hAnsi="Cambria Math"/>
                        <w:i w:val="0"/>
                      </w:rPr>
                    </m:ctrlPr>
                  </m:e>
                </m:mr>
                <m:mr>
                  <m:e>
                    <m:r>
                      <m:rPr>
                        <m:sty m:val="p"/>
                      </m:rPr>
                      <w:rPr>
                        <w:rStyle w:val="HTMLCode"/>
                        <w:rFonts w:ascii="Cambria Math" w:eastAsia="Calibri" w:hAnsi="Cambria Math"/>
                      </w:rPr>
                      <m:t>1</m:t>
                    </m:r>
                    <m:ctrlPr>
                      <w:rPr>
                        <w:rStyle w:val="HTMLCode"/>
                        <w:rFonts w:ascii="Cambria Math" w:eastAsia="Calibri" w:hAnsi="Cambria Math"/>
                        <w:i w:val="0"/>
                      </w:rPr>
                    </m:ctrlPr>
                  </m:e>
                  <m:e>
                    <m:r>
                      <m:rPr>
                        <m:sty m:val="p"/>
                      </m:rPr>
                      <w:rPr>
                        <w:rStyle w:val="HTMLCode"/>
                        <w:rFonts w:ascii="Cambria Math" w:eastAsia="Calibri" w:hAnsi="Cambria Math"/>
                      </w:rPr>
                      <m:t>3</m:t>
                    </m:r>
                    <m:ctrlPr>
                      <w:rPr>
                        <w:rStyle w:val="HTMLCode"/>
                        <w:rFonts w:ascii="Cambria Math" w:eastAsia="Calibri" w:hAnsi="Cambria Math"/>
                        <w:i w:val="0"/>
                      </w:rPr>
                    </m:ctrlPr>
                  </m:e>
                </m:mr>
              </m:m>
            </m:e>
          </m:d>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r>
                      <w:rPr>
                        <w:rStyle w:val="HTMLCode"/>
                        <w:rFonts w:ascii="Cambria Math" w:eastAsia="Calibri" w:hAnsi="Cambria Math"/>
                      </w:rPr>
                      <m:t>x</m:t>
                    </m:r>
                    <m:ctrlPr>
                      <w:rPr>
                        <w:rStyle w:val="HTMLCode"/>
                        <w:rFonts w:ascii="Cambria Math" w:eastAsia="Calibri" w:hAnsi="Cambria Math"/>
                        <w:i w:val="0"/>
                      </w:rPr>
                    </m:ctrlPr>
                  </m:e>
                </m:mr>
                <m:mr>
                  <m:e>
                    <m:r>
                      <w:rPr>
                        <w:rStyle w:val="HTMLCode"/>
                        <w:rFonts w:ascii="Cambria Math" w:eastAsia="Calibri" w:hAnsi="Cambria Math"/>
                      </w:rPr>
                      <m:t>y</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(M3.601)</w:t>
      </w:r>
    </w:p>
    <w:p w:rsidR="00DA6C07" w:rsidRDefault="00DA6C07" w:rsidP="00DA6C07">
      <w:pPr>
        <w:pStyle w:val="StandardWeb"/>
      </w:pPr>
      <w:r>
        <w:t>also:</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e>
                <m:sub>
                  <m:r>
                    <m:rPr>
                      <m:sty m:val="p"/>
                    </m:rPr>
                    <w:rPr>
                      <w:rStyle w:val="HTMLCode"/>
                      <w:rFonts w:ascii="Cambria Math" w:eastAsia="Calibri" w:hAnsi="Cambria Math"/>
                    </w:rPr>
                    <m:t>2</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cr m:val="script"/>
                      <m:sty m:val="p"/>
                    </m:rPr>
                    <w:rPr>
                      <w:rStyle w:val="HTMLCode"/>
                      <w:rFonts w:ascii="Cambria Math" w:eastAsia="Calibri" w:hAnsi="Cambria Math" w:cs="Cambria Math"/>
                    </w:rPr>
                    <m:t>E</m:t>
                  </m:r>
                  <m:ctrlPr>
                    <w:rPr>
                      <w:rStyle w:val="HTMLCode"/>
                      <w:rFonts w:ascii="Cambria Math" w:eastAsia="Calibri" w:hAnsi="Cambria Math"/>
                    </w:rPr>
                  </m:ctrlPr>
                </m:e>
                <m:sub>
                  <m:r>
                    <m:rPr>
                      <m:sty m:val="p"/>
                    </m:rPr>
                    <w:rPr>
                      <w:rStyle w:val="HTMLCode"/>
                      <w:rFonts w:ascii="Cambria Math" w:eastAsia="Calibri" w:hAnsi="Cambria Math"/>
                    </w:rPr>
                    <m:t>2</m:t>
                  </m:r>
                </m:sub>
              </m:sSub>
            </m:sub>
          </m:sSub>
          <m:r>
            <w:rPr>
              <w:rStyle w:val="HTMLCode"/>
              <w:rFonts w:ascii="Cambria Math" w:eastAsia="Calibri" w:hAnsi="Cambria Math"/>
            </w:rPr>
            <m:t>v</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r>
                      <m:rPr>
                        <m:sty m:val="p"/>
                      </m:rPr>
                      <w:rPr>
                        <w:rStyle w:val="HTMLCode"/>
                        <w:rFonts w:ascii="Cambria Math" w:eastAsia="Calibri" w:hAnsi="Cambria Math"/>
                      </w:rPr>
                      <m:t>2</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ctrlPr>
                      <w:rPr>
                        <w:rStyle w:val="HTMLCode"/>
                        <w:rFonts w:ascii="Cambria Math" w:eastAsia="Calibri" w:hAnsi="Cambria Math"/>
                        <w:i w:val="0"/>
                      </w:rPr>
                    </m:ctrlPr>
                  </m:e>
                </m:mr>
                <m:mr>
                  <m:e>
                    <m:r>
                      <w:rPr>
                        <w:rStyle w:val="HTMLCode"/>
                        <w:rFonts w:ascii="Cambria Math" w:eastAsia="Calibri" w:hAnsi="Cambria Math"/>
                      </w:rPr>
                      <m:t>x</m:t>
                    </m:r>
                    <m:r>
                      <m:rPr>
                        <m:sty m:val="p"/>
                      </m:rPr>
                      <w:rPr>
                        <w:rStyle w:val="HTMLCode"/>
                        <w:rFonts w:ascii="Cambria Math" w:eastAsia="Calibri" w:hAnsi="Cambria Math"/>
                      </w:rPr>
                      <m:t>+3</m:t>
                    </m:r>
                    <m:r>
                      <w:rPr>
                        <w:rStyle w:val="HTMLCode"/>
                        <w:rFonts w:ascii="Cambria Math" w:eastAsia="Calibri" w:hAnsi="Cambria Math"/>
                      </w:rPr>
                      <m:t>y</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(M3.602)</w:t>
      </w:r>
    </w:p>
    <w:p w:rsidR="00DA6C07" w:rsidRDefault="00DA6C07" w:rsidP="00DA6C07">
      <w:pPr>
        <w:pStyle w:val="StandardWeb"/>
      </w:pPr>
      <w:r>
        <w:t>Das entspricht genau:</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e>
          </m:d>
          <m:r>
            <m:rPr>
              <m:sty m:val="p"/>
            </m:rPr>
            <w:rPr>
              <w:rStyle w:val="HTMLCode"/>
              <w:rFonts w:ascii="Cambria Math" w:eastAsia="Calibri" w:hAnsi="Cambria Math"/>
            </w:rPr>
            <m:t>=</m:t>
          </m:r>
          <m:d>
            <m:dPr>
              <m:ctrlPr>
                <w:rPr>
                  <w:rStyle w:val="HTMLCode"/>
                  <w:rFonts w:ascii="Cambria Math" w:eastAsia="Calibri" w:hAnsi="Cambria Math"/>
                  <w:i w:val="0"/>
                </w:rPr>
              </m:ctrlPr>
            </m:dPr>
            <m:e>
              <m:r>
                <m:rPr>
                  <m:sty m:val="p"/>
                </m:rPr>
                <w:rPr>
                  <w:rStyle w:val="HTMLCode"/>
                  <w:rFonts w:ascii="Cambria Math" w:eastAsia="Calibri" w:hAnsi="Cambria Math"/>
                </w:rPr>
                <m:t>2</m:t>
              </m:r>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y</m:t>
              </m:r>
              <m:r>
                <m:rPr>
                  <m:sty m:val="p"/>
                </m:rPr>
                <w:rPr>
                  <w:rStyle w:val="HTMLCode"/>
                  <w:rFonts w:ascii="Cambria Math" w:eastAsia="Calibri" w:hAnsi="Cambria Math"/>
                </w:rPr>
                <m:t>,</m:t>
              </m:r>
              <m:r>
                <w:rPr>
                  <w:rStyle w:val="HTMLCode"/>
                  <w:rFonts w:ascii="Cambria Math" w:eastAsia="Calibri" w:hAnsi="Cambria Math"/>
                </w:rPr>
                <m:t>x</m:t>
              </m:r>
              <m:r>
                <m:rPr>
                  <m:sty m:val="p"/>
                </m:rPr>
                <w:rPr>
                  <w:rStyle w:val="HTMLCode"/>
                  <w:rFonts w:ascii="Cambria Math" w:eastAsia="Calibri" w:hAnsi="Cambria Math"/>
                </w:rPr>
                <m:t>+3</m:t>
              </m:r>
              <m:r>
                <w:rPr>
                  <w:rStyle w:val="HTMLCode"/>
                  <w:rFonts w:ascii="Cambria Math" w:eastAsia="Calibri" w:hAnsi="Cambria Math"/>
                </w:rPr>
                <m:t>y</m:t>
              </m:r>
            </m:e>
          </m:d>
          <m:r>
            <w:rPr>
              <w:rStyle w:val="HTMLCode"/>
              <w:rFonts w:ascii="Times New Roman" w:eastAsia="Calibri" w:hAnsi="Times New Roman" w:cs="Calibri"/>
            </w:rPr>
            <w:br/>
          </m:r>
        </m:oMath>
      </m:oMathPara>
      <w:r>
        <w:rPr>
          <w:rStyle w:val="HTMLCode"/>
          <w:rFonts w:ascii="Times New Roman" w:eastAsia="Calibri" w:hAnsi="Times New Roman" w:cs="Calibri"/>
        </w:rPr>
        <w:tab/>
        <w:t>(M3.603)</w:t>
      </w:r>
    </w:p>
    <w:p w:rsidR="00DA6C07" w:rsidRDefault="00DA6C07" w:rsidP="00DA6C07">
      <w:pPr>
        <w:pStyle w:val="StandardWeb"/>
      </w:pPr>
      <w:r>
        <w:t>Damit ist die Darstellung unmittelbar überprüft.</w:t>
      </w:r>
    </w:p>
    <w:p w:rsidR="00DA6C07" w:rsidRDefault="00DA6C07" w:rsidP="00DA6C07">
      <w:pPr>
        <w:pStyle w:val="berschrift2"/>
      </w:pPr>
      <w:r>
        <w:t>M3.5.20 Spalteninterpretation</w:t>
      </w:r>
    </w:p>
    <w:p w:rsidR="00DA6C07" w:rsidRDefault="00DA6C07" w:rsidP="00DA6C07">
      <w:pPr>
        <w:pStyle w:val="StandardWeb"/>
      </w:pPr>
      <w:r>
        <w:t>Das Beispiel verdeutlicht eine allgemeine Regel.</w:t>
      </w:r>
    </w:p>
    <w:p w:rsidR="00DA6C07" w:rsidRDefault="00DA6C07" w:rsidP="00DA6C07">
      <w:pPr>
        <w:pStyle w:val="StandardWeb"/>
      </w:pPr>
      <w:r>
        <w:t>Sei:</w:t>
      </w:r>
    </w:p>
    <w:p w:rsidR="00DA6C07" w:rsidRPr="00CF74CD" w:rsidRDefault="00CF74CD" w:rsidP="00CF74CD">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3"/>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11</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n</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m:t>
                        </m:r>
                        <m:r>
                          <m:rPr>
                            <m:sty m:val="p"/>
                          </m:rPr>
                          <w:rPr>
                            <w:rStyle w:val="HTMLCode"/>
                            <w:rFonts w:ascii="Cambria Math" w:eastAsia="Calibri" w:hAnsi="Cambria Math"/>
                          </w:rPr>
                          <m:t>1</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mn</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(M3.604)</w:t>
      </w:r>
    </w:p>
    <w:p w:rsidR="00DA6C07" w:rsidRDefault="00DA6C07" w:rsidP="00DA6C07">
      <w:pPr>
        <w:pStyle w:val="StandardWeb"/>
      </w:pPr>
      <w:r>
        <w:t xml:space="preserve">die Darstellungsmatrix von </w:t>
      </w:r>
      <m:oMath>
        <m:r>
          <w:rPr>
            <w:rStyle w:val="HTMLCode"/>
            <w:rFonts w:ascii="Cambria Math" w:hAnsi="Cambria Math"/>
          </w:rPr>
          <m:t>T</m:t>
        </m:r>
      </m:oMath>
      <w:r>
        <w:t>.</w:t>
      </w:r>
    </w:p>
    <w:p w:rsidR="00DA6C07" w:rsidRDefault="00DA6C07" w:rsidP="00DA6C07">
      <w:pPr>
        <w:pStyle w:val="StandardWeb"/>
      </w:pPr>
      <w:r>
        <w:lastRenderedPageBreak/>
        <w:t xml:space="preserve">Dann ist die </w:t>
      </w:r>
      <m:oMath>
        <m:r>
          <w:rPr>
            <w:rStyle w:val="HTMLCode"/>
            <w:rFonts w:ascii="Cambria Math" w:hAnsi="Cambria Math"/>
          </w:rPr>
          <m:t>j</m:t>
        </m:r>
      </m:oMath>
      <w:r>
        <w:t xml:space="preserve">-te Spalte von </w:t>
      </w:r>
      <m:oMath>
        <m:r>
          <w:rPr>
            <w:rStyle w:val="HTMLCode"/>
            <w:rFonts w:ascii="Cambria Math" w:hAnsi="Cambria Math"/>
          </w:rPr>
          <m:t>A</m:t>
        </m:r>
      </m:oMath>
      <w:r>
        <w: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m:t>
              </m:r>
              <m:r>
                <w:rPr>
                  <w:rStyle w:val="HTMLCode"/>
                  <w:rFonts w:ascii="Cambria Math" w:eastAsia="Calibri" w:hAnsi="Cambria Math"/>
                </w:rPr>
                <m:t>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e>
              </m:d>
            </m:e>
            <m:sub>
              <m:r>
                <m:rPr>
                  <m:scr m:val="script"/>
                  <m:sty m:val="p"/>
                </m:rPr>
                <w:rPr>
                  <w:rStyle w:val="HTMLCode"/>
                  <w:rFonts w:ascii="Cambria Math" w:eastAsia="Calibri" w:hAnsi="Cambria Math" w:cs="Cambria Math"/>
                </w:rPr>
                <m:t>C</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(M3.605)</w:t>
      </w:r>
    </w:p>
    <w:p w:rsidR="00DA6C07" w:rsidRDefault="00DA6C07" w:rsidP="00DA6C07">
      <w:pPr>
        <w:pStyle w:val="StandardWeb"/>
      </w:pPr>
      <w:r>
        <w:t>für:</w:t>
      </w:r>
    </w:p>
    <w:p w:rsidR="00DA6C07" w:rsidRPr="00CF74CD" w:rsidRDefault="00CF74CD" w:rsidP="00CF74CD">
      <w:pPr>
        <w:pStyle w:val="Formel"/>
      </w:pPr>
      <m:oMathPara>
        <m:oMathParaPr>
          <m:jc m:val="left"/>
        </m:oMathParaPr>
        <m:oMath>
          <m:r>
            <w:rPr>
              <w:rStyle w:val="HTMLCode"/>
              <w:rFonts w:ascii="Cambria Math" w:eastAsia="Calibri" w:hAnsi="Cambria Math"/>
            </w:rPr>
            <m:t>j</m:t>
          </m:r>
          <m:r>
            <m:rPr>
              <m:sty m:val="p"/>
            </m:rPr>
            <w:rPr>
              <w:rStyle w:val="HTMLCode"/>
              <w:rFonts w:ascii="Cambria Math" w:eastAsia="Calibri" w:hAnsi="Cambria Math"/>
            </w:rPr>
            <m:t>=1,…,</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(M3.606)</w:t>
      </w:r>
    </w:p>
    <w:p w:rsidR="00DA6C07" w:rsidRDefault="00DA6C07" w:rsidP="00DA6C07">
      <w:pPr>
        <w:pStyle w:val="StandardWeb"/>
      </w:pPr>
      <w:r>
        <w:t>Damit gilt:</w:t>
      </w:r>
    </w:p>
    <w:p w:rsidR="00DA6C07" w:rsidRPr="00CF74CD" w:rsidRDefault="00CF74CD" w:rsidP="00CF74CD">
      <w:pPr>
        <w:pStyle w:val="Formel"/>
      </w:pPr>
      <m:oMath>
        <m:borderBox>
          <m:borderBoxPr>
            <m:ctrlPr>
              <w:rPr>
                <w:rStyle w:val="HTMLCode"/>
                <w:rFonts w:ascii="Cambria Math" w:eastAsia="Calibri" w:hAnsi="Cambria Math"/>
              </w:rPr>
            </m:ctrlPr>
          </m:borderBoxPr>
          <m:e>
            <m:r>
              <m:rPr>
                <m:nor/>
              </m:rPr>
              <w:rPr>
                <w:rStyle w:val="HTMLCode"/>
                <w:rFonts w:ascii="Cambria Math" w:eastAsia="Calibri" w:hAnsi="Cambria Math"/>
                <w:i w:val="0"/>
              </w:rPr>
              <m:t>Spalt</m:t>
            </m:r>
            <m:sSub>
              <m:sSubPr>
                <m:ctrlPr>
                  <w:rPr>
                    <w:rStyle w:val="HTMLCode"/>
                    <w:rFonts w:ascii="Cambria Math" w:eastAsia="Calibri" w:hAnsi="Cambria Math"/>
                    <w:i w:val="0"/>
                  </w:rPr>
                </m:ctrlPr>
              </m:sSubPr>
              <m:e>
                <m:r>
                  <m:rPr>
                    <m:nor/>
                  </m:rPr>
                  <w:rPr>
                    <w:rStyle w:val="HTMLCode"/>
                    <w:rFonts w:ascii="Cambria Math" w:eastAsia="Calibri" w:hAnsi="Cambria Math"/>
                    <w:i w:val="0"/>
                  </w:rPr>
                  <m:t>e</m:t>
                </m:r>
              </m:e>
              <m:sub>
                <m:r>
                  <m:rPr>
                    <m:nor/>
                  </m:rPr>
                  <w:rPr>
                    <w:rStyle w:val="HTMLCode"/>
                    <w:rFonts w:ascii="Cambria Math" w:eastAsia="Calibri" w:hAnsi="Cambria Math"/>
                    <w:i w:val="0"/>
                  </w:rPr>
                  <m:t>j</m:t>
                </m:r>
              </m:sub>
            </m:sSub>
            <m:d>
              <m:dPr>
                <m:ctrlPr>
                  <w:rPr>
                    <w:rStyle w:val="HTMLCode"/>
                    <w:rFonts w:ascii="Cambria Math" w:eastAsia="Calibri" w:hAnsi="Cambria Math"/>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ctrlPr>
                  <w:rPr>
                    <w:rStyle w:val="HTMLCode"/>
                    <w:rFonts w:ascii="Cambria Math" w:eastAsia="Calibri" w:hAnsi="Cambria Math"/>
                    <w:i w:val="0"/>
                  </w:rPr>
                </m:ctrlPr>
              </m:e>
            </m:d>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e>
                </m:d>
              </m:e>
              <m:sub>
                <m:r>
                  <m:rPr>
                    <m:scr m:val="script"/>
                    <m:sty m:val="p"/>
                  </m:rPr>
                  <w:rPr>
                    <w:rStyle w:val="HTMLCode"/>
                    <w:rFonts w:ascii="Cambria Math" w:eastAsia="Calibri" w:hAnsi="Cambria Math" w:cs="Cambria Math"/>
                  </w:rPr>
                  <m:t>C</m:t>
                </m:r>
              </m:sub>
            </m:sSub>
          </m:e>
        </m:borderBox>
      </m:oMath>
      <w:r>
        <w:rPr>
          <w:rStyle w:val="HTMLCode"/>
          <w:rFonts w:ascii="Cambria Math" w:eastAsia="Calibri" w:hAnsi="Cambria Math" w:cs="Calibri"/>
        </w:rPr>
        <w:tab/>
        <w:t>(M3.607)</w:t>
      </w:r>
    </w:p>
    <w:p w:rsidR="00DA6C07" w:rsidRDefault="00DA6C07" w:rsidP="00DA6C07">
      <w:pPr>
        <w:pStyle w:val="StandardWeb"/>
      </w:pPr>
      <w:r>
        <w:t>Dies ist die praktisch wichtigste Konstruktionsregel für eine Darstellungsmatrix.</w:t>
      </w:r>
    </w:p>
    <w:p w:rsidR="00DA6C07" w:rsidRDefault="00DA6C07" w:rsidP="00DA6C07">
      <w:pPr>
        <w:pStyle w:val="berschrift2"/>
      </w:pPr>
      <w:r>
        <w:t>M3.5.21 Rekonstruktion aus den Spalten</w:t>
      </w:r>
    </w:p>
    <w:p w:rsidR="00DA6C07" w:rsidRDefault="00DA6C07" w:rsidP="00DA6C07">
      <w:pPr>
        <w:pStyle w:val="StandardWeb"/>
      </w:pPr>
      <w:r>
        <w:t>Umgekehrt kann ich aus den Spalten einer Matrix die Basisbilder rekonstruieren.</w:t>
      </w:r>
    </w:p>
    <w:p w:rsidR="00DA6C07" w:rsidRDefault="00DA6C07" w:rsidP="00DA6C07">
      <w:pPr>
        <w:pStyle w:val="StandardWeb"/>
      </w:pPr>
      <w:r>
        <w:t>Sei:</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m:t>
              </m:r>
              <m:r>
                <w:rPr>
                  <w:rStyle w:val="HTMLCode"/>
                  <w:rFonts w:ascii="Cambria Math" w:eastAsia="Calibri" w:hAnsi="Cambria Math"/>
                </w:rPr>
                <m:t>j</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a</m:t>
                        </m:r>
                      </m:e>
                      <m:sub>
                        <m:r>
                          <m:rPr>
                            <m:sty m:val="p"/>
                          </m:rPr>
                          <w:rPr>
                            <w:rStyle w:val="HTMLCode"/>
                            <w:rFonts w:ascii="Cambria Math" w:eastAsia="Calibri" w:hAnsi="Cambria Math"/>
                          </w:rPr>
                          <m:t>1</m:t>
                        </m:r>
                        <m:r>
                          <w:rPr>
                            <w:rStyle w:val="HTMLCode"/>
                            <w:rFonts w:ascii="Cambria Math" w:eastAsia="Calibri" w:hAnsi="Cambria Math"/>
                          </w:rPr>
                          <m:t>j</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mj</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(M3.608)</w:t>
      </w:r>
    </w:p>
    <w:p w:rsidR="00DA6C07" w:rsidRDefault="00DA6C07" w:rsidP="00DA6C07">
      <w:pPr>
        <w:pStyle w:val="StandardWeb"/>
      </w:pPr>
      <w:r>
        <w:t>Dann ist der entsprechende abstrakte Zielvektor:</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i</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m</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c</m:t>
              </m:r>
            </m:e>
            <m:sub>
              <m:r>
                <w:rPr>
                  <w:rStyle w:val="HTMLCode"/>
                  <w:rFonts w:ascii="Cambria Math" w:eastAsia="Calibri" w:hAnsi="Cambria Math"/>
                </w:rPr>
                <m:t>i</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(M3.609)</w:t>
      </w:r>
    </w:p>
    <w:p w:rsidR="00DA6C07" w:rsidRDefault="00DA6C07" w:rsidP="00DA6C07">
      <w:pPr>
        <w:pStyle w:val="StandardWeb"/>
      </w:pPr>
      <w:r>
        <w:t>Sind alle Spalten gegeben, sind alle Basisbilder gegeben, und nach M3.4 ist dadurch die gesamte lineare Abbildung eindeutig bestimmt.</w:t>
      </w:r>
    </w:p>
    <w:p w:rsidR="00DA6C07" w:rsidRDefault="00DA6C07" w:rsidP="00DA6C07">
      <w:pPr>
        <w:pStyle w:val="StandardWeb"/>
      </w:pPr>
      <w:r>
        <w:t>Die Kette ist somit vollständig umkehrbar:</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cs="Cambria Math"/>
            </w:rPr>
            <m:t>⟹</m:t>
          </m:r>
          <m:d>
            <m:dPr>
              <m:ctrlPr>
                <w:rPr>
                  <w:rStyle w:val="HTMLCode"/>
                  <w:rFonts w:ascii="Cambria Math" w:eastAsia="Calibri" w:hAnsi="Cambria Math"/>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ctrlPr>
                <w:rPr>
                  <w:rStyle w:val="HTMLCode"/>
                  <w:rFonts w:ascii="Cambria Math" w:eastAsia="Calibri" w:hAnsi="Cambria Math"/>
                  <w:i w:val="0"/>
                </w:rPr>
              </m:ctrlPr>
            </m:e>
          </m:d>
          <m:r>
            <m:rPr>
              <m:sty m:val="p"/>
            </m:rPr>
            <w:rPr>
              <w:rStyle w:val="HTMLCode"/>
              <w:rFonts w:ascii="Cambria Math" w:eastAsia="Calibri" w:hAnsi="Cambria Math" w:cs="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(M3.610)</w:t>
      </w:r>
    </w:p>
    <w:p w:rsidR="00DA6C07" w:rsidRDefault="00DA6C07" w:rsidP="00DA6C07">
      <w:pPr>
        <w:pStyle w:val="StandardWeb"/>
      </w:pPr>
      <w:r>
        <w:t>und bei fest vorgegebenen Basen auch:</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cs="Cambria Math"/>
            </w:rPr>
            <m:t>⟹</m:t>
          </m:r>
          <m:d>
            <m:dPr>
              <m:ctrlPr>
                <w:rPr>
                  <w:rStyle w:val="HTMLCode"/>
                  <w:rFonts w:ascii="Cambria Math" w:eastAsia="Calibri" w:hAnsi="Cambria Math"/>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ctrlPr>
                <w:rPr>
                  <w:rStyle w:val="HTMLCode"/>
                  <w:rFonts w:ascii="Cambria Math" w:eastAsia="Calibri" w:hAnsi="Cambria Math"/>
                  <w:i w:val="0"/>
                </w:rPr>
              </m:ctrlPr>
            </m:e>
          </m:d>
          <m:r>
            <m:rPr>
              <m:sty m:val="p"/>
            </m:rPr>
            <w:rPr>
              <w:rStyle w:val="HTMLCode"/>
              <w:rFonts w:ascii="Cambria Math" w:eastAsia="Calibri" w:hAnsi="Cambria Math" w:cs="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(M3.611)</w:t>
      </w:r>
    </w:p>
    <w:p w:rsidR="00DA6C07" w:rsidRDefault="00DA6C07" w:rsidP="00DA6C07">
      <w:pPr>
        <w:pStyle w:val="berschrift2"/>
      </w:pPr>
      <w:r>
        <w:lastRenderedPageBreak/>
        <w:t>M3.5.22 Matrixdarstellung und Komposition – Vorbereitung</w:t>
      </w:r>
    </w:p>
    <w:p w:rsidR="00DA6C07" w:rsidRDefault="00DA6C07" w:rsidP="00DA6C07">
      <w:pPr>
        <w:pStyle w:val="StandardWeb"/>
      </w:pPr>
      <w:r>
        <w:t>Aus M3.3 ist bekannt, dass für:</w:t>
      </w:r>
    </w:p>
    <w:p w:rsidR="00DA6C07" w:rsidRPr="00CF74CD" w:rsidRDefault="00CF74CD" w:rsidP="00CF74CD">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(M3.612)</w:t>
      </w:r>
    </w:p>
    <w:p w:rsidR="00DA6C07" w:rsidRDefault="00DA6C07" w:rsidP="00DA6C07">
      <w:pPr>
        <w:pStyle w:val="StandardWeb"/>
      </w:pPr>
      <w:r>
        <w:t>und:</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(M3.613)</w:t>
      </w:r>
    </w:p>
    <w:p w:rsidR="00DA6C07" w:rsidRDefault="00DA6C07" w:rsidP="00DA6C07">
      <w:pPr>
        <w:pStyle w:val="StandardWeb"/>
      </w:pPr>
      <w:r>
        <w:t>die Komposition:</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U</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(M3.614)</w:t>
      </w:r>
    </w:p>
    <w:p w:rsidR="00DA6C07" w:rsidRDefault="00DA6C07" w:rsidP="00DA6C07">
      <w:pPr>
        <w:pStyle w:val="StandardWeb"/>
      </w:pPr>
      <w:r>
        <w:t>linear ist.</w:t>
      </w:r>
    </w:p>
    <w:p w:rsidR="00DA6C07" w:rsidRDefault="00DA6C07" w:rsidP="00DA6C07">
      <w:pPr>
        <w:pStyle w:val="StandardWeb"/>
      </w:pPr>
      <w:r>
        <w:t xml:space="preserve">Sind Basen </w:t>
      </w:r>
      <m:oMath>
        <m:r>
          <m:rPr>
            <m:scr m:val="script"/>
          </m:rPr>
          <w:rPr>
            <w:rStyle w:val="HTMLCode"/>
            <w:rFonts w:ascii="Cambria Math" w:hAnsi="Cambria Math" w:cs="Cambria Math"/>
          </w:rPr>
          <m:t>A</m:t>
        </m:r>
      </m:oMath>
      <w:r>
        <w:t xml:space="preserve">, </w:t>
      </w:r>
      <m:oMath>
        <m:r>
          <m:rPr>
            <m:scr m:val="script"/>
          </m:rPr>
          <w:rPr>
            <w:rStyle w:val="HTMLCode"/>
            <w:rFonts w:ascii="Cambria Math" w:hAnsi="Cambria Math" w:cs="Cambria Math"/>
          </w:rPr>
          <m:t>B</m:t>
        </m:r>
      </m:oMath>
      <w:r>
        <w:t xml:space="preserve"> und </w:t>
      </w:r>
      <m:oMath>
        <m:r>
          <m:rPr>
            <m:scr m:val="script"/>
          </m:rPr>
          <w:rPr>
            <w:rStyle w:val="HTMLCode"/>
            <w:rFonts w:ascii="Cambria Math" w:hAnsi="Cambria Math" w:cs="Cambria Math"/>
          </w:rPr>
          <m:t>C</m:t>
        </m:r>
      </m:oMath>
      <w:r>
        <w:t xml:space="preserve"> in </w:t>
      </w:r>
      <m:oMath>
        <m:r>
          <w:rPr>
            <w:rStyle w:val="HTMLCode"/>
            <w:rFonts w:ascii="Cambria Math" w:hAnsi="Cambria Math"/>
          </w:rPr>
          <m:t>U</m:t>
        </m:r>
      </m:oMath>
      <w:r>
        <w:t xml:space="preserve">, </w:t>
      </w:r>
      <m:oMath>
        <m:r>
          <w:rPr>
            <w:rStyle w:val="HTMLCode"/>
            <w:rFonts w:ascii="Cambria Math" w:hAnsi="Cambria Math"/>
          </w:rPr>
          <m:t>V</m:t>
        </m:r>
      </m:oMath>
      <w:r>
        <w:t xml:space="preserve"> und </w:t>
      </w:r>
      <m:oMath>
        <m:r>
          <w:rPr>
            <w:rStyle w:val="HTMLCode"/>
            <w:rFonts w:ascii="Cambria Math" w:hAnsi="Cambria Math"/>
          </w:rPr>
          <m:t>W</m:t>
        </m:r>
      </m:oMath>
      <w:r>
        <w:t xml:space="preserve"> gewählt, so stehen die Matrizen: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(M3.615)</w:t>
      </w:r>
    </w:p>
    <w:p w:rsidR="00DA6C07" w:rsidRDefault="00DA6C07" w:rsidP="00DA6C07">
      <w:pPr>
        <w:pStyle w:val="StandardWeb"/>
      </w:pPr>
      <w:r>
        <w:t>und:</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(M3.616)</w:t>
      </w:r>
    </w:p>
    <w:p w:rsidR="00DA6C07" w:rsidRDefault="00DA6C07" w:rsidP="00DA6C07">
      <w:pPr>
        <w:pStyle w:val="StandardWeb"/>
      </w:pPr>
      <w:r>
        <w:t>zur Verfügung.</w:t>
      </w:r>
    </w:p>
    <w:p w:rsidR="00DA6C07" w:rsidRDefault="00DA6C07" w:rsidP="00DA6C07">
      <w:pPr>
        <w:pStyle w:val="StandardWeb"/>
      </w:pPr>
      <w:r>
        <w:t xml:space="preserve">Für </w:t>
      </w:r>
      <m:oMath>
        <m:r>
          <w:rPr>
            <w:rStyle w:val="HTMLCode"/>
            <w:rFonts w:ascii="Cambria Math" w:hAnsi="Cambria Math"/>
          </w:rPr>
          <m:t>u</m:t>
        </m:r>
        <m:r>
          <m:rPr>
            <m:sty m:val="p"/>
          </m:rPr>
          <w:rPr>
            <w:rStyle w:val="HTMLCode"/>
            <w:rFonts w:ascii="Cambria Math" w:hAnsi="Cambria Math"/>
          </w:rPr>
          <m:t>∈</m:t>
        </m:r>
        <m:r>
          <w:rPr>
            <w:rStyle w:val="HTMLCode"/>
            <w:rFonts w:ascii="Cambria Math" w:hAnsi="Cambria Math"/>
          </w:rPr>
          <m:t>U</m:t>
        </m:r>
      </m:oMath>
      <w:r>
        <w:t xml:space="preserve"> gilt zunächst: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(M3.617)</w:t>
      </w:r>
    </w:p>
    <w:p w:rsidR="00DA6C07" w:rsidRDefault="00DA6C07" w:rsidP="00DA6C07">
      <w:pPr>
        <w:pStyle w:val="StandardWeb"/>
      </w:pPr>
      <w:r>
        <w:t>und anschließend:</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(M3.618)</w:t>
      </w:r>
    </w:p>
    <w:p w:rsidR="00DA6C07" w:rsidRDefault="00DA6C07" w:rsidP="00DA6C07">
      <w:pPr>
        <w:pStyle w:val="StandardWeb"/>
      </w:pPr>
      <w:r>
        <w:t>Einsetzen ergibt: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(M3.619)</w:t>
      </w:r>
    </w:p>
    <w:p w:rsidR="00DA6C07" w:rsidRDefault="00DA6C07" w:rsidP="00DA6C07">
      <w:pPr>
        <w:pStyle w:val="StandardWeb"/>
      </w:pPr>
      <w:r>
        <w:lastRenderedPageBreak/>
        <w:t>Damit ist bereits die Struktur der Matrixmultiplikation sichtbar.</w:t>
      </w:r>
    </w:p>
    <w:p w:rsidR="00DA6C07" w:rsidRDefault="00DA6C07" w:rsidP="00DA6C07">
      <w:pPr>
        <w:pStyle w:val="StandardWeb"/>
      </w:pPr>
      <w:r>
        <w:t>Die eigentliche Definition und vollständige Herleitung des Produkts verschiebe ich jedoch bewusst nach M3.6.</w:t>
      </w:r>
    </w:p>
    <w:p w:rsidR="00DA6C07" w:rsidRDefault="00DA6C07" w:rsidP="00DA6C07">
      <w:pPr>
        <w:pStyle w:val="berschrift2"/>
      </w:pPr>
      <w:r>
        <w:t>M3.5.23 Grenze zum Basiswechsel</w:t>
      </w:r>
    </w:p>
    <w:p w:rsidR="00DA6C07" w:rsidRDefault="00DA6C07" w:rsidP="00DA6C07">
      <w:pPr>
        <w:pStyle w:val="StandardWeb"/>
      </w:pPr>
      <w:r>
        <w:t>Die Matrix:</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(M3.620)</w:t>
      </w:r>
    </w:p>
    <w:p w:rsidR="00DA6C07" w:rsidRDefault="00DA6C07" w:rsidP="00DA6C07">
      <w:pPr>
        <w:pStyle w:val="StandardWeb"/>
      </w:pPr>
      <w:r>
        <w:t>ist an beide Basen gebunden.</w:t>
      </w:r>
    </w:p>
    <w:p w:rsidR="00DA6C07" w:rsidRDefault="00DA6C07" w:rsidP="00DA6C07">
      <w:pPr>
        <w:pStyle w:val="StandardWeb"/>
      </w:pPr>
      <w:r>
        <w:t xml:space="preserve">Wähle ich eine andere Basis </w:t>
      </w:r>
      <m:oMath>
        <m:sSup>
          <m:sSupPr>
            <m:ctrlPr>
              <w:rPr>
                <w:rStyle w:val="HTMLCode"/>
                <w:rFonts w:ascii="Cambria Math" w:hAnsi="Cambria Math"/>
                <w:i/>
              </w:rPr>
            </m:ctrlPr>
          </m:sSupPr>
          <m:e>
            <m:r>
              <m:rPr>
                <m:scr m:val="script"/>
              </m:rPr>
              <w:rPr>
                <w:rStyle w:val="HTMLCode"/>
                <w:rFonts w:ascii="Cambria Math" w:hAnsi="Cambria Math" w:cs="Cambria Math"/>
              </w:rPr>
              <m:t>B</m:t>
            </m:r>
            <m:ctrlPr>
              <w:rPr>
                <w:rStyle w:val="HTMLCode"/>
                <w:rFonts w:ascii="Cambria Math" w:hAnsi="Cambria Math" w:cs="Cambria Math"/>
                <w:i/>
              </w:rPr>
            </m:ctrlPr>
          </m:e>
          <m:sup>
            <m:r>
              <w:rPr>
                <w:rStyle w:val="HTMLCode"/>
                <w:rFonts w:ascii="Cambria Math" w:hAnsi="Cambria Math"/>
              </w:rPr>
              <m:t>'</m:t>
            </m:r>
          </m:sup>
        </m:sSup>
      </m:oMath>
      <w:r>
        <w:t xml:space="preserve"> des Definitionsraums oder eine andere Basis </w:t>
      </w:r>
      <m:oMath>
        <m:sSup>
          <m:sSupPr>
            <m:ctrlPr>
              <w:rPr>
                <w:rStyle w:val="HTMLCode"/>
                <w:rFonts w:ascii="Cambria Math" w:hAnsi="Cambria Math"/>
                <w:i/>
              </w:rPr>
            </m:ctrlPr>
          </m:sSupPr>
          <m:e>
            <m:r>
              <m:rPr>
                <m:scr m:val="script"/>
              </m:rPr>
              <w:rPr>
                <w:rStyle w:val="HTMLCode"/>
                <w:rFonts w:ascii="Cambria Math" w:hAnsi="Cambria Math" w:cs="Cambria Math"/>
              </w:rPr>
              <m:t>C</m:t>
            </m:r>
            <m:ctrlPr>
              <w:rPr>
                <w:rStyle w:val="HTMLCode"/>
                <w:rFonts w:ascii="Cambria Math" w:hAnsi="Cambria Math" w:cs="Cambria Math"/>
                <w:i/>
              </w:rPr>
            </m:ctrlPr>
          </m:e>
          <m:sup>
            <m:r>
              <w:rPr>
                <w:rStyle w:val="HTMLCode"/>
                <w:rFonts w:ascii="Cambria Math" w:hAnsi="Cambria Math"/>
              </w:rPr>
              <m:t>'</m:t>
            </m:r>
          </m:sup>
        </m:sSup>
      </m:oMath>
      <w:r>
        <w:t xml:space="preserve"> des Zielraums, so entstehen im Allgemeinen andere Matrizen: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sSup>
                <m:sSupPr>
                  <m:ctrlPr>
                    <w:rPr>
                      <w:rStyle w:val="HTMLCode"/>
                      <w:rFonts w:ascii="Cambria Math" w:eastAsia="Calibri" w:hAnsi="Cambria Math"/>
                      <w:i w:val="0"/>
                    </w:rPr>
                  </m:ctrlPr>
                </m:sSupPr>
                <m:e>
                  <m:r>
                    <m:rPr>
                      <m:scr m:val="script"/>
                      <m:sty m:val="p"/>
                    </m:rPr>
                    <w:rPr>
                      <w:rStyle w:val="HTMLCode"/>
                      <w:rFonts w:ascii="Cambria Math" w:eastAsia="Calibri" w:hAnsi="Cambria Math" w:cs="Cambria Math"/>
                    </w:rPr>
                    <m:t>C</m:t>
                  </m:r>
                </m:e>
                <m:sup>
                  <m:r>
                    <m:rPr>
                      <m:sty m:val="p"/>
                    </m:rPr>
                    <w:rPr>
                      <w:rStyle w:val="HTMLCode"/>
                      <w:rFonts w:ascii="Cambria Math" w:eastAsia="Calibri" w:hAnsi="Cambria Math"/>
                    </w:rPr>
                    <m:t>'</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m:rPr>
                      <m:scr m:val="script"/>
                      <m:sty m:val="p"/>
                    </m:rPr>
                    <w:rPr>
                      <w:rStyle w:val="HTMLCode"/>
                      <w:rFonts w:ascii="Cambria Math" w:eastAsia="Calibri" w:hAnsi="Cambria Math" w:cs="Cambria Math"/>
                    </w:rPr>
                    <m:t>B</m:t>
                  </m:r>
                  <m:ctrlPr>
                    <w:rPr>
                      <w:rStyle w:val="HTMLCode"/>
                      <w:rFonts w:ascii="Cambria Math" w:eastAsia="Calibri" w:hAnsi="Cambria Math"/>
                    </w:rPr>
                  </m:ctrlPr>
                </m:e>
                <m:sup>
                  <m:r>
                    <m:rPr>
                      <m:sty m:val="p"/>
                    </m:rPr>
                    <w:rPr>
                      <w:rStyle w:val="HTMLCode"/>
                      <w:rFonts w:ascii="Cambria Math" w:eastAsia="Calibri" w:hAnsi="Cambria Math"/>
                    </w:rPr>
                    <m:t>'</m:t>
                  </m:r>
                </m:sup>
              </m:sSup>
            </m:sub>
          </m:sSub>
          <m:r>
            <w:rPr>
              <w:rStyle w:val="HTMLCode"/>
              <w:rFonts w:ascii="Times New Roman" w:eastAsia="Calibri" w:hAnsi="Times New Roman" w:cs="Calibri"/>
            </w:rPr>
            <w:br/>
          </m:r>
        </m:oMath>
      </m:oMathPara>
      <w:r>
        <w:rPr>
          <w:rStyle w:val="HTMLCode"/>
          <w:rFonts w:ascii="Times New Roman" w:eastAsia="Calibri" w:hAnsi="Times New Roman" w:cs="Calibri"/>
        </w:rPr>
        <w:tab/>
        <w:t>(M3.621)</w:t>
      </w:r>
    </w:p>
    <w:p w:rsidR="00DA6C07" w:rsidRDefault="00DA6C07" w:rsidP="00DA6C07">
      <w:pPr>
        <w:pStyle w:val="StandardWeb"/>
      </w:pPr>
      <w:r>
        <w:t xml:space="preserve">obwohl </w:t>
      </w:r>
      <m:oMath>
        <m:r>
          <w:rPr>
            <w:rStyle w:val="HTMLCode"/>
            <w:rFonts w:ascii="Cambria Math" w:hAnsi="Cambria Math"/>
          </w:rPr>
          <m:t>T</m:t>
        </m:r>
      </m:oMath>
      <w:r>
        <w:t xml:space="preserve"> unverändert bleibt.</w:t>
      </w:r>
    </w:p>
    <w:p w:rsidR="00DA6C07" w:rsidRDefault="00DA6C07" w:rsidP="00DA6C07">
      <w:pPr>
        <w:pStyle w:val="StandardWeb"/>
      </w:pPr>
      <w:r>
        <w:t>Die genaue Transformationsregel zwischen solchen Matrizen führe ich noch nicht in M3.5 ein. Sie gehört systematisch zu M3.7.</w:t>
      </w:r>
    </w:p>
    <w:p w:rsidR="00DA6C07" w:rsidRDefault="00DA6C07" w:rsidP="00DA6C07">
      <w:pPr>
        <w:pStyle w:val="StandardWeb"/>
      </w:pPr>
      <w:r>
        <w:t>Damit trenne ich:</w:t>
      </w:r>
    </w:p>
    <w:p w:rsidR="00DA6C07" w:rsidRPr="00CF74CD" w:rsidRDefault="00CF74CD" w:rsidP="00CF74CD">
      <w:pPr>
        <w:pStyle w:val="Formel"/>
      </w:pPr>
      <m:oMathPara>
        <m:oMathParaPr>
          <m:jc m:val="left"/>
        </m:oMathParaPr>
        <m:oMath>
          <m:r>
            <m:rPr>
              <m:nor/>
            </m:rPr>
            <w:rPr>
              <w:rStyle w:val="HTMLCode"/>
              <w:rFonts w:ascii="Cambria Math" w:eastAsia="Calibri" w:hAnsi="Cambria Math"/>
              <w:i w:val="0"/>
            </w:rPr>
            <m:t>Matrixdarstellun</m:t>
          </m:r>
          <m:r>
            <m:rPr>
              <m:nor/>
            </m:rPr>
            <w:rPr>
              <w:rStyle w:val="HTMLCode"/>
              <w:rFonts w:ascii="Cambria Math" w:eastAsia="Calibri" w:hAnsi="Cambria Math"/>
              <w:i w:val="0"/>
            </w:rPr>
            <m:t>g</m:t>
          </m:r>
          <m:r>
            <w:rPr>
              <w:rStyle w:val="HTMLCode"/>
              <w:rFonts w:ascii="Times New Roman" w:eastAsia="Calibri" w:hAnsi="Times New Roman" w:cs="Calibri"/>
            </w:rPr>
            <w:br/>
          </m:r>
        </m:oMath>
      </m:oMathPara>
      <w:r>
        <w:rPr>
          <w:rStyle w:val="HTMLCode"/>
          <w:rFonts w:ascii="Times New Roman" w:eastAsia="Calibri" w:hAnsi="Times New Roman" w:cs="Calibri"/>
        </w:rPr>
        <w:tab/>
        <w:t>(M3.622)</w:t>
      </w:r>
    </w:p>
    <w:p w:rsidR="00DA6C07" w:rsidRDefault="00DA6C07" w:rsidP="00DA6C07">
      <w:pPr>
        <w:pStyle w:val="StandardWeb"/>
      </w:pPr>
      <w:r>
        <w:t>von:</w:t>
      </w:r>
    </w:p>
    <w:p w:rsidR="00DA6C07" w:rsidRPr="00CF74CD" w:rsidRDefault="00CF74CD" w:rsidP="00CF74CD">
      <w:pPr>
        <w:pStyle w:val="Formel"/>
      </w:pPr>
      <m:oMathPara>
        <m:oMathParaPr>
          <m:jc m:val="left"/>
        </m:oMathParaPr>
        <m:oMath>
          <m:r>
            <m:rPr>
              <m:nor/>
            </m:rPr>
            <w:rPr>
              <w:rStyle w:val="HTMLCode"/>
              <w:rFonts w:ascii="Cambria Math" w:eastAsia="Calibri" w:hAnsi="Cambria Math"/>
              <w:i w:val="0"/>
            </w:rPr>
            <m:t>Basiswechse</m:t>
          </m:r>
          <m:r>
            <m:rPr>
              <m:nor/>
            </m:rPr>
            <w:rPr>
              <w:rStyle w:val="HTMLCode"/>
              <w:rFonts w:ascii="Cambria Math" w:eastAsia="Calibri" w:hAnsi="Cambria Math"/>
              <w:i w:val="0"/>
            </w:rPr>
            <m:t>l</m:t>
          </m:r>
          <m:r>
            <w:rPr>
              <w:rStyle w:val="HTMLCode"/>
              <w:rFonts w:ascii="Times New Roman" w:eastAsia="Calibri" w:hAnsi="Times New Roman" w:cs="Calibri"/>
            </w:rPr>
            <w:br/>
          </m:r>
        </m:oMath>
      </m:oMathPara>
      <w:r>
        <w:rPr>
          <w:rStyle w:val="HTMLCode"/>
          <w:rFonts w:ascii="Times New Roman" w:eastAsia="Calibri" w:hAnsi="Times New Roman" w:cs="Calibri"/>
        </w:rPr>
        <w:tab/>
        <w:t>(M3.623)</w:t>
      </w:r>
    </w:p>
    <w:p w:rsidR="00DA6C07" w:rsidRDefault="00DA6C07" w:rsidP="00DA6C07">
      <w:pPr>
        <w:pStyle w:val="StandardWeb"/>
      </w:pPr>
      <w:r>
        <w:t>als zwei aufeinander aufbauende Schritte.</w:t>
      </w:r>
    </w:p>
    <w:p w:rsidR="00DA6C07" w:rsidRDefault="00DA6C07" w:rsidP="00DA6C07">
      <w:pPr>
        <w:pStyle w:val="berschrift2"/>
      </w:pPr>
      <w:r>
        <w:t>M3.5.24 Grenze zu Rang, Kern und Bild</w:t>
      </w:r>
    </w:p>
    <w:p w:rsidR="00DA6C07" w:rsidRDefault="00DA6C07" w:rsidP="00DA6C07">
      <w:pPr>
        <w:pStyle w:val="StandardWeb"/>
      </w:pPr>
      <w:r>
        <w:t>Auch aus einer Matrix lassen sich später Aussagen über Kern, Bild und Rang gewinnen.</w:t>
      </w:r>
    </w:p>
    <w:p w:rsidR="00DA6C07" w:rsidRDefault="00DA6C07" w:rsidP="00DA6C07">
      <w:pPr>
        <w:pStyle w:val="StandardWeb"/>
      </w:pPr>
      <w:r>
        <w:t>Diese Struktur wird in M3.5 jedoch bewusst noch nicht entwickelt.</w:t>
      </w:r>
    </w:p>
    <w:p w:rsidR="00DA6C07" w:rsidRDefault="00DA6C07" w:rsidP="00DA6C07">
      <w:pPr>
        <w:pStyle w:val="StandardWeb"/>
      </w:pPr>
      <w:r>
        <w:t>Insbesondere definiere ich hier nicht:</w:t>
      </w:r>
    </w:p>
    <w:p w:rsidR="00DA6C07" w:rsidRPr="00CF74CD" w:rsidRDefault="00CF74CD" w:rsidP="00CF74CD">
      <w:pPr>
        <w:pStyle w:val="Formel"/>
      </w:pPr>
      <m:oMathPara>
        <m:oMathParaPr>
          <m:jc m:val="left"/>
        </m:oMathParaPr>
        <m:oMath>
          <m:func>
            <m:funcPr>
              <m:ctrlPr>
                <w:rPr>
                  <w:rStyle w:val="HTMLCode"/>
                  <w:rFonts w:ascii="Cambria Math" w:eastAsia="Calibri" w:hAnsi="Cambria Math"/>
                </w:rPr>
              </m:ctrlPr>
            </m:funcPr>
            <m:fName>
              <m:r>
                <w:rPr>
                  <w:rStyle w:val="HTMLCode"/>
                  <w:rFonts w:ascii="Cambria Math" w:eastAsia="Calibri" w:hAnsi="Cambria Math"/>
                </w:rPr>
                <m:t>ker</m:t>
              </m:r>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T</m:t>
                  </m:r>
                </m:e>
              </m:d>
            </m:e>
          </m:func>
          <m:r>
            <w:rPr>
              <w:rStyle w:val="HTMLCode"/>
              <w:rFonts w:ascii="Times New Roman" w:eastAsia="Calibri" w:hAnsi="Times New Roman" w:cs="Calibri"/>
            </w:rPr>
            <w:br/>
          </m:r>
        </m:oMath>
      </m:oMathPara>
      <w:r>
        <w:rPr>
          <w:rStyle w:val="HTMLCode"/>
          <w:rFonts w:ascii="Times New Roman" w:eastAsia="Calibri" w:hAnsi="Times New Roman" w:cs="Calibri"/>
        </w:rPr>
        <w:tab/>
        <w:t>(M3.624)</w:t>
      </w:r>
    </w:p>
    <w:p w:rsidR="00DA6C07" w:rsidRDefault="00DA6C07" w:rsidP="00DA6C07">
      <w:pPr>
        <w:pStyle w:val="StandardWeb"/>
      </w:pPr>
      <w:r>
        <w:lastRenderedPageBreak/>
        <w:t>und nicht:</w:t>
      </w:r>
    </w:p>
    <w:p w:rsidR="00DA6C07" w:rsidRPr="00CF74CD" w:rsidRDefault="00CF74CD" w:rsidP="00CF74CD">
      <w:pPr>
        <w:pStyle w:val="Formel"/>
      </w:pPr>
      <m:oMathPara>
        <m:oMathParaPr>
          <m:jc m:val="left"/>
        </m:oMathParaPr>
        <m:oMath>
          <m:r>
            <m:rPr>
              <m:nor/>
            </m:rPr>
            <w:rPr>
              <w:rStyle w:val="HTMLCode"/>
              <w:rFonts w:ascii="Cambria Math" w:eastAsia="Calibri" w:hAnsi="Cambria Math"/>
              <w:i w:val="0"/>
            </w:rPr>
            <m:t>im</m:t>
          </m:r>
          <m:d>
            <m:dPr>
              <m:ctrlPr>
                <w:rPr>
                  <w:rStyle w:val="HTMLCode"/>
                  <w:rFonts w:ascii="Cambria Math" w:eastAsia="Calibri" w:hAnsi="Cambria Math"/>
                  <w:i w:val="0"/>
                </w:rPr>
              </m:ctrlPr>
            </m:dPr>
            <m:e>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(M3.625)</w:t>
      </w:r>
    </w:p>
    <w:p w:rsidR="00DA6C07" w:rsidRDefault="00DA6C07" w:rsidP="00DA6C07">
      <w:pPr>
        <w:pStyle w:val="StandardWeb"/>
      </w:pPr>
      <w:r>
        <w:t>als systematischen Untersuchungsgegenstand.</w:t>
      </w:r>
    </w:p>
    <w:p w:rsidR="00DA6C07" w:rsidRDefault="00DA6C07" w:rsidP="00DA6C07">
      <w:pPr>
        <w:pStyle w:val="StandardWeb"/>
      </w:pPr>
      <w:r>
        <w:t>Ebenso verschiebe ich die Rangtheorie:</w:t>
      </w:r>
    </w:p>
    <w:p w:rsidR="00DA6C07" w:rsidRPr="00CF74CD" w:rsidRDefault="00CF74CD" w:rsidP="00CF74CD">
      <w:pPr>
        <w:pStyle w:val="Formel"/>
      </w:pPr>
      <m:oMathPara>
        <m:oMathParaPr>
          <m:jc m:val="left"/>
        </m:oMathParaPr>
        <m:oMath>
          <m:r>
            <m:rPr>
              <m:nor/>
            </m:rPr>
            <w:rPr>
              <w:rStyle w:val="HTMLCode"/>
              <w:rFonts w:ascii="Cambria Math" w:eastAsia="Calibri" w:hAnsi="Cambria Math"/>
              <w:i w:val="0"/>
            </w:rPr>
            <m:t>rank</m:t>
          </m:r>
          <m:d>
            <m:dPr>
              <m:ctrlPr>
                <w:rPr>
                  <w:rStyle w:val="HTMLCode"/>
                  <w:rFonts w:ascii="Cambria Math" w:eastAsia="Calibri" w:hAnsi="Cambria Math"/>
                  <w:i w:val="0"/>
                </w:rPr>
              </m:ctrlPr>
            </m:dPr>
            <m:e>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(M3.626)</w:t>
      </w:r>
    </w:p>
    <w:p w:rsidR="00DA6C07" w:rsidRDefault="00DA6C07" w:rsidP="00DA6C07">
      <w:pPr>
        <w:pStyle w:val="StandardWeb"/>
      </w:pPr>
      <w:r>
        <w:t>nach M4.</w:t>
      </w:r>
    </w:p>
    <w:p w:rsidR="00DA6C07" w:rsidRDefault="00DA6C07" w:rsidP="00DA6C07">
      <w:pPr>
        <w:pStyle w:val="StandardWeb"/>
      </w:pPr>
      <w:r>
        <w:t>M3 stellt zunächst die Darstellung einer linearen Abbildung bereit. M4 untersucht anschließend, welche strukturellen Informationen aus dieser Darstellung gewonnen werden können.</w:t>
      </w:r>
    </w:p>
    <w:p w:rsidR="00DA6C07" w:rsidRDefault="00DA6C07" w:rsidP="00DA6C07">
      <w:pPr>
        <w:pStyle w:val="berschrift2"/>
      </w:pPr>
      <w:r>
        <w:t>M3.5.25 Methodische Einordnung</w:t>
      </w:r>
    </w:p>
    <w:p w:rsidR="00DA6C07" w:rsidRDefault="00DA6C07" w:rsidP="00DA6C07">
      <w:pPr>
        <w:pStyle w:val="StandardWeb"/>
      </w:pPr>
      <w:r>
        <w:t>Die Darstellung linearer Abbildungen durch Matrizen und die fundamentale Beziehung (M3.532) gehören zu den Standardresultaten der endlichdimensionalen linearen Algebra. [[71]] [[72]]</w:t>
      </w:r>
    </w:p>
    <w:p w:rsidR="00DA6C07" w:rsidRDefault="00DA6C07" w:rsidP="00DA6C07">
      <w:pPr>
        <w:pStyle w:val="StandardWeb"/>
      </w:pPr>
      <w:r>
        <w:t>Für meinen Aufbau ist jedoch die Richtung der Herleitung entscheidend.</w:t>
      </w:r>
    </w:p>
    <w:p w:rsidR="00DA6C07" w:rsidRDefault="00DA6C07" w:rsidP="00DA6C07">
      <w:pPr>
        <w:pStyle w:val="StandardWeb"/>
      </w:pPr>
      <w:r>
        <w:t>Ich beginne mit:</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(M3.627)</w:t>
      </w:r>
    </w:p>
    <w:p w:rsidR="00DA6C07" w:rsidRDefault="00DA6C07" w:rsidP="00DA6C07">
      <w:pPr>
        <w:pStyle w:val="StandardWeb"/>
      </w:pPr>
      <w:r>
        <w:t>gehe zu:</w:t>
      </w:r>
    </w:p>
    <w:p w:rsidR="00DA6C07" w:rsidRPr="00CF74CD" w:rsidRDefault="00CF74CD" w:rsidP="00CF74CD">
      <w:pPr>
        <w:pStyle w:val="Formel"/>
      </w:pPr>
      <m:oMathPara>
        <m:oMathParaPr>
          <m:jc m:val="left"/>
        </m:oMathParaPr>
        <m:oMath>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r>
            <m:rPr>
              <m:sty m:val="p"/>
            </m:rPr>
            <w:rPr>
              <w:rStyle w:val="HTMLCode"/>
              <w:rFonts w:ascii="Cambria Math" w:eastAsia="Calibri" w:hAnsi="Cambria Math"/>
            </w:rPr>
            <m:t>,…,</m:t>
          </m:r>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(M3.628)</w:t>
      </w:r>
    </w:p>
    <w:p w:rsidR="00DA6C07" w:rsidRDefault="00DA6C07" w:rsidP="00DA6C07">
      <w:pPr>
        <w:pStyle w:val="StandardWeb"/>
      </w:pPr>
      <w:r>
        <w:t>anschließend zu:</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e>
              </m:d>
            </m:e>
            <m:sub>
              <m:r>
                <m:rPr>
                  <m:scr m:val="script"/>
                  <m:sty m:val="p"/>
                </m:rPr>
                <w:rPr>
                  <w:rStyle w:val="HTMLCode"/>
                  <w:rFonts w:ascii="Cambria Math" w:eastAsia="Calibri" w:hAnsi="Cambria Math" w:cs="Cambria Math"/>
                </w:rPr>
                <m:t>C</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(M3.629)</w:t>
      </w:r>
    </w:p>
    <w:p w:rsidR="00DA6C07" w:rsidRDefault="00DA6C07" w:rsidP="00DA6C07">
      <w:pPr>
        <w:pStyle w:val="StandardWeb"/>
      </w:pPr>
      <w:r>
        <w:t>und daraus erst zu:</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(M3.630)</w:t>
      </w:r>
    </w:p>
    <w:p w:rsidR="00DA6C07" w:rsidRDefault="00DA6C07" w:rsidP="00DA6C07">
      <w:pPr>
        <w:pStyle w:val="StandardWeb"/>
      </w:pPr>
      <w:r>
        <w:t>Die vollständige Kette lautet damit:</w:t>
      </w:r>
    </w:p>
    <w:p w:rsidR="00CF74CD" w:rsidRPr="00CF74CD" w:rsidRDefault="00CF74CD" w:rsidP="00CF74CD">
      <w:pPr>
        <w:pStyle w:val="Formel"/>
        <w:rPr>
          <w:rStyle w:val="HTMLCode"/>
          <w:rFonts w:ascii="Times New Roman" w:eastAsia="Calibri" w:hAnsi="Times New Roman" w:cs="Calibri"/>
          <w:i w:val="0"/>
        </w:rPr>
      </w:pPr>
      <m:oMath>
        <m:r>
          <m:rPr>
            <m:nor/>
          </m:rPr>
          <w:rPr>
            <w:rStyle w:val="HTMLCode"/>
            <w:rFonts w:ascii="Cambria Math" w:eastAsia="Calibri" w:hAnsi="Cambria Math"/>
            <w:i w:val="0"/>
          </w:rPr>
          <w:lastRenderedPageBreak/>
          <m:t>lineare </m:t>
        </m:r>
        <m:r>
          <m:rPr>
            <m:nor/>
          </m:rPr>
          <w:rPr>
            <w:rStyle w:val="HTMLCode"/>
            <w:rFonts w:ascii="Cambria Math" w:eastAsia="Calibri" w:hAnsi="Cambria Math"/>
          </w:rPr>
          <m:t>A</m:t>
        </m:r>
        <m:r>
          <m:rPr>
            <m:nor/>
          </m:rPr>
          <w:rPr>
            <w:rStyle w:val="HTMLCode"/>
            <w:rFonts w:ascii="Cambria Math" w:eastAsia="Calibri" w:hAnsi="Cambria Math"/>
            <w:i w:val="0"/>
          </w:rPr>
          <m:t>bbildung</m:t>
        </m:r>
        <m:r>
          <m:rPr>
            <m:sty m:val="p"/>
          </m:rPr>
          <w:rPr>
            <w:rStyle w:val="HTMLCode"/>
            <w:rFonts w:ascii="Cambria Math" w:eastAsia="Calibri" w:hAnsi="Cambria Math" w:cs="Cambria Math"/>
          </w:rPr>
          <m:t>⟹</m:t>
        </m:r>
        <m:r>
          <m:rPr>
            <m:nor/>
          </m:rPr>
          <w:rPr>
            <w:rStyle w:val="HTMLCode"/>
            <w:rFonts w:ascii="Cambria Math" w:eastAsia="Calibri" w:hAnsi="Cambria Math"/>
            <w:i w:val="0"/>
          </w:rPr>
          <m:t>Basisbilder</m:t>
        </m:r>
        <m:r>
          <m:rPr>
            <m:sty m:val="p"/>
          </m:rPr>
          <w:rPr>
            <w:rStyle w:val="HTMLCode"/>
            <w:rFonts w:ascii="Cambria Math" w:eastAsia="Calibri" w:hAnsi="Cambria Math" w:cs="Cambria Math"/>
          </w:rPr>
          <m:t>⟹</m:t>
        </m:r>
        <m:r>
          <m:rPr>
            <m:nor/>
          </m:rPr>
          <w:rPr>
            <w:rStyle w:val="HTMLCode"/>
            <w:rFonts w:ascii="Cambria Math" w:eastAsia="Calibri" w:hAnsi="Cambria Math"/>
            <w:i w:val="0"/>
          </w:rPr>
          <m:t>Koordinaten </m:t>
        </m:r>
        <m:r>
          <m:rPr>
            <m:nor/>
          </m:rPr>
          <w:rPr>
            <w:rStyle w:val="HTMLCode"/>
            <w:rFonts w:ascii="Cambria Math" w:eastAsia="Calibri" w:hAnsi="Cambria Math"/>
          </w:rPr>
          <m:t>d</m:t>
        </m:r>
        <m:r>
          <m:rPr>
            <m:nor/>
          </m:rPr>
          <w:rPr>
            <w:rStyle w:val="HTMLCode"/>
            <w:rFonts w:ascii="Cambria Math" w:eastAsia="Calibri" w:hAnsi="Cambria Math"/>
            <w:i w:val="0"/>
          </w:rPr>
          <m:t>er </m:t>
        </m:r>
        <m:r>
          <m:rPr>
            <m:nor/>
          </m:rPr>
          <w:rPr>
            <w:rStyle w:val="HTMLCode"/>
            <w:rFonts w:ascii="Cambria Math" w:eastAsia="Calibri" w:hAnsi="Cambria Math"/>
          </w:rPr>
          <m:t>B</m:t>
        </m:r>
        <m:r>
          <m:rPr>
            <m:nor/>
          </m:rPr>
          <w:rPr>
            <w:rStyle w:val="HTMLCode"/>
            <w:rFonts w:ascii="Cambria Math" w:eastAsia="Calibri" w:hAnsi="Cambria Math"/>
            <w:i w:val="0"/>
          </w:rPr>
          <m:t>asisbilder</m:t>
        </m:r>
        <m:r>
          <m:rPr>
            <m:sty m:val="p"/>
          </m:rPr>
          <w:rPr>
            <w:rStyle w:val="HTMLCode"/>
            <w:rFonts w:ascii="Cambria Math" w:eastAsia="Calibri" w:hAnsi="Cambria Math" w:cs="Cambria Math"/>
          </w:rPr>
          <m:t>⟹</m:t>
        </m:r>
        <m:r>
          <m:rPr>
            <m:nor/>
          </m:rPr>
          <w:rPr>
            <w:rStyle w:val="HTMLCode"/>
            <w:rFonts w:ascii="Cambria Math" w:eastAsia="Calibri" w:hAnsi="Cambria Math"/>
            <w:i w:val="0"/>
          </w:rPr>
          <m:t>Darstellungsmatrix</m:t>
        </m:r>
      </m:oMath>
      <w:r>
        <w:rPr>
          <w:rStyle w:val="HTMLCode"/>
          <w:rFonts w:ascii="Times New Roman" w:eastAsia="Calibri" w:hAnsi="Times New Roman" w:cs="Calibri"/>
        </w:rPr>
        <w:t xml:space="preserve"> </w:t>
      </w:r>
      <w:r>
        <w:rPr>
          <w:rStyle w:val="HTMLCode"/>
          <w:rFonts w:ascii="Times New Roman" w:eastAsia="Calibri" w:hAnsi="Times New Roman" w:cs="Calibri"/>
        </w:rPr>
        <w:tab/>
        <w:t>(M3.631)</w:t>
      </w:r>
    </w:p>
    <w:p w:rsidR="00CF74CD" w:rsidRPr="00CF74CD" w:rsidRDefault="00CF74CD" w:rsidP="00DA6C07">
      <w:pPr>
        <w:pStyle w:val="StandardWeb"/>
      </w:pPr>
    </w:p>
    <w:p w:rsidR="00DA6C07" w:rsidRDefault="00DA6C07" w:rsidP="00DA6C07">
      <w:pPr>
        <w:pStyle w:val="StandardWeb"/>
      </w:pPr>
      <w:r>
        <w:t>und für die Anwendung der Matrix:</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cs="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cs="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(M3.632)</w:t>
      </w:r>
    </w:p>
    <w:p w:rsidR="00DA6C07" w:rsidRDefault="00DA6C07" w:rsidP="00DA6C07">
      <w:pPr>
        <w:pStyle w:val="StandardWeb"/>
      </w:pPr>
      <w:r>
        <w:rPr>
          <w:rStyle w:val="Fett"/>
        </w:rPr>
        <w:t>Originäre Eigenleistung dieser Arbeit</w:t>
      </w:r>
      <w:r>
        <w:t xml:space="preserve"> ist nicht die Matrixdarstellung selbst, sondern ihre konsequente Einordnung als Koordinatenrepräsentation einer bereits zuvor vollständig definierten linearen Struktur.</w:t>
      </w:r>
    </w:p>
    <w:p w:rsidR="00DA6C07" w:rsidRDefault="00DA6C07" w:rsidP="00DA6C07">
      <w:pPr>
        <w:pStyle w:val="berschrift2"/>
      </w:pPr>
      <w:r>
        <w:t>M3.5.26 Ergebnisbestand von M3.5</w:t>
      </w:r>
    </w:p>
    <w:p w:rsidR="00DA6C07" w:rsidRDefault="00DA6C07" w:rsidP="00DA6C07">
      <w:pPr>
        <w:pStyle w:val="StandardWeb"/>
      </w:pPr>
      <w:r>
        <w:t>Aus M3.5 steht nun zunächst die Definition der Darstellungsmatrix zur Verfügung:</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d>
            <m:dPr>
              <m:ctrlPr>
                <w:rPr>
                  <w:rStyle w:val="HTMLCode"/>
                  <w:rFonts w:ascii="Cambria Math" w:eastAsia="Calibri" w:hAnsi="Cambria Math"/>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e>
                      </m:d>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 ⋯ </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e>
                  </m:d>
                </m:e>
                <m:sub>
                  <m:r>
                    <m:rPr>
                      <m:scr m:val="script"/>
                      <m:sty m:val="p"/>
                    </m:rPr>
                    <w:rPr>
                      <w:rStyle w:val="HTMLCode"/>
                      <w:rFonts w:ascii="Cambria Math" w:eastAsia="Calibri" w:hAnsi="Cambria Math" w:cs="Cambria Math"/>
                    </w:rPr>
                    <m:t>C</m:t>
                  </m:r>
                </m:sub>
              </m:sSub>
              <m:ctrlPr>
                <w:rPr>
                  <w:rStyle w:val="HTMLCode"/>
                  <w:rFonts w:ascii="Cambria Math" w:eastAsia="Calibri" w:hAnsi="Cambria Math"/>
                  <w:i w:val="0"/>
                </w:rPr>
              </m:ctrlPr>
            </m:e>
          </m:d>
          <m:r>
            <w:rPr>
              <w:rStyle w:val="HTMLCode"/>
              <w:rFonts w:ascii="Times New Roman" w:eastAsia="Calibri" w:hAnsi="Times New Roman" w:cs="Calibri"/>
            </w:rPr>
            <w:br/>
          </m:r>
        </m:oMath>
      </m:oMathPara>
      <w:r>
        <w:rPr>
          <w:rStyle w:val="HTMLCode"/>
          <w:rFonts w:ascii="Times New Roman" w:eastAsia="Calibri" w:hAnsi="Times New Roman" w:cs="Calibri"/>
        </w:rPr>
        <w:tab/>
        <w:t>(M3.633)</w:t>
      </w:r>
    </w:p>
    <w:p w:rsidR="00DA6C07" w:rsidRDefault="00DA6C07" w:rsidP="00DA6C07">
      <w:pPr>
        <w:pStyle w:val="StandardWeb"/>
      </w:pPr>
      <w:r>
        <w:t>Für:</w:t>
      </w:r>
    </w:p>
    <w:p w:rsidR="00DA6C07" w:rsidRPr="00CF74CD" w:rsidRDefault="00CF74CD" w:rsidP="00CF74CD">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m:rPr>
              <m:sty m:val="p"/>
            </m:rPr>
            <w:rPr>
              <w:rStyle w:val="HTMLCode"/>
              <w:rFonts w:ascii="Cambria Math" w:eastAsia="Calibri" w:hAnsi="Cambria Math"/>
            </w:rPr>
            <m:t>,  </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W</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m</m:t>
          </m:r>
          <m:r>
            <w:rPr>
              <w:rStyle w:val="HTMLCode"/>
              <w:rFonts w:ascii="Times New Roman" w:eastAsia="Calibri" w:hAnsi="Times New Roman" w:cs="Calibri"/>
            </w:rPr>
            <w:br/>
          </m:r>
        </m:oMath>
      </m:oMathPara>
      <w:r>
        <w:rPr>
          <w:rStyle w:val="HTMLCode"/>
          <w:rFonts w:ascii="Times New Roman" w:eastAsia="Calibri" w:hAnsi="Times New Roman" w:cs="Calibri"/>
        </w:rPr>
        <w:tab/>
        <w:t>(M3.634)</w:t>
      </w:r>
    </w:p>
    <w:p w:rsidR="00DA6C07" w:rsidRDefault="00DA6C07" w:rsidP="00DA6C07">
      <w:pPr>
        <w:pStyle w:val="StandardWeb"/>
      </w:pPr>
      <w:r>
        <w:t>gilt: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(M3.635)</w:t>
      </w:r>
    </w:p>
    <w:p w:rsidR="00DA6C07" w:rsidRDefault="00DA6C07" w:rsidP="00DA6C07">
      <w:pPr>
        <w:pStyle w:val="StandardWeb"/>
      </w:pPr>
      <w:r>
        <w:t>Die zentrale Koordinatengleichung lautet:</w:t>
      </w:r>
    </w:p>
    <w:p w:rsidR="00DA6C07" w:rsidRPr="00CF74CD" w:rsidRDefault="00CF74CD" w:rsidP="00CF74CD">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v</m:t>
                        </m:r>
                      </m:e>
                    </m:d>
                  </m:e>
                </m:d>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e>
        </m:borderBox>
      </m:oMath>
      <w:r>
        <w:rPr>
          <w:rStyle w:val="HTMLCode"/>
          <w:rFonts w:ascii="Cambria Math" w:eastAsia="Calibri" w:hAnsi="Cambria Math" w:cs="Calibri"/>
        </w:rPr>
        <w:tab/>
        <w:t>(M3.636)</w:t>
      </w:r>
    </w:p>
    <w:p w:rsidR="00DA6C07" w:rsidRDefault="00DA6C07" w:rsidP="00DA6C07">
      <w:pPr>
        <w:pStyle w:val="StandardWeb"/>
      </w:pPr>
      <w:r>
        <w:t xml:space="preserve">Die </w:t>
      </w:r>
      <m:oMath>
        <m:r>
          <w:rPr>
            <w:rStyle w:val="HTMLCode"/>
            <w:rFonts w:ascii="Cambria Math" w:hAnsi="Cambria Math"/>
          </w:rPr>
          <m:t>j</m:t>
        </m:r>
      </m:oMath>
      <w:r>
        <w:t>-te Spalte der Darstellungsmatrix ist:</w:t>
      </w:r>
    </w:p>
    <w:p w:rsidR="00DA6C07" w:rsidRPr="00CF74CD" w:rsidRDefault="00CF74CD" w:rsidP="00CF74CD">
      <w:pPr>
        <w:pStyle w:val="Formel"/>
      </w:pPr>
      <m:oMath>
        <m:borderBox>
          <m:borderBoxPr>
            <m:ctrlPr>
              <w:rPr>
                <w:rStyle w:val="HTMLCode"/>
                <w:rFonts w:ascii="Cambria Math" w:eastAsia="Calibri" w:hAnsi="Cambria Math"/>
              </w:rPr>
            </m:ctrlPr>
          </m:borderBoxPr>
          <m:e>
            <m:r>
              <m:rPr>
                <m:nor/>
              </m:rPr>
              <w:rPr>
                <w:rStyle w:val="HTMLCode"/>
                <w:rFonts w:ascii="Cambria Math" w:eastAsia="Calibri" w:hAnsi="Cambria Math"/>
                <w:i w:val="0"/>
              </w:rPr>
              <m:t>Spalt</m:t>
            </m:r>
            <m:sSub>
              <m:sSubPr>
                <m:ctrlPr>
                  <w:rPr>
                    <w:rStyle w:val="HTMLCode"/>
                    <w:rFonts w:ascii="Cambria Math" w:eastAsia="Calibri" w:hAnsi="Cambria Math"/>
                    <w:i w:val="0"/>
                  </w:rPr>
                </m:ctrlPr>
              </m:sSubPr>
              <m:e>
                <m:r>
                  <m:rPr>
                    <m:nor/>
                  </m:rPr>
                  <w:rPr>
                    <w:rStyle w:val="HTMLCode"/>
                    <w:rFonts w:ascii="Cambria Math" w:eastAsia="Calibri" w:hAnsi="Cambria Math"/>
                    <w:i w:val="0"/>
                  </w:rPr>
                  <m:t>e</m:t>
                </m:r>
              </m:e>
              <m:sub>
                <m:r>
                  <m:rPr>
                    <m:nor/>
                  </m:rPr>
                  <w:rPr>
                    <w:rStyle w:val="HTMLCode"/>
                    <w:rFonts w:ascii="Cambria Math" w:eastAsia="Calibri" w:hAnsi="Cambria Math"/>
                    <w:i w:val="0"/>
                  </w:rPr>
                  <m:t>j</m:t>
                </m:r>
              </m:sub>
            </m:sSub>
            <m:d>
              <m:dPr>
                <m:ctrlPr>
                  <w:rPr>
                    <w:rStyle w:val="HTMLCode"/>
                    <w:rFonts w:ascii="Cambria Math" w:eastAsia="Calibri" w:hAnsi="Cambria Math"/>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ctrlPr>
                  <w:rPr>
                    <w:rStyle w:val="HTMLCode"/>
                    <w:rFonts w:ascii="Cambria Math" w:eastAsia="Calibri" w:hAnsi="Cambria Math"/>
                    <w:i w:val="0"/>
                  </w:rPr>
                </m:ctrlPr>
              </m:e>
            </m:d>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m:t>
                            </m:r>
                          </m:sub>
                        </m:sSub>
                      </m:e>
                    </m:d>
                  </m:e>
                </m:d>
              </m:e>
              <m:sub>
                <m:r>
                  <m:rPr>
                    <m:scr m:val="script"/>
                    <m:sty m:val="p"/>
                  </m:rPr>
                  <w:rPr>
                    <w:rStyle w:val="HTMLCode"/>
                    <w:rFonts w:ascii="Cambria Math" w:eastAsia="Calibri" w:hAnsi="Cambria Math" w:cs="Cambria Math"/>
                  </w:rPr>
                  <m:t>C</m:t>
                </m:r>
              </m:sub>
            </m:sSub>
          </m:e>
        </m:borderBox>
      </m:oMath>
      <w:r>
        <w:rPr>
          <w:rStyle w:val="HTMLCode"/>
          <w:rFonts w:ascii="Cambria Math" w:eastAsia="Calibri" w:hAnsi="Cambria Math" w:cs="Calibri"/>
        </w:rPr>
        <w:tab/>
        <w:t>(M3.637)</w:t>
      </w:r>
    </w:p>
    <w:p w:rsidR="00DA6C07" w:rsidRDefault="00DA6C07" w:rsidP="00DA6C07">
      <w:pPr>
        <w:pStyle w:val="StandardWeb"/>
      </w:pPr>
      <w:r>
        <w:t>Bei fest gewählten Basen besteht eine bijektive lineare Zuordnung:</w:t>
      </w:r>
    </w:p>
    <w:p w:rsidR="00DA6C07" w:rsidRPr="00CF74CD" w:rsidRDefault="00CF74CD" w:rsidP="00CF74CD">
      <w:pPr>
        <w:pStyle w:val="Formel"/>
      </w:pPr>
      <m:oMathPara>
        <m:oMathParaPr>
          <m:jc m:val="left"/>
        </m:oMathParaPr>
        <m:oMath>
          <m:r>
            <m:rPr>
              <m:scr m:val="script"/>
              <m:sty m:val="p"/>
            </m:rPr>
            <w:rPr>
              <w:rStyle w:val="HTMLCode"/>
              <w:rFonts w:ascii="Cambria Math" w:eastAsia="Calibri" w:hAnsi="Cambria Math" w:cs="Cambria Math"/>
            </w:rPr>
            <m:t>L</m:t>
          </m:r>
          <m:d>
            <m:dPr>
              <m:ctrlPr>
                <w:rPr>
                  <w:rStyle w:val="HTMLCode"/>
                  <w:rFonts w:ascii="Cambria Math" w:eastAsia="Calibri" w:hAnsi="Cambria Math"/>
                  <w:i w:val="0"/>
                </w:rPr>
              </m:ctrlPr>
            </m:dPr>
            <m:e>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(M3.638)</w:t>
      </w:r>
    </w:p>
    <w:p w:rsidR="00DA6C07" w:rsidRDefault="00DA6C07" w:rsidP="00DA6C07">
      <w:pPr>
        <w:pStyle w:val="StandardWeb"/>
      </w:pPr>
      <w:r>
        <w:t>Die Addition und Skalarmultiplikation werden erhalten:</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(M3.639)</w:t>
      </w:r>
    </w:p>
    <w:p w:rsidR="00DA6C07" w:rsidRDefault="00DA6C07" w:rsidP="00DA6C07">
      <w:pPr>
        <w:pStyle w:val="StandardWeb"/>
      </w:pPr>
      <w:r>
        <w:t>und:</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αT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α</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(M3.640)</w:t>
      </w:r>
    </w:p>
    <w:p w:rsidR="00DA6C07" w:rsidRDefault="00DA6C07" w:rsidP="00DA6C07">
      <w:pPr>
        <w:pStyle w:val="StandardWeb"/>
      </w:pPr>
      <w:r>
        <w:t>Für die Identitätsabbildung gilt: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(M3.641)</w:t>
      </w:r>
    </w:p>
    <w:p w:rsidR="00DA6C07" w:rsidRDefault="00DA6C07" w:rsidP="00DA6C07">
      <w:pPr>
        <w:pStyle w:val="StandardWeb"/>
      </w:pPr>
      <w:r>
        <w:t>und für die Nullabbildung:</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(M3.642)</w:t>
      </w:r>
    </w:p>
    <w:p w:rsidR="00DA6C07" w:rsidRDefault="00DA6C07" w:rsidP="00DA6C07">
      <w:pPr>
        <w:pStyle w:val="StandardWeb"/>
      </w:pPr>
      <w:r>
        <w:t>Damit ist die Matrixdarstellung linearer Abbildungen vollständig vorbereitet.</w:t>
      </w:r>
    </w:p>
    <w:p w:rsidR="00DA6C07" w:rsidRDefault="00DA6C07" w:rsidP="00DA6C07">
      <w:pPr>
        <w:pStyle w:val="berschrift2"/>
      </w:pPr>
      <w:r>
        <w:t>M3.5.27 Weitergabestelle M3.5 → M3.6</w:t>
      </w:r>
    </w:p>
    <w:p w:rsidR="00DA6C07" w:rsidRDefault="00DA6C07" w:rsidP="00DA6C07">
      <w:pPr>
        <w:pStyle w:val="StandardWeb"/>
      </w:pPr>
      <w:r>
        <w:t>M3.5 hat gezeigt, wie eine einzelne lineare Abbildung in Koordinaten dargestellt wird.</w:t>
      </w:r>
    </w:p>
    <w:p w:rsidR="00DA6C07" w:rsidRDefault="00DA6C07" w:rsidP="00DA6C07">
      <w:pPr>
        <w:pStyle w:val="StandardWeb"/>
      </w:pPr>
      <w:r>
        <w:t>Aus M3.3 steht jedoch zusätzlich die Komposition:</w:t>
      </w:r>
    </w:p>
    <w:p w:rsidR="00DA6C07" w:rsidRPr="00CF74CD" w:rsidRDefault="00CF74CD" w:rsidP="00CF74CD">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w:rPr>
              <w:rStyle w:val="HTMLCode"/>
              <w:rFonts w:ascii="Times New Roman" w:eastAsia="Calibri" w:hAnsi="Times New Roman" w:cs="Calibri"/>
            </w:rPr>
            <w:br/>
          </m:r>
        </m:oMath>
      </m:oMathPara>
      <w:r>
        <w:rPr>
          <w:rStyle w:val="HTMLCode"/>
          <w:rFonts w:ascii="Times New Roman" w:eastAsia="Calibri" w:hAnsi="Times New Roman" w:cs="Calibri"/>
        </w:rPr>
        <w:tab/>
        <w:t>(M3.643)</w:t>
      </w:r>
    </w:p>
    <w:p w:rsidR="00DA6C07" w:rsidRDefault="00DA6C07" w:rsidP="00DA6C07">
      <w:pPr>
        <w:pStyle w:val="StandardWeb"/>
      </w:pPr>
      <w:r>
        <w:t>zur Verfügung.</w:t>
      </w:r>
    </w:p>
    <w:p w:rsidR="00DA6C07" w:rsidRDefault="00DA6C07" w:rsidP="00DA6C07">
      <w:pPr>
        <w:pStyle w:val="StandardWeb"/>
      </w:pPr>
      <w:r>
        <w:t>Für kompatible Basen wurde bereits vorbereitet:</w:t>
      </w:r>
    </w:p>
    <w:p w:rsidR="00DA6C07" w:rsidRPr="00CF74CD" w:rsidRDefault="00CF74CD" w:rsidP="00CF74CD">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d>
                    <m:dPr>
                      <m:ctrlPr>
                        <w:rPr>
                          <w:rStyle w:val="HTMLCode"/>
                          <w:rFonts w:ascii="Cambria Math" w:eastAsia="Calibri" w:hAnsi="Cambria Math"/>
                          <w:i w:val="0"/>
                        </w:rPr>
                      </m:ctrlPr>
                    </m:dPr>
                    <m:e>
                      <m:r>
                        <w:rPr>
                          <w:rStyle w:val="HTMLCode"/>
                          <w:rFonts w:ascii="Cambria Math" w:eastAsia="Calibri" w:hAnsi="Cambria Math"/>
                        </w:rPr>
                        <m:t>S</m:t>
                      </m:r>
                      <m:d>
                        <m:dPr>
                          <m:ctrlPr>
                            <w:rPr>
                              <w:rStyle w:val="HTMLCode"/>
                              <w:rFonts w:ascii="Cambria Math" w:eastAsia="Calibri" w:hAnsi="Cambria Math"/>
                              <w:i w:val="0"/>
                            </w:rPr>
                          </m:ctrlPr>
                        </m:dPr>
                        <m:e>
                          <m:r>
                            <w:rPr>
                              <w:rStyle w:val="HTMLCode"/>
                              <w:rFonts w:ascii="Cambria Math" w:eastAsia="Calibri" w:hAnsi="Cambria Math"/>
                            </w:rPr>
                            <m:t>u</m:t>
                          </m:r>
                        </m:e>
                      </m:d>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u</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(M3.644)</w:t>
      </w:r>
    </w:p>
    <w:p w:rsidR="00DA6C07" w:rsidRDefault="00DA6C07" w:rsidP="00DA6C07">
      <w:pPr>
        <w:pStyle w:val="StandardWeb"/>
      </w:pPr>
      <w:r>
        <w:t xml:space="preserve">Damit muss nun untersucht werden, welche Matrix die Komposition </w:t>
      </w:r>
      <m:oMath>
        <m:r>
          <w:rPr>
            <w:rStyle w:val="HTMLCode"/>
            <w:rFonts w:ascii="Cambria Math" w:hAnsi="Cambria Math"/>
          </w:rPr>
          <m:t>T</m:t>
        </m:r>
        <m:r>
          <m:rPr>
            <m:sty m:val="p"/>
          </m:rPr>
          <w:rPr>
            <w:rStyle w:val="HTMLCode"/>
            <w:rFonts w:ascii="Cambria Math" w:hAnsi="Cambria Math"/>
          </w:rPr>
          <m:t>∘</m:t>
        </m:r>
        <m:r>
          <w:rPr>
            <w:rStyle w:val="HTMLCode"/>
            <w:rFonts w:ascii="Cambria Math" w:hAnsi="Cambria Math"/>
          </w:rPr>
          <m:t>S</m:t>
        </m:r>
      </m:oMath>
      <w:r>
        <w:t xml:space="preserve"> darstellt und wie sich das dafür notwendige Matrixprodukt aus der bereits bekannten Wirkung auf Koordinatenvektoren ergibt.</w:t>
      </w:r>
    </w:p>
    <w:p w:rsidR="00DA6C07" w:rsidRDefault="00DA6C07" w:rsidP="00DA6C07">
      <w:pPr>
        <w:pStyle w:val="StandardWeb"/>
      </w:pPr>
      <w:r>
        <w:t>Ebenso müssen Matrixaddition, Skalarmultiplikation, Einheitsmatrix und inverse Matrix als Darstellungen der entsprechenden Abbildungsoperationen systematisch zusammengeführt werden.</w:t>
      </w:r>
    </w:p>
    <w:p w:rsidR="00DA6C07" w:rsidRDefault="00DA6C07" w:rsidP="00DA6C07">
      <w:pPr>
        <w:pStyle w:val="StandardWeb"/>
      </w:pPr>
      <w:r>
        <w:t>Die unmittelbare Weitergabe lautet daher:</w:t>
      </w:r>
    </w:p>
    <w:p w:rsidR="00DA6C07" w:rsidRPr="00CF74CD" w:rsidRDefault="00CF74CD" w:rsidP="00CF74CD">
      <w:pPr>
        <w:pStyle w:val="Formel"/>
      </w:pPr>
      <m:oMath>
        <m:borderBox>
          <m:borderBoxPr>
            <m:ctrlPr>
              <w:rPr>
                <w:rStyle w:val="HTMLCode"/>
                <w:rFonts w:ascii="Cambria Math" w:eastAsia="Calibri" w:hAnsi="Cambria Math"/>
              </w:rPr>
            </m:ctrlPr>
          </m:borderBoxPr>
          <m:e>
            <m:r>
              <m:rPr>
                <m:nor/>
              </m:rPr>
              <w:rPr>
                <w:rStyle w:val="HTMLCode"/>
                <w:rFonts w:ascii="Cambria Math" w:eastAsia="Calibri" w:hAnsi="Cambria Math"/>
                <w:i w:val="0"/>
              </w:rPr>
              <m:t>M3.5</m:t>
            </m:r>
            <m:r>
              <m:rPr>
                <m:sty m:val="p"/>
              </m:rPr>
              <w:rPr>
                <w:rStyle w:val="HTMLCode"/>
                <w:rFonts w:ascii="Cambria Math" w:eastAsia="Calibri" w:hAnsi="Cambria Math" w:cs="Cambria Math"/>
              </w:rPr>
              <m:t>⟶</m:t>
            </m:r>
            <m:r>
              <m:rPr>
                <m:nor/>
              </m:rPr>
              <w:rPr>
                <w:rStyle w:val="HTMLCode"/>
                <w:rFonts w:ascii="Cambria Math" w:eastAsia="Calibri" w:hAnsi="Cambria Math"/>
                <w:i w:val="0"/>
              </w:rPr>
              <m:t>M3.6</m:t>
            </m:r>
          </m:e>
        </m:borderBox>
        <m:r>
          <m:rPr>
            <m:sty m:val="p"/>
          </m:rPr>
          <w:rPr>
            <w:rStyle w:val="HTMLCode"/>
            <w:rFonts w:ascii="Cambria Math" w:eastAsia="Calibri" w:hAnsi="Cambria Math"/>
          </w:rPr>
          <m:t xml:space="preserve"> </m:t>
        </m:r>
        <m:r>
          <m:rPr>
            <m:sty m:val="p"/>
          </m:rPr>
          <w:rPr>
            <w:rStyle w:val="HTMLCode"/>
            <w:rFonts w:ascii="Cambria Math" w:eastAsia="Calibri" w:hAnsi="Cambria Math"/>
          </w:rPr>
          <w:tab/>
        </m:r>
      </m:oMath>
      <w:r>
        <w:rPr>
          <w:rStyle w:val="HTMLCode"/>
          <w:rFonts w:ascii="Cambria Math" w:eastAsia="Calibri" w:hAnsi="Cambria Math" w:cs="Calibri"/>
        </w:rPr>
        <w:tab/>
        <w:t>(M3.645)</w:t>
      </w:r>
    </w:p>
    <w:p w:rsidR="00DA6C07" w:rsidRDefault="00DA6C07" w:rsidP="00DA6C07">
      <w:pPr>
        <w:pStyle w:val="StandardWeb"/>
      </w:pPr>
      <w:r>
        <w:rPr>
          <w:rStyle w:val="Fett"/>
        </w:rPr>
        <w:t>M3.6 Matrixoperationen und Komposition</w:t>
      </w:r>
      <w:r>
        <w:t xml:space="preserve"> beginnt deshalb mit der Herleitung des Matrixprodukts aus der Komposition linearer Abbildungen und zeigt anschließend, dass die algebraischen Rechenregeln der Matrizen genau die bereits zuvor aufgebauten Operationen linearer Abbildungen repräsentieren.</w:t>
      </w:r>
    </w:p>
    <w:p w:rsidR="00EF4100" w:rsidRDefault="00EF4100" w:rsidP="00EF4100">
      <w:pPr>
        <w:pStyle w:val="berschrift1"/>
        <w:rPr>
          <w:rFonts w:cs="Times New Roman"/>
          <w:sz w:val="48"/>
          <w:szCs w:val="48"/>
        </w:rPr>
      </w:pPr>
      <w:r>
        <w:t>M3.6 Matrixoperationen und Komposition</w:t>
      </w:r>
    </w:p>
    <w:p w:rsidR="00EF4100" w:rsidRDefault="00EF4100" w:rsidP="00EF4100">
      <w:pPr>
        <w:pStyle w:val="StandardWeb"/>
      </w:pPr>
      <w:r>
        <w:t xml:space="preserve">Mit M3.5 steht nun die Darstellung einer einzelnen linearen Abbildung durch eine Matrix zur Verfügung. Für </w:t>
      </w:r>
      <w:r>
        <w:rPr>
          <w:rStyle w:val="HTMLCode"/>
        </w:rPr>
        <w:t>(</w:t>
      </w:r>
      <w:proofErr w:type="gramStart"/>
      <w:r>
        <w:rPr>
          <w:rStyle w:val="HTMLCode"/>
        </w:rPr>
        <w:t>T:V</w:t>
      </w:r>
      <w:proofErr w:type="gramEnd"/>
      <w:r>
        <w:rPr>
          <w:rStyle w:val="HTMLCode"/>
        </w:rPr>
        <w:t>\rightarrow W)</w:t>
      </w:r>
      <w:r>
        <w:t xml:space="preserve"> und fest gewählte geordnete Basen </w:t>
      </w:r>
      <w:r>
        <w:rPr>
          <w:rStyle w:val="HTMLCode"/>
        </w:rPr>
        <w:t>(</w:t>
      </w:r>
      <w:r>
        <w:rPr>
          <w:rStyle w:val="HTMLCode"/>
          <w:rFonts w:ascii="Cambria Math" w:hAnsi="Cambria Math" w:cs="Cambria Math"/>
        </w:rPr>
        <w:t>ℬ</w:t>
      </w:r>
      <w:r>
        <w:rPr>
          <w:rStyle w:val="HTMLCode"/>
        </w:rPr>
        <w:t>)</w:t>
      </w:r>
      <w:r>
        <w:t xml:space="preserve"> und </w:t>
      </w:r>
      <w:r>
        <w:rPr>
          <w:rStyle w:val="HTMLCode"/>
        </w:rPr>
        <w:t>(</w:t>
      </w:r>
      <w:r>
        <w:rPr>
          <w:rStyle w:val="HTMLCode"/>
          <w:rFonts w:ascii="Cambria Math" w:hAnsi="Cambria Math" w:cs="Cambria Math"/>
        </w:rPr>
        <w:t>𝒞</w:t>
      </w:r>
      <w:r>
        <w:rPr>
          <w:rStyle w:val="HTMLCode"/>
        </w:rPr>
        <w:t>)</w:t>
      </w:r>
      <w:r>
        <w:t xml:space="preserve"> gilt insbesondere die zentrale Koordinatenbeziehung </w:t>
      </w:r>
      <w:r>
        <w:rPr>
          <w:rStyle w:val="HTMLCode"/>
        </w:rPr>
        <w:t>([T(v)]_{</w:t>
      </w:r>
      <w:r>
        <w:rPr>
          <w:rStyle w:val="HTMLCode"/>
          <w:rFonts w:ascii="Cambria Math" w:hAnsi="Cambria Math" w:cs="Cambria Math"/>
        </w:rPr>
        <w:t>𝒞</w:t>
      </w:r>
      <w:r>
        <w:rPr>
          <w:rStyle w:val="HTMLCode"/>
        </w:rPr>
        <w:t>}=[T]_{</w:t>
      </w:r>
      <w:r>
        <w:rPr>
          <w:rStyle w:val="HTMLCode"/>
          <w:rFonts w:ascii="Cambria Math" w:hAnsi="Cambria Math" w:cs="Cambria Math"/>
        </w:rPr>
        <w:t>𝒞</w:t>
      </w:r>
      <w:r>
        <w:rPr>
          <w:rStyle w:val="HTMLCode"/>
        </w:rPr>
        <w:t>\leftarrow</w:t>
      </w:r>
      <w:r>
        <w:rPr>
          <w:rStyle w:val="HTMLCode"/>
          <w:rFonts w:ascii="Cambria Math" w:hAnsi="Cambria Math" w:cs="Cambria Math"/>
        </w:rPr>
        <w:t>ℬ</w:t>
      </w:r>
      <w:r>
        <w:rPr>
          <w:rStyle w:val="HTMLCode"/>
        </w:rPr>
        <w:t>}[v]_{</w:t>
      </w:r>
      <w:r>
        <w:rPr>
          <w:rStyle w:val="HTMLCode"/>
          <w:rFonts w:ascii="Cambria Math" w:hAnsi="Cambria Math" w:cs="Cambria Math"/>
        </w:rPr>
        <w:t>ℬ</w:t>
      </w:r>
      <w:r>
        <w:rPr>
          <w:rStyle w:val="HTMLCode"/>
        </w:rPr>
        <w:t>})</w:t>
      </w:r>
      <w:r>
        <w:t>. Damit ist zunächst geklärt, wie eine Matrix auf einen Koordinatenvektor wirkt.</w:t>
      </w:r>
    </w:p>
    <w:p w:rsidR="00EF4100" w:rsidRDefault="00EF4100" w:rsidP="00EF4100">
      <w:pPr>
        <w:pStyle w:val="StandardWeb"/>
      </w:pPr>
      <w:r>
        <w:t>Für den weiteren Aufbau reicht diese punktweise Darstellung jedoch nicht aus. In M3.3 habe ich lineare Abbildungen addiert, mit Skalaren multipliziert, komponiert und im bijektiven Fall invertiert. Wenn Matrizen tatsächlich Koordinatendarstellungen derselben linearen Strukturen sind, müssen sich diese Operationen auf der Matrixebene wiederfinden. Ich leite die Matrixoperationen deshalb nicht unabhängig von den linearen Abbildungen her, sondern aus deren bereits aufgebauten Operationen. [[71]] [[72]]</w:t>
      </w:r>
    </w:p>
    <w:p w:rsidR="00EF4100" w:rsidRDefault="00EF4100" w:rsidP="00EF4100">
      <w:pPr>
        <w:pStyle w:val="berschrift2"/>
      </w:pPr>
      <w:r>
        <w:t>M3.6.1 Ausgangslage für die Komposition</w:t>
      </w:r>
    </w:p>
    <w:p w:rsidR="00EF4100" w:rsidRDefault="00EF4100" w:rsidP="00EF4100">
      <w:pPr>
        <w:pStyle w:val="StandardWeb"/>
      </w:pPr>
      <w:r>
        <w:t xml:space="preserve">Seien </w:t>
      </w:r>
      <w:r>
        <w:rPr>
          <w:rStyle w:val="HTMLCode"/>
        </w:rPr>
        <w:t>(U)</w:t>
      </w:r>
      <w:r>
        <w:t xml:space="preserve">, </w:t>
      </w:r>
      <w:r>
        <w:rPr>
          <w:rStyle w:val="HTMLCode"/>
        </w:rPr>
        <w:t>(V)</w:t>
      </w:r>
      <w:r>
        <w:t xml:space="preserve"> und </w:t>
      </w:r>
      <w:r>
        <w:rPr>
          <w:rStyle w:val="HTMLCode"/>
        </w:rPr>
        <w:t>(W)</w:t>
      </w:r>
      <w:r>
        <w:t xml:space="preserve"> endlichdimensionale Vektorräume über demselben Körper </w:t>
      </w:r>
      <w:r>
        <w:rPr>
          <w:rStyle w:val="HTMLCode"/>
        </w:rPr>
        <w:t>(K)</w:t>
      </w:r>
      <w:r>
        <w:t xml:space="preserve"> mit:</w:t>
      </w:r>
    </w:p>
    <w:p w:rsidR="00EF4100" w:rsidRDefault="00EF4100" w:rsidP="00EF4100">
      <w:r>
        <w:rPr>
          <w:rStyle w:val="katex"/>
        </w:rPr>
        <w:t>dim</w:t>
      </w:r>
      <w:r>
        <w:rPr>
          <w:rStyle w:val="katex"/>
          <w:rFonts w:ascii="Cambria Math" w:hAnsi="Cambria Math" w:cs="Cambria Math"/>
        </w:rPr>
        <w:t>⁡</w:t>
      </w:r>
      <w:r>
        <w:rPr>
          <w:rStyle w:val="katex"/>
        </w:rPr>
        <w:t>K(U)=r(M3.</w:t>
      </w:r>
      <w:proofErr w:type="gramStart"/>
      <w:r>
        <w:rPr>
          <w:rStyle w:val="katex"/>
        </w:rPr>
        <w:t>646)\</w:t>
      </w:r>
      <w:proofErr w:type="gramEnd"/>
      <w:r>
        <w:rPr>
          <w:rStyle w:val="katex"/>
        </w:rPr>
        <w:t>dim_K(U)=r \text{M3.646}</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func>
            <m:funcPr>
              <m:ctrlPr>
                <w:rPr>
                  <w:rStyle w:val="HTMLCode"/>
                  <w:rFonts w:ascii="Cambria Math" w:eastAsia="Calibri" w:hAnsi="Cambria Math"/>
                  <w:b/>
                  <w:bCs w:val="0"/>
                </w:rPr>
              </m:ctrlPr>
            </m:funcPr>
            <m:fNa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dim</m:t>
                  </m:r>
                </m:e>
                <m:sub>
                  <m:r>
                    <m:rPr>
                      <m:sty m:val="bi"/>
                    </m:rPr>
                    <w:rPr>
                      <w:rStyle w:val="HTMLCode"/>
                      <w:rFonts w:ascii="Cambria Math" w:eastAsia="Calibri" w:hAnsi="Cambria Math"/>
                    </w:rPr>
                    <m:t>K</m:t>
                  </m:r>
                  <m:ctrlPr>
                    <w:rPr>
                      <w:rStyle w:val="HTMLCode"/>
                      <w:rFonts w:ascii="Cambria Math" w:eastAsia="Calibri" w:hAnsi="Cambria Math"/>
                      <w:b/>
                      <w:bCs w:val="0"/>
                    </w:rPr>
                  </m:ctrlPr>
                </m:sub>
              </m:sSub>
              <m:ctrlPr>
                <w:rPr>
                  <w:rStyle w:val="HTMLCode"/>
                  <w:rFonts w:ascii="Cambria Math" w:eastAsia="Calibri" w:hAnsi="Cambria Math"/>
                  <w:b/>
                  <w:bCs w:val="0"/>
                  <w:i w:val="0"/>
                </w:rPr>
              </m:ctrlPr>
            </m:fName>
            <m:e>
              <m:d>
                <m:dPr>
                  <m:ctrlPr>
                    <w:rPr>
                      <w:rStyle w:val="HTMLCode"/>
                      <w:rFonts w:ascii="Cambria Math" w:eastAsia="Calibri" w:hAnsi="Cambria Math"/>
                      <w:b/>
                      <w:bCs w:val="0"/>
                      <w:i w:val="0"/>
                    </w:rPr>
                  </m:ctrlPr>
                </m:dPr>
                <m:e>
                  <m:r>
                    <m:rPr>
                      <m:sty m:val="bi"/>
                    </m:rPr>
                    <w:rPr>
                      <w:rStyle w:val="HTMLCode"/>
                      <w:rFonts w:ascii="Cambria Math" w:eastAsia="Calibri" w:hAnsi="Cambria Math"/>
                    </w:rPr>
                    <m:t>U</m:t>
                  </m:r>
                </m:e>
              </m:d>
              <m:ctrlPr>
                <w:rPr>
                  <w:rStyle w:val="HTMLCode"/>
                  <w:rFonts w:ascii="Cambria Math" w:eastAsia="Calibri" w:hAnsi="Cambria Math"/>
                  <w:b/>
                  <w:bCs w:val="0"/>
                  <w:i w:val="0"/>
                </w:rPr>
              </m:ctrlPr>
            </m:e>
          </m:func>
          <m:r>
            <m:rPr>
              <m:sty m:val="b"/>
            </m:rPr>
            <w:rPr>
              <w:rStyle w:val="HTMLCode"/>
              <w:rFonts w:ascii="Cambria Math" w:eastAsia="Calibri" w:hAnsi="Cambria Math"/>
            </w:rPr>
            <m:t>=</m:t>
          </m:r>
          <m:r>
            <m:rPr>
              <m:sty m:val="bi"/>
            </m:rPr>
            <w:rPr>
              <w:rStyle w:val="HTMLCode"/>
              <w:rFonts w:ascii="Cambria Math" w:eastAsia="Calibri" w:hAnsi="Cambria Math"/>
            </w:rPr>
            <m:t>r</m:t>
          </m:r>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(M3.646)</w:t>
      </w:r>
    </w:p>
    <w:p w:rsidR="00EF4100" w:rsidRDefault="00EF4100" w:rsidP="00EF4100">
      <w:r>
        <w:rPr>
          <w:rStyle w:val="katex"/>
        </w:rPr>
        <w:t>dim</w:t>
      </w:r>
      <w:r>
        <w:rPr>
          <w:rStyle w:val="katex"/>
          <w:rFonts w:ascii="Cambria Math" w:hAnsi="Cambria Math" w:cs="Cambria Math"/>
        </w:rPr>
        <w:t>⁡</w:t>
      </w:r>
      <w:r>
        <w:rPr>
          <w:rStyle w:val="katex"/>
        </w:rPr>
        <w:t>K(V)=n(M3.</w:t>
      </w:r>
      <w:proofErr w:type="gramStart"/>
      <w:r>
        <w:rPr>
          <w:rStyle w:val="katex"/>
        </w:rPr>
        <w:t>647)\</w:t>
      </w:r>
      <w:proofErr w:type="gramEnd"/>
      <w:r>
        <w:rPr>
          <w:rStyle w:val="katex"/>
        </w:rPr>
        <w:t>dim_K(V)=n \text{M3.647}</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func>
            <m:funcPr>
              <m:ctrlPr>
                <w:rPr>
                  <w:rStyle w:val="HTMLCode"/>
                  <w:rFonts w:ascii="Cambria Math" w:eastAsia="Calibri" w:hAnsi="Cambria Math"/>
                  <w:b/>
                  <w:bCs w:val="0"/>
                </w:rPr>
              </m:ctrlPr>
            </m:funcPr>
            <m:fNa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dim</m:t>
                  </m:r>
                </m:e>
                <m:sub>
                  <m:r>
                    <m:rPr>
                      <m:sty m:val="bi"/>
                    </m:rPr>
                    <w:rPr>
                      <w:rStyle w:val="HTMLCode"/>
                      <w:rFonts w:ascii="Cambria Math" w:eastAsia="Calibri" w:hAnsi="Cambria Math"/>
                    </w:rPr>
                    <m:t>K</m:t>
                  </m:r>
                  <m:ctrlPr>
                    <w:rPr>
                      <w:rStyle w:val="HTMLCode"/>
                      <w:rFonts w:ascii="Cambria Math" w:eastAsia="Calibri" w:hAnsi="Cambria Math"/>
                      <w:b/>
                      <w:bCs w:val="0"/>
                    </w:rPr>
                  </m:ctrlPr>
                </m:sub>
              </m:sSub>
              <m:ctrlPr>
                <w:rPr>
                  <w:rStyle w:val="HTMLCode"/>
                  <w:rFonts w:ascii="Cambria Math" w:eastAsia="Calibri" w:hAnsi="Cambria Math"/>
                  <w:b/>
                  <w:bCs w:val="0"/>
                  <w:i w:val="0"/>
                </w:rPr>
              </m:ctrlPr>
            </m:fName>
            <m:e>
              <m:d>
                <m:dPr>
                  <m:ctrlPr>
                    <w:rPr>
                      <w:rStyle w:val="HTMLCode"/>
                      <w:rFonts w:ascii="Cambria Math" w:eastAsia="Calibri" w:hAnsi="Cambria Math"/>
                      <w:b/>
                      <w:bCs w:val="0"/>
                      <w:i w:val="0"/>
                    </w:rPr>
                  </m:ctrlPr>
                </m:dPr>
                <m:e>
                  <m:r>
                    <m:rPr>
                      <m:sty m:val="bi"/>
                    </m:rPr>
                    <w:rPr>
                      <w:rStyle w:val="HTMLCode"/>
                      <w:rFonts w:ascii="Cambria Math" w:eastAsia="Calibri" w:hAnsi="Cambria Math"/>
                    </w:rPr>
                    <m:t>V</m:t>
                  </m:r>
                </m:e>
              </m:d>
              <m:ctrlPr>
                <w:rPr>
                  <w:rStyle w:val="HTMLCode"/>
                  <w:rFonts w:ascii="Cambria Math" w:eastAsia="Calibri" w:hAnsi="Cambria Math"/>
                  <w:b/>
                  <w:bCs w:val="0"/>
                  <w:i w:val="0"/>
                </w:rPr>
              </m:ctrlPr>
            </m:e>
          </m:func>
          <m:r>
            <m:rPr>
              <m:sty m:val="b"/>
            </m:rPr>
            <w:rPr>
              <w:rStyle w:val="HTMLCode"/>
              <w:rFonts w:ascii="Cambria Math" w:eastAsia="Calibri" w:hAnsi="Cambria Math"/>
            </w:rPr>
            <m:t>=</m:t>
          </m:r>
          <m:r>
            <m:rPr>
              <m:sty m:val="bi"/>
            </m:rPr>
            <w:rPr>
              <w:rStyle w:val="HTMLCode"/>
              <w:rFonts w:ascii="Cambria Math" w:eastAsia="Calibri" w:hAnsi="Cambria Math"/>
            </w:rPr>
            <m:t>n</m:t>
          </m:r>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(M3.647)</w:t>
      </w:r>
    </w:p>
    <w:p w:rsidR="00EF4100" w:rsidRDefault="00EF4100" w:rsidP="00EF4100">
      <w:pPr>
        <w:pStyle w:val="StandardWeb"/>
      </w:pPr>
      <w:r>
        <w:t>und:</w:t>
      </w:r>
    </w:p>
    <w:p w:rsidR="00EF4100" w:rsidRDefault="00EF4100" w:rsidP="00EF4100">
      <w:r>
        <w:rPr>
          <w:rStyle w:val="katex"/>
        </w:rPr>
        <w:t>dim</w:t>
      </w:r>
      <w:r>
        <w:rPr>
          <w:rStyle w:val="katex"/>
          <w:rFonts w:ascii="Cambria Math" w:hAnsi="Cambria Math" w:cs="Cambria Math"/>
        </w:rPr>
        <w:t>⁡</w:t>
      </w:r>
      <w:r>
        <w:rPr>
          <w:rStyle w:val="katex"/>
        </w:rPr>
        <w:t>K(W)=m(M3.</w:t>
      </w:r>
      <w:proofErr w:type="gramStart"/>
      <w:r>
        <w:rPr>
          <w:rStyle w:val="katex"/>
        </w:rPr>
        <w:t>648)\</w:t>
      </w:r>
      <w:proofErr w:type="gramEnd"/>
      <w:r>
        <w:rPr>
          <w:rStyle w:val="katex"/>
        </w:rPr>
        <w:t>dim_K(W)=m \text{M3.648}</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func>
            <m:funcPr>
              <m:ctrlPr>
                <w:rPr>
                  <w:rStyle w:val="HTMLCode"/>
                  <w:rFonts w:ascii="Cambria Math" w:eastAsia="Calibri" w:hAnsi="Cambria Math"/>
                  <w:b/>
                  <w:bCs w:val="0"/>
                </w:rPr>
              </m:ctrlPr>
            </m:funcPr>
            <m:fNa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dim</m:t>
                  </m:r>
                </m:e>
                <m:sub>
                  <m:r>
                    <m:rPr>
                      <m:sty m:val="bi"/>
                    </m:rPr>
                    <w:rPr>
                      <w:rStyle w:val="HTMLCode"/>
                      <w:rFonts w:ascii="Cambria Math" w:eastAsia="Calibri" w:hAnsi="Cambria Math"/>
                    </w:rPr>
                    <m:t>K</m:t>
                  </m:r>
                  <m:ctrlPr>
                    <w:rPr>
                      <w:rStyle w:val="HTMLCode"/>
                      <w:rFonts w:ascii="Cambria Math" w:eastAsia="Calibri" w:hAnsi="Cambria Math"/>
                      <w:b/>
                      <w:bCs w:val="0"/>
                    </w:rPr>
                  </m:ctrlPr>
                </m:sub>
              </m:sSub>
              <m:ctrlPr>
                <w:rPr>
                  <w:rStyle w:val="HTMLCode"/>
                  <w:rFonts w:ascii="Cambria Math" w:eastAsia="Calibri" w:hAnsi="Cambria Math"/>
                  <w:b/>
                  <w:bCs w:val="0"/>
                  <w:i w:val="0"/>
                </w:rPr>
              </m:ctrlPr>
            </m:fName>
            <m:e>
              <m:d>
                <m:dPr>
                  <m:ctrlPr>
                    <w:rPr>
                      <w:rStyle w:val="HTMLCode"/>
                      <w:rFonts w:ascii="Cambria Math" w:eastAsia="Calibri" w:hAnsi="Cambria Math"/>
                      <w:b/>
                      <w:bCs w:val="0"/>
                      <w:i w:val="0"/>
                    </w:rPr>
                  </m:ctrlPr>
                </m:dPr>
                <m:e>
                  <m:r>
                    <m:rPr>
                      <m:sty m:val="bi"/>
                    </m:rPr>
                    <w:rPr>
                      <w:rStyle w:val="HTMLCode"/>
                      <w:rFonts w:ascii="Cambria Math" w:eastAsia="Calibri" w:hAnsi="Cambria Math"/>
                    </w:rPr>
                    <m:t>W</m:t>
                  </m:r>
                </m:e>
              </m:d>
              <m:ctrlPr>
                <w:rPr>
                  <w:rStyle w:val="HTMLCode"/>
                  <w:rFonts w:ascii="Cambria Math" w:eastAsia="Calibri" w:hAnsi="Cambria Math"/>
                  <w:b/>
                  <w:bCs w:val="0"/>
                  <w:i w:val="0"/>
                </w:rPr>
              </m:ctrlPr>
            </m:e>
          </m:func>
          <m:r>
            <m:rPr>
              <m:sty m:val="b"/>
            </m:rPr>
            <w:rPr>
              <w:rStyle w:val="HTMLCode"/>
              <w:rFonts w:ascii="Cambria Math" w:eastAsia="Calibri" w:hAnsi="Cambria Math"/>
            </w:rPr>
            <m:t>=</m:t>
          </m:r>
          <m:r>
            <m:rPr>
              <m:sty m:val="bi"/>
            </m:rPr>
            <w:rPr>
              <w:rStyle w:val="HTMLCode"/>
              <w:rFonts w:ascii="Cambria Math" w:eastAsia="Calibri" w:hAnsi="Cambria Math"/>
            </w:rPr>
            <m:t>m</m:t>
          </m:r>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(M3.648)</w:t>
      </w:r>
    </w:p>
    <w:p w:rsidR="00EF4100" w:rsidRDefault="00EF4100" w:rsidP="00EF4100">
      <w:pPr>
        <w:pStyle w:val="StandardWeb"/>
      </w:pPr>
      <w:r>
        <w:lastRenderedPageBreak/>
        <w:t>Weiter seien geordnete Basen:</w:t>
      </w:r>
    </w:p>
    <w:p w:rsidR="00EF4100" w:rsidRDefault="00EF4100" w:rsidP="00EF4100">
      <w:r>
        <w:rPr>
          <w:rStyle w:val="katex"/>
        </w:rPr>
        <w:t>A=(a</w:t>
      </w:r>
      <w:proofErr w:type="gramStart"/>
      <w:r>
        <w:rPr>
          <w:rStyle w:val="katex"/>
        </w:rPr>
        <w:t>1,…</w:t>
      </w:r>
      <w:proofErr w:type="gramEnd"/>
      <w:r>
        <w:rPr>
          <w:rStyle w:val="katex"/>
        </w:rPr>
        <w:t>,ar)(M3.649)</w:t>
      </w:r>
      <w:r>
        <w:rPr>
          <w:rStyle w:val="katex"/>
          <w:rFonts w:ascii="Cambria Math" w:hAnsi="Cambria Math" w:cs="Cambria Math"/>
        </w:rPr>
        <w:t>𝒜</w:t>
      </w:r>
      <w:r>
        <w:rPr>
          <w:rStyle w:val="katex"/>
        </w:rPr>
        <w:t>=(a_1,\ldots,a_r) \text{M3.649}</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cr m:val="script"/>
              <m:sty m:val="p"/>
            </m:rPr>
            <w:rPr>
              <w:rStyle w:val="HTMLCode"/>
              <w:rFonts w:ascii="Cambria Math" w:eastAsia="Calibri" w:hAnsi="Cambria Math" w:cs="Cambria Math"/>
            </w:rPr>
            <m:t>A</m:t>
          </m:r>
          <m:r>
            <m:rPr>
              <m:sty m:val="b"/>
            </m:rPr>
            <w:rPr>
              <w:rStyle w:val="HTMLCode"/>
              <w:rFonts w:ascii="Cambria Math" w:eastAsia="Calibri" w:hAnsi="Cambria Math"/>
            </w:rPr>
            <m:t>=</m:t>
          </m:r>
          <m:d>
            <m:dPr>
              <m:ctrlPr>
                <w:rPr>
                  <w:rStyle w:val="HTMLCode"/>
                  <w:rFonts w:ascii="Cambria Math" w:eastAsia="Calibri" w:hAnsi="Cambria Math"/>
                  <w:b/>
                  <w:bCs w:val="0"/>
                  <w:i w:val="0"/>
                </w:rPr>
              </m:ctrlPr>
            </m:dPr>
            <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a</m:t>
                  </m:r>
                </m:e>
                <m:sub>
                  <m:r>
                    <m:rPr>
                      <m:sty m:val="b"/>
                    </m:rPr>
                    <w:rPr>
                      <w:rStyle w:val="HTMLCode"/>
                      <w:rFonts w:ascii="Cambria Math" w:eastAsia="Calibri" w:hAnsi="Cambria Math"/>
                    </w:rPr>
                    <m:t>1</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a</m:t>
                  </m:r>
                </m:e>
                <m:sub>
                  <m:r>
                    <m:rPr>
                      <m:sty m:val="bi"/>
                    </m:rPr>
                    <w:rPr>
                      <w:rStyle w:val="HTMLCode"/>
                      <w:rFonts w:ascii="Cambria Math" w:eastAsia="Calibri" w:hAnsi="Cambria Math"/>
                    </w:rPr>
                    <m:t>r</m:t>
                  </m:r>
                </m:sub>
              </m:sSub>
            </m:e>
          </m:d>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(M3.649)</w:t>
      </w:r>
    </w:p>
    <w:p w:rsidR="00EF4100" w:rsidRDefault="00EF4100" w:rsidP="00EF4100">
      <w:r>
        <w:rPr>
          <w:rStyle w:val="katex"/>
        </w:rPr>
        <w:t>B=(b</w:t>
      </w:r>
      <w:proofErr w:type="gramStart"/>
      <w:r>
        <w:rPr>
          <w:rStyle w:val="katex"/>
        </w:rPr>
        <w:t>1,…</w:t>
      </w:r>
      <w:proofErr w:type="gramEnd"/>
      <w:r>
        <w:rPr>
          <w:rStyle w:val="katex"/>
        </w:rPr>
        <w:t>,bn)(M3.650)</w:t>
      </w:r>
      <w:r>
        <w:rPr>
          <w:rStyle w:val="katex"/>
          <w:rFonts w:ascii="Cambria Math" w:hAnsi="Cambria Math" w:cs="Cambria Math"/>
        </w:rPr>
        <w:t>ℬ</w:t>
      </w:r>
      <w:r>
        <w:rPr>
          <w:rStyle w:val="katex"/>
        </w:rPr>
        <w:t>=(b_1,\ldots,b_n) \text{M3.650}</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cr m:val="script"/>
              <m:sty m:val="p"/>
            </m:rPr>
            <w:rPr>
              <w:rStyle w:val="HTMLCode"/>
              <w:rFonts w:ascii="Cambria Math" w:eastAsia="Calibri" w:hAnsi="Cambria Math" w:cs="Cambria Math"/>
            </w:rPr>
            <m:t>B</m:t>
          </m:r>
          <m:r>
            <m:rPr>
              <m:sty m:val="b"/>
            </m:rPr>
            <w:rPr>
              <w:rStyle w:val="HTMLCode"/>
              <w:rFonts w:ascii="Cambria Math" w:eastAsia="Calibri" w:hAnsi="Cambria Math"/>
            </w:rPr>
            <m:t>=</m:t>
          </m:r>
          <m:d>
            <m:dPr>
              <m:ctrlPr>
                <w:rPr>
                  <w:rStyle w:val="HTMLCode"/>
                  <w:rFonts w:ascii="Cambria Math" w:eastAsia="Calibri" w:hAnsi="Cambria Math"/>
                  <w:b/>
                  <w:bCs w:val="0"/>
                  <w:i w:val="0"/>
                </w:rPr>
              </m:ctrlPr>
            </m:dPr>
            <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b</m:t>
                  </m:r>
                </m:e>
                <m:sub>
                  <m:r>
                    <m:rPr>
                      <m:sty m:val="b"/>
                    </m:rPr>
                    <w:rPr>
                      <w:rStyle w:val="HTMLCode"/>
                      <w:rFonts w:ascii="Cambria Math" w:eastAsia="Calibri" w:hAnsi="Cambria Math"/>
                    </w:rPr>
                    <m:t>1</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b</m:t>
                  </m:r>
                </m:e>
                <m:sub>
                  <m:r>
                    <m:rPr>
                      <m:sty m:val="bi"/>
                    </m:rPr>
                    <w:rPr>
                      <w:rStyle w:val="HTMLCode"/>
                      <w:rFonts w:ascii="Cambria Math" w:eastAsia="Calibri" w:hAnsi="Cambria Math"/>
                    </w:rPr>
                    <m:t>n</m:t>
                  </m:r>
                </m:sub>
              </m:sSub>
            </m:e>
          </m:d>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(M3.650)</w:t>
      </w:r>
    </w:p>
    <w:p w:rsidR="00EF4100" w:rsidRDefault="00EF4100" w:rsidP="00EF4100">
      <w:pPr>
        <w:pStyle w:val="StandardWeb"/>
      </w:pPr>
      <w:r>
        <w:t>und:</w:t>
      </w:r>
    </w:p>
    <w:p w:rsidR="00EF4100" w:rsidRDefault="00EF4100" w:rsidP="00EF4100">
      <w:r>
        <w:rPr>
          <w:rStyle w:val="katex"/>
        </w:rPr>
        <w:t>C=(c</w:t>
      </w:r>
      <w:proofErr w:type="gramStart"/>
      <w:r>
        <w:rPr>
          <w:rStyle w:val="katex"/>
        </w:rPr>
        <w:t>1,…</w:t>
      </w:r>
      <w:proofErr w:type="gramEnd"/>
      <w:r>
        <w:rPr>
          <w:rStyle w:val="katex"/>
        </w:rPr>
        <w:t>,cm)(M3.651)</w:t>
      </w:r>
      <w:r>
        <w:rPr>
          <w:rStyle w:val="katex"/>
          <w:rFonts w:ascii="Cambria Math" w:hAnsi="Cambria Math" w:cs="Cambria Math"/>
        </w:rPr>
        <w:t>𝒞</w:t>
      </w:r>
      <w:r>
        <w:rPr>
          <w:rStyle w:val="katex"/>
        </w:rPr>
        <w:t>=(c_1,\ldots,c_m) \text{M3.651}</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cr m:val="script"/>
              <m:sty m:val="p"/>
            </m:rPr>
            <w:rPr>
              <w:rStyle w:val="HTMLCode"/>
              <w:rFonts w:ascii="Cambria Math" w:eastAsia="Calibri" w:hAnsi="Cambria Math" w:cs="Cambria Math"/>
            </w:rPr>
            <m:t>C</m:t>
          </m:r>
          <m:r>
            <m:rPr>
              <m:sty m:val="b"/>
            </m:rPr>
            <w:rPr>
              <w:rStyle w:val="HTMLCode"/>
              <w:rFonts w:ascii="Cambria Math" w:eastAsia="Calibri" w:hAnsi="Cambria Math"/>
            </w:rPr>
            <m:t>=</m:t>
          </m:r>
          <m:d>
            <m:dPr>
              <m:ctrlPr>
                <w:rPr>
                  <w:rStyle w:val="HTMLCode"/>
                  <w:rFonts w:ascii="Cambria Math" w:eastAsia="Calibri" w:hAnsi="Cambria Math"/>
                  <w:b/>
                  <w:bCs w:val="0"/>
                  <w:i w:val="0"/>
                </w:rPr>
              </m:ctrlPr>
            </m:dPr>
            <m:e>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c</m:t>
                  </m:r>
                </m:e>
                <m:sub>
                  <m:r>
                    <m:rPr>
                      <m:sty m:val="b"/>
                    </m:rPr>
                    <w:rPr>
                      <w:rStyle w:val="HTMLCode"/>
                      <w:rFonts w:ascii="Cambria Math" w:eastAsia="Calibri" w:hAnsi="Cambria Math"/>
                    </w:rPr>
                    <m:t>1</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r>
                    <m:rPr>
                      <m:sty m:val="bi"/>
                    </m:rPr>
                    <w:rPr>
                      <w:rStyle w:val="HTMLCode"/>
                      <w:rFonts w:ascii="Cambria Math" w:eastAsia="Calibri" w:hAnsi="Cambria Math"/>
                    </w:rPr>
                    <m:t>c</m:t>
                  </m:r>
                </m:e>
                <m:sub>
                  <m:r>
                    <m:rPr>
                      <m:sty m:val="bi"/>
                    </m:rPr>
                    <w:rPr>
                      <w:rStyle w:val="HTMLCode"/>
                      <w:rFonts w:ascii="Cambria Math" w:eastAsia="Calibri" w:hAnsi="Cambria Math"/>
                    </w:rPr>
                    <m:t>m</m:t>
                  </m:r>
                </m:sub>
              </m:sSub>
            </m:e>
          </m:d>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(M3.651)</w:t>
      </w:r>
    </w:p>
    <w:p w:rsidR="00EF4100" w:rsidRDefault="00EF4100" w:rsidP="00EF4100">
      <w:pPr>
        <w:pStyle w:val="StandardWeb"/>
      </w:pPr>
      <w:r>
        <w:t>gegeben.</w:t>
      </w:r>
    </w:p>
    <w:p w:rsidR="00EF4100" w:rsidRDefault="00EF4100" w:rsidP="00EF4100">
      <w:pPr>
        <w:pStyle w:val="StandardWeb"/>
      </w:pPr>
      <w:r>
        <w:t>Es seien lineare Abbildungen:</w:t>
      </w:r>
    </w:p>
    <w:p w:rsidR="00EF4100" w:rsidRDefault="00EF4100" w:rsidP="00EF4100">
      <w:proofErr w:type="gramStart"/>
      <w:r>
        <w:rPr>
          <w:rStyle w:val="katex"/>
        </w:rPr>
        <w:t>S:U</w:t>
      </w:r>
      <w:proofErr w:type="gramEnd"/>
      <w:r>
        <w:rPr>
          <w:rStyle w:val="katex"/>
        </w:rPr>
        <w:t>→V(M3.652)S:U\rightarrow V \text{M3.652}</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ty m:val="bi"/>
            </m:rPr>
            <w:rPr>
              <w:rStyle w:val="HTMLCode"/>
              <w:rFonts w:ascii="Cambria Math" w:eastAsia="Calibri" w:hAnsi="Cambria Math"/>
            </w:rPr>
            <m:t>S</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V</m:t>
          </m:r>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(M3.652)</w:t>
      </w:r>
    </w:p>
    <w:p w:rsidR="00EF4100" w:rsidRDefault="00EF4100" w:rsidP="00EF4100">
      <w:pPr>
        <w:pStyle w:val="StandardWeb"/>
      </w:pPr>
      <w:r>
        <w:t>und:</w:t>
      </w:r>
    </w:p>
    <w:p w:rsidR="00EF4100" w:rsidRDefault="00EF4100" w:rsidP="00EF4100">
      <w:proofErr w:type="gramStart"/>
      <w:r>
        <w:rPr>
          <w:rStyle w:val="katex"/>
        </w:rPr>
        <w:t>T:V</w:t>
      </w:r>
      <w:proofErr w:type="gramEnd"/>
      <w:r>
        <w:rPr>
          <w:rStyle w:val="katex"/>
        </w:rPr>
        <w:t>→W(M3.653)T:V\rightarrow W \text{M3.653}</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ty m:val="bi"/>
            </m:rPr>
            <w:rPr>
              <w:rStyle w:val="HTMLCode"/>
              <w:rFonts w:ascii="Cambria Math" w:eastAsia="Calibri" w:hAnsi="Cambria Math"/>
            </w:rPr>
            <m:t>T</m:t>
          </m:r>
          <m:r>
            <m:rPr>
              <m:sty m:val="b"/>
            </m:rPr>
            <w:rPr>
              <w:rStyle w:val="HTMLCode"/>
              <w:rFonts w:ascii="Cambria Math" w:eastAsia="Calibri" w:hAnsi="Cambria Math"/>
            </w:rPr>
            <m:t>:</m:t>
          </m:r>
          <m:r>
            <m:rPr>
              <m:sty m:val="bi"/>
            </m:rPr>
            <w:rPr>
              <w:rStyle w:val="HTMLCode"/>
              <w:rFonts w:ascii="Cambria Math" w:eastAsia="Calibri" w:hAnsi="Cambria Math"/>
            </w:rPr>
            <m:t>V</m:t>
          </m:r>
          <m:r>
            <m:rPr>
              <m:sty m:val="b"/>
            </m:rPr>
            <w:rPr>
              <w:rStyle w:val="HTMLCode"/>
              <w:rFonts w:ascii="Cambria Math" w:eastAsia="Calibri" w:hAnsi="Cambria Math"/>
            </w:rPr>
            <m:t>→</m:t>
          </m:r>
          <m:r>
            <m:rPr>
              <m:sty m:val="bi"/>
            </m:rPr>
            <w:rPr>
              <w:rStyle w:val="HTMLCode"/>
              <w:rFonts w:ascii="Cambria Math" w:eastAsia="Calibri" w:hAnsi="Cambria Math"/>
            </w:rPr>
            <m:t>W</m:t>
          </m:r>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(M3.653)</w:t>
      </w:r>
    </w:p>
    <w:p w:rsidR="00EF4100" w:rsidRDefault="00EF4100" w:rsidP="00EF4100">
      <w:pPr>
        <w:pStyle w:val="StandardWeb"/>
      </w:pPr>
      <w:r>
        <w:t>Dann ist nach M3.3 auch:</w:t>
      </w:r>
    </w:p>
    <w:p w:rsidR="00EF4100" w:rsidRDefault="00EF4100" w:rsidP="00EF4100">
      <w:r>
        <w:rPr>
          <w:rStyle w:val="katex"/>
        </w:rPr>
        <w:t>T</w:t>
      </w:r>
      <w:r>
        <w:rPr>
          <w:rStyle w:val="katex"/>
          <w:rFonts w:ascii="Cambria Math" w:hAnsi="Cambria Math" w:cs="Cambria Math"/>
        </w:rPr>
        <w:t>∘</w:t>
      </w:r>
      <w:proofErr w:type="gramStart"/>
      <w:r>
        <w:rPr>
          <w:rStyle w:val="katex"/>
        </w:rPr>
        <w:t>S:U</w:t>
      </w:r>
      <w:proofErr w:type="gramEnd"/>
      <w:r>
        <w:rPr>
          <w:rStyle w:val="katex"/>
        </w:rPr>
        <w:t>→W(M3.654)T\circ S:U\rightarrow W \text{M3.654}</w:t>
      </w:r>
    </w:p>
    <w:p w:rsidR="00EF4100" w:rsidRDefault="00EF4100" w:rsidP="00EF4100">
      <w:pPr>
        <w:pStyle w:val="StandardWeb"/>
      </w:pPr>
      <w:r>
        <w:lastRenderedPageBreak/>
        <w:t xml:space="preserve">Word-LaTeX: </w:t>
      </w:r>
    </w:p>
    <w:p w:rsidR="00EF4100" w:rsidRPr="00EF4100" w:rsidRDefault="00EF4100" w:rsidP="00EF4100">
      <w:pPr>
        <w:pStyle w:val="Formel"/>
      </w:pPr>
      <m:oMathPara>
        <m:oMathParaPr>
          <m:jc m:val="left"/>
        </m:oMathParaPr>
        <m:oMath>
          <m:r>
            <m:rPr>
              <m:sty m:val="bi"/>
            </m:rPr>
            <w:rPr>
              <w:rStyle w:val="HTMLCode"/>
              <w:rFonts w:ascii="Cambria Math" w:eastAsia="Calibri" w:hAnsi="Cambria Math"/>
            </w:rPr>
            <m:t>T</m:t>
          </m:r>
          <m:r>
            <m:rPr>
              <m:sty m:val="b"/>
            </m:rPr>
            <w:rPr>
              <w:rStyle w:val="HTMLCode"/>
              <w:rFonts w:ascii="Cambria Math" w:eastAsia="Calibri" w:hAnsi="Cambria Math"/>
            </w:rPr>
            <m:t>∘</m:t>
          </m:r>
          <m:r>
            <m:rPr>
              <m:sty m:val="bi"/>
            </m:rPr>
            <w:rPr>
              <w:rStyle w:val="HTMLCode"/>
              <w:rFonts w:ascii="Cambria Math" w:eastAsia="Calibri" w:hAnsi="Cambria Math"/>
            </w:rPr>
            <m:t>S</m:t>
          </m:r>
          <m:r>
            <m:rPr>
              <m:sty m:val="b"/>
            </m:rPr>
            <w:rPr>
              <w:rStyle w:val="HTMLCode"/>
              <w:rFonts w:ascii="Cambria Math" w:eastAsia="Calibri" w:hAnsi="Cambria Math"/>
            </w:rPr>
            <m:t>:</m:t>
          </m:r>
          <m:r>
            <m:rPr>
              <m:sty m:val="bi"/>
            </m:rPr>
            <w:rPr>
              <w:rStyle w:val="HTMLCode"/>
              <w:rFonts w:ascii="Cambria Math" w:eastAsia="Calibri" w:hAnsi="Cambria Math"/>
            </w:rPr>
            <m:t>U</m:t>
          </m:r>
          <m:r>
            <m:rPr>
              <m:sty m:val="b"/>
            </m:rPr>
            <w:rPr>
              <w:rStyle w:val="HTMLCode"/>
              <w:rFonts w:ascii="Cambria Math" w:eastAsia="Calibri" w:hAnsi="Cambria Math"/>
            </w:rPr>
            <m:t>→</m:t>
          </m:r>
          <m:r>
            <m:rPr>
              <m:sty m:val="bi"/>
            </m:rPr>
            <w:rPr>
              <w:rStyle w:val="HTMLCode"/>
              <w:rFonts w:ascii="Cambria Math" w:eastAsia="Calibri" w:hAnsi="Cambria Math"/>
            </w:rPr>
            <m:t>W</m:t>
          </m:r>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(M3.654)</w:t>
      </w:r>
    </w:p>
    <w:p w:rsidR="00EF4100" w:rsidRDefault="00EF4100" w:rsidP="00EF4100">
      <w:pPr>
        <w:pStyle w:val="StandardWeb"/>
      </w:pPr>
      <w:r>
        <w:t>linear.</w:t>
      </w:r>
    </w:p>
    <w:p w:rsidR="00EF4100" w:rsidRDefault="00EF4100" w:rsidP="00EF4100">
      <w:pPr>
        <w:pStyle w:val="StandardWeb"/>
      </w:pPr>
      <w:r>
        <w:t>Die zugehörigen Darstellungsmatrizen sind:</w:t>
      </w:r>
    </w:p>
    <w:p w:rsidR="00EF4100" w:rsidRDefault="00EF4100" w:rsidP="00EF4100">
      <w:r>
        <w:rPr>
          <w:rStyle w:val="katex"/>
        </w:rPr>
        <w:t>[S]B←A</w:t>
      </w:r>
      <w:r>
        <w:rPr>
          <w:rStyle w:val="katex"/>
          <w:rFonts w:ascii="Cambria Math" w:hAnsi="Cambria Math" w:cs="Cambria Math"/>
        </w:rPr>
        <w:t>∈</w:t>
      </w:r>
      <w:r>
        <w:rPr>
          <w:rStyle w:val="katex"/>
        </w:rPr>
        <w:t>Kn×r(M3.</w:t>
      </w:r>
      <w:proofErr w:type="gramStart"/>
      <w:r>
        <w:rPr>
          <w:rStyle w:val="katex"/>
        </w:rPr>
        <w:t>655)[</w:t>
      </w:r>
      <w:proofErr w:type="gramEnd"/>
      <w:r>
        <w:rPr>
          <w:rStyle w:val="katex"/>
        </w:rPr>
        <w:t>S]_{</w:t>
      </w:r>
      <w:r>
        <w:rPr>
          <w:rStyle w:val="katex"/>
          <w:rFonts w:ascii="Cambria Math" w:hAnsi="Cambria Math" w:cs="Cambria Math"/>
        </w:rPr>
        <w:t>ℬ</w:t>
      </w:r>
      <w:r>
        <w:rPr>
          <w:rStyle w:val="katex"/>
        </w:rPr>
        <w:t>\leftarrow</w:t>
      </w:r>
      <w:r>
        <w:rPr>
          <w:rStyle w:val="katex"/>
          <w:rFonts w:ascii="Cambria Math" w:hAnsi="Cambria Math" w:cs="Cambria Math"/>
        </w:rPr>
        <w:t>𝒜</w:t>
      </w:r>
      <w:r>
        <w:rPr>
          <w:rStyle w:val="katex"/>
        </w:rPr>
        <w:t>} \in K^{n\times r} \text{M3.655}</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m:rPr>
              <m:sty m:val="b"/>
            </m:rPr>
            <w:rPr>
              <w:rStyle w:val="HTMLCode"/>
              <w:rFonts w:ascii="Cambria Math" w:eastAsia="Calibri" w:hAnsi="Cambria Math"/>
            </w:rPr>
            <m:t>∈</m:t>
          </m:r>
          <m:sSup>
            <m:sSupPr>
              <m:ctrlPr>
                <w:rPr>
                  <w:rStyle w:val="HTMLCode"/>
                  <w:rFonts w:ascii="Cambria Math" w:eastAsia="Calibri" w:hAnsi="Cambria Math"/>
                  <w:b/>
                  <w:bCs w:val="0"/>
                  <w:i w:val="0"/>
                </w:rPr>
              </m:ctrlPr>
            </m:sSupPr>
            <m:e>
              <m:r>
                <m:rPr>
                  <m:sty m:val="bi"/>
                </m:rPr>
                <w:rPr>
                  <w:rStyle w:val="HTMLCode"/>
                  <w:rFonts w:ascii="Cambria Math" w:eastAsia="Calibri" w:hAnsi="Cambria Math"/>
                </w:rPr>
                <m:t>K</m:t>
              </m:r>
              <m:ctrlPr>
                <w:rPr>
                  <w:rStyle w:val="HTMLCode"/>
                  <w:rFonts w:ascii="Cambria Math" w:eastAsia="Calibri" w:hAnsi="Cambria Math"/>
                  <w:b/>
                  <w:bCs w:val="0"/>
                </w:rPr>
              </m:ctrlPr>
            </m:e>
            <m:sup>
              <m:r>
                <m:rPr>
                  <m:sty m:val="bi"/>
                </m:rPr>
                <w:rPr>
                  <w:rStyle w:val="HTMLCode"/>
                  <w:rFonts w:ascii="Cambria Math" w:eastAsia="Calibri" w:hAnsi="Cambria Math"/>
                </w:rPr>
                <m:t>n</m:t>
              </m:r>
              <m:r>
                <m:rPr>
                  <m:sty m:val="b"/>
                </m:rPr>
                <w:rPr>
                  <w:rStyle w:val="HTMLCode"/>
                  <w:rFonts w:ascii="Cambria Math" w:eastAsia="Calibri" w:hAnsi="Cambria Math"/>
                </w:rPr>
                <m:t>×</m:t>
              </m:r>
              <m:r>
                <m:rPr>
                  <m:sty m:val="bi"/>
                </m:rPr>
                <w:rPr>
                  <w:rStyle w:val="HTMLCode"/>
                  <w:rFonts w:ascii="Cambria Math" w:eastAsia="Calibri" w:hAnsi="Cambria Math"/>
                </w:rPr>
                <m:t>r</m:t>
              </m:r>
            </m:sup>
          </m:sSup>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(M3.655)</w:t>
      </w:r>
    </w:p>
    <w:p w:rsidR="00EF4100" w:rsidRDefault="00EF4100" w:rsidP="00EF4100">
      <w:pPr>
        <w:pStyle w:val="StandardWeb"/>
      </w:pPr>
      <w:r>
        <w:t>und:</w:t>
      </w:r>
    </w:p>
    <w:p w:rsidR="00EF4100" w:rsidRDefault="00EF4100" w:rsidP="00EF4100">
      <w:r>
        <w:rPr>
          <w:rStyle w:val="katex"/>
        </w:rPr>
        <w:t>[T]C←B</w:t>
      </w:r>
      <w:r>
        <w:rPr>
          <w:rStyle w:val="katex"/>
          <w:rFonts w:ascii="Cambria Math" w:hAnsi="Cambria Math" w:cs="Cambria Math"/>
        </w:rPr>
        <w:t>∈</w:t>
      </w:r>
      <w:r>
        <w:rPr>
          <w:rStyle w:val="katex"/>
        </w:rPr>
        <w:t>Km×n(M3.</w:t>
      </w:r>
      <w:proofErr w:type="gramStart"/>
      <w:r>
        <w:rPr>
          <w:rStyle w:val="katex"/>
        </w:rPr>
        <w:t>656)[</w:t>
      </w:r>
      <w:proofErr w:type="gramEnd"/>
      <w:r>
        <w:rPr>
          <w:rStyle w:val="katex"/>
        </w:rPr>
        <w:t>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\in K^{m\times n} \text{M3.656}</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b"/>
            </m:rPr>
            <w:rPr>
              <w:rStyle w:val="HTMLCode"/>
              <w:rFonts w:ascii="Cambria Math" w:eastAsia="Calibri" w:hAnsi="Cambria Math"/>
            </w:rPr>
            <m:t>∈</m:t>
          </m:r>
          <m:sSup>
            <m:sSupPr>
              <m:ctrlPr>
                <w:rPr>
                  <w:rStyle w:val="HTMLCode"/>
                  <w:rFonts w:ascii="Cambria Math" w:eastAsia="Calibri" w:hAnsi="Cambria Math"/>
                  <w:b/>
                  <w:bCs w:val="0"/>
                  <w:i w:val="0"/>
                </w:rPr>
              </m:ctrlPr>
            </m:sSupPr>
            <m:e>
              <m:r>
                <m:rPr>
                  <m:sty m:val="bi"/>
                </m:rPr>
                <w:rPr>
                  <w:rStyle w:val="HTMLCode"/>
                  <w:rFonts w:ascii="Cambria Math" w:eastAsia="Calibri" w:hAnsi="Cambria Math"/>
                </w:rPr>
                <m:t>K</m:t>
              </m:r>
              <m:ctrlPr>
                <w:rPr>
                  <w:rStyle w:val="HTMLCode"/>
                  <w:rFonts w:ascii="Cambria Math" w:eastAsia="Calibri" w:hAnsi="Cambria Math"/>
                  <w:b/>
                  <w:bCs w:val="0"/>
                </w:rPr>
              </m:ctrlPr>
            </m:e>
            <m:sup>
              <m:r>
                <m:rPr>
                  <m:sty m:val="bi"/>
                </m:rPr>
                <w:rPr>
                  <w:rStyle w:val="HTMLCode"/>
                  <w:rFonts w:ascii="Cambria Math" w:eastAsia="Calibri" w:hAnsi="Cambria Math"/>
                </w:rPr>
                <m:t>m</m:t>
              </m:r>
              <m:r>
                <m:rPr>
                  <m:sty m:val="b"/>
                </m:rPr>
                <w:rPr>
                  <w:rStyle w:val="HTMLCode"/>
                  <w:rFonts w:ascii="Cambria Math" w:eastAsia="Calibri" w:hAnsi="Cambria Math"/>
                </w:rPr>
                <m:t>×</m:t>
              </m:r>
              <m:r>
                <m:rPr>
                  <m:sty m:val="bi"/>
                </m:rPr>
                <w:rPr>
                  <w:rStyle w:val="HTMLCode"/>
                  <w:rFonts w:ascii="Cambria Math" w:eastAsia="Calibri" w:hAnsi="Cambria Math"/>
                </w:rPr>
                <m:t>n</m:t>
              </m:r>
            </m:sup>
          </m:sSup>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(M3.656)</w:t>
      </w:r>
    </w:p>
    <w:p w:rsidR="00EF4100" w:rsidRDefault="00EF4100" w:rsidP="00EF4100">
      <w:pPr>
        <w:pStyle w:val="StandardWeb"/>
      </w:pPr>
      <w:r>
        <w:t>Die Matrix der Komposition muss daher in:</w:t>
      </w:r>
    </w:p>
    <w:p w:rsidR="00EF4100" w:rsidRDefault="00EF4100" w:rsidP="00EF4100">
      <w:r>
        <w:rPr>
          <w:rStyle w:val="katex"/>
        </w:rPr>
        <w:t>Km×r(M3.</w:t>
      </w:r>
      <w:proofErr w:type="gramStart"/>
      <w:r>
        <w:rPr>
          <w:rStyle w:val="katex"/>
        </w:rPr>
        <w:t>657)K</w:t>
      </w:r>
      <w:proofErr w:type="gramEnd"/>
      <w:r>
        <w:rPr>
          <w:rStyle w:val="katex"/>
        </w:rPr>
        <w:t>^{m\times r} \text{M3.657}</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sSup>
            <m:sSupPr>
              <m:ctrlPr>
                <w:rPr>
                  <w:rStyle w:val="HTMLCode"/>
                  <w:rFonts w:ascii="Cambria Math" w:eastAsia="Calibri" w:hAnsi="Cambria Math"/>
                  <w:b/>
                  <w:bCs w:val="0"/>
                  <w:i w:val="0"/>
                </w:rPr>
              </m:ctrlPr>
            </m:sSupPr>
            <m:e>
              <m:r>
                <m:rPr>
                  <m:sty m:val="bi"/>
                </m:rPr>
                <w:rPr>
                  <w:rStyle w:val="HTMLCode"/>
                  <w:rFonts w:ascii="Cambria Math" w:eastAsia="Calibri" w:hAnsi="Cambria Math"/>
                </w:rPr>
                <m:t>K</m:t>
              </m:r>
            </m:e>
            <m:sup>
              <m:r>
                <m:rPr>
                  <m:sty m:val="bi"/>
                </m:rPr>
                <w:rPr>
                  <w:rStyle w:val="HTMLCode"/>
                  <w:rFonts w:ascii="Cambria Math" w:eastAsia="Calibri" w:hAnsi="Cambria Math"/>
                </w:rPr>
                <m:t>m</m:t>
              </m:r>
              <m:r>
                <m:rPr>
                  <m:sty m:val="b"/>
                </m:rPr>
                <w:rPr>
                  <w:rStyle w:val="HTMLCode"/>
                  <w:rFonts w:ascii="Cambria Math" w:eastAsia="Calibri" w:hAnsi="Cambria Math"/>
                </w:rPr>
                <m:t>×</m:t>
              </m:r>
              <m:r>
                <m:rPr>
                  <m:sty m:val="bi"/>
                </m:rPr>
                <w:rPr>
                  <w:rStyle w:val="HTMLCode"/>
                  <w:rFonts w:ascii="Cambria Math" w:eastAsia="Calibri" w:hAnsi="Cambria Math"/>
                </w:rPr>
                <m:t>r</m:t>
              </m:r>
            </m:sup>
          </m:sSup>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(M3.657)</w:t>
      </w:r>
    </w:p>
    <w:p w:rsidR="00EF4100" w:rsidRDefault="00EF4100" w:rsidP="00EF4100">
      <w:pPr>
        <w:pStyle w:val="StandardWeb"/>
      </w:pPr>
      <w:r>
        <w:t>liegen.</w:t>
      </w:r>
    </w:p>
    <w:p w:rsidR="00EF4100" w:rsidRDefault="00EF4100" w:rsidP="00EF4100">
      <w:pPr>
        <w:pStyle w:val="berschrift2"/>
      </w:pPr>
      <w:r>
        <w:t>M3.6.2 Wirkung der Komposition auf Koordinaten</w:t>
      </w:r>
    </w:p>
    <w:p w:rsidR="00EF4100" w:rsidRDefault="00EF4100" w:rsidP="00EF4100">
      <w:pPr>
        <w:pStyle w:val="StandardWeb"/>
      </w:pPr>
      <w:r>
        <w:t xml:space="preserve">Für </w:t>
      </w:r>
      <w:r>
        <w:rPr>
          <w:rStyle w:val="HTMLCode"/>
        </w:rPr>
        <w:t>(u\in U)</w:t>
      </w:r>
      <w:r>
        <w:t xml:space="preserve"> gilt nach M3.5:</w:t>
      </w:r>
    </w:p>
    <w:p w:rsidR="00EF4100" w:rsidRDefault="00EF4100" w:rsidP="00EF4100">
      <w:r>
        <w:rPr>
          <w:rStyle w:val="katex"/>
        </w:rPr>
        <w:t>[S(u)]B=[S]B←A[u]A(M3.658)[S(u)]_{</w:t>
      </w:r>
      <w:r>
        <w:rPr>
          <w:rStyle w:val="katex"/>
          <w:rFonts w:ascii="Cambria Math" w:hAnsi="Cambria Math" w:cs="Cambria Math"/>
        </w:rPr>
        <w:t>ℬ</w:t>
      </w:r>
      <w:r>
        <w:rPr>
          <w:rStyle w:val="katex"/>
        </w:rPr>
        <w:t>} = [S]_{</w:t>
      </w:r>
      <w:r>
        <w:rPr>
          <w:rStyle w:val="katex"/>
          <w:rFonts w:ascii="Cambria Math" w:hAnsi="Cambria Math" w:cs="Cambria Math"/>
        </w:rPr>
        <w:t>ℬ</w:t>
      </w:r>
      <w:r>
        <w:rPr>
          <w:rStyle w:val="katex"/>
        </w:rPr>
        <w:t>\leftarrow</w:t>
      </w:r>
      <w:r>
        <w:rPr>
          <w:rStyle w:val="katex"/>
          <w:rFonts w:ascii="Cambria Math" w:hAnsi="Cambria Math" w:cs="Cambria Math"/>
        </w:rPr>
        <w:t>𝒜</w:t>
      </w:r>
      <w:r>
        <w:rPr>
          <w:rStyle w:val="katex"/>
        </w:rPr>
        <w:t>} [u]_{</w:t>
      </w:r>
      <w:r>
        <w:rPr>
          <w:rStyle w:val="katex"/>
          <w:rFonts w:ascii="Cambria Math" w:hAnsi="Cambria Math" w:cs="Cambria Math"/>
        </w:rPr>
        <w:t>𝒜</w:t>
      </w:r>
      <w:r>
        <w:rPr>
          <w:rStyle w:val="katex"/>
        </w:rPr>
        <w:t>} \text{M3.658}</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S</m:t>
                  </m:r>
                  <m:d>
                    <m:dPr>
                      <m:ctrlPr>
                        <w:rPr>
                          <w:rStyle w:val="HTMLCode"/>
                          <w:rFonts w:ascii="Cambria Math" w:eastAsia="Calibri" w:hAnsi="Cambria Math"/>
                          <w:b/>
                          <w:bCs w:val="0"/>
                          <w:i w:val="0"/>
                        </w:rPr>
                      </m:ctrlPr>
                    </m:dPr>
                    <m:e>
                      <m:r>
                        <m:rPr>
                          <m:sty m:val="bi"/>
                        </m:rPr>
                        <w:rPr>
                          <w:rStyle w:val="HTMLCode"/>
                          <w:rFonts w:ascii="Cambria Math" w:eastAsia="Calibri" w:hAnsi="Cambria Math"/>
                        </w:rPr>
                        <m:t>u</m:t>
                      </m:r>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S</m:t>
                  </m:r>
                </m:e>
              </m:d>
            </m:e>
            <m:sub>
              <m:r>
                <m:rPr>
                  <m:scr m:val="script"/>
                  <m:sty m:val="p"/>
                </m:rPr>
                <w:rPr>
                  <w:rStyle w:val="HTMLCode"/>
                  <w:rFonts w:ascii="Cambria Math" w:eastAsia="Calibri" w:hAnsi="Cambria Math" w:cs="Cambria Math"/>
                </w:rPr>
                <m:t>B</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A</m:t>
              </m:r>
            </m:sub>
          </m:sSub>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u</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(M3.658)</w:t>
      </w:r>
    </w:p>
    <w:p w:rsidR="00EF4100" w:rsidRDefault="00EF4100" w:rsidP="00EF4100">
      <w:pPr>
        <w:pStyle w:val="StandardWeb"/>
      </w:pPr>
      <w:r>
        <w:lastRenderedPageBreak/>
        <w:t xml:space="preserve">Auf </w:t>
      </w:r>
      <w:r>
        <w:rPr>
          <w:rStyle w:val="HTMLCode"/>
        </w:rPr>
        <w:t>(S(u))</w:t>
      </w:r>
      <w:r>
        <w:t xml:space="preserve"> wende ich anschließend </w:t>
      </w:r>
      <w:r>
        <w:rPr>
          <w:rStyle w:val="HTMLCode"/>
        </w:rPr>
        <w:t>(T)</w:t>
      </w:r>
      <w:r>
        <w:t xml:space="preserve"> an:</w:t>
      </w:r>
    </w:p>
    <w:p w:rsidR="00EF4100" w:rsidRDefault="00EF4100" w:rsidP="00EF4100">
      <w:r>
        <w:rPr>
          <w:rStyle w:val="katex"/>
        </w:rPr>
        <w:t>[T(S(u))]C=[T]C←B[S(u)]B(M3.659)[T(S(u))]_{</w:t>
      </w:r>
      <w:r>
        <w:rPr>
          <w:rStyle w:val="katex"/>
          <w:rFonts w:ascii="Cambria Math" w:hAnsi="Cambria Math" w:cs="Cambria Math"/>
        </w:rPr>
        <w:t>𝒞</w:t>
      </w:r>
      <w:r>
        <w:rPr>
          <w:rStyle w:val="katex"/>
        </w:rPr>
        <w:t>} =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[S(u)]_{</w:t>
      </w:r>
      <w:r>
        <w:rPr>
          <w:rStyle w:val="katex"/>
          <w:rFonts w:ascii="Cambria Math" w:hAnsi="Cambria Math" w:cs="Cambria Math"/>
        </w:rPr>
        <w:t>ℬ</w:t>
      </w:r>
      <w:r>
        <w:rPr>
          <w:rStyle w:val="katex"/>
        </w:rPr>
        <w:t>} \text{M3.659}</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d>
                    <m:dPr>
                      <m:ctrlPr>
                        <w:rPr>
                          <w:rStyle w:val="HTMLCode"/>
                          <w:rFonts w:ascii="Cambria Math" w:eastAsia="Calibri" w:hAnsi="Cambria Math"/>
                          <w:b/>
                          <w:bCs w:val="0"/>
                          <w:i w:val="0"/>
                        </w:rPr>
                      </m:ctrlPr>
                    </m:dPr>
                    <m:e>
                      <m:r>
                        <m:rPr>
                          <m:sty m:val="bi"/>
                        </m:rPr>
                        <w:rPr>
                          <w:rStyle w:val="HTMLCode"/>
                          <w:rFonts w:ascii="Cambria Math" w:eastAsia="Calibri" w:hAnsi="Cambria Math"/>
                        </w:rPr>
                        <m:t>S</m:t>
                      </m:r>
                      <m:d>
                        <m:dPr>
                          <m:ctrlPr>
                            <w:rPr>
                              <w:rStyle w:val="HTMLCode"/>
                              <w:rFonts w:ascii="Cambria Math" w:eastAsia="Calibri" w:hAnsi="Cambria Math"/>
                              <w:b/>
                              <w:bCs w:val="0"/>
                              <w:i w:val="0"/>
                            </w:rPr>
                          </m:ctrlPr>
                        </m:dPr>
                        <m:e>
                          <m:r>
                            <m:rPr>
                              <m:sty m:val="bi"/>
                            </m:rPr>
                            <w:rPr>
                              <w:rStyle w:val="HTMLCode"/>
                              <w:rFonts w:ascii="Cambria Math" w:eastAsia="Calibri" w:hAnsi="Cambria Math"/>
                            </w:rPr>
                            <m:t>u</m:t>
                          </m:r>
                        </m:e>
                      </m:d>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S</m:t>
                  </m:r>
                  <m:d>
                    <m:dPr>
                      <m:ctrlPr>
                        <w:rPr>
                          <w:rStyle w:val="HTMLCode"/>
                          <w:rFonts w:ascii="Cambria Math" w:eastAsia="Calibri" w:hAnsi="Cambria Math"/>
                          <w:b/>
                          <w:bCs w:val="0"/>
                          <w:i w:val="0"/>
                        </w:rPr>
                      </m:ctrlPr>
                    </m:dPr>
                    <m:e>
                      <m:r>
                        <m:rPr>
                          <m:sty m:val="bi"/>
                        </m:rPr>
                        <w:rPr>
                          <w:rStyle w:val="HTMLCode"/>
                          <w:rFonts w:ascii="Cambria Math" w:eastAsia="Calibri" w:hAnsi="Cambria Math"/>
                        </w:rPr>
                        <m:t>u</m:t>
                      </m:r>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(M3.659)</w:t>
      </w:r>
    </w:p>
    <w:p w:rsidR="00EF4100" w:rsidRDefault="00EF4100" w:rsidP="00EF4100">
      <w:pPr>
        <w:pStyle w:val="StandardWeb"/>
      </w:pPr>
      <w:r>
        <w:t>Einsetzen von (M3.658) liefert:</w:t>
      </w:r>
    </w:p>
    <w:p w:rsidR="00EF4100" w:rsidRDefault="00EF4100" w:rsidP="00EF4100">
      <w:r>
        <w:rPr>
          <w:rStyle w:val="katex"/>
        </w:rPr>
        <w:t>[T(S(u))]C=[T]C←B[S]B←A[u]A(M3.660)[T(S(u))]_{</w:t>
      </w:r>
      <w:r>
        <w:rPr>
          <w:rStyle w:val="katex"/>
          <w:rFonts w:ascii="Cambria Math" w:hAnsi="Cambria Math" w:cs="Cambria Math"/>
        </w:rPr>
        <w:t>𝒞</w:t>
      </w:r>
      <w:r>
        <w:rPr>
          <w:rStyle w:val="katex"/>
        </w:rPr>
        <w:t>} =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[S]_{</w:t>
      </w:r>
      <w:r>
        <w:rPr>
          <w:rStyle w:val="katex"/>
          <w:rFonts w:ascii="Cambria Math" w:hAnsi="Cambria Math" w:cs="Cambria Math"/>
        </w:rPr>
        <w:t>ℬ</w:t>
      </w:r>
      <w:r>
        <w:rPr>
          <w:rStyle w:val="katex"/>
        </w:rPr>
        <w:t>\leftarrow</w:t>
      </w:r>
      <w:r>
        <w:rPr>
          <w:rStyle w:val="katex"/>
          <w:rFonts w:ascii="Cambria Math" w:hAnsi="Cambria Math" w:cs="Cambria Math"/>
        </w:rPr>
        <w:t>𝒜</w:t>
      </w:r>
      <w:r>
        <w:rPr>
          <w:rStyle w:val="katex"/>
        </w:rPr>
        <w:t>} [u]_{</w:t>
      </w:r>
      <w:r>
        <w:rPr>
          <w:rStyle w:val="katex"/>
          <w:rFonts w:ascii="Cambria Math" w:hAnsi="Cambria Math" w:cs="Cambria Math"/>
        </w:rPr>
        <w:t>𝒜</w:t>
      </w:r>
      <w:r>
        <w:rPr>
          <w:rStyle w:val="katex"/>
        </w:rPr>
        <w:t>} \text{M3.660}</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d>
                    <m:dPr>
                      <m:ctrlPr>
                        <w:rPr>
                          <w:rStyle w:val="HTMLCode"/>
                          <w:rFonts w:ascii="Cambria Math" w:eastAsia="Calibri" w:hAnsi="Cambria Math"/>
                          <w:b/>
                          <w:bCs w:val="0"/>
                          <w:i w:val="0"/>
                        </w:rPr>
                      </m:ctrlPr>
                    </m:dPr>
                    <m:e>
                      <m:r>
                        <m:rPr>
                          <m:sty m:val="bi"/>
                        </m:rPr>
                        <w:rPr>
                          <w:rStyle w:val="HTMLCode"/>
                          <w:rFonts w:ascii="Cambria Math" w:eastAsia="Calibri" w:hAnsi="Cambria Math"/>
                        </w:rPr>
                        <m:t>S</m:t>
                      </m:r>
                      <m:d>
                        <m:dPr>
                          <m:ctrlPr>
                            <w:rPr>
                              <w:rStyle w:val="HTMLCode"/>
                              <w:rFonts w:ascii="Cambria Math" w:eastAsia="Calibri" w:hAnsi="Cambria Math"/>
                              <w:b/>
                              <w:bCs w:val="0"/>
                              <w:i w:val="0"/>
                            </w:rPr>
                          </m:ctrlPr>
                        </m:dPr>
                        <m:e>
                          <m:r>
                            <m:rPr>
                              <m:sty m:val="bi"/>
                            </m:rPr>
                            <w:rPr>
                              <w:rStyle w:val="HTMLCode"/>
                              <w:rFonts w:ascii="Cambria Math" w:eastAsia="Calibri" w:hAnsi="Cambria Math"/>
                            </w:rPr>
                            <m:t>u</m:t>
                          </m:r>
                        </m:e>
                      </m:d>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A</m:t>
              </m:r>
            </m:sub>
          </m:sSub>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u</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(M3.660)</w:t>
      </w:r>
    </w:p>
    <w:p w:rsidR="00EF4100" w:rsidRDefault="00EF4100" w:rsidP="00EF4100">
      <w:pPr>
        <w:pStyle w:val="StandardWeb"/>
      </w:pPr>
      <w:r>
        <w:t>Da:</w:t>
      </w:r>
    </w:p>
    <w:p w:rsidR="00EF4100" w:rsidRDefault="00EF4100" w:rsidP="00EF4100">
      <w:r>
        <w:rPr>
          <w:rStyle w:val="katex"/>
        </w:rPr>
        <w:t>T(S(u</w:t>
      </w:r>
      <w:proofErr w:type="gramStart"/>
      <w:r>
        <w:rPr>
          <w:rStyle w:val="katex"/>
        </w:rPr>
        <w:t>))=</w:t>
      </w:r>
      <w:proofErr w:type="gramEnd"/>
      <w:r>
        <w:rPr>
          <w:rStyle w:val="katex"/>
        </w:rPr>
        <w:t>(T</w:t>
      </w:r>
      <w:r>
        <w:rPr>
          <w:rStyle w:val="katex"/>
          <w:rFonts w:ascii="Cambria Math" w:hAnsi="Cambria Math" w:cs="Cambria Math"/>
        </w:rPr>
        <w:t>∘</w:t>
      </w:r>
      <w:r>
        <w:rPr>
          <w:rStyle w:val="katex"/>
        </w:rPr>
        <w:t>S)(u)(M3.661)T(S(u))=(T\circ S)(u) \text{M3.661}</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ty m:val="bi"/>
            </m:rPr>
            <w:rPr>
              <w:rStyle w:val="HTMLCode"/>
              <w:rFonts w:ascii="Cambria Math" w:eastAsia="Calibri" w:hAnsi="Cambria Math"/>
            </w:rPr>
            <m:t>T</m:t>
          </m:r>
          <m:d>
            <m:dPr>
              <m:ctrlPr>
                <w:rPr>
                  <w:rStyle w:val="HTMLCode"/>
                  <w:rFonts w:ascii="Cambria Math" w:eastAsia="Calibri" w:hAnsi="Cambria Math"/>
                  <w:b/>
                  <w:bCs w:val="0"/>
                  <w:i w:val="0"/>
                </w:rPr>
              </m:ctrlPr>
            </m:dPr>
            <m:e>
              <m:r>
                <m:rPr>
                  <m:sty m:val="bi"/>
                </m:rPr>
                <w:rPr>
                  <w:rStyle w:val="HTMLCode"/>
                  <w:rFonts w:ascii="Cambria Math" w:eastAsia="Calibri" w:hAnsi="Cambria Math"/>
                </w:rPr>
                <m:t>S</m:t>
              </m:r>
              <m:d>
                <m:dPr>
                  <m:ctrlPr>
                    <w:rPr>
                      <w:rStyle w:val="HTMLCode"/>
                      <w:rFonts w:ascii="Cambria Math" w:eastAsia="Calibri" w:hAnsi="Cambria Math"/>
                      <w:b/>
                      <w:bCs w:val="0"/>
                      <w:i w:val="0"/>
                    </w:rPr>
                  </m:ctrlPr>
                </m:dPr>
                <m:e>
                  <m:r>
                    <m:rPr>
                      <m:sty m:val="bi"/>
                    </m:rPr>
                    <w:rPr>
                      <w:rStyle w:val="HTMLCode"/>
                      <w:rFonts w:ascii="Cambria Math" w:eastAsia="Calibri" w:hAnsi="Cambria Math"/>
                    </w:rPr>
                    <m:t>u</m:t>
                  </m:r>
                </m:e>
              </m:d>
            </m:e>
          </m:d>
          <m:r>
            <m:rPr>
              <m:sty m:val="b"/>
            </m:rPr>
            <w:rPr>
              <w:rStyle w:val="HTMLCode"/>
              <w:rFonts w:ascii="Cambria Math" w:eastAsia="Calibri" w:hAnsi="Cambria Math"/>
            </w:rPr>
            <m:t>=</m:t>
          </m:r>
          <m:d>
            <m:dPr>
              <m:ctrlPr>
                <w:rPr>
                  <w:rStyle w:val="HTMLCode"/>
                  <w:rFonts w:ascii="Cambria Math" w:eastAsia="Calibri" w:hAnsi="Cambria Math"/>
                  <w:b/>
                  <w:bCs w:val="0"/>
                  <w:i w:val="0"/>
                </w:rPr>
              </m:ctrlPr>
            </m:dPr>
            <m:e>
              <m:r>
                <m:rPr>
                  <m:sty m:val="bi"/>
                </m:rPr>
                <w:rPr>
                  <w:rStyle w:val="HTMLCode"/>
                  <w:rFonts w:ascii="Cambria Math" w:eastAsia="Calibri" w:hAnsi="Cambria Math"/>
                </w:rPr>
                <m:t>T</m:t>
              </m:r>
              <m:r>
                <m:rPr>
                  <m:sty m:val="b"/>
                </m:rPr>
                <w:rPr>
                  <w:rStyle w:val="HTMLCode"/>
                  <w:rFonts w:ascii="Cambria Math" w:eastAsia="Calibri" w:hAnsi="Cambria Math"/>
                </w:rPr>
                <m:t>∘</m:t>
              </m:r>
              <m:r>
                <m:rPr>
                  <m:sty m:val="bi"/>
                </m:rPr>
                <w:rPr>
                  <w:rStyle w:val="HTMLCode"/>
                  <w:rFonts w:ascii="Cambria Math" w:eastAsia="Calibri" w:hAnsi="Cambria Math"/>
                </w:rPr>
                <m:t>S</m:t>
              </m:r>
            </m:e>
          </m:d>
          <m:d>
            <m:dPr>
              <m:ctrlPr>
                <w:rPr>
                  <w:rStyle w:val="HTMLCode"/>
                  <w:rFonts w:ascii="Cambria Math" w:eastAsia="Calibri" w:hAnsi="Cambria Math"/>
                  <w:b/>
                  <w:bCs w:val="0"/>
                  <w:i w:val="0"/>
                </w:rPr>
              </m:ctrlPr>
            </m:dPr>
            <m:e>
              <m:r>
                <m:rPr>
                  <m:sty m:val="bi"/>
                </m:rPr>
                <w:rPr>
                  <w:rStyle w:val="HTMLCode"/>
                  <w:rFonts w:ascii="Cambria Math" w:eastAsia="Calibri" w:hAnsi="Cambria Math"/>
                </w:rPr>
                <m:t>u</m:t>
              </m:r>
            </m:e>
          </m:d>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(M3.661)</w:t>
      </w:r>
    </w:p>
    <w:p w:rsidR="00EF4100" w:rsidRDefault="00EF4100" w:rsidP="00EF4100">
      <w:pPr>
        <w:pStyle w:val="StandardWeb"/>
      </w:pPr>
      <w:r>
        <w:t>gilt zugleich:</w:t>
      </w:r>
    </w:p>
    <w:p w:rsidR="00EF4100" w:rsidRDefault="00EF4100" w:rsidP="00EF4100">
      <w:r>
        <w:rPr>
          <w:rStyle w:val="katex"/>
        </w:rPr>
        <w:t>[(T</w:t>
      </w:r>
      <w:r>
        <w:rPr>
          <w:rStyle w:val="katex"/>
          <w:rFonts w:ascii="Cambria Math" w:hAnsi="Cambria Math" w:cs="Cambria Math"/>
        </w:rPr>
        <w:t>∘</w:t>
      </w:r>
      <w:r>
        <w:rPr>
          <w:rStyle w:val="katex"/>
        </w:rPr>
        <w:t>S)(u)]C=[T</w:t>
      </w:r>
      <w:r>
        <w:rPr>
          <w:rStyle w:val="katex"/>
          <w:rFonts w:ascii="Cambria Math" w:hAnsi="Cambria Math" w:cs="Cambria Math"/>
        </w:rPr>
        <w:t>∘</w:t>
      </w:r>
      <w:r>
        <w:rPr>
          <w:rStyle w:val="katex"/>
        </w:rPr>
        <w:t>S]C←A[u]A(M3.662)[(T\circ S)(u)]_{</w:t>
      </w:r>
      <w:r>
        <w:rPr>
          <w:rStyle w:val="katex"/>
          <w:rFonts w:ascii="Cambria Math" w:hAnsi="Cambria Math" w:cs="Cambria Math"/>
        </w:rPr>
        <w:t>𝒞</w:t>
      </w:r>
      <w:r>
        <w:rPr>
          <w:rStyle w:val="katex"/>
        </w:rPr>
        <w:t>} = [T\circ S]_{</w:t>
      </w:r>
      <w:r>
        <w:rPr>
          <w:rStyle w:val="katex"/>
          <w:rFonts w:ascii="Cambria Math" w:hAnsi="Cambria Math" w:cs="Cambria Math"/>
        </w:rPr>
        <w:t>𝒞</w:t>
      </w:r>
      <w:r>
        <w:rPr>
          <w:rStyle w:val="katex"/>
        </w:rPr>
        <w:t>\leftarrow</w:t>
      </w:r>
      <w:r>
        <w:rPr>
          <w:rStyle w:val="katex"/>
          <w:rFonts w:ascii="Cambria Math" w:hAnsi="Cambria Math" w:cs="Cambria Math"/>
        </w:rPr>
        <w:t>𝒜</w:t>
      </w:r>
      <w:r>
        <w:rPr>
          <w:rStyle w:val="katex"/>
        </w:rPr>
        <w:t>} [u]_{</w:t>
      </w:r>
      <w:r>
        <w:rPr>
          <w:rStyle w:val="katex"/>
          <w:rFonts w:ascii="Cambria Math" w:hAnsi="Cambria Math" w:cs="Cambria Math"/>
        </w:rPr>
        <w:t>𝒜</w:t>
      </w:r>
      <w:r>
        <w:rPr>
          <w:rStyle w:val="katex"/>
        </w:rPr>
        <w:t>} \text{M3.662}</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d>
                    <m:dPr>
                      <m:ctrlPr>
                        <w:rPr>
                          <w:rStyle w:val="HTMLCode"/>
                          <w:rFonts w:ascii="Cambria Math" w:eastAsia="Calibri" w:hAnsi="Cambria Math"/>
                          <w:b/>
                          <w:bCs w:val="0"/>
                          <w:i w:val="0"/>
                        </w:rPr>
                      </m:ctrlPr>
                    </m:dPr>
                    <m:e>
                      <m:r>
                        <m:rPr>
                          <m:sty m:val="bi"/>
                        </m:rPr>
                        <w:rPr>
                          <w:rStyle w:val="HTMLCode"/>
                          <w:rFonts w:ascii="Cambria Math" w:eastAsia="Calibri" w:hAnsi="Cambria Math"/>
                        </w:rPr>
                        <m:t>T</m:t>
                      </m:r>
                      <m:r>
                        <m:rPr>
                          <m:sty m:val="b"/>
                        </m:rPr>
                        <w:rPr>
                          <w:rStyle w:val="HTMLCode"/>
                          <w:rFonts w:ascii="Cambria Math" w:eastAsia="Calibri" w:hAnsi="Cambria Math"/>
                        </w:rPr>
                        <m:t>∘</m:t>
                      </m:r>
                      <m:r>
                        <m:rPr>
                          <m:sty m:val="bi"/>
                        </m:rPr>
                        <w:rPr>
                          <w:rStyle w:val="HTMLCode"/>
                          <w:rFonts w:ascii="Cambria Math" w:eastAsia="Calibri" w:hAnsi="Cambria Math"/>
                        </w:rPr>
                        <m:t>S</m:t>
                      </m:r>
                    </m:e>
                  </m:d>
                  <m:d>
                    <m:dPr>
                      <m:ctrlPr>
                        <w:rPr>
                          <w:rStyle w:val="HTMLCode"/>
                          <w:rFonts w:ascii="Cambria Math" w:eastAsia="Calibri" w:hAnsi="Cambria Math"/>
                          <w:b/>
                          <w:bCs w:val="0"/>
                          <w:i w:val="0"/>
                        </w:rPr>
                      </m:ctrlPr>
                    </m:dPr>
                    <m:e>
                      <m:r>
                        <m:rPr>
                          <m:sty m:val="bi"/>
                        </m:rPr>
                        <w:rPr>
                          <w:rStyle w:val="HTMLCode"/>
                          <w:rFonts w:ascii="Cambria Math" w:eastAsia="Calibri" w:hAnsi="Cambria Math"/>
                        </w:rPr>
                        <m:t>u</m:t>
                      </m:r>
                    </m:e>
                  </m:d>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r>
                    <m:rPr>
                      <m:sty m:val="b"/>
                    </m:rPr>
                    <w:rPr>
                      <w:rStyle w:val="HTMLCode"/>
                      <w:rFonts w:ascii="Cambria Math" w:eastAsia="Calibri" w:hAnsi="Cambria Math"/>
                    </w:rPr>
                    <m:t>∘</m:t>
                  </m:r>
                  <m:r>
                    <m:rPr>
                      <m:sty m:val="bi"/>
                    </m:rPr>
                    <w:rPr>
                      <w:rStyle w:val="HTMLCode"/>
                      <w:rFonts w:ascii="Cambria Math" w:eastAsia="Calibri" w:hAnsi="Cambria Math"/>
                    </w:rPr>
                    <m:t>S</m:t>
                  </m:r>
                </m:e>
              </m:d>
            </m:e>
            <m:sub>
              <m:r>
                <m:rPr>
                  <m:scr m:val="script"/>
                  <m:sty m:val="p"/>
                </m:rPr>
                <w:rPr>
                  <w:rStyle w:val="HTMLCode"/>
                  <w:rFonts w:ascii="Cambria Math" w:eastAsia="Calibri" w:hAnsi="Cambria Math" w:cs="Cambria Math"/>
                </w:rPr>
                <m:t>C</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A</m:t>
              </m:r>
            </m:sub>
          </m:sSub>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u</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(M3.662)</w:t>
      </w:r>
    </w:p>
    <w:p w:rsidR="00EF4100" w:rsidRDefault="00EF4100" w:rsidP="00EF4100">
      <w:pPr>
        <w:pStyle w:val="StandardWeb"/>
      </w:pPr>
      <w:r>
        <w:t xml:space="preserve">Damit müssen für alle Koordinatenvektoren </w:t>
      </w:r>
      <w:r>
        <w:rPr>
          <w:rStyle w:val="HTMLCode"/>
        </w:rPr>
        <w:t>([u]_{</w:t>
      </w:r>
      <w:r>
        <w:rPr>
          <w:rStyle w:val="HTMLCode"/>
          <w:rFonts w:ascii="Cambria Math" w:hAnsi="Cambria Math" w:cs="Cambria Math"/>
        </w:rPr>
        <w:t>𝒜</w:t>
      </w:r>
      <w:r>
        <w:rPr>
          <w:rStyle w:val="HTMLCode"/>
        </w:rPr>
        <w:t>})</w:t>
      </w:r>
      <w:r>
        <w:t xml:space="preserve"> dieselben Ergebnisse entstehen.</w:t>
      </w:r>
    </w:p>
    <w:p w:rsidR="00EF4100" w:rsidRDefault="00EF4100" w:rsidP="00EF4100">
      <w:pPr>
        <w:pStyle w:val="berschrift2"/>
      </w:pPr>
      <w:r>
        <w:t>M3.6.3 Definition des Matrixprodukts aus der Komposition</w:t>
      </w:r>
    </w:p>
    <w:p w:rsidR="00EF4100" w:rsidRDefault="00EF4100" w:rsidP="00EF4100">
      <w:pPr>
        <w:pStyle w:val="StandardWeb"/>
      </w:pPr>
      <w:r>
        <w:t>Ich bezeichne:</w:t>
      </w:r>
    </w:p>
    <w:p w:rsidR="00EF4100" w:rsidRDefault="00EF4100" w:rsidP="00EF4100">
      <w:r>
        <w:rPr>
          <w:rStyle w:val="katex"/>
        </w:rPr>
        <w:t>A=[T]C←B(M3.</w:t>
      </w:r>
      <w:proofErr w:type="gramStart"/>
      <w:r>
        <w:rPr>
          <w:rStyle w:val="katex"/>
        </w:rPr>
        <w:t>663)A</w:t>
      </w:r>
      <w:proofErr w:type="gramEnd"/>
      <w:r>
        <w:rPr>
          <w:rStyle w:val="katex"/>
        </w:rPr>
        <w:t>=[T]_{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\text{M3.663}</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ty m:val="bi"/>
            </m:rPr>
            <w:rPr>
              <w:rStyle w:val="HTMLCode"/>
              <w:rFonts w:ascii="Cambria Math" w:eastAsia="Calibri" w:hAnsi="Cambria Math"/>
            </w:rPr>
            <w:lastRenderedPageBreak/>
            <m:t>A</m:t>
          </m:r>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(M3.663)</w:t>
      </w:r>
    </w:p>
    <w:p w:rsidR="00EF4100" w:rsidRDefault="00EF4100" w:rsidP="00EF4100">
      <w:pPr>
        <w:pStyle w:val="StandardWeb"/>
      </w:pPr>
      <w:r>
        <w:t>und:</w:t>
      </w:r>
    </w:p>
    <w:p w:rsidR="00EF4100" w:rsidRDefault="00EF4100" w:rsidP="00EF4100">
      <w:r>
        <w:rPr>
          <w:rStyle w:val="katex"/>
        </w:rPr>
        <w:t>B=[S]B←A(M3.</w:t>
      </w:r>
      <w:proofErr w:type="gramStart"/>
      <w:r>
        <w:rPr>
          <w:rStyle w:val="katex"/>
        </w:rPr>
        <w:t>664)B</w:t>
      </w:r>
      <w:proofErr w:type="gramEnd"/>
      <w:r>
        <w:rPr>
          <w:rStyle w:val="katex"/>
        </w:rPr>
        <w:t>=[S]_{</w:t>
      </w:r>
      <w:r>
        <w:rPr>
          <w:rStyle w:val="katex"/>
          <w:rFonts w:ascii="Cambria Math" w:hAnsi="Cambria Math" w:cs="Cambria Math"/>
        </w:rPr>
        <w:t>ℬ</w:t>
      </w:r>
      <w:r>
        <w:rPr>
          <w:rStyle w:val="katex"/>
        </w:rPr>
        <w:t>\leftarrow</w:t>
      </w:r>
      <w:r>
        <w:rPr>
          <w:rStyle w:val="katex"/>
          <w:rFonts w:ascii="Cambria Math" w:hAnsi="Cambria Math" w:cs="Cambria Math"/>
        </w:rPr>
        <w:t>𝒜</w:t>
      </w:r>
      <w:r>
        <w:rPr>
          <w:rStyle w:val="katex"/>
        </w:rPr>
        <w:t>} \text{M3.664}</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ty m:val="bi"/>
            </m:rPr>
            <w:rPr>
              <w:rStyle w:val="HTMLCode"/>
              <w:rFonts w:ascii="Cambria Math" w:eastAsia="Calibri" w:hAnsi="Cambria Math"/>
            </w:rPr>
            <m:t>B</m:t>
          </m:r>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S</m:t>
                  </m:r>
                </m:e>
              </m:d>
            </m:e>
            <m:sub>
              <m:r>
                <m:rPr>
                  <m:scr m:val="script"/>
                  <m:sty m:val="p"/>
                </m:rPr>
                <w:rPr>
                  <w:rStyle w:val="HTMLCode"/>
                  <w:rFonts w:ascii="Cambria Math" w:eastAsia="Calibri" w:hAnsi="Cambria Math" w:cs="Cambria Math"/>
                </w:rPr>
                <m:t>B</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(M3.664)</w:t>
      </w:r>
    </w:p>
    <w:p w:rsidR="00EF4100" w:rsidRDefault="00EF4100" w:rsidP="00EF4100">
      <w:pPr>
        <w:pStyle w:val="StandardWeb"/>
      </w:pPr>
      <w:r>
        <w:t xml:space="preserve">Dann soll eine Matrix </w:t>
      </w:r>
      <w:r>
        <w:rPr>
          <w:rStyle w:val="HTMLCode"/>
        </w:rPr>
        <w:t>(AB)</w:t>
      </w:r>
      <w:r>
        <w:t xml:space="preserve"> so definiert sein, dass:</w:t>
      </w:r>
    </w:p>
    <w:p w:rsidR="00EF4100" w:rsidRDefault="00EF4100" w:rsidP="00EF4100">
      <w:r>
        <w:rPr>
          <w:rStyle w:val="katex"/>
        </w:rPr>
        <w:t>(AB)x=A(Bx)(M3.</w:t>
      </w:r>
      <w:proofErr w:type="gramStart"/>
      <w:r>
        <w:rPr>
          <w:rStyle w:val="katex"/>
        </w:rPr>
        <w:t>665)(</w:t>
      </w:r>
      <w:proofErr w:type="gramEnd"/>
      <w:r>
        <w:rPr>
          <w:rStyle w:val="katex"/>
        </w:rPr>
        <w:t>AB)x=A(Bx) \text{M3.665}</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d>
            <m:dPr>
              <m:ctrlPr>
                <w:rPr>
                  <w:rStyle w:val="HTMLCode"/>
                  <w:rFonts w:ascii="Cambria Math" w:eastAsia="Calibri" w:hAnsi="Cambria Math"/>
                  <w:b/>
                  <w:bCs w:val="0"/>
                  <w:i w:val="0"/>
                </w:rPr>
              </m:ctrlPr>
            </m:dPr>
            <m:e>
              <m:r>
                <m:rPr>
                  <m:sty m:val="bi"/>
                </m:rPr>
                <w:rPr>
                  <w:rStyle w:val="HTMLCode"/>
                  <w:rFonts w:ascii="Cambria Math" w:eastAsia="Calibri" w:hAnsi="Cambria Math"/>
                </w:rPr>
                <m:t>AB</m:t>
              </m:r>
            </m:e>
          </m:d>
          <m:r>
            <m:rPr>
              <m:sty m:val="bi"/>
            </m:rPr>
            <w:rPr>
              <w:rStyle w:val="HTMLCode"/>
              <w:rFonts w:ascii="Cambria Math" w:eastAsia="Calibri" w:hAnsi="Cambria Math"/>
            </w:rPr>
            <m:t>x</m:t>
          </m:r>
          <m:r>
            <m:rPr>
              <m:sty m:val="b"/>
            </m:rPr>
            <w:rPr>
              <w:rStyle w:val="HTMLCode"/>
              <w:rFonts w:ascii="Cambria Math" w:eastAsia="Calibri" w:hAnsi="Cambria Math"/>
            </w:rPr>
            <m:t>=</m:t>
          </m:r>
          <m:r>
            <m:rPr>
              <m:sty m:val="bi"/>
            </m:rPr>
            <w:rPr>
              <w:rStyle w:val="HTMLCode"/>
              <w:rFonts w:ascii="Cambria Math" w:eastAsia="Calibri" w:hAnsi="Cambria Math"/>
            </w:rPr>
            <m:t>A</m:t>
          </m:r>
          <m:d>
            <m:dPr>
              <m:ctrlPr>
                <w:rPr>
                  <w:rStyle w:val="HTMLCode"/>
                  <w:rFonts w:ascii="Cambria Math" w:eastAsia="Calibri" w:hAnsi="Cambria Math"/>
                  <w:b/>
                  <w:bCs w:val="0"/>
                  <w:i w:val="0"/>
                </w:rPr>
              </m:ctrlPr>
            </m:dPr>
            <m:e>
              <m:r>
                <m:rPr>
                  <m:sty m:val="bi"/>
                </m:rPr>
                <w:rPr>
                  <w:rStyle w:val="HTMLCode"/>
                  <w:rFonts w:ascii="Cambria Math" w:eastAsia="Calibri" w:hAnsi="Cambria Math"/>
                </w:rPr>
                <m:t>Bx</m:t>
              </m:r>
            </m:e>
          </m:d>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(M3.665)</w:t>
      </w:r>
    </w:p>
    <w:p w:rsidR="00EF4100" w:rsidRDefault="00EF4100" w:rsidP="00EF4100">
      <w:pPr>
        <w:pStyle w:val="StandardWeb"/>
      </w:pPr>
      <w:r>
        <w:t xml:space="preserve">für jedes </w:t>
      </w:r>
      <w:r>
        <w:rPr>
          <w:rStyle w:val="HTMLCode"/>
        </w:rPr>
        <w:t>(x\in K^r)</w:t>
      </w:r>
      <w:r>
        <w:t xml:space="preserve"> gilt.</w:t>
      </w:r>
    </w:p>
    <w:p w:rsidR="00EF4100" w:rsidRDefault="00EF4100" w:rsidP="00EF4100">
      <w:pPr>
        <w:pStyle w:val="StandardWeb"/>
      </w:pPr>
      <w:r>
        <w:t>Damit ergibt sich unmittelbar:</w:t>
      </w:r>
    </w:p>
    <w:p w:rsidR="00EF4100" w:rsidRDefault="00EF4100" w:rsidP="00EF4100">
      <w:r>
        <w:rPr>
          <w:rStyle w:val="katex"/>
        </w:rPr>
        <w:t>[T</w:t>
      </w:r>
      <w:r>
        <w:rPr>
          <w:rStyle w:val="katex"/>
          <w:rFonts w:ascii="Cambria Math" w:hAnsi="Cambria Math" w:cs="Cambria Math"/>
        </w:rPr>
        <w:t>∘</w:t>
      </w:r>
      <w:r>
        <w:rPr>
          <w:rStyle w:val="katex"/>
        </w:rPr>
        <w:t>S]C←A=[T]C←B[S]B←A(M3.666)[T\circ S]_{</w:t>
      </w:r>
      <w:r>
        <w:rPr>
          <w:rStyle w:val="katex"/>
          <w:rFonts w:ascii="Cambria Math" w:hAnsi="Cambria Math" w:cs="Cambria Math"/>
        </w:rPr>
        <w:t>𝒞</w:t>
      </w:r>
      <w:r>
        <w:rPr>
          <w:rStyle w:val="katex"/>
        </w:rPr>
        <w:t>\leftarrow</w:t>
      </w:r>
      <w:r>
        <w:rPr>
          <w:rStyle w:val="katex"/>
          <w:rFonts w:ascii="Cambria Math" w:hAnsi="Cambria Math" w:cs="Cambria Math"/>
        </w:rPr>
        <w:t>𝒜</w:t>
      </w:r>
      <w:r>
        <w:rPr>
          <w:rStyle w:val="katex"/>
        </w:rPr>
        <w:t>} =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[S]_{</w:t>
      </w:r>
      <w:r>
        <w:rPr>
          <w:rStyle w:val="katex"/>
          <w:rFonts w:ascii="Cambria Math" w:hAnsi="Cambria Math" w:cs="Cambria Math"/>
        </w:rPr>
        <w:t>ℬ</w:t>
      </w:r>
      <w:r>
        <w:rPr>
          <w:rStyle w:val="katex"/>
        </w:rPr>
        <w:t>\leftarrow</w:t>
      </w:r>
      <w:r>
        <w:rPr>
          <w:rStyle w:val="katex"/>
          <w:rFonts w:ascii="Cambria Math" w:hAnsi="Cambria Math" w:cs="Cambria Math"/>
        </w:rPr>
        <w:t>𝒜</w:t>
      </w:r>
      <w:r>
        <w:rPr>
          <w:rStyle w:val="katex"/>
        </w:rPr>
        <w:t>} \text{M3.666}</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r>
                    <m:rPr>
                      <m:sty m:val="b"/>
                    </m:rPr>
                    <w:rPr>
                      <w:rStyle w:val="HTMLCode"/>
                      <w:rFonts w:ascii="Cambria Math" w:eastAsia="Calibri" w:hAnsi="Cambria Math"/>
                    </w:rPr>
                    <m:t>∘</m:t>
                  </m:r>
                  <m:r>
                    <m:rPr>
                      <m:sty m:val="bi"/>
                    </m:rP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m:rPr>
              <m:sty m:val="b"/>
            </m:rPr>
            <w:rPr>
              <w:rStyle w:val="HTMLCode"/>
              <w:rFonts w:ascii="Cambria Math" w:eastAsia="Calibri" w:hAnsi="Cambria Math"/>
            </w:rPr>
            <m:t>=</m:t>
          </m:r>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b/>
                  <w:bCs w:val="0"/>
                  <w:i w:val="0"/>
                </w:rPr>
              </m:ctrlPr>
            </m:sSubPr>
            <m:e>
              <m:d>
                <m:dPr>
                  <m:begChr m:val="["/>
                  <m:endChr m:val="]"/>
                  <m:ctrlPr>
                    <w:rPr>
                      <w:rStyle w:val="HTMLCode"/>
                      <w:rFonts w:ascii="Cambria Math" w:eastAsia="Calibri" w:hAnsi="Cambria Math"/>
                      <w:b/>
                      <w:bCs w:val="0"/>
                      <w:i w:val="0"/>
                    </w:rPr>
                  </m:ctrlPr>
                </m:dPr>
                <m:e>
                  <m:r>
                    <m:rPr>
                      <m:sty m:val="bi"/>
                    </m:rP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b"/>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(M3.666)</w:t>
      </w:r>
    </w:p>
    <w:p w:rsidR="00EF4100" w:rsidRDefault="00EF4100" w:rsidP="00EF4100">
      <w:pPr>
        <w:pStyle w:val="StandardWeb"/>
      </w:pPr>
      <w:r>
        <w:t>Dies ist die zentrale Kompositionsregel:</w:t>
      </w:r>
    </w:p>
    <w:p w:rsidR="00EF4100" w:rsidRDefault="00EF4100" w:rsidP="00EF4100">
      <w:r>
        <w:rPr>
          <w:rStyle w:val="katex"/>
        </w:rPr>
        <w:t>[T</w:t>
      </w:r>
      <w:r>
        <w:rPr>
          <w:rStyle w:val="katex"/>
          <w:rFonts w:ascii="Cambria Math" w:hAnsi="Cambria Math" w:cs="Cambria Math"/>
        </w:rPr>
        <w:t>∘</w:t>
      </w:r>
      <w:r>
        <w:rPr>
          <w:rStyle w:val="katex"/>
        </w:rPr>
        <w:t>S]C←A=[T]C←B[S]B←A(M3.667)\rect( [T\circ S]_{</w:t>
      </w:r>
      <w:r>
        <w:rPr>
          <w:rStyle w:val="katex"/>
          <w:rFonts w:ascii="Cambria Math" w:hAnsi="Cambria Math" w:cs="Cambria Math"/>
        </w:rPr>
        <w:t>𝒞</w:t>
      </w:r>
      <w:r>
        <w:rPr>
          <w:rStyle w:val="katex"/>
        </w:rPr>
        <w:t>\leftarrow</w:t>
      </w:r>
      <w:r>
        <w:rPr>
          <w:rStyle w:val="katex"/>
          <w:rFonts w:ascii="Cambria Math" w:hAnsi="Cambria Math" w:cs="Cambria Math"/>
        </w:rPr>
        <w:t>𝒜</w:t>
      </w:r>
      <w:r>
        <w:rPr>
          <w:rStyle w:val="katex"/>
        </w:rPr>
        <w:t>} =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[S]_{</w:t>
      </w:r>
      <w:r>
        <w:rPr>
          <w:rStyle w:val="katex"/>
          <w:rFonts w:ascii="Cambria Math" w:hAnsi="Cambria Math" w:cs="Cambria Math"/>
        </w:rPr>
        <w:t>ℬ</w:t>
      </w:r>
      <w:r>
        <w:rPr>
          <w:rStyle w:val="katex"/>
        </w:rPr>
        <w:t>\leftarrow</w:t>
      </w:r>
      <w:r>
        <w:rPr>
          <w:rStyle w:val="katex"/>
          <w:rFonts w:ascii="Cambria Math" w:hAnsi="Cambria Math" w:cs="Cambria Math"/>
        </w:rPr>
        <w:t>𝒜</w:t>
      </w:r>
      <w:r>
        <w:rPr>
          <w:rStyle w:val="katex"/>
        </w:rPr>
        <w:t>} ) \text{M3.667}</w:t>
      </w:r>
    </w:p>
    <w:p w:rsidR="00EF4100" w:rsidRDefault="00EF4100" w:rsidP="00EF4100">
      <w:pPr>
        <w:pStyle w:val="StandardWeb"/>
      </w:pPr>
      <w:r>
        <w:t xml:space="preserve">Word-LaTeX: </w:t>
      </w:r>
    </w:p>
    <w:p w:rsidR="00EF4100" w:rsidRPr="00EF4100" w:rsidRDefault="00EF4100" w:rsidP="00EF4100">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(M3.667)</w:t>
      </w:r>
    </w:p>
    <w:p w:rsidR="00EF4100" w:rsidRDefault="00EF4100" w:rsidP="00EF4100">
      <w:pPr>
        <w:pStyle w:val="StandardWeb"/>
      </w:pPr>
      <w:r>
        <w:t xml:space="preserve">Die Reihenfolge ist damit vollständig bestimmt. Die zuerst wirkende Abbildung </w:t>
      </w:r>
      <w:r>
        <w:rPr>
          <w:rStyle w:val="HTMLCode"/>
        </w:rPr>
        <w:t>(S)</w:t>
      </w:r>
      <w:r>
        <w:t xml:space="preserve"> steht rechts, die danach wirkende Abbildung </w:t>
      </w:r>
      <w:r>
        <w:rPr>
          <w:rStyle w:val="HTMLCode"/>
        </w:rPr>
        <w:t>(T)</w:t>
      </w:r>
      <w:r>
        <w:t xml:space="preserve"> links. [[71]] [[72]]</w:t>
      </w:r>
    </w:p>
    <w:p w:rsidR="00EF4100" w:rsidRDefault="00EF4100" w:rsidP="00EF4100">
      <w:pPr>
        <w:pStyle w:val="berschrift2"/>
      </w:pPr>
      <w:r>
        <w:t>M3.6.4 Dimensionsbedingung des Matrixprodukts</w:t>
      </w:r>
    </w:p>
    <w:p w:rsidR="00EF4100" w:rsidRDefault="00EF4100" w:rsidP="00EF4100">
      <w:pPr>
        <w:pStyle w:val="StandardWeb"/>
      </w:pPr>
      <w:r>
        <w:lastRenderedPageBreak/>
        <w:t>Seien allgemein:</w:t>
      </w:r>
    </w:p>
    <w:p w:rsidR="00EF4100" w:rsidRDefault="00EF4100" w:rsidP="00EF4100">
      <w:r>
        <w:rPr>
          <w:rStyle w:val="katex"/>
        </w:rPr>
        <w:t>A</w:t>
      </w:r>
      <w:r>
        <w:rPr>
          <w:rStyle w:val="katex"/>
          <w:rFonts w:ascii="Cambria Math" w:hAnsi="Cambria Math" w:cs="Cambria Math"/>
        </w:rPr>
        <w:t>∈</w:t>
      </w:r>
      <w:r>
        <w:rPr>
          <w:rStyle w:val="katex"/>
        </w:rPr>
        <w:t>Km×n(M3.</w:t>
      </w:r>
      <w:proofErr w:type="gramStart"/>
      <w:r>
        <w:rPr>
          <w:rStyle w:val="katex"/>
        </w:rPr>
        <w:t>668)A</w:t>
      </w:r>
      <w:proofErr w:type="gramEnd"/>
      <w:r>
        <w:rPr>
          <w:rStyle w:val="katex"/>
        </w:rPr>
        <w:t>\in K^{m\times n} \text{M3.668}</w:t>
      </w:r>
    </w:p>
    <w:p w:rsidR="00EF4100" w:rsidRDefault="00EF4100" w:rsidP="00EF4100">
      <w:pPr>
        <w:pStyle w:val="StandardWeb"/>
      </w:pPr>
      <w:r>
        <w:t xml:space="preserve">Word-LaTeX: </w:t>
      </w:r>
    </w:p>
    <w:p w:rsidR="00EF4100" w:rsidRPr="00EF4100" w:rsidRDefault="00EF4100" w:rsidP="00EF4100">
      <w:pPr>
        <w:pStyle w:val="Formel"/>
      </w:pPr>
      <m:oMathPara>
        <m:oMathParaPr>
          <m:jc m:val="left"/>
        </m:oMathParaPr>
        <m:oMath>
          <m:r>
            <m:rPr>
              <m:sty m:val="bi"/>
            </m:rPr>
            <w:rPr>
              <w:rStyle w:val="HTMLCode"/>
              <w:rFonts w:ascii="Cambria Math" w:eastAsia="Calibri" w:hAnsi="Cambria Math"/>
            </w:rPr>
            <m:t>A</m:t>
          </m:r>
          <m:r>
            <m:rPr>
              <m:sty m:val="b"/>
            </m:rPr>
            <w:rPr>
              <w:rStyle w:val="HTMLCode"/>
              <w:rFonts w:ascii="Cambria Math" w:eastAsia="Calibri" w:hAnsi="Cambria Math"/>
            </w:rPr>
            <m:t>∈</m:t>
          </m:r>
          <m:sSup>
            <m:sSupPr>
              <m:ctrlPr>
                <w:rPr>
                  <w:rStyle w:val="HTMLCode"/>
                  <w:rFonts w:ascii="Cambria Math" w:eastAsia="Calibri" w:hAnsi="Cambria Math"/>
                  <w:b/>
                  <w:bCs w:val="0"/>
                  <w:i w:val="0"/>
                </w:rPr>
              </m:ctrlPr>
            </m:sSupPr>
            <m:e>
              <m:r>
                <m:rPr>
                  <m:sty m:val="bi"/>
                </m:rPr>
                <w:rPr>
                  <w:rStyle w:val="HTMLCode"/>
                  <w:rFonts w:ascii="Cambria Math" w:eastAsia="Calibri" w:hAnsi="Cambria Math"/>
                </w:rPr>
                <m:t>K</m:t>
              </m:r>
              <m:ctrlPr>
                <w:rPr>
                  <w:rStyle w:val="HTMLCode"/>
                  <w:rFonts w:ascii="Cambria Math" w:eastAsia="Calibri" w:hAnsi="Cambria Math"/>
                  <w:b/>
                  <w:bCs w:val="0"/>
                </w:rPr>
              </m:ctrlPr>
            </m:e>
            <m:sup>
              <m:r>
                <m:rPr>
                  <m:sty m:val="bi"/>
                </m:rPr>
                <w:rPr>
                  <w:rStyle w:val="HTMLCode"/>
                  <w:rFonts w:ascii="Cambria Math" w:eastAsia="Calibri" w:hAnsi="Cambria Math"/>
                </w:rPr>
                <m:t>m</m:t>
              </m:r>
              <m:r>
                <m:rPr>
                  <m:sty m:val="b"/>
                </m:rPr>
                <w:rPr>
                  <w:rStyle w:val="HTMLCode"/>
                  <w:rFonts w:ascii="Cambria Math" w:eastAsia="Calibri" w:hAnsi="Cambria Math"/>
                </w:rPr>
                <m:t>×</m:t>
              </m:r>
              <m:r>
                <m:rPr>
                  <m:sty m:val="bi"/>
                </m:rPr>
                <w:rPr>
                  <w:rStyle w:val="HTMLCode"/>
                  <w:rFonts w:ascii="Cambria Math" w:eastAsia="Calibri" w:hAnsi="Cambria Math"/>
                </w:rPr>
                <m:t>n</m:t>
              </m:r>
            </m:sup>
          </m:sSup>
          <m:r>
            <w:rPr>
              <w:rStyle w:val="HTMLCode"/>
              <w:rFonts w:ascii="Times New Roman" w:eastAsia="Calibri" w:hAnsi="Times New Roman" w:cs="Calibri"/>
              <w:b/>
              <w:bCs w:val="0"/>
            </w:rPr>
            <w:br/>
          </m:r>
        </m:oMath>
      </m:oMathPara>
      <w:r>
        <w:rPr>
          <w:rStyle w:val="HTMLCode"/>
          <w:rFonts w:ascii="Times New Roman" w:eastAsia="Calibri" w:hAnsi="Times New Roman" w:cs="Calibri"/>
          <w:b/>
          <w:bCs w:val="0"/>
        </w:rPr>
        <w:tab/>
        <w:t>(M3.668)</w:t>
      </w:r>
    </w:p>
    <w:p w:rsidR="00EF4100" w:rsidRDefault="00EF4100" w:rsidP="00EF4100">
      <w:pPr>
        <w:pStyle w:val="StandardWeb"/>
      </w:pPr>
      <w:r>
        <w:t>und:</w:t>
      </w:r>
    </w:p>
    <w:p w:rsidR="00EF4100" w:rsidRDefault="00EF4100" w:rsidP="00EF4100">
      <w:r>
        <w:rPr>
          <w:rStyle w:val="katex"/>
        </w:rPr>
        <w:t>B</w:t>
      </w:r>
      <w:r>
        <w:rPr>
          <w:rStyle w:val="katex"/>
          <w:rFonts w:ascii="Cambria Math" w:hAnsi="Cambria Math" w:cs="Cambria Math"/>
        </w:rPr>
        <w:t>∈</w:t>
      </w:r>
      <w:r>
        <w:rPr>
          <w:rStyle w:val="katex"/>
        </w:rPr>
        <w:t>Kn×r(M3.</w:t>
      </w:r>
      <w:proofErr w:type="gramStart"/>
      <w:r>
        <w:rPr>
          <w:rStyle w:val="katex"/>
        </w:rPr>
        <w:t>669)B</w:t>
      </w:r>
      <w:proofErr w:type="gramEnd"/>
      <w:r>
        <w:rPr>
          <w:rStyle w:val="katex"/>
        </w:rPr>
        <w:t>\in K^{n\times r} \text{M3.669}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r</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(M3.669)</w:t>
      </w:r>
    </w:p>
    <w:p w:rsidR="00EF4100" w:rsidRDefault="00EF4100" w:rsidP="00EF4100">
      <w:pPr>
        <w:pStyle w:val="StandardWeb"/>
      </w:pPr>
      <w:r>
        <w:t xml:space="preserve">Dann kann </w:t>
      </w:r>
      <w:r>
        <w:rPr>
          <w:rStyle w:val="HTMLCode"/>
        </w:rPr>
        <w:t>(B)</w:t>
      </w:r>
      <w:r>
        <w:t xml:space="preserve"> einen Vektor aus </w:t>
      </w:r>
      <w:r>
        <w:rPr>
          <w:rStyle w:val="HTMLCode"/>
        </w:rPr>
        <w:t>(K^r)</w:t>
      </w:r>
      <w:r>
        <w:t xml:space="preserve"> nach </w:t>
      </w:r>
      <w:r>
        <w:rPr>
          <w:rStyle w:val="HTMLCode"/>
        </w:rPr>
        <w:t>(K^n)</w:t>
      </w:r>
      <w:r>
        <w:t xml:space="preserve"> abbilden:</w:t>
      </w:r>
    </w:p>
    <w:p w:rsidR="00EF4100" w:rsidRDefault="00EF4100" w:rsidP="00EF4100">
      <w:proofErr w:type="gramStart"/>
      <w:r>
        <w:rPr>
          <w:rStyle w:val="katex"/>
        </w:rPr>
        <w:t>B:Kr</w:t>
      </w:r>
      <w:proofErr w:type="gramEnd"/>
      <w:r>
        <w:rPr>
          <w:rStyle w:val="katex"/>
        </w:rPr>
        <w:t>→Kn(M3.670)B:K^r\rightarrow K^n \text{M3.670}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r</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(M3.670)</w:t>
      </w:r>
    </w:p>
    <w:p w:rsidR="00EF4100" w:rsidRDefault="00EF4100" w:rsidP="00EF4100">
      <w:pPr>
        <w:pStyle w:val="StandardWeb"/>
      </w:pPr>
      <w:r>
        <w:t xml:space="preserve">und </w:t>
      </w:r>
      <w:r>
        <w:rPr>
          <w:rStyle w:val="HTMLCode"/>
        </w:rPr>
        <w:t>(A)</w:t>
      </w:r>
      <w:r>
        <w:t xml:space="preserve"> anschließend:</w:t>
      </w:r>
    </w:p>
    <w:p w:rsidR="00EF4100" w:rsidRDefault="00EF4100" w:rsidP="00EF4100">
      <w:proofErr w:type="gramStart"/>
      <w:r>
        <w:rPr>
          <w:rStyle w:val="katex"/>
        </w:rPr>
        <w:t>A:Kn</w:t>
      </w:r>
      <w:proofErr w:type="gramEnd"/>
      <w:r>
        <w:rPr>
          <w:rStyle w:val="katex"/>
        </w:rPr>
        <w:t>→Km(M3.671)A:K^n\rightarrow K^m \text{M3.671}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(M3.671)</w:t>
      </w:r>
    </w:p>
    <w:p w:rsidR="00EF4100" w:rsidRDefault="00EF4100" w:rsidP="00EF4100">
      <w:pPr>
        <w:pStyle w:val="StandardWeb"/>
      </w:pPr>
      <w:r>
        <w:t>Damit ist:</w:t>
      </w:r>
    </w:p>
    <w:p w:rsidR="00EF4100" w:rsidRDefault="00EF4100" w:rsidP="00EF4100">
      <w:proofErr w:type="gramStart"/>
      <w:r>
        <w:rPr>
          <w:rStyle w:val="katex"/>
        </w:rPr>
        <w:t>AB:Kr</w:t>
      </w:r>
      <w:proofErr w:type="gramEnd"/>
      <w:r>
        <w:rPr>
          <w:rStyle w:val="katex"/>
        </w:rPr>
        <w:t>→Km(M3.672)AB:K^r\rightarrow K^m \text{M3.672}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r</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(M3.672)</w:t>
      </w:r>
    </w:p>
    <w:p w:rsidR="00EF4100" w:rsidRDefault="00EF4100" w:rsidP="00EF4100">
      <w:pPr>
        <w:pStyle w:val="StandardWeb"/>
      </w:pPr>
      <w:r>
        <w:t>und folglich:</w:t>
      </w:r>
    </w:p>
    <w:p w:rsidR="00EF4100" w:rsidRDefault="00EF4100" w:rsidP="00EF4100">
      <w:r>
        <w:rPr>
          <w:rStyle w:val="katex"/>
        </w:rPr>
        <w:t>AB</w:t>
      </w:r>
      <w:r>
        <w:rPr>
          <w:rStyle w:val="katex"/>
          <w:rFonts w:ascii="Cambria Math" w:hAnsi="Cambria Math" w:cs="Cambria Math"/>
        </w:rPr>
        <w:t>∈</w:t>
      </w:r>
      <w:r>
        <w:rPr>
          <w:rStyle w:val="katex"/>
        </w:rPr>
        <w:t>Km×r(M3.</w:t>
      </w:r>
      <w:proofErr w:type="gramStart"/>
      <w:r>
        <w:rPr>
          <w:rStyle w:val="katex"/>
        </w:rPr>
        <w:t>673)AB</w:t>
      </w:r>
      <w:proofErr w:type="gramEnd"/>
      <w:r>
        <w:rPr>
          <w:rStyle w:val="katex"/>
        </w:rPr>
        <w:t>\in K^{m\times r} \text{M3.673}</w:t>
      </w:r>
    </w:p>
    <w:p w:rsidR="0098399B" w:rsidRDefault="00EF4100" w:rsidP="00EF4100">
      <w:pPr>
        <w:pStyle w:val="StandardWeb"/>
      </w:pPr>
      <w:r>
        <w:lastRenderedPageBreak/>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r</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(M3.673)</w:t>
      </w:r>
    </w:p>
    <w:p w:rsidR="00EF4100" w:rsidRDefault="00EF4100" w:rsidP="00EF4100">
      <w:pPr>
        <w:pStyle w:val="StandardWeb"/>
      </w:pPr>
      <w:r>
        <w:t xml:space="preserve">Die innere Dimension </w:t>
      </w:r>
      <w:r>
        <w:rPr>
          <w:rStyle w:val="HTMLCode"/>
        </w:rPr>
        <w:t>(n)</w:t>
      </w:r>
      <w:r>
        <w:t xml:space="preserve"> muss übereinstimmen:</w:t>
      </w:r>
    </w:p>
    <w:p w:rsidR="00EF4100" w:rsidRDefault="00EF4100" w:rsidP="00EF4100">
      <w:r>
        <w:rPr>
          <w:rStyle w:val="katex"/>
        </w:rPr>
        <w:t>(m×</w:t>
      </w:r>
      <w:proofErr w:type="gramStart"/>
      <w:r>
        <w:rPr>
          <w:rStyle w:val="katex"/>
        </w:rPr>
        <w:t>n)(</w:t>
      </w:r>
      <w:proofErr w:type="gramEnd"/>
      <w:r>
        <w:rPr>
          <w:rStyle w:val="katex"/>
        </w:rPr>
        <w:t>n×r)</w:t>
      </w:r>
      <w:r>
        <w:rPr>
          <w:rStyle w:val="katex"/>
          <w:rFonts w:ascii="Cambria Math" w:hAnsi="Cambria Math" w:cs="Cambria Math"/>
        </w:rPr>
        <w:t>⟶</w:t>
      </w:r>
      <w:r>
        <w:rPr>
          <w:rStyle w:val="katex"/>
        </w:rPr>
        <w:t xml:space="preserve">(m×r)(M3.674)(m\times n)(n\times r) </w:t>
      </w:r>
      <w:r>
        <w:rPr>
          <w:rStyle w:val="katex"/>
          <w:rFonts w:ascii="Cambria Math" w:hAnsi="Cambria Math" w:cs="Cambria Math"/>
        </w:rPr>
        <w:t>⟶</w:t>
      </w:r>
      <w:r>
        <w:rPr>
          <w:rStyle w:val="katex"/>
        </w:rPr>
        <w:t xml:space="preserve"> (m\times r) \text{M3.674}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e>
          </m:d>
          <m:d>
            <m:dPr>
              <m:ctrlPr>
                <w:rPr>
                  <w:rStyle w:val="HTMLCode"/>
                  <w:rFonts w:ascii="Cambria Math" w:eastAsia="Calibri" w:hAnsi="Cambria Math"/>
                  <w:i w:val="0"/>
                </w:rPr>
              </m:ctrlPr>
            </m:dPr>
            <m:e>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r</m:t>
              </m:r>
            </m:e>
          </m:d>
          <m:r>
            <m:rPr>
              <m:sty m:val="p"/>
            </m:rPr>
            <w:rPr>
              <w:rStyle w:val="HTMLCode"/>
              <w:rFonts w:ascii="Cambria Math" w:eastAsia="Calibri" w:hAnsi="Cambria Math" w:cs="Cambria Math"/>
            </w:rPr>
            <m:t>⟶</m:t>
          </m:r>
          <m:d>
            <m:dPr>
              <m:ctrlPr>
                <w:rPr>
                  <w:rStyle w:val="HTMLCode"/>
                  <w:rFonts w:ascii="Cambria Math" w:eastAsia="Calibri" w:hAnsi="Cambria Math"/>
                  <w:i w:val="0"/>
                </w:rPr>
              </m:ctrlPr>
            </m:dPr>
            <m:e>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r</m:t>
              </m:r>
            </m:e>
          </m:d>
          <m:r>
            <w:rPr>
              <w:rStyle w:val="HTMLCode"/>
              <w:rFonts w:ascii="Times New Roman" w:eastAsia="Calibri" w:hAnsi="Times New Roman" w:cs="Calibri"/>
            </w:rPr>
            <w:br/>
          </m:r>
        </m:oMath>
      </m:oMathPara>
      <w:r>
        <w:rPr>
          <w:rStyle w:val="HTMLCode"/>
          <w:rFonts w:ascii="Times New Roman" w:eastAsia="Calibri" w:hAnsi="Times New Roman" w:cs="Calibri"/>
        </w:rPr>
        <w:tab/>
        <w:t>(M3.674)</w:t>
      </w:r>
    </w:p>
    <w:p w:rsidR="00EF4100" w:rsidRDefault="00EF4100" w:rsidP="00EF4100">
      <w:pPr>
        <w:pStyle w:val="StandardWeb"/>
      </w:pPr>
      <w:r>
        <w:t>Damit folgt die Dimensionsregel:</w:t>
      </w:r>
    </w:p>
    <w:p w:rsidR="00EF4100" w:rsidRDefault="00EF4100" w:rsidP="00EF4100">
      <w:r>
        <w:rPr>
          <w:rStyle w:val="katex"/>
        </w:rPr>
        <w:t>Km×n×Kn×r</w:t>
      </w:r>
      <w:r>
        <w:rPr>
          <w:rStyle w:val="katex"/>
          <w:rFonts w:ascii="Cambria Math" w:hAnsi="Cambria Math" w:cs="Cambria Math"/>
        </w:rPr>
        <w:t>⟶</w:t>
      </w:r>
      <w:r>
        <w:rPr>
          <w:rStyle w:val="katex"/>
        </w:rPr>
        <w:t>Km×r(M3.</w:t>
      </w:r>
      <w:proofErr w:type="gramStart"/>
      <w:r>
        <w:rPr>
          <w:rStyle w:val="katex"/>
        </w:rPr>
        <w:t>675)\</w:t>
      </w:r>
      <w:proofErr w:type="gramEnd"/>
      <w:r>
        <w:rPr>
          <w:rStyle w:val="katex"/>
        </w:rPr>
        <w:t xml:space="preserve">rect( K^{m\times n}\times K^{n\times r} </w:t>
      </w:r>
      <w:r>
        <w:rPr>
          <w:rStyle w:val="katex"/>
          <w:rFonts w:ascii="Cambria Math" w:hAnsi="Cambria Math" w:cs="Cambria Math"/>
        </w:rPr>
        <w:t>⟶</w:t>
      </w:r>
      <w:r>
        <w:rPr>
          <w:rStyle w:val="katex"/>
        </w:rPr>
        <w:t xml:space="preserve"> K^{m\times r} ) \text{M3.675}</w:t>
      </w:r>
    </w:p>
    <w:p w:rsidR="0098399B" w:rsidRDefault="00EF4100" w:rsidP="00EF4100">
      <w:pPr>
        <w:pStyle w:val="StandardWeb"/>
      </w:pPr>
      <w:r>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r</m:t>
                </m:r>
              </m:sup>
            </m:sSup>
            <m:r>
              <m:rPr>
                <m:sty m:val="p"/>
              </m:rPr>
              <w:rPr>
                <w:rStyle w:val="HTMLCode"/>
                <w:rFonts w:ascii="Cambria Math" w:eastAsia="Calibri" w:hAnsi="Cambria Math" w:cs="Cambria Math"/>
              </w:rPr>
              <m:t>⟶</m:t>
            </m:r>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r</m:t>
                </m:r>
              </m:sup>
            </m:sSup>
          </m:e>
        </m:borderBox>
      </m:oMath>
      <w:r>
        <w:rPr>
          <w:rStyle w:val="HTMLCode"/>
          <w:rFonts w:ascii="Cambria Math" w:eastAsia="Calibri" w:hAnsi="Cambria Math" w:cs="Calibri"/>
        </w:rPr>
        <w:tab/>
        <w:t>(M3.675)</w:t>
      </w:r>
    </w:p>
    <w:p w:rsidR="00EF4100" w:rsidRDefault="00EF4100" w:rsidP="00EF4100">
      <w:pPr>
        <w:pStyle w:val="StandardWeb"/>
      </w:pPr>
      <w:r>
        <w:t>Diese Bedingung ist keine bloße Rechenvorschrift. Sie bildet exakt die Kompatibilität von Zielraum und Definitionsraum bei der Komposition von Abbildungen ab.</w:t>
      </w:r>
    </w:p>
    <w:p w:rsidR="00EF4100" w:rsidRDefault="00EF4100" w:rsidP="00EF4100">
      <w:pPr>
        <w:pStyle w:val="berschrift2"/>
      </w:pPr>
      <w:r>
        <w:t>M3.6.5 Herleitung der Einträge des Matrixprodukts</w:t>
      </w:r>
    </w:p>
    <w:p w:rsidR="00EF4100" w:rsidRDefault="00EF4100" w:rsidP="00EF4100">
      <w:pPr>
        <w:pStyle w:val="StandardWeb"/>
      </w:pPr>
      <w:r>
        <w:t>Seien:</w:t>
      </w:r>
    </w:p>
    <w:p w:rsidR="00EF4100" w:rsidRDefault="00EF4100" w:rsidP="00EF4100">
      <w:r>
        <w:rPr>
          <w:rStyle w:val="katex"/>
        </w:rPr>
        <w:t>A=(aij)</w:t>
      </w:r>
      <w:r>
        <w:rPr>
          <w:rStyle w:val="katex"/>
          <w:rFonts w:ascii="Cambria Math" w:hAnsi="Cambria Math" w:cs="Cambria Math"/>
        </w:rPr>
        <w:t>∈</w:t>
      </w:r>
      <w:r>
        <w:rPr>
          <w:rStyle w:val="katex"/>
        </w:rPr>
        <w:t>Km×n(M3.</w:t>
      </w:r>
      <w:proofErr w:type="gramStart"/>
      <w:r>
        <w:rPr>
          <w:rStyle w:val="katex"/>
        </w:rPr>
        <w:t>676)A</w:t>
      </w:r>
      <w:proofErr w:type="gramEnd"/>
      <w:r>
        <w:rPr>
          <w:rStyle w:val="katex"/>
        </w:rPr>
        <w:t>=(a_{ij})\in K^{m\times n} \text{M3.676}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(M3.676)</w:t>
      </w:r>
    </w:p>
    <w:p w:rsidR="00EF4100" w:rsidRDefault="00EF4100" w:rsidP="00EF4100">
      <w:pPr>
        <w:pStyle w:val="StandardWeb"/>
      </w:pPr>
      <w:r>
        <w:t>und:</w:t>
      </w:r>
    </w:p>
    <w:p w:rsidR="00EF4100" w:rsidRDefault="00EF4100" w:rsidP="00EF4100">
      <w:r>
        <w:rPr>
          <w:rStyle w:val="katex"/>
        </w:rPr>
        <w:t>B=(bjk)</w:t>
      </w:r>
      <w:r>
        <w:rPr>
          <w:rStyle w:val="katex"/>
          <w:rFonts w:ascii="Cambria Math" w:hAnsi="Cambria Math" w:cs="Cambria Math"/>
        </w:rPr>
        <w:t>∈</w:t>
      </w:r>
      <w:r>
        <w:rPr>
          <w:rStyle w:val="katex"/>
        </w:rPr>
        <w:t>Kn×r(M3.</w:t>
      </w:r>
      <w:proofErr w:type="gramStart"/>
      <w:r>
        <w:rPr>
          <w:rStyle w:val="katex"/>
        </w:rPr>
        <w:t>677)B</w:t>
      </w:r>
      <w:proofErr w:type="gramEnd"/>
      <w:r>
        <w:rPr>
          <w:rStyle w:val="katex"/>
        </w:rPr>
        <w:t>=(b_{jk})\in K^{n\times r} \text{M3.677}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jk</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r</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(M3.677)</w:t>
      </w:r>
    </w:p>
    <w:p w:rsidR="00EF4100" w:rsidRDefault="00EF4100" w:rsidP="00EF4100">
      <w:pPr>
        <w:pStyle w:val="StandardWeb"/>
      </w:pPr>
      <w:r>
        <w:t xml:space="preserve">Die </w:t>
      </w:r>
      <w:r>
        <w:rPr>
          <w:rStyle w:val="HTMLCode"/>
        </w:rPr>
        <w:t>(k)</w:t>
      </w:r>
      <w:r>
        <w:t xml:space="preserve">-te Spalte von </w:t>
      </w:r>
      <w:r>
        <w:rPr>
          <w:rStyle w:val="HTMLCode"/>
        </w:rPr>
        <w:t>(B)</w:t>
      </w:r>
      <w:r>
        <w:t xml:space="preserve"> sei:</w:t>
      </w:r>
    </w:p>
    <w:p w:rsidR="00EF4100" w:rsidRDefault="00EF4100" w:rsidP="00EF4100">
      <w:r>
        <w:rPr>
          <w:rStyle w:val="katex"/>
        </w:rPr>
        <w:lastRenderedPageBreak/>
        <w:t>B∙k=(b1k</w:t>
      </w:r>
      <w:r>
        <w:rPr>
          <w:rStyle w:val="katex"/>
          <w:rFonts w:ascii="Cambria Math" w:hAnsi="Cambria Math" w:cs="Cambria Math"/>
        </w:rPr>
        <w:t>⋮</w:t>
      </w:r>
      <w:proofErr w:type="gramStart"/>
      <w:r>
        <w:rPr>
          <w:rStyle w:val="katex"/>
        </w:rPr>
        <w:t>bnk)(</w:t>
      </w:r>
      <w:proofErr w:type="gramEnd"/>
      <w:r>
        <w:rPr>
          <w:rStyle w:val="katex"/>
        </w:rPr>
        <w:t>M3.678)B_{\bullet k} = \begin{pmatrix} b_{1k}\\ \vdots\\ b_{nk} \\ \end{pmatrix} \text{M3.678}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m:t>
              </m:r>
              <m:r>
                <w:rPr>
                  <w:rStyle w:val="HTMLCode"/>
                  <w:rFonts w:ascii="Cambria Math" w:eastAsia="Calibri" w:hAnsi="Cambria Math"/>
                </w:rPr>
                <m:t>k</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r>
                          <w:rPr>
                            <w:rStyle w:val="HTMLCode"/>
                            <w:rFonts w:ascii="Cambria Math" w:eastAsia="Calibri" w:hAnsi="Cambria Math"/>
                          </w:rPr>
                          <m:t>k</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nk</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(M3.678)</w:t>
      </w:r>
    </w:p>
    <w:p w:rsidR="00EF4100" w:rsidRDefault="00EF4100" w:rsidP="00EF4100">
      <w:pPr>
        <w:pStyle w:val="StandardWeb"/>
      </w:pPr>
      <w:r>
        <w:t xml:space="preserve">Dann ist die </w:t>
      </w:r>
      <w:r>
        <w:rPr>
          <w:rStyle w:val="HTMLCode"/>
        </w:rPr>
        <w:t>(k)</w:t>
      </w:r>
      <w:r>
        <w:t xml:space="preserve">-te Spalte von </w:t>
      </w:r>
      <w:r>
        <w:rPr>
          <w:rStyle w:val="HTMLCode"/>
        </w:rPr>
        <w:t>(AB)</w:t>
      </w:r>
      <w:r>
        <w:t>:</w:t>
      </w:r>
    </w:p>
    <w:p w:rsidR="00EF4100" w:rsidRDefault="00EF4100" w:rsidP="00EF4100">
      <w:r>
        <w:rPr>
          <w:rStyle w:val="katex"/>
        </w:rPr>
        <w:t>(AB)∙k=AB∙k(M3.</w:t>
      </w:r>
      <w:proofErr w:type="gramStart"/>
      <w:r>
        <w:rPr>
          <w:rStyle w:val="katex"/>
        </w:rPr>
        <w:t>679)(</w:t>
      </w:r>
      <w:proofErr w:type="gramEnd"/>
      <w:r>
        <w:rPr>
          <w:rStyle w:val="katex"/>
        </w:rPr>
        <w:t>AB)_{\bullet k} = A B_{\bullet k} \text{M3.679}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ctrlPr>
                <w:rPr>
                  <w:rStyle w:val="HTMLCode"/>
                  <w:rFonts w:ascii="Cambria Math" w:eastAsia="Calibri" w:hAnsi="Cambria Math"/>
                </w:rPr>
              </m:ctrlPr>
            </m:e>
            <m:sub>
              <m:r>
                <m:rPr>
                  <m:sty m:val="p"/>
                </m:rPr>
                <w:rPr>
                  <w:rStyle w:val="HTMLCode"/>
                  <w:rFonts w:ascii="Cambria Math" w:eastAsia="Calibri" w:hAnsi="Cambria Math"/>
                </w:rPr>
                <m:t>∙</m:t>
              </m:r>
              <m:r>
                <w:rPr>
                  <w:rStyle w:val="HTMLCode"/>
                  <w:rFonts w:ascii="Cambria Math" w:eastAsia="Calibri" w:hAnsi="Cambria Math"/>
                </w:rPr>
                <m:t>k</m:t>
              </m:r>
            </m:sub>
          </m:sSub>
          <m:r>
            <m:rPr>
              <m:sty m:val="p"/>
            </m:rPr>
            <w:rPr>
              <w:rStyle w:val="HTMLCode"/>
              <w:rFonts w:ascii="Cambria Math" w:eastAsia="Calibri" w:hAnsi="Cambria Math"/>
            </w:rPr>
            <m:t>=</m:t>
          </m:r>
          <m:r>
            <w:rPr>
              <w:rStyle w:val="HTMLCode"/>
              <w:rFonts w:ascii="Cambria Math" w:eastAsia="Calibri" w:hAnsi="Cambria Math"/>
            </w:rPr>
            <m:t>A</m:t>
          </m:r>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m:t>
              </m:r>
              <m:r>
                <w:rPr>
                  <w:rStyle w:val="HTMLCode"/>
                  <w:rFonts w:ascii="Cambria Math" w:eastAsia="Calibri" w:hAnsi="Cambria Math"/>
                </w:rPr>
                <m:t>k</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(M3.679)</w:t>
      </w:r>
    </w:p>
    <w:p w:rsidR="00EF4100" w:rsidRDefault="00EF4100" w:rsidP="00EF4100">
      <w:pPr>
        <w:pStyle w:val="StandardWeb"/>
      </w:pPr>
      <w:r>
        <w:t xml:space="preserve">Die </w:t>
      </w:r>
      <w:r>
        <w:rPr>
          <w:rStyle w:val="HTMLCode"/>
        </w:rPr>
        <w:t>(i)</w:t>
      </w:r>
      <w:r>
        <w:t>-te Komponente ergibt sich zu:</w:t>
      </w:r>
    </w:p>
    <w:p w:rsidR="00EF4100" w:rsidRDefault="00EF4100" w:rsidP="00EF4100">
      <w:r>
        <w:rPr>
          <w:rStyle w:val="katex"/>
        </w:rPr>
        <w:t>(AB)ik=∑j=1naijbjk(M3.</w:t>
      </w:r>
      <w:proofErr w:type="gramStart"/>
      <w:r>
        <w:rPr>
          <w:rStyle w:val="katex"/>
        </w:rPr>
        <w:t>680)(</w:t>
      </w:r>
      <w:proofErr w:type="gramEnd"/>
      <w:r>
        <w:rPr>
          <w:rStyle w:val="katex"/>
        </w:rPr>
        <w:t>AB)_{ik} = \sum_{j=1}^{n}a_{ij}b_{jk} \text{M3.680}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e>
            <m:sub>
              <m:r>
                <w:rPr>
                  <w:rStyle w:val="HTMLCode"/>
                  <w:rFonts w:ascii="Cambria Math" w:eastAsia="Calibri" w:hAnsi="Cambria Math"/>
                </w:rPr>
                <m:t>ik</m:t>
              </m:r>
            </m:sub>
          </m:sSub>
          <m:r>
            <m:rPr>
              <m:sty m:val="p"/>
            </m:rPr>
            <w:rPr>
              <w:rStyle w:val="HTMLCode"/>
              <w:rFonts w:ascii="Cambria Math" w:eastAsia="Calibri" w:hAnsi="Cambria Math"/>
            </w:rPr>
            <m:t>=</m:t>
          </m:r>
          <m:nary>
            <m:naryPr>
              <m:chr m:val="∑"/>
              <m:limLoc m:val="undOvr"/>
              <m:grow m:val="1"/>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jk</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(M3.680)</w:t>
      </w:r>
    </w:p>
    <w:p w:rsidR="00EF4100" w:rsidRDefault="00EF4100" w:rsidP="00EF4100">
      <w:pPr>
        <w:pStyle w:val="StandardWeb"/>
      </w:pPr>
      <w:r>
        <w:t>Damit ist das Matrixprodukt definiert durch:</w:t>
      </w:r>
    </w:p>
    <w:p w:rsidR="00EF4100" w:rsidRDefault="00EF4100" w:rsidP="00EF4100">
      <w:r>
        <w:rPr>
          <w:rStyle w:val="katex"/>
        </w:rPr>
        <w:t>(AB)ik=∑j=1naijbjk(M3.</w:t>
      </w:r>
      <w:proofErr w:type="gramStart"/>
      <w:r>
        <w:rPr>
          <w:rStyle w:val="katex"/>
        </w:rPr>
        <w:t>681)\</w:t>
      </w:r>
      <w:proofErr w:type="gramEnd"/>
      <w:r>
        <w:rPr>
          <w:rStyle w:val="katex"/>
        </w:rPr>
        <w:t>rect( (AB)_{ik} = \sum_{j=1}^{n}a_{ij}b_{jk} ) \text{M3.681}</w:t>
      </w:r>
    </w:p>
    <w:p w:rsidR="0098399B" w:rsidRDefault="00EF4100" w:rsidP="00EF4100">
      <w:pPr>
        <w:pStyle w:val="StandardWeb"/>
      </w:pPr>
      <w:r>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e>
              <m:sub>
                <m:r>
                  <w:rPr>
                    <w:rStyle w:val="HTMLCode"/>
                    <w:rFonts w:ascii="Cambria Math" w:eastAsia="Calibri" w:hAnsi="Cambria Math"/>
                  </w:rPr>
                  <m:t>ik</m:t>
                </m:r>
              </m:sub>
            </m:sSub>
            <m:r>
              <m:rPr>
                <m:sty m:val="p"/>
              </m:rPr>
              <w:rPr>
                <w:rStyle w:val="HTMLCode"/>
                <w:rFonts w:ascii="Cambria Math" w:eastAsia="Calibri" w:hAnsi="Cambria Math"/>
              </w:rPr>
              <m:t>=</m:t>
            </m:r>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jk</m:t>
                </m:r>
              </m:sub>
            </m:sSub>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(M3.681)</w:t>
      </w:r>
    </w:p>
    <w:p w:rsidR="00EF4100" w:rsidRDefault="00EF4100" w:rsidP="00EF4100">
      <w:pPr>
        <w:pStyle w:val="StandardWeb"/>
      </w:pPr>
      <w:r>
        <w:t>für:</w:t>
      </w:r>
    </w:p>
    <w:p w:rsidR="00EF4100" w:rsidRDefault="00EF4100" w:rsidP="00EF4100">
      <w:r>
        <w:rPr>
          <w:rStyle w:val="katex"/>
        </w:rPr>
        <w:t>1≤i≤m,1≤k≤r(M3.682)1\leq i\leq m, \</w:t>
      </w:r>
      <w:proofErr w:type="gramStart"/>
      <w:r>
        <w:rPr>
          <w:rStyle w:val="katex"/>
        </w:rPr>
        <w:t>qquad  1</w:t>
      </w:r>
      <w:proofErr w:type="gramEnd"/>
      <w:r>
        <w:rPr>
          <w:rStyle w:val="katex"/>
        </w:rPr>
        <w:t>\leq k\leq r \text{M3.682}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m:rPr>
              <m:sty m:val="p"/>
            </m:rPr>
            <w:rPr>
              <w:rStyle w:val="HTMLCode"/>
              <w:rFonts w:ascii="Cambria Math" w:eastAsia="Calibri" w:hAnsi="Cambria Math"/>
            </w:rPr>
            <m:t>1≤</m:t>
          </m:r>
          <m:r>
            <w:rPr>
              <w:rStyle w:val="HTMLCode"/>
              <w:rFonts w:ascii="Cambria Math" w:eastAsia="Calibri" w:hAnsi="Cambria Math"/>
            </w:rPr>
            <m:t>i</m:t>
          </m:r>
          <m:r>
            <m:rPr>
              <m:sty m:val="p"/>
            </m:rPr>
            <w:rPr>
              <w:rStyle w:val="HTMLCode"/>
              <w:rFonts w:ascii="Cambria Math" w:eastAsia="Calibri" w:hAnsi="Cambria Math"/>
            </w:rPr>
            <m:t>≤</m:t>
          </m:r>
          <m:r>
            <w:rPr>
              <w:rStyle w:val="HTMLCode"/>
              <w:rFonts w:ascii="Cambria Math" w:eastAsia="Calibri" w:hAnsi="Cambria Math"/>
            </w:rPr>
            <m:t>m</m:t>
          </m:r>
          <m:r>
            <m:rPr>
              <m:sty m:val="p"/>
            </m:rPr>
            <w:rPr>
              <w:rStyle w:val="HTMLCode"/>
              <w:rFonts w:ascii="Cambria Math" w:eastAsia="Calibri" w:hAnsi="Cambria Math"/>
            </w:rPr>
            <m:t>,   1≤</m:t>
          </m:r>
          <m:r>
            <w:rPr>
              <w:rStyle w:val="HTMLCode"/>
              <w:rFonts w:ascii="Cambria Math" w:eastAsia="Calibri" w:hAnsi="Cambria Math"/>
            </w:rPr>
            <m:t>k</m:t>
          </m:r>
          <m:r>
            <m:rPr>
              <m:sty m:val="p"/>
            </m:rPr>
            <w:rPr>
              <w:rStyle w:val="HTMLCode"/>
              <w:rFonts w:ascii="Cambria Math" w:eastAsia="Calibri" w:hAnsi="Cambria Math"/>
            </w:rPr>
            <m:t>≤</m:t>
          </m:r>
          <m:r>
            <w:rPr>
              <w:rStyle w:val="HTMLCode"/>
              <w:rFonts w:ascii="Cambria Math" w:eastAsia="Calibri" w:hAnsi="Cambria Math"/>
            </w:rPr>
            <m:t>r</m:t>
          </m:r>
          <m:r>
            <w:rPr>
              <w:rStyle w:val="HTMLCode"/>
              <w:rFonts w:ascii="Times New Roman" w:eastAsia="Calibri" w:hAnsi="Times New Roman" w:cs="Calibri"/>
            </w:rPr>
            <w:br/>
          </m:r>
        </m:oMath>
      </m:oMathPara>
      <w:r>
        <w:rPr>
          <w:rStyle w:val="HTMLCode"/>
          <w:rFonts w:ascii="Times New Roman" w:eastAsia="Calibri" w:hAnsi="Times New Roman" w:cs="Calibri"/>
        </w:rPr>
        <w:tab/>
        <w:t>(M3.682)</w:t>
      </w:r>
    </w:p>
    <w:p w:rsidR="00EF4100" w:rsidRDefault="00EF4100" w:rsidP="00EF4100">
      <w:pPr>
        <w:pStyle w:val="StandardWeb"/>
      </w:pPr>
      <w:r>
        <w:lastRenderedPageBreak/>
        <w:t>Damit wird jeder Eintrag als Summe von Produkten einer Zeile der linken Matrix mit einer Spalte der rechten Matrix erzeugt.</w:t>
      </w:r>
    </w:p>
    <w:p w:rsidR="00EF4100" w:rsidRDefault="00EF4100" w:rsidP="00EF4100">
      <w:pPr>
        <w:pStyle w:val="berschrift2"/>
      </w:pPr>
      <w:r>
        <w:t>M3.6.6 Zeile-mal-Spalte-Struktur</w:t>
      </w:r>
    </w:p>
    <w:p w:rsidR="00EF4100" w:rsidRDefault="00EF4100" w:rsidP="00EF4100">
      <w:pPr>
        <w:pStyle w:val="StandardWeb"/>
      </w:pPr>
      <w:r>
        <w:t xml:space="preserve">Die </w:t>
      </w:r>
      <w:r>
        <w:rPr>
          <w:rStyle w:val="HTMLCode"/>
        </w:rPr>
        <w:t>(i)</w:t>
      </w:r>
      <w:r>
        <w:t xml:space="preserve">-te Zeile von </w:t>
      </w:r>
      <w:r>
        <w:rPr>
          <w:rStyle w:val="HTMLCode"/>
        </w:rPr>
        <w:t>(A)</w:t>
      </w:r>
      <w:r>
        <w:t xml:space="preserve"> lautet:</w:t>
      </w:r>
    </w:p>
    <w:p w:rsidR="00EF4100" w:rsidRDefault="00EF4100" w:rsidP="00EF4100">
      <w:r>
        <w:rPr>
          <w:rStyle w:val="katex"/>
        </w:rPr>
        <w:t>Ai∙=(ai1</w:t>
      </w:r>
      <w:r>
        <w:rPr>
          <w:rStyle w:val="katex"/>
          <w:rFonts w:ascii="Cambria Math" w:hAnsi="Cambria Math" w:cs="Cambria Math"/>
        </w:rPr>
        <w:t>⋯</w:t>
      </w:r>
      <w:proofErr w:type="gramStart"/>
      <w:r>
        <w:rPr>
          <w:rStyle w:val="katex"/>
        </w:rPr>
        <w:t>ain)(</w:t>
      </w:r>
      <w:proofErr w:type="gramEnd"/>
      <w:r>
        <w:rPr>
          <w:rStyle w:val="katex"/>
        </w:rPr>
        <w:t>M3.683)A_{i\bullet} = \begin{pmatrix} a_{i1}&amp;\cdots&amp;a_{in} \\ \end{pmatrix} \text{M3.683}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m:t>
              </m:r>
              <m:r>
                <m:rPr>
                  <m:sty m:val="p"/>
                </m:rPr>
                <w:rPr>
                  <w:rStyle w:val="HTMLCode"/>
                  <w:rFonts w:ascii="Cambria Math" w:eastAsia="Calibri" w:hAnsi="Cambria Math"/>
                </w:rPr>
                <m:t>∙</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3"/>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m:t>
                        </m:r>
                        <m:r>
                          <m:rPr>
                            <m:sty m:val="p"/>
                          </m:rPr>
                          <w:rPr>
                            <w:rStyle w:val="HTMLCode"/>
                            <w:rFonts w:ascii="Cambria Math" w:eastAsia="Calibri" w:hAnsi="Cambria Math"/>
                          </w:rPr>
                          <m:t>1</m:t>
                        </m:r>
                      </m:sub>
                    </m:sSub>
                    <m:ctrlPr>
                      <w:rPr>
                        <w:rStyle w:val="HTMLCode"/>
                        <w:rFonts w:ascii="Cambria Math" w:eastAsia="Calibri" w:hAnsi="Cambria Math"/>
                        <w:i w:val="0"/>
                      </w:rPr>
                    </m:ctrlPr>
                  </m:e>
                  <m:e>
                    <m:r>
                      <m:rPr>
                        <m:sty m:val="p"/>
                      </m:rPr>
                      <w:rPr>
                        <w:rStyle w:val="HTMLCode"/>
                        <w:rFonts w:ascii="Cambria Math" w:eastAsia="Calibri" w:hAnsi="Cambria Math"/>
                      </w:rPr>
                      <m:t>⋯</m:t>
                    </m:r>
                    <m:ctrlPr>
                      <w:rPr>
                        <w:rStyle w:val="HTMLCode"/>
                        <w:rFonts w:ascii="Cambria Math" w:eastAsia="Calibri" w:hAnsi="Cambria Math"/>
                        <w:i w:val="0"/>
                      </w:rPr>
                    </m:ctrlPr>
                  </m:e>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in</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(M3.683)</w:t>
      </w:r>
    </w:p>
    <w:p w:rsidR="00EF4100" w:rsidRDefault="00EF4100" w:rsidP="00EF4100">
      <w:pPr>
        <w:pStyle w:val="StandardWeb"/>
      </w:pPr>
      <w:r>
        <w:t xml:space="preserve">Die </w:t>
      </w:r>
      <w:r>
        <w:rPr>
          <w:rStyle w:val="HTMLCode"/>
        </w:rPr>
        <w:t>(k)</w:t>
      </w:r>
      <w:r>
        <w:t xml:space="preserve">-te Spalte von </w:t>
      </w:r>
      <w:r>
        <w:rPr>
          <w:rStyle w:val="HTMLCode"/>
        </w:rPr>
        <w:t>(B)</w:t>
      </w:r>
      <w:r>
        <w:t xml:space="preserve"> ist:</w:t>
      </w:r>
    </w:p>
    <w:p w:rsidR="00EF4100" w:rsidRDefault="00EF4100" w:rsidP="00EF4100">
      <w:r>
        <w:rPr>
          <w:rStyle w:val="katex"/>
        </w:rPr>
        <w:t>B∙k=(b1k</w:t>
      </w:r>
      <w:r>
        <w:rPr>
          <w:rStyle w:val="katex"/>
          <w:rFonts w:ascii="Cambria Math" w:hAnsi="Cambria Math" w:cs="Cambria Math"/>
        </w:rPr>
        <w:t>⋮</w:t>
      </w:r>
      <w:proofErr w:type="gramStart"/>
      <w:r>
        <w:rPr>
          <w:rStyle w:val="katex"/>
        </w:rPr>
        <w:t>bnk)(</w:t>
      </w:r>
      <w:proofErr w:type="gramEnd"/>
      <w:r>
        <w:rPr>
          <w:rStyle w:val="katex"/>
        </w:rPr>
        <w:t>M3.684)B_{\bullet k} = \begin{pmatrix} b_{1k}\\ \vdots\\ b_{nk} \\ \end{pmatrix} \text{M3.684}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m:t>
              </m:r>
              <m:r>
                <w:rPr>
                  <w:rStyle w:val="HTMLCode"/>
                  <w:rFonts w:ascii="Cambria Math" w:eastAsia="Calibri" w:hAnsi="Cambria Math"/>
                </w:rPr>
                <m:t>k</m:t>
              </m:r>
            </m:sub>
          </m:sSub>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1"/>
                        <m:mcJc m:val="center"/>
                      </m:mcPr>
                    </m:mc>
                  </m:mcs>
                  <m:ctrlPr>
                    <w:rPr>
                      <w:rStyle w:val="HTMLCode"/>
                      <w:rFonts w:ascii="Cambria Math" w:eastAsia="Calibri" w:hAnsi="Cambria Math"/>
                    </w:rPr>
                  </m:ctrlPr>
                </m:mPr>
                <m:m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r>
                          <w:rPr>
                            <w:rStyle w:val="HTMLCode"/>
                            <w:rFonts w:ascii="Cambria Math" w:eastAsia="Calibri" w:hAnsi="Cambria Math"/>
                          </w:rPr>
                          <m:t>k</m:t>
                        </m:r>
                      </m:sub>
                    </m:sSub>
                    <m:ctrlPr>
                      <w:rPr>
                        <w:rStyle w:val="HTMLCode"/>
                        <w:rFonts w:ascii="Cambria Math" w:eastAsia="Calibri" w:hAnsi="Cambria Math"/>
                        <w:i w:val="0"/>
                      </w:rPr>
                    </m:ctrlPr>
                  </m:e>
                </m:mr>
                <m:mr>
                  <m:e>
                    <m:r>
                      <m:rPr>
                        <m:sty m:val="p"/>
                      </m:rPr>
                      <w:rPr>
                        <w:rStyle w:val="HTMLCode"/>
                        <w:rFonts w:ascii="Cambria Math" w:eastAsia="Calibri" w:hAnsi="Cambria Math"/>
                      </w:rPr>
                      <m:t>⋮</m:t>
                    </m:r>
                    <m:ctrlPr>
                      <w:rPr>
                        <w:rStyle w:val="HTMLCode"/>
                        <w:rFonts w:ascii="Cambria Math" w:eastAsia="Calibri" w:hAnsi="Cambria Math"/>
                        <w:i w:val="0"/>
                      </w:rPr>
                    </m:ctrlPr>
                  </m:e>
                </m:mr>
                <m:m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nk</m:t>
                        </m:r>
                      </m:sub>
                    </m:sSub>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(M3.684)</w:t>
      </w:r>
    </w:p>
    <w:p w:rsidR="00EF4100" w:rsidRDefault="00EF4100" w:rsidP="00EF4100">
      <w:pPr>
        <w:pStyle w:val="StandardWeb"/>
      </w:pPr>
      <w:r>
        <w:t>Dann kann ich (M3.681) schreiben als:</w:t>
      </w:r>
    </w:p>
    <w:p w:rsidR="00EF4100" w:rsidRDefault="00EF4100" w:rsidP="00EF4100">
      <w:r>
        <w:rPr>
          <w:rStyle w:val="katex"/>
        </w:rPr>
        <w:t>(AB)ik=Ai∙B∙k(M3.</w:t>
      </w:r>
      <w:proofErr w:type="gramStart"/>
      <w:r>
        <w:rPr>
          <w:rStyle w:val="katex"/>
        </w:rPr>
        <w:t>685)(</w:t>
      </w:r>
      <w:proofErr w:type="gramEnd"/>
      <w:r>
        <w:rPr>
          <w:rStyle w:val="katex"/>
        </w:rPr>
        <w:t>AB)_{ik} = A_{i\bullet}B_{\bullet k} \text{M3.685}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e>
            <m:sub>
              <m:r>
                <w:rPr>
                  <w:rStyle w:val="HTMLCode"/>
                  <w:rFonts w:ascii="Cambria Math" w:eastAsia="Calibri" w:hAnsi="Cambria Math"/>
                </w:rPr>
                <m:t>ik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m:t>
              </m:r>
              <m:r>
                <m:rPr>
                  <m:sty m:val="p"/>
                </m:rPr>
                <w:rPr>
                  <w:rStyle w:val="HTMLCode"/>
                  <w:rFonts w:ascii="Cambria Math" w:eastAsia="Calibri" w:hAnsi="Cambria Math"/>
                </w:rPr>
                <m:t>∙</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m:t>
              </m:r>
              <m:r>
                <w:rPr>
                  <w:rStyle w:val="HTMLCode"/>
                  <w:rFonts w:ascii="Cambria Math" w:eastAsia="Calibri" w:hAnsi="Cambria Math"/>
                </w:rPr>
                <m:t>k</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(M3.685)</w:t>
      </w:r>
    </w:p>
    <w:p w:rsidR="00EF4100" w:rsidRDefault="00EF4100" w:rsidP="00EF4100">
      <w:pPr>
        <w:pStyle w:val="StandardWeb"/>
      </w:pPr>
      <w:r>
        <w:t>wobei rechts die endliche Summe:</w:t>
      </w:r>
    </w:p>
    <w:p w:rsidR="00EF4100" w:rsidRDefault="00EF4100" w:rsidP="00EF4100">
      <w:r>
        <w:rPr>
          <w:rStyle w:val="katex"/>
        </w:rPr>
        <w:t>Ai∙B∙k=ai1b1k+</w:t>
      </w:r>
      <w:r>
        <w:rPr>
          <w:rStyle w:val="katex"/>
          <w:rFonts w:ascii="Cambria Math" w:hAnsi="Cambria Math" w:cs="Cambria Math"/>
        </w:rPr>
        <w:t>⋯</w:t>
      </w:r>
      <w:r>
        <w:rPr>
          <w:rStyle w:val="katex"/>
        </w:rPr>
        <w:t>+ainbnk(M3.</w:t>
      </w:r>
      <w:proofErr w:type="gramStart"/>
      <w:r>
        <w:rPr>
          <w:rStyle w:val="katex"/>
        </w:rPr>
        <w:t>686)A</w:t>
      </w:r>
      <w:proofErr w:type="gramEnd"/>
      <w:r>
        <w:rPr>
          <w:rStyle w:val="katex"/>
        </w:rPr>
        <w:t>_{i\bullet}B_{\bullet k} = a_{i1}b_{1k} +\cdots+ a_{in}b_{nk} \text{M3.686}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m:t>
              </m:r>
              <m:r>
                <m:rPr>
                  <m:sty m:val="p"/>
                </m:rPr>
                <w:rPr>
                  <w:rStyle w:val="HTMLCode"/>
                  <w:rFonts w:ascii="Cambria Math" w:eastAsia="Calibri" w:hAnsi="Cambria Math"/>
                </w:rPr>
                <m:t>∙</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m:t>
              </m:r>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m:t>
              </m:r>
              <m:r>
                <m:rPr>
                  <m:sty m:val="p"/>
                </m:rPr>
                <w:rPr>
                  <w:rStyle w:val="HTMLCode"/>
                  <w:rFonts w:ascii="Cambria Math" w:eastAsia="Calibri" w:hAnsi="Cambria Math"/>
                </w:rPr>
                <m:t>1</m:t>
              </m:r>
            </m:sub>
          </m:sSub>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r>
                <w:rPr>
                  <w:rStyle w:val="HTMLCode"/>
                  <w:rFonts w:ascii="Cambria Math" w:eastAsia="Calibri" w:hAnsi="Cambria Math"/>
                </w:rPr>
                <m:t>k</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in</m:t>
              </m:r>
            </m:sub>
          </m:sSub>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nk</m:t>
              </m:r>
            </m:sub>
          </m:sSub>
          <m:r>
            <w:rPr>
              <w:rStyle w:val="HTMLCode"/>
              <w:rFonts w:ascii="Times New Roman" w:eastAsia="Calibri" w:hAnsi="Times New Roman" w:cs="Calibri"/>
            </w:rPr>
            <w:br/>
          </m:r>
        </m:oMath>
      </m:oMathPara>
      <w:r>
        <w:rPr>
          <w:rStyle w:val="HTMLCode"/>
          <w:rFonts w:ascii="Times New Roman" w:eastAsia="Calibri" w:hAnsi="Times New Roman" w:cs="Calibri"/>
        </w:rPr>
        <w:tab/>
        <w:t>(M3.686)</w:t>
      </w:r>
    </w:p>
    <w:p w:rsidR="00EF4100" w:rsidRDefault="00EF4100" w:rsidP="00EF4100">
      <w:pPr>
        <w:pStyle w:val="StandardWeb"/>
      </w:pPr>
      <w:r>
        <w:t>gemeint ist.</w:t>
      </w:r>
    </w:p>
    <w:p w:rsidR="00EF4100" w:rsidRDefault="00EF4100" w:rsidP="00EF4100">
      <w:pPr>
        <w:pStyle w:val="StandardWeb"/>
      </w:pPr>
      <w:r>
        <w:lastRenderedPageBreak/>
        <w:t>Das bekannte „Zeile-mal-Spalte“-Verfahren ist damit keine unabhängige Merkregel, sondern die komponentenweise Form der Komposition linearer Koordinatenabbildungen.</w:t>
      </w:r>
    </w:p>
    <w:p w:rsidR="00EF4100" w:rsidRDefault="00EF4100" w:rsidP="00EF4100">
      <w:pPr>
        <w:pStyle w:val="berschrift2"/>
      </w:pPr>
      <w:r>
        <w:t>M3.6.7 Beispiel eines Matrixprodukts</w:t>
      </w:r>
    </w:p>
    <w:p w:rsidR="00EF4100" w:rsidRDefault="00EF4100" w:rsidP="00EF4100">
      <w:pPr>
        <w:pStyle w:val="StandardWeb"/>
      </w:pPr>
      <w:r>
        <w:t>Zur Veranschaulichung betrachte ich:</w:t>
      </w:r>
    </w:p>
    <w:p w:rsidR="00EF4100" w:rsidRDefault="00EF4100" w:rsidP="00EF4100">
      <w:r>
        <w:rPr>
          <w:rStyle w:val="katex"/>
        </w:rPr>
        <w:t>A=(120−</w:t>
      </w:r>
      <w:proofErr w:type="gramStart"/>
      <w:r>
        <w:rPr>
          <w:rStyle w:val="katex"/>
        </w:rPr>
        <w:t>1)(</w:t>
      </w:r>
      <w:proofErr w:type="gramEnd"/>
      <w:r>
        <w:rPr>
          <w:rStyle w:val="katex"/>
        </w:rPr>
        <w:t>M3.687)A= \begin{pmatrix} 1&amp;2\\ 0&amp;-1 \\ \end{pmatrix} \text{M3.687}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2"/>
                        <m:mcJc m:val="center"/>
                      </m:mcPr>
                    </m:mc>
                  </m:mcs>
                  <m:ctrlPr>
                    <w:rPr>
                      <w:rStyle w:val="HTMLCode"/>
                      <w:rFonts w:ascii="Cambria Math" w:eastAsia="Calibri" w:hAnsi="Cambria Math"/>
                    </w:rPr>
                  </m:ctrlPr>
                </m:mPr>
                <m:mr>
                  <m:e>
                    <m:r>
                      <m:rPr>
                        <m:sty m:val="p"/>
                      </m:rPr>
                      <w:rPr>
                        <w:rStyle w:val="HTMLCode"/>
                        <w:rFonts w:ascii="Cambria Math" w:eastAsia="Calibri" w:hAnsi="Cambria Math"/>
                      </w:rPr>
                      <m:t>1</m:t>
                    </m:r>
                    <m:ctrlPr>
                      <w:rPr>
                        <w:rStyle w:val="HTMLCode"/>
                        <w:rFonts w:ascii="Cambria Math" w:eastAsia="Calibri" w:hAnsi="Cambria Math"/>
                        <w:i w:val="0"/>
                      </w:rPr>
                    </m:ctrlPr>
                  </m:e>
                  <m:e>
                    <m:r>
                      <m:rPr>
                        <m:sty m:val="p"/>
                      </m:rPr>
                      <w:rPr>
                        <w:rStyle w:val="HTMLCode"/>
                        <w:rFonts w:ascii="Cambria Math" w:eastAsia="Calibri" w:hAnsi="Cambria Math"/>
                      </w:rPr>
                      <m:t>2</m:t>
                    </m:r>
                    <m:ctrlPr>
                      <w:rPr>
                        <w:rStyle w:val="HTMLCode"/>
                        <w:rFonts w:ascii="Cambria Math" w:eastAsia="Calibri" w:hAnsi="Cambria Math"/>
                        <w:i w:val="0"/>
                      </w:rPr>
                    </m:ctrlPr>
                  </m:e>
                </m:mr>
                <m:mr>
                  <m:e>
                    <m:r>
                      <m:rPr>
                        <m:sty m:val="p"/>
                      </m:rPr>
                      <w:rPr>
                        <w:rStyle w:val="HTMLCode"/>
                        <w:rFonts w:ascii="Cambria Math" w:eastAsia="Calibri" w:hAnsi="Cambria Math"/>
                      </w:rPr>
                      <m:t>0</m:t>
                    </m:r>
                    <m:ctrlPr>
                      <w:rPr>
                        <w:rStyle w:val="HTMLCode"/>
                        <w:rFonts w:ascii="Cambria Math" w:eastAsia="Calibri" w:hAnsi="Cambria Math"/>
                        <w:i w:val="0"/>
                      </w:rPr>
                    </m:ctrlPr>
                  </m:e>
                  <m:e>
                    <m:r>
                      <m:rPr>
                        <m:sty m:val="p"/>
                      </m:rPr>
                      <w:rPr>
                        <w:rStyle w:val="HTMLCode"/>
                        <w:rFonts w:ascii="Cambria Math" w:eastAsia="Calibri" w:hAnsi="Cambria Math"/>
                      </w:rPr>
                      <m:t>-1</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(M3.687)</w:t>
      </w:r>
    </w:p>
    <w:p w:rsidR="00EF4100" w:rsidRDefault="00EF4100" w:rsidP="00EF4100">
      <w:pPr>
        <w:pStyle w:val="StandardWeb"/>
      </w:pPr>
      <w:r>
        <w:t>und:</w:t>
      </w:r>
    </w:p>
    <w:p w:rsidR="00EF4100" w:rsidRDefault="00EF4100" w:rsidP="00EF4100">
      <w:r>
        <w:rPr>
          <w:rStyle w:val="katex"/>
        </w:rPr>
        <w:t>B=(</w:t>
      </w:r>
      <w:proofErr w:type="gramStart"/>
      <w:r>
        <w:rPr>
          <w:rStyle w:val="katex"/>
        </w:rPr>
        <w:t>3124)(</w:t>
      </w:r>
      <w:proofErr w:type="gramEnd"/>
      <w:r>
        <w:rPr>
          <w:rStyle w:val="katex"/>
        </w:rPr>
        <w:t>M3.688)B= \begin{pmatrix} 3&amp;1\\ 2&amp;4 \\ \end{pmatrix} \text{M3.688}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2"/>
                        <m:mcJc m:val="center"/>
                      </m:mcPr>
                    </m:mc>
                  </m:mcs>
                  <m:ctrlPr>
                    <w:rPr>
                      <w:rStyle w:val="HTMLCode"/>
                      <w:rFonts w:ascii="Cambria Math" w:eastAsia="Calibri" w:hAnsi="Cambria Math"/>
                    </w:rPr>
                  </m:ctrlPr>
                </m:mPr>
                <m:mr>
                  <m:e>
                    <m:r>
                      <m:rPr>
                        <m:sty m:val="p"/>
                      </m:rPr>
                      <w:rPr>
                        <w:rStyle w:val="HTMLCode"/>
                        <w:rFonts w:ascii="Cambria Math" w:eastAsia="Calibri" w:hAnsi="Cambria Math"/>
                      </w:rPr>
                      <m:t>3</m:t>
                    </m:r>
                    <m:ctrlPr>
                      <w:rPr>
                        <w:rStyle w:val="HTMLCode"/>
                        <w:rFonts w:ascii="Cambria Math" w:eastAsia="Calibri" w:hAnsi="Cambria Math"/>
                        <w:i w:val="0"/>
                      </w:rPr>
                    </m:ctrlPr>
                  </m:e>
                  <m:e>
                    <m:r>
                      <m:rPr>
                        <m:sty m:val="p"/>
                      </m:rPr>
                      <w:rPr>
                        <w:rStyle w:val="HTMLCode"/>
                        <w:rFonts w:ascii="Cambria Math" w:eastAsia="Calibri" w:hAnsi="Cambria Math"/>
                      </w:rPr>
                      <m:t>1</m:t>
                    </m:r>
                    <m:ctrlPr>
                      <w:rPr>
                        <w:rStyle w:val="HTMLCode"/>
                        <w:rFonts w:ascii="Cambria Math" w:eastAsia="Calibri" w:hAnsi="Cambria Math"/>
                        <w:i w:val="0"/>
                      </w:rPr>
                    </m:ctrlPr>
                  </m:e>
                </m:mr>
                <m:mr>
                  <m:e>
                    <m:r>
                      <m:rPr>
                        <m:sty m:val="p"/>
                      </m:rPr>
                      <w:rPr>
                        <w:rStyle w:val="HTMLCode"/>
                        <w:rFonts w:ascii="Cambria Math" w:eastAsia="Calibri" w:hAnsi="Cambria Math"/>
                      </w:rPr>
                      <m:t>2</m:t>
                    </m:r>
                    <m:ctrlPr>
                      <w:rPr>
                        <w:rStyle w:val="HTMLCode"/>
                        <w:rFonts w:ascii="Cambria Math" w:eastAsia="Calibri" w:hAnsi="Cambria Math"/>
                        <w:i w:val="0"/>
                      </w:rPr>
                    </m:ctrlPr>
                  </m:e>
                  <m:e>
                    <m:r>
                      <m:rPr>
                        <m:sty m:val="p"/>
                      </m:rPr>
                      <w:rPr>
                        <w:rStyle w:val="HTMLCode"/>
                        <w:rFonts w:ascii="Cambria Math" w:eastAsia="Calibri" w:hAnsi="Cambria Math"/>
                      </w:rPr>
                      <m:t>4</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(M3.688)</w:t>
      </w:r>
    </w:p>
    <w:p w:rsidR="00EF4100" w:rsidRDefault="00EF4100" w:rsidP="00EF4100">
      <w:pPr>
        <w:pStyle w:val="StandardWeb"/>
      </w:pPr>
      <w:r>
        <w:t>Dann ist:</w:t>
      </w:r>
    </w:p>
    <w:p w:rsidR="00EF4100" w:rsidRDefault="00EF4100" w:rsidP="00EF4100">
      <w:r>
        <w:rPr>
          <w:rStyle w:val="katex"/>
        </w:rPr>
        <w:t>(AB)11=1</w:t>
      </w:r>
      <w:r>
        <w:rPr>
          <w:rStyle w:val="katex"/>
          <w:rFonts w:ascii="Cambria Math" w:hAnsi="Cambria Math" w:cs="Cambria Math"/>
        </w:rPr>
        <w:t>⋅</w:t>
      </w:r>
      <w:r>
        <w:rPr>
          <w:rStyle w:val="katex"/>
        </w:rPr>
        <w:t>3+2</w:t>
      </w:r>
      <w:r>
        <w:rPr>
          <w:rStyle w:val="katex"/>
          <w:rFonts w:ascii="Cambria Math" w:hAnsi="Cambria Math" w:cs="Cambria Math"/>
        </w:rPr>
        <w:t>⋅</w:t>
      </w:r>
      <w:r>
        <w:rPr>
          <w:rStyle w:val="katex"/>
        </w:rPr>
        <w:t>2=7(M3.</w:t>
      </w:r>
      <w:proofErr w:type="gramStart"/>
      <w:r>
        <w:rPr>
          <w:rStyle w:val="katex"/>
        </w:rPr>
        <w:t>689)(</w:t>
      </w:r>
      <w:proofErr w:type="gramEnd"/>
      <w:r>
        <w:rPr>
          <w:rStyle w:val="katex"/>
        </w:rPr>
        <w:t>AB)_{11} = 1\cdot3+2\cdot2 = 7 \text{M3.689}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e>
            <m:sub>
              <m:r>
                <m:rPr>
                  <m:sty m:val="p"/>
                </m:rPr>
                <w:rPr>
                  <w:rStyle w:val="HTMLCode"/>
                  <w:rFonts w:ascii="Cambria Math" w:eastAsia="Calibri" w:hAnsi="Cambria Math"/>
                </w:rPr>
                <m:t>11</m:t>
              </m:r>
            </m:sub>
          </m:sSub>
          <m:r>
            <m:rPr>
              <m:sty m:val="p"/>
            </m:rPr>
            <w:rPr>
              <w:rStyle w:val="HTMLCode"/>
              <w:rFonts w:ascii="Cambria Math" w:eastAsia="Calibri" w:hAnsi="Cambria Math"/>
            </w:rPr>
            <m:t>=1⋅3+2⋅2=</m:t>
          </m:r>
          <m:r>
            <m:rPr>
              <m:sty m:val="p"/>
            </m:rPr>
            <w:rPr>
              <w:rStyle w:val="HTMLCode"/>
              <w:rFonts w:ascii="Cambria Math" w:eastAsia="Calibri" w:hAnsi="Cambria Math"/>
            </w:rPr>
            <m:t>7</m:t>
          </m:r>
          <m:r>
            <w:rPr>
              <w:rStyle w:val="HTMLCode"/>
              <w:rFonts w:ascii="Times New Roman" w:eastAsia="Calibri" w:hAnsi="Times New Roman" w:cs="Calibri"/>
            </w:rPr>
            <w:br/>
          </m:r>
        </m:oMath>
      </m:oMathPara>
      <w:r>
        <w:rPr>
          <w:rStyle w:val="HTMLCode"/>
          <w:rFonts w:ascii="Times New Roman" w:eastAsia="Calibri" w:hAnsi="Times New Roman" w:cs="Calibri"/>
        </w:rPr>
        <w:tab/>
        <w:t>(M3.689)</w:t>
      </w:r>
    </w:p>
    <w:p w:rsidR="00EF4100" w:rsidRDefault="00EF4100" w:rsidP="00EF4100">
      <w:r>
        <w:rPr>
          <w:rStyle w:val="katex"/>
        </w:rPr>
        <w:t>(AB)12=1</w:t>
      </w:r>
      <w:r>
        <w:rPr>
          <w:rStyle w:val="katex"/>
          <w:rFonts w:ascii="Cambria Math" w:hAnsi="Cambria Math" w:cs="Cambria Math"/>
        </w:rPr>
        <w:t>⋅</w:t>
      </w:r>
      <w:r>
        <w:rPr>
          <w:rStyle w:val="katex"/>
        </w:rPr>
        <w:t>1+2</w:t>
      </w:r>
      <w:r>
        <w:rPr>
          <w:rStyle w:val="katex"/>
          <w:rFonts w:ascii="Cambria Math" w:hAnsi="Cambria Math" w:cs="Cambria Math"/>
        </w:rPr>
        <w:t>⋅</w:t>
      </w:r>
      <w:r>
        <w:rPr>
          <w:rStyle w:val="katex"/>
        </w:rPr>
        <w:t>4=9(M3.</w:t>
      </w:r>
      <w:proofErr w:type="gramStart"/>
      <w:r>
        <w:rPr>
          <w:rStyle w:val="katex"/>
        </w:rPr>
        <w:t>690)(</w:t>
      </w:r>
      <w:proofErr w:type="gramEnd"/>
      <w:r>
        <w:rPr>
          <w:rStyle w:val="katex"/>
        </w:rPr>
        <w:t>AB)_{12} = 1\cdot1+2\cdot4 = 9 \text{M3.690}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e>
            <m:sub>
              <m:r>
                <m:rPr>
                  <m:sty m:val="p"/>
                </m:rPr>
                <w:rPr>
                  <w:rStyle w:val="HTMLCode"/>
                  <w:rFonts w:ascii="Cambria Math" w:eastAsia="Calibri" w:hAnsi="Cambria Math"/>
                </w:rPr>
                <m:t>12</m:t>
              </m:r>
            </m:sub>
          </m:sSub>
          <m:r>
            <m:rPr>
              <m:sty m:val="p"/>
            </m:rPr>
            <w:rPr>
              <w:rStyle w:val="HTMLCode"/>
              <w:rFonts w:ascii="Cambria Math" w:eastAsia="Calibri" w:hAnsi="Cambria Math"/>
            </w:rPr>
            <m:t>=1⋅1+2⋅4=</m:t>
          </m:r>
          <m:r>
            <m:rPr>
              <m:sty m:val="p"/>
            </m:rPr>
            <w:rPr>
              <w:rStyle w:val="HTMLCode"/>
              <w:rFonts w:ascii="Cambria Math" w:eastAsia="Calibri" w:hAnsi="Cambria Math"/>
            </w:rPr>
            <m:t>9</m:t>
          </m:r>
          <m:r>
            <w:rPr>
              <w:rStyle w:val="HTMLCode"/>
              <w:rFonts w:ascii="Times New Roman" w:eastAsia="Calibri" w:hAnsi="Times New Roman" w:cs="Calibri"/>
            </w:rPr>
            <w:br/>
          </m:r>
        </m:oMath>
      </m:oMathPara>
      <w:r>
        <w:rPr>
          <w:rStyle w:val="HTMLCode"/>
          <w:rFonts w:ascii="Times New Roman" w:eastAsia="Calibri" w:hAnsi="Times New Roman" w:cs="Calibri"/>
        </w:rPr>
        <w:tab/>
        <w:t>(M3.690)</w:t>
      </w:r>
    </w:p>
    <w:p w:rsidR="00EF4100" w:rsidRDefault="00EF4100" w:rsidP="00EF4100">
      <w:r>
        <w:rPr>
          <w:rStyle w:val="katex"/>
        </w:rPr>
        <w:t>(AB)21=0</w:t>
      </w:r>
      <w:r>
        <w:rPr>
          <w:rStyle w:val="katex"/>
          <w:rFonts w:ascii="Cambria Math" w:hAnsi="Cambria Math" w:cs="Cambria Math"/>
        </w:rPr>
        <w:t>⋅</w:t>
      </w:r>
      <w:r>
        <w:rPr>
          <w:rStyle w:val="katex"/>
        </w:rPr>
        <w:t>3+(−</w:t>
      </w:r>
      <w:proofErr w:type="gramStart"/>
      <w:r>
        <w:rPr>
          <w:rStyle w:val="katex"/>
        </w:rPr>
        <w:t>1)</w:t>
      </w:r>
      <w:r>
        <w:rPr>
          <w:rStyle w:val="katex"/>
          <w:rFonts w:ascii="Cambria Math" w:hAnsi="Cambria Math" w:cs="Cambria Math"/>
        </w:rPr>
        <w:t>⋅</w:t>
      </w:r>
      <w:proofErr w:type="gramEnd"/>
      <w:r>
        <w:rPr>
          <w:rStyle w:val="katex"/>
        </w:rPr>
        <w:t>2=−2(M3.691)(AB)_{21} = 0\cdot3+(-1)\cdot2 = -2 \text{M3.691}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e>
            <m:sub>
              <m:r>
                <m:rPr>
                  <m:sty m:val="p"/>
                </m:rPr>
                <w:rPr>
                  <w:rStyle w:val="HTMLCode"/>
                  <w:rFonts w:ascii="Cambria Math" w:eastAsia="Calibri" w:hAnsi="Cambria Math"/>
                </w:rPr>
                <m:t>21</m:t>
              </m:r>
            </m:sub>
          </m:sSub>
          <m:r>
            <m:rPr>
              <m:sty m:val="p"/>
            </m:rPr>
            <w:rPr>
              <w:rStyle w:val="HTMLCode"/>
              <w:rFonts w:ascii="Cambria Math" w:eastAsia="Calibri" w:hAnsi="Cambria Math"/>
            </w:rPr>
            <m:t>=0⋅3+</m:t>
          </m:r>
          <m:d>
            <m:dPr>
              <m:ctrlPr>
                <w:rPr>
                  <w:rStyle w:val="HTMLCode"/>
                  <w:rFonts w:ascii="Cambria Math" w:eastAsia="Calibri" w:hAnsi="Cambria Math"/>
                  <w:i w:val="0"/>
                </w:rPr>
              </m:ctrlPr>
            </m:dPr>
            <m:e>
              <m:r>
                <m:rPr>
                  <m:sty m:val="p"/>
                </m:rPr>
                <w:rPr>
                  <w:rStyle w:val="HTMLCode"/>
                  <w:rFonts w:ascii="Cambria Math" w:eastAsia="Calibri" w:hAnsi="Cambria Math"/>
                </w:rPr>
                <m:t>-1</m:t>
              </m:r>
            </m:e>
          </m:d>
          <m:r>
            <m:rPr>
              <m:sty m:val="p"/>
            </m:rPr>
            <w:rPr>
              <w:rStyle w:val="HTMLCode"/>
              <w:rFonts w:ascii="Cambria Math" w:eastAsia="Calibri" w:hAnsi="Cambria Math"/>
            </w:rPr>
            <m:t>⋅2=-</m:t>
          </m:r>
          <m:r>
            <m:rPr>
              <m:sty m:val="p"/>
            </m:rPr>
            <w:rPr>
              <w:rStyle w:val="HTMLCode"/>
              <w:rFonts w:ascii="Cambria Math" w:eastAsia="Calibri" w:hAnsi="Cambria Math"/>
            </w:rPr>
            <m:t>2</m:t>
          </m:r>
          <m:r>
            <w:rPr>
              <w:rStyle w:val="HTMLCode"/>
              <w:rFonts w:ascii="Times New Roman" w:eastAsia="Calibri" w:hAnsi="Times New Roman" w:cs="Calibri"/>
            </w:rPr>
            <w:br/>
          </m:r>
        </m:oMath>
      </m:oMathPara>
      <w:r>
        <w:rPr>
          <w:rStyle w:val="HTMLCode"/>
          <w:rFonts w:ascii="Times New Roman" w:eastAsia="Calibri" w:hAnsi="Times New Roman" w:cs="Calibri"/>
        </w:rPr>
        <w:tab/>
        <w:t>(M3.691)</w:t>
      </w:r>
    </w:p>
    <w:p w:rsidR="00EF4100" w:rsidRDefault="00EF4100" w:rsidP="00EF4100">
      <w:pPr>
        <w:pStyle w:val="StandardWeb"/>
      </w:pPr>
      <w:r>
        <w:lastRenderedPageBreak/>
        <w:t>und:</w:t>
      </w:r>
    </w:p>
    <w:p w:rsidR="00EF4100" w:rsidRDefault="00EF4100" w:rsidP="00EF4100">
      <w:r>
        <w:rPr>
          <w:rStyle w:val="katex"/>
        </w:rPr>
        <w:t>(AB)22=0</w:t>
      </w:r>
      <w:r>
        <w:rPr>
          <w:rStyle w:val="katex"/>
          <w:rFonts w:ascii="Cambria Math" w:hAnsi="Cambria Math" w:cs="Cambria Math"/>
        </w:rPr>
        <w:t>⋅</w:t>
      </w:r>
      <w:r>
        <w:rPr>
          <w:rStyle w:val="katex"/>
        </w:rPr>
        <w:t>1+(−</w:t>
      </w:r>
      <w:proofErr w:type="gramStart"/>
      <w:r>
        <w:rPr>
          <w:rStyle w:val="katex"/>
        </w:rPr>
        <w:t>1)</w:t>
      </w:r>
      <w:r>
        <w:rPr>
          <w:rStyle w:val="katex"/>
          <w:rFonts w:ascii="Cambria Math" w:hAnsi="Cambria Math" w:cs="Cambria Math"/>
        </w:rPr>
        <w:t>⋅</w:t>
      </w:r>
      <w:proofErr w:type="gramEnd"/>
      <w:r>
        <w:rPr>
          <w:rStyle w:val="katex"/>
        </w:rPr>
        <w:t>4=−4(M3.692)(AB)_{22} = 0\cdot1+(-1)\cdot4 = -4 \text{M3.692}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e>
            <m:sub>
              <m:r>
                <m:rPr>
                  <m:sty m:val="p"/>
                </m:rPr>
                <w:rPr>
                  <w:rStyle w:val="HTMLCode"/>
                  <w:rFonts w:ascii="Cambria Math" w:eastAsia="Calibri" w:hAnsi="Cambria Math"/>
                </w:rPr>
                <m:t>22</m:t>
              </m:r>
            </m:sub>
          </m:sSub>
          <m:r>
            <m:rPr>
              <m:sty m:val="p"/>
            </m:rPr>
            <w:rPr>
              <w:rStyle w:val="HTMLCode"/>
              <w:rFonts w:ascii="Cambria Math" w:eastAsia="Calibri" w:hAnsi="Cambria Math"/>
            </w:rPr>
            <m:t>=0⋅1+</m:t>
          </m:r>
          <m:d>
            <m:dPr>
              <m:ctrlPr>
                <w:rPr>
                  <w:rStyle w:val="HTMLCode"/>
                  <w:rFonts w:ascii="Cambria Math" w:eastAsia="Calibri" w:hAnsi="Cambria Math"/>
                  <w:i w:val="0"/>
                </w:rPr>
              </m:ctrlPr>
            </m:dPr>
            <m:e>
              <m:r>
                <m:rPr>
                  <m:sty m:val="p"/>
                </m:rPr>
                <w:rPr>
                  <w:rStyle w:val="HTMLCode"/>
                  <w:rFonts w:ascii="Cambria Math" w:eastAsia="Calibri" w:hAnsi="Cambria Math"/>
                </w:rPr>
                <m:t>-1</m:t>
              </m:r>
            </m:e>
          </m:d>
          <m:r>
            <m:rPr>
              <m:sty m:val="p"/>
            </m:rPr>
            <w:rPr>
              <w:rStyle w:val="HTMLCode"/>
              <w:rFonts w:ascii="Cambria Math" w:eastAsia="Calibri" w:hAnsi="Cambria Math"/>
            </w:rPr>
            <m:t>⋅4=-</m:t>
          </m:r>
          <m:r>
            <m:rPr>
              <m:sty m:val="p"/>
            </m:rPr>
            <w:rPr>
              <w:rStyle w:val="HTMLCode"/>
              <w:rFonts w:ascii="Cambria Math" w:eastAsia="Calibri" w:hAnsi="Cambria Math"/>
            </w:rPr>
            <m:t>4</m:t>
          </m:r>
          <m:r>
            <w:rPr>
              <w:rStyle w:val="HTMLCode"/>
              <w:rFonts w:ascii="Times New Roman" w:eastAsia="Calibri" w:hAnsi="Times New Roman" w:cs="Calibri"/>
            </w:rPr>
            <w:br/>
          </m:r>
        </m:oMath>
      </m:oMathPara>
      <w:r>
        <w:rPr>
          <w:rStyle w:val="HTMLCode"/>
          <w:rFonts w:ascii="Times New Roman" w:eastAsia="Calibri" w:hAnsi="Times New Roman" w:cs="Calibri"/>
        </w:rPr>
        <w:tab/>
        <w:t>(M3.692)</w:t>
      </w:r>
    </w:p>
    <w:p w:rsidR="00EF4100" w:rsidRDefault="00EF4100" w:rsidP="00EF4100">
      <w:pPr>
        <w:pStyle w:val="StandardWeb"/>
      </w:pPr>
      <w:r>
        <w:t>Somit:</w:t>
      </w:r>
    </w:p>
    <w:p w:rsidR="00EF4100" w:rsidRDefault="00EF4100" w:rsidP="00EF4100">
      <w:r>
        <w:rPr>
          <w:rStyle w:val="katex"/>
        </w:rPr>
        <w:t>AB=(79−2−</w:t>
      </w:r>
      <w:proofErr w:type="gramStart"/>
      <w:r>
        <w:rPr>
          <w:rStyle w:val="katex"/>
        </w:rPr>
        <w:t>4)(</w:t>
      </w:r>
      <w:proofErr w:type="gramEnd"/>
      <w:r>
        <w:rPr>
          <w:rStyle w:val="katex"/>
        </w:rPr>
        <w:t>M3.693)AB= \begin{pmatrix} 7&amp;9\\ -2&amp;-4 \\ \end{pmatrix} \text{M3.693}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AB</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2"/>
                        <m:mcJc m:val="center"/>
                      </m:mcPr>
                    </m:mc>
                  </m:mcs>
                  <m:ctrlPr>
                    <w:rPr>
                      <w:rStyle w:val="HTMLCode"/>
                      <w:rFonts w:ascii="Cambria Math" w:eastAsia="Calibri" w:hAnsi="Cambria Math"/>
                    </w:rPr>
                  </m:ctrlPr>
                </m:mPr>
                <m:mr>
                  <m:e>
                    <m:r>
                      <m:rPr>
                        <m:sty m:val="p"/>
                      </m:rPr>
                      <w:rPr>
                        <w:rStyle w:val="HTMLCode"/>
                        <w:rFonts w:ascii="Cambria Math" w:eastAsia="Calibri" w:hAnsi="Cambria Math"/>
                      </w:rPr>
                      <m:t>7</m:t>
                    </m:r>
                    <m:ctrlPr>
                      <w:rPr>
                        <w:rStyle w:val="HTMLCode"/>
                        <w:rFonts w:ascii="Cambria Math" w:eastAsia="Calibri" w:hAnsi="Cambria Math"/>
                        <w:i w:val="0"/>
                      </w:rPr>
                    </m:ctrlPr>
                  </m:e>
                  <m:e>
                    <m:r>
                      <m:rPr>
                        <m:sty m:val="p"/>
                      </m:rPr>
                      <w:rPr>
                        <w:rStyle w:val="HTMLCode"/>
                        <w:rFonts w:ascii="Cambria Math" w:eastAsia="Calibri" w:hAnsi="Cambria Math"/>
                      </w:rPr>
                      <m:t>9</m:t>
                    </m:r>
                    <m:ctrlPr>
                      <w:rPr>
                        <w:rStyle w:val="HTMLCode"/>
                        <w:rFonts w:ascii="Cambria Math" w:eastAsia="Calibri" w:hAnsi="Cambria Math"/>
                        <w:i w:val="0"/>
                      </w:rPr>
                    </m:ctrlPr>
                  </m:e>
                </m:mr>
                <m:mr>
                  <m:e>
                    <m:r>
                      <m:rPr>
                        <m:sty m:val="p"/>
                      </m:rPr>
                      <w:rPr>
                        <w:rStyle w:val="HTMLCode"/>
                        <w:rFonts w:ascii="Cambria Math" w:eastAsia="Calibri" w:hAnsi="Cambria Math"/>
                      </w:rPr>
                      <m:t>-2</m:t>
                    </m:r>
                    <m:ctrlPr>
                      <w:rPr>
                        <w:rStyle w:val="HTMLCode"/>
                        <w:rFonts w:ascii="Cambria Math" w:eastAsia="Calibri" w:hAnsi="Cambria Math"/>
                        <w:i w:val="0"/>
                      </w:rPr>
                    </m:ctrlPr>
                  </m:e>
                  <m:e>
                    <m:r>
                      <m:rPr>
                        <m:sty m:val="p"/>
                      </m:rPr>
                      <w:rPr>
                        <w:rStyle w:val="HTMLCode"/>
                        <w:rFonts w:ascii="Cambria Math" w:eastAsia="Calibri" w:hAnsi="Cambria Math"/>
                      </w:rPr>
                      <m:t>-4</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(M3.693)</w:t>
      </w:r>
    </w:p>
    <w:p w:rsidR="00EF4100" w:rsidRDefault="00EF4100" w:rsidP="00EF4100">
      <w:pPr>
        <w:pStyle w:val="berschrift2"/>
      </w:pPr>
      <w:r>
        <w:t>M3.6.8 Nichtkommutativität des Matrixprodukts</w:t>
      </w:r>
    </w:p>
    <w:p w:rsidR="00EF4100" w:rsidRDefault="00EF4100" w:rsidP="00EF4100">
      <w:pPr>
        <w:pStyle w:val="StandardWeb"/>
      </w:pPr>
      <w:r>
        <w:t>Ich berechne für dieselben Matrizen auch die umgekehrte Reihenfolge:</w:t>
      </w:r>
    </w:p>
    <w:p w:rsidR="00EF4100" w:rsidRDefault="00EF4100" w:rsidP="00EF4100">
      <w:r>
        <w:rPr>
          <w:rStyle w:val="katex"/>
        </w:rPr>
        <w:t>BA=(</w:t>
      </w:r>
      <w:proofErr w:type="gramStart"/>
      <w:r>
        <w:rPr>
          <w:rStyle w:val="katex"/>
        </w:rPr>
        <w:t>3124)(</w:t>
      </w:r>
      <w:proofErr w:type="gramEnd"/>
      <w:r>
        <w:rPr>
          <w:rStyle w:val="katex"/>
        </w:rPr>
        <w:t>120−1)(M3.694)BA = \begin{pmatrix} 3&amp;1\\ 2&amp;4 \\ \end{pmatrix} \begin{pmatrix} 1&amp;2\\ 0&amp;-1 \\ \end{pmatrix} \text{M3.694}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BA</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2"/>
                        <m:mcJc m:val="center"/>
                      </m:mcPr>
                    </m:mc>
                  </m:mcs>
                  <m:ctrlPr>
                    <w:rPr>
                      <w:rStyle w:val="HTMLCode"/>
                      <w:rFonts w:ascii="Cambria Math" w:eastAsia="Calibri" w:hAnsi="Cambria Math"/>
                    </w:rPr>
                  </m:ctrlPr>
                </m:mPr>
                <m:mr>
                  <m:e>
                    <m:r>
                      <m:rPr>
                        <m:sty m:val="p"/>
                      </m:rPr>
                      <w:rPr>
                        <w:rStyle w:val="HTMLCode"/>
                        <w:rFonts w:ascii="Cambria Math" w:eastAsia="Calibri" w:hAnsi="Cambria Math"/>
                      </w:rPr>
                      <m:t>3</m:t>
                    </m:r>
                    <m:ctrlPr>
                      <w:rPr>
                        <w:rStyle w:val="HTMLCode"/>
                        <w:rFonts w:ascii="Cambria Math" w:eastAsia="Calibri" w:hAnsi="Cambria Math"/>
                        <w:i w:val="0"/>
                      </w:rPr>
                    </m:ctrlPr>
                  </m:e>
                  <m:e>
                    <m:r>
                      <m:rPr>
                        <m:sty m:val="p"/>
                      </m:rPr>
                      <w:rPr>
                        <w:rStyle w:val="HTMLCode"/>
                        <w:rFonts w:ascii="Cambria Math" w:eastAsia="Calibri" w:hAnsi="Cambria Math"/>
                      </w:rPr>
                      <m:t>1</m:t>
                    </m:r>
                    <m:ctrlPr>
                      <w:rPr>
                        <w:rStyle w:val="HTMLCode"/>
                        <w:rFonts w:ascii="Cambria Math" w:eastAsia="Calibri" w:hAnsi="Cambria Math"/>
                        <w:i w:val="0"/>
                      </w:rPr>
                    </m:ctrlPr>
                  </m:e>
                </m:mr>
                <m:mr>
                  <m:e>
                    <m:r>
                      <m:rPr>
                        <m:sty m:val="p"/>
                      </m:rPr>
                      <w:rPr>
                        <w:rStyle w:val="HTMLCode"/>
                        <w:rFonts w:ascii="Cambria Math" w:eastAsia="Calibri" w:hAnsi="Cambria Math"/>
                      </w:rPr>
                      <m:t>2</m:t>
                    </m:r>
                    <m:ctrlPr>
                      <w:rPr>
                        <w:rStyle w:val="HTMLCode"/>
                        <w:rFonts w:ascii="Cambria Math" w:eastAsia="Calibri" w:hAnsi="Cambria Math"/>
                        <w:i w:val="0"/>
                      </w:rPr>
                    </m:ctrlPr>
                  </m:e>
                  <m:e>
                    <m:r>
                      <m:rPr>
                        <m:sty m:val="p"/>
                      </m:rPr>
                      <w:rPr>
                        <w:rStyle w:val="HTMLCode"/>
                        <w:rFonts w:ascii="Cambria Math" w:eastAsia="Calibri" w:hAnsi="Cambria Math"/>
                      </w:rPr>
                      <m:t>4</m:t>
                    </m:r>
                    <m:ctrlPr>
                      <w:rPr>
                        <w:rStyle w:val="HTMLCode"/>
                        <w:rFonts w:ascii="Cambria Math" w:eastAsia="Calibri" w:hAnsi="Cambria Math"/>
                        <w:i w:val="0"/>
                      </w:rPr>
                    </m:ctrlPr>
                  </m:e>
                </m:mr>
              </m:m>
            </m:e>
          </m:d>
          <m:d>
            <m:dPr>
              <m:ctrlPr>
                <w:rPr>
                  <w:rStyle w:val="HTMLCode"/>
                  <w:rFonts w:ascii="Cambria Math" w:eastAsia="Calibri" w:hAnsi="Cambria Math"/>
                </w:rPr>
              </m:ctrlPr>
            </m:dPr>
            <m:e>
              <m:m>
                <m:mPr>
                  <m:mcs>
                    <m:mc>
                      <m:mcPr>
                        <m:count m:val="2"/>
                        <m:mcJc m:val="center"/>
                      </m:mcPr>
                    </m:mc>
                  </m:mcs>
                  <m:ctrlPr>
                    <w:rPr>
                      <w:rStyle w:val="HTMLCode"/>
                      <w:rFonts w:ascii="Cambria Math" w:eastAsia="Calibri" w:hAnsi="Cambria Math"/>
                    </w:rPr>
                  </m:ctrlPr>
                </m:mPr>
                <m:mr>
                  <m:e>
                    <m:r>
                      <m:rPr>
                        <m:sty m:val="p"/>
                      </m:rPr>
                      <w:rPr>
                        <w:rStyle w:val="HTMLCode"/>
                        <w:rFonts w:ascii="Cambria Math" w:eastAsia="Calibri" w:hAnsi="Cambria Math"/>
                      </w:rPr>
                      <m:t>1</m:t>
                    </m:r>
                    <m:ctrlPr>
                      <w:rPr>
                        <w:rStyle w:val="HTMLCode"/>
                        <w:rFonts w:ascii="Cambria Math" w:eastAsia="Calibri" w:hAnsi="Cambria Math"/>
                        <w:i w:val="0"/>
                      </w:rPr>
                    </m:ctrlPr>
                  </m:e>
                  <m:e>
                    <m:r>
                      <m:rPr>
                        <m:sty m:val="p"/>
                      </m:rPr>
                      <w:rPr>
                        <w:rStyle w:val="HTMLCode"/>
                        <w:rFonts w:ascii="Cambria Math" w:eastAsia="Calibri" w:hAnsi="Cambria Math"/>
                      </w:rPr>
                      <m:t>2</m:t>
                    </m:r>
                    <m:ctrlPr>
                      <w:rPr>
                        <w:rStyle w:val="HTMLCode"/>
                        <w:rFonts w:ascii="Cambria Math" w:eastAsia="Calibri" w:hAnsi="Cambria Math"/>
                        <w:i w:val="0"/>
                      </w:rPr>
                    </m:ctrlPr>
                  </m:e>
                </m:mr>
                <m:mr>
                  <m:e>
                    <m:r>
                      <m:rPr>
                        <m:sty m:val="p"/>
                      </m:rPr>
                      <w:rPr>
                        <w:rStyle w:val="HTMLCode"/>
                        <w:rFonts w:ascii="Cambria Math" w:eastAsia="Calibri" w:hAnsi="Cambria Math"/>
                      </w:rPr>
                      <m:t>0</m:t>
                    </m:r>
                    <m:ctrlPr>
                      <w:rPr>
                        <w:rStyle w:val="HTMLCode"/>
                        <w:rFonts w:ascii="Cambria Math" w:eastAsia="Calibri" w:hAnsi="Cambria Math"/>
                        <w:i w:val="0"/>
                      </w:rPr>
                    </m:ctrlPr>
                  </m:e>
                  <m:e>
                    <m:r>
                      <m:rPr>
                        <m:sty m:val="p"/>
                      </m:rPr>
                      <w:rPr>
                        <w:rStyle w:val="HTMLCode"/>
                        <w:rFonts w:ascii="Cambria Math" w:eastAsia="Calibri" w:hAnsi="Cambria Math"/>
                      </w:rPr>
                      <m:t>-1</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(M3.694)</w:t>
      </w:r>
    </w:p>
    <w:p w:rsidR="00EF4100" w:rsidRDefault="00EF4100" w:rsidP="00EF4100">
      <w:pPr>
        <w:pStyle w:val="StandardWeb"/>
      </w:pPr>
      <w:r>
        <w:t>Daraus folgt:</w:t>
      </w:r>
    </w:p>
    <w:p w:rsidR="00EF4100" w:rsidRDefault="00EF4100" w:rsidP="00EF4100">
      <w:r>
        <w:rPr>
          <w:rStyle w:val="katex"/>
        </w:rPr>
        <w:t>BA=(</w:t>
      </w:r>
      <w:proofErr w:type="gramStart"/>
      <w:r>
        <w:rPr>
          <w:rStyle w:val="katex"/>
        </w:rPr>
        <w:t>3520)(</w:t>
      </w:r>
      <w:proofErr w:type="gramEnd"/>
      <w:r>
        <w:rPr>
          <w:rStyle w:val="katex"/>
        </w:rPr>
        <w:t>M3.695)BA = \begin{pmatrix} 3&amp;5\\ 2&amp;0 \\ \end{pmatrix} \text{M3.695}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BA</m:t>
          </m:r>
          <m:r>
            <m:rPr>
              <m:sty m:val="p"/>
            </m:rPr>
            <w:rPr>
              <w:rStyle w:val="HTMLCode"/>
              <w:rFonts w:ascii="Cambria Math" w:eastAsia="Calibri" w:hAnsi="Cambria Math"/>
            </w:rPr>
            <m:t>=</m:t>
          </m:r>
          <m:d>
            <m:dPr>
              <m:ctrlPr>
                <w:rPr>
                  <w:rStyle w:val="HTMLCode"/>
                  <w:rFonts w:ascii="Cambria Math" w:eastAsia="Calibri" w:hAnsi="Cambria Math"/>
                </w:rPr>
              </m:ctrlPr>
            </m:dPr>
            <m:e>
              <m:m>
                <m:mPr>
                  <m:mcs>
                    <m:mc>
                      <m:mcPr>
                        <m:count m:val="2"/>
                        <m:mcJc m:val="center"/>
                      </m:mcPr>
                    </m:mc>
                  </m:mcs>
                  <m:ctrlPr>
                    <w:rPr>
                      <w:rStyle w:val="HTMLCode"/>
                      <w:rFonts w:ascii="Cambria Math" w:eastAsia="Calibri" w:hAnsi="Cambria Math"/>
                    </w:rPr>
                  </m:ctrlPr>
                </m:mPr>
                <m:mr>
                  <m:e>
                    <m:r>
                      <m:rPr>
                        <m:sty m:val="p"/>
                      </m:rPr>
                      <w:rPr>
                        <w:rStyle w:val="HTMLCode"/>
                        <w:rFonts w:ascii="Cambria Math" w:eastAsia="Calibri" w:hAnsi="Cambria Math"/>
                      </w:rPr>
                      <m:t>3</m:t>
                    </m:r>
                    <m:ctrlPr>
                      <w:rPr>
                        <w:rStyle w:val="HTMLCode"/>
                        <w:rFonts w:ascii="Cambria Math" w:eastAsia="Calibri" w:hAnsi="Cambria Math"/>
                        <w:i w:val="0"/>
                      </w:rPr>
                    </m:ctrlPr>
                  </m:e>
                  <m:e>
                    <m:r>
                      <m:rPr>
                        <m:sty m:val="p"/>
                      </m:rPr>
                      <w:rPr>
                        <w:rStyle w:val="HTMLCode"/>
                        <w:rFonts w:ascii="Cambria Math" w:eastAsia="Calibri" w:hAnsi="Cambria Math"/>
                      </w:rPr>
                      <m:t>5</m:t>
                    </m:r>
                    <m:ctrlPr>
                      <w:rPr>
                        <w:rStyle w:val="HTMLCode"/>
                        <w:rFonts w:ascii="Cambria Math" w:eastAsia="Calibri" w:hAnsi="Cambria Math"/>
                        <w:i w:val="0"/>
                      </w:rPr>
                    </m:ctrlPr>
                  </m:e>
                </m:mr>
                <m:mr>
                  <m:e>
                    <m:r>
                      <m:rPr>
                        <m:sty m:val="p"/>
                      </m:rPr>
                      <w:rPr>
                        <w:rStyle w:val="HTMLCode"/>
                        <w:rFonts w:ascii="Cambria Math" w:eastAsia="Calibri" w:hAnsi="Cambria Math"/>
                      </w:rPr>
                      <m:t>2</m:t>
                    </m:r>
                    <m:ctrlPr>
                      <w:rPr>
                        <w:rStyle w:val="HTMLCode"/>
                        <w:rFonts w:ascii="Cambria Math" w:eastAsia="Calibri" w:hAnsi="Cambria Math"/>
                        <w:i w:val="0"/>
                      </w:rPr>
                    </m:ctrlPr>
                  </m:e>
                  <m:e>
                    <m:r>
                      <m:rPr>
                        <m:sty m:val="p"/>
                      </m:rPr>
                      <w:rPr>
                        <w:rStyle w:val="HTMLCode"/>
                        <w:rFonts w:ascii="Cambria Math" w:eastAsia="Calibri" w:hAnsi="Cambria Math"/>
                      </w:rPr>
                      <m:t>0</m:t>
                    </m:r>
                    <m:ctrlPr>
                      <w:rPr>
                        <w:rStyle w:val="HTMLCode"/>
                        <w:rFonts w:ascii="Cambria Math" w:eastAsia="Calibri" w:hAnsi="Cambria Math"/>
                        <w:i w:val="0"/>
                      </w:rPr>
                    </m:ctrlPr>
                  </m:e>
                </m:mr>
              </m:m>
            </m:e>
          </m:d>
          <m:r>
            <w:rPr>
              <w:rStyle w:val="HTMLCode"/>
              <w:rFonts w:ascii="Times New Roman" w:eastAsia="Calibri" w:hAnsi="Times New Roman" w:cs="Calibri"/>
            </w:rPr>
            <w:br/>
          </m:r>
        </m:oMath>
      </m:oMathPara>
      <w:r>
        <w:rPr>
          <w:rStyle w:val="HTMLCode"/>
          <w:rFonts w:ascii="Times New Roman" w:eastAsia="Calibri" w:hAnsi="Times New Roman" w:cs="Calibri"/>
        </w:rPr>
        <w:tab/>
        <w:t>(M3.695)</w:t>
      </w:r>
    </w:p>
    <w:p w:rsidR="00EF4100" w:rsidRDefault="00EF4100" w:rsidP="00EF4100">
      <w:pPr>
        <w:pStyle w:val="StandardWeb"/>
      </w:pPr>
      <w:r>
        <w:t>Damit gilt:</w:t>
      </w:r>
    </w:p>
    <w:p w:rsidR="00EF4100" w:rsidRDefault="00EF4100" w:rsidP="00EF4100">
      <w:r>
        <w:rPr>
          <w:rStyle w:val="katex"/>
        </w:rPr>
        <w:t>AB≠BA(M3.</w:t>
      </w:r>
      <w:proofErr w:type="gramStart"/>
      <w:r>
        <w:rPr>
          <w:rStyle w:val="katex"/>
        </w:rPr>
        <w:t>696)AB</w:t>
      </w:r>
      <w:proofErr w:type="gramEnd"/>
      <w:r>
        <w:rPr>
          <w:rStyle w:val="katex"/>
        </w:rPr>
        <w:t>\neq BA \text{M3.696}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w:lastRenderedPageBreak/>
            <m:t>AB</m:t>
          </m:r>
          <m:r>
            <m:rPr>
              <m:sty m:val="p"/>
            </m:rPr>
            <w:rPr>
              <w:rStyle w:val="HTMLCode"/>
              <w:rFonts w:ascii="Cambria Math" w:eastAsia="Calibri" w:hAnsi="Cambria Math"/>
            </w:rPr>
            <m:t>≠</m:t>
          </m:r>
          <m:r>
            <w:rPr>
              <w:rStyle w:val="HTMLCode"/>
              <w:rFonts w:ascii="Cambria Math" w:eastAsia="Calibri" w:hAnsi="Cambria Math"/>
            </w:rPr>
            <m:t>BA</m:t>
          </m:r>
          <m:r>
            <w:rPr>
              <w:rStyle w:val="HTMLCode"/>
              <w:rFonts w:ascii="Times New Roman" w:eastAsia="Calibri" w:hAnsi="Times New Roman" w:cs="Calibri"/>
            </w:rPr>
            <w:br/>
          </m:r>
        </m:oMath>
      </m:oMathPara>
      <w:r>
        <w:rPr>
          <w:rStyle w:val="HTMLCode"/>
          <w:rFonts w:ascii="Times New Roman" w:eastAsia="Calibri" w:hAnsi="Times New Roman" w:cs="Calibri"/>
        </w:rPr>
        <w:tab/>
        <w:t>(M3.696)</w:t>
      </w:r>
    </w:p>
    <w:p w:rsidR="00EF4100" w:rsidRDefault="00EF4100" w:rsidP="00EF4100">
      <w:pPr>
        <w:pStyle w:val="StandardWeb"/>
      </w:pPr>
      <w:r>
        <w:t>im Allgemeinen.</w:t>
      </w:r>
    </w:p>
    <w:p w:rsidR="00EF4100" w:rsidRDefault="00EF4100" w:rsidP="00EF4100">
      <w:pPr>
        <w:pStyle w:val="StandardWeb"/>
      </w:pPr>
      <w:r>
        <w:t>Dies entspricht unmittelbar der bereits in M3.3 festgestellten Nichtkommutativität der Komposition:</w:t>
      </w:r>
    </w:p>
    <w:p w:rsidR="00EF4100" w:rsidRDefault="00EF4100" w:rsidP="00EF4100">
      <w:r>
        <w:rPr>
          <w:rStyle w:val="katex"/>
        </w:rPr>
        <w:t>T</w:t>
      </w:r>
      <w:r>
        <w:rPr>
          <w:rStyle w:val="katex"/>
          <w:rFonts w:ascii="Cambria Math" w:hAnsi="Cambria Math" w:cs="Cambria Math"/>
        </w:rPr>
        <w:t>∘</w:t>
      </w:r>
      <w:r>
        <w:rPr>
          <w:rStyle w:val="katex"/>
        </w:rPr>
        <w:t>S≠S</w:t>
      </w:r>
      <w:r>
        <w:rPr>
          <w:rStyle w:val="katex"/>
          <w:rFonts w:ascii="Cambria Math" w:hAnsi="Cambria Math" w:cs="Cambria Math"/>
        </w:rPr>
        <w:t>∘</w:t>
      </w:r>
      <w:r>
        <w:rPr>
          <w:rStyle w:val="katex"/>
        </w:rPr>
        <w:t>T(M3.</w:t>
      </w:r>
      <w:proofErr w:type="gramStart"/>
      <w:r>
        <w:rPr>
          <w:rStyle w:val="katex"/>
        </w:rPr>
        <w:t>697)T</w:t>
      </w:r>
      <w:proofErr w:type="gramEnd"/>
      <w:r>
        <w:rPr>
          <w:rStyle w:val="katex"/>
        </w:rPr>
        <w:t>\circ S\neq S\circ T \text{M3.697}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w:rPr>
              <w:rStyle w:val="HTMLCode"/>
              <w:rFonts w:ascii="Times New Roman" w:eastAsia="Calibri" w:hAnsi="Times New Roman" w:cs="Calibri"/>
            </w:rPr>
            <w:br/>
          </m:r>
        </m:oMath>
      </m:oMathPara>
      <w:r>
        <w:rPr>
          <w:rStyle w:val="HTMLCode"/>
          <w:rFonts w:ascii="Times New Roman" w:eastAsia="Calibri" w:hAnsi="Times New Roman" w:cs="Calibri"/>
        </w:rPr>
        <w:tab/>
        <w:t>(M3.697)</w:t>
      </w:r>
    </w:p>
    <w:p w:rsidR="00EF4100" w:rsidRDefault="00EF4100" w:rsidP="00EF4100">
      <w:pPr>
        <w:pStyle w:val="StandardWeb"/>
      </w:pPr>
      <w:r>
        <w:t>Auch hier ist die Nichtkommutativität der Matrizen also keine isolierte Eigenschaft, sondern eine Darstellungseigenschaft der zugrunde liegenden Abbildungsoperation.</w:t>
      </w:r>
    </w:p>
    <w:p w:rsidR="00EF4100" w:rsidRDefault="00EF4100" w:rsidP="00EF4100">
      <w:pPr>
        <w:pStyle w:val="berschrift2"/>
      </w:pPr>
      <w:r>
        <w:t>M3.6.9 Matrixaddition</w:t>
      </w:r>
    </w:p>
    <w:p w:rsidR="00EF4100" w:rsidRDefault="00EF4100" w:rsidP="00EF4100">
      <w:pPr>
        <w:pStyle w:val="StandardWeb"/>
      </w:pPr>
      <w:r>
        <w:t>Für Matrizen:</w:t>
      </w:r>
    </w:p>
    <w:p w:rsidR="00EF4100" w:rsidRDefault="00EF4100" w:rsidP="00EF4100">
      <w:r>
        <w:rPr>
          <w:rStyle w:val="katex"/>
        </w:rPr>
        <w:t>A=(aij)</w:t>
      </w:r>
      <w:r>
        <w:rPr>
          <w:rStyle w:val="katex"/>
          <w:rFonts w:ascii="Cambria Math" w:hAnsi="Cambria Math" w:cs="Cambria Math"/>
        </w:rPr>
        <w:t>∈</w:t>
      </w:r>
      <w:r>
        <w:rPr>
          <w:rStyle w:val="katex"/>
        </w:rPr>
        <w:t>Km×n(M3.</w:t>
      </w:r>
      <w:proofErr w:type="gramStart"/>
      <w:r>
        <w:rPr>
          <w:rStyle w:val="katex"/>
        </w:rPr>
        <w:t>698)A</w:t>
      </w:r>
      <w:proofErr w:type="gramEnd"/>
      <w:r>
        <w:rPr>
          <w:rStyle w:val="katex"/>
        </w:rPr>
        <w:t>=(a_{ij})\in K^{m\times n} \text{M3.698}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(M3.698)</w:t>
      </w:r>
    </w:p>
    <w:p w:rsidR="00EF4100" w:rsidRDefault="00EF4100" w:rsidP="00EF4100">
      <w:pPr>
        <w:pStyle w:val="StandardWeb"/>
      </w:pPr>
      <w:r>
        <w:t>und:</w:t>
      </w:r>
    </w:p>
    <w:p w:rsidR="00EF4100" w:rsidRDefault="00EF4100" w:rsidP="00EF4100">
      <w:r>
        <w:rPr>
          <w:rStyle w:val="katex"/>
        </w:rPr>
        <w:t>B=(bij)</w:t>
      </w:r>
      <w:r>
        <w:rPr>
          <w:rStyle w:val="katex"/>
          <w:rFonts w:ascii="Cambria Math" w:hAnsi="Cambria Math" w:cs="Cambria Math"/>
        </w:rPr>
        <w:t>∈</w:t>
      </w:r>
      <w:r>
        <w:rPr>
          <w:rStyle w:val="katex"/>
        </w:rPr>
        <w:t>Km×n(M3.</w:t>
      </w:r>
      <w:proofErr w:type="gramStart"/>
      <w:r>
        <w:rPr>
          <w:rStyle w:val="katex"/>
        </w:rPr>
        <w:t>699)B</w:t>
      </w:r>
      <w:proofErr w:type="gramEnd"/>
      <w:r>
        <w:rPr>
          <w:rStyle w:val="katex"/>
        </w:rPr>
        <w:t>=(b_{ij})\in K^{m\times n} \text{M3.699}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ij</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(M3.699)</w:t>
      </w:r>
    </w:p>
    <w:p w:rsidR="00EF4100" w:rsidRDefault="00EF4100" w:rsidP="00EF4100">
      <w:pPr>
        <w:pStyle w:val="StandardWeb"/>
      </w:pPr>
      <w:r>
        <w:t>definiere ich die Summe komponentenweise:</w:t>
      </w:r>
    </w:p>
    <w:p w:rsidR="00EF4100" w:rsidRDefault="00EF4100" w:rsidP="00EF4100">
      <w:r>
        <w:rPr>
          <w:rStyle w:val="katex"/>
        </w:rPr>
        <w:t>A+B=(aij+</w:t>
      </w:r>
      <w:proofErr w:type="gramStart"/>
      <w:r>
        <w:rPr>
          <w:rStyle w:val="katex"/>
        </w:rPr>
        <w:t>bij)(</w:t>
      </w:r>
      <w:proofErr w:type="gramEnd"/>
      <w:r>
        <w:rPr>
          <w:rStyle w:val="katex"/>
        </w:rPr>
        <w:t>M3.700)A+B = (a_{ij}+b_{ij}) \text{M3.700}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(M3.700)</w:t>
      </w:r>
    </w:p>
    <w:p w:rsidR="00EF4100" w:rsidRDefault="00EF4100" w:rsidP="00EF4100">
      <w:pPr>
        <w:pStyle w:val="StandardWeb"/>
      </w:pPr>
      <w:r>
        <w:t>also:</w:t>
      </w:r>
    </w:p>
    <w:p w:rsidR="00EF4100" w:rsidRDefault="00EF4100" w:rsidP="00EF4100">
      <w:r>
        <w:rPr>
          <w:rStyle w:val="katex"/>
        </w:rPr>
        <w:lastRenderedPageBreak/>
        <w:t>(A+</w:t>
      </w:r>
      <w:proofErr w:type="gramStart"/>
      <w:r>
        <w:rPr>
          <w:rStyle w:val="katex"/>
        </w:rPr>
        <w:t>B)ij</w:t>
      </w:r>
      <w:proofErr w:type="gramEnd"/>
      <w:r>
        <w:rPr>
          <w:rStyle w:val="katex"/>
        </w:rPr>
        <w:t>=aij+bij(M3.701)(A+B)_{ij} = a_{ij}+b_{ij} \text{M3.701}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e>
            <m:sub>
              <m:r>
                <w:rPr>
                  <w:rStyle w:val="HTMLCode"/>
                  <w:rFonts w:ascii="Cambria Math" w:eastAsia="Calibri" w:hAnsi="Cambria Math"/>
                </w:rPr>
                <m:t>ij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ij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(M3.701)</w:t>
      </w:r>
    </w:p>
    <w:p w:rsidR="00EF4100" w:rsidRDefault="00EF4100" w:rsidP="00EF4100">
      <w:pPr>
        <w:pStyle w:val="StandardWeb"/>
      </w:pPr>
      <w:r>
        <w:t>Diese Operation wurde bereits in M3.5 aus der Addition linearer Abbildungen hergeleitet:</w:t>
      </w:r>
    </w:p>
    <w:p w:rsidR="00EF4100" w:rsidRDefault="00EF4100" w:rsidP="00EF4100">
      <w:r>
        <w:rPr>
          <w:rStyle w:val="katex"/>
        </w:rPr>
        <w:t>[S+T]C←B=[S]C←B+[T]C←B(M3.702)[S+T]_{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 [S]_{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\text{M3.702}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(M3.702)</w:t>
      </w:r>
    </w:p>
    <w:p w:rsidR="00EF4100" w:rsidRDefault="00EF4100" w:rsidP="00EF4100">
      <w:pPr>
        <w:pStyle w:val="berschrift2"/>
      </w:pPr>
      <w:r>
        <w:t>M3.6.10 Skalarmultiplikation von Matrizen</w:t>
      </w:r>
    </w:p>
    <w:p w:rsidR="00EF4100" w:rsidRDefault="00EF4100" w:rsidP="00EF4100">
      <w:pPr>
        <w:pStyle w:val="StandardWeb"/>
      </w:pPr>
      <w:r>
        <w:t xml:space="preserve">Für </w:t>
      </w:r>
      <w:r>
        <w:rPr>
          <w:rStyle w:val="HTMLCode"/>
        </w:rPr>
        <w:t>(\lambda\in K)</w:t>
      </w:r>
      <w:r>
        <w:t xml:space="preserve"> und:</w:t>
      </w:r>
    </w:p>
    <w:p w:rsidR="00EF4100" w:rsidRDefault="00EF4100" w:rsidP="00EF4100">
      <w:r>
        <w:rPr>
          <w:rStyle w:val="katex"/>
        </w:rPr>
        <w:t>A=(aij)</w:t>
      </w:r>
      <w:r>
        <w:rPr>
          <w:rStyle w:val="katex"/>
          <w:rFonts w:ascii="Cambria Math" w:hAnsi="Cambria Math" w:cs="Cambria Math"/>
        </w:rPr>
        <w:t>∈</w:t>
      </w:r>
      <w:r>
        <w:rPr>
          <w:rStyle w:val="katex"/>
        </w:rPr>
        <w:t>Km×n(M3.</w:t>
      </w:r>
      <w:proofErr w:type="gramStart"/>
      <w:r>
        <w:rPr>
          <w:rStyle w:val="katex"/>
        </w:rPr>
        <w:t>703)A</w:t>
      </w:r>
      <w:proofErr w:type="gramEnd"/>
      <w:r>
        <w:rPr>
          <w:rStyle w:val="katex"/>
        </w:rPr>
        <w:t>=(a_{ij})\in K^{m\times n} \text{M3.703}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(M3.703)</w:t>
      </w:r>
    </w:p>
    <w:p w:rsidR="00EF4100" w:rsidRDefault="00EF4100" w:rsidP="00EF4100">
      <w:pPr>
        <w:pStyle w:val="StandardWeb"/>
      </w:pPr>
      <w:r>
        <w:t>definiere ich:</w:t>
      </w:r>
    </w:p>
    <w:p w:rsidR="00EF4100" w:rsidRDefault="00EF4100" w:rsidP="00EF4100">
      <w:r>
        <w:rPr>
          <w:rStyle w:val="katex"/>
        </w:rPr>
        <w:t>λA=(λ</w:t>
      </w:r>
      <w:proofErr w:type="gramStart"/>
      <w:r>
        <w:rPr>
          <w:rStyle w:val="katex"/>
        </w:rPr>
        <w:t>aij)(</w:t>
      </w:r>
      <w:proofErr w:type="gramEnd"/>
      <w:r>
        <w:rPr>
          <w:rStyle w:val="katex"/>
        </w:rPr>
        <w:t>M3.704)\lambda A = (\lambda a_{ij}) \text{M3.704}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λA</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λ</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(M3.704)</w:t>
      </w:r>
    </w:p>
    <w:p w:rsidR="00EF4100" w:rsidRDefault="00EF4100" w:rsidP="00EF4100">
      <w:pPr>
        <w:pStyle w:val="StandardWeb"/>
      </w:pPr>
      <w:r>
        <w:t>also:</w:t>
      </w:r>
    </w:p>
    <w:p w:rsidR="00EF4100" w:rsidRDefault="00EF4100" w:rsidP="00EF4100">
      <w:r>
        <w:rPr>
          <w:rStyle w:val="katex"/>
        </w:rPr>
        <w:t>(λ</w:t>
      </w:r>
      <w:proofErr w:type="gramStart"/>
      <w:r>
        <w:rPr>
          <w:rStyle w:val="katex"/>
        </w:rPr>
        <w:t>A)ij</w:t>
      </w:r>
      <w:proofErr w:type="gramEnd"/>
      <w:r>
        <w:rPr>
          <w:rStyle w:val="katex"/>
        </w:rPr>
        <w:t>=λaij(M3.705)(\lambda A)_{ij} = \lambda a_{ij} \text{M3.705}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λA</m:t>
                  </m:r>
                </m:e>
              </m:d>
            </m:e>
            <m:sub>
              <m:r>
                <w:rPr>
                  <w:rStyle w:val="HTMLCode"/>
                  <w:rFonts w:ascii="Cambria Math" w:eastAsia="Calibri" w:hAnsi="Cambria Math"/>
                </w:rPr>
                <m:t>ij</m:t>
              </m:r>
            </m:sub>
          </m:sSub>
          <m:r>
            <m:rPr>
              <m:sty m:val="p"/>
            </m:rPr>
            <w:rPr>
              <w:rStyle w:val="HTMLCode"/>
              <w:rFonts w:ascii="Cambria Math" w:eastAsia="Calibri" w:hAnsi="Cambria Math"/>
            </w:rPr>
            <m:t>=</m:t>
          </m:r>
          <m:r>
            <w:rPr>
              <w:rStyle w:val="HTMLCode"/>
              <w:rFonts w:ascii="Cambria Math" w:eastAsia="Calibri" w:hAnsi="Cambria Math"/>
            </w:rPr>
            <m:t>λ</m:t>
          </m:r>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(M3.705)</w:t>
      </w:r>
    </w:p>
    <w:p w:rsidR="00EF4100" w:rsidRDefault="00EF4100" w:rsidP="00EF4100">
      <w:pPr>
        <w:pStyle w:val="StandardWeb"/>
      </w:pPr>
      <w:r>
        <w:t>Auch diese Operation bildet unmittelbar die Skalarmultiplikation linearer Abbildungen ab:</w:t>
      </w:r>
    </w:p>
    <w:p w:rsidR="00EF4100" w:rsidRDefault="00EF4100" w:rsidP="00EF4100">
      <w:r>
        <w:rPr>
          <w:rStyle w:val="katex"/>
        </w:rPr>
        <w:lastRenderedPageBreak/>
        <w:t>[λT]C←B=λ[T]C←B(M3.</w:t>
      </w:r>
      <w:proofErr w:type="gramStart"/>
      <w:r>
        <w:rPr>
          <w:rStyle w:val="katex"/>
        </w:rPr>
        <w:t>706)[</w:t>
      </w:r>
      <w:proofErr w:type="gramEnd"/>
      <w:r>
        <w:rPr>
          <w:rStyle w:val="katex"/>
        </w:rPr>
        <w:t>\lambda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 \lambda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\text{M3.706}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λT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w:rPr>
              <w:rStyle w:val="HTMLCode"/>
              <w:rFonts w:ascii="Cambria Math" w:eastAsia="Calibri" w:hAnsi="Cambria Math"/>
            </w:rPr>
            <m:t>λ</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(M3.706)</w:t>
      </w:r>
    </w:p>
    <w:p w:rsidR="00EF4100" w:rsidRDefault="00EF4100" w:rsidP="00EF4100">
      <w:pPr>
        <w:pStyle w:val="berschrift2"/>
      </w:pPr>
      <w:r>
        <w:t>M3.6.11 Die Nullmatrix</w:t>
      </w:r>
    </w:p>
    <w:p w:rsidR="00EF4100" w:rsidRDefault="00EF4100" w:rsidP="00EF4100">
      <w:pPr>
        <w:pStyle w:val="StandardWeb"/>
      </w:pPr>
      <w:r>
        <w:t xml:space="preserve">Die Nullmatrix in </w:t>
      </w:r>
      <w:r>
        <w:rPr>
          <w:rStyle w:val="HTMLCode"/>
        </w:rPr>
        <w:t>(K</w:t>
      </w:r>
      <w:proofErr w:type="gramStart"/>
      <w:r>
        <w:rPr>
          <w:rStyle w:val="HTMLCode"/>
        </w:rPr>
        <w:t>^{</w:t>
      </w:r>
      <w:proofErr w:type="gramEnd"/>
      <w:r>
        <w:rPr>
          <w:rStyle w:val="HTMLCode"/>
        </w:rPr>
        <w:t>m\times n})</w:t>
      </w:r>
      <w:r>
        <w:t xml:space="preserve"> ist:</w:t>
      </w:r>
    </w:p>
    <w:p w:rsidR="00EF4100" w:rsidRDefault="00EF4100" w:rsidP="00EF4100">
      <w:r>
        <w:rPr>
          <w:rStyle w:val="katex"/>
        </w:rPr>
        <w:t>0m×n=(0</w:t>
      </w:r>
      <w:proofErr w:type="gramStart"/>
      <w:r>
        <w:rPr>
          <w:rStyle w:val="katex"/>
        </w:rPr>
        <w:t>K)(</w:t>
      </w:r>
      <w:proofErr w:type="gramEnd"/>
      <w:r>
        <w:rPr>
          <w:rStyle w:val="katex"/>
        </w:rPr>
        <w:t>M3.707)0_{m\times n} = (0_K) \text{M3.707}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(M3.707)</w:t>
      </w:r>
    </w:p>
    <w:p w:rsidR="00EF4100" w:rsidRDefault="00EF4100" w:rsidP="00EF4100">
      <w:pPr>
        <w:pStyle w:val="StandardWeb"/>
      </w:pPr>
      <w:r>
        <w:t>mit:</w:t>
      </w:r>
    </w:p>
    <w:p w:rsidR="00EF4100" w:rsidRDefault="00EF4100" w:rsidP="00EF4100">
      <w:r>
        <w:rPr>
          <w:rStyle w:val="katex"/>
        </w:rPr>
        <w:t>(0m×</w:t>
      </w:r>
      <w:proofErr w:type="gramStart"/>
      <w:r>
        <w:rPr>
          <w:rStyle w:val="katex"/>
        </w:rPr>
        <w:t>n)ij</w:t>
      </w:r>
      <w:proofErr w:type="gramEnd"/>
      <w:r>
        <w:rPr>
          <w:rStyle w:val="katex"/>
        </w:rPr>
        <w:t>=0K(M3.708)(0_{m\times n})_{ij}=0_K \text{M3.708}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b>
                  </m:sSub>
                </m:e>
              </m:d>
            </m:e>
            <m:sub>
              <m:r>
                <w:rPr>
                  <w:rStyle w:val="HTMLCode"/>
                  <w:rFonts w:ascii="Cambria Math" w:eastAsia="Calibri" w:hAnsi="Cambria Math"/>
                </w:rPr>
                <m:t>ij</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K</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(M3.708)</w:t>
      </w:r>
    </w:p>
    <w:p w:rsidR="00EF4100" w:rsidRDefault="00EF4100" w:rsidP="00EF4100">
      <w:pPr>
        <w:pStyle w:val="StandardWeb"/>
      </w:pPr>
      <w:r>
        <w:t xml:space="preserve">Für jedes </w:t>
      </w:r>
      <w:r>
        <w:rPr>
          <w:rStyle w:val="HTMLCode"/>
        </w:rPr>
        <w:t>(A\in K</w:t>
      </w:r>
      <w:proofErr w:type="gramStart"/>
      <w:r>
        <w:rPr>
          <w:rStyle w:val="HTMLCode"/>
        </w:rPr>
        <w:t>^{</w:t>
      </w:r>
      <w:proofErr w:type="gramEnd"/>
      <w:r>
        <w:rPr>
          <w:rStyle w:val="HTMLCode"/>
        </w:rPr>
        <w:t>m\times n})</w:t>
      </w:r>
      <w:r>
        <w:t xml:space="preserve"> gilt:</w:t>
      </w:r>
    </w:p>
    <w:p w:rsidR="00EF4100" w:rsidRDefault="00EF4100" w:rsidP="00EF4100">
      <w:r>
        <w:rPr>
          <w:rStyle w:val="katex"/>
        </w:rPr>
        <w:t>A+0m×n=A(M3.</w:t>
      </w:r>
      <w:proofErr w:type="gramStart"/>
      <w:r>
        <w:rPr>
          <w:rStyle w:val="katex"/>
        </w:rPr>
        <w:t>709)A</w:t>
      </w:r>
      <w:proofErr w:type="gramEnd"/>
      <w:r>
        <w:rPr>
          <w:rStyle w:val="katex"/>
        </w:rPr>
        <w:t>+0_{m\times n}=A \text{M3.709}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A</m:t>
          </m:r>
          <m:r>
            <w:rPr>
              <w:rStyle w:val="HTMLCode"/>
              <w:rFonts w:ascii="Times New Roman" w:eastAsia="Calibri" w:hAnsi="Times New Roman" w:cs="Calibri"/>
            </w:rPr>
            <w:br/>
          </m:r>
        </m:oMath>
      </m:oMathPara>
      <w:r>
        <w:rPr>
          <w:rStyle w:val="HTMLCode"/>
          <w:rFonts w:ascii="Times New Roman" w:eastAsia="Calibri" w:hAnsi="Times New Roman" w:cs="Calibri"/>
        </w:rPr>
        <w:tab/>
        <w:t>(M3.709)</w:t>
      </w:r>
    </w:p>
    <w:p w:rsidR="00EF4100" w:rsidRDefault="00EF4100" w:rsidP="00EF4100">
      <w:pPr>
        <w:pStyle w:val="StandardWeb"/>
      </w:pPr>
      <w:r>
        <w:t>Sie entspricht der Nullabbildung:</w:t>
      </w:r>
    </w:p>
    <w:p w:rsidR="00EF4100" w:rsidRDefault="00EF4100" w:rsidP="00EF4100">
      <w:r>
        <w:rPr>
          <w:rStyle w:val="katex"/>
        </w:rPr>
        <w:t>[0</w:t>
      </w:r>
      <w:proofErr w:type="gramStart"/>
      <w:r>
        <w:rPr>
          <w:rStyle w:val="katex"/>
        </w:rPr>
        <w:t>V,W</w:t>
      </w:r>
      <w:proofErr w:type="gramEnd"/>
      <w:r>
        <w:rPr>
          <w:rStyle w:val="katex"/>
        </w:rPr>
        <w:t>]C←B=0m×n(M3.710)[0_{V,W}]_{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 0_{m\times n} \text{M3.710}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sub>
                  </m:sSub>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e>
            <m:sub>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(M3.710)</w:t>
      </w:r>
    </w:p>
    <w:p w:rsidR="00EF4100" w:rsidRDefault="00EF4100" w:rsidP="00EF4100">
      <w:pPr>
        <w:pStyle w:val="berschrift2"/>
      </w:pPr>
      <w:r>
        <w:lastRenderedPageBreak/>
        <w:t>M3.6.12 Die Einheitsmatrix</w:t>
      </w:r>
    </w:p>
    <w:p w:rsidR="00EF4100" w:rsidRDefault="00EF4100" w:rsidP="00EF4100">
      <w:pPr>
        <w:pStyle w:val="StandardWeb"/>
      </w:pPr>
      <w:r>
        <w:t xml:space="preserve">Für </w:t>
      </w:r>
      <w:r>
        <w:rPr>
          <w:rStyle w:val="HTMLCode"/>
        </w:rPr>
        <w:t>(K^n)</w:t>
      </w:r>
      <w:r>
        <w:t xml:space="preserve"> ist die Einheitsmatrix:</w:t>
      </w:r>
    </w:p>
    <w:p w:rsidR="00EF4100" w:rsidRDefault="00EF4100" w:rsidP="00EF4100">
      <w:r>
        <w:rPr>
          <w:rStyle w:val="katex"/>
        </w:rPr>
        <w:t>In=(δ</w:t>
      </w:r>
      <w:proofErr w:type="gramStart"/>
      <w:r>
        <w:rPr>
          <w:rStyle w:val="katex"/>
        </w:rPr>
        <w:t>ij)(</w:t>
      </w:r>
      <w:proofErr w:type="gramEnd"/>
      <w:r>
        <w:rPr>
          <w:rStyle w:val="katex"/>
        </w:rPr>
        <w:t>M3.711)I_n = (δ_{ij}) \text{M3.711}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δ</m:t>
                  </m:r>
                </m:e>
                <m:sub>
                  <m:r>
                    <w:rPr>
                      <w:rStyle w:val="HTMLCode"/>
                      <w:rFonts w:ascii="Cambria Math" w:eastAsia="Calibri" w:hAnsi="Cambria Math"/>
                    </w:rPr>
                    <m:t>ij</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(M3.711)</w:t>
      </w:r>
    </w:p>
    <w:p w:rsidR="00EF4100" w:rsidRDefault="00EF4100" w:rsidP="00EF4100">
      <w:pPr>
        <w:pStyle w:val="StandardWeb"/>
      </w:pPr>
      <w:r>
        <w:t>mit:</w:t>
      </w:r>
    </w:p>
    <w:p w:rsidR="00EF4100" w:rsidRDefault="00EF4100" w:rsidP="00EF4100">
      <w:r>
        <w:rPr>
          <w:rStyle w:val="katex"/>
        </w:rPr>
        <w:t>δij={1</w:t>
      </w:r>
      <w:proofErr w:type="gramStart"/>
      <w:r>
        <w:rPr>
          <w:rStyle w:val="katex"/>
        </w:rPr>
        <w:t>K,i</w:t>
      </w:r>
      <w:proofErr w:type="gramEnd"/>
      <w:r>
        <w:rPr>
          <w:rStyle w:val="katex"/>
        </w:rPr>
        <w:t xml:space="preserve">=j0K,i≠j(M3.712)δ_{ij} = { \begin{matrix}  </w:t>
      </w:r>
      <m:oMath>
        <m:sSub>
          <m:sSubPr>
            <m:ctrlPr>
              <w:rPr>
                <w:rStyle w:val="katex"/>
                <w:rFonts w:ascii="Cambria Math" w:hAnsi="Cambria Math"/>
                <w:i/>
              </w:rPr>
            </m:ctrlPr>
          </m:sSubPr>
          <m:e>
            <m:r>
              <w:rPr>
                <w:rStyle w:val="katex"/>
                <w:rFonts w:ascii="Cambria Math" w:hAnsi="Cambria Math"/>
              </w:rPr>
              <m:t>1</m:t>
            </m:r>
          </m:e>
          <m:sub>
            <m:r>
              <w:rPr>
                <w:rStyle w:val="katex"/>
                <w:rFonts w:ascii="Cambria Math" w:hAnsi="Cambria Math"/>
              </w:rPr>
              <m:t>K</m:t>
            </m:r>
          </m:sub>
        </m:sSub>
        <m:r>
          <w:rPr>
            <w:rStyle w:val="katex"/>
            <w:rFonts w:ascii="Cambria Math" w:hAnsi="Cambria Math"/>
          </w:rPr>
          <m:t>,&amp;i=j</m:t>
        </m:r>
      </m:oMath>
      <w:r>
        <w:rPr>
          <w:rStyle w:val="katex"/>
        </w:rPr>
        <w:t xml:space="preserve">\\ </w:t>
      </w:r>
      <m:oMath>
        <m:sSub>
          <m:sSubPr>
            <m:ctrlPr>
              <w:rPr>
                <w:rStyle w:val="katex"/>
                <w:rFonts w:ascii="Cambria Math" w:hAnsi="Cambria Math"/>
                <w:i/>
              </w:rPr>
            </m:ctrlPr>
          </m:sSubPr>
          <m:e>
            <m:r>
              <w:rPr>
                <w:rStyle w:val="katex"/>
                <w:rFonts w:ascii="Cambria Math" w:hAnsi="Cambria Math"/>
              </w:rPr>
              <m:t>0</m:t>
            </m:r>
          </m:e>
          <m:sub>
            <m:r>
              <w:rPr>
                <w:rStyle w:val="katex"/>
                <w:rFonts w:ascii="Cambria Math" w:hAnsi="Cambria Math"/>
              </w:rPr>
              <m:t>K</m:t>
            </m:r>
          </m:sub>
        </m:sSub>
        <m:r>
          <w:rPr>
            <w:rStyle w:val="katex"/>
            <w:rFonts w:ascii="Cambria Math" w:hAnsi="Cambria Math"/>
          </w:rPr>
          <m:t>,</m:t>
        </m:r>
      </m:oMath>
      <w:r>
        <w:rPr>
          <w:rStyle w:val="katex"/>
        </w:rPr>
        <w:t>&amp;</w:t>
      </w:r>
      <m:oMath>
        <m:r>
          <w:rPr>
            <w:rStyle w:val="katex"/>
            <w:rFonts w:ascii="Cambria Math" w:hAnsi="Cambria Math"/>
          </w:rPr>
          <m:t>i</m:t>
        </m:r>
        <m:r>
          <m:rPr>
            <m:sty m:val="p"/>
          </m:rPr>
          <w:rPr>
            <w:rStyle w:val="katex"/>
            <w:rFonts w:ascii="Cambria Math" w:hAnsi="Cambria Math"/>
          </w:rPr>
          <m:t>≠</m:t>
        </m:r>
        <m:r>
          <w:rPr>
            <w:rStyle w:val="katex"/>
            <w:rFonts w:ascii="Cambria Math" w:hAnsi="Cambria Math"/>
          </w:rPr>
          <m:t>j</m:t>
        </m:r>
      </m:oMath>
      <w:r>
        <w:rPr>
          <w:rStyle w:val="katex"/>
        </w:rPr>
        <w:t xml:space="preserve"> \end{cases} \text{M3.712}</w:t>
      </w:r>
    </w:p>
    <w:p w:rsidR="0098399B" w:rsidRDefault="00EF4100" w:rsidP="00EF4100">
      <w:pPr>
        <w:pStyle w:val="StandardWeb"/>
      </w:pPr>
      <w:r>
        <w:t xml:space="preserve">Word-LaTeX: </w:t>
      </w:r>
    </w:p>
    <w:p w:rsidR="00EF4100" w:rsidRPr="0098399B" w:rsidRDefault="0098399B" w:rsidP="00EF4100">
      <w:pPr>
        <w:pStyle w:val="StandardWeb"/>
        <w:rPr>
          <w:rStyle w:val="HTMLCode"/>
          <w:rFonts w:ascii="Times New Roman" w:hAnsi="Times New Roman" w:cs="Calibri"/>
        </w:rPr>
      </w:pPr>
      <m:oMathPara>
        <m:oMathParaPr>
          <m:jc m:val="left"/>
        </m:oMathParaPr>
        <m:oMath>
          <m:sSub>
            <m:sSubPr>
              <m:ctrlPr>
                <w:rPr>
                  <w:rStyle w:val="HTMLCode"/>
                  <w:rFonts w:ascii="Cambria Math" w:hAnsi="Cambria Math"/>
                  <w:i/>
                </w:rPr>
              </m:ctrlPr>
            </m:sSubPr>
            <m:e>
              <m:r>
                <w:rPr>
                  <w:rStyle w:val="HTMLCode"/>
                  <w:rFonts w:ascii="Cambria Math" w:hAnsi="Cambria Math"/>
                </w:rPr>
                <m:t>δ</m:t>
              </m:r>
            </m:e>
            <m:sub>
              <m:r>
                <w:rPr>
                  <w:rStyle w:val="HTMLCode"/>
                  <w:rFonts w:ascii="Cambria Math" w:hAnsi="Cambria Math"/>
                </w:rPr>
                <m:t>ij</m:t>
              </m:r>
            </m:sub>
          </m:sSub>
          <m:r>
            <w:rPr>
              <w:rStyle w:val="HTMLCode"/>
              <w:rFonts w:ascii="Cambria Math" w:hAnsi="Cambria Math"/>
            </w:rPr>
            <m:t xml:space="preserve">={ </m:t>
          </m:r>
          <m:r>
            <m:rPr>
              <m:sty m:val="p"/>
            </m:rPr>
            <w:rPr>
              <w:rStyle w:val="HTMLCode"/>
              <w:rFonts w:ascii="Cambria Math" w:hAnsi="Cambria Math" w:hint="eastAsia"/>
            </w:rPr>
            <m:t>〖</m:t>
          </m:r>
          <m:r>
            <w:rPr>
              <w:rStyle w:val="HTMLCode"/>
              <w:rFonts w:ascii="Cambria Math" w:hAnsi="Cambria Math"/>
            </w:rPr>
            <m:t>{matrix} 1_K,&amp;i=j\\0_K,&amp;i</m:t>
          </m:r>
          <m:r>
            <m:rPr>
              <m:sty m:val="p"/>
            </m:rPr>
            <w:rPr>
              <w:rStyle w:val="HTMLCode"/>
              <w:rFonts w:ascii="Cambria Math" w:hAnsi="Cambria Math"/>
            </w:rPr>
            <m:t>≠</m:t>
          </m:r>
          <m:r>
            <w:rPr>
              <w:rStyle w:val="HTMLCode"/>
              <w:rFonts w:ascii="Cambria Math" w:hAnsi="Cambria Math"/>
            </w:rPr>
            <m:t>j</m:t>
          </m:r>
          <m:r>
            <m:rPr>
              <m:sty m:val="p"/>
            </m:rPr>
            <w:rPr>
              <w:rStyle w:val="HTMLCode"/>
              <w:rFonts w:ascii="Cambria Math" w:hAnsi="Cambria Math" w:hint="eastAsia"/>
            </w:rPr>
            <m:t>〗</m:t>
          </m:r>
          <m:r>
            <w:rPr>
              <w:rStyle w:val="HTMLCode"/>
              <w:rFonts w:ascii="Cambria Math" w:hAnsi="Cambria Math"/>
            </w:rPr>
            <m:t>{cases</m:t>
          </m:r>
          <m:r>
            <w:rPr>
              <w:rStyle w:val="HTMLCode"/>
              <w:rFonts w:ascii="Cambria Math" w:hAnsi="Cambria Math"/>
            </w:rPr>
            <m:t>}</m:t>
          </m:r>
        </m:oMath>
      </m:oMathPara>
    </w:p>
    <w:p w:rsidR="0098399B" w:rsidRPr="0098399B" w:rsidRDefault="0098399B" w:rsidP="0098399B">
      <w:pPr>
        <w:pStyle w:val="Formel"/>
      </w:pPr>
      <m:oMath>
        <m:sSub>
          <m:sSubPr>
            <m:ctrlPr>
              <w:rPr>
                <w:rStyle w:val="HTMLCode"/>
                <w:rFonts w:ascii="Cambria Math" w:eastAsia="Calibri" w:hAnsi="Cambria Math" w:cs="Calibri"/>
                <w:sz w:val="24"/>
                <w:szCs w:val="24"/>
              </w:rPr>
            </m:ctrlPr>
          </m:sSubPr>
          <m:e>
            <m:r>
              <w:rPr>
                <w:rStyle w:val="HTMLCode"/>
                <w:rFonts w:ascii="Cambria Math" w:eastAsia="Calibri" w:hAnsi="Cambria Math" w:cs="Calibri"/>
                <w:sz w:val="24"/>
                <w:szCs w:val="24"/>
              </w:rPr>
              <m:t>δ</m:t>
            </m:r>
          </m:e>
          <m:sub>
            <m:r>
              <w:rPr>
                <w:rStyle w:val="HTMLCode"/>
                <w:rFonts w:ascii="Cambria Math" w:eastAsia="Calibri" w:hAnsi="Cambria Math" w:cs="Calibri"/>
                <w:sz w:val="24"/>
                <w:szCs w:val="24"/>
              </w:rPr>
              <m:t>ij</m:t>
            </m:r>
          </m:sub>
        </m:sSub>
        <m:r>
          <w:rPr>
            <w:rStyle w:val="HTMLCode"/>
            <w:rFonts w:ascii="Cambria Math" w:eastAsia="Calibri" w:hAnsi="Cambria Math" w:cs="Calibri"/>
            <w:sz w:val="24"/>
            <w:szCs w:val="24"/>
          </w:rPr>
          <m:t>=</m:t>
        </m:r>
        <m:d>
          <m:dPr>
            <m:begChr m:val="{"/>
            <m:endChr m:val=""/>
            <m:ctrlPr/>
          </m:dPr>
          <m:e>
            <m:m>
              <m:mPr>
                <m:mcs>
                  <m:mc>
                    <m:mcPr>
                      <m:count m:val="1"/>
                      <m:mcJc m:val="center"/>
                    </m:mcPr>
                  </m:mc>
                </m:mcs>
                <m:ctrlPr/>
              </m:mPr>
              <m:mr>
                <m:e>
                  <m:sSub>
                    <m:sSubPr>
                      <m:ctrlPr>
                        <w:rPr>
                          <w:rStyle w:val="katex"/>
                        </w:rPr>
                      </m:ctrlPr>
                    </m:sSubPr>
                    <m:e>
                      <m:r>
                        <w:rPr>
                          <w:rStyle w:val="katex"/>
                        </w:rPr>
                        <m:t>1</m:t>
                      </m:r>
                    </m:e>
                    <m:sub>
                      <m:r>
                        <w:rPr>
                          <w:rStyle w:val="katex"/>
                        </w:rPr>
                        <m:t>K</m:t>
                      </m:r>
                    </m:sub>
                  </m:sSub>
                  <m:r>
                    <w:rPr>
                      <w:rStyle w:val="katex"/>
                    </w:rPr>
                    <m:t>,i=j</m:t>
                  </m:r>
                </m:e>
              </m:mr>
              <m:mr>
                <m:e>
                  <m:sSub>
                    <m:sSubPr>
                      <m:ctrlPr>
                        <w:rPr>
                          <w:rStyle w:val="katex"/>
                        </w:rPr>
                      </m:ctrlPr>
                    </m:sSubPr>
                    <m:e>
                      <m:r>
                        <w:rPr>
                          <w:rStyle w:val="katex"/>
                        </w:rPr>
                        <m:t>0</m:t>
                      </m:r>
                    </m:e>
                    <m:sub>
                      <m:r>
                        <w:rPr>
                          <w:rStyle w:val="katex"/>
                        </w:rPr>
                        <m:t>K</m:t>
                      </m:r>
                    </m:sub>
                  </m:sSub>
                  <m:r>
                    <w:rPr>
                      <w:rStyle w:val="katex"/>
                    </w:rPr>
                    <m:t>,i≠j</m:t>
                  </m:r>
                </m:e>
              </m:mr>
            </m:m>
          </m:e>
        </m:d>
      </m:oMath>
      <w:r w:rsidRPr="0098399B">
        <w:t xml:space="preserve"> </w:t>
      </w:r>
      <w:r w:rsidRPr="0098399B">
        <w:tab/>
        <w:t>(M3.712)</w:t>
      </w:r>
    </w:p>
    <w:p w:rsidR="00EF4100" w:rsidRDefault="00EF4100" w:rsidP="00EF4100">
      <w:pPr>
        <w:pStyle w:val="StandardWeb"/>
      </w:pPr>
      <w:r>
        <w:t xml:space="preserve">Für jeden Vektor </w:t>
      </w:r>
      <w:r>
        <w:rPr>
          <w:rStyle w:val="HTMLCode"/>
        </w:rPr>
        <w:t>(x\in K^n)</w:t>
      </w:r>
      <w:r>
        <w:t xml:space="preserve"> gilt:</w:t>
      </w:r>
    </w:p>
    <w:p w:rsidR="00EF4100" w:rsidRDefault="00EF4100" w:rsidP="00EF4100">
      <w:r>
        <w:rPr>
          <w:rStyle w:val="katex"/>
        </w:rPr>
        <w:t>Inx=x(M3.</w:t>
      </w:r>
      <w:proofErr w:type="gramStart"/>
      <w:r>
        <w:rPr>
          <w:rStyle w:val="katex"/>
        </w:rPr>
        <w:t>713)I</w:t>
      </w:r>
      <w:proofErr w:type="gramEnd"/>
      <w:r>
        <w:rPr>
          <w:rStyle w:val="katex"/>
        </w:rPr>
        <w:t>_nx=x \text{M3.713}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x</m:t>
          </m:r>
          <m:r>
            <w:rPr>
              <w:rStyle w:val="HTMLCode"/>
              <w:rFonts w:ascii="Times New Roman" w:eastAsia="Calibri" w:hAnsi="Times New Roman" w:cs="Calibri"/>
            </w:rPr>
            <w:br/>
          </m:r>
        </m:oMath>
      </m:oMathPara>
      <w:r>
        <w:rPr>
          <w:rStyle w:val="HTMLCode"/>
          <w:rFonts w:ascii="Times New Roman" w:eastAsia="Calibri" w:hAnsi="Times New Roman" w:cs="Calibri"/>
        </w:rPr>
        <w:tab/>
        <w:t>(M3.713)</w:t>
      </w:r>
    </w:p>
    <w:p w:rsidR="00EF4100" w:rsidRDefault="00EF4100" w:rsidP="00EF4100">
      <w:pPr>
        <w:pStyle w:val="StandardWeb"/>
      </w:pPr>
      <w:r>
        <w:t>Für kompatible Matrizen:</w:t>
      </w:r>
    </w:p>
    <w:p w:rsidR="00EF4100" w:rsidRDefault="00EF4100" w:rsidP="00EF4100">
      <w:r>
        <w:rPr>
          <w:rStyle w:val="katex"/>
        </w:rPr>
        <w:t>A</w:t>
      </w:r>
      <w:r>
        <w:rPr>
          <w:rStyle w:val="katex"/>
          <w:rFonts w:ascii="Cambria Math" w:hAnsi="Cambria Math" w:cs="Cambria Math"/>
        </w:rPr>
        <w:t>∈</w:t>
      </w:r>
      <w:r>
        <w:rPr>
          <w:rStyle w:val="katex"/>
        </w:rPr>
        <w:t>Km×n(M3.</w:t>
      </w:r>
      <w:proofErr w:type="gramStart"/>
      <w:r>
        <w:rPr>
          <w:rStyle w:val="katex"/>
        </w:rPr>
        <w:t>714)A</w:t>
      </w:r>
      <w:proofErr w:type="gramEnd"/>
      <w:r>
        <w:rPr>
          <w:rStyle w:val="katex"/>
        </w:rPr>
        <w:t>\in K^{m\times n} \text{M3.714}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(M3.714)</w:t>
      </w:r>
    </w:p>
    <w:p w:rsidR="00EF4100" w:rsidRDefault="00EF4100" w:rsidP="00EF4100">
      <w:pPr>
        <w:pStyle w:val="StandardWeb"/>
      </w:pPr>
      <w:r>
        <w:t>gilt:</w:t>
      </w:r>
    </w:p>
    <w:p w:rsidR="00EF4100" w:rsidRDefault="00EF4100" w:rsidP="00EF4100">
      <w:r>
        <w:rPr>
          <w:rStyle w:val="katex"/>
        </w:rPr>
        <w:t>ImA=A(M3.</w:t>
      </w:r>
      <w:proofErr w:type="gramStart"/>
      <w:r>
        <w:rPr>
          <w:rStyle w:val="katex"/>
        </w:rPr>
        <w:t>715)I</w:t>
      </w:r>
      <w:proofErr w:type="gramEnd"/>
      <w:r>
        <w:rPr>
          <w:rStyle w:val="katex"/>
        </w:rPr>
        <w:t>_mA=A \text{M3.715}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m</m:t>
              </m:r>
            </m:sub>
          </m:sSub>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w:rPr>
              <w:rStyle w:val="HTMLCode"/>
              <w:rFonts w:ascii="Times New Roman" w:eastAsia="Calibri" w:hAnsi="Times New Roman" w:cs="Calibri"/>
            </w:rPr>
            <w:br/>
          </m:r>
        </m:oMath>
      </m:oMathPara>
      <w:r>
        <w:rPr>
          <w:rStyle w:val="HTMLCode"/>
          <w:rFonts w:ascii="Times New Roman" w:eastAsia="Calibri" w:hAnsi="Times New Roman" w:cs="Calibri"/>
        </w:rPr>
        <w:tab/>
        <w:t>(M3.715)</w:t>
      </w:r>
    </w:p>
    <w:p w:rsidR="00EF4100" w:rsidRDefault="00EF4100" w:rsidP="00EF4100">
      <w:pPr>
        <w:pStyle w:val="StandardWeb"/>
      </w:pPr>
      <w:r>
        <w:t>und:</w:t>
      </w:r>
    </w:p>
    <w:p w:rsidR="00EF4100" w:rsidRDefault="00EF4100" w:rsidP="00EF4100">
      <w:r>
        <w:rPr>
          <w:rStyle w:val="katex"/>
        </w:rPr>
        <w:t>AIn=A(M3.</w:t>
      </w:r>
      <w:proofErr w:type="gramStart"/>
      <w:r>
        <w:rPr>
          <w:rStyle w:val="katex"/>
        </w:rPr>
        <w:t>716)AI</w:t>
      </w:r>
      <w:proofErr w:type="gramEnd"/>
      <w:r>
        <w:rPr>
          <w:rStyle w:val="katex"/>
        </w:rPr>
        <w:t>_n=A \text{M3.716}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m:rPr>
              <m:sty m:val="p"/>
            </m:rPr>
            <w:rPr>
              <w:rStyle w:val="HTMLCode"/>
              <w:rFonts w:ascii="Cambria Math" w:eastAsia="Calibri" w:hAnsi="Cambria Math"/>
            </w:rPr>
            <m:t>=</m:t>
          </m:r>
          <m:r>
            <w:rPr>
              <w:rStyle w:val="HTMLCode"/>
              <w:rFonts w:ascii="Cambria Math" w:eastAsia="Calibri" w:hAnsi="Cambria Math"/>
            </w:rPr>
            <m:t>A</m:t>
          </m:r>
          <m:r>
            <w:rPr>
              <w:rStyle w:val="HTMLCode"/>
              <w:rFonts w:ascii="Times New Roman" w:eastAsia="Calibri" w:hAnsi="Times New Roman" w:cs="Calibri"/>
            </w:rPr>
            <w:br/>
          </m:r>
        </m:oMath>
      </m:oMathPara>
      <w:r>
        <w:rPr>
          <w:rStyle w:val="HTMLCode"/>
          <w:rFonts w:ascii="Times New Roman" w:eastAsia="Calibri" w:hAnsi="Times New Roman" w:cs="Calibri"/>
        </w:rPr>
        <w:tab/>
        <w:t>(M3.716)</w:t>
      </w:r>
    </w:p>
    <w:p w:rsidR="00EF4100" w:rsidRDefault="00EF4100" w:rsidP="00EF4100">
      <w:pPr>
        <w:pStyle w:val="StandardWeb"/>
      </w:pPr>
      <w:r>
        <w:t>Damit:</w:t>
      </w:r>
    </w:p>
    <w:p w:rsidR="00EF4100" w:rsidRDefault="00EF4100" w:rsidP="00EF4100">
      <w:r>
        <w:rPr>
          <w:rStyle w:val="katex"/>
        </w:rPr>
        <w:t>ImA=A=AIn(M3.</w:t>
      </w:r>
      <w:proofErr w:type="gramStart"/>
      <w:r>
        <w:rPr>
          <w:rStyle w:val="katex"/>
        </w:rPr>
        <w:t>717)\</w:t>
      </w:r>
      <w:proofErr w:type="gramEnd"/>
      <w:r>
        <w:rPr>
          <w:rStyle w:val="katex"/>
        </w:rPr>
        <w:t>rect( I_mA=A=AI_n ) \text{M3.717}</w:t>
      </w:r>
    </w:p>
    <w:p w:rsidR="0098399B" w:rsidRDefault="00EF4100" w:rsidP="00EF4100">
      <w:pPr>
        <w:pStyle w:val="StandardWeb"/>
      </w:pPr>
      <w:r>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m</m:t>
                </m:r>
              </m:sub>
            </m:sSub>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(M3.717)</w:t>
      </w:r>
    </w:p>
    <w:p w:rsidR="00EF4100" w:rsidRDefault="00EF4100" w:rsidP="00EF4100">
      <w:pPr>
        <w:pStyle w:val="StandardWeb"/>
      </w:pPr>
      <w:r>
        <w:t>Diese Beziehung repräsentiert:</w:t>
      </w:r>
    </w:p>
    <w:p w:rsidR="00EF4100" w:rsidRDefault="00EF4100" w:rsidP="00EF4100">
      <w:r>
        <w:rPr>
          <w:rStyle w:val="katex"/>
        </w:rPr>
        <w:t>id</w:t>
      </w:r>
      <w:r>
        <w:rPr>
          <w:rStyle w:val="katex"/>
          <w:rFonts w:ascii="Cambria Math" w:hAnsi="Cambria Math" w:cs="Cambria Math"/>
        </w:rPr>
        <w:t>⁡</w:t>
      </w:r>
      <w:r>
        <w:rPr>
          <w:rStyle w:val="katex"/>
        </w:rPr>
        <w:t>W</w:t>
      </w:r>
      <w:r>
        <w:rPr>
          <w:rStyle w:val="katex"/>
          <w:rFonts w:ascii="Cambria Math" w:hAnsi="Cambria Math" w:cs="Cambria Math"/>
        </w:rPr>
        <w:t>∘</w:t>
      </w:r>
      <w:r>
        <w:rPr>
          <w:rStyle w:val="katex"/>
        </w:rPr>
        <w:t>T=T=T</w:t>
      </w:r>
      <w:r>
        <w:rPr>
          <w:rStyle w:val="katex"/>
          <w:rFonts w:ascii="Cambria Math" w:hAnsi="Cambria Math" w:cs="Cambria Math"/>
        </w:rPr>
        <w:t>∘</w:t>
      </w:r>
      <w:r>
        <w:rPr>
          <w:rStyle w:val="katex"/>
        </w:rPr>
        <w:t>id</w:t>
      </w:r>
      <w:r>
        <w:rPr>
          <w:rStyle w:val="katex"/>
          <w:rFonts w:ascii="Cambria Math" w:hAnsi="Cambria Math" w:cs="Cambria Math"/>
        </w:rPr>
        <w:t>⁡</w:t>
      </w:r>
      <w:r>
        <w:rPr>
          <w:rStyle w:val="katex"/>
        </w:rPr>
        <w:t>V(M3.</w:t>
      </w:r>
      <w:proofErr w:type="gramStart"/>
      <w:r>
        <w:rPr>
          <w:rStyle w:val="katex"/>
        </w:rPr>
        <w:t>718)\</w:t>
      </w:r>
      <w:proofErr w:type="gramEnd"/>
      <w:r>
        <w:rPr>
          <w:rStyle w:val="katex"/>
        </w:rPr>
        <w:t>text{id}_W\circ T = T = T\circ\text{id}_V \text{M3.718}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W</m:t>
              </m:r>
            </m:sub>
          </m:sSub>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(M3.718)</w:t>
      </w:r>
    </w:p>
    <w:p w:rsidR="00EF4100" w:rsidRDefault="00EF4100" w:rsidP="00EF4100">
      <w:pPr>
        <w:pStyle w:val="berschrift2"/>
      </w:pPr>
      <w:r>
        <w:t>M3.6.13 Assoziativität der Matrixmultiplikation</w:t>
      </w:r>
    </w:p>
    <w:p w:rsidR="00EF4100" w:rsidRDefault="00EF4100" w:rsidP="00EF4100">
      <w:pPr>
        <w:pStyle w:val="StandardWeb"/>
      </w:pPr>
      <w:r>
        <w:t>Seien:</w:t>
      </w:r>
    </w:p>
    <w:p w:rsidR="00EF4100" w:rsidRDefault="00EF4100" w:rsidP="00EF4100">
      <w:r>
        <w:rPr>
          <w:rStyle w:val="katex"/>
        </w:rPr>
        <w:t>A</w:t>
      </w:r>
      <w:r>
        <w:rPr>
          <w:rStyle w:val="katex"/>
          <w:rFonts w:ascii="Cambria Math" w:hAnsi="Cambria Math" w:cs="Cambria Math"/>
        </w:rPr>
        <w:t>∈</w:t>
      </w:r>
      <w:r>
        <w:rPr>
          <w:rStyle w:val="katex"/>
        </w:rPr>
        <w:t>Km×n(M3.</w:t>
      </w:r>
      <w:proofErr w:type="gramStart"/>
      <w:r>
        <w:rPr>
          <w:rStyle w:val="katex"/>
        </w:rPr>
        <w:t>719)A</w:t>
      </w:r>
      <w:proofErr w:type="gramEnd"/>
      <w:r>
        <w:rPr>
          <w:rStyle w:val="katex"/>
        </w:rPr>
        <w:t>\in K^{m\times n} \text{M3.719}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(M3.719)</w:t>
      </w:r>
    </w:p>
    <w:p w:rsidR="00EF4100" w:rsidRDefault="00EF4100" w:rsidP="00EF4100">
      <w:r>
        <w:rPr>
          <w:rStyle w:val="katex"/>
        </w:rPr>
        <w:t>B</w:t>
      </w:r>
      <w:r>
        <w:rPr>
          <w:rStyle w:val="katex"/>
          <w:rFonts w:ascii="Cambria Math" w:hAnsi="Cambria Math" w:cs="Cambria Math"/>
        </w:rPr>
        <w:t>∈</w:t>
      </w:r>
      <w:r>
        <w:rPr>
          <w:rStyle w:val="katex"/>
        </w:rPr>
        <w:t>Kn×r(M3.</w:t>
      </w:r>
      <w:proofErr w:type="gramStart"/>
      <w:r>
        <w:rPr>
          <w:rStyle w:val="katex"/>
        </w:rPr>
        <w:t>720)B</w:t>
      </w:r>
      <w:proofErr w:type="gramEnd"/>
      <w:r>
        <w:rPr>
          <w:rStyle w:val="katex"/>
        </w:rPr>
        <w:t>\in K^{n\times r} \text{M3.720}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r</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(M3.720)</w:t>
      </w:r>
    </w:p>
    <w:p w:rsidR="00EF4100" w:rsidRDefault="00EF4100" w:rsidP="00EF4100">
      <w:pPr>
        <w:pStyle w:val="StandardWeb"/>
      </w:pPr>
      <w:r>
        <w:t>und:</w:t>
      </w:r>
    </w:p>
    <w:p w:rsidR="00EF4100" w:rsidRDefault="00EF4100" w:rsidP="00EF4100">
      <w:r>
        <w:rPr>
          <w:rStyle w:val="katex"/>
        </w:rPr>
        <w:lastRenderedPageBreak/>
        <w:t>C</w:t>
      </w:r>
      <w:r>
        <w:rPr>
          <w:rStyle w:val="katex"/>
          <w:rFonts w:ascii="Cambria Math" w:hAnsi="Cambria Math" w:cs="Cambria Math"/>
        </w:rPr>
        <w:t>∈</w:t>
      </w:r>
      <w:r>
        <w:rPr>
          <w:rStyle w:val="katex"/>
        </w:rPr>
        <w:t>Kr×s(M3.</w:t>
      </w:r>
      <w:proofErr w:type="gramStart"/>
      <w:r>
        <w:rPr>
          <w:rStyle w:val="katex"/>
        </w:rPr>
        <w:t>721)C</w:t>
      </w:r>
      <w:proofErr w:type="gramEnd"/>
      <w:r>
        <w:rPr>
          <w:rStyle w:val="katex"/>
        </w:rPr>
        <w:t>\in K^{r\times s} \text{M3.721}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C</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r</m:t>
              </m:r>
              <m:r>
                <m:rPr>
                  <m:sty m:val="p"/>
                </m:rPr>
                <w:rPr>
                  <w:rStyle w:val="HTMLCode"/>
                  <w:rFonts w:ascii="Cambria Math" w:eastAsia="Calibri" w:hAnsi="Cambria Math"/>
                </w:rPr>
                <m:t>×</m:t>
              </m:r>
              <m:r>
                <w:rPr>
                  <w:rStyle w:val="HTMLCode"/>
                  <w:rFonts w:ascii="Cambria Math" w:eastAsia="Calibri" w:hAnsi="Cambria Math"/>
                </w:rPr>
                <m:t>s</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(M3.721)</w:t>
      </w:r>
    </w:p>
    <w:p w:rsidR="00EF4100" w:rsidRDefault="00EF4100" w:rsidP="00EF4100">
      <w:pPr>
        <w:pStyle w:val="StandardWeb"/>
      </w:pPr>
      <w:r>
        <w:t xml:space="preserve">Dann sind sowohl </w:t>
      </w:r>
      <w:r>
        <w:rPr>
          <w:rStyle w:val="HTMLCode"/>
        </w:rPr>
        <w:t>((AB)C)</w:t>
      </w:r>
      <w:r>
        <w:t xml:space="preserve"> als auch </w:t>
      </w:r>
      <w:r>
        <w:rPr>
          <w:rStyle w:val="HTMLCode"/>
        </w:rPr>
        <w:t>(A(BC))</w:t>
      </w:r>
      <w:r>
        <w:t xml:space="preserve"> definiert.</w:t>
      </w:r>
    </w:p>
    <w:p w:rsidR="00EF4100" w:rsidRDefault="00EF4100" w:rsidP="00EF4100">
      <w:pPr>
        <w:pStyle w:val="StandardWeb"/>
      </w:pPr>
      <w:r>
        <w:t xml:space="preserve">Für </w:t>
      </w:r>
      <w:r>
        <w:rPr>
          <w:rStyle w:val="HTMLCode"/>
        </w:rPr>
        <w:t>(x\in K^s)</w:t>
      </w:r>
      <w:r>
        <w:t xml:space="preserve"> gilt:</w:t>
      </w:r>
    </w:p>
    <w:p w:rsidR="00EF4100" w:rsidRDefault="00EF4100" w:rsidP="00EF4100">
      <w:r>
        <w:rPr>
          <w:rStyle w:val="katex"/>
        </w:rPr>
        <w:t>((AB)</w:t>
      </w:r>
      <w:proofErr w:type="gramStart"/>
      <w:r>
        <w:rPr>
          <w:rStyle w:val="katex"/>
        </w:rPr>
        <w:t>C)x</w:t>
      </w:r>
      <w:proofErr w:type="gramEnd"/>
      <w:r>
        <w:rPr>
          <w:rStyle w:val="katex"/>
        </w:rPr>
        <w:t>=(AB)(Cx)(M3.722)((AB)C)x = (AB)(Cx) \text{M3.722}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AB</m:t>
                  </m:r>
                </m:e>
              </m:d>
              <m:r>
                <w:rPr>
                  <w:rStyle w:val="HTMLCode"/>
                  <w:rFonts w:ascii="Cambria Math" w:eastAsia="Calibri" w:hAnsi="Cambria Math"/>
                </w:rPr>
                <m:t>C</m:t>
              </m:r>
            </m:e>
          </m:d>
          <m:r>
            <w:rPr>
              <w:rStyle w:val="HTMLCode"/>
              <w:rFonts w:ascii="Cambria Math" w:eastAsia="Calibri" w:hAnsi="Cambria Math"/>
            </w:rPr>
            <m:t>x</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AB</m:t>
              </m:r>
            </m:e>
          </m:d>
          <m:d>
            <m:dPr>
              <m:ctrlPr>
                <w:rPr>
                  <w:rStyle w:val="HTMLCode"/>
                  <w:rFonts w:ascii="Cambria Math" w:eastAsia="Calibri" w:hAnsi="Cambria Math"/>
                  <w:i w:val="0"/>
                </w:rPr>
              </m:ctrlPr>
            </m:dPr>
            <m:e>
              <m:r>
                <w:rPr>
                  <w:rStyle w:val="HTMLCode"/>
                  <w:rFonts w:ascii="Cambria Math" w:eastAsia="Calibri" w:hAnsi="Cambria Math"/>
                </w:rPr>
                <m:t>Cx</m:t>
              </m:r>
            </m:e>
          </m:d>
          <m:r>
            <w:rPr>
              <w:rStyle w:val="HTMLCode"/>
              <w:rFonts w:ascii="Times New Roman" w:eastAsia="Calibri" w:hAnsi="Times New Roman" w:cs="Calibri"/>
            </w:rPr>
            <w:br/>
          </m:r>
        </m:oMath>
      </m:oMathPara>
      <w:r>
        <w:rPr>
          <w:rStyle w:val="HTMLCode"/>
          <w:rFonts w:ascii="Times New Roman" w:eastAsia="Calibri" w:hAnsi="Times New Roman" w:cs="Calibri"/>
        </w:rPr>
        <w:tab/>
        <w:t>(M3.722)</w:t>
      </w:r>
    </w:p>
    <w:p w:rsidR="00EF4100" w:rsidRDefault="00EF4100" w:rsidP="00EF4100">
      <w:pPr>
        <w:pStyle w:val="StandardWeb"/>
      </w:pPr>
      <w:r>
        <w:t>also:</w:t>
      </w:r>
    </w:p>
    <w:p w:rsidR="00EF4100" w:rsidRDefault="00EF4100" w:rsidP="00EF4100">
      <w:r>
        <w:rPr>
          <w:rStyle w:val="katex"/>
        </w:rPr>
        <w:t>((AB)</w:t>
      </w:r>
      <w:proofErr w:type="gramStart"/>
      <w:r>
        <w:rPr>
          <w:rStyle w:val="katex"/>
        </w:rPr>
        <w:t>C)x</w:t>
      </w:r>
      <w:proofErr w:type="gramEnd"/>
      <w:r>
        <w:rPr>
          <w:rStyle w:val="katex"/>
        </w:rPr>
        <w:t>=A(B(Cx))(M3.723)((AB)C)x = A(B(Cx)) \text{M3.723}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AB</m:t>
                  </m:r>
                </m:e>
              </m:d>
              <m:r>
                <w:rPr>
                  <w:rStyle w:val="HTMLCode"/>
                  <w:rFonts w:ascii="Cambria Math" w:eastAsia="Calibri" w:hAnsi="Cambria Math"/>
                </w:rPr>
                <m:t>C</m:t>
              </m:r>
            </m:e>
          </m:d>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d>
                <m:dPr>
                  <m:ctrlPr>
                    <w:rPr>
                      <w:rStyle w:val="HTMLCode"/>
                      <w:rFonts w:ascii="Cambria Math" w:eastAsia="Calibri" w:hAnsi="Cambria Math"/>
                      <w:i w:val="0"/>
                    </w:rPr>
                  </m:ctrlPr>
                </m:dPr>
                <m:e>
                  <m:r>
                    <w:rPr>
                      <w:rStyle w:val="HTMLCode"/>
                      <w:rFonts w:ascii="Cambria Math" w:eastAsia="Calibri" w:hAnsi="Cambria Math"/>
                    </w:rPr>
                    <m:t>Cx</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(M3.723)</w:t>
      </w:r>
    </w:p>
    <w:p w:rsidR="00EF4100" w:rsidRDefault="00EF4100" w:rsidP="00EF4100">
      <w:pPr>
        <w:pStyle w:val="StandardWeb"/>
      </w:pPr>
      <w:r>
        <w:t>Andererseits:</w:t>
      </w:r>
    </w:p>
    <w:p w:rsidR="00EF4100" w:rsidRDefault="00EF4100" w:rsidP="00EF4100">
      <w:r>
        <w:rPr>
          <w:rStyle w:val="katex"/>
        </w:rPr>
        <w:t>(A(BC</w:t>
      </w:r>
      <w:proofErr w:type="gramStart"/>
      <w:r>
        <w:rPr>
          <w:rStyle w:val="katex"/>
        </w:rPr>
        <w:t>))x</w:t>
      </w:r>
      <w:proofErr w:type="gramEnd"/>
      <w:r>
        <w:rPr>
          <w:rStyle w:val="katex"/>
        </w:rPr>
        <w:t>=A((BC)x)(M3.724)(A(BC))x = A((BC)x) \text{M3.724}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BC</m:t>
                  </m:r>
                </m:e>
              </m:d>
            </m:e>
          </m:d>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BC</m:t>
                  </m:r>
                </m:e>
              </m:d>
              <m:r>
                <w:rPr>
                  <w:rStyle w:val="HTMLCode"/>
                  <w:rFonts w:ascii="Cambria Math" w:eastAsia="Calibri" w:hAnsi="Cambria Math"/>
                </w:rPr>
                <m:t>x</m:t>
              </m:r>
            </m:e>
          </m:d>
          <m:r>
            <w:rPr>
              <w:rStyle w:val="HTMLCode"/>
              <w:rFonts w:ascii="Times New Roman" w:eastAsia="Calibri" w:hAnsi="Times New Roman" w:cs="Calibri"/>
            </w:rPr>
            <w:br/>
          </m:r>
        </m:oMath>
      </m:oMathPara>
      <w:r>
        <w:rPr>
          <w:rStyle w:val="HTMLCode"/>
          <w:rFonts w:ascii="Times New Roman" w:eastAsia="Calibri" w:hAnsi="Times New Roman" w:cs="Calibri"/>
        </w:rPr>
        <w:tab/>
        <w:t>(M3.724)</w:t>
      </w:r>
    </w:p>
    <w:p w:rsidR="00EF4100" w:rsidRDefault="00EF4100" w:rsidP="00EF4100">
      <w:pPr>
        <w:pStyle w:val="StandardWeb"/>
      </w:pPr>
      <w:r>
        <w:t>und damit:</w:t>
      </w:r>
    </w:p>
    <w:p w:rsidR="00EF4100" w:rsidRDefault="00EF4100" w:rsidP="00EF4100">
      <w:r>
        <w:rPr>
          <w:rStyle w:val="katex"/>
        </w:rPr>
        <w:t>(A(BC</w:t>
      </w:r>
      <w:proofErr w:type="gramStart"/>
      <w:r>
        <w:rPr>
          <w:rStyle w:val="katex"/>
        </w:rPr>
        <w:t>))x</w:t>
      </w:r>
      <w:proofErr w:type="gramEnd"/>
      <w:r>
        <w:rPr>
          <w:rStyle w:val="katex"/>
        </w:rPr>
        <w:t>=A(B(Cx))(M3.725)(A(BC))x = A(B(Cx)) \text{M3.725}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BC</m:t>
                  </m:r>
                </m:e>
              </m:d>
            </m:e>
          </m:d>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d>
                <m:dPr>
                  <m:ctrlPr>
                    <w:rPr>
                      <w:rStyle w:val="HTMLCode"/>
                      <w:rFonts w:ascii="Cambria Math" w:eastAsia="Calibri" w:hAnsi="Cambria Math"/>
                      <w:i w:val="0"/>
                    </w:rPr>
                  </m:ctrlPr>
                </m:dPr>
                <m:e>
                  <m:r>
                    <w:rPr>
                      <w:rStyle w:val="HTMLCode"/>
                      <w:rFonts w:ascii="Cambria Math" w:eastAsia="Calibri" w:hAnsi="Cambria Math"/>
                    </w:rPr>
                    <m:t>Cx</m:t>
                  </m:r>
                </m:e>
              </m:d>
            </m:e>
          </m:d>
          <m:r>
            <w:rPr>
              <w:rStyle w:val="HTMLCode"/>
              <w:rFonts w:ascii="Times New Roman" w:eastAsia="Calibri" w:hAnsi="Times New Roman" w:cs="Calibri"/>
            </w:rPr>
            <w:br/>
          </m:r>
        </m:oMath>
      </m:oMathPara>
      <w:r>
        <w:rPr>
          <w:rStyle w:val="HTMLCode"/>
          <w:rFonts w:ascii="Times New Roman" w:eastAsia="Calibri" w:hAnsi="Times New Roman" w:cs="Calibri"/>
        </w:rPr>
        <w:tab/>
        <w:t>(M3.725)</w:t>
      </w:r>
    </w:p>
    <w:p w:rsidR="00EF4100" w:rsidRDefault="00EF4100" w:rsidP="00EF4100">
      <w:pPr>
        <w:pStyle w:val="StandardWeb"/>
      </w:pPr>
      <w:r>
        <w:t>Somit wirken beide Matrizen auf jeden Vektor gleich:</w:t>
      </w:r>
    </w:p>
    <w:p w:rsidR="00EF4100" w:rsidRDefault="00EF4100" w:rsidP="00EF4100">
      <w:r>
        <w:rPr>
          <w:rStyle w:val="katex"/>
        </w:rPr>
        <w:lastRenderedPageBreak/>
        <w:t>(AB)C=A(BC)(M3.</w:t>
      </w:r>
      <w:proofErr w:type="gramStart"/>
      <w:r>
        <w:rPr>
          <w:rStyle w:val="katex"/>
        </w:rPr>
        <w:t>726)(</w:t>
      </w:r>
      <w:proofErr w:type="gramEnd"/>
      <w:r>
        <w:rPr>
          <w:rStyle w:val="katex"/>
        </w:rPr>
        <w:t>AB)C=A(BC) \text{M3.726}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AB</m:t>
              </m:r>
            </m:e>
          </m:d>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BC</m:t>
              </m:r>
            </m:e>
          </m:d>
          <m:r>
            <w:rPr>
              <w:rStyle w:val="HTMLCode"/>
              <w:rFonts w:ascii="Times New Roman" w:eastAsia="Calibri" w:hAnsi="Times New Roman" w:cs="Calibri"/>
            </w:rPr>
            <w:br/>
          </m:r>
        </m:oMath>
      </m:oMathPara>
      <w:r>
        <w:rPr>
          <w:rStyle w:val="HTMLCode"/>
          <w:rFonts w:ascii="Times New Roman" w:eastAsia="Calibri" w:hAnsi="Times New Roman" w:cs="Calibri"/>
        </w:rPr>
        <w:tab/>
        <w:t>(M3.726)</w:t>
      </w:r>
    </w:p>
    <w:p w:rsidR="00EF4100" w:rsidRDefault="00EF4100" w:rsidP="00EF4100">
      <w:pPr>
        <w:pStyle w:val="StandardWeb"/>
      </w:pPr>
      <w:r>
        <w:t>also:</w:t>
      </w:r>
    </w:p>
    <w:p w:rsidR="00EF4100" w:rsidRDefault="00EF4100" w:rsidP="00EF4100">
      <w:r>
        <w:rPr>
          <w:rStyle w:val="katex"/>
        </w:rPr>
        <w:t>(AB)C=A(BC)(M3.</w:t>
      </w:r>
      <w:proofErr w:type="gramStart"/>
      <w:r>
        <w:rPr>
          <w:rStyle w:val="katex"/>
        </w:rPr>
        <w:t>727)\</w:t>
      </w:r>
      <w:proofErr w:type="gramEnd"/>
      <w:r>
        <w:rPr>
          <w:rStyle w:val="katex"/>
        </w:rPr>
        <w:t>rect( (AB)C=A(BC) ) \text{M3.727}</w:t>
      </w:r>
    </w:p>
    <w:p w:rsidR="0098399B" w:rsidRDefault="00EF4100" w:rsidP="00EF4100">
      <w:pPr>
        <w:pStyle w:val="StandardWeb"/>
      </w:pPr>
      <w:r>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d>
              <m:dPr>
                <m:ctrlPr>
                  <w:rPr>
                    <w:rStyle w:val="HTMLCode"/>
                    <w:rFonts w:ascii="Cambria Math" w:eastAsia="Calibri" w:hAnsi="Cambria Math"/>
                    <w:i w:val="0"/>
                  </w:rPr>
                </m:ctrlPr>
              </m:dPr>
              <m:e>
                <m:r>
                  <w:rPr>
                    <w:rStyle w:val="HTMLCode"/>
                    <w:rFonts w:ascii="Cambria Math" w:eastAsia="Calibri" w:hAnsi="Cambria Math"/>
                  </w:rPr>
                  <m:t>AB</m:t>
                </m:r>
              </m:e>
            </m:d>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BC</m:t>
                </m:r>
              </m:e>
            </m:d>
          </m:e>
        </m:borderBox>
      </m:oMath>
      <w:r>
        <w:rPr>
          <w:rStyle w:val="HTMLCode"/>
          <w:rFonts w:ascii="Cambria Math" w:eastAsia="Calibri" w:hAnsi="Cambria Math" w:cs="Calibri"/>
        </w:rPr>
        <w:tab/>
        <w:t>(M3.727)</w:t>
      </w:r>
    </w:p>
    <w:p w:rsidR="00EF4100" w:rsidRDefault="00EF4100" w:rsidP="00EF4100">
      <w:pPr>
        <w:pStyle w:val="StandardWeb"/>
      </w:pPr>
      <w:r>
        <w:t>Die Assoziativität der Matrixmultiplikation entspricht damit unmittelbar der Assoziativität der Funktionskomposition.</w:t>
      </w:r>
    </w:p>
    <w:p w:rsidR="00EF4100" w:rsidRDefault="00EF4100" w:rsidP="00EF4100">
      <w:pPr>
        <w:pStyle w:val="berschrift2"/>
      </w:pPr>
      <w:r>
        <w:t>M3.6.14 Linke Distributivität</w:t>
      </w:r>
    </w:p>
    <w:p w:rsidR="00EF4100" w:rsidRDefault="00EF4100" w:rsidP="00EF4100">
      <w:pPr>
        <w:pStyle w:val="StandardWeb"/>
      </w:pPr>
      <w:r>
        <w:t>Seien:</w:t>
      </w:r>
    </w:p>
    <w:p w:rsidR="00EF4100" w:rsidRDefault="00EF4100" w:rsidP="00EF4100">
      <w:r>
        <w:rPr>
          <w:rStyle w:val="katex"/>
        </w:rPr>
        <w:t>A</w:t>
      </w:r>
      <w:r>
        <w:rPr>
          <w:rStyle w:val="katex"/>
          <w:rFonts w:ascii="Cambria Math" w:hAnsi="Cambria Math" w:cs="Cambria Math"/>
        </w:rPr>
        <w:t>∈</w:t>
      </w:r>
      <w:r>
        <w:rPr>
          <w:rStyle w:val="katex"/>
        </w:rPr>
        <w:t>Km×n(M3.</w:t>
      </w:r>
      <w:proofErr w:type="gramStart"/>
      <w:r>
        <w:rPr>
          <w:rStyle w:val="katex"/>
        </w:rPr>
        <w:t>728)A</w:t>
      </w:r>
      <w:proofErr w:type="gramEnd"/>
      <w:r>
        <w:rPr>
          <w:rStyle w:val="katex"/>
        </w:rPr>
        <w:t>\in K^{m\times n} \text{M3.728}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(M3.728)</w:t>
      </w:r>
    </w:p>
    <w:p w:rsidR="00EF4100" w:rsidRDefault="00EF4100" w:rsidP="00EF4100">
      <w:pPr>
        <w:pStyle w:val="StandardWeb"/>
      </w:pPr>
      <w:r>
        <w:t>und:</w:t>
      </w:r>
    </w:p>
    <w:p w:rsidR="00EF4100" w:rsidRDefault="00EF4100" w:rsidP="00EF4100">
      <w:proofErr w:type="gramStart"/>
      <w:r>
        <w:rPr>
          <w:rStyle w:val="katex"/>
        </w:rPr>
        <w:t>B,C</w:t>
      </w:r>
      <w:proofErr w:type="gramEnd"/>
      <w:r>
        <w:rPr>
          <w:rStyle w:val="katex"/>
          <w:rFonts w:ascii="Cambria Math" w:hAnsi="Cambria Math" w:cs="Cambria Math"/>
        </w:rPr>
        <w:t>∈</w:t>
      </w:r>
      <w:r>
        <w:rPr>
          <w:rStyle w:val="katex"/>
        </w:rPr>
        <w:t>Kn×r(M3.729)B,C\in K^{n\times r} \text{M3.729}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r</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(M3.729)</w:t>
      </w:r>
    </w:p>
    <w:p w:rsidR="00EF4100" w:rsidRDefault="00EF4100" w:rsidP="00EF4100">
      <w:pPr>
        <w:pStyle w:val="StandardWeb"/>
      </w:pPr>
      <w:r>
        <w:t xml:space="preserve">Für </w:t>
      </w:r>
      <w:r>
        <w:rPr>
          <w:rStyle w:val="HTMLCode"/>
        </w:rPr>
        <w:t>(x\in K^r)</w:t>
      </w:r>
      <w:r>
        <w:t xml:space="preserve"> gilt:</w:t>
      </w:r>
    </w:p>
    <w:p w:rsidR="00EF4100" w:rsidRDefault="00EF4100" w:rsidP="00EF4100">
      <w:r>
        <w:rPr>
          <w:rStyle w:val="katex"/>
        </w:rPr>
        <w:t>A(B+C)x=A((B+C)x)(M3.730)A(B+C)x = A((B+C)x) \text{M3.730}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w:rPr>
                  <w:rStyle w:val="HTMLCode"/>
                  <w:rFonts w:ascii="Cambria Math" w:eastAsia="Calibri" w:hAnsi="Cambria Math"/>
                </w:rPr>
                <m:t>x</m:t>
              </m:r>
            </m:e>
          </m:d>
          <m:r>
            <w:rPr>
              <w:rStyle w:val="HTMLCode"/>
              <w:rFonts w:ascii="Times New Roman" w:eastAsia="Calibri" w:hAnsi="Times New Roman" w:cs="Calibri"/>
            </w:rPr>
            <w:br/>
          </m:r>
        </m:oMath>
      </m:oMathPara>
      <w:r>
        <w:rPr>
          <w:rStyle w:val="HTMLCode"/>
          <w:rFonts w:ascii="Times New Roman" w:eastAsia="Calibri" w:hAnsi="Times New Roman" w:cs="Calibri"/>
        </w:rPr>
        <w:tab/>
        <w:t>(M3.730)</w:t>
      </w:r>
    </w:p>
    <w:p w:rsidR="00EF4100" w:rsidRDefault="00EF4100" w:rsidP="00EF4100">
      <w:pPr>
        <w:pStyle w:val="StandardWeb"/>
      </w:pPr>
      <w:r>
        <w:lastRenderedPageBreak/>
        <w:t>Da:</w:t>
      </w:r>
    </w:p>
    <w:p w:rsidR="00EF4100" w:rsidRDefault="00EF4100" w:rsidP="00EF4100">
      <w:r>
        <w:rPr>
          <w:rStyle w:val="katex"/>
        </w:rPr>
        <w:t>(B+</w:t>
      </w:r>
      <w:proofErr w:type="gramStart"/>
      <w:r>
        <w:rPr>
          <w:rStyle w:val="katex"/>
        </w:rPr>
        <w:t>C)x</w:t>
      </w:r>
      <w:proofErr w:type="gramEnd"/>
      <w:r>
        <w:rPr>
          <w:rStyle w:val="katex"/>
        </w:rPr>
        <w:t>=Bx+Cx(M3.731)(B+C)x=Bx+Cx \text{M3.731}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Bx</m:t>
          </m:r>
          <m:r>
            <m:rPr>
              <m:sty m:val="p"/>
            </m:rPr>
            <w:rPr>
              <w:rStyle w:val="HTMLCode"/>
              <w:rFonts w:ascii="Cambria Math" w:eastAsia="Calibri" w:hAnsi="Cambria Math"/>
            </w:rPr>
            <m:t>+</m:t>
          </m:r>
          <m:r>
            <w:rPr>
              <w:rStyle w:val="HTMLCode"/>
              <w:rFonts w:ascii="Cambria Math" w:eastAsia="Calibri" w:hAnsi="Cambria Math"/>
            </w:rPr>
            <m:t>Cx</m:t>
          </m:r>
          <m:r>
            <w:rPr>
              <w:rStyle w:val="HTMLCode"/>
              <w:rFonts w:ascii="Times New Roman" w:eastAsia="Calibri" w:hAnsi="Times New Roman" w:cs="Calibri"/>
            </w:rPr>
            <w:br/>
          </m:r>
        </m:oMath>
      </m:oMathPara>
      <w:r>
        <w:rPr>
          <w:rStyle w:val="HTMLCode"/>
          <w:rFonts w:ascii="Times New Roman" w:eastAsia="Calibri" w:hAnsi="Times New Roman" w:cs="Calibri"/>
        </w:rPr>
        <w:tab/>
        <w:t>(M3.731)</w:t>
      </w:r>
    </w:p>
    <w:p w:rsidR="00EF4100" w:rsidRDefault="00EF4100" w:rsidP="00EF4100">
      <w:pPr>
        <w:pStyle w:val="StandardWeb"/>
      </w:pPr>
      <w:r>
        <w:t>folgt:</w:t>
      </w:r>
    </w:p>
    <w:p w:rsidR="00EF4100" w:rsidRDefault="00EF4100" w:rsidP="00EF4100">
      <w:r>
        <w:rPr>
          <w:rStyle w:val="katex"/>
        </w:rPr>
        <w:t>A(B+</w:t>
      </w:r>
      <w:proofErr w:type="gramStart"/>
      <w:r>
        <w:rPr>
          <w:rStyle w:val="katex"/>
        </w:rPr>
        <w:t>C)x</w:t>
      </w:r>
      <w:proofErr w:type="gramEnd"/>
      <w:r>
        <w:rPr>
          <w:rStyle w:val="katex"/>
        </w:rPr>
        <w:t>=A(Bx+Cx)(M3.732)A(B+C)x = A(Bx+Cx) \text{M3.732}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w:rPr>
              <w:rStyle w:val="HTMLCode"/>
              <w:rFonts w:ascii="Cambria Math" w:eastAsia="Calibri" w:hAnsi="Cambria Math"/>
            </w:rPr>
            <m:t>x</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Bx</m:t>
              </m:r>
              <m:r>
                <m:rPr>
                  <m:sty m:val="p"/>
                </m:rPr>
                <w:rPr>
                  <w:rStyle w:val="HTMLCode"/>
                  <w:rFonts w:ascii="Cambria Math" w:eastAsia="Calibri" w:hAnsi="Cambria Math"/>
                </w:rPr>
                <m:t>+</m:t>
              </m:r>
              <m:r>
                <w:rPr>
                  <w:rStyle w:val="HTMLCode"/>
                  <w:rFonts w:ascii="Cambria Math" w:eastAsia="Calibri" w:hAnsi="Cambria Math"/>
                </w:rPr>
                <m:t>Cx</m:t>
              </m:r>
            </m:e>
          </m:d>
          <m:r>
            <w:rPr>
              <w:rStyle w:val="HTMLCode"/>
              <w:rFonts w:ascii="Times New Roman" w:eastAsia="Calibri" w:hAnsi="Times New Roman" w:cs="Calibri"/>
            </w:rPr>
            <w:br/>
          </m:r>
        </m:oMath>
      </m:oMathPara>
      <w:r>
        <w:rPr>
          <w:rStyle w:val="HTMLCode"/>
          <w:rFonts w:ascii="Times New Roman" w:eastAsia="Calibri" w:hAnsi="Times New Roman" w:cs="Calibri"/>
        </w:rPr>
        <w:tab/>
        <w:t>(M3.732)</w:t>
      </w:r>
    </w:p>
    <w:p w:rsidR="00EF4100" w:rsidRDefault="00EF4100" w:rsidP="00EF4100">
      <w:pPr>
        <w:pStyle w:val="StandardWeb"/>
      </w:pPr>
      <w:r>
        <w:t xml:space="preserve">Wegen der Linearität der durch </w:t>
      </w:r>
      <w:r>
        <w:rPr>
          <w:rStyle w:val="HTMLCode"/>
        </w:rPr>
        <w:t>(A)</w:t>
      </w:r>
      <w:r>
        <w:t xml:space="preserve"> dargestellten Abbildung:</w:t>
      </w:r>
    </w:p>
    <w:p w:rsidR="00EF4100" w:rsidRDefault="00EF4100" w:rsidP="00EF4100">
      <w:r>
        <w:rPr>
          <w:rStyle w:val="katex"/>
        </w:rPr>
        <w:t>A(Bx+</w:t>
      </w:r>
      <w:proofErr w:type="gramStart"/>
      <w:r>
        <w:rPr>
          <w:rStyle w:val="katex"/>
        </w:rPr>
        <w:t>Cx)=</w:t>
      </w:r>
      <w:proofErr w:type="gramEnd"/>
      <w:r>
        <w:rPr>
          <w:rStyle w:val="katex"/>
        </w:rPr>
        <w:t>A(Bx)+A(Cx)(M3.733)A(Bx+Cx) = A(Bx)+A(Cx) \text{M3.733}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Bx</m:t>
              </m:r>
              <m:r>
                <m:rPr>
                  <m:sty m:val="p"/>
                </m:rPr>
                <w:rPr>
                  <w:rStyle w:val="HTMLCode"/>
                  <w:rFonts w:ascii="Cambria Math" w:eastAsia="Calibri" w:hAnsi="Cambria Math"/>
                </w:rPr>
                <m:t>+</m:t>
              </m:r>
              <m:r>
                <w:rPr>
                  <w:rStyle w:val="HTMLCode"/>
                  <w:rFonts w:ascii="Cambria Math" w:eastAsia="Calibri" w:hAnsi="Cambria Math"/>
                </w:rPr>
                <m:t>Cx</m:t>
              </m:r>
            </m:e>
          </m:d>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Bx</m:t>
              </m:r>
            </m:e>
          </m:d>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Cx</m:t>
              </m:r>
            </m:e>
          </m:d>
          <m:r>
            <w:rPr>
              <w:rStyle w:val="HTMLCode"/>
              <w:rFonts w:ascii="Times New Roman" w:eastAsia="Calibri" w:hAnsi="Times New Roman" w:cs="Calibri"/>
            </w:rPr>
            <w:br/>
          </m:r>
        </m:oMath>
      </m:oMathPara>
      <w:r>
        <w:rPr>
          <w:rStyle w:val="HTMLCode"/>
          <w:rFonts w:ascii="Times New Roman" w:eastAsia="Calibri" w:hAnsi="Times New Roman" w:cs="Calibri"/>
        </w:rPr>
        <w:tab/>
        <w:t>(M3.733)</w:t>
      </w:r>
    </w:p>
    <w:p w:rsidR="00EF4100" w:rsidRDefault="00EF4100" w:rsidP="00EF4100">
      <w:pPr>
        <w:pStyle w:val="StandardWeb"/>
      </w:pPr>
      <w:r>
        <w:t>also:</w:t>
      </w:r>
    </w:p>
    <w:p w:rsidR="00EF4100" w:rsidRDefault="00EF4100" w:rsidP="00EF4100">
      <w:r>
        <w:rPr>
          <w:rStyle w:val="katex"/>
        </w:rPr>
        <w:t>A(B+</w:t>
      </w:r>
      <w:proofErr w:type="gramStart"/>
      <w:r>
        <w:rPr>
          <w:rStyle w:val="katex"/>
        </w:rPr>
        <w:t>C)x</w:t>
      </w:r>
      <w:proofErr w:type="gramEnd"/>
      <w:r>
        <w:rPr>
          <w:rStyle w:val="katex"/>
        </w:rPr>
        <w:t>=(AB+AC)x(M3.734)A(B+C)x = (AB+AC)x \text{M3.734}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w:rPr>
              <w:rStyle w:val="HTMLCode"/>
              <w:rFonts w:ascii="Cambria Math" w:eastAsia="Calibri" w:hAnsi="Cambria Math"/>
            </w:rPr>
            <m:t>x</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AC</m:t>
              </m:r>
            </m:e>
          </m:d>
          <m:r>
            <w:rPr>
              <w:rStyle w:val="HTMLCode"/>
              <w:rFonts w:ascii="Cambria Math" w:eastAsia="Calibri" w:hAnsi="Cambria Math"/>
            </w:rPr>
            <m:t>x</m:t>
          </m:r>
          <m:r>
            <w:rPr>
              <w:rStyle w:val="HTMLCode"/>
              <w:rFonts w:ascii="Times New Roman" w:eastAsia="Calibri" w:hAnsi="Times New Roman" w:cs="Calibri"/>
            </w:rPr>
            <w:br/>
          </m:r>
        </m:oMath>
      </m:oMathPara>
      <w:r>
        <w:rPr>
          <w:rStyle w:val="HTMLCode"/>
          <w:rFonts w:ascii="Times New Roman" w:eastAsia="Calibri" w:hAnsi="Times New Roman" w:cs="Calibri"/>
        </w:rPr>
        <w:tab/>
        <w:t>(M3.734)</w:t>
      </w:r>
    </w:p>
    <w:p w:rsidR="00EF4100" w:rsidRDefault="00EF4100" w:rsidP="00EF4100">
      <w:pPr>
        <w:pStyle w:val="StandardWeb"/>
      </w:pPr>
      <w:r>
        <w:t xml:space="preserve">für alle </w:t>
      </w:r>
      <w:r>
        <w:rPr>
          <w:rStyle w:val="HTMLCode"/>
        </w:rPr>
        <w:t>(x)</w:t>
      </w:r>
      <w:r>
        <w:t>.</w:t>
      </w:r>
    </w:p>
    <w:p w:rsidR="00EF4100" w:rsidRDefault="00EF4100" w:rsidP="00EF4100">
      <w:pPr>
        <w:pStyle w:val="StandardWeb"/>
      </w:pPr>
      <w:r>
        <w:t>Damit:</w:t>
      </w:r>
    </w:p>
    <w:p w:rsidR="00EF4100" w:rsidRDefault="00EF4100" w:rsidP="00EF4100">
      <w:r>
        <w:rPr>
          <w:rStyle w:val="katex"/>
        </w:rPr>
        <w:t>A(B+</w:t>
      </w:r>
      <w:proofErr w:type="gramStart"/>
      <w:r>
        <w:rPr>
          <w:rStyle w:val="katex"/>
        </w:rPr>
        <w:t>C)=</w:t>
      </w:r>
      <w:proofErr w:type="gramEnd"/>
      <w:r>
        <w:rPr>
          <w:rStyle w:val="katex"/>
        </w:rPr>
        <w:t>AB+AC(M3.735)\rect( A(B+C)=AB+AC ) \text{M3.735}</w:t>
      </w:r>
    </w:p>
    <w:p w:rsidR="0098399B" w:rsidRDefault="00EF4100" w:rsidP="00EF4100">
      <w:pPr>
        <w:pStyle w:val="StandardWeb"/>
      </w:pPr>
      <w:r>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m:rPr>
                <m:sty m:val="p"/>
              </m:rPr>
              <w:rPr>
                <w:rStyle w:val="HTMLCode"/>
                <w:rFonts w:ascii="Cambria Math" w:eastAsia="Calibri" w:hAnsi="Cambria Math"/>
              </w:rPr>
              <m:t>=</m:t>
            </m:r>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AC</m:t>
            </m:r>
          </m:e>
        </m:borderBox>
      </m:oMath>
      <w:r>
        <w:rPr>
          <w:rStyle w:val="HTMLCode"/>
          <w:rFonts w:ascii="Cambria Math" w:eastAsia="Calibri" w:hAnsi="Cambria Math" w:cs="Calibri"/>
        </w:rPr>
        <w:tab/>
        <w:t>(M3.735)</w:t>
      </w:r>
    </w:p>
    <w:p w:rsidR="00EF4100" w:rsidRDefault="00EF4100" w:rsidP="00EF4100">
      <w:pPr>
        <w:pStyle w:val="berschrift2"/>
      </w:pPr>
      <w:r>
        <w:t>M3.6.15 Rechte Distributivität</w:t>
      </w:r>
    </w:p>
    <w:p w:rsidR="00EF4100" w:rsidRDefault="00EF4100" w:rsidP="00EF4100">
      <w:pPr>
        <w:pStyle w:val="StandardWeb"/>
      </w:pPr>
      <w:r>
        <w:lastRenderedPageBreak/>
        <w:t>Seien:</w:t>
      </w:r>
    </w:p>
    <w:p w:rsidR="00EF4100" w:rsidRDefault="00EF4100" w:rsidP="00EF4100">
      <w:proofErr w:type="gramStart"/>
      <w:r>
        <w:rPr>
          <w:rStyle w:val="katex"/>
        </w:rPr>
        <w:t>A,B</w:t>
      </w:r>
      <w:proofErr w:type="gramEnd"/>
      <w:r>
        <w:rPr>
          <w:rStyle w:val="katex"/>
          <w:rFonts w:ascii="Cambria Math" w:hAnsi="Cambria Math" w:cs="Cambria Math"/>
        </w:rPr>
        <w:t>∈</w:t>
      </w:r>
      <w:r>
        <w:rPr>
          <w:rStyle w:val="katex"/>
        </w:rPr>
        <w:t>Km×n(M3.736)A,B\in K^{m\times n} \text{M3.736}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(M3.736)</w:t>
      </w:r>
    </w:p>
    <w:p w:rsidR="00EF4100" w:rsidRDefault="00EF4100" w:rsidP="00EF4100">
      <w:pPr>
        <w:pStyle w:val="StandardWeb"/>
      </w:pPr>
      <w:r>
        <w:t>und:</w:t>
      </w:r>
    </w:p>
    <w:p w:rsidR="00EF4100" w:rsidRDefault="00EF4100" w:rsidP="00EF4100">
      <w:r>
        <w:rPr>
          <w:rStyle w:val="katex"/>
        </w:rPr>
        <w:t>C</w:t>
      </w:r>
      <w:r>
        <w:rPr>
          <w:rStyle w:val="katex"/>
          <w:rFonts w:ascii="Cambria Math" w:hAnsi="Cambria Math" w:cs="Cambria Math"/>
        </w:rPr>
        <w:t>∈</w:t>
      </w:r>
      <w:r>
        <w:rPr>
          <w:rStyle w:val="katex"/>
        </w:rPr>
        <w:t>Kn×r(M3.</w:t>
      </w:r>
      <w:proofErr w:type="gramStart"/>
      <w:r>
        <w:rPr>
          <w:rStyle w:val="katex"/>
        </w:rPr>
        <w:t>737)C</w:t>
      </w:r>
      <w:proofErr w:type="gramEnd"/>
      <w:r>
        <w:rPr>
          <w:rStyle w:val="katex"/>
        </w:rPr>
        <w:t>\in K^{n\times r} \text{M3.737}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C</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r</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(M3.737)</w:t>
      </w:r>
    </w:p>
    <w:p w:rsidR="00EF4100" w:rsidRDefault="00EF4100" w:rsidP="00EF4100">
      <w:pPr>
        <w:pStyle w:val="StandardWeb"/>
      </w:pPr>
      <w:r>
        <w:t xml:space="preserve">Dann gilt für </w:t>
      </w:r>
      <w:r>
        <w:rPr>
          <w:rStyle w:val="HTMLCode"/>
        </w:rPr>
        <w:t>(x\in K^r)</w:t>
      </w:r>
      <w:r>
        <w:t>:</w:t>
      </w:r>
    </w:p>
    <w:p w:rsidR="00EF4100" w:rsidRDefault="00EF4100" w:rsidP="00EF4100">
      <w:r>
        <w:rPr>
          <w:rStyle w:val="katex"/>
        </w:rPr>
        <w:t>(A+B)Cx=(A+B)(Cx)(M3.738)(A+B)Cx = (A+B)(Cx) \text{M3.738}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w:rPr>
              <w:rStyle w:val="HTMLCode"/>
              <w:rFonts w:ascii="Cambria Math" w:eastAsia="Calibri" w:hAnsi="Cambria Math"/>
            </w:rPr>
            <m:t>Cx</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d>
            <m:dPr>
              <m:ctrlPr>
                <w:rPr>
                  <w:rStyle w:val="HTMLCode"/>
                  <w:rFonts w:ascii="Cambria Math" w:eastAsia="Calibri" w:hAnsi="Cambria Math"/>
                  <w:i w:val="0"/>
                </w:rPr>
              </m:ctrlPr>
            </m:dPr>
            <m:e>
              <m:r>
                <w:rPr>
                  <w:rStyle w:val="HTMLCode"/>
                  <w:rFonts w:ascii="Cambria Math" w:eastAsia="Calibri" w:hAnsi="Cambria Math"/>
                </w:rPr>
                <m:t>Cx</m:t>
              </m:r>
            </m:e>
          </m:d>
          <m:r>
            <w:rPr>
              <w:rStyle w:val="HTMLCode"/>
              <w:rFonts w:ascii="Times New Roman" w:eastAsia="Calibri" w:hAnsi="Times New Roman" w:cs="Calibri"/>
            </w:rPr>
            <w:br/>
          </m:r>
        </m:oMath>
      </m:oMathPara>
      <w:r>
        <w:rPr>
          <w:rStyle w:val="HTMLCode"/>
          <w:rFonts w:ascii="Times New Roman" w:eastAsia="Calibri" w:hAnsi="Times New Roman" w:cs="Calibri"/>
        </w:rPr>
        <w:tab/>
        <w:t>(M3.738)</w:t>
      </w:r>
    </w:p>
    <w:p w:rsidR="00EF4100" w:rsidRDefault="00EF4100" w:rsidP="00EF4100">
      <w:pPr>
        <w:pStyle w:val="StandardWeb"/>
      </w:pPr>
      <w:r>
        <w:t>also:</w:t>
      </w:r>
    </w:p>
    <w:p w:rsidR="00EF4100" w:rsidRDefault="00EF4100" w:rsidP="00EF4100">
      <w:r>
        <w:rPr>
          <w:rStyle w:val="katex"/>
        </w:rPr>
        <w:t>(A+B)Cx=A(Cx)+B(Cx)(M3.739)(A+B)Cx = A(Cx)+B(Cx) \text{M3.739}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w:rPr>
              <w:rStyle w:val="HTMLCode"/>
              <w:rFonts w:ascii="Cambria Math" w:eastAsia="Calibri" w:hAnsi="Cambria Math"/>
            </w:rPr>
            <m:t>Cx</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Cx</m:t>
              </m:r>
            </m:e>
          </m:d>
          <m:r>
            <m:rPr>
              <m:sty m:val="p"/>
            </m:rPr>
            <w:rPr>
              <w:rStyle w:val="HTMLCode"/>
              <w:rFonts w:ascii="Cambria Math" w:eastAsia="Calibri" w:hAnsi="Cambria Math"/>
            </w:rPr>
            <m:t>+</m:t>
          </m:r>
          <m:r>
            <w:rPr>
              <w:rStyle w:val="HTMLCode"/>
              <w:rFonts w:ascii="Cambria Math" w:eastAsia="Calibri" w:hAnsi="Cambria Math"/>
            </w:rPr>
            <m:t>B</m:t>
          </m:r>
          <m:d>
            <m:dPr>
              <m:ctrlPr>
                <w:rPr>
                  <w:rStyle w:val="HTMLCode"/>
                  <w:rFonts w:ascii="Cambria Math" w:eastAsia="Calibri" w:hAnsi="Cambria Math"/>
                  <w:i w:val="0"/>
                </w:rPr>
              </m:ctrlPr>
            </m:dPr>
            <m:e>
              <m:r>
                <w:rPr>
                  <w:rStyle w:val="HTMLCode"/>
                  <w:rFonts w:ascii="Cambria Math" w:eastAsia="Calibri" w:hAnsi="Cambria Math"/>
                </w:rPr>
                <m:t>Cx</m:t>
              </m:r>
            </m:e>
          </m:d>
          <m:r>
            <w:rPr>
              <w:rStyle w:val="HTMLCode"/>
              <w:rFonts w:ascii="Times New Roman" w:eastAsia="Calibri" w:hAnsi="Times New Roman" w:cs="Calibri"/>
            </w:rPr>
            <w:br/>
          </m:r>
        </m:oMath>
      </m:oMathPara>
      <w:r>
        <w:rPr>
          <w:rStyle w:val="HTMLCode"/>
          <w:rFonts w:ascii="Times New Roman" w:eastAsia="Calibri" w:hAnsi="Times New Roman" w:cs="Calibri"/>
        </w:rPr>
        <w:tab/>
        <w:t>(M3.739)</w:t>
      </w:r>
    </w:p>
    <w:p w:rsidR="00EF4100" w:rsidRDefault="00EF4100" w:rsidP="00EF4100">
      <w:pPr>
        <w:pStyle w:val="StandardWeb"/>
      </w:pPr>
      <w:r>
        <w:t>und damit:</w:t>
      </w:r>
    </w:p>
    <w:p w:rsidR="00EF4100" w:rsidRDefault="00EF4100" w:rsidP="00EF4100">
      <w:r>
        <w:rPr>
          <w:rStyle w:val="katex"/>
        </w:rPr>
        <w:t>(A+</w:t>
      </w:r>
      <w:proofErr w:type="gramStart"/>
      <w:r>
        <w:rPr>
          <w:rStyle w:val="katex"/>
        </w:rPr>
        <w:t>B)Cx</w:t>
      </w:r>
      <w:proofErr w:type="gramEnd"/>
      <w:r>
        <w:rPr>
          <w:rStyle w:val="katex"/>
        </w:rPr>
        <w:t>=(AC+BC)x(M3.740)(A+B)Cx = (AC+BC)x \text{M3.740}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w:rPr>
              <w:rStyle w:val="HTMLCode"/>
              <w:rFonts w:ascii="Cambria Math" w:eastAsia="Calibri" w:hAnsi="Cambria Math"/>
            </w:rPr>
            <m:t>Cx</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AC</m:t>
              </m:r>
              <m:r>
                <m:rPr>
                  <m:sty m:val="p"/>
                </m:rPr>
                <w:rPr>
                  <w:rStyle w:val="HTMLCode"/>
                  <w:rFonts w:ascii="Cambria Math" w:eastAsia="Calibri" w:hAnsi="Cambria Math"/>
                </w:rPr>
                <m:t>+</m:t>
              </m:r>
              <m:r>
                <w:rPr>
                  <w:rStyle w:val="HTMLCode"/>
                  <w:rFonts w:ascii="Cambria Math" w:eastAsia="Calibri" w:hAnsi="Cambria Math"/>
                </w:rPr>
                <m:t>BC</m:t>
              </m:r>
            </m:e>
          </m:d>
          <m:r>
            <w:rPr>
              <w:rStyle w:val="HTMLCode"/>
              <w:rFonts w:ascii="Cambria Math" w:eastAsia="Calibri" w:hAnsi="Cambria Math"/>
            </w:rPr>
            <m:t>x</m:t>
          </m:r>
          <m:r>
            <w:rPr>
              <w:rStyle w:val="HTMLCode"/>
              <w:rFonts w:ascii="Times New Roman" w:eastAsia="Calibri" w:hAnsi="Times New Roman" w:cs="Calibri"/>
            </w:rPr>
            <w:br/>
          </m:r>
        </m:oMath>
      </m:oMathPara>
      <w:r>
        <w:rPr>
          <w:rStyle w:val="HTMLCode"/>
          <w:rFonts w:ascii="Times New Roman" w:eastAsia="Calibri" w:hAnsi="Times New Roman" w:cs="Calibri"/>
        </w:rPr>
        <w:tab/>
        <w:t>(M3.740)</w:t>
      </w:r>
    </w:p>
    <w:p w:rsidR="00EF4100" w:rsidRDefault="00EF4100" w:rsidP="00EF4100">
      <w:pPr>
        <w:pStyle w:val="StandardWeb"/>
      </w:pPr>
      <w:r>
        <w:t>Also:</w:t>
      </w:r>
    </w:p>
    <w:p w:rsidR="00EF4100" w:rsidRDefault="00EF4100" w:rsidP="00EF4100">
      <w:r>
        <w:rPr>
          <w:rStyle w:val="katex"/>
        </w:rPr>
        <w:t>(A+</w:t>
      </w:r>
      <w:proofErr w:type="gramStart"/>
      <w:r>
        <w:rPr>
          <w:rStyle w:val="katex"/>
        </w:rPr>
        <w:t>B)C</w:t>
      </w:r>
      <w:proofErr w:type="gramEnd"/>
      <w:r>
        <w:rPr>
          <w:rStyle w:val="katex"/>
        </w:rPr>
        <w:t>=AC+BC(M3.741)\rect( (A+B)C=AC+BC ) \text{M3.741}</w:t>
      </w:r>
    </w:p>
    <w:p w:rsidR="0098399B" w:rsidRDefault="00EF4100" w:rsidP="00EF4100">
      <w:pPr>
        <w:pStyle w:val="StandardWeb"/>
      </w:pPr>
      <w:r>
        <w:lastRenderedPageBreak/>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AC</m:t>
            </m:r>
            <m:r>
              <m:rPr>
                <m:sty m:val="p"/>
              </m:rPr>
              <w:rPr>
                <w:rStyle w:val="HTMLCode"/>
                <w:rFonts w:ascii="Cambria Math" w:eastAsia="Calibri" w:hAnsi="Cambria Math"/>
              </w:rPr>
              <m:t>+</m:t>
            </m:r>
            <m:r>
              <w:rPr>
                <w:rStyle w:val="HTMLCode"/>
                <w:rFonts w:ascii="Cambria Math" w:eastAsia="Calibri" w:hAnsi="Cambria Math"/>
              </w:rPr>
              <m:t>BC</m:t>
            </m:r>
          </m:e>
        </m:borderBox>
      </m:oMath>
      <w:r>
        <w:rPr>
          <w:rStyle w:val="HTMLCode"/>
          <w:rFonts w:ascii="Cambria Math" w:eastAsia="Calibri" w:hAnsi="Cambria Math" w:cs="Calibri"/>
        </w:rPr>
        <w:tab/>
        <w:t>(M3.741)</w:t>
      </w:r>
    </w:p>
    <w:p w:rsidR="00EF4100" w:rsidRDefault="00EF4100" w:rsidP="00EF4100">
      <w:pPr>
        <w:pStyle w:val="berschrift2"/>
      </w:pPr>
      <w:r>
        <w:t>M3.6.16 Verträglichkeit mit Skalarmultiplikation</w:t>
      </w:r>
    </w:p>
    <w:p w:rsidR="00EF4100" w:rsidRDefault="00EF4100" w:rsidP="00EF4100">
      <w:pPr>
        <w:pStyle w:val="StandardWeb"/>
      </w:pPr>
      <w:r>
        <w:t xml:space="preserve">Sei </w:t>
      </w:r>
      <w:r>
        <w:rPr>
          <w:rStyle w:val="HTMLCode"/>
        </w:rPr>
        <w:t>(\lambda\in K)</w:t>
      </w:r>
      <w:r>
        <w:t>.</w:t>
      </w:r>
    </w:p>
    <w:p w:rsidR="00EF4100" w:rsidRDefault="00EF4100" w:rsidP="00EF4100">
      <w:pPr>
        <w:pStyle w:val="StandardWeb"/>
      </w:pPr>
      <w:r>
        <w:t xml:space="preserve">Für kompatible Matrizen </w:t>
      </w:r>
      <w:r>
        <w:rPr>
          <w:rStyle w:val="HTMLCode"/>
        </w:rPr>
        <w:t>(A)</w:t>
      </w:r>
      <w:r>
        <w:t xml:space="preserve"> und </w:t>
      </w:r>
      <w:r>
        <w:rPr>
          <w:rStyle w:val="HTMLCode"/>
        </w:rPr>
        <w:t>(B)</w:t>
      </w:r>
      <w:r>
        <w:t xml:space="preserve"> gilt:</w:t>
      </w:r>
    </w:p>
    <w:p w:rsidR="00EF4100" w:rsidRDefault="00EF4100" w:rsidP="00EF4100">
      <w:r>
        <w:rPr>
          <w:rStyle w:val="katex"/>
        </w:rPr>
        <w:t>(λ</w:t>
      </w:r>
      <w:proofErr w:type="gramStart"/>
      <w:r>
        <w:rPr>
          <w:rStyle w:val="katex"/>
        </w:rPr>
        <w:t>A)B</w:t>
      </w:r>
      <w:proofErr w:type="gramEnd"/>
      <w:r>
        <w:rPr>
          <w:rStyle w:val="katex"/>
        </w:rPr>
        <w:t>=λ(AB)(M3.742)(\lambda A)B = \lambda(AB) \text{M3.742}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λA</m:t>
              </m:r>
            </m:e>
          </m:d>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AB</m:t>
              </m:r>
            </m:e>
          </m:d>
          <m:r>
            <w:rPr>
              <w:rStyle w:val="HTMLCode"/>
              <w:rFonts w:ascii="Times New Roman" w:eastAsia="Calibri" w:hAnsi="Times New Roman" w:cs="Calibri"/>
            </w:rPr>
            <w:br/>
          </m:r>
        </m:oMath>
      </m:oMathPara>
      <w:r>
        <w:rPr>
          <w:rStyle w:val="HTMLCode"/>
          <w:rFonts w:ascii="Times New Roman" w:eastAsia="Calibri" w:hAnsi="Times New Roman" w:cs="Calibri"/>
        </w:rPr>
        <w:tab/>
        <w:t>(M3.742)</w:t>
      </w:r>
    </w:p>
    <w:p w:rsidR="00EF4100" w:rsidRDefault="00EF4100" w:rsidP="00EF4100">
      <w:pPr>
        <w:pStyle w:val="StandardWeb"/>
      </w:pPr>
      <w:r>
        <w:t>und:</w:t>
      </w:r>
    </w:p>
    <w:p w:rsidR="00EF4100" w:rsidRDefault="00EF4100" w:rsidP="00EF4100">
      <w:r>
        <w:rPr>
          <w:rStyle w:val="katex"/>
        </w:rPr>
        <w:t>A(λ</w:t>
      </w:r>
      <w:proofErr w:type="gramStart"/>
      <w:r>
        <w:rPr>
          <w:rStyle w:val="katex"/>
        </w:rPr>
        <w:t>B)=</w:t>
      </w:r>
      <w:proofErr w:type="gramEnd"/>
      <w:r>
        <w:rPr>
          <w:rStyle w:val="katex"/>
        </w:rPr>
        <w:t>λ(AB)(M3.743)A(\lambda B) = \lambda(AB) \text{M3.743}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λB</m:t>
              </m:r>
            </m:e>
          </m:d>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AB</m:t>
              </m:r>
            </m:e>
          </m:d>
          <m:r>
            <w:rPr>
              <w:rStyle w:val="HTMLCode"/>
              <w:rFonts w:ascii="Times New Roman" w:eastAsia="Calibri" w:hAnsi="Times New Roman" w:cs="Calibri"/>
            </w:rPr>
            <w:br/>
          </m:r>
        </m:oMath>
      </m:oMathPara>
      <w:r>
        <w:rPr>
          <w:rStyle w:val="HTMLCode"/>
          <w:rFonts w:ascii="Times New Roman" w:eastAsia="Calibri" w:hAnsi="Times New Roman" w:cs="Calibri"/>
        </w:rPr>
        <w:tab/>
        <w:t>(M3.743)</w:t>
      </w:r>
    </w:p>
    <w:p w:rsidR="00EF4100" w:rsidRDefault="00EF4100" w:rsidP="00EF4100">
      <w:pPr>
        <w:pStyle w:val="StandardWeb"/>
      </w:pPr>
      <w:r>
        <w:t>Damit:</w:t>
      </w:r>
    </w:p>
    <w:p w:rsidR="00EF4100" w:rsidRDefault="00EF4100" w:rsidP="00EF4100">
      <w:r>
        <w:rPr>
          <w:rStyle w:val="katex"/>
        </w:rPr>
        <w:t>(λA)B=λ(AB)=A(λB)(M3.744)\rect( (\lambda A)B = \lambda(AB) = A(\lambda B) ) \text{M3.744}</w:t>
      </w:r>
    </w:p>
    <w:p w:rsidR="0098399B" w:rsidRDefault="00EF4100" w:rsidP="00EF4100">
      <w:pPr>
        <w:pStyle w:val="StandardWeb"/>
      </w:pPr>
      <w:r>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d>
              <m:dPr>
                <m:ctrlPr>
                  <w:rPr>
                    <w:rStyle w:val="HTMLCode"/>
                    <w:rFonts w:ascii="Cambria Math" w:eastAsia="Calibri" w:hAnsi="Cambria Math"/>
                    <w:i w:val="0"/>
                  </w:rPr>
                </m:ctrlPr>
              </m:dPr>
              <m:e>
                <m:r>
                  <w:rPr>
                    <w:rStyle w:val="HTMLCode"/>
                    <w:rFonts w:ascii="Cambria Math" w:eastAsia="Calibri" w:hAnsi="Cambria Math"/>
                  </w:rPr>
                  <m:t>λA</m:t>
                </m:r>
              </m:e>
            </m:d>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AB</m:t>
                </m:r>
              </m:e>
            </m:d>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λB</m:t>
                </m:r>
              </m:e>
            </m:d>
          </m:e>
        </m:borderBox>
      </m:oMath>
      <w:r>
        <w:rPr>
          <w:rStyle w:val="HTMLCode"/>
          <w:rFonts w:ascii="Cambria Math" w:eastAsia="Calibri" w:hAnsi="Cambria Math" w:cs="Calibri"/>
        </w:rPr>
        <w:tab/>
        <w:t>(M3.744)</w:t>
      </w:r>
    </w:p>
    <w:p w:rsidR="00EF4100" w:rsidRDefault="00EF4100" w:rsidP="00EF4100">
      <w:pPr>
        <w:pStyle w:val="StandardWeb"/>
      </w:pPr>
      <w:r>
        <w:t>Dies entspricht der bereits in M3.3 hergeleiteten Beziehung:</w:t>
      </w:r>
    </w:p>
    <w:p w:rsidR="00EF4100" w:rsidRDefault="00EF4100" w:rsidP="00EF4100">
      <w:r>
        <w:rPr>
          <w:rStyle w:val="katex"/>
        </w:rPr>
        <w:t>(λT)</w:t>
      </w:r>
      <w:r>
        <w:rPr>
          <w:rStyle w:val="katex"/>
          <w:rFonts w:ascii="Cambria Math" w:hAnsi="Cambria Math" w:cs="Cambria Math"/>
        </w:rPr>
        <w:t>∘</w:t>
      </w:r>
      <w:r>
        <w:rPr>
          <w:rStyle w:val="katex"/>
        </w:rPr>
        <w:t>S=λ(T</w:t>
      </w:r>
      <w:r>
        <w:rPr>
          <w:rStyle w:val="katex"/>
          <w:rFonts w:ascii="Cambria Math" w:hAnsi="Cambria Math" w:cs="Cambria Math"/>
        </w:rPr>
        <w:t>∘</w:t>
      </w:r>
      <w:r>
        <w:rPr>
          <w:rStyle w:val="katex"/>
        </w:rPr>
        <w:t>S)=T</w:t>
      </w:r>
      <w:r>
        <w:rPr>
          <w:rStyle w:val="katex"/>
          <w:rFonts w:ascii="Cambria Math" w:hAnsi="Cambria Math" w:cs="Cambria Math"/>
        </w:rPr>
        <w:t>∘</w:t>
      </w:r>
      <w:r>
        <w:rPr>
          <w:rStyle w:val="katex"/>
        </w:rPr>
        <w:t>(λS)(M3.745)(\lambda T)\circ S = \lambda(T\circ S) = T\circ(\lambda S) \text{M3.745}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λT</m:t>
              </m:r>
            </m:e>
          </m:d>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λS</m:t>
              </m:r>
            </m:e>
          </m:d>
          <m:r>
            <w:rPr>
              <w:rStyle w:val="HTMLCode"/>
              <w:rFonts w:ascii="Times New Roman" w:eastAsia="Calibri" w:hAnsi="Times New Roman" w:cs="Calibri"/>
            </w:rPr>
            <w:br/>
          </m:r>
        </m:oMath>
      </m:oMathPara>
      <w:r>
        <w:rPr>
          <w:rStyle w:val="HTMLCode"/>
          <w:rFonts w:ascii="Times New Roman" w:eastAsia="Calibri" w:hAnsi="Times New Roman" w:cs="Calibri"/>
        </w:rPr>
        <w:tab/>
        <w:t>(M3.745)</w:t>
      </w:r>
    </w:p>
    <w:p w:rsidR="00EF4100" w:rsidRDefault="00EF4100" w:rsidP="00EF4100">
      <w:pPr>
        <w:pStyle w:val="berschrift2"/>
      </w:pPr>
      <w:r>
        <w:t>M3.6.17 Matrixalgebra der Endomorphismen</w:t>
      </w:r>
    </w:p>
    <w:p w:rsidR="00EF4100" w:rsidRDefault="00EF4100" w:rsidP="00EF4100">
      <w:pPr>
        <w:pStyle w:val="StandardWeb"/>
      </w:pPr>
      <w:r>
        <w:lastRenderedPageBreak/>
        <w:t xml:space="preserve">Sei nun </w:t>
      </w:r>
      <w:r>
        <w:rPr>
          <w:rStyle w:val="HTMLCode"/>
        </w:rPr>
        <w:t>(V)</w:t>
      </w:r>
      <w:r>
        <w:t xml:space="preserve"> ein endlichdimensionaler Vektorraum mit:</w:t>
      </w:r>
    </w:p>
    <w:p w:rsidR="00EF4100" w:rsidRDefault="00EF4100" w:rsidP="00EF4100">
      <w:r>
        <w:rPr>
          <w:rStyle w:val="katex"/>
        </w:rPr>
        <w:t>dim</w:t>
      </w:r>
      <w:r>
        <w:rPr>
          <w:rStyle w:val="katex"/>
          <w:rFonts w:ascii="Cambria Math" w:hAnsi="Cambria Math" w:cs="Cambria Math"/>
        </w:rPr>
        <w:t>⁡</w:t>
      </w:r>
      <w:r>
        <w:rPr>
          <w:rStyle w:val="katex"/>
        </w:rPr>
        <w:t>K(V)=n(M3.</w:t>
      </w:r>
      <w:proofErr w:type="gramStart"/>
      <w:r>
        <w:rPr>
          <w:rStyle w:val="katex"/>
        </w:rPr>
        <w:t>746)\</w:t>
      </w:r>
      <w:proofErr w:type="gramEnd"/>
      <w:r>
        <w:rPr>
          <w:rStyle w:val="katex"/>
        </w:rPr>
        <w:t>dim_K(V)=n \text{M3.746}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(M3.746)</w:t>
      </w:r>
    </w:p>
    <w:p w:rsidR="00EF4100" w:rsidRDefault="00EF4100" w:rsidP="00EF4100">
      <w:pPr>
        <w:pStyle w:val="StandardWeb"/>
      </w:pPr>
      <w:r>
        <w:t xml:space="preserve">und geordneter Basis </w:t>
      </w:r>
      <w:r>
        <w:rPr>
          <w:rStyle w:val="HTMLCode"/>
        </w:rPr>
        <w:t>(</w:t>
      </w:r>
      <w:r>
        <w:rPr>
          <w:rStyle w:val="HTMLCode"/>
          <w:rFonts w:ascii="Cambria Math" w:hAnsi="Cambria Math" w:cs="Cambria Math"/>
        </w:rPr>
        <w:t>ℬ</w:t>
      </w:r>
      <w:r>
        <w:rPr>
          <w:rStyle w:val="HTMLCode"/>
        </w:rPr>
        <w:t>)</w:t>
      </w:r>
      <w:r>
        <w:t>.</w:t>
      </w:r>
    </w:p>
    <w:p w:rsidR="00EF4100" w:rsidRDefault="00EF4100" w:rsidP="00EF4100">
      <w:pPr>
        <w:pStyle w:val="StandardWeb"/>
      </w:pPr>
      <w:r>
        <w:t>Für jeden Endomorphismus:</w:t>
      </w:r>
    </w:p>
    <w:p w:rsidR="00EF4100" w:rsidRDefault="00EF4100" w:rsidP="00EF4100">
      <w:proofErr w:type="gramStart"/>
      <w:r>
        <w:rPr>
          <w:rStyle w:val="katex"/>
        </w:rPr>
        <w:t>T:V</w:t>
      </w:r>
      <w:proofErr w:type="gramEnd"/>
      <w:r>
        <w:rPr>
          <w:rStyle w:val="katex"/>
        </w:rPr>
        <w:t>→V(M3.747)T:V\rightarrow V \text{M3.747}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(M3.747)</w:t>
      </w:r>
    </w:p>
    <w:p w:rsidR="00EF4100" w:rsidRDefault="00EF4100" w:rsidP="00EF4100">
      <w:pPr>
        <w:pStyle w:val="StandardWeb"/>
      </w:pPr>
      <w:r>
        <w:t>gilt:</w:t>
      </w:r>
    </w:p>
    <w:p w:rsidR="00EF4100" w:rsidRDefault="00EF4100" w:rsidP="00EF4100">
      <w:r>
        <w:rPr>
          <w:rStyle w:val="katex"/>
        </w:rPr>
        <w:t>[T]B←B</w:t>
      </w:r>
      <w:r>
        <w:rPr>
          <w:rStyle w:val="katex"/>
          <w:rFonts w:ascii="Cambria Math" w:hAnsi="Cambria Math" w:cs="Cambria Math"/>
        </w:rPr>
        <w:t>∈</w:t>
      </w:r>
      <w:r>
        <w:rPr>
          <w:rStyle w:val="katex"/>
        </w:rPr>
        <w:t>Kn×n(M3.</w:t>
      </w:r>
      <w:proofErr w:type="gramStart"/>
      <w:r>
        <w:rPr>
          <w:rStyle w:val="katex"/>
        </w:rPr>
        <w:t>748)[</w:t>
      </w:r>
      <w:proofErr w:type="gramEnd"/>
      <w:r>
        <w:rPr>
          <w:rStyle w:val="katex"/>
        </w:rPr>
        <w:t>T]_{</w:t>
      </w:r>
      <w:r>
        <w:rPr>
          <w:rStyle w:val="katex"/>
          <w:rFonts w:ascii="Cambria Math" w:hAnsi="Cambria Math" w:cs="Cambria Math"/>
        </w:rPr>
        <w:t>ℬ</w:t>
      </w:r>
      <w:r>
        <w:rPr>
          <w:rStyle w:val="katex"/>
        </w:rPr>
        <w:t>\leftarrow</w:t>
      </w:r>
      <w:r>
        <w:rPr>
          <w:rStyle w:val="katex"/>
          <w:rFonts w:ascii="Cambria Math" w:hAnsi="Cambria Math" w:cs="Cambria Math"/>
        </w:rPr>
        <w:t>ℬ</w:t>
      </w:r>
      <w:r>
        <w:rPr>
          <w:rStyle w:val="katex"/>
        </w:rPr>
        <w:t>} \in K^{n\times n} \text{M3.748}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(M3.748)</w:t>
      </w:r>
    </w:p>
    <w:p w:rsidR="00EF4100" w:rsidRDefault="00EF4100" w:rsidP="00EF4100">
      <w:pPr>
        <w:pStyle w:val="StandardWeb"/>
      </w:pPr>
      <w:r>
        <w:t xml:space="preserve">Für zwei Endomorphismen </w:t>
      </w:r>
      <w:r>
        <w:rPr>
          <w:rStyle w:val="HTMLCode"/>
        </w:rPr>
        <w:t>(</w:t>
      </w:r>
      <w:proofErr w:type="gramStart"/>
      <w:r>
        <w:rPr>
          <w:rStyle w:val="HTMLCode"/>
        </w:rPr>
        <w:t>S,T</w:t>
      </w:r>
      <w:proofErr w:type="gramEnd"/>
      <w:r>
        <w:rPr>
          <w:rStyle w:val="HTMLCode"/>
        </w:rPr>
        <w:t>)</w:t>
      </w:r>
      <w:r>
        <w:t xml:space="preserve"> gilt:</w:t>
      </w:r>
    </w:p>
    <w:p w:rsidR="00EF4100" w:rsidRDefault="00EF4100" w:rsidP="00EF4100">
      <w:r>
        <w:rPr>
          <w:rStyle w:val="katex"/>
        </w:rPr>
        <w:t>[T</w:t>
      </w:r>
      <w:r>
        <w:rPr>
          <w:rStyle w:val="katex"/>
          <w:rFonts w:ascii="Cambria Math" w:hAnsi="Cambria Math" w:cs="Cambria Math"/>
        </w:rPr>
        <w:t>∘</w:t>
      </w:r>
      <w:r>
        <w:rPr>
          <w:rStyle w:val="katex"/>
        </w:rPr>
        <w:t>S]B←B=[T]B←B[S]B←B(M3.749)[T\circ S]_{</w:t>
      </w:r>
      <w:r>
        <w:rPr>
          <w:rStyle w:val="katex"/>
          <w:rFonts w:ascii="Cambria Math" w:hAnsi="Cambria Math" w:cs="Cambria Math"/>
        </w:rPr>
        <w:t>ℬ</w:t>
      </w:r>
      <w:r>
        <w:rPr>
          <w:rStyle w:val="katex"/>
        </w:rPr>
        <w:t>\leftarrow</w:t>
      </w:r>
      <w:r>
        <w:rPr>
          <w:rStyle w:val="katex"/>
          <w:rFonts w:ascii="Cambria Math" w:hAnsi="Cambria Math" w:cs="Cambria Math"/>
        </w:rPr>
        <w:t>ℬ</w:t>
      </w:r>
      <w:r>
        <w:rPr>
          <w:rStyle w:val="katex"/>
        </w:rPr>
        <w:t>} = [T]_{</w:t>
      </w:r>
      <w:r>
        <w:rPr>
          <w:rStyle w:val="katex"/>
          <w:rFonts w:ascii="Cambria Math" w:hAnsi="Cambria Math" w:cs="Cambria Math"/>
        </w:rPr>
        <w:t>ℬ</w:t>
      </w:r>
      <w:r>
        <w:rPr>
          <w:rStyle w:val="katex"/>
        </w:rPr>
        <w:t>\leftarrow</w:t>
      </w:r>
      <w:r>
        <w:rPr>
          <w:rStyle w:val="katex"/>
          <w:rFonts w:ascii="Cambria Math" w:hAnsi="Cambria Math" w:cs="Cambria Math"/>
        </w:rPr>
        <w:t>ℬ</w:t>
      </w:r>
      <w:r>
        <w:rPr>
          <w:rStyle w:val="katex"/>
        </w:rPr>
        <w:t>} [S]_{</w:t>
      </w:r>
      <w:r>
        <w:rPr>
          <w:rStyle w:val="katex"/>
          <w:rFonts w:ascii="Cambria Math" w:hAnsi="Cambria Math" w:cs="Cambria Math"/>
        </w:rPr>
        <w:t>ℬ</w:t>
      </w:r>
      <w:r>
        <w:rPr>
          <w:rStyle w:val="katex"/>
        </w:rPr>
        <w:t>\leftarrow</w:t>
      </w:r>
      <w:r>
        <w:rPr>
          <w:rStyle w:val="katex"/>
          <w:rFonts w:ascii="Cambria Math" w:hAnsi="Cambria Math" w:cs="Cambria Math"/>
        </w:rPr>
        <w:t>ℬ</w:t>
      </w:r>
      <w:r>
        <w:rPr>
          <w:rStyle w:val="katex"/>
        </w:rPr>
        <w:t>} \text{M3.749}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(M3.749)</w:t>
      </w:r>
    </w:p>
    <w:p w:rsidR="00EF4100" w:rsidRDefault="00EF4100" w:rsidP="00EF4100">
      <w:pPr>
        <w:pStyle w:val="StandardWeb"/>
      </w:pPr>
      <w:r>
        <w:t xml:space="preserve">Damit entspricht die Kompositionsstruktur von </w:t>
      </w:r>
      <w:r>
        <w:rPr>
          <w:rStyle w:val="HTMLCode"/>
        </w:rPr>
        <w:t>(\</w:t>
      </w:r>
      <w:proofErr w:type="gramStart"/>
      <w:r>
        <w:rPr>
          <w:rStyle w:val="HTMLCode"/>
        </w:rPr>
        <w:t>text{</w:t>
      </w:r>
      <w:proofErr w:type="gramEnd"/>
      <w:r>
        <w:rPr>
          <w:rStyle w:val="HTMLCode"/>
        </w:rPr>
        <w:t>End}(V))</w:t>
      </w:r>
      <w:r>
        <w:t xml:space="preserve"> der Multiplikationsstruktur quadratischer Matrizen.</w:t>
      </w:r>
    </w:p>
    <w:p w:rsidR="00EF4100" w:rsidRDefault="00EF4100" w:rsidP="00EF4100">
      <w:pPr>
        <w:pStyle w:val="berschrift2"/>
      </w:pPr>
      <w:r>
        <w:t>M3.6.18 Invertierbare Matrizen</w:t>
      </w:r>
    </w:p>
    <w:p w:rsidR="00EF4100" w:rsidRDefault="00EF4100" w:rsidP="00EF4100">
      <w:pPr>
        <w:pStyle w:val="StandardWeb"/>
      </w:pPr>
      <w:r>
        <w:t>Sei:</w:t>
      </w:r>
    </w:p>
    <w:p w:rsidR="00EF4100" w:rsidRDefault="00EF4100" w:rsidP="00EF4100">
      <w:proofErr w:type="gramStart"/>
      <w:r>
        <w:rPr>
          <w:rStyle w:val="katex"/>
        </w:rPr>
        <w:t>T:V</w:t>
      </w:r>
      <w:proofErr w:type="gramEnd"/>
      <w:r>
        <w:rPr>
          <w:rStyle w:val="katex"/>
        </w:rPr>
        <w:t>→W(M3.750)T:V\rightarrow W \text{M3.750}</w:t>
      </w:r>
    </w:p>
    <w:p w:rsidR="0098399B" w:rsidRDefault="00EF4100" w:rsidP="00EF4100">
      <w:pPr>
        <w:pStyle w:val="StandardWeb"/>
      </w:pPr>
      <w:r>
        <w:lastRenderedPageBreak/>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W</m:t>
          </m:r>
          <m:r>
            <w:rPr>
              <w:rStyle w:val="HTMLCode"/>
              <w:rFonts w:ascii="Times New Roman" w:eastAsia="Calibri" w:hAnsi="Times New Roman" w:cs="Calibri"/>
            </w:rPr>
            <w:br/>
          </m:r>
        </m:oMath>
      </m:oMathPara>
      <w:r>
        <w:rPr>
          <w:rStyle w:val="HTMLCode"/>
          <w:rFonts w:ascii="Times New Roman" w:eastAsia="Calibri" w:hAnsi="Times New Roman" w:cs="Calibri"/>
        </w:rPr>
        <w:tab/>
        <w:t>(M3.750)</w:t>
      </w:r>
    </w:p>
    <w:p w:rsidR="00EF4100" w:rsidRDefault="00EF4100" w:rsidP="00EF4100">
      <w:pPr>
        <w:pStyle w:val="StandardWeb"/>
      </w:pPr>
      <w:r>
        <w:t>ein linearer Isomorphismus zwischen endlichdimensionalen Vektorräumen gleicher Dimension:</w:t>
      </w:r>
    </w:p>
    <w:p w:rsidR="00EF4100" w:rsidRDefault="00EF4100" w:rsidP="00EF4100">
      <w:r>
        <w:rPr>
          <w:rStyle w:val="katex"/>
        </w:rPr>
        <w:t>dim</w:t>
      </w:r>
      <w:r>
        <w:rPr>
          <w:rStyle w:val="katex"/>
          <w:rFonts w:ascii="Cambria Math" w:hAnsi="Cambria Math" w:cs="Cambria Math"/>
        </w:rPr>
        <w:t>⁡</w:t>
      </w:r>
      <w:r>
        <w:rPr>
          <w:rStyle w:val="katex"/>
        </w:rPr>
        <w:t>K(V)=dim</w:t>
      </w:r>
      <w:r>
        <w:rPr>
          <w:rStyle w:val="katex"/>
          <w:rFonts w:ascii="Cambria Math" w:hAnsi="Cambria Math" w:cs="Cambria Math"/>
        </w:rPr>
        <w:t>⁡</w:t>
      </w:r>
      <w:r>
        <w:rPr>
          <w:rStyle w:val="katex"/>
        </w:rPr>
        <w:t>K(W)=n(M3.</w:t>
      </w:r>
      <w:proofErr w:type="gramStart"/>
      <w:r>
        <w:rPr>
          <w:rStyle w:val="katex"/>
        </w:rPr>
        <w:t>751)\</w:t>
      </w:r>
      <w:proofErr w:type="gramEnd"/>
      <w:r>
        <w:rPr>
          <w:rStyle w:val="katex"/>
        </w:rPr>
        <w:t>dim_K(V)=\dim_K(W)=n \text{M3.751}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i w:val="0"/>
                </w:rPr>
              </m:ctrlPr>
            </m:e>
          </m:func>
          <m:r>
            <m:rPr>
              <m:sty m:val="p"/>
            </m:rPr>
            <w:rPr>
              <w:rStyle w:val="HTMLCode"/>
              <w:rFonts w:ascii="Cambria Math" w:eastAsia="Calibri" w:hAnsi="Cambria Math"/>
            </w:rPr>
            <m:t>=</m:t>
          </m:r>
          <m:func>
            <m:funcPr>
              <m:ctrlPr>
                <w:rPr>
                  <w:rStyle w:val="HTMLCode"/>
                  <w:rFonts w:ascii="Cambria Math" w:eastAsia="Calibri" w:hAnsi="Cambria Math"/>
                </w:rPr>
              </m:ctrlPr>
            </m:funcPr>
            <m:fName>
              <m:sSub>
                <m:sSubPr>
                  <m:ctrlPr>
                    <w:rPr>
                      <w:rStyle w:val="HTMLCode"/>
                      <w:rFonts w:ascii="Cambria Math" w:eastAsia="Calibri" w:hAnsi="Cambria Math"/>
                      <w:i w:val="0"/>
                    </w:rPr>
                  </m:ctrlPr>
                </m:sSubPr>
                <m:e>
                  <m:r>
                    <w:rPr>
                      <w:rStyle w:val="HTMLCode"/>
                      <w:rFonts w:ascii="Cambria Math" w:eastAsia="Calibri" w:hAnsi="Cambria Math"/>
                    </w:rPr>
                    <m:t>dim</m:t>
                  </m:r>
                </m:e>
                <m:sub>
                  <m:r>
                    <w:rPr>
                      <w:rStyle w:val="HTMLCode"/>
                      <w:rFonts w:ascii="Cambria Math" w:eastAsia="Calibri" w:hAnsi="Cambria Math"/>
                    </w:rPr>
                    <m:t>K</m:t>
                  </m:r>
                  <m:ctrlPr>
                    <w:rPr>
                      <w:rStyle w:val="HTMLCode"/>
                      <w:rFonts w:ascii="Cambria Math" w:eastAsia="Calibri" w:hAnsi="Cambria Math"/>
                    </w:rPr>
                  </m:ctrlPr>
                </m:sub>
              </m:sSub>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W</m:t>
                  </m:r>
                </m:e>
              </m:d>
              <m:ctrlPr>
                <w:rPr>
                  <w:rStyle w:val="HTMLCode"/>
                  <w:rFonts w:ascii="Cambria Math" w:eastAsia="Calibri" w:hAnsi="Cambria Math"/>
                  <w:i w:val="0"/>
                </w:rPr>
              </m:ctrlPr>
            </m:e>
          </m:func>
          <m:r>
            <m:rPr>
              <m:sty m:val="p"/>
            </m:rPr>
            <w:rPr>
              <w:rStyle w:val="HTMLCode"/>
              <w:rFonts w:ascii="Cambria Math" w:eastAsia="Calibri" w:hAnsi="Cambria Math"/>
            </w:rPr>
            <m:t>=</m:t>
          </m:r>
          <m:r>
            <w:rPr>
              <w:rStyle w:val="HTMLCode"/>
              <w:rFonts w:ascii="Cambria Math" w:eastAsia="Calibri" w:hAnsi="Cambria Math"/>
            </w:rPr>
            <m:t>n</m:t>
          </m:r>
          <m:r>
            <w:rPr>
              <w:rStyle w:val="HTMLCode"/>
              <w:rFonts w:ascii="Times New Roman" w:eastAsia="Calibri" w:hAnsi="Times New Roman" w:cs="Calibri"/>
            </w:rPr>
            <w:br/>
          </m:r>
        </m:oMath>
      </m:oMathPara>
      <w:r>
        <w:rPr>
          <w:rStyle w:val="HTMLCode"/>
          <w:rFonts w:ascii="Times New Roman" w:eastAsia="Calibri" w:hAnsi="Times New Roman" w:cs="Calibri"/>
        </w:rPr>
        <w:tab/>
        <w:t>(M3.751)</w:t>
      </w:r>
    </w:p>
    <w:p w:rsidR="00EF4100" w:rsidRDefault="00EF4100" w:rsidP="00EF4100">
      <w:pPr>
        <w:pStyle w:val="StandardWeb"/>
      </w:pPr>
      <w:r>
        <w:t xml:space="preserve">Mit Basen </w:t>
      </w:r>
      <w:r>
        <w:rPr>
          <w:rStyle w:val="HTMLCode"/>
        </w:rPr>
        <w:t>(</w:t>
      </w:r>
      <w:r>
        <w:rPr>
          <w:rStyle w:val="HTMLCode"/>
          <w:rFonts w:ascii="Cambria Math" w:hAnsi="Cambria Math" w:cs="Cambria Math"/>
        </w:rPr>
        <w:t>ℬ</w:t>
      </w:r>
      <w:r>
        <w:rPr>
          <w:rStyle w:val="HTMLCode"/>
        </w:rPr>
        <w:t>)</w:t>
      </w:r>
      <w:r>
        <w:t xml:space="preserve"> und </w:t>
      </w:r>
      <w:r>
        <w:rPr>
          <w:rStyle w:val="HTMLCode"/>
        </w:rPr>
        <w:t>(</w:t>
      </w:r>
      <w:r>
        <w:rPr>
          <w:rStyle w:val="HTMLCode"/>
          <w:rFonts w:ascii="Cambria Math" w:hAnsi="Cambria Math" w:cs="Cambria Math"/>
        </w:rPr>
        <w:t>𝒞</w:t>
      </w:r>
      <w:r>
        <w:rPr>
          <w:rStyle w:val="HTMLCode"/>
        </w:rPr>
        <w:t>)</w:t>
      </w:r>
      <w:r>
        <w:t xml:space="preserve"> sei:</w:t>
      </w:r>
    </w:p>
    <w:p w:rsidR="00EF4100" w:rsidRDefault="00EF4100" w:rsidP="00EF4100">
      <w:r>
        <w:rPr>
          <w:rStyle w:val="katex"/>
        </w:rPr>
        <w:t>A=[T]C←B(M3.</w:t>
      </w:r>
      <w:proofErr w:type="gramStart"/>
      <w:r>
        <w:rPr>
          <w:rStyle w:val="katex"/>
        </w:rPr>
        <w:t>752)A</w:t>
      </w:r>
      <w:proofErr w:type="gramEnd"/>
      <w:r>
        <w:rPr>
          <w:rStyle w:val="katex"/>
        </w:rPr>
        <w:t>=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\text{M3.752}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(M3.752)</w:t>
      </w:r>
    </w:p>
    <w:p w:rsidR="00EF4100" w:rsidRDefault="00EF4100" w:rsidP="00EF4100">
      <w:pPr>
        <w:pStyle w:val="StandardWeb"/>
      </w:pPr>
      <w:r>
        <w:t xml:space="preserve">Da </w:t>
      </w:r>
      <w:r>
        <w:rPr>
          <w:rStyle w:val="HTMLCode"/>
        </w:rPr>
        <w:t>(T</w:t>
      </w:r>
      <w:proofErr w:type="gramStart"/>
      <w:r>
        <w:rPr>
          <w:rStyle w:val="HTMLCode"/>
        </w:rPr>
        <w:t>^{</w:t>
      </w:r>
      <w:proofErr w:type="gramEnd"/>
      <w:r>
        <w:rPr>
          <w:rStyle w:val="HTMLCode"/>
        </w:rPr>
        <w:t>-1}:W\rightarrow V)</w:t>
      </w:r>
      <w:r>
        <w:t xml:space="preserve"> linear ist, besitzt auch </w:t>
      </w:r>
      <w:r>
        <w:rPr>
          <w:rStyle w:val="HTMLCode"/>
        </w:rPr>
        <w:t>(T^{-1})</w:t>
      </w:r>
      <w:r>
        <w:t xml:space="preserve"> eine Matrix:</w:t>
      </w:r>
    </w:p>
    <w:p w:rsidR="00EF4100" w:rsidRDefault="00EF4100" w:rsidP="00EF4100">
      <w:r>
        <w:rPr>
          <w:rStyle w:val="katex"/>
        </w:rPr>
        <w:t>[T−</w:t>
      </w:r>
      <w:proofErr w:type="gramStart"/>
      <w:r>
        <w:rPr>
          <w:rStyle w:val="katex"/>
        </w:rPr>
        <w:t>1]B</w:t>
      </w:r>
      <w:proofErr w:type="gramEnd"/>
      <w:r>
        <w:rPr>
          <w:rStyle w:val="katex"/>
        </w:rPr>
        <w:t>←C(M3.753)[T^{-1}]_{</w:t>
      </w:r>
      <w:r>
        <w:rPr>
          <w:rStyle w:val="katex"/>
          <w:rFonts w:ascii="Cambria Math" w:hAnsi="Cambria Math" w:cs="Cambria Math"/>
        </w:rPr>
        <w:t>ℬ</w:t>
      </w:r>
      <w:r>
        <w:rPr>
          <w:rStyle w:val="katex"/>
        </w:rPr>
        <w:t>\leftarrow</w:t>
      </w:r>
      <w:r>
        <w:rPr>
          <w:rStyle w:val="katex"/>
          <w:rFonts w:ascii="Cambria Math" w:hAnsi="Cambria Math" w:cs="Cambria Math"/>
        </w:rPr>
        <w:t>𝒞</w:t>
      </w:r>
      <w:r>
        <w:rPr>
          <w:rStyle w:val="katex"/>
        </w:rPr>
        <w:t>} \text{M3.753}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C</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(M3.753)</w:t>
      </w:r>
    </w:p>
    <w:p w:rsidR="00EF4100" w:rsidRDefault="00EF4100" w:rsidP="00EF4100">
      <w:pPr>
        <w:pStyle w:val="StandardWeb"/>
      </w:pPr>
      <w:r>
        <w:t>Aus:</w:t>
      </w:r>
    </w:p>
    <w:p w:rsidR="00EF4100" w:rsidRDefault="00EF4100" w:rsidP="00EF4100">
      <w:r>
        <w:rPr>
          <w:rStyle w:val="katex"/>
        </w:rPr>
        <w:t>T−1</w:t>
      </w:r>
      <w:r>
        <w:rPr>
          <w:rStyle w:val="katex"/>
          <w:rFonts w:ascii="Cambria Math" w:hAnsi="Cambria Math" w:cs="Cambria Math"/>
        </w:rPr>
        <w:t>∘</w:t>
      </w:r>
      <w:r>
        <w:rPr>
          <w:rStyle w:val="katex"/>
        </w:rPr>
        <w:t>T=id</w:t>
      </w:r>
      <w:r>
        <w:rPr>
          <w:rStyle w:val="katex"/>
          <w:rFonts w:ascii="Cambria Math" w:hAnsi="Cambria Math" w:cs="Cambria Math"/>
        </w:rPr>
        <w:t>⁡</w:t>
      </w:r>
      <w:r>
        <w:rPr>
          <w:rStyle w:val="katex"/>
        </w:rPr>
        <w:t>V(M3.</w:t>
      </w:r>
      <w:proofErr w:type="gramStart"/>
      <w:r>
        <w:rPr>
          <w:rStyle w:val="katex"/>
        </w:rPr>
        <w:t>754)T</w:t>
      </w:r>
      <w:proofErr w:type="gramEnd"/>
      <w:r>
        <w:rPr>
          <w:rStyle w:val="katex"/>
        </w:rPr>
        <w:t>^{-1}\circ T = \text{id}_V \text{M3.754}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(M3.754)</w:t>
      </w:r>
    </w:p>
    <w:p w:rsidR="00EF4100" w:rsidRDefault="00EF4100" w:rsidP="00EF4100">
      <w:pPr>
        <w:pStyle w:val="StandardWeb"/>
      </w:pPr>
      <w:r>
        <w:t>folgt:</w:t>
      </w:r>
    </w:p>
    <w:p w:rsidR="00EF4100" w:rsidRDefault="00EF4100" w:rsidP="00EF4100">
      <w:r>
        <w:rPr>
          <w:rStyle w:val="katex"/>
        </w:rPr>
        <w:t>[T−1]B←C[T]C←B=In(M3.755)[T^{-1}]_{</w:t>
      </w:r>
      <w:r>
        <w:rPr>
          <w:rStyle w:val="katex"/>
          <w:rFonts w:ascii="Cambria Math" w:hAnsi="Cambria Math" w:cs="Cambria Math"/>
        </w:rPr>
        <w:t>ℬ</w:t>
      </w:r>
      <w:r>
        <w:rPr>
          <w:rStyle w:val="katex"/>
        </w:rPr>
        <w:t>\leftarrow</w:t>
      </w:r>
      <w:r>
        <w:rPr>
          <w:rStyle w:val="katex"/>
          <w:rFonts w:ascii="Cambria Math" w:hAnsi="Cambria Math" w:cs="Cambria Math"/>
        </w:rPr>
        <w:t>𝒞</w:t>
      </w:r>
      <w:r>
        <w:rPr>
          <w:rStyle w:val="katex"/>
        </w:rPr>
        <w:t>}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 I_n \text{M3.755}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C</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(M3.755)</w:t>
      </w:r>
    </w:p>
    <w:p w:rsidR="00EF4100" w:rsidRDefault="00EF4100" w:rsidP="00EF4100">
      <w:pPr>
        <w:pStyle w:val="StandardWeb"/>
      </w:pPr>
      <w:r>
        <w:t>Aus:</w:t>
      </w:r>
    </w:p>
    <w:p w:rsidR="00EF4100" w:rsidRDefault="00EF4100" w:rsidP="00EF4100">
      <w:r>
        <w:rPr>
          <w:rStyle w:val="katex"/>
        </w:rPr>
        <w:t>T</w:t>
      </w:r>
      <w:r>
        <w:rPr>
          <w:rStyle w:val="katex"/>
          <w:rFonts w:ascii="Cambria Math" w:hAnsi="Cambria Math" w:cs="Cambria Math"/>
        </w:rPr>
        <w:t>∘</w:t>
      </w:r>
      <w:r>
        <w:rPr>
          <w:rStyle w:val="katex"/>
        </w:rPr>
        <w:t>T−1=id</w:t>
      </w:r>
      <w:r>
        <w:rPr>
          <w:rStyle w:val="katex"/>
          <w:rFonts w:ascii="Cambria Math" w:hAnsi="Cambria Math" w:cs="Cambria Math"/>
        </w:rPr>
        <w:t>⁡</w:t>
      </w:r>
      <w:r>
        <w:rPr>
          <w:rStyle w:val="katex"/>
        </w:rPr>
        <w:t>W(M3.</w:t>
      </w:r>
      <w:proofErr w:type="gramStart"/>
      <w:r>
        <w:rPr>
          <w:rStyle w:val="katex"/>
        </w:rPr>
        <w:t>756)T</w:t>
      </w:r>
      <w:proofErr w:type="gramEnd"/>
      <w:r>
        <w:rPr>
          <w:rStyle w:val="katex"/>
        </w:rPr>
        <w:t>\circ T^{-1} = \text{id}_W \text{M3.756}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W</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(M3.756)</w:t>
      </w:r>
    </w:p>
    <w:p w:rsidR="00EF4100" w:rsidRDefault="00EF4100" w:rsidP="00EF4100">
      <w:pPr>
        <w:pStyle w:val="StandardWeb"/>
      </w:pPr>
      <w:r>
        <w:t>folgt:</w:t>
      </w:r>
    </w:p>
    <w:p w:rsidR="00EF4100" w:rsidRDefault="00EF4100" w:rsidP="00EF4100">
      <w:r>
        <w:rPr>
          <w:rStyle w:val="katex"/>
        </w:rPr>
        <w:t>[T]C←B[T−1]B←C=In(M3.757)[T]_{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[T^{-1}]_{</w:t>
      </w:r>
      <w:r>
        <w:rPr>
          <w:rStyle w:val="katex"/>
          <w:rFonts w:ascii="Cambria Math" w:hAnsi="Cambria Math" w:cs="Cambria Math"/>
        </w:rPr>
        <w:t>ℬ</w:t>
      </w:r>
      <w:r>
        <w:rPr>
          <w:rStyle w:val="katex"/>
        </w:rPr>
        <w:t>\leftarrow</w:t>
      </w:r>
      <w:r>
        <w:rPr>
          <w:rStyle w:val="katex"/>
          <w:rFonts w:ascii="Cambria Math" w:hAnsi="Cambria Math" w:cs="Cambria Math"/>
        </w:rPr>
        <w:t>𝒞</w:t>
      </w:r>
      <w:r>
        <w:rPr>
          <w:rStyle w:val="katex"/>
        </w:rPr>
        <w:t>} = I_n \text{M3.757}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(M3.757)</w:t>
      </w:r>
    </w:p>
    <w:p w:rsidR="00EF4100" w:rsidRDefault="00EF4100" w:rsidP="00EF4100">
      <w:pPr>
        <w:pStyle w:val="StandardWeb"/>
      </w:pPr>
      <w:r>
        <w:t xml:space="preserve">Damit ist die Matrix </w:t>
      </w:r>
      <w:r>
        <w:rPr>
          <w:rStyle w:val="HTMLCode"/>
        </w:rPr>
        <w:t>(A)</w:t>
      </w:r>
      <w:r>
        <w:t xml:space="preserve"> invertierbar.</w:t>
      </w:r>
    </w:p>
    <w:p w:rsidR="00EF4100" w:rsidRDefault="00EF4100" w:rsidP="00EF4100">
      <w:pPr>
        <w:pStyle w:val="berschrift2"/>
      </w:pPr>
      <w:r>
        <w:t>M3.6.19 Definition der inversen Matrix</w:t>
      </w:r>
    </w:p>
    <w:p w:rsidR="00EF4100" w:rsidRDefault="00EF4100" w:rsidP="00EF4100">
      <w:pPr>
        <w:pStyle w:val="StandardWeb"/>
      </w:pPr>
      <w:r>
        <w:t>Eine quadratische Matrix:</w:t>
      </w:r>
    </w:p>
    <w:p w:rsidR="00EF4100" w:rsidRDefault="00EF4100" w:rsidP="00EF4100">
      <w:r>
        <w:rPr>
          <w:rStyle w:val="katex"/>
        </w:rPr>
        <w:t>A</w:t>
      </w:r>
      <w:r>
        <w:rPr>
          <w:rStyle w:val="katex"/>
          <w:rFonts w:ascii="Cambria Math" w:hAnsi="Cambria Math" w:cs="Cambria Math"/>
        </w:rPr>
        <w:t>∈</w:t>
      </w:r>
      <w:r>
        <w:rPr>
          <w:rStyle w:val="katex"/>
        </w:rPr>
        <w:t>Kn×n(M3.</w:t>
      </w:r>
      <w:proofErr w:type="gramStart"/>
      <w:r>
        <w:rPr>
          <w:rStyle w:val="katex"/>
        </w:rPr>
        <w:t>758)A</w:t>
      </w:r>
      <w:proofErr w:type="gramEnd"/>
      <w:r>
        <w:rPr>
          <w:rStyle w:val="katex"/>
        </w:rPr>
        <w:t>\in K^{n\times n} \text{M3.758}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(M3.758)</w:t>
      </w:r>
    </w:p>
    <w:p w:rsidR="00EF4100" w:rsidRDefault="00EF4100" w:rsidP="00EF4100">
      <w:pPr>
        <w:pStyle w:val="StandardWeb"/>
      </w:pPr>
      <w:r>
        <w:t>heißt invertierbar, wenn eine Matrix:</w:t>
      </w:r>
    </w:p>
    <w:p w:rsidR="00EF4100" w:rsidRDefault="00EF4100" w:rsidP="00EF4100">
      <w:r>
        <w:rPr>
          <w:rStyle w:val="katex"/>
        </w:rPr>
        <w:t>B</w:t>
      </w:r>
      <w:r>
        <w:rPr>
          <w:rStyle w:val="katex"/>
          <w:rFonts w:ascii="Cambria Math" w:hAnsi="Cambria Math" w:cs="Cambria Math"/>
        </w:rPr>
        <w:t>∈</w:t>
      </w:r>
      <w:r>
        <w:rPr>
          <w:rStyle w:val="katex"/>
        </w:rPr>
        <w:t>Kn×n(M3.</w:t>
      </w:r>
      <w:proofErr w:type="gramStart"/>
      <w:r>
        <w:rPr>
          <w:rStyle w:val="katex"/>
        </w:rPr>
        <w:t>759)B</w:t>
      </w:r>
      <w:proofErr w:type="gramEnd"/>
      <w:r>
        <w:rPr>
          <w:rStyle w:val="katex"/>
        </w:rPr>
        <w:t>\in K^{n\times n} \text{M3.759}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(M3.759)</w:t>
      </w:r>
    </w:p>
    <w:p w:rsidR="00EF4100" w:rsidRDefault="00EF4100" w:rsidP="00EF4100">
      <w:pPr>
        <w:pStyle w:val="StandardWeb"/>
      </w:pPr>
      <w:r>
        <w:t>existiert mit:</w:t>
      </w:r>
    </w:p>
    <w:p w:rsidR="00EF4100" w:rsidRDefault="00EF4100" w:rsidP="00EF4100">
      <w:r>
        <w:rPr>
          <w:rStyle w:val="katex"/>
        </w:rPr>
        <w:t>BA=In(M3.</w:t>
      </w:r>
      <w:proofErr w:type="gramStart"/>
      <w:r>
        <w:rPr>
          <w:rStyle w:val="katex"/>
        </w:rPr>
        <w:t>760)BA</w:t>
      </w:r>
      <w:proofErr w:type="gramEnd"/>
      <w:r>
        <w:rPr>
          <w:rStyle w:val="katex"/>
        </w:rPr>
        <w:t>=I_n \text{M3.760}</w:t>
      </w:r>
    </w:p>
    <w:p w:rsidR="0098399B" w:rsidRDefault="00EF4100" w:rsidP="00EF4100">
      <w:pPr>
        <w:pStyle w:val="StandardWeb"/>
      </w:pPr>
      <w:r>
        <w:lastRenderedPageBreak/>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BA</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(M3.760)</w:t>
      </w:r>
    </w:p>
    <w:p w:rsidR="00EF4100" w:rsidRDefault="00EF4100" w:rsidP="00EF4100">
      <w:pPr>
        <w:pStyle w:val="StandardWeb"/>
      </w:pPr>
      <w:r>
        <w:t>und:</w:t>
      </w:r>
    </w:p>
    <w:p w:rsidR="00EF4100" w:rsidRDefault="00EF4100" w:rsidP="00EF4100">
      <w:r>
        <w:rPr>
          <w:rStyle w:val="katex"/>
        </w:rPr>
        <w:t>AB=In(M3.</w:t>
      </w:r>
      <w:proofErr w:type="gramStart"/>
      <w:r>
        <w:rPr>
          <w:rStyle w:val="katex"/>
        </w:rPr>
        <w:t>761)AB</w:t>
      </w:r>
      <w:proofErr w:type="gramEnd"/>
      <w:r>
        <w:rPr>
          <w:rStyle w:val="katex"/>
        </w:rPr>
        <w:t>=I_n \text{M3.761}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AB</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(M3.761)</w:t>
      </w:r>
    </w:p>
    <w:p w:rsidR="00EF4100" w:rsidRDefault="00EF4100" w:rsidP="00EF4100">
      <w:pPr>
        <w:pStyle w:val="StandardWeb"/>
      </w:pPr>
      <w:r>
        <w:t>Diese Matrix ist eindeutig und wird mit:</w:t>
      </w:r>
    </w:p>
    <w:p w:rsidR="00EF4100" w:rsidRDefault="00EF4100" w:rsidP="00EF4100">
      <w:r>
        <w:rPr>
          <w:rStyle w:val="katex"/>
        </w:rPr>
        <w:t>A−1(M3.</w:t>
      </w:r>
      <w:proofErr w:type="gramStart"/>
      <w:r>
        <w:rPr>
          <w:rStyle w:val="katex"/>
        </w:rPr>
        <w:t>762)A</w:t>
      </w:r>
      <w:proofErr w:type="gramEnd"/>
      <w:r>
        <w:rPr>
          <w:rStyle w:val="katex"/>
        </w:rPr>
        <w:t>^{-1} \text{M3.762}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(M3.762)</w:t>
      </w:r>
    </w:p>
    <w:p w:rsidR="00EF4100" w:rsidRDefault="00EF4100" w:rsidP="00EF4100">
      <w:pPr>
        <w:pStyle w:val="StandardWeb"/>
      </w:pPr>
      <w:r>
        <w:t>bezeichnet.</w:t>
      </w:r>
    </w:p>
    <w:p w:rsidR="00EF4100" w:rsidRDefault="00EF4100" w:rsidP="00EF4100">
      <w:pPr>
        <w:pStyle w:val="StandardWeb"/>
      </w:pPr>
      <w:r>
        <w:t>Damit gilt:</w:t>
      </w:r>
    </w:p>
    <w:p w:rsidR="00EF4100" w:rsidRDefault="00EF4100" w:rsidP="00EF4100">
      <w:r>
        <w:rPr>
          <w:rStyle w:val="katex"/>
        </w:rPr>
        <w:t>A−1A=In(M3.</w:t>
      </w:r>
      <w:proofErr w:type="gramStart"/>
      <w:r>
        <w:rPr>
          <w:rStyle w:val="katex"/>
        </w:rPr>
        <w:t>763)A</w:t>
      </w:r>
      <w:proofErr w:type="gramEnd"/>
      <w:r>
        <w:rPr>
          <w:rStyle w:val="katex"/>
        </w:rPr>
        <w:t>^{-1}A=I_n \text{M3.763}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w:rPr>
              <w:rStyle w:val="HTMLCode"/>
              <w:rFonts w:ascii="Cambria Math" w:eastAsia="Calibri" w:hAnsi="Cambria Math"/>
            </w:rPr>
            <m:t>A</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(M3.763)</w:t>
      </w:r>
    </w:p>
    <w:p w:rsidR="00EF4100" w:rsidRDefault="00EF4100" w:rsidP="00EF4100">
      <w:pPr>
        <w:pStyle w:val="StandardWeb"/>
      </w:pPr>
      <w:r>
        <w:t>und:</w:t>
      </w:r>
    </w:p>
    <w:p w:rsidR="00EF4100" w:rsidRDefault="00EF4100" w:rsidP="00EF4100">
      <w:r>
        <w:rPr>
          <w:rStyle w:val="katex"/>
        </w:rPr>
        <w:t>AA−1=In(M3.</w:t>
      </w:r>
      <w:proofErr w:type="gramStart"/>
      <w:r>
        <w:rPr>
          <w:rStyle w:val="katex"/>
        </w:rPr>
        <w:t>764)AA</w:t>
      </w:r>
      <w:proofErr w:type="gramEnd"/>
      <w:r>
        <w:rPr>
          <w:rStyle w:val="katex"/>
        </w:rPr>
        <w:t>^{-1}=I_n \text{M3.764}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(M3.764)</w:t>
      </w:r>
    </w:p>
    <w:p w:rsidR="00EF4100" w:rsidRDefault="00EF4100" w:rsidP="00EF4100">
      <w:pPr>
        <w:pStyle w:val="StandardWeb"/>
      </w:pPr>
      <w:r>
        <w:t>Für die Darstellung eines linearen Isomorphismus folgt:</w:t>
      </w:r>
    </w:p>
    <w:p w:rsidR="00EF4100" w:rsidRDefault="00EF4100" w:rsidP="00EF4100">
      <w:r>
        <w:rPr>
          <w:rStyle w:val="katex"/>
        </w:rPr>
        <w:t>[T−1]B←C=([T]C←B)−1(M3.765)\rect( [T^{-1}]_{</w:t>
      </w:r>
      <w:r>
        <w:rPr>
          <w:rStyle w:val="katex"/>
          <w:rFonts w:ascii="Cambria Math" w:hAnsi="Cambria Math" w:cs="Cambria Math"/>
        </w:rPr>
        <w:t>ℬ</w:t>
      </w:r>
      <w:r>
        <w:rPr>
          <w:rStyle w:val="katex"/>
        </w:rPr>
        <w:t>\leftarrow</w:t>
      </w:r>
      <w:r>
        <w:rPr>
          <w:rStyle w:val="katex"/>
          <w:rFonts w:ascii="Cambria Math" w:hAnsi="Cambria Math" w:cs="Cambria Math"/>
        </w:rPr>
        <w:t>𝒞</w:t>
      </w:r>
      <w:r>
        <w:rPr>
          <w:rStyle w:val="katex"/>
        </w:rPr>
        <w:t>} = \left(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\right)^{-1} ) \text{M3.765}</w:t>
      </w:r>
    </w:p>
    <w:p w:rsidR="0098399B" w:rsidRDefault="00EF4100" w:rsidP="00EF4100">
      <w:pPr>
        <w:pStyle w:val="StandardWeb"/>
      </w:pPr>
      <w:r>
        <w:lastRenderedPageBreak/>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e>
                </m:d>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d>
                  <m:dPr>
                    <m:ctrlPr>
                      <w:rPr>
                        <w:rStyle w:val="HTMLCode"/>
                        <w:rFonts w:ascii="Cambria Math" w:eastAsia="Calibri" w:hAnsi="Cambria Math"/>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ctrlPr>
                      <w:rPr>
                        <w:rStyle w:val="HTMLCode"/>
                        <w:rFonts w:ascii="Cambria Math" w:eastAsia="Calibri" w:hAnsi="Cambria Math"/>
                        <w:i w:val="0"/>
                      </w:rPr>
                    </m:ctrlPr>
                  </m:e>
                </m:d>
              </m:e>
              <m:sup>
                <m:r>
                  <m:rPr>
                    <m:sty m:val="p"/>
                  </m:rPr>
                  <w:rPr>
                    <w:rStyle w:val="HTMLCode"/>
                    <w:rFonts w:ascii="Cambria Math" w:eastAsia="Calibri" w:hAnsi="Cambria Math"/>
                  </w:rPr>
                  <m:t>-1</m:t>
                </m:r>
              </m:sup>
            </m:sSup>
          </m:e>
        </m:borderBox>
      </m:oMath>
      <w:r>
        <w:rPr>
          <w:rStyle w:val="HTMLCode"/>
          <w:rFonts w:ascii="Cambria Math" w:eastAsia="Calibri" w:hAnsi="Cambria Math" w:cs="Calibri"/>
        </w:rPr>
        <w:tab/>
        <w:t>(M3.765)</w:t>
      </w:r>
    </w:p>
    <w:p w:rsidR="00EF4100" w:rsidRDefault="00EF4100" w:rsidP="00EF4100">
      <w:pPr>
        <w:pStyle w:val="berschrift2"/>
      </w:pPr>
      <w:r>
        <w:t>M3.6.20 Eindeutigkeit der inversen Matrix</w:t>
      </w:r>
    </w:p>
    <w:p w:rsidR="00EF4100" w:rsidRDefault="00EF4100" w:rsidP="00EF4100">
      <w:pPr>
        <w:pStyle w:val="StandardWeb"/>
      </w:pPr>
      <w:r>
        <w:t xml:space="preserve">Angenommen, </w:t>
      </w:r>
      <w:r>
        <w:rPr>
          <w:rStyle w:val="HTMLCode"/>
        </w:rPr>
        <w:t>(B)</w:t>
      </w:r>
      <w:r>
        <w:t xml:space="preserve"> und </w:t>
      </w:r>
      <w:r>
        <w:rPr>
          <w:rStyle w:val="HTMLCode"/>
        </w:rPr>
        <w:t>(C)</w:t>
      </w:r>
      <w:r>
        <w:t xml:space="preserve"> seien beide inverse Matrizen zu </w:t>
      </w:r>
      <w:r>
        <w:rPr>
          <w:rStyle w:val="HTMLCode"/>
        </w:rPr>
        <w:t>(A)</w:t>
      </w:r>
      <w:r>
        <w:t>.</w:t>
      </w:r>
    </w:p>
    <w:p w:rsidR="00EF4100" w:rsidRDefault="00EF4100" w:rsidP="00EF4100">
      <w:pPr>
        <w:pStyle w:val="StandardWeb"/>
      </w:pPr>
      <w:r>
        <w:t>Dann gilt:</w:t>
      </w:r>
    </w:p>
    <w:p w:rsidR="00EF4100" w:rsidRDefault="00EF4100" w:rsidP="00EF4100">
      <w:r>
        <w:rPr>
          <w:rStyle w:val="katex"/>
        </w:rPr>
        <w:t>BA=In(M3.</w:t>
      </w:r>
      <w:proofErr w:type="gramStart"/>
      <w:r>
        <w:rPr>
          <w:rStyle w:val="katex"/>
        </w:rPr>
        <w:t>766)BA</w:t>
      </w:r>
      <w:proofErr w:type="gramEnd"/>
      <w:r>
        <w:rPr>
          <w:rStyle w:val="katex"/>
        </w:rPr>
        <w:t>=I_n \text{M3.766}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BA</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(M3.766)</w:t>
      </w:r>
    </w:p>
    <w:p w:rsidR="00EF4100" w:rsidRDefault="00EF4100" w:rsidP="00EF4100">
      <w:pPr>
        <w:pStyle w:val="StandardWeb"/>
      </w:pPr>
      <w:r>
        <w:t>und:</w:t>
      </w:r>
    </w:p>
    <w:p w:rsidR="00EF4100" w:rsidRDefault="00EF4100" w:rsidP="00EF4100">
      <w:r>
        <w:rPr>
          <w:rStyle w:val="katex"/>
        </w:rPr>
        <w:t>AC=In(M3.</w:t>
      </w:r>
      <w:proofErr w:type="gramStart"/>
      <w:r>
        <w:rPr>
          <w:rStyle w:val="katex"/>
        </w:rPr>
        <w:t>767)AC</w:t>
      </w:r>
      <w:proofErr w:type="gramEnd"/>
      <w:r>
        <w:rPr>
          <w:rStyle w:val="katex"/>
        </w:rPr>
        <w:t>=I_n \text{M3.767}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AC</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(M3.767)</w:t>
      </w:r>
    </w:p>
    <w:p w:rsidR="00EF4100" w:rsidRDefault="00EF4100" w:rsidP="00EF4100">
      <w:pPr>
        <w:pStyle w:val="StandardWeb"/>
      </w:pPr>
      <w:r>
        <w:t>Damit:</w:t>
      </w:r>
    </w:p>
    <w:p w:rsidR="00EF4100" w:rsidRDefault="00EF4100" w:rsidP="00EF4100">
      <w:r>
        <w:rPr>
          <w:rStyle w:val="katex"/>
        </w:rPr>
        <w:t>B=BIn(M3.</w:t>
      </w:r>
      <w:proofErr w:type="gramStart"/>
      <w:r>
        <w:rPr>
          <w:rStyle w:val="katex"/>
        </w:rPr>
        <w:t>768)B</w:t>
      </w:r>
      <w:proofErr w:type="gramEnd"/>
      <w:r>
        <w:rPr>
          <w:rStyle w:val="katex"/>
        </w:rPr>
        <w:t xml:space="preserve"> = BI_n \text{M3.768}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B</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(M3.768)</w:t>
      </w:r>
    </w:p>
    <w:p w:rsidR="00EF4100" w:rsidRDefault="00EF4100" w:rsidP="00EF4100">
      <w:pPr>
        <w:pStyle w:val="StandardWeb"/>
      </w:pPr>
      <w:r>
        <w:t xml:space="preserve">Mit </w:t>
      </w:r>
      <w:r>
        <w:rPr>
          <w:rStyle w:val="HTMLCode"/>
        </w:rPr>
        <w:t>(I_n=AC)</w:t>
      </w:r>
      <w:r>
        <w:t>:</w:t>
      </w:r>
    </w:p>
    <w:p w:rsidR="00EF4100" w:rsidRDefault="00EF4100" w:rsidP="00EF4100">
      <w:r>
        <w:rPr>
          <w:rStyle w:val="katex"/>
        </w:rPr>
        <w:t>B=B(AC)(M3.</w:t>
      </w:r>
      <w:proofErr w:type="gramStart"/>
      <w:r>
        <w:rPr>
          <w:rStyle w:val="katex"/>
        </w:rPr>
        <w:t>769)B</w:t>
      </w:r>
      <w:proofErr w:type="gramEnd"/>
      <w:r>
        <w:rPr>
          <w:rStyle w:val="katex"/>
        </w:rPr>
        <w:t xml:space="preserve"> = B(AC) \text{M3.769}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B</m:t>
          </m:r>
          <m:d>
            <m:dPr>
              <m:ctrlPr>
                <w:rPr>
                  <w:rStyle w:val="HTMLCode"/>
                  <w:rFonts w:ascii="Cambria Math" w:eastAsia="Calibri" w:hAnsi="Cambria Math"/>
                  <w:i w:val="0"/>
                </w:rPr>
              </m:ctrlPr>
            </m:dPr>
            <m:e>
              <m:r>
                <w:rPr>
                  <w:rStyle w:val="HTMLCode"/>
                  <w:rFonts w:ascii="Cambria Math" w:eastAsia="Calibri" w:hAnsi="Cambria Math"/>
                </w:rPr>
                <m:t>AC</m:t>
              </m:r>
            </m:e>
          </m:d>
          <m:r>
            <w:rPr>
              <w:rStyle w:val="HTMLCode"/>
              <w:rFonts w:ascii="Times New Roman" w:eastAsia="Calibri" w:hAnsi="Times New Roman" w:cs="Calibri"/>
            </w:rPr>
            <w:br/>
          </m:r>
        </m:oMath>
      </m:oMathPara>
      <w:r>
        <w:rPr>
          <w:rStyle w:val="HTMLCode"/>
          <w:rFonts w:ascii="Times New Roman" w:eastAsia="Calibri" w:hAnsi="Times New Roman" w:cs="Calibri"/>
        </w:rPr>
        <w:tab/>
        <w:t>(M3.769)</w:t>
      </w:r>
    </w:p>
    <w:p w:rsidR="00EF4100" w:rsidRDefault="00EF4100" w:rsidP="00EF4100">
      <w:pPr>
        <w:pStyle w:val="StandardWeb"/>
      </w:pPr>
      <w:r>
        <w:t>Wegen der Assoziativität:</w:t>
      </w:r>
    </w:p>
    <w:p w:rsidR="00EF4100" w:rsidRDefault="00EF4100" w:rsidP="00EF4100">
      <w:r>
        <w:rPr>
          <w:rStyle w:val="katex"/>
        </w:rPr>
        <w:t>B=(BA)C(M3.</w:t>
      </w:r>
      <w:proofErr w:type="gramStart"/>
      <w:r>
        <w:rPr>
          <w:rStyle w:val="katex"/>
        </w:rPr>
        <w:t>770)B</w:t>
      </w:r>
      <w:proofErr w:type="gramEnd"/>
      <w:r>
        <w:rPr>
          <w:rStyle w:val="katex"/>
        </w:rPr>
        <w:t xml:space="preserve"> = (BA)C \text{M3.770}</w:t>
      </w:r>
    </w:p>
    <w:p w:rsidR="0098399B" w:rsidRDefault="00EF4100" w:rsidP="00EF4100">
      <w:pPr>
        <w:pStyle w:val="StandardWeb"/>
      </w:pPr>
      <w:r>
        <w:lastRenderedPageBreak/>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BA</m:t>
              </m:r>
            </m:e>
          </m:d>
          <m:r>
            <w:rPr>
              <w:rStyle w:val="HTMLCode"/>
              <w:rFonts w:ascii="Cambria Math" w:eastAsia="Calibri" w:hAnsi="Cambria Math"/>
            </w:rPr>
            <m:t>C</m:t>
          </m:r>
          <m:r>
            <w:rPr>
              <w:rStyle w:val="HTMLCode"/>
              <w:rFonts w:ascii="Times New Roman" w:eastAsia="Calibri" w:hAnsi="Times New Roman" w:cs="Calibri"/>
            </w:rPr>
            <w:br/>
          </m:r>
        </m:oMath>
      </m:oMathPara>
      <w:r>
        <w:rPr>
          <w:rStyle w:val="HTMLCode"/>
          <w:rFonts w:ascii="Times New Roman" w:eastAsia="Calibri" w:hAnsi="Times New Roman" w:cs="Calibri"/>
        </w:rPr>
        <w:tab/>
        <w:t>(M3.770)</w:t>
      </w:r>
    </w:p>
    <w:p w:rsidR="00EF4100" w:rsidRDefault="00EF4100" w:rsidP="00EF4100">
      <w:pPr>
        <w:pStyle w:val="StandardWeb"/>
      </w:pPr>
      <w:r>
        <w:t xml:space="preserve">Mit </w:t>
      </w:r>
      <w:r>
        <w:rPr>
          <w:rStyle w:val="HTMLCode"/>
        </w:rPr>
        <w:t>(BA=I_n)</w:t>
      </w:r>
      <w:r>
        <w:t>:</w:t>
      </w:r>
    </w:p>
    <w:p w:rsidR="00EF4100" w:rsidRDefault="00EF4100" w:rsidP="00EF4100">
      <w:r>
        <w:rPr>
          <w:rStyle w:val="katex"/>
        </w:rPr>
        <w:t>B=InC(M3.</w:t>
      </w:r>
      <w:proofErr w:type="gramStart"/>
      <w:r>
        <w:rPr>
          <w:rStyle w:val="katex"/>
        </w:rPr>
        <w:t>771)B</w:t>
      </w:r>
      <w:proofErr w:type="gramEnd"/>
      <w:r>
        <w:rPr>
          <w:rStyle w:val="katex"/>
        </w:rPr>
        <w:t xml:space="preserve"> = I_nC \text{M3.771}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Cambria Math" w:eastAsia="Calibri" w:hAnsi="Cambria Math"/>
            </w:rPr>
            <m:t>C</m:t>
          </m:r>
          <m:r>
            <w:rPr>
              <w:rStyle w:val="HTMLCode"/>
              <w:rFonts w:ascii="Times New Roman" w:eastAsia="Calibri" w:hAnsi="Times New Roman" w:cs="Calibri"/>
            </w:rPr>
            <w:br/>
          </m:r>
        </m:oMath>
      </m:oMathPara>
      <w:r>
        <w:rPr>
          <w:rStyle w:val="HTMLCode"/>
          <w:rFonts w:ascii="Times New Roman" w:eastAsia="Calibri" w:hAnsi="Times New Roman" w:cs="Calibri"/>
        </w:rPr>
        <w:tab/>
        <w:t>(M3.771)</w:t>
      </w:r>
    </w:p>
    <w:p w:rsidR="00EF4100" w:rsidRDefault="00EF4100" w:rsidP="00EF4100">
      <w:pPr>
        <w:pStyle w:val="StandardWeb"/>
      </w:pPr>
      <w:r>
        <w:t>also:</w:t>
      </w:r>
    </w:p>
    <w:p w:rsidR="00EF4100" w:rsidRDefault="00EF4100" w:rsidP="00EF4100">
      <w:r>
        <w:rPr>
          <w:rStyle w:val="katex"/>
        </w:rPr>
        <w:t>B=C(M3.</w:t>
      </w:r>
      <w:proofErr w:type="gramStart"/>
      <w:r>
        <w:rPr>
          <w:rStyle w:val="katex"/>
        </w:rPr>
        <w:t>772)B</w:t>
      </w:r>
      <w:proofErr w:type="gramEnd"/>
      <w:r>
        <w:rPr>
          <w:rStyle w:val="katex"/>
        </w:rPr>
        <w:t>=C \text{M3.772}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r>
            <w:rPr>
              <w:rStyle w:val="HTMLCode"/>
              <w:rFonts w:ascii="Times New Roman" w:eastAsia="Calibri" w:hAnsi="Times New Roman" w:cs="Calibri"/>
            </w:rPr>
            <w:br/>
          </m:r>
        </m:oMath>
      </m:oMathPara>
      <w:r>
        <w:rPr>
          <w:rStyle w:val="HTMLCode"/>
          <w:rFonts w:ascii="Times New Roman" w:eastAsia="Calibri" w:hAnsi="Times New Roman" w:cs="Calibri"/>
        </w:rPr>
        <w:tab/>
        <w:t>(M3.772)</w:t>
      </w:r>
    </w:p>
    <w:p w:rsidR="00EF4100" w:rsidRDefault="00EF4100" w:rsidP="00EF4100">
      <w:pPr>
        <w:pStyle w:val="StandardWeb"/>
      </w:pPr>
      <w:r>
        <w:t>Damit ist die inverse Matrix eindeutig.</w:t>
      </w:r>
    </w:p>
    <w:p w:rsidR="00EF4100" w:rsidRDefault="00EF4100" w:rsidP="00EF4100">
      <w:pPr>
        <w:pStyle w:val="berschrift2"/>
      </w:pPr>
      <w:r>
        <w:t>M3.6.21 Inverse eines Matrixprodukts</w:t>
      </w:r>
    </w:p>
    <w:p w:rsidR="00EF4100" w:rsidRDefault="00EF4100" w:rsidP="00EF4100">
      <w:pPr>
        <w:pStyle w:val="StandardWeb"/>
      </w:pPr>
      <w:r>
        <w:t xml:space="preserve">Seien </w:t>
      </w:r>
      <w:r>
        <w:rPr>
          <w:rStyle w:val="HTMLCode"/>
        </w:rPr>
        <w:t>(A)</w:t>
      </w:r>
      <w:r>
        <w:t xml:space="preserve"> und </w:t>
      </w:r>
      <w:r>
        <w:rPr>
          <w:rStyle w:val="HTMLCode"/>
        </w:rPr>
        <w:t>(B)</w:t>
      </w:r>
      <w:r>
        <w:t xml:space="preserve"> invertierbare quadratische Matrizen gleicher Größe.</w:t>
      </w:r>
    </w:p>
    <w:p w:rsidR="00EF4100" w:rsidRDefault="00EF4100" w:rsidP="00EF4100">
      <w:pPr>
        <w:pStyle w:val="StandardWeb"/>
      </w:pPr>
      <w:r>
        <w:t>Aus der Abbildungsregel:</w:t>
      </w:r>
    </w:p>
    <w:p w:rsidR="00EF4100" w:rsidRDefault="00EF4100" w:rsidP="00EF4100">
      <w:r>
        <w:rPr>
          <w:rStyle w:val="katex"/>
        </w:rPr>
        <w:t>(T</w:t>
      </w:r>
      <w:r>
        <w:rPr>
          <w:rStyle w:val="katex"/>
          <w:rFonts w:ascii="Cambria Math" w:hAnsi="Cambria Math" w:cs="Cambria Math"/>
        </w:rPr>
        <w:t>∘</w:t>
      </w:r>
      <w:proofErr w:type="gramStart"/>
      <w:r>
        <w:rPr>
          <w:rStyle w:val="katex"/>
        </w:rPr>
        <w:t>S)−</w:t>
      </w:r>
      <w:proofErr w:type="gramEnd"/>
      <w:r>
        <w:rPr>
          <w:rStyle w:val="katex"/>
        </w:rPr>
        <w:t>1=S−1</w:t>
      </w:r>
      <w:r>
        <w:rPr>
          <w:rStyle w:val="katex"/>
          <w:rFonts w:ascii="Cambria Math" w:hAnsi="Cambria Math" w:cs="Cambria Math"/>
        </w:rPr>
        <w:t>∘</w:t>
      </w:r>
      <w:r>
        <w:rPr>
          <w:rStyle w:val="katex"/>
        </w:rPr>
        <w:t>T−1(M3.773)(T\circ S)^{-1} = S^{-1}\circ T^{-1} \text{M3.773}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S</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(M3.773)</w:t>
      </w:r>
    </w:p>
    <w:p w:rsidR="00EF4100" w:rsidRDefault="00EF4100" w:rsidP="00EF4100">
      <w:pPr>
        <w:pStyle w:val="StandardWeb"/>
      </w:pPr>
      <w:r>
        <w:t>folgt auf Matrixebene:</w:t>
      </w:r>
    </w:p>
    <w:p w:rsidR="00EF4100" w:rsidRDefault="00EF4100" w:rsidP="00EF4100">
      <w:r>
        <w:rPr>
          <w:rStyle w:val="katex"/>
        </w:rPr>
        <w:t>(AB)−1=B−1A−1(M3.</w:t>
      </w:r>
      <w:proofErr w:type="gramStart"/>
      <w:r>
        <w:rPr>
          <w:rStyle w:val="katex"/>
        </w:rPr>
        <w:t>774)(</w:t>
      </w:r>
      <w:proofErr w:type="gramEnd"/>
      <w:r>
        <w:rPr>
          <w:rStyle w:val="katex"/>
        </w:rPr>
        <w:t>AB)^{-1} = B^{-1}A^{-1} \text{M3.774}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r>
                    <w:rPr>
                      <w:rStyle w:val="HTMLCode"/>
                      <w:rFonts w:ascii="Cambria Math" w:eastAsia="Calibri" w:hAnsi="Cambria Math"/>
                    </w:rPr>
                    <m:t>AB</m:t>
                  </m:r>
                </m:e>
              </m:d>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B</m:t>
              </m:r>
            </m:e>
            <m:sup>
              <m:r>
                <m:rPr>
                  <m:sty m:val="p"/>
                </m:rPr>
                <w:rPr>
                  <w:rStyle w:val="HTMLCode"/>
                  <w:rFonts w:ascii="Cambria Math" w:eastAsia="Calibri" w:hAnsi="Cambria Math"/>
                </w:rPr>
                <m:t>-1</m:t>
              </m:r>
            </m:sup>
          </m:sSup>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(M3.774)</w:t>
      </w:r>
    </w:p>
    <w:p w:rsidR="00EF4100" w:rsidRDefault="00EF4100" w:rsidP="00EF4100">
      <w:pPr>
        <w:pStyle w:val="StandardWeb"/>
      </w:pPr>
      <w:r>
        <w:lastRenderedPageBreak/>
        <w:t>Ich überprüfe dies:</w:t>
      </w:r>
    </w:p>
    <w:p w:rsidR="00EF4100" w:rsidRDefault="00EF4100" w:rsidP="00EF4100">
      <w:r>
        <w:rPr>
          <w:rStyle w:val="katex"/>
        </w:rPr>
        <w:t>(AB)(B−1A−1)=A(BB−1)A−1(M3.775)(AB)(B^{-1}A^{-1}) = A(BB^{-1})A^{-1} \text{M3.775}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AB</m:t>
              </m:r>
            </m:e>
          </m:d>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B</m:t>
                  </m:r>
                </m:e>
                <m:sup>
                  <m:r>
                    <m:rPr>
                      <m:sty m:val="p"/>
                    </m:rPr>
                    <w:rPr>
                      <w:rStyle w:val="HTMLCode"/>
                      <w:rFonts w:ascii="Cambria Math" w:eastAsia="Calibri" w:hAnsi="Cambria Math"/>
                    </w:rPr>
                    <m:t>-1</m:t>
                  </m:r>
                </m:sup>
              </m:sSup>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e>
          </m:d>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sSup>
                <m:sSupPr>
                  <m:ctrlPr>
                    <w:rPr>
                      <w:rStyle w:val="HTMLCode"/>
                      <w:rFonts w:ascii="Cambria Math" w:eastAsia="Calibri" w:hAnsi="Cambria Math"/>
                      <w:i w:val="0"/>
                    </w:rPr>
                  </m:ctrlPr>
                </m:sSupPr>
                <m:e>
                  <m:r>
                    <w:rPr>
                      <w:rStyle w:val="HTMLCode"/>
                      <w:rFonts w:ascii="Cambria Math" w:eastAsia="Calibri" w:hAnsi="Cambria Math"/>
                    </w:rPr>
                    <m:t>B</m:t>
                  </m:r>
                </m:e>
                <m:sup>
                  <m:r>
                    <m:rPr>
                      <m:sty m:val="p"/>
                    </m:rPr>
                    <w:rPr>
                      <w:rStyle w:val="HTMLCode"/>
                      <w:rFonts w:ascii="Cambria Math" w:eastAsia="Calibri" w:hAnsi="Cambria Math"/>
                    </w:rPr>
                    <m:t>-1</m:t>
                  </m:r>
                </m:sup>
              </m:sSup>
            </m:e>
          </m:d>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(M3.775)</w:t>
      </w:r>
    </w:p>
    <w:p w:rsidR="00EF4100" w:rsidRDefault="00EF4100" w:rsidP="00EF4100">
      <w:pPr>
        <w:pStyle w:val="StandardWeb"/>
      </w:pPr>
      <w:r>
        <w:t>also:</w:t>
      </w:r>
    </w:p>
    <w:p w:rsidR="00EF4100" w:rsidRDefault="00EF4100" w:rsidP="00EF4100">
      <w:r>
        <w:rPr>
          <w:rStyle w:val="katex"/>
        </w:rPr>
        <w:t>(AB)(B−1A−</w:t>
      </w:r>
      <w:proofErr w:type="gramStart"/>
      <w:r>
        <w:rPr>
          <w:rStyle w:val="katex"/>
        </w:rPr>
        <w:t>1)=</w:t>
      </w:r>
      <w:proofErr w:type="gramEnd"/>
      <w:r>
        <w:rPr>
          <w:rStyle w:val="katex"/>
        </w:rPr>
        <w:t>AInA−1(M3.776)(AB)(B^{-1}A^{-1}) = AI_nA^{-1} \text{M3.776}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AB</m:t>
              </m:r>
            </m:e>
          </m:d>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B</m:t>
                  </m:r>
                </m:e>
                <m:sup>
                  <m:r>
                    <m:rPr>
                      <m:sty m:val="p"/>
                    </m:rPr>
                    <w:rPr>
                      <w:rStyle w:val="HTMLCode"/>
                      <w:rFonts w:ascii="Cambria Math" w:eastAsia="Calibri" w:hAnsi="Cambria Math"/>
                    </w:rPr>
                    <m:t>-1</m:t>
                  </m:r>
                </m:sup>
              </m:sSup>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e>
          </m:d>
          <m:r>
            <m:rPr>
              <m:sty m:val="p"/>
            </m:rPr>
            <w:rPr>
              <w:rStyle w:val="HTMLCode"/>
              <w:rFonts w:ascii="Cambria Math" w:eastAsia="Calibri" w:hAnsi="Cambria Math"/>
            </w:rPr>
            <m:t>=</m:t>
          </m:r>
          <m:r>
            <w:rPr>
              <w:rStyle w:val="HTMLCode"/>
              <w:rFonts w:ascii="Cambria Math" w:eastAsia="Calibri" w:hAnsi="Cambria Math"/>
            </w:rPr>
            <m:t>A</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(M3.776)</w:t>
      </w:r>
    </w:p>
    <w:p w:rsidR="00EF4100" w:rsidRDefault="00EF4100" w:rsidP="00EF4100">
      <w:pPr>
        <w:pStyle w:val="StandardWeb"/>
      </w:pPr>
      <w:r>
        <w:t>und damit:</w:t>
      </w:r>
    </w:p>
    <w:p w:rsidR="00EF4100" w:rsidRDefault="00EF4100" w:rsidP="00EF4100">
      <w:r>
        <w:rPr>
          <w:rStyle w:val="katex"/>
        </w:rPr>
        <w:t>(AB)(B−1A−</w:t>
      </w:r>
      <w:proofErr w:type="gramStart"/>
      <w:r>
        <w:rPr>
          <w:rStyle w:val="katex"/>
        </w:rPr>
        <w:t>1)=</w:t>
      </w:r>
      <w:proofErr w:type="gramEnd"/>
      <w:r>
        <w:rPr>
          <w:rStyle w:val="katex"/>
        </w:rPr>
        <w:t>In(M3.777)(AB)(B^{-1}A^{-1}) = I_n \text{M3.777}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AB</m:t>
              </m:r>
            </m:e>
          </m:d>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B</m:t>
                  </m:r>
                </m:e>
                <m:sup>
                  <m:r>
                    <m:rPr>
                      <m:sty m:val="p"/>
                    </m:rPr>
                    <w:rPr>
                      <w:rStyle w:val="HTMLCode"/>
                      <w:rFonts w:ascii="Cambria Math" w:eastAsia="Calibri" w:hAnsi="Cambria Math"/>
                    </w:rPr>
                    <m:t>-1</m:t>
                  </m:r>
                </m:sup>
              </m:sSup>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(M3.777)</w:t>
      </w:r>
    </w:p>
    <w:p w:rsidR="00EF4100" w:rsidRDefault="00EF4100" w:rsidP="00EF4100">
      <w:pPr>
        <w:pStyle w:val="StandardWeb"/>
      </w:pPr>
      <w:r>
        <w:t>Analog:</w:t>
      </w:r>
    </w:p>
    <w:p w:rsidR="00EF4100" w:rsidRDefault="00EF4100" w:rsidP="00EF4100">
      <w:r>
        <w:rPr>
          <w:rStyle w:val="katex"/>
        </w:rPr>
        <w:t>(B−1A−</w:t>
      </w:r>
      <w:proofErr w:type="gramStart"/>
      <w:r>
        <w:rPr>
          <w:rStyle w:val="katex"/>
        </w:rPr>
        <w:t>1)(</w:t>
      </w:r>
      <w:proofErr w:type="gramEnd"/>
      <w:r>
        <w:rPr>
          <w:rStyle w:val="katex"/>
        </w:rPr>
        <w:t>AB)=In(M3.778)(B^{-1}A^{-1})(AB) = I_n \text{M3.778}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B</m:t>
                  </m:r>
                </m:e>
                <m:sup>
                  <m:r>
                    <m:rPr>
                      <m:sty m:val="p"/>
                    </m:rPr>
                    <w:rPr>
                      <w:rStyle w:val="HTMLCode"/>
                      <w:rFonts w:ascii="Cambria Math" w:eastAsia="Calibri" w:hAnsi="Cambria Math"/>
                    </w:rPr>
                    <m:t>-1</m:t>
                  </m:r>
                </m:sup>
              </m:sSup>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e>
          </m:d>
          <m:d>
            <m:dPr>
              <m:ctrlPr>
                <w:rPr>
                  <w:rStyle w:val="HTMLCode"/>
                  <w:rFonts w:ascii="Cambria Math" w:eastAsia="Calibri" w:hAnsi="Cambria Math"/>
                  <w:i w:val="0"/>
                </w:rPr>
              </m:ctrlPr>
            </m:dPr>
            <m:e>
              <m:r>
                <w:rPr>
                  <w:rStyle w:val="HTMLCode"/>
                  <w:rFonts w:ascii="Cambria Math" w:eastAsia="Calibri" w:hAnsi="Cambria Math"/>
                </w:rPr>
                <m:t>AB</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(M3.778)</w:t>
      </w:r>
    </w:p>
    <w:p w:rsidR="00EF4100" w:rsidRDefault="00EF4100" w:rsidP="00EF4100">
      <w:pPr>
        <w:pStyle w:val="StandardWeb"/>
      </w:pPr>
      <w:r>
        <w:t>Somit:</w:t>
      </w:r>
    </w:p>
    <w:p w:rsidR="00EF4100" w:rsidRDefault="00EF4100" w:rsidP="00EF4100">
      <w:r>
        <w:rPr>
          <w:rStyle w:val="katex"/>
        </w:rPr>
        <w:t>(AB)−1=B−1A−1(M3.</w:t>
      </w:r>
      <w:proofErr w:type="gramStart"/>
      <w:r>
        <w:rPr>
          <w:rStyle w:val="katex"/>
        </w:rPr>
        <w:t>779)\</w:t>
      </w:r>
      <w:proofErr w:type="gramEnd"/>
      <w:r>
        <w:rPr>
          <w:rStyle w:val="katex"/>
        </w:rPr>
        <w:t>rect( (AB)^{-1} = B^{-1}A^{-1} ) \text{M3.779}</w:t>
      </w:r>
    </w:p>
    <w:p w:rsidR="0098399B" w:rsidRDefault="00EF4100" w:rsidP="00EF4100">
      <w:pPr>
        <w:pStyle w:val="StandardWeb"/>
      </w:pPr>
      <w:r>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r>
                      <w:rPr>
                        <w:rStyle w:val="HTMLCode"/>
                        <w:rFonts w:ascii="Cambria Math" w:eastAsia="Calibri" w:hAnsi="Cambria Math"/>
                      </w:rPr>
                      <m:t>AB</m:t>
                    </m:r>
                  </m:e>
                </m:d>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B</m:t>
                </m:r>
              </m:e>
              <m:sup>
                <m:r>
                  <m:rPr>
                    <m:sty m:val="p"/>
                  </m:rPr>
                  <w:rPr>
                    <w:rStyle w:val="HTMLCode"/>
                    <w:rFonts w:ascii="Cambria Math" w:eastAsia="Calibri" w:hAnsi="Cambria Math"/>
                  </w:rPr>
                  <m:t>-1</m:t>
                </m:r>
              </m:sup>
            </m:sSup>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e>
        </m:borderBox>
      </m:oMath>
      <w:r>
        <w:rPr>
          <w:rStyle w:val="HTMLCode"/>
          <w:rFonts w:ascii="Cambria Math" w:eastAsia="Calibri" w:hAnsi="Cambria Math" w:cs="Calibri"/>
        </w:rPr>
        <w:tab/>
        <w:t>(M3.779)</w:t>
      </w:r>
    </w:p>
    <w:p w:rsidR="00EF4100" w:rsidRDefault="00EF4100" w:rsidP="00EF4100">
      <w:pPr>
        <w:pStyle w:val="StandardWeb"/>
      </w:pPr>
      <w:r>
        <w:t>Die Reihenfolge kehrt sich beim Invertieren erneut um.</w:t>
      </w:r>
    </w:p>
    <w:p w:rsidR="00EF4100" w:rsidRDefault="00EF4100" w:rsidP="00EF4100">
      <w:pPr>
        <w:pStyle w:val="berschrift2"/>
      </w:pPr>
      <w:r>
        <w:t>M3.6.22 Potenzen quadratischer Matrizen</w:t>
      </w:r>
    </w:p>
    <w:p w:rsidR="00EF4100" w:rsidRDefault="00EF4100" w:rsidP="00EF4100">
      <w:pPr>
        <w:pStyle w:val="StandardWeb"/>
      </w:pPr>
      <w:r>
        <w:lastRenderedPageBreak/>
        <w:t>Für eine quadratische Matrix:</w:t>
      </w:r>
    </w:p>
    <w:p w:rsidR="00EF4100" w:rsidRDefault="00EF4100" w:rsidP="00EF4100">
      <w:r>
        <w:rPr>
          <w:rStyle w:val="katex"/>
        </w:rPr>
        <w:t>A</w:t>
      </w:r>
      <w:r>
        <w:rPr>
          <w:rStyle w:val="katex"/>
          <w:rFonts w:ascii="Cambria Math" w:hAnsi="Cambria Math" w:cs="Cambria Math"/>
        </w:rPr>
        <w:t>∈</w:t>
      </w:r>
      <w:r>
        <w:rPr>
          <w:rStyle w:val="katex"/>
        </w:rPr>
        <w:t>Kn×n(M3.</w:t>
      </w:r>
      <w:proofErr w:type="gramStart"/>
      <w:r>
        <w:rPr>
          <w:rStyle w:val="katex"/>
        </w:rPr>
        <w:t>780)A</w:t>
      </w:r>
      <w:proofErr w:type="gramEnd"/>
      <w:r>
        <w:rPr>
          <w:rStyle w:val="katex"/>
        </w:rPr>
        <w:t>\in K^{n\times n} \text{M3.780}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(M3.780)</w:t>
      </w:r>
    </w:p>
    <w:p w:rsidR="00EF4100" w:rsidRDefault="00EF4100" w:rsidP="00EF4100">
      <w:pPr>
        <w:pStyle w:val="StandardWeb"/>
      </w:pPr>
      <w:r>
        <w:t>kann ich wegen der Dimensionsverträglichkeit wiederholte Produkte bilden.</w:t>
      </w:r>
    </w:p>
    <w:p w:rsidR="00EF4100" w:rsidRDefault="00EF4100" w:rsidP="00EF4100">
      <w:pPr>
        <w:pStyle w:val="StandardWeb"/>
      </w:pPr>
      <w:r>
        <w:t>Ich definiere:</w:t>
      </w:r>
    </w:p>
    <w:p w:rsidR="00EF4100" w:rsidRDefault="00EF4100" w:rsidP="00EF4100">
      <w:r>
        <w:rPr>
          <w:rStyle w:val="katex"/>
        </w:rPr>
        <w:t>A1=A(M3.</w:t>
      </w:r>
      <w:proofErr w:type="gramStart"/>
      <w:r>
        <w:rPr>
          <w:rStyle w:val="katex"/>
        </w:rPr>
        <w:t>781)A</w:t>
      </w:r>
      <w:proofErr w:type="gramEnd"/>
      <w:r>
        <w:rPr>
          <w:rStyle w:val="katex"/>
        </w:rPr>
        <w:t>^1=A \text{M3.781}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m:rPr>
              <m:sty m:val="p"/>
            </m:rPr>
            <w:rPr>
              <w:rStyle w:val="HTMLCode"/>
              <w:rFonts w:ascii="Cambria Math" w:eastAsia="Calibri" w:hAnsi="Cambria Math"/>
            </w:rPr>
            <m:t>=</m:t>
          </m:r>
          <m:r>
            <w:rPr>
              <w:rStyle w:val="HTMLCode"/>
              <w:rFonts w:ascii="Cambria Math" w:eastAsia="Calibri" w:hAnsi="Cambria Math"/>
            </w:rPr>
            <m:t>A</m:t>
          </m:r>
          <m:r>
            <w:rPr>
              <w:rStyle w:val="HTMLCode"/>
              <w:rFonts w:ascii="Times New Roman" w:eastAsia="Calibri" w:hAnsi="Times New Roman" w:cs="Calibri"/>
            </w:rPr>
            <w:br/>
          </m:r>
        </m:oMath>
      </m:oMathPara>
      <w:r>
        <w:rPr>
          <w:rStyle w:val="HTMLCode"/>
          <w:rFonts w:ascii="Times New Roman" w:eastAsia="Calibri" w:hAnsi="Times New Roman" w:cs="Calibri"/>
        </w:rPr>
        <w:tab/>
        <w:t>(M3.781)</w:t>
      </w:r>
    </w:p>
    <w:p w:rsidR="00EF4100" w:rsidRDefault="00EF4100" w:rsidP="00EF4100">
      <w:pPr>
        <w:pStyle w:val="StandardWeb"/>
      </w:pPr>
      <w:r>
        <w:t>und rekursiv:</w:t>
      </w:r>
    </w:p>
    <w:p w:rsidR="00EF4100" w:rsidRDefault="00EF4100" w:rsidP="00EF4100">
      <w:r>
        <w:rPr>
          <w:rStyle w:val="katex"/>
        </w:rPr>
        <w:t>Ak+1=AkA(M3.</w:t>
      </w:r>
      <w:proofErr w:type="gramStart"/>
      <w:r>
        <w:rPr>
          <w:rStyle w:val="katex"/>
        </w:rPr>
        <w:t>782)A</w:t>
      </w:r>
      <w:proofErr w:type="gramEnd"/>
      <w:r>
        <w:rPr>
          <w:rStyle w:val="katex"/>
        </w:rPr>
        <w:t>^{k+1}=A^kA \text{M3.782}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w:rPr>
                  <w:rStyle w:val="HTMLCode"/>
                  <w:rFonts w:ascii="Cambria Math" w:eastAsia="Calibri" w:hAnsi="Cambria Math"/>
                </w:rPr>
                <m:t>k</m:t>
              </m:r>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A</m:t>
              </m:r>
            </m:e>
            <m:sup>
              <m:r>
                <w:rPr>
                  <w:rStyle w:val="HTMLCode"/>
                  <w:rFonts w:ascii="Cambria Math" w:eastAsia="Calibri" w:hAnsi="Cambria Math"/>
                </w:rPr>
                <m:t>k</m:t>
              </m:r>
            </m:sup>
          </m:sSup>
          <m:r>
            <w:rPr>
              <w:rStyle w:val="HTMLCode"/>
              <w:rFonts w:ascii="Cambria Math" w:eastAsia="Calibri" w:hAnsi="Cambria Math"/>
            </w:rPr>
            <m:t>A</m:t>
          </m:r>
          <m:r>
            <w:rPr>
              <w:rStyle w:val="HTMLCode"/>
              <w:rFonts w:ascii="Times New Roman" w:eastAsia="Calibri" w:hAnsi="Times New Roman" w:cs="Calibri"/>
            </w:rPr>
            <w:br/>
          </m:r>
        </m:oMath>
      </m:oMathPara>
      <w:r>
        <w:rPr>
          <w:rStyle w:val="HTMLCode"/>
          <w:rFonts w:ascii="Times New Roman" w:eastAsia="Calibri" w:hAnsi="Times New Roman" w:cs="Calibri"/>
        </w:rPr>
        <w:tab/>
        <w:t>(M3.782)</w:t>
      </w:r>
    </w:p>
    <w:p w:rsidR="00EF4100" w:rsidRDefault="00EF4100" w:rsidP="00EF4100">
      <w:pPr>
        <w:pStyle w:val="StandardWeb"/>
      </w:pPr>
      <w:r>
        <w:t xml:space="preserve">für </w:t>
      </w:r>
      <w:r>
        <w:rPr>
          <w:rStyle w:val="HTMLCode"/>
        </w:rPr>
        <w:t>(k\in</w:t>
      </w:r>
      <w:r>
        <w:rPr>
          <w:rStyle w:val="HTMLCode"/>
          <w:rFonts w:ascii="Cambria Math" w:hAnsi="Cambria Math" w:cs="Cambria Math"/>
        </w:rPr>
        <w:t>ℕ</w:t>
      </w:r>
      <w:r>
        <w:rPr>
          <w:rStyle w:val="HTMLCode"/>
        </w:rPr>
        <w:t>)</w:t>
      </w:r>
      <w:r>
        <w:t>.</w:t>
      </w:r>
    </w:p>
    <w:p w:rsidR="00EF4100" w:rsidRDefault="00EF4100" w:rsidP="00EF4100">
      <w:pPr>
        <w:pStyle w:val="StandardWeb"/>
      </w:pPr>
      <w:r>
        <w:t>Zusätzlich:</w:t>
      </w:r>
    </w:p>
    <w:p w:rsidR="00EF4100" w:rsidRDefault="00EF4100" w:rsidP="00EF4100">
      <w:r>
        <w:rPr>
          <w:rStyle w:val="katex"/>
        </w:rPr>
        <w:t>A0=In(M3.</w:t>
      </w:r>
      <w:proofErr w:type="gramStart"/>
      <w:r>
        <w:rPr>
          <w:rStyle w:val="katex"/>
        </w:rPr>
        <w:t>783)A</w:t>
      </w:r>
      <w:proofErr w:type="gramEnd"/>
      <w:r>
        <w:rPr>
          <w:rStyle w:val="katex"/>
        </w:rPr>
        <w:t>^0=I_n \text{M3.783}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0</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(M3.783)</w:t>
      </w:r>
    </w:p>
    <w:p w:rsidR="00EF4100" w:rsidRDefault="00EF4100" w:rsidP="00EF4100">
      <w:pPr>
        <w:pStyle w:val="StandardWeb"/>
      </w:pPr>
      <w:r>
        <w:t xml:space="preserve">Ist </w:t>
      </w:r>
      <w:r>
        <w:rPr>
          <w:rStyle w:val="HTMLCode"/>
        </w:rPr>
        <w:t>(A)</w:t>
      </w:r>
      <w:r>
        <w:t xml:space="preserve"> invertierbar, kann ich für positive </w:t>
      </w:r>
      <w:r>
        <w:rPr>
          <w:rStyle w:val="HTMLCode"/>
        </w:rPr>
        <w:t>(k)</w:t>
      </w:r>
      <w:r>
        <w:t xml:space="preserve"> außerdem schreiben:</w:t>
      </w:r>
    </w:p>
    <w:p w:rsidR="00EF4100" w:rsidRDefault="00EF4100" w:rsidP="00EF4100">
      <w:r>
        <w:rPr>
          <w:rStyle w:val="katex"/>
        </w:rPr>
        <w:t>A−k=(A−</w:t>
      </w:r>
      <w:proofErr w:type="gramStart"/>
      <w:r>
        <w:rPr>
          <w:rStyle w:val="katex"/>
        </w:rPr>
        <w:t>1)k</w:t>
      </w:r>
      <w:proofErr w:type="gramEnd"/>
      <w:r>
        <w:rPr>
          <w:rStyle w:val="katex"/>
        </w:rPr>
        <w:t>(M3.784)A^{-k} = (A^{-1})^k \text{M3.784}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m:t>
              </m:r>
              <m:r>
                <w:rPr>
                  <w:rStyle w:val="HTMLCode"/>
                  <w:rFonts w:ascii="Cambria Math" w:eastAsia="Calibri" w:hAnsi="Cambria Math"/>
                </w:rPr>
                <m:t>k</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e>
              </m:d>
            </m:e>
            <m:sup>
              <m:r>
                <w:rPr>
                  <w:rStyle w:val="HTMLCode"/>
                  <w:rFonts w:ascii="Cambria Math" w:eastAsia="Calibri" w:hAnsi="Cambria Math"/>
                </w:rPr>
                <m:t>k</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(M3.784)</w:t>
      </w:r>
    </w:p>
    <w:p w:rsidR="00EF4100" w:rsidRDefault="00EF4100" w:rsidP="00EF4100">
      <w:pPr>
        <w:pStyle w:val="StandardWeb"/>
      </w:pPr>
      <w:r>
        <w:lastRenderedPageBreak/>
        <w:t>Für nichtnegative ganze Exponenten gelten damit die üblichen Potenzregeln:</w:t>
      </w:r>
    </w:p>
    <w:p w:rsidR="00EF4100" w:rsidRDefault="00EF4100" w:rsidP="00EF4100">
      <w:r>
        <w:rPr>
          <w:rStyle w:val="katex"/>
        </w:rPr>
        <w:t>ApAq=Ap+q(M3.</w:t>
      </w:r>
      <w:proofErr w:type="gramStart"/>
      <w:r>
        <w:rPr>
          <w:rStyle w:val="katex"/>
        </w:rPr>
        <w:t>785)A</w:t>
      </w:r>
      <w:proofErr w:type="gramEnd"/>
      <w:r>
        <w:rPr>
          <w:rStyle w:val="katex"/>
        </w:rPr>
        <w:t>^pA^q = A^{p+q} \text{M3.785}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w:rPr>
                  <w:rStyle w:val="HTMLCode"/>
                  <w:rFonts w:ascii="Cambria Math" w:eastAsia="Calibri" w:hAnsi="Cambria Math"/>
                </w:rPr>
                <m:t>p</m:t>
              </m:r>
            </m:sup>
          </m:sSup>
          <m:sSup>
            <m:sSupPr>
              <m:ctrlPr>
                <w:rPr>
                  <w:rStyle w:val="HTMLCode"/>
                  <w:rFonts w:ascii="Cambria Math" w:eastAsia="Calibri" w:hAnsi="Cambria Math"/>
                  <w:i w:val="0"/>
                </w:rPr>
              </m:ctrlPr>
            </m:sSupPr>
            <m:e>
              <m:r>
                <w:rPr>
                  <w:rStyle w:val="HTMLCode"/>
                  <w:rFonts w:ascii="Cambria Math" w:eastAsia="Calibri" w:hAnsi="Cambria Math"/>
                </w:rPr>
                <m:t>A</m:t>
              </m:r>
            </m:e>
            <m:sup>
              <m:r>
                <w:rPr>
                  <w:rStyle w:val="HTMLCode"/>
                  <w:rFonts w:ascii="Cambria Math" w:eastAsia="Calibri" w:hAnsi="Cambria Math"/>
                </w:rPr>
                <m:t>q</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A</m:t>
              </m:r>
            </m:e>
            <m:sup>
              <m:r>
                <w:rPr>
                  <w:rStyle w:val="HTMLCode"/>
                  <w:rFonts w:ascii="Cambria Math" w:eastAsia="Calibri" w:hAnsi="Cambria Math"/>
                </w:rPr>
                <m:t>p</m:t>
              </m:r>
              <m:r>
                <m:rPr>
                  <m:sty m:val="p"/>
                </m:rPr>
                <w:rPr>
                  <w:rStyle w:val="HTMLCode"/>
                  <w:rFonts w:ascii="Cambria Math" w:eastAsia="Calibri" w:hAnsi="Cambria Math"/>
                </w:rPr>
                <m:t>+</m:t>
              </m:r>
              <m:r>
                <w:rPr>
                  <w:rStyle w:val="HTMLCode"/>
                  <w:rFonts w:ascii="Cambria Math" w:eastAsia="Calibri" w:hAnsi="Cambria Math"/>
                </w:rPr>
                <m:t>q</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(M3.785)</w:t>
      </w:r>
    </w:p>
    <w:p w:rsidR="00EF4100" w:rsidRDefault="00EF4100" w:rsidP="00EF4100">
      <w:pPr>
        <w:pStyle w:val="StandardWeb"/>
      </w:pPr>
      <w:r>
        <w:t>und:</w:t>
      </w:r>
    </w:p>
    <w:p w:rsidR="00EF4100" w:rsidRDefault="00EF4100" w:rsidP="00EF4100">
      <w:r>
        <w:rPr>
          <w:rStyle w:val="katex"/>
        </w:rPr>
        <w:t>(Ap)q=Apq(M3.</w:t>
      </w:r>
      <w:proofErr w:type="gramStart"/>
      <w:r>
        <w:rPr>
          <w:rStyle w:val="katex"/>
        </w:rPr>
        <w:t>786)(</w:t>
      </w:r>
      <w:proofErr w:type="gramEnd"/>
      <w:r>
        <w:rPr>
          <w:rStyle w:val="katex"/>
        </w:rPr>
        <w:t>A^p)^q = A^{pq} \text{M3.786}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A</m:t>
                      </m:r>
                    </m:e>
                    <m:sup>
                      <m:r>
                        <w:rPr>
                          <w:rStyle w:val="HTMLCode"/>
                          <w:rFonts w:ascii="Cambria Math" w:eastAsia="Calibri" w:hAnsi="Cambria Math"/>
                        </w:rPr>
                        <m:t>p</m:t>
                      </m:r>
                    </m:sup>
                  </m:sSup>
                </m:e>
              </m:d>
            </m:e>
            <m:sup>
              <m:r>
                <w:rPr>
                  <w:rStyle w:val="HTMLCode"/>
                  <w:rFonts w:ascii="Cambria Math" w:eastAsia="Calibri" w:hAnsi="Cambria Math"/>
                </w:rPr>
                <m:t>q</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A</m:t>
              </m:r>
            </m:e>
            <m:sup>
              <m:r>
                <w:rPr>
                  <w:rStyle w:val="HTMLCode"/>
                  <w:rFonts w:ascii="Cambria Math" w:eastAsia="Calibri" w:hAnsi="Cambria Math"/>
                </w:rPr>
                <m:t>pq</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(M3.786)</w:t>
      </w:r>
    </w:p>
    <w:p w:rsidR="00EF4100" w:rsidRDefault="00EF4100" w:rsidP="00EF4100">
      <w:pPr>
        <w:pStyle w:val="StandardWeb"/>
      </w:pPr>
      <w:r>
        <w:t>Diese Aussagen betreffen Potenzen derselben Matrix. Sie widersprechen daher nicht der allgemeinen Nichtkommutativität des Matrixprodukts.</w:t>
      </w:r>
    </w:p>
    <w:p w:rsidR="00EF4100" w:rsidRDefault="00EF4100" w:rsidP="00EF4100">
      <w:pPr>
        <w:pStyle w:val="berschrift2"/>
      </w:pPr>
      <w:r>
        <w:t>M3.6.23 Potenzen und wiederholte Anwendung eines Endomorphismus</w:t>
      </w:r>
    </w:p>
    <w:p w:rsidR="00EF4100" w:rsidRDefault="00EF4100" w:rsidP="00EF4100">
      <w:pPr>
        <w:pStyle w:val="StandardWeb"/>
      </w:pPr>
      <w:r>
        <w:t>Für einen Endomorphismus:</w:t>
      </w:r>
    </w:p>
    <w:p w:rsidR="00EF4100" w:rsidRDefault="00EF4100" w:rsidP="00EF4100">
      <w:proofErr w:type="gramStart"/>
      <w:r>
        <w:rPr>
          <w:rStyle w:val="katex"/>
        </w:rPr>
        <w:t>T:V</w:t>
      </w:r>
      <w:proofErr w:type="gramEnd"/>
      <w:r>
        <w:rPr>
          <w:rStyle w:val="katex"/>
        </w:rPr>
        <w:t>→V(M3.787)T:V\rightarrow V \text{M3.787}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V</m:t>
          </m:r>
          <m:r>
            <m:rPr>
              <m:sty m:val="p"/>
            </m:rPr>
            <w:rPr>
              <w:rStyle w:val="HTMLCode"/>
              <w:rFonts w:ascii="Cambria Math" w:eastAsia="Calibri" w:hAnsi="Cambria Math"/>
            </w:rPr>
            <m:t>→</m:t>
          </m:r>
          <m:r>
            <w:rPr>
              <w:rStyle w:val="HTMLCode"/>
              <w:rFonts w:ascii="Cambria Math" w:eastAsia="Calibri" w:hAnsi="Cambria Math"/>
            </w:rPr>
            <m:t>V</m:t>
          </m:r>
          <m:r>
            <w:rPr>
              <w:rStyle w:val="HTMLCode"/>
              <w:rFonts w:ascii="Times New Roman" w:eastAsia="Calibri" w:hAnsi="Times New Roman" w:cs="Calibri"/>
            </w:rPr>
            <w:br/>
          </m:r>
        </m:oMath>
      </m:oMathPara>
      <w:r>
        <w:rPr>
          <w:rStyle w:val="HTMLCode"/>
          <w:rFonts w:ascii="Times New Roman" w:eastAsia="Calibri" w:hAnsi="Times New Roman" w:cs="Calibri"/>
        </w:rPr>
        <w:tab/>
        <w:t>(M3.787)</w:t>
      </w:r>
    </w:p>
    <w:p w:rsidR="00EF4100" w:rsidRDefault="00EF4100" w:rsidP="00EF4100">
      <w:pPr>
        <w:pStyle w:val="StandardWeb"/>
      </w:pPr>
      <w:r>
        <w:t xml:space="preserve">bezeichne ich die </w:t>
      </w:r>
      <w:r>
        <w:rPr>
          <w:rStyle w:val="HTMLCode"/>
        </w:rPr>
        <w:t>(k)</w:t>
      </w:r>
      <w:r>
        <w:t>-fache Komposition mit:</w:t>
      </w:r>
    </w:p>
    <w:p w:rsidR="00EF4100" w:rsidRDefault="00EF4100" w:rsidP="00EF4100">
      <w:r>
        <w:rPr>
          <w:rStyle w:val="katex"/>
        </w:rPr>
        <w:t>Tk=T</w:t>
      </w:r>
      <w:r>
        <w:rPr>
          <w:rStyle w:val="katex"/>
          <w:rFonts w:ascii="Cambria Math" w:hAnsi="Cambria Math" w:cs="Cambria Math"/>
        </w:rPr>
        <w:t>∘⋯∘</w:t>
      </w:r>
      <w:r>
        <w:rPr>
          <w:rStyle w:val="katex"/>
        </w:rPr>
        <w:t>T</w:t>
      </w:r>
      <w:r>
        <w:rPr>
          <w:rStyle w:val="katex"/>
          <w:rFonts w:ascii="Cambria Math" w:hAnsi="Cambria Math" w:cs="Cambria Math"/>
        </w:rPr>
        <w:t>⏟</w:t>
      </w:r>
      <w:r>
        <w:rPr>
          <w:rStyle w:val="katex"/>
        </w:rPr>
        <w:t>k Faktoren(M3.</w:t>
      </w:r>
      <w:proofErr w:type="gramStart"/>
      <w:r>
        <w:rPr>
          <w:rStyle w:val="katex"/>
        </w:rPr>
        <w:t>788)T</w:t>
      </w:r>
      <w:proofErr w:type="gramEnd"/>
      <w:r>
        <w:rPr>
          <w:rStyle w:val="katex"/>
        </w:rPr>
        <w:t>^k = \underbrace{T\circ\cdots\circ T}_{k\ \mathrm{Faktoren}} \text{M3.788}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w:rPr>
                  <w:rStyle w:val="HTMLCode"/>
                  <w:rFonts w:ascii="Cambria Math" w:eastAsia="Calibri" w:hAnsi="Cambria Math"/>
                </w:rPr>
                <m:t>k</m:t>
              </m:r>
            </m:sup>
          </m:sSup>
          <m:r>
            <m:rPr>
              <m:sty m:val="p"/>
            </m:rPr>
            <w:rPr>
              <w:rStyle w:val="HTMLCode"/>
              <w:rFonts w:ascii="Cambria Math" w:eastAsia="Calibri" w:hAnsi="Cambria Math"/>
            </w:rPr>
            <m:t>=</m:t>
          </m:r>
          <m:limLow>
            <m:limLowPr>
              <m:ctrlPr>
                <w:rPr>
                  <w:rStyle w:val="HTMLCode"/>
                  <w:rFonts w:ascii="Cambria Math" w:eastAsia="Calibri" w:hAnsi="Cambria Math"/>
                  <w:i w:val="0"/>
                </w:rPr>
              </m:ctrlPr>
            </m:limLowPr>
            <m:e>
              <m:groupChr>
                <m:groupChrPr>
                  <m:ctrlPr>
                    <w:rPr>
                      <w:rStyle w:val="HTMLCode"/>
                      <w:rFonts w:ascii="Cambria Math" w:eastAsia="Calibri" w:hAnsi="Cambria Math"/>
                    </w:rPr>
                  </m:ctrlPr>
                </m:groupChr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T</m:t>
                  </m:r>
                </m:e>
              </m:groupChr>
            </m:e>
            <m:lim>
              <m:r>
                <w:rPr>
                  <w:rStyle w:val="HTMLCode"/>
                  <w:rFonts w:ascii="Cambria Math" w:eastAsia="Calibri" w:hAnsi="Cambria Math"/>
                </w:rPr>
                <m:t>k</m:t>
              </m:r>
              <m:r>
                <m:rPr>
                  <m:sty m:val="p"/>
                </m:rPr>
                <w:rPr>
                  <w:rStyle w:val="HTMLCode"/>
                  <w:rFonts w:ascii="Cambria Math" w:eastAsia="Calibri" w:hAnsi="Cambria Math"/>
                </w:rPr>
                <m:t> </m:t>
              </m:r>
              <m:r>
                <m:rPr>
                  <m:nor/>
                </m:rPr>
                <w:rPr>
                  <w:rStyle w:val="HTMLCode"/>
                  <w:rFonts w:ascii="Cambria Math" w:eastAsia="Calibri" w:hAnsi="Cambria Math"/>
                  <w:i w:val="0"/>
                </w:rPr>
                <m:t>Faktoren</m:t>
              </m:r>
            </m:lim>
          </m:limLow>
          <m:r>
            <w:rPr>
              <w:rStyle w:val="HTMLCode"/>
              <w:rFonts w:ascii="Times New Roman" w:eastAsia="Calibri" w:hAnsi="Times New Roman" w:cs="Calibri"/>
            </w:rPr>
            <w:br/>
          </m:r>
        </m:oMath>
      </m:oMathPara>
      <w:r>
        <w:rPr>
          <w:rStyle w:val="HTMLCode"/>
          <w:rFonts w:ascii="Times New Roman" w:eastAsia="Calibri" w:hAnsi="Times New Roman" w:cs="Calibri"/>
        </w:rPr>
        <w:tab/>
        <w:t>(M3.788)</w:t>
      </w:r>
    </w:p>
    <w:p w:rsidR="00EF4100" w:rsidRDefault="00EF4100" w:rsidP="00EF4100">
      <w:pPr>
        <w:pStyle w:val="StandardWeb"/>
      </w:pPr>
      <w:r>
        <w:t xml:space="preserve">Bezüglich einer festen Basis </w:t>
      </w:r>
      <w:r>
        <w:rPr>
          <w:rStyle w:val="HTMLCode"/>
        </w:rPr>
        <w:t>(</w:t>
      </w:r>
      <w:r>
        <w:rPr>
          <w:rStyle w:val="HTMLCode"/>
          <w:rFonts w:ascii="Cambria Math" w:hAnsi="Cambria Math" w:cs="Cambria Math"/>
        </w:rPr>
        <w:t>ℬ</w:t>
      </w:r>
      <w:r>
        <w:rPr>
          <w:rStyle w:val="HTMLCode"/>
        </w:rPr>
        <w:t>)</w:t>
      </w:r>
      <w:r>
        <w:t xml:space="preserve"> gilt:</w:t>
      </w:r>
    </w:p>
    <w:p w:rsidR="00EF4100" w:rsidRDefault="00EF4100" w:rsidP="00EF4100">
      <w:r>
        <w:rPr>
          <w:rStyle w:val="katex"/>
        </w:rPr>
        <w:lastRenderedPageBreak/>
        <w:t>[Tk]B←B=([T]B←B)k(M3.789)[T^k]_{</w:t>
      </w:r>
      <w:r>
        <w:rPr>
          <w:rStyle w:val="katex"/>
          <w:rFonts w:ascii="Cambria Math" w:hAnsi="Cambria Math" w:cs="Cambria Math"/>
        </w:rPr>
        <w:t>ℬ</w:t>
      </w:r>
      <w:r>
        <w:rPr>
          <w:rStyle w:val="katex"/>
        </w:rPr>
        <w:t>\leftarrow</w:t>
      </w:r>
      <w:r>
        <w:rPr>
          <w:rStyle w:val="katex"/>
          <w:rFonts w:ascii="Cambria Math" w:hAnsi="Cambria Math" w:cs="Cambria Math"/>
        </w:rPr>
        <w:t>ℬ</w:t>
      </w:r>
      <w:r>
        <w:rPr>
          <w:rStyle w:val="katex"/>
        </w:rPr>
        <w:t>} = \left( [T]_{</w:t>
      </w:r>
      <w:r>
        <w:rPr>
          <w:rStyle w:val="katex"/>
          <w:rFonts w:ascii="Cambria Math" w:hAnsi="Cambria Math" w:cs="Cambria Math"/>
        </w:rPr>
        <w:t>ℬ</w:t>
      </w:r>
      <w:r>
        <w:rPr>
          <w:rStyle w:val="katex"/>
        </w:rPr>
        <w:t>\leftarrow</w:t>
      </w:r>
      <w:r>
        <w:rPr>
          <w:rStyle w:val="katex"/>
          <w:rFonts w:ascii="Cambria Math" w:hAnsi="Cambria Math" w:cs="Cambria Math"/>
        </w:rPr>
        <w:t>ℬ</w:t>
      </w:r>
      <w:r>
        <w:rPr>
          <w:rStyle w:val="katex"/>
        </w:rPr>
        <w:t>} \right)^k \text{M3.789}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T</m:t>
                      </m:r>
                    </m:e>
                    <m:sup>
                      <m:r>
                        <w:rPr>
                          <w:rStyle w:val="HTMLCode"/>
                          <w:rFonts w:ascii="Cambria Math" w:eastAsia="Calibri" w:hAnsi="Cambria Math"/>
                        </w:rPr>
                        <m:t>k</m:t>
                      </m:r>
                    </m:sup>
                  </m:sSup>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d>
                <m:dPr>
                  <m:ctrlPr>
                    <w:rPr>
                      <w:rStyle w:val="HTMLCode"/>
                      <w:rFonts w:ascii="Cambria Math" w:eastAsia="Calibri" w:hAnsi="Cambria Math"/>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ctrlPr>
                    <w:rPr>
                      <w:rStyle w:val="HTMLCode"/>
                      <w:rFonts w:ascii="Cambria Math" w:eastAsia="Calibri" w:hAnsi="Cambria Math"/>
                      <w:i w:val="0"/>
                    </w:rPr>
                  </m:ctrlPr>
                </m:e>
              </m:d>
            </m:e>
            <m:sup>
              <m:r>
                <w:rPr>
                  <w:rStyle w:val="HTMLCode"/>
                  <w:rFonts w:ascii="Cambria Math" w:eastAsia="Calibri" w:hAnsi="Cambria Math"/>
                </w:rPr>
                <m:t>k</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(M3.789)</w:t>
      </w:r>
    </w:p>
    <w:p w:rsidR="00EF4100" w:rsidRDefault="00EF4100" w:rsidP="00EF4100">
      <w:pPr>
        <w:pStyle w:val="StandardWeb"/>
      </w:pPr>
      <w:r>
        <w:t>Damit repräsentiert die Matrixpotenz die wiederholte Anwendung derselben linearen Abbildung.</w:t>
      </w:r>
    </w:p>
    <w:p w:rsidR="00EF4100" w:rsidRDefault="00EF4100" w:rsidP="00EF4100">
      <w:pPr>
        <w:pStyle w:val="StandardWeb"/>
      </w:pPr>
      <w:r>
        <w:t>Diese Beziehung wird später für algebraische Eigenstrukturen in M5 wichtig, ohne dass ich diese Theorie hier bereits vorwegnehme.</w:t>
      </w:r>
    </w:p>
    <w:p w:rsidR="00EF4100" w:rsidRDefault="00EF4100" w:rsidP="00EF4100">
      <w:pPr>
        <w:pStyle w:val="berschrift2"/>
      </w:pPr>
      <w:r>
        <w:t>M3.6.24 Algebraische Struktur quadratischer Matrizen</w:t>
      </w:r>
    </w:p>
    <w:p w:rsidR="00EF4100" w:rsidRDefault="00EF4100" w:rsidP="00EF4100">
      <w:pPr>
        <w:pStyle w:val="StandardWeb"/>
      </w:pPr>
      <w:r>
        <w:t>Die Menge:</w:t>
      </w:r>
    </w:p>
    <w:p w:rsidR="00EF4100" w:rsidRDefault="00EF4100" w:rsidP="00EF4100">
      <w:r>
        <w:rPr>
          <w:rStyle w:val="katex"/>
        </w:rPr>
        <w:t>Kn×n(M3.</w:t>
      </w:r>
      <w:proofErr w:type="gramStart"/>
      <w:r>
        <w:rPr>
          <w:rStyle w:val="katex"/>
        </w:rPr>
        <w:t>790)K</w:t>
      </w:r>
      <w:proofErr w:type="gramEnd"/>
      <w:r>
        <w:rPr>
          <w:rStyle w:val="katex"/>
        </w:rPr>
        <w:t>^{n\times n} \text{M3.790}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(M3.790)</w:t>
      </w:r>
    </w:p>
    <w:p w:rsidR="00EF4100" w:rsidRDefault="00EF4100" w:rsidP="00EF4100">
      <w:pPr>
        <w:pStyle w:val="StandardWeb"/>
      </w:pPr>
      <w:r>
        <w:t>ist bezüglich Matrixaddition und Skalarmultiplikation ein Vektorraum.</w:t>
      </w:r>
    </w:p>
    <w:p w:rsidR="00EF4100" w:rsidRDefault="00EF4100" w:rsidP="00EF4100">
      <w:pPr>
        <w:pStyle w:val="StandardWeb"/>
      </w:pPr>
      <w:r>
        <w:t>Zusätzlich steht die Matrixmultiplikation:</w:t>
      </w:r>
    </w:p>
    <w:p w:rsidR="00EF4100" w:rsidRDefault="00EF4100" w:rsidP="00EF4100">
      <w:r>
        <w:rPr>
          <w:rStyle w:val="katex"/>
        </w:rPr>
        <w:t>Kn×n×Kn×n→Kn×n(M3.</w:t>
      </w:r>
      <w:proofErr w:type="gramStart"/>
      <w:r>
        <w:rPr>
          <w:rStyle w:val="katex"/>
        </w:rPr>
        <w:t>791)K</w:t>
      </w:r>
      <w:proofErr w:type="gramEnd"/>
      <w:r>
        <w:rPr>
          <w:rStyle w:val="katex"/>
        </w:rPr>
        <w:t>^{n\times n}\times K^{n\times n} \rightarrow K^{n\times n} \text{M3.791}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K</m:t>
              </m: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(M3.791)</w:t>
      </w:r>
    </w:p>
    <w:p w:rsidR="00EF4100" w:rsidRDefault="00EF4100" w:rsidP="00EF4100">
      <w:pPr>
        <w:pStyle w:val="StandardWeb"/>
      </w:pPr>
      <w:r>
        <w:t>zur Verfügung.</w:t>
      </w:r>
    </w:p>
    <w:p w:rsidR="00EF4100" w:rsidRDefault="00EF4100" w:rsidP="00EF4100">
      <w:pPr>
        <w:pStyle w:val="StandardWeb"/>
      </w:pPr>
      <w:r>
        <w:t>Sie ist assoziativ:</w:t>
      </w:r>
    </w:p>
    <w:p w:rsidR="00EF4100" w:rsidRDefault="00EF4100" w:rsidP="00EF4100">
      <w:r>
        <w:rPr>
          <w:rStyle w:val="katex"/>
        </w:rPr>
        <w:t>(AB)C=A(BC)(M3.</w:t>
      </w:r>
      <w:proofErr w:type="gramStart"/>
      <w:r>
        <w:rPr>
          <w:rStyle w:val="katex"/>
        </w:rPr>
        <w:t>792)(</w:t>
      </w:r>
      <w:proofErr w:type="gramEnd"/>
      <w:r>
        <w:rPr>
          <w:rStyle w:val="katex"/>
        </w:rPr>
        <w:t>AB)C=A(BC) \text{M3.792}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AB</m:t>
              </m:r>
            </m:e>
          </m:d>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BC</m:t>
              </m:r>
            </m:e>
          </m:d>
          <m:r>
            <w:rPr>
              <w:rStyle w:val="HTMLCode"/>
              <w:rFonts w:ascii="Times New Roman" w:eastAsia="Calibri" w:hAnsi="Times New Roman" w:cs="Calibri"/>
            </w:rPr>
            <w:br/>
          </m:r>
        </m:oMath>
      </m:oMathPara>
      <w:r>
        <w:rPr>
          <w:rStyle w:val="HTMLCode"/>
          <w:rFonts w:ascii="Times New Roman" w:eastAsia="Calibri" w:hAnsi="Times New Roman" w:cs="Calibri"/>
        </w:rPr>
        <w:tab/>
        <w:t>(M3.792)</w:t>
      </w:r>
    </w:p>
    <w:p w:rsidR="00EF4100" w:rsidRDefault="00EF4100" w:rsidP="00EF4100">
      <w:pPr>
        <w:pStyle w:val="StandardWeb"/>
      </w:pPr>
      <w:r>
        <w:lastRenderedPageBreak/>
        <w:t>distributiv:</w:t>
      </w:r>
    </w:p>
    <w:p w:rsidR="00EF4100" w:rsidRDefault="00EF4100" w:rsidP="00EF4100">
      <w:r>
        <w:rPr>
          <w:rStyle w:val="katex"/>
        </w:rPr>
        <w:t>A(B+</w:t>
      </w:r>
      <w:proofErr w:type="gramStart"/>
      <w:r>
        <w:rPr>
          <w:rStyle w:val="katex"/>
        </w:rPr>
        <w:t>C)=</w:t>
      </w:r>
      <w:proofErr w:type="gramEnd"/>
      <w:r>
        <w:rPr>
          <w:rStyle w:val="katex"/>
        </w:rPr>
        <w:t>AB+AC(M3.793)A(B+C)=AB+AC \text{M3.793}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m:rPr>
              <m:sty m:val="p"/>
            </m:rPr>
            <w:rPr>
              <w:rStyle w:val="HTMLCode"/>
              <w:rFonts w:ascii="Cambria Math" w:eastAsia="Calibri" w:hAnsi="Cambria Math"/>
            </w:rPr>
            <m:t>=</m:t>
          </m:r>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AC</m:t>
          </m:r>
          <m:r>
            <w:rPr>
              <w:rStyle w:val="HTMLCode"/>
              <w:rFonts w:ascii="Times New Roman" w:eastAsia="Calibri" w:hAnsi="Times New Roman" w:cs="Calibri"/>
            </w:rPr>
            <w:br/>
          </m:r>
        </m:oMath>
      </m:oMathPara>
      <w:r>
        <w:rPr>
          <w:rStyle w:val="HTMLCode"/>
          <w:rFonts w:ascii="Times New Roman" w:eastAsia="Calibri" w:hAnsi="Times New Roman" w:cs="Calibri"/>
        </w:rPr>
        <w:tab/>
        <w:t>(M3.793)</w:t>
      </w:r>
    </w:p>
    <w:p w:rsidR="00EF4100" w:rsidRDefault="00EF4100" w:rsidP="00EF4100">
      <w:pPr>
        <w:pStyle w:val="StandardWeb"/>
      </w:pPr>
      <w:r>
        <w:t>und:</w:t>
      </w:r>
    </w:p>
    <w:p w:rsidR="00EF4100" w:rsidRDefault="00EF4100" w:rsidP="00EF4100">
      <w:r>
        <w:rPr>
          <w:rStyle w:val="katex"/>
        </w:rPr>
        <w:t>(A+</w:t>
      </w:r>
      <w:proofErr w:type="gramStart"/>
      <w:r>
        <w:rPr>
          <w:rStyle w:val="katex"/>
        </w:rPr>
        <w:t>B)C</w:t>
      </w:r>
      <w:proofErr w:type="gramEnd"/>
      <w:r>
        <w:rPr>
          <w:rStyle w:val="katex"/>
        </w:rPr>
        <w:t>=AC+BC(M3.794)(A+B)C=AC+BC \text{M3.794}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AC</m:t>
          </m:r>
          <m:r>
            <m:rPr>
              <m:sty m:val="p"/>
            </m:rPr>
            <w:rPr>
              <w:rStyle w:val="HTMLCode"/>
              <w:rFonts w:ascii="Cambria Math" w:eastAsia="Calibri" w:hAnsi="Cambria Math"/>
            </w:rPr>
            <m:t>+</m:t>
          </m:r>
          <m:r>
            <w:rPr>
              <w:rStyle w:val="HTMLCode"/>
              <w:rFonts w:ascii="Cambria Math" w:eastAsia="Calibri" w:hAnsi="Cambria Math"/>
            </w:rPr>
            <m:t>BC</m:t>
          </m:r>
          <m:r>
            <w:rPr>
              <w:rStyle w:val="HTMLCode"/>
              <w:rFonts w:ascii="Times New Roman" w:eastAsia="Calibri" w:hAnsi="Times New Roman" w:cs="Calibri"/>
            </w:rPr>
            <w:br/>
          </m:r>
        </m:oMath>
      </m:oMathPara>
      <w:r>
        <w:rPr>
          <w:rStyle w:val="HTMLCode"/>
          <w:rFonts w:ascii="Times New Roman" w:eastAsia="Calibri" w:hAnsi="Times New Roman" w:cs="Calibri"/>
        </w:rPr>
        <w:tab/>
        <w:t>(M3.794)</w:t>
      </w:r>
    </w:p>
    <w:p w:rsidR="00EF4100" w:rsidRDefault="00EF4100" w:rsidP="00EF4100">
      <w:pPr>
        <w:pStyle w:val="StandardWeb"/>
      </w:pPr>
      <w:r>
        <w:t>sowie mit der Skalarmultiplikation verträglich:</w:t>
      </w:r>
    </w:p>
    <w:p w:rsidR="00EF4100" w:rsidRDefault="00EF4100" w:rsidP="00EF4100">
      <w:r>
        <w:rPr>
          <w:rStyle w:val="katex"/>
        </w:rPr>
        <w:t>λ(AB)=(λA)B=A(λB)(M3.795)\lambda(AB) = (\lambda A)B = A(\lambda B) \text{M3.795}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AB</m:t>
              </m:r>
            </m:e>
          </m:d>
          <m:r>
            <m:rPr>
              <m:sty m:val="p"/>
            </m:rPr>
            <w:rPr>
              <w:rStyle w:val="HTMLCode"/>
              <w:rFonts w:ascii="Cambria Math" w:eastAsia="Calibri" w:hAnsi="Cambria Math"/>
            </w:rPr>
            <m:t>=</m:t>
          </m:r>
          <m:d>
            <m:dPr>
              <m:ctrlPr>
                <w:rPr>
                  <w:rStyle w:val="HTMLCode"/>
                  <w:rFonts w:ascii="Cambria Math" w:eastAsia="Calibri" w:hAnsi="Cambria Math"/>
                  <w:i w:val="0"/>
                </w:rPr>
              </m:ctrlPr>
            </m:dPr>
            <m:e>
              <m:r>
                <w:rPr>
                  <w:rStyle w:val="HTMLCode"/>
                  <w:rFonts w:ascii="Cambria Math" w:eastAsia="Calibri" w:hAnsi="Cambria Math"/>
                </w:rPr>
                <m:t>λA</m:t>
              </m:r>
            </m:e>
          </m:d>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λB</m:t>
              </m:r>
            </m:e>
          </m:d>
          <m:r>
            <w:rPr>
              <w:rStyle w:val="HTMLCode"/>
              <w:rFonts w:ascii="Times New Roman" w:eastAsia="Calibri" w:hAnsi="Times New Roman" w:cs="Calibri"/>
            </w:rPr>
            <w:br/>
          </m:r>
        </m:oMath>
      </m:oMathPara>
      <w:r>
        <w:rPr>
          <w:rStyle w:val="HTMLCode"/>
          <w:rFonts w:ascii="Times New Roman" w:eastAsia="Calibri" w:hAnsi="Times New Roman" w:cs="Calibri"/>
        </w:rPr>
        <w:tab/>
        <w:t>(M3.795)</w:t>
      </w:r>
    </w:p>
    <w:p w:rsidR="00EF4100" w:rsidRDefault="00EF4100" w:rsidP="00EF4100">
      <w:pPr>
        <w:pStyle w:val="StandardWeb"/>
      </w:pPr>
      <w:r>
        <w:t>Die Einheitsmatrix ist das multiplikative neutrale Element:</w:t>
      </w:r>
    </w:p>
    <w:p w:rsidR="00EF4100" w:rsidRDefault="00EF4100" w:rsidP="00EF4100">
      <w:r>
        <w:rPr>
          <w:rStyle w:val="katex"/>
        </w:rPr>
        <w:t>InA=A=AIn(M3.</w:t>
      </w:r>
      <w:proofErr w:type="gramStart"/>
      <w:r>
        <w:rPr>
          <w:rStyle w:val="katex"/>
        </w:rPr>
        <w:t>796)I</w:t>
      </w:r>
      <w:proofErr w:type="gramEnd"/>
      <w:r>
        <w:rPr>
          <w:rStyle w:val="katex"/>
        </w:rPr>
        <w:t>_nA=A=AI_n \text{M3.796}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(M3.796)</w:t>
      </w:r>
    </w:p>
    <w:p w:rsidR="00EF4100" w:rsidRDefault="00EF4100" w:rsidP="00EF4100">
      <w:pPr>
        <w:pStyle w:val="StandardWeb"/>
      </w:pPr>
      <w:r>
        <w:t>Im Allgemeinen gilt jedoch:</w:t>
      </w:r>
    </w:p>
    <w:p w:rsidR="00EF4100" w:rsidRDefault="00EF4100" w:rsidP="00EF4100">
      <w:r>
        <w:rPr>
          <w:rStyle w:val="katex"/>
        </w:rPr>
        <w:t>AB≠BA(M3.</w:t>
      </w:r>
      <w:proofErr w:type="gramStart"/>
      <w:r>
        <w:rPr>
          <w:rStyle w:val="katex"/>
        </w:rPr>
        <w:t>797)AB</w:t>
      </w:r>
      <w:proofErr w:type="gramEnd"/>
      <w:r>
        <w:rPr>
          <w:rStyle w:val="katex"/>
        </w:rPr>
        <w:t>\neq BA \text{M3.797}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BA</m:t>
          </m:r>
          <m:r>
            <w:rPr>
              <w:rStyle w:val="HTMLCode"/>
              <w:rFonts w:ascii="Times New Roman" w:eastAsia="Calibri" w:hAnsi="Times New Roman" w:cs="Calibri"/>
            </w:rPr>
            <w:br/>
          </m:r>
        </m:oMath>
      </m:oMathPara>
      <w:r>
        <w:rPr>
          <w:rStyle w:val="HTMLCode"/>
          <w:rFonts w:ascii="Times New Roman" w:eastAsia="Calibri" w:hAnsi="Times New Roman" w:cs="Calibri"/>
        </w:rPr>
        <w:tab/>
        <w:t>(M3.797)</w:t>
      </w:r>
    </w:p>
    <w:p w:rsidR="00EF4100" w:rsidRDefault="00EF4100" w:rsidP="00EF4100">
      <w:pPr>
        <w:pStyle w:val="StandardWeb"/>
      </w:pPr>
      <w:r>
        <w:t xml:space="preserve">Damit besitzt </w:t>
      </w:r>
      <w:r>
        <w:rPr>
          <w:rStyle w:val="HTMLCode"/>
        </w:rPr>
        <w:t>(K</w:t>
      </w:r>
      <w:proofErr w:type="gramStart"/>
      <w:r>
        <w:rPr>
          <w:rStyle w:val="HTMLCode"/>
        </w:rPr>
        <w:t>^{</w:t>
      </w:r>
      <w:proofErr w:type="gramEnd"/>
      <w:r>
        <w:rPr>
          <w:rStyle w:val="HTMLCode"/>
        </w:rPr>
        <w:t>n\times n})</w:t>
      </w:r>
      <w:r>
        <w:t xml:space="preserve"> eine zusätzliche nichtkommutative Multiplikationsstruktur.</w:t>
      </w:r>
    </w:p>
    <w:p w:rsidR="00EF4100" w:rsidRDefault="00EF4100" w:rsidP="00EF4100">
      <w:pPr>
        <w:pStyle w:val="berschrift2"/>
      </w:pPr>
      <w:r>
        <w:lastRenderedPageBreak/>
        <w:t>M3.6.25 Darstellung der Endomorphismenalgebra</w:t>
      </w:r>
    </w:p>
    <w:p w:rsidR="00EF4100" w:rsidRDefault="00EF4100" w:rsidP="00EF4100">
      <w:pPr>
        <w:pStyle w:val="StandardWeb"/>
      </w:pPr>
      <w:r>
        <w:t xml:space="preserve">Für einen endlichdimensionalen Vektorraum </w:t>
      </w:r>
      <w:r>
        <w:rPr>
          <w:rStyle w:val="HTMLCode"/>
        </w:rPr>
        <w:t>(V)</w:t>
      </w:r>
      <w:r>
        <w:t xml:space="preserve"> mit Basis </w:t>
      </w:r>
      <w:r>
        <w:rPr>
          <w:rStyle w:val="HTMLCode"/>
        </w:rPr>
        <w:t>(</w:t>
      </w:r>
      <w:r>
        <w:rPr>
          <w:rStyle w:val="HTMLCode"/>
          <w:rFonts w:ascii="Cambria Math" w:hAnsi="Cambria Math" w:cs="Cambria Math"/>
        </w:rPr>
        <w:t>ℬ</w:t>
      </w:r>
      <w:r>
        <w:rPr>
          <w:rStyle w:val="HTMLCode"/>
        </w:rPr>
        <w:t>)</w:t>
      </w:r>
      <w:r>
        <w:t xml:space="preserve"> definiere ich:</w:t>
      </w:r>
    </w:p>
    <w:p w:rsidR="00EF4100" w:rsidRDefault="00EF4100" w:rsidP="00EF4100">
      <w:r>
        <w:rPr>
          <w:rStyle w:val="katex"/>
        </w:rPr>
        <w:t>Φ</w:t>
      </w:r>
      <w:proofErr w:type="gramStart"/>
      <w:r>
        <w:rPr>
          <w:rStyle w:val="katex"/>
        </w:rPr>
        <w:t>B:End</w:t>
      </w:r>
      <w:r>
        <w:rPr>
          <w:rStyle w:val="katex"/>
          <w:rFonts w:ascii="Cambria Math" w:hAnsi="Cambria Math" w:cs="Cambria Math"/>
        </w:rPr>
        <w:t>⁡</w:t>
      </w:r>
      <w:proofErr w:type="gramEnd"/>
      <w:r>
        <w:rPr>
          <w:rStyle w:val="katex"/>
        </w:rPr>
        <w:t>(V)→Kn×n(M3.798)\Phi_{</w:t>
      </w:r>
      <w:r>
        <w:rPr>
          <w:rStyle w:val="katex"/>
          <w:rFonts w:ascii="Cambria Math" w:hAnsi="Cambria Math" w:cs="Cambria Math"/>
        </w:rPr>
        <w:t>ℬ</w:t>
      </w:r>
      <w:r>
        <w:rPr>
          <w:rStyle w:val="katex"/>
        </w:rPr>
        <w:t>} : \text{End}(V) \rightarrow K^{n\times n} \text{M3.798}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r>
            <m:rPr>
              <m:sty m:val="p"/>
            </m:rPr>
            <w:rPr>
              <w:rStyle w:val="HTMLCode"/>
              <w:rFonts w:ascii="Cambria Math" w:eastAsia="Calibri" w:hAnsi="Cambria Math"/>
            </w:rPr>
            <m:t>:</m:t>
          </m:r>
          <m:r>
            <m:rPr>
              <m:nor/>
            </m:rPr>
            <w:rPr>
              <w:rStyle w:val="HTMLCode"/>
              <w:rFonts w:ascii="Cambria Math" w:eastAsia="Calibri" w:hAnsi="Cambria Math"/>
              <w:i w:val="0"/>
            </w:rPr>
            <m:t>End</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(M3.798)</w:t>
      </w:r>
    </w:p>
    <w:p w:rsidR="00EF4100" w:rsidRDefault="00EF4100" w:rsidP="00EF4100">
      <w:pPr>
        <w:pStyle w:val="StandardWeb"/>
      </w:pPr>
      <w:r>
        <w:t>durch:</w:t>
      </w:r>
    </w:p>
    <w:p w:rsidR="00EF4100" w:rsidRDefault="00EF4100" w:rsidP="00EF4100">
      <w:r>
        <w:rPr>
          <w:rStyle w:val="katex"/>
        </w:rPr>
        <w:t>ΦB(T)=[T]B←B(M3.</w:t>
      </w:r>
      <w:proofErr w:type="gramStart"/>
      <w:r>
        <w:rPr>
          <w:rStyle w:val="katex"/>
        </w:rPr>
        <w:t>799)\</w:t>
      </w:r>
      <w:proofErr w:type="gramEnd"/>
      <w:r>
        <w:rPr>
          <w:rStyle w:val="katex"/>
        </w:rPr>
        <w:t>Phi_{</w:t>
      </w:r>
      <w:r>
        <w:rPr>
          <w:rStyle w:val="katex"/>
          <w:rFonts w:ascii="Cambria Math" w:hAnsi="Cambria Math" w:cs="Cambria Math"/>
        </w:rPr>
        <w:t>ℬ</w:t>
      </w:r>
      <w:r>
        <w:rPr>
          <w:rStyle w:val="katex"/>
        </w:rPr>
        <w:t>}(T) = [T]_{</w:t>
      </w:r>
      <w:r>
        <w:rPr>
          <w:rStyle w:val="katex"/>
          <w:rFonts w:ascii="Cambria Math" w:hAnsi="Cambria Math" w:cs="Cambria Math"/>
        </w:rPr>
        <w:t>ℬ</w:t>
      </w:r>
      <w:r>
        <w:rPr>
          <w:rStyle w:val="katex"/>
        </w:rPr>
        <w:t>\leftarrow</w:t>
      </w:r>
      <w:r>
        <w:rPr>
          <w:rStyle w:val="katex"/>
          <w:rFonts w:ascii="Cambria Math" w:hAnsi="Cambria Math" w:cs="Cambria Math"/>
        </w:rPr>
        <w:t>ℬ</w:t>
      </w:r>
      <w:r>
        <w:rPr>
          <w:rStyle w:val="katex"/>
        </w:rPr>
        <w:t>} \text{M3.799}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T</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(M3.799)</w:t>
      </w:r>
    </w:p>
    <w:p w:rsidR="00EF4100" w:rsidRDefault="00EF4100" w:rsidP="00EF4100">
      <w:pPr>
        <w:pStyle w:val="StandardWeb"/>
      </w:pPr>
      <w:r>
        <w:t>Aus M3.5 steht bereits die Linearität dieser Zuordnung zur Verfügung:</w:t>
      </w:r>
    </w:p>
    <w:p w:rsidR="00EF4100" w:rsidRDefault="00EF4100" w:rsidP="00EF4100">
      <w:r>
        <w:rPr>
          <w:rStyle w:val="katex"/>
        </w:rPr>
        <w:t>ΦB(S+T)=ΦB(S)+ΦB(T)(M3.800)\Phi_{</w:t>
      </w:r>
      <w:r>
        <w:rPr>
          <w:rStyle w:val="katex"/>
          <w:rFonts w:ascii="Cambria Math" w:hAnsi="Cambria Math" w:cs="Cambria Math"/>
        </w:rPr>
        <w:t>ℬ</w:t>
      </w:r>
      <w:r>
        <w:rPr>
          <w:rStyle w:val="katex"/>
        </w:rPr>
        <w:t>}(S+T) = \Phi_{</w:t>
      </w:r>
      <w:r>
        <w:rPr>
          <w:rStyle w:val="katex"/>
          <w:rFonts w:ascii="Cambria Math" w:hAnsi="Cambria Math" w:cs="Cambria Math"/>
        </w:rPr>
        <w:t>ℬ</w:t>
      </w:r>
      <w:r>
        <w:rPr>
          <w:rStyle w:val="katex"/>
        </w:rPr>
        <w:t>}(S) + \Phi_{</w:t>
      </w:r>
      <w:r>
        <w:rPr>
          <w:rStyle w:val="katex"/>
          <w:rFonts w:ascii="Cambria Math" w:hAnsi="Cambria Math" w:cs="Cambria Math"/>
        </w:rPr>
        <w:t>ℬ</w:t>
      </w:r>
      <w:r>
        <w:rPr>
          <w:rStyle w:val="katex"/>
        </w:rPr>
        <w:t>}(T) \text{M3.800}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Φ</m:t>
              </m: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S</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Φ</m:t>
              </m: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(M3.800)</w:t>
      </w:r>
    </w:p>
    <w:p w:rsidR="00EF4100" w:rsidRDefault="00EF4100" w:rsidP="00EF4100">
      <w:pPr>
        <w:pStyle w:val="StandardWeb"/>
      </w:pPr>
      <w:r>
        <w:t>und:</w:t>
      </w:r>
    </w:p>
    <w:p w:rsidR="00EF4100" w:rsidRDefault="00EF4100" w:rsidP="00EF4100">
      <w:r>
        <w:rPr>
          <w:rStyle w:val="katex"/>
        </w:rPr>
        <w:t>ΦB(λ</w:t>
      </w:r>
      <w:proofErr w:type="gramStart"/>
      <w:r>
        <w:rPr>
          <w:rStyle w:val="katex"/>
        </w:rPr>
        <w:t>T)=</w:t>
      </w:r>
      <w:proofErr w:type="gramEnd"/>
      <w:r>
        <w:rPr>
          <w:rStyle w:val="katex"/>
        </w:rPr>
        <w:t>λΦB(T)(M3.801)\Phi_{</w:t>
      </w:r>
      <w:r>
        <w:rPr>
          <w:rStyle w:val="katex"/>
          <w:rFonts w:ascii="Cambria Math" w:hAnsi="Cambria Math" w:cs="Cambria Math"/>
        </w:rPr>
        <w:t>ℬ</w:t>
      </w:r>
      <w:r>
        <w:rPr>
          <w:rStyle w:val="katex"/>
        </w:rPr>
        <w:t>}(\lambda T) = \lambda\Phi_{</w:t>
      </w:r>
      <w:r>
        <w:rPr>
          <w:rStyle w:val="katex"/>
          <w:rFonts w:ascii="Cambria Math" w:hAnsi="Cambria Math" w:cs="Cambria Math"/>
        </w:rPr>
        <w:t>ℬ</w:t>
      </w:r>
      <w:r>
        <w:rPr>
          <w:rStyle w:val="katex"/>
        </w:rPr>
        <w:t>}(T) \text{M3.801}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λT</m:t>
              </m:r>
            </m:e>
          </m:d>
          <m:r>
            <m:rPr>
              <m:sty m:val="p"/>
            </m:rPr>
            <w:rPr>
              <w:rStyle w:val="HTMLCode"/>
              <w:rFonts w:ascii="Cambria Math" w:eastAsia="Calibri" w:hAnsi="Cambria Math"/>
            </w:rPr>
            <m:t>=</m:t>
          </m:r>
          <m:r>
            <w:rPr>
              <w:rStyle w:val="HTMLCode"/>
              <w:rFonts w:ascii="Cambria Math" w:eastAsia="Calibri" w:hAnsi="Cambria Math"/>
            </w:rPr>
            <m:t>λ</m:t>
          </m:r>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(M3.801)</w:t>
      </w:r>
    </w:p>
    <w:p w:rsidR="00EF4100" w:rsidRDefault="00EF4100" w:rsidP="00EF4100">
      <w:pPr>
        <w:pStyle w:val="StandardWeb"/>
      </w:pPr>
      <w:r>
        <w:t>Nun kommt hinzu:</w:t>
      </w:r>
    </w:p>
    <w:p w:rsidR="00EF4100" w:rsidRDefault="00EF4100" w:rsidP="00EF4100">
      <w:r>
        <w:rPr>
          <w:rStyle w:val="katex"/>
        </w:rPr>
        <w:t>ΦB(T</w:t>
      </w:r>
      <w:r>
        <w:rPr>
          <w:rStyle w:val="katex"/>
          <w:rFonts w:ascii="Cambria Math" w:hAnsi="Cambria Math" w:cs="Cambria Math"/>
        </w:rPr>
        <w:t>∘</w:t>
      </w:r>
      <w:r>
        <w:rPr>
          <w:rStyle w:val="katex"/>
        </w:rPr>
        <w:t>S)=ΦB(T)ΦB(S)(M3.802)\Phi_{</w:t>
      </w:r>
      <w:r>
        <w:rPr>
          <w:rStyle w:val="katex"/>
          <w:rFonts w:ascii="Cambria Math" w:hAnsi="Cambria Math" w:cs="Cambria Math"/>
        </w:rPr>
        <w:t>ℬ</w:t>
      </w:r>
      <w:r>
        <w:rPr>
          <w:rStyle w:val="katex"/>
        </w:rPr>
        <w:t>}(T\circ S) = \Phi_{</w:t>
      </w:r>
      <w:r>
        <w:rPr>
          <w:rStyle w:val="katex"/>
          <w:rFonts w:ascii="Cambria Math" w:hAnsi="Cambria Math" w:cs="Cambria Math"/>
        </w:rPr>
        <w:t>ℬ</w:t>
      </w:r>
      <w:r>
        <w:rPr>
          <w:rStyle w:val="katex"/>
        </w:rPr>
        <w:t>}(T) \Phi_{</w:t>
      </w:r>
      <w:r>
        <w:rPr>
          <w:rStyle w:val="katex"/>
          <w:rFonts w:ascii="Cambria Math" w:hAnsi="Cambria Math" w:cs="Cambria Math"/>
        </w:rPr>
        <w:t>ℬ</w:t>
      </w:r>
      <w:r>
        <w:rPr>
          <w:rStyle w:val="katex"/>
        </w:rPr>
        <w:t>}(S) \text{M3.802}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Φ</m:t>
              </m: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T</m:t>
              </m:r>
            </m:e>
          </m:d>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r>
                <w:rPr>
                  <w:rStyle w:val="HTMLCode"/>
                  <w:rFonts w:ascii="Cambria Math" w:eastAsia="Calibri" w:hAnsi="Cambria Math"/>
                </w:rPr>
                <m:t>S</m:t>
              </m:r>
            </m:e>
          </m:d>
          <m:r>
            <w:rPr>
              <w:rStyle w:val="HTMLCode"/>
              <w:rFonts w:ascii="Times New Roman" w:eastAsia="Calibri" w:hAnsi="Times New Roman" w:cs="Calibri"/>
            </w:rPr>
            <w:br/>
          </m:r>
        </m:oMath>
      </m:oMathPara>
      <w:r>
        <w:rPr>
          <w:rStyle w:val="HTMLCode"/>
          <w:rFonts w:ascii="Times New Roman" w:eastAsia="Calibri" w:hAnsi="Times New Roman" w:cs="Calibri"/>
        </w:rPr>
        <w:tab/>
        <w:t>(M3.802)</w:t>
      </w:r>
    </w:p>
    <w:p w:rsidR="00EF4100" w:rsidRDefault="00EF4100" w:rsidP="00EF4100">
      <w:pPr>
        <w:pStyle w:val="StandardWeb"/>
      </w:pPr>
      <w:r>
        <w:lastRenderedPageBreak/>
        <w:t>sowie:</w:t>
      </w:r>
    </w:p>
    <w:p w:rsidR="00EF4100" w:rsidRDefault="00EF4100" w:rsidP="00EF4100">
      <w:r>
        <w:rPr>
          <w:rStyle w:val="katex"/>
        </w:rPr>
        <w:t>ΦB(id</w:t>
      </w:r>
      <w:r>
        <w:rPr>
          <w:rStyle w:val="katex"/>
          <w:rFonts w:ascii="Cambria Math" w:hAnsi="Cambria Math" w:cs="Cambria Math"/>
        </w:rPr>
        <w:t>⁡</w:t>
      </w:r>
      <w:r>
        <w:rPr>
          <w:rStyle w:val="katex"/>
        </w:rPr>
        <w:t>V)=In(M3.</w:t>
      </w:r>
      <w:proofErr w:type="gramStart"/>
      <w:r>
        <w:rPr>
          <w:rStyle w:val="katex"/>
        </w:rPr>
        <w:t>803)\</w:t>
      </w:r>
      <w:proofErr w:type="gramEnd"/>
      <w:r>
        <w:rPr>
          <w:rStyle w:val="katex"/>
        </w:rPr>
        <w:t>Phi_{</w:t>
      </w:r>
      <w:r>
        <w:rPr>
          <w:rStyle w:val="katex"/>
          <w:rFonts w:ascii="Cambria Math" w:hAnsi="Cambria Math" w:cs="Cambria Math"/>
        </w:rPr>
        <w:t>ℬ</w:t>
      </w:r>
      <w:r>
        <w:rPr>
          <w:rStyle w:val="katex"/>
        </w:rPr>
        <w:t>}(\text{id}_V) = I_n \text{M3.803}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sty m:val="p"/>
                </m:rPr>
                <w:rPr>
                  <w:rStyle w:val="HTMLCode"/>
                  <w:rFonts w:ascii="Cambria Math" w:eastAsia="Calibri" w:hAnsi="Cambria Math"/>
                </w:rPr>
                <m:t>Φ</m:t>
              </m:r>
              <m:ctrlPr>
                <w:rPr>
                  <w:rStyle w:val="HTMLCode"/>
                  <w:rFonts w:ascii="Cambria Math" w:eastAsia="Calibri" w:hAnsi="Cambria Math"/>
                </w:rPr>
              </m:ctrlPr>
            </m:e>
            <m:sub>
              <m:r>
                <m:rPr>
                  <m:scr m:val="script"/>
                  <m:sty m:val="p"/>
                </m:rPr>
                <w:rPr>
                  <w:rStyle w:val="HTMLCode"/>
                  <w:rFonts w:ascii="Cambria Math" w:eastAsia="Calibri" w:hAnsi="Cambria Math" w:cs="Cambria Math"/>
                </w:rPr>
                <m:t>B</m:t>
              </m:r>
            </m:sub>
          </m:sSub>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m:rPr>
                      <m:nor/>
                    </m:rPr>
                    <w:rPr>
                      <w:rStyle w:val="HTMLCode"/>
                      <w:rFonts w:ascii="Cambria Math" w:eastAsia="Calibri" w:hAnsi="Cambria Math"/>
                      <w:i w:val="0"/>
                    </w:rPr>
                    <m:t>id</m:t>
                  </m:r>
                </m:e>
                <m:sub>
                  <m:r>
                    <w:rPr>
                      <w:rStyle w:val="HTMLCode"/>
                      <w:rFonts w:ascii="Cambria Math" w:eastAsia="Calibri" w:hAnsi="Cambria Math"/>
                    </w:rPr>
                    <m:t>V</m:t>
                  </m:r>
                </m:sub>
              </m:sSub>
            </m:e>
          </m:d>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(M3.803)</w:t>
      </w:r>
    </w:p>
    <w:p w:rsidR="00EF4100" w:rsidRDefault="00EF4100" w:rsidP="00EF4100">
      <w:pPr>
        <w:pStyle w:val="StandardWeb"/>
      </w:pPr>
      <w:r>
        <w:t>Damit erhält die Darstellung nicht nur die additive, sondern auch die multiplikative Struktur.</w:t>
      </w:r>
    </w:p>
    <w:p w:rsidR="00EF4100" w:rsidRDefault="00EF4100" w:rsidP="00EF4100">
      <w:pPr>
        <w:pStyle w:val="berschrift2"/>
      </w:pPr>
      <w:r>
        <w:t>M3.6.26 Invertierbare Endomorphismen und invertierbare Matrizen</w:t>
      </w:r>
    </w:p>
    <w:p w:rsidR="00EF4100" w:rsidRDefault="00EF4100" w:rsidP="00EF4100">
      <w:pPr>
        <w:pStyle w:val="StandardWeb"/>
      </w:pPr>
      <w:r>
        <w:t>Für einen Automorphismus:</w:t>
      </w:r>
    </w:p>
    <w:p w:rsidR="00EF4100" w:rsidRDefault="00EF4100" w:rsidP="00EF4100">
      <w:r>
        <w:rPr>
          <w:rStyle w:val="katex"/>
        </w:rPr>
        <w:t>T</w:t>
      </w:r>
      <w:r>
        <w:rPr>
          <w:rStyle w:val="katex"/>
          <w:rFonts w:ascii="Cambria Math" w:hAnsi="Cambria Math" w:cs="Cambria Math"/>
        </w:rPr>
        <w:t>∈</w:t>
      </w:r>
      <w:r>
        <w:rPr>
          <w:rStyle w:val="katex"/>
        </w:rPr>
        <w:t>GL</w:t>
      </w:r>
      <w:r>
        <w:rPr>
          <w:rStyle w:val="katex"/>
          <w:rFonts w:ascii="Cambria Math" w:hAnsi="Cambria Math" w:cs="Cambria Math"/>
        </w:rPr>
        <w:t>⁡</w:t>
      </w:r>
      <w:r>
        <w:rPr>
          <w:rStyle w:val="katex"/>
        </w:rPr>
        <w:t>(V)(M3.</w:t>
      </w:r>
      <w:proofErr w:type="gramStart"/>
      <w:r>
        <w:rPr>
          <w:rStyle w:val="katex"/>
        </w:rPr>
        <w:t>804)T</w:t>
      </w:r>
      <w:proofErr w:type="gramEnd"/>
      <w:r>
        <w:rPr>
          <w:rStyle w:val="katex"/>
        </w:rPr>
        <w:t>\in\text{GL}(V) \text{M3.804}</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m:rPr>
              <m:nor/>
            </m:rPr>
            <w:rPr>
              <w:rStyle w:val="HTMLCode"/>
              <w:rFonts w:ascii="Cambria Math" w:eastAsia="Calibri" w:hAnsi="Cambria Math"/>
              <w:i w:val="0"/>
            </w:rPr>
            <m:t>GL</m:t>
          </m:r>
          <m:d>
            <m:dPr>
              <m:ctrlPr>
                <w:rPr>
                  <w:rStyle w:val="HTMLCode"/>
                  <w:rFonts w:ascii="Cambria Math" w:eastAsia="Calibri" w:hAnsi="Cambria Math"/>
                  <w:i w:val="0"/>
                </w:rPr>
              </m:ctrlPr>
            </m:dPr>
            <m:e>
              <m:r>
                <w:rPr>
                  <w:rStyle w:val="HTMLCode"/>
                  <w:rFonts w:ascii="Cambria Math" w:eastAsia="Calibri" w:hAnsi="Cambria Math"/>
                </w:rPr>
                <m:t>V</m:t>
              </m:r>
            </m:e>
          </m:d>
          <m:r>
            <w:rPr>
              <w:rStyle w:val="HTMLCode"/>
              <w:rFonts w:ascii="Times New Roman" w:eastAsia="Calibri" w:hAnsi="Times New Roman" w:cs="Calibri"/>
            </w:rPr>
            <w:br/>
          </m:r>
        </m:oMath>
      </m:oMathPara>
      <w:r>
        <w:rPr>
          <w:rStyle w:val="HTMLCode"/>
          <w:rFonts w:ascii="Times New Roman" w:eastAsia="Calibri" w:hAnsi="Times New Roman" w:cs="Calibri"/>
        </w:rPr>
        <w:tab/>
        <w:t>(M3.804)</w:t>
      </w:r>
    </w:p>
    <w:p w:rsidR="00EF4100" w:rsidRDefault="00EF4100" w:rsidP="00EF4100">
      <w:pPr>
        <w:pStyle w:val="StandardWeb"/>
      </w:pPr>
      <w:r>
        <w:t>ist die Darstellungsmatrix:</w:t>
      </w:r>
    </w:p>
    <w:p w:rsidR="00EF4100" w:rsidRDefault="00EF4100" w:rsidP="00EF4100">
      <w:r>
        <w:rPr>
          <w:rStyle w:val="katex"/>
        </w:rPr>
        <w:t>[T]B←B(M3.</w:t>
      </w:r>
      <w:proofErr w:type="gramStart"/>
      <w:r>
        <w:rPr>
          <w:rStyle w:val="katex"/>
        </w:rPr>
        <w:t>805)[</w:t>
      </w:r>
      <w:proofErr w:type="gramEnd"/>
      <w:r>
        <w:rPr>
          <w:rStyle w:val="katex"/>
        </w:rPr>
        <w:t>T]_{</w:t>
      </w:r>
      <w:r>
        <w:rPr>
          <w:rStyle w:val="katex"/>
          <w:rFonts w:ascii="Cambria Math" w:hAnsi="Cambria Math" w:cs="Cambria Math"/>
        </w:rPr>
        <w:t>ℬ</w:t>
      </w:r>
      <w:r>
        <w:rPr>
          <w:rStyle w:val="katex"/>
        </w:rPr>
        <w:t>\leftarrow</w:t>
      </w:r>
      <w:r>
        <w:rPr>
          <w:rStyle w:val="katex"/>
          <w:rFonts w:ascii="Cambria Math" w:hAnsi="Cambria Math" w:cs="Cambria Math"/>
        </w:rPr>
        <w:t>ℬ</w:t>
      </w:r>
      <w:r>
        <w:rPr>
          <w:rStyle w:val="katex"/>
        </w:rPr>
        <w:t>} \text{M3.805}</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(M3.805)</w:t>
      </w:r>
    </w:p>
    <w:p w:rsidR="00EF4100" w:rsidRDefault="00EF4100" w:rsidP="00EF4100">
      <w:pPr>
        <w:pStyle w:val="StandardWeb"/>
      </w:pPr>
      <w:r>
        <w:t>invertierbar.</w:t>
      </w:r>
    </w:p>
    <w:p w:rsidR="00EF4100" w:rsidRDefault="00EF4100" w:rsidP="00EF4100">
      <w:pPr>
        <w:pStyle w:val="StandardWeb"/>
      </w:pPr>
      <w:r>
        <w:t>Umgekehrt bestimmt jede invertierbare Matrix:</w:t>
      </w:r>
    </w:p>
    <w:p w:rsidR="00EF4100" w:rsidRDefault="00EF4100" w:rsidP="00EF4100">
      <w:r>
        <w:rPr>
          <w:rStyle w:val="katex"/>
        </w:rPr>
        <w:t>A</w:t>
      </w:r>
      <w:r>
        <w:rPr>
          <w:rStyle w:val="katex"/>
          <w:rFonts w:ascii="Cambria Math" w:hAnsi="Cambria Math" w:cs="Cambria Math"/>
        </w:rPr>
        <w:t>∈</w:t>
      </w:r>
      <w:r>
        <w:rPr>
          <w:rStyle w:val="katex"/>
        </w:rPr>
        <w:t>Kn×n(M3.</w:t>
      </w:r>
      <w:proofErr w:type="gramStart"/>
      <w:r>
        <w:rPr>
          <w:rStyle w:val="katex"/>
        </w:rPr>
        <w:t>806)A</w:t>
      </w:r>
      <w:proofErr w:type="gramEnd"/>
      <w:r>
        <w:rPr>
          <w:rStyle w:val="katex"/>
        </w:rPr>
        <w:t>\in K^{n\times n} \text{M3.806}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(M3.806)</w:t>
      </w:r>
    </w:p>
    <w:p w:rsidR="00EF4100" w:rsidRDefault="00EF4100" w:rsidP="00EF4100">
      <w:pPr>
        <w:pStyle w:val="StandardWeb"/>
      </w:pPr>
      <w:r>
        <w:t>bezüglich einer fest gewählten Basis einen linearen Automorphismus.</w:t>
      </w:r>
    </w:p>
    <w:p w:rsidR="00EF4100" w:rsidRDefault="00EF4100" w:rsidP="00EF4100">
      <w:pPr>
        <w:pStyle w:val="StandardWeb"/>
      </w:pPr>
      <w:r>
        <w:t>Damit besteht eine bijektive Zuordnung:</w:t>
      </w:r>
    </w:p>
    <w:p w:rsidR="00EF4100" w:rsidRDefault="00EF4100" w:rsidP="00EF4100">
      <w:r>
        <w:rPr>
          <w:rStyle w:val="katex"/>
        </w:rPr>
        <w:lastRenderedPageBreak/>
        <w:t>GL</w:t>
      </w:r>
      <w:r>
        <w:rPr>
          <w:rStyle w:val="katex"/>
          <w:rFonts w:ascii="Cambria Math" w:hAnsi="Cambria Math" w:cs="Cambria Math"/>
        </w:rPr>
        <w:t>⁡</w:t>
      </w:r>
      <w:r>
        <w:rPr>
          <w:rStyle w:val="katex"/>
        </w:rPr>
        <w:t>(V)</w:t>
      </w:r>
      <w:r>
        <w:rPr>
          <w:rStyle w:val="katex"/>
          <w:rFonts w:ascii="Cambria Math" w:hAnsi="Cambria Math" w:cs="Cambria Math"/>
        </w:rPr>
        <w:t>⟷</w:t>
      </w:r>
      <w:r>
        <w:rPr>
          <w:rStyle w:val="katex"/>
        </w:rPr>
        <w:t>GL</w:t>
      </w:r>
      <w:r>
        <w:rPr>
          <w:rStyle w:val="katex"/>
          <w:rFonts w:ascii="Cambria Math" w:hAnsi="Cambria Math" w:cs="Cambria Math"/>
        </w:rPr>
        <w:t>⁡</w:t>
      </w:r>
      <w:r>
        <w:rPr>
          <w:rStyle w:val="katex"/>
        </w:rPr>
        <w:t>n(K)(M3.</w:t>
      </w:r>
      <w:proofErr w:type="gramStart"/>
      <w:r>
        <w:rPr>
          <w:rStyle w:val="katex"/>
        </w:rPr>
        <w:t>807)\</w:t>
      </w:r>
      <w:proofErr w:type="gramEnd"/>
      <w:r>
        <w:rPr>
          <w:rStyle w:val="katex"/>
        </w:rPr>
        <w:t xml:space="preserve">text{GL}(V) </w:t>
      </w:r>
      <w:r>
        <w:rPr>
          <w:rStyle w:val="katex"/>
          <w:rFonts w:ascii="Cambria Math" w:hAnsi="Cambria Math" w:cs="Cambria Math"/>
        </w:rPr>
        <w:t>⟷</w:t>
      </w:r>
      <w:r>
        <w:rPr>
          <w:rStyle w:val="katex"/>
        </w:rPr>
        <w:t xml:space="preserve"> \text{GL}_n(K) \text{M3.807}</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m:rPr>
              <m:nor/>
            </m:rPr>
            <w:rPr>
              <w:rStyle w:val="HTMLCode"/>
              <w:rFonts w:ascii="Cambria Math" w:eastAsia="Calibri" w:hAnsi="Cambria Math"/>
              <w:i w:val="0"/>
            </w:rPr>
            <m:t>GL</m:t>
          </m:r>
          <m:d>
            <m:dPr>
              <m:ctrlPr>
                <w:rPr>
                  <w:rStyle w:val="HTMLCode"/>
                  <w:rFonts w:ascii="Cambria Math" w:eastAsia="Calibri" w:hAnsi="Cambria Math"/>
                  <w:i w:val="0"/>
                </w:rPr>
              </m:ctrlPr>
            </m:dPr>
            <m:e>
              <m:r>
                <w:rPr>
                  <w:rStyle w:val="HTMLCode"/>
                  <w:rFonts w:ascii="Cambria Math" w:eastAsia="Calibri" w:hAnsi="Cambria Math"/>
                </w:rPr>
                <m:t>V</m:t>
              </m:r>
            </m:e>
          </m:d>
          <m:r>
            <m:rPr>
              <m:sty m:val="p"/>
            </m:rPr>
            <w:rPr>
              <w:rStyle w:val="HTMLCode"/>
              <w:rFonts w:ascii="Cambria Math" w:eastAsia="Calibri" w:hAnsi="Cambria Math" w:cs="Cambria Math"/>
            </w:rPr>
            <m:t>⟷</m:t>
          </m:r>
          <m:sSub>
            <m:sSubPr>
              <m:ctrlPr>
                <w:rPr>
                  <w:rStyle w:val="HTMLCode"/>
                  <w:rFonts w:ascii="Cambria Math" w:eastAsia="Calibri" w:hAnsi="Cambria Math"/>
                  <w:i w:val="0"/>
                </w:rPr>
              </m:ctrlPr>
            </m:sSubPr>
            <m:e>
              <m:r>
                <m:rPr>
                  <m:nor/>
                </m:rPr>
                <w:rPr>
                  <w:rStyle w:val="HTMLCode"/>
                  <w:rFonts w:ascii="Cambria Math" w:eastAsia="Calibri" w:hAnsi="Cambria Math"/>
                  <w:i w:val="0"/>
                </w:rPr>
                <m:t>GL</m:t>
              </m:r>
              <m:ctrlPr>
                <w:rPr>
                  <w:rStyle w:val="HTMLCode"/>
                  <w:rFonts w:ascii="Cambria Math" w:eastAsia="Calibri" w:hAnsi="Cambria Math" w:cs="Cambria Math"/>
                  <w:i w:val="0"/>
                </w:rPr>
              </m:ctrlPr>
            </m:e>
            <m:sub>
              <m:r>
                <w:rPr>
                  <w:rStyle w:val="HTMLCode"/>
                  <w:rFonts w:ascii="Cambria Math" w:eastAsia="Calibri" w:hAnsi="Cambria Math"/>
                </w:rPr>
                <m:t>n</m:t>
              </m:r>
            </m:sub>
          </m:sSub>
          <m:d>
            <m:dPr>
              <m:ctrlPr>
                <w:rPr>
                  <w:rStyle w:val="HTMLCode"/>
                  <w:rFonts w:ascii="Cambria Math" w:eastAsia="Calibri" w:hAnsi="Cambria Math"/>
                  <w:i w:val="0"/>
                </w:rPr>
              </m:ctrlPr>
            </m:dPr>
            <m:e>
              <m:r>
                <w:rPr>
                  <w:rStyle w:val="HTMLCode"/>
                  <w:rFonts w:ascii="Cambria Math" w:eastAsia="Calibri" w:hAnsi="Cambria Math"/>
                </w:rPr>
                <m:t>K</m:t>
              </m:r>
            </m:e>
          </m:d>
          <m:r>
            <w:rPr>
              <w:rStyle w:val="HTMLCode"/>
              <w:rFonts w:ascii="Times New Roman" w:eastAsia="Calibri" w:hAnsi="Times New Roman" w:cs="Calibri"/>
            </w:rPr>
            <w:br/>
          </m:r>
        </m:oMath>
      </m:oMathPara>
      <w:r>
        <w:rPr>
          <w:rStyle w:val="HTMLCode"/>
          <w:rFonts w:ascii="Times New Roman" w:eastAsia="Calibri" w:hAnsi="Times New Roman" w:cs="Calibri"/>
        </w:rPr>
        <w:tab/>
        <w:t>(M3.807)</w:t>
      </w:r>
    </w:p>
    <w:p w:rsidR="00EF4100" w:rsidRDefault="00EF4100" w:rsidP="00EF4100">
      <w:pPr>
        <w:pStyle w:val="StandardWeb"/>
      </w:pPr>
      <w:r>
        <w:t>wobei:</w:t>
      </w:r>
    </w:p>
    <w:p w:rsidR="00EF4100" w:rsidRDefault="00EF4100" w:rsidP="00EF4100">
      <w:r>
        <w:rPr>
          <w:rStyle w:val="katex"/>
        </w:rPr>
        <w:t>GL</w:t>
      </w:r>
      <w:r>
        <w:rPr>
          <w:rStyle w:val="katex"/>
          <w:rFonts w:ascii="Cambria Math" w:hAnsi="Cambria Math" w:cs="Cambria Math"/>
        </w:rPr>
        <w:t>⁡</w:t>
      </w:r>
      <w:r>
        <w:rPr>
          <w:rStyle w:val="katex"/>
        </w:rPr>
        <w:t>n(K)</w:t>
      </w:r>
      <w:proofErr w:type="gramStart"/>
      <w:r>
        <w:rPr>
          <w:rStyle w:val="katex"/>
        </w:rPr>
        <w:t>={</w:t>
      </w:r>
      <w:proofErr w:type="gramEnd"/>
      <w:r>
        <w:rPr>
          <w:rStyle w:val="katex"/>
        </w:rPr>
        <w:t>A</w:t>
      </w:r>
      <w:r>
        <w:rPr>
          <w:rStyle w:val="katex"/>
          <w:rFonts w:ascii="Cambria Math" w:hAnsi="Cambria Math" w:cs="Cambria Math"/>
        </w:rPr>
        <w:t>∈</w:t>
      </w:r>
      <w:r>
        <w:rPr>
          <w:rStyle w:val="katex"/>
        </w:rPr>
        <w:t>Kn×n</w:t>
      </w:r>
      <w:r>
        <w:rPr>
          <w:rStyle w:val="katex"/>
          <w:rFonts w:ascii="Cambria Math" w:hAnsi="Cambria Math" w:cs="Cambria Math"/>
        </w:rPr>
        <w:t>∣</w:t>
      </w:r>
      <w:r>
        <w:rPr>
          <w:rStyle w:val="katex"/>
        </w:rPr>
        <w:t>A invertierbar}(M3.808)\text{GL}_n(K) = \{ A\in K^{n\times n} | A\ \mathrm{invertierbar} \} \text{M3.808}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G</m:t>
          </m:r>
          <m:sSub>
            <m:sSubPr>
              <m:ctrlPr>
                <w:rPr>
                  <w:rStyle w:val="HTMLCode"/>
                  <w:rFonts w:ascii="Cambria Math" w:eastAsia="Calibri" w:hAnsi="Cambria Math"/>
                </w:rPr>
              </m:ctrlPr>
            </m:sSubPr>
            <m:e>
              <m:r>
                <w:rPr>
                  <w:rStyle w:val="HTMLCode"/>
                  <w:rFonts w:ascii="Cambria Math" w:eastAsia="Calibri" w:hAnsi="Cambria Math"/>
                </w:rPr>
                <m:t>L</m:t>
              </m:r>
            </m:e>
            <m:sub>
              <m:r>
                <w:rPr>
                  <w:rStyle w:val="HTMLCode"/>
                  <w:rFonts w:ascii="Cambria Math" w:eastAsia="Calibri" w:hAnsi="Cambria Math"/>
                </w:rPr>
                <m:t>n</m:t>
              </m:r>
            </m:sub>
          </m:sSub>
          <m:d>
            <m:dPr>
              <m:ctrlPr>
                <w:rPr>
                  <w:rStyle w:val="HTMLCode"/>
                  <w:rFonts w:ascii="Cambria Math" w:eastAsia="Calibri" w:hAnsi="Cambria Math"/>
                </w:rPr>
              </m:ctrlPr>
            </m:dPr>
            <m:e>
              <m:r>
                <w:rPr>
                  <w:rStyle w:val="HTMLCode"/>
                  <w:rFonts w:ascii="Cambria Math" w:eastAsia="Calibri" w:hAnsi="Cambria Math"/>
                </w:rPr>
                <m:t>K</m:t>
              </m:r>
            </m:e>
          </m:d>
          <m:r>
            <m:rPr>
              <m:sty m:val="p"/>
            </m:rPr>
            <w:rPr>
              <w:rStyle w:val="HTMLCode"/>
              <w:rFonts w:ascii="Cambria Math" w:eastAsia="Calibri" w:hAnsi="Cambria Math"/>
            </w:rPr>
            <m:t>=</m:t>
          </m:r>
          <m:r>
            <m:rPr>
              <m:lit/>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rPr>
              </m:ctrlPr>
            </m:sSupPr>
            <m:e>
              <m:r>
                <w:rPr>
                  <w:rStyle w:val="HTMLCode"/>
                  <w:rFonts w:ascii="Cambria Math" w:eastAsia="Calibri" w:hAnsi="Cambria Math"/>
                </w:rPr>
                <m:t>K</m:t>
              </m:r>
            </m:e>
            <m:sup>
              <m:r>
                <w:rPr>
                  <w:rStyle w:val="HTMLCode"/>
                  <w:rFonts w:ascii="Cambria Math" w:eastAsia="Calibri" w:hAnsi="Cambria Math"/>
                </w:rPr>
                <m:t>n×n</m:t>
              </m:r>
            </m:sup>
          </m:sSup>
          <m:r>
            <m:rPr>
              <m:sty m:val="p"/>
            </m:rPr>
            <w:rPr>
              <w:rStyle w:val="HTMLCode"/>
              <w:rFonts w:ascii="Cambria Math" w:eastAsia="Calibri" w:hAnsi="Cambria Math"/>
            </w:rPr>
            <m:t xml:space="preserve">| </m:t>
          </m:r>
          <m:r>
            <w:rPr>
              <w:rStyle w:val="HTMLCode"/>
              <w:rFonts w:ascii="Cambria Math" w:eastAsia="Calibri" w:hAnsi="Cambria Math"/>
            </w:rPr>
            <m:t>A</m:t>
          </m:r>
          <m:r>
            <m:rPr>
              <m:sty m:val="p"/>
            </m:rPr>
            <w:rPr>
              <w:rStyle w:val="HTMLCode"/>
              <w:rFonts w:ascii="Cambria Math" w:eastAsia="Calibri" w:hAnsi="Cambria Math"/>
            </w:rPr>
            <m:t> </m:t>
          </m:r>
          <m:r>
            <w:rPr>
              <w:rStyle w:val="HTMLCode"/>
              <w:rFonts w:ascii="Cambria Math" w:eastAsia="Calibri" w:hAnsi="Cambria Math"/>
            </w:rPr>
            <m:t>invertierbar</m:t>
          </m:r>
          <m:r>
            <m:rPr>
              <m:lit/>
              <m:sty m:val="p"/>
            </m:rPr>
            <w:rPr>
              <w:rStyle w:val="HTMLCode"/>
              <w:rFonts w:ascii="Cambria Math" w:eastAsia="Calibri" w:hAnsi="Cambria Math"/>
            </w:rPr>
            <m:t>}</m:t>
          </m:r>
          <m:r>
            <w:rPr>
              <w:rStyle w:val="HTMLCode"/>
              <w:rFonts w:ascii="Times New Roman" w:eastAsia="Calibri" w:hAnsi="Times New Roman" w:cs="Calibri"/>
            </w:rPr>
            <w:br/>
          </m:r>
        </m:oMath>
      </m:oMathPara>
      <w:r>
        <w:rPr>
          <w:rStyle w:val="HTMLCode"/>
          <w:rFonts w:ascii="Times New Roman" w:eastAsia="Calibri" w:hAnsi="Times New Roman" w:cs="Calibri"/>
        </w:rPr>
        <w:tab/>
        <w:t>(M3.808)</w:t>
      </w:r>
    </w:p>
    <w:p w:rsidR="00EF4100" w:rsidRDefault="00EF4100" w:rsidP="00EF4100">
      <w:pPr>
        <w:pStyle w:val="StandardWeb"/>
      </w:pPr>
      <w:r>
        <w:t>Diese Gruppe bildet die Koordinatendarstellung der linearen Automorphismen.</w:t>
      </w:r>
    </w:p>
    <w:p w:rsidR="00EF4100" w:rsidRDefault="00EF4100" w:rsidP="00EF4100">
      <w:pPr>
        <w:pStyle w:val="berschrift2"/>
      </w:pPr>
      <w:r>
        <w:t>M3.6.27 Keine Determinantencharakterisierung an dieser Stelle</w:t>
      </w:r>
    </w:p>
    <w:p w:rsidR="00EF4100" w:rsidRDefault="00EF4100" w:rsidP="00EF4100">
      <w:pPr>
        <w:pStyle w:val="StandardWeb"/>
      </w:pPr>
      <w:r>
        <w:t>Die Invertierbarkeit einer Matrix ist mit (M3.758) bis (M3.764) bereits vollständig definiert.</w:t>
      </w:r>
    </w:p>
    <w:p w:rsidR="00EF4100" w:rsidRDefault="00EF4100" w:rsidP="00EF4100">
      <w:pPr>
        <w:pStyle w:val="StandardWeb"/>
      </w:pPr>
      <w:r>
        <w:t>Ich benötige dafür noch keine Determinante.</w:t>
      </w:r>
    </w:p>
    <w:p w:rsidR="00EF4100" w:rsidRDefault="00EF4100" w:rsidP="00EF4100">
      <w:pPr>
        <w:pStyle w:val="StandardWeb"/>
      </w:pPr>
      <w:r>
        <w:t>Insbesondere ist die Aussage:</w:t>
      </w:r>
    </w:p>
    <w:p w:rsidR="00EF4100" w:rsidRDefault="00EF4100" w:rsidP="00EF4100">
      <w:r>
        <w:rPr>
          <w:rStyle w:val="katex"/>
        </w:rPr>
        <w:t>A invertierbar(M3.</w:t>
      </w:r>
      <w:proofErr w:type="gramStart"/>
      <w:r>
        <w:rPr>
          <w:rStyle w:val="katex"/>
        </w:rPr>
        <w:t>809)A</w:t>
      </w:r>
      <w:proofErr w:type="gramEnd"/>
      <w:r>
        <w:rPr>
          <w:rStyle w:val="katex"/>
        </w:rPr>
        <w:t>\ \mathrm{invertierbar} \text{M3.809}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 </m:t>
          </m:r>
          <m:r>
            <m:rPr>
              <m:nor/>
            </m:rPr>
            <w:rPr>
              <w:rStyle w:val="HTMLCode"/>
              <w:rFonts w:ascii="Cambria Math" w:eastAsia="Calibri" w:hAnsi="Cambria Math"/>
              <w:i w:val="0"/>
            </w:rPr>
            <m:t>invertierba</m:t>
          </m:r>
          <m:r>
            <m:rPr>
              <m:nor/>
            </m:rPr>
            <w:rPr>
              <w:rStyle w:val="HTMLCode"/>
              <w:rFonts w:ascii="Cambria Math" w:eastAsia="Calibri" w:hAnsi="Cambria Math"/>
              <w:i w:val="0"/>
            </w:rPr>
            <m:t>r</m:t>
          </m:r>
          <m:r>
            <w:rPr>
              <w:rStyle w:val="HTMLCode"/>
              <w:rFonts w:ascii="Times New Roman" w:eastAsia="Calibri" w:hAnsi="Times New Roman" w:cs="Calibri"/>
            </w:rPr>
            <w:br/>
          </m:r>
        </m:oMath>
      </m:oMathPara>
      <w:r>
        <w:rPr>
          <w:rStyle w:val="HTMLCode"/>
          <w:rFonts w:ascii="Times New Roman" w:eastAsia="Calibri" w:hAnsi="Times New Roman" w:cs="Calibri"/>
        </w:rPr>
        <w:tab/>
        <w:t>(M3.809)</w:t>
      </w:r>
    </w:p>
    <w:p w:rsidR="00EF4100" w:rsidRDefault="00EF4100" w:rsidP="00EF4100">
      <w:pPr>
        <w:pStyle w:val="StandardWeb"/>
      </w:pPr>
      <w:r>
        <w:t>zunächst äquivalent zur Existenz von:</w:t>
      </w:r>
    </w:p>
    <w:p w:rsidR="00EF4100" w:rsidRDefault="00EF4100" w:rsidP="00EF4100">
      <w:r>
        <w:rPr>
          <w:rStyle w:val="katex"/>
        </w:rPr>
        <w:t>A−1(M3.</w:t>
      </w:r>
      <w:proofErr w:type="gramStart"/>
      <w:r>
        <w:rPr>
          <w:rStyle w:val="katex"/>
        </w:rPr>
        <w:t>810)A</w:t>
      </w:r>
      <w:proofErr w:type="gramEnd"/>
      <w:r>
        <w:rPr>
          <w:rStyle w:val="katex"/>
        </w:rPr>
        <w:t>^{-1} \text{M3.810}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(M3.810)</w:t>
      </w:r>
    </w:p>
    <w:p w:rsidR="00EF4100" w:rsidRDefault="00EF4100" w:rsidP="00EF4100">
      <w:pPr>
        <w:pStyle w:val="StandardWeb"/>
      </w:pPr>
      <w:r>
        <w:t>mit:</w:t>
      </w:r>
    </w:p>
    <w:p w:rsidR="00EF4100" w:rsidRDefault="00EF4100" w:rsidP="00EF4100">
      <w:r>
        <w:rPr>
          <w:rStyle w:val="katex"/>
        </w:rPr>
        <w:t>AA−1=A−1A=In(M3.</w:t>
      </w:r>
      <w:proofErr w:type="gramStart"/>
      <w:r>
        <w:rPr>
          <w:rStyle w:val="katex"/>
        </w:rPr>
        <w:t>811)AA</w:t>
      </w:r>
      <w:proofErr w:type="gramEnd"/>
      <w:r>
        <w:rPr>
          <w:rStyle w:val="katex"/>
        </w:rPr>
        <w:t>^{-1} = A^{-1}A = I_n \text{M3.811}</w:t>
      </w:r>
    </w:p>
    <w:p w:rsidR="0098399B" w:rsidRDefault="00EF4100" w:rsidP="00EF4100">
      <w:pPr>
        <w:pStyle w:val="StandardWeb"/>
      </w:pPr>
      <w:r>
        <w:lastRenderedPageBreak/>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m:t>
          </m:r>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w:rPr>
              <w:rStyle w:val="HTMLCode"/>
              <w:rFonts w:ascii="Cambria Math" w:eastAsia="Calibri" w:hAnsi="Cambria Math"/>
            </w:rPr>
            <m:t>A</m:t>
          </m:r>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(M3.811)</w:t>
      </w:r>
    </w:p>
    <w:p w:rsidR="00EF4100" w:rsidRDefault="00EF4100" w:rsidP="00EF4100">
      <w:pPr>
        <w:pStyle w:val="StandardWeb"/>
      </w:pPr>
      <w:r>
        <w:t>Das spätere Kriterium:</w:t>
      </w:r>
    </w:p>
    <w:p w:rsidR="00EF4100" w:rsidRDefault="00EF4100" w:rsidP="00EF4100">
      <w:r>
        <w:rPr>
          <w:rStyle w:val="katex"/>
        </w:rPr>
        <w:t>det</w:t>
      </w:r>
      <w:r>
        <w:rPr>
          <w:rStyle w:val="katex"/>
          <w:rFonts w:ascii="Cambria Math" w:hAnsi="Cambria Math" w:cs="Cambria Math"/>
        </w:rPr>
        <w:t>⁡</w:t>
      </w:r>
      <w:r>
        <w:rPr>
          <w:rStyle w:val="katex"/>
        </w:rPr>
        <w:t>(A)≠0K(M3.</w:t>
      </w:r>
      <w:proofErr w:type="gramStart"/>
      <w:r>
        <w:rPr>
          <w:rStyle w:val="katex"/>
        </w:rPr>
        <w:t>812)\</w:t>
      </w:r>
      <w:proofErr w:type="gramEnd"/>
      <w:r>
        <w:rPr>
          <w:rStyle w:val="katex"/>
        </w:rPr>
        <w:t>det(A)\neq0_K \text{M3.812}</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func>
            <m:funcPr>
              <m:ctrlPr>
                <w:rPr>
                  <w:rStyle w:val="HTMLCode"/>
                  <w:rFonts w:ascii="Cambria Math" w:eastAsia="Calibri" w:hAnsi="Cambria Math"/>
                </w:rPr>
              </m:ctrlPr>
            </m:funcPr>
            <m:fName>
              <m:r>
                <w:rPr>
                  <w:rStyle w:val="HTMLCode"/>
                  <w:rFonts w:ascii="Cambria Math" w:eastAsia="Calibri" w:hAnsi="Cambria Math"/>
                </w:rPr>
                <m:t>det</m:t>
              </m:r>
              <m:ctrlPr>
                <w:rPr>
                  <w:rStyle w:val="HTMLCode"/>
                  <w:rFonts w:ascii="Cambria Math" w:eastAsia="Calibri" w:hAnsi="Cambria Math"/>
                  <w:i w:val="0"/>
                </w:rPr>
              </m:ctrlPr>
            </m:fName>
            <m:e>
              <m:d>
                <m:dPr>
                  <m:ctrlPr>
                    <w:rPr>
                      <w:rStyle w:val="HTMLCode"/>
                      <w:rFonts w:ascii="Cambria Math" w:eastAsia="Calibri" w:hAnsi="Cambria Math"/>
                      <w:i w:val="0"/>
                    </w:rPr>
                  </m:ctrlPr>
                </m:dPr>
                <m:e>
                  <m:r>
                    <w:rPr>
                      <w:rStyle w:val="HTMLCode"/>
                      <w:rFonts w:ascii="Cambria Math" w:eastAsia="Calibri" w:hAnsi="Cambria Math"/>
                    </w:rPr>
                    <m:t>A</m:t>
                  </m:r>
                </m:e>
              </m:d>
            </m:e>
          </m:func>
          <m:r>
            <m:rPr>
              <m:sty m:val="p"/>
            </m:rPr>
            <w:rPr>
              <w:rStyle w:val="HTMLCode"/>
              <w:rFonts w:ascii="Cambria Math" w:eastAsia="Calibri" w:hAnsi="Cambria Math"/>
            </w:rPr>
            <m:t>≠</m:t>
          </m:r>
          <m:sSub>
            <m:sSubPr>
              <m:ctrlPr>
                <w:rPr>
                  <w:rStyle w:val="HTMLCode"/>
                  <w:rFonts w:ascii="Cambria Math" w:eastAsia="Calibri" w:hAnsi="Cambria Math"/>
                  <w:i w:val="0"/>
                </w:rPr>
              </m:ctrlPr>
            </m:sSubPr>
            <m:e>
              <m:r>
                <m:rPr>
                  <m:sty m:val="p"/>
                </m:rPr>
                <w:rPr>
                  <w:rStyle w:val="HTMLCode"/>
                  <w:rFonts w:ascii="Cambria Math" w:eastAsia="Calibri" w:hAnsi="Cambria Math"/>
                </w:rPr>
                <m:t>0</m:t>
              </m:r>
              <m:ctrlPr>
                <w:rPr>
                  <w:rStyle w:val="HTMLCode"/>
                  <w:rFonts w:ascii="Cambria Math" w:eastAsia="Calibri" w:hAnsi="Cambria Math"/>
                </w:rPr>
              </m:ctrlPr>
            </m:e>
            <m:sub>
              <m:r>
                <w:rPr>
                  <w:rStyle w:val="HTMLCode"/>
                  <w:rFonts w:ascii="Cambria Math" w:eastAsia="Calibri" w:hAnsi="Cambria Math"/>
                </w:rPr>
                <m:t>K</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(M3.812)</w:t>
      </w:r>
    </w:p>
    <w:p w:rsidR="00EF4100" w:rsidRDefault="00EF4100" w:rsidP="00EF4100">
      <w:pPr>
        <w:pStyle w:val="StandardWeb"/>
      </w:pPr>
      <w:r>
        <w:t>wird erst in M3.10 als äquivalente Charakterisierung hergeleitet.</w:t>
      </w:r>
    </w:p>
    <w:p w:rsidR="00EF4100" w:rsidRDefault="00EF4100" w:rsidP="00EF4100">
      <w:pPr>
        <w:pStyle w:val="StandardWeb"/>
      </w:pPr>
      <w:r>
        <w:t>Damit bleibt die bereits in M3.3 festgelegte logische Reihenfolge erhalten.</w:t>
      </w:r>
    </w:p>
    <w:p w:rsidR="00EF4100" w:rsidRDefault="00EF4100" w:rsidP="00EF4100">
      <w:pPr>
        <w:pStyle w:val="berschrift2"/>
      </w:pPr>
      <w:r>
        <w:t>M3.6.28 Keine Basiswechselregel an dieser Stelle</w:t>
      </w:r>
    </w:p>
    <w:p w:rsidR="00EF4100" w:rsidRDefault="00EF4100" w:rsidP="00EF4100">
      <w:pPr>
        <w:pStyle w:val="StandardWeb"/>
      </w:pPr>
      <w:r>
        <w:t>Die bisherige Kompositionsregel:</w:t>
      </w:r>
    </w:p>
    <w:p w:rsidR="00EF4100" w:rsidRDefault="00EF4100" w:rsidP="00EF4100">
      <w:r>
        <w:rPr>
          <w:rStyle w:val="katex"/>
        </w:rPr>
        <w:t>[T</w:t>
      </w:r>
      <w:r>
        <w:rPr>
          <w:rStyle w:val="katex"/>
          <w:rFonts w:ascii="Cambria Math" w:hAnsi="Cambria Math" w:cs="Cambria Math"/>
        </w:rPr>
        <w:t>∘</w:t>
      </w:r>
      <w:r>
        <w:rPr>
          <w:rStyle w:val="katex"/>
        </w:rPr>
        <w:t>S]C←A=[T]C←B[S]B←A(M3.813)[T\circ S]_{</w:t>
      </w:r>
      <w:r>
        <w:rPr>
          <w:rStyle w:val="katex"/>
          <w:rFonts w:ascii="Cambria Math" w:hAnsi="Cambria Math" w:cs="Cambria Math"/>
        </w:rPr>
        <w:t>𝒞</w:t>
      </w:r>
      <w:r>
        <w:rPr>
          <w:rStyle w:val="katex"/>
        </w:rPr>
        <w:t>\leftarrow</w:t>
      </w:r>
      <w:r>
        <w:rPr>
          <w:rStyle w:val="katex"/>
          <w:rFonts w:ascii="Cambria Math" w:hAnsi="Cambria Math" w:cs="Cambria Math"/>
        </w:rPr>
        <w:t>𝒜</w:t>
      </w:r>
      <w:r>
        <w:rPr>
          <w:rStyle w:val="katex"/>
        </w:rPr>
        <w:t>} =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[S]_{</w:t>
      </w:r>
      <w:r>
        <w:rPr>
          <w:rStyle w:val="katex"/>
          <w:rFonts w:ascii="Cambria Math" w:hAnsi="Cambria Math" w:cs="Cambria Math"/>
        </w:rPr>
        <w:t>ℬ</w:t>
      </w:r>
      <w:r>
        <w:rPr>
          <w:rStyle w:val="katex"/>
        </w:rPr>
        <w:t>\leftarrow</w:t>
      </w:r>
      <w:r>
        <w:rPr>
          <w:rStyle w:val="katex"/>
          <w:rFonts w:ascii="Cambria Math" w:hAnsi="Cambria Math" w:cs="Cambria Math"/>
        </w:rPr>
        <w:t>𝒜</w:t>
      </w:r>
      <w:r>
        <w:rPr>
          <w:rStyle w:val="katex"/>
        </w:rPr>
        <w:t>} \text{M3.813}</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(M3.813)</w:t>
      </w:r>
    </w:p>
    <w:p w:rsidR="00EF4100" w:rsidRDefault="00EF4100" w:rsidP="00EF4100">
      <w:pPr>
        <w:pStyle w:val="StandardWeb"/>
      </w:pPr>
      <w:r>
        <w:t xml:space="preserve">verwendet dieselbe Zwischenbasis </w:t>
      </w:r>
      <w:r>
        <w:rPr>
          <w:rStyle w:val="HTMLCode"/>
        </w:rPr>
        <w:t>(</w:t>
      </w:r>
      <w:r>
        <w:rPr>
          <w:rStyle w:val="HTMLCode"/>
          <w:rFonts w:ascii="Cambria Math" w:hAnsi="Cambria Math" w:cs="Cambria Math"/>
        </w:rPr>
        <w:t>ℬ</w:t>
      </w:r>
      <w:r>
        <w:rPr>
          <w:rStyle w:val="HTMLCode"/>
        </w:rPr>
        <w:t>)</w:t>
      </w:r>
      <w:r>
        <w:t xml:space="preserve"> auf beiden Seiten der Kompositionsstelle.</w:t>
      </w:r>
    </w:p>
    <w:p w:rsidR="00EF4100" w:rsidRDefault="00EF4100" w:rsidP="00EF4100">
      <w:pPr>
        <w:pStyle w:val="StandardWeb"/>
      </w:pPr>
      <w:r>
        <w:t>Genau dadurch passen die beiden Matrizen unmittelbar zusammen.</w:t>
      </w:r>
    </w:p>
    <w:p w:rsidR="00EF4100" w:rsidRDefault="00EF4100" w:rsidP="00EF4100">
      <w:pPr>
        <w:pStyle w:val="StandardWeb"/>
      </w:pPr>
      <w:r>
        <w:t>Wenn dagegen zwischen verschiedenen Koordinatenbasen desselben Raums gewechselt werden soll, muss eine zusätzliche lineare Koordinatentransformation eingeführt werden.</w:t>
      </w:r>
    </w:p>
    <w:p w:rsidR="00EF4100" w:rsidRDefault="00EF4100" w:rsidP="00EF4100">
      <w:pPr>
        <w:pStyle w:val="StandardWeb"/>
      </w:pPr>
      <w:r>
        <w:t>Diese Struktur gehört zu M3.7.</w:t>
      </w:r>
    </w:p>
    <w:p w:rsidR="00EF4100" w:rsidRDefault="00EF4100" w:rsidP="00EF4100">
      <w:pPr>
        <w:pStyle w:val="StandardWeb"/>
      </w:pPr>
      <w:r>
        <w:t>Ich trenne daher:</w:t>
      </w:r>
    </w:p>
    <w:p w:rsidR="00EF4100" w:rsidRDefault="00EF4100" w:rsidP="00EF4100">
      <w:r>
        <w:rPr>
          <w:rStyle w:val="katex"/>
        </w:rPr>
        <w:t>Komposition linearer Abbildungen(M3.</w:t>
      </w:r>
      <w:proofErr w:type="gramStart"/>
      <w:r>
        <w:rPr>
          <w:rStyle w:val="katex"/>
        </w:rPr>
        <w:t>814)\</w:t>
      </w:r>
      <w:proofErr w:type="gramEnd"/>
      <w:r>
        <w:rPr>
          <w:rStyle w:val="katex"/>
        </w:rPr>
        <w:t>mathrm{Komposition\ linearer\ Abbildungen} \text{M3.814}</w:t>
      </w:r>
    </w:p>
    <w:p w:rsidR="0098399B" w:rsidRDefault="00EF4100" w:rsidP="00EF4100">
      <w:pPr>
        <w:pStyle w:val="StandardWeb"/>
      </w:pPr>
      <w:r>
        <w:t xml:space="preserve">Word-LaTeX: </w:t>
      </w:r>
    </w:p>
    <w:p w:rsidR="0098399B" w:rsidRPr="0098399B" w:rsidRDefault="0098399B" w:rsidP="0098399B">
      <w:pPr>
        <w:pStyle w:val="Formel"/>
        <w:rPr>
          <w:rStyle w:val="HTMLCode"/>
          <w:rFonts w:ascii="Times New Roman" w:eastAsia="Calibri" w:hAnsi="Times New Roman" w:cs="Calibri"/>
          <w:i w:val="0"/>
        </w:rPr>
      </w:pPr>
      <m:oMath>
        <m:r>
          <m:rPr>
            <m:nor/>
          </m:rPr>
          <w:rPr>
            <w:rStyle w:val="HTMLCode"/>
            <w:rFonts w:ascii="Cambria Math" w:eastAsia="Calibri" w:hAnsi="Cambria Math"/>
            <w:i w:val="0"/>
          </w:rPr>
          <m:t>Komposition </m:t>
        </m:r>
        <m:r>
          <m:rPr>
            <m:nor/>
          </m:rPr>
          <w:rPr>
            <w:rStyle w:val="HTMLCode"/>
            <w:rFonts w:ascii="Cambria Math" w:eastAsia="Calibri" w:hAnsi="Cambria Math"/>
          </w:rPr>
          <m:t>l</m:t>
        </m:r>
        <m:r>
          <m:rPr>
            <m:nor/>
          </m:rPr>
          <w:rPr>
            <w:rStyle w:val="HTMLCode"/>
            <w:rFonts w:ascii="Cambria Math" w:eastAsia="Calibri" w:hAnsi="Cambria Math"/>
            <w:i w:val="0"/>
          </w:rPr>
          <m:t>inearer </m:t>
        </m:r>
        <m:r>
          <m:rPr>
            <m:nor/>
          </m:rPr>
          <w:rPr>
            <w:rStyle w:val="HTMLCode"/>
            <w:rFonts w:ascii="Cambria Math" w:eastAsia="Calibri" w:hAnsi="Cambria Math"/>
          </w:rPr>
          <m:t>A</m:t>
        </m:r>
        <m:r>
          <m:rPr>
            <m:nor/>
          </m:rPr>
          <w:rPr>
            <w:rStyle w:val="HTMLCode"/>
            <w:rFonts w:ascii="Cambria Math" w:eastAsia="Calibri" w:hAnsi="Cambria Math"/>
            <w:i w:val="0"/>
          </w:rPr>
          <m:t>bbildungen</m:t>
        </m:r>
      </m:oMath>
      <w:r>
        <w:rPr>
          <w:rStyle w:val="HTMLCode"/>
          <w:rFonts w:ascii="Times New Roman" w:eastAsia="Calibri" w:hAnsi="Times New Roman" w:cs="Calibri"/>
        </w:rPr>
        <w:t xml:space="preserve"> </w:t>
      </w:r>
      <w:r>
        <w:rPr>
          <w:rStyle w:val="HTMLCode"/>
          <w:rFonts w:ascii="Times New Roman" w:eastAsia="Calibri" w:hAnsi="Times New Roman" w:cs="Calibri"/>
        </w:rPr>
        <w:tab/>
        <w:t>(M3.814)</w:t>
      </w:r>
    </w:p>
    <w:p w:rsidR="00EF4100" w:rsidRDefault="00EF4100" w:rsidP="00EF4100">
      <w:pPr>
        <w:pStyle w:val="StandardWeb"/>
      </w:pPr>
      <w:r>
        <w:lastRenderedPageBreak/>
        <w:t>von:</w:t>
      </w:r>
    </w:p>
    <w:p w:rsidR="00EF4100" w:rsidRDefault="00EF4100" w:rsidP="00EF4100">
      <w:r>
        <w:rPr>
          <w:rStyle w:val="katex"/>
        </w:rPr>
        <w:t>Wechsel der Koordinatenbasis(M3.</w:t>
      </w:r>
      <w:proofErr w:type="gramStart"/>
      <w:r>
        <w:rPr>
          <w:rStyle w:val="katex"/>
        </w:rPr>
        <w:t>815)\</w:t>
      </w:r>
      <w:proofErr w:type="gramEnd"/>
      <w:r>
        <w:rPr>
          <w:rStyle w:val="katex"/>
        </w:rPr>
        <w:t>mathrm{Wechsel\ der\ Koordinatenbasis} \text{M3.815}</w:t>
      </w:r>
    </w:p>
    <w:p w:rsidR="0098399B" w:rsidRDefault="00EF4100" w:rsidP="00EF4100">
      <w:pPr>
        <w:pStyle w:val="StandardWeb"/>
      </w:pPr>
      <w:r>
        <w:t xml:space="preserve">Word-LaTeX: </w:t>
      </w:r>
    </w:p>
    <w:p w:rsidR="0098399B" w:rsidRDefault="0098399B" w:rsidP="0098399B">
      <w:pPr>
        <w:pStyle w:val="Formel"/>
        <w:rPr>
          <w:rStyle w:val="HTMLCode"/>
          <w:rFonts w:ascii="Times New Roman" w:eastAsia="Calibri" w:hAnsi="Times New Roman" w:cs="Calibri"/>
        </w:rPr>
      </w:pPr>
      <m:oMath>
        <m:r>
          <m:rPr>
            <m:nor/>
          </m:rPr>
          <w:rPr>
            <w:rStyle w:val="HTMLCode"/>
            <w:rFonts w:ascii="Cambria Math" w:eastAsia="Calibri" w:hAnsi="Cambria Math"/>
            <w:i w:val="0"/>
          </w:rPr>
          <m:t>Wechsel </m:t>
        </m:r>
        <m:r>
          <m:rPr>
            <m:nor/>
          </m:rPr>
          <w:rPr>
            <w:rStyle w:val="HTMLCode"/>
            <w:rFonts w:ascii="Cambria Math" w:eastAsia="Calibri" w:hAnsi="Cambria Math"/>
          </w:rPr>
          <m:t>d</m:t>
        </m:r>
        <m:r>
          <m:rPr>
            <m:nor/>
          </m:rPr>
          <w:rPr>
            <w:rStyle w:val="HTMLCode"/>
            <w:rFonts w:ascii="Cambria Math" w:eastAsia="Calibri" w:hAnsi="Cambria Math"/>
            <w:i w:val="0"/>
          </w:rPr>
          <m:t>er </m:t>
        </m:r>
        <m:r>
          <m:rPr>
            <m:nor/>
          </m:rPr>
          <w:rPr>
            <w:rStyle w:val="HTMLCode"/>
            <w:rFonts w:ascii="Cambria Math" w:eastAsia="Calibri" w:hAnsi="Cambria Math"/>
          </w:rPr>
          <m:t>K</m:t>
        </m:r>
        <m:r>
          <m:rPr>
            <m:nor/>
          </m:rPr>
          <w:rPr>
            <w:rStyle w:val="HTMLCode"/>
            <w:rFonts w:ascii="Cambria Math" w:eastAsia="Calibri" w:hAnsi="Cambria Math"/>
            <w:i w:val="0"/>
          </w:rPr>
          <m:t>oordinatenbasis</m:t>
        </m:r>
      </m:oMath>
      <w:r>
        <w:rPr>
          <w:rStyle w:val="HTMLCode"/>
          <w:rFonts w:ascii="Times New Roman" w:eastAsia="Calibri" w:hAnsi="Times New Roman" w:cs="Calibri"/>
        </w:rPr>
        <w:t xml:space="preserve"> </w:t>
      </w:r>
      <w:r>
        <w:rPr>
          <w:rStyle w:val="HTMLCode"/>
          <w:rFonts w:ascii="Times New Roman" w:eastAsia="Calibri" w:hAnsi="Times New Roman" w:cs="Calibri"/>
        </w:rPr>
        <w:tab/>
        <w:t>(M3.815)</w:t>
      </w:r>
    </w:p>
    <w:p w:rsidR="00EF4100" w:rsidRDefault="00EF4100" w:rsidP="00EF4100">
      <w:pPr>
        <w:pStyle w:val="StandardWeb"/>
      </w:pPr>
      <w:r>
        <w:t>obwohl beide später durch Matrixmultiplikation realisiert werden.</w:t>
      </w:r>
    </w:p>
    <w:p w:rsidR="00EF4100" w:rsidRDefault="00EF4100" w:rsidP="00EF4100">
      <w:pPr>
        <w:pStyle w:val="berschrift2"/>
      </w:pPr>
      <w:r>
        <w:t>M3.6.29 Grenze zu Rang, Kern und linearen Gleichungssystemen</w:t>
      </w:r>
    </w:p>
    <w:p w:rsidR="00EF4100" w:rsidRDefault="00EF4100" w:rsidP="00EF4100">
      <w:pPr>
        <w:pStyle w:val="StandardWeb"/>
      </w:pPr>
      <w:r>
        <w:t>Matrixmultiplikation und inverse Matrizen ermöglichen später auch die Untersuchung linearer Gleichungssysteme.</w:t>
      </w:r>
    </w:p>
    <w:p w:rsidR="00EF4100" w:rsidRDefault="00EF4100" w:rsidP="00EF4100">
      <w:pPr>
        <w:pStyle w:val="StandardWeb"/>
      </w:pPr>
      <w:r>
        <w:t>Eine Gleichung:</w:t>
      </w:r>
    </w:p>
    <w:p w:rsidR="00EF4100" w:rsidRDefault="00EF4100" w:rsidP="00EF4100">
      <w:r>
        <w:rPr>
          <w:rStyle w:val="katex"/>
        </w:rPr>
        <w:t>Ax=b(M3.</w:t>
      </w:r>
      <w:proofErr w:type="gramStart"/>
      <w:r>
        <w:rPr>
          <w:rStyle w:val="katex"/>
        </w:rPr>
        <w:t>816)Ax</w:t>
      </w:r>
      <w:proofErr w:type="gramEnd"/>
      <w:r>
        <w:rPr>
          <w:rStyle w:val="katex"/>
        </w:rPr>
        <w:t>=b \text{M3.816}</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Ax</m:t>
          </m:r>
          <m:r>
            <m:rPr>
              <m:sty m:val="p"/>
            </m:rPr>
            <w:rPr>
              <w:rStyle w:val="HTMLCode"/>
              <w:rFonts w:ascii="Cambria Math" w:eastAsia="Calibri" w:hAnsi="Cambria Math"/>
            </w:rPr>
            <m:t>=</m:t>
          </m:r>
          <m:r>
            <w:rPr>
              <w:rStyle w:val="HTMLCode"/>
              <w:rFonts w:ascii="Cambria Math" w:eastAsia="Calibri" w:hAnsi="Cambria Math"/>
            </w:rPr>
            <m:t>b</m:t>
          </m:r>
          <m:r>
            <w:rPr>
              <w:rStyle w:val="HTMLCode"/>
              <w:rFonts w:ascii="Times New Roman" w:eastAsia="Calibri" w:hAnsi="Times New Roman" w:cs="Calibri"/>
            </w:rPr>
            <w:br/>
          </m:r>
        </m:oMath>
      </m:oMathPara>
      <w:r>
        <w:rPr>
          <w:rStyle w:val="HTMLCode"/>
          <w:rFonts w:ascii="Times New Roman" w:eastAsia="Calibri" w:hAnsi="Times New Roman" w:cs="Calibri"/>
        </w:rPr>
        <w:tab/>
        <w:t>(M3.816)</w:t>
      </w:r>
    </w:p>
    <w:p w:rsidR="00EF4100" w:rsidRDefault="00EF4100" w:rsidP="00EF4100">
      <w:pPr>
        <w:pStyle w:val="StandardWeb"/>
      </w:pPr>
      <w:r>
        <w:t>kann bereits als Koordinatenform einer linearen Abbildung verstanden werden.</w:t>
      </w:r>
    </w:p>
    <w:p w:rsidR="00EF4100" w:rsidRDefault="00EF4100" w:rsidP="00EF4100">
      <w:pPr>
        <w:pStyle w:val="StandardWeb"/>
      </w:pPr>
      <w:r>
        <w:t>Ich entwickle in M3.6 jedoch weder die vollständige Lösbarkeitstheorie noch Kern, Bild oder Rang.</w:t>
      </w:r>
    </w:p>
    <w:p w:rsidR="00EF4100" w:rsidRDefault="00EF4100" w:rsidP="00EF4100">
      <w:pPr>
        <w:pStyle w:val="StandardWeb"/>
      </w:pPr>
      <w:r>
        <w:t>Diese Themen werden in M4 systematisch behandelt.</w:t>
      </w:r>
    </w:p>
    <w:p w:rsidR="00EF4100" w:rsidRDefault="00EF4100" w:rsidP="00EF4100">
      <w:pPr>
        <w:pStyle w:val="StandardWeb"/>
      </w:pPr>
      <w:r>
        <w:t>Damit bleibt M3.6 auf die algebraische Operationsstruktur der Matrizen beschränkt.</w:t>
      </w:r>
    </w:p>
    <w:p w:rsidR="00EF4100" w:rsidRDefault="00EF4100" w:rsidP="00EF4100">
      <w:pPr>
        <w:pStyle w:val="berschrift2"/>
      </w:pPr>
      <w:r>
        <w:t>M3.6.30 Methodische Einordnung</w:t>
      </w:r>
    </w:p>
    <w:p w:rsidR="00EF4100" w:rsidRDefault="00EF4100" w:rsidP="00EF4100">
      <w:pPr>
        <w:pStyle w:val="StandardWeb"/>
      </w:pPr>
      <w:r>
        <w:t>Matrixaddition, Skalarmultiplikation, Matrixprodukt, Einheitsmatrix und inverse Matrix gehören zu den Standardstrukturen der linearen Algebra. [[71]] [[72]]</w:t>
      </w:r>
    </w:p>
    <w:p w:rsidR="00EF4100" w:rsidRDefault="00EF4100" w:rsidP="00EF4100">
      <w:pPr>
        <w:pStyle w:val="StandardWeb"/>
      </w:pPr>
      <w:r>
        <w:t>Für meinen Aufbau ist jedoch erneut die Richtung der Herleitung entscheidend. Ich beginne nicht mit Rechenregeln für Matrizen und interpretiere diese anschließend geometrisch oder funktional. Stattdessen leite ich jede zentrale Matrixoperation aus einer bereits zuvor aufgebauten Operation linearer Abbildungen ab.</w:t>
      </w:r>
    </w:p>
    <w:p w:rsidR="00EF4100" w:rsidRDefault="00EF4100" w:rsidP="00EF4100">
      <w:pPr>
        <w:pStyle w:val="StandardWeb"/>
      </w:pPr>
      <w:r>
        <w:t>Die Zuordnung lautet:</w:t>
      </w:r>
    </w:p>
    <w:p w:rsidR="00EF4100" w:rsidRDefault="00EF4100" w:rsidP="00EF4100">
      <w:r>
        <w:rPr>
          <w:rStyle w:val="katex"/>
        </w:rPr>
        <w:t>S+T</w:t>
      </w:r>
      <w:r>
        <w:rPr>
          <w:rStyle w:val="katex"/>
          <w:rFonts w:ascii="Cambria Math" w:hAnsi="Cambria Math" w:cs="Cambria Math"/>
        </w:rPr>
        <w:t>⟷</w:t>
      </w:r>
      <w:r>
        <w:rPr>
          <w:rStyle w:val="katex"/>
        </w:rPr>
        <w:t>[S]+[T](M3.</w:t>
      </w:r>
      <w:proofErr w:type="gramStart"/>
      <w:r>
        <w:rPr>
          <w:rStyle w:val="katex"/>
        </w:rPr>
        <w:t>817)S</w:t>
      </w:r>
      <w:proofErr w:type="gramEnd"/>
      <w:r>
        <w:rPr>
          <w:rStyle w:val="katex"/>
        </w:rPr>
        <w:t xml:space="preserve">+T </w:t>
      </w:r>
      <w:r>
        <w:rPr>
          <w:rStyle w:val="katex"/>
          <w:rFonts w:ascii="Cambria Math" w:hAnsi="Cambria Math" w:cs="Cambria Math"/>
        </w:rPr>
        <w:t>⟷</w:t>
      </w:r>
      <w:r>
        <w:rPr>
          <w:rStyle w:val="katex"/>
        </w:rPr>
        <w:t xml:space="preserve"> [S]+[T] \text{M3.817}</w:t>
      </w:r>
    </w:p>
    <w:p w:rsidR="0098399B" w:rsidRDefault="00EF4100" w:rsidP="00EF4100">
      <w:pPr>
        <w:pStyle w:val="StandardWeb"/>
      </w:pPr>
      <w:r>
        <w:lastRenderedPageBreak/>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S</m:t>
          </m:r>
          <m:r>
            <m:rPr>
              <m:sty m:val="p"/>
            </m:rPr>
            <w:rPr>
              <w:rStyle w:val="HTMLCode"/>
              <w:rFonts w:ascii="Cambria Math" w:eastAsia="Calibri" w:hAnsi="Cambria Math"/>
            </w:rPr>
            <m:t>+</m:t>
          </m:r>
          <m:r>
            <w:rPr>
              <w:rStyle w:val="HTMLCode"/>
              <w:rFonts w:ascii="Cambria Math" w:eastAsia="Calibri" w:hAnsi="Cambria Math"/>
            </w:rPr>
            <m:t>T</m:t>
          </m:r>
          <m:r>
            <m:rPr>
              <m:sty m:val="p"/>
            </m:rPr>
            <w:rPr>
              <w:rStyle w:val="HTMLCode"/>
              <w:rFonts w:ascii="Cambria Math" w:eastAsia="Calibri" w:hAnsi="Cambria Math" w:cs="Cambria Math"/>
            </w:rPr>
            <m:t>⟷</m:t>
          </m:r>
          <m:d>
            <m:dPr>
              <m:begChr m:val="["/>
              <m:endChr m:val="]"/>
              <m:ctrlPr>
                <w:rPr>
                  <w:rStyle w:val="HTMLCode"/>
                  <w:rFonts w:ascii="Cambria Math" w:eastAsia="Calibri" w:hAnsi="Cambria Math"/>
                  <w:i w:val="0"/>
                </w:rPr>
              </m:ctrlPr>
            </m:dPr>
            <m:e>
              <m:r>
                <w:rPr>
                  <w:rStyle w:val="HTMLCode"/>
                  <w:rFonts w:ascii="Cambria Math" w:eastAsia="Calibri" w:hAnsi="Cambria Math"/>
                </w:rPr>
                <m:t>S</m:t>
              </m:r>
            </m:e>
          </m:d>
          <m:r>
            <m:rPr>
              <m:sty m:val="p"/>
            </m:rPr>
            <w:rPr>
              <w:rStyle w:val="HTMLCode"/>
              <w:rFonts w:ascii="Cambria Math" w:eastAsia="Calibri" w:hAnsi="Cambria Math"/>
            </w:rPr>
            <m:t>+</m:t>
          </m:r>
          <m:d>
            <m:dPr>
              <m:begChr m:val="["/>
              <m:endChr m:val="]"/>
              <m:ctrlPr>
                <w:rPr>
                  <w:rStyle w:val="HTMLCode"/>
                  <w:rFonts w:ascii="Cambria Math" w:eastAsia="Calibri" w:hAnsi="Cambria Math"/>
                  <w:i w:val="0"/>
                </w:rPr>
              </m:ctrlPr>
            </m:dPr>
            <m:e>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(M3.817)</w:t>
      </w:r>
    </w:p>
    <w:p w:rsidR="00EF4100" w:rsidRDefault="00EF4100" w:rsidP="00EF4100">
      <w:r>
        <w:rPr>
          <w:rStyle w:val="katex"/>
        </w:rPr>
        <w:t>λT</w:t>
      </w:r>
      <w:r>
        <w:rPr>
          <w:rStyle w:val="katex"/>
          <w:rFonts w:ascii="Cambria Math" w:hAnsi="Cambria Math" w:cs="Cambria Math"/>
        </w:rPr>
        <w:t>⟷</w:t>
      </w:r>
      <w:r>
        <w:rPr>
          <w:rStyle w:val="katex"/>
        </w:rPr>
        <w:t>λ[T](M3.</w:t>
      </w:r>
      <w:proofErr w:type="gramStart"/>
      <w:r>
        <w:rPr>
          <w:rStyle w:val="katex"/>
        </w:rPr>
        <w:t>818)\</w:t>
      </w:r>
      <w:proofErr w:type="gramEnd"/>
      <w:r>
        <w:rPr>
          <w:rStyle w:val="katex"/>
        </w:rPr>
        <w:t xml:space="preserve">lambda T </w:t>
      </w:r>
      <w:r>
        <w:rPr>
          <w:rStyle w:val="katex"/>
          <w:rFonts w:ascii="Cambria Math" w:hAnsi="Cambria Math" w:cs="Cambria Math"/>
        </w:rPr>
        <w:t>⟷</w:t>
      </w:r>
      <w:r>
        <w:rPr>
          <w:rStyle w:val="katex"/>
        </w:rPr>
        <w:t xml:space="preserve"> \lambda[T] \text{M3.818}</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λT</m:t>
          </m:r>
          <m:r>
            <m:rPr>
              <m:sty m:val="p"/>
            </m:rPr>
            <w:rPr>
              <w:rStyle w:val="HTMLCode"/>
              <w:rFonts w:ascii="Cambria Math" w:eastAsia="Calibri" w:hAnsi="Cambria Math" w:cs="Cambria Math"/>
            </w:rPr>
            <m:t>⟷</m:t>
          </m:r>
          <m:r>
            <w:rPr>
              <w:rStyle w:val="HTMLCode"/>
              <w:rFonts w:ascii="Cambria Math" w:eastAsia="Calibri" w:hAnsi="Cambria Math"/>
            </w:rPr>
            <m:t>λ</m:t>
          </m:r>
          <m:d>
            <m:dPr>
              <m:begChr m:val="["/>
              <m:endChr m:val="]"/>
              <m:ctrlPr>
                <w:rPr>
                  <w:rStyle w:val="HTMLCode"/>
                  <w:rFonts w:ascii="Cambria Math" w:eastAsia="Calibri" w:hAnsi="Cambria Math"/>
                  <w:i w:val="0"/>
                </w:rPr>
              </m:ctrlPr>
            </m:dPr>
            <m:e>
              <m:r>
                <w:rPr>
                  <w:rStyle w:val="HTMLCode"/>
                  <w:rFonts w:ascii="Cambria Math" w:eastAsia="Calibri" w:hAnsi="Cambria Math"/>
                </w:rPr>
                <m:t>T</m:t>
              </m:r>
            </m:e>
          </m:d>
          <m:r>
            <w:rPr>
              <w:rStyle w:val="HTMLCode"/>
              <w:rFonts w:ascii="Times New Roman" w:eastAsia="Calibri" w:hAnsi="Times New Roman" w:cs="Calibri"/>
            </w:rPr>
            <w:br/>
          </m:r>
        </m:oMath>
      </m:oMathPara>
      <w:r>
        <w:rPr>
          <w:rStyle w:val="HTMLCode"/>
          <w:rFonts w:ascii="Times New Roman" w:eastAsia="Calibri" w:hAnsi="Times New Roman" w:cs="Calibri"/>
        </w:rPr>
        <w:tab/>
        <w:t>(M3.818)</w:t>
      </w:r>
    </w:p>
    <w:p w:rsidR="00EF4100" w:rsidRDefault="00EF4100" w:rsidP="00EF4100">
      <w:r>
        <w:rPr>
          <w:rStyle w:val="katex"/>
        </w:rPr>
        <w:t>T</w:t>
      </w:r>
      <w:r>
        <w:rPr>
          <w:rStyle w:val="katex"/>
          <w:rFonts w:ascii="Cambria Math" w:hAnsi="Cambria Math" w:cs="Cambria Math"/>
        </w:rPr>
        <w:t>∘</w:t>
      </w:r>
      <w:r>
        <w:rPr>
          <w:rStyle w:val="katex"/>
        </w:rPr>
        <w:t>S</w:t>
      </w:r>
      <w:r>
        <w:rPr>
          <w:rStyle w:val="katex"/>
          <w:rFonts w:ascii="Cambria Math" w:hAnsi="Cambria Math" w:cs="Cambria Math"/>
        </w:rPr>
        <w:t>⟷</w:t>
      </w:r>
      <w:r>
        <w:rPr>
          <w:rStyle w:val="katex"/>
        </w:rPr>
        <w:t>[T][</w:t>
      </w:r>
      <w:proofErr w:type="gramStart"/>
      <w:r>
        <w:rPr>
          <w:rStyle w:val="katex"/>
        </w:rPr>
        <w:t>S](</w:t>
      </w:r>
      <w:proofErr w:type="gramEnd"/>
      <w:r>
        <w:rPr>
          <w:rStyle w:val="katex"/>
        </w:rPr>
        <w:t xml:space="preserve">M3.819)T\circ S </w:t>
      </w:r>
      <w:r>
        <w:rPr>
          <w:rStyle w:val="katex"/>
          <w:rFonts w:ascii="Cambria Math" w:hAnsi="Cambria Math" w:cs="Cambria Math"/>
        </w:rPr>
        <w:t>⟷</w:t>
      </w:r>
      <w:r>
        <w:rPr>
          <w:rStyle w:val="katex"/>
        </w:rPr>
        <w:t xml:space="preserve"> [T][S] \text{M3.819}</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r>
            <m:rPr>
              <m:sty m:val="p"/>
            </m:rPr>
            <w:rPr>
              <w:rStyle w:val="HTMLCode"/>
              <w:rFonts w:ascii="Cambria Math" w:eastAsia="Calibri" w:hAnsi="Cambria Math" w:cs="Cambria Math"/>
            </w:rPr>
            <m:t>⟷</m:t>
          </m:r>
          <m:d>
            <m:dPr>
              <m:begChr m:val="["/>
              <m:endChr m:val="]"/>
              <m:ctrlPr>
                <w:rPr>
                  <w:rStyle w:val="HTMLCode"/>
                  <w:rFonts w:ascii="Cambria Math" w:eastAsia="Calibri" w:hAnsi="Cambria Math"/>
                  <w:i w:val="0"/>
                </w:rPr>
              </m:ctrlPr>
            </m:dPr>
            <m:e>
              <m:r>
                <w:rPr>
                  <w:rStyle w:val="HTMLCode"/>
                  <w:rFonts w:ascii="Cambria Math" w:eastAsia="Calibri" w:hAnsi="Cambria Math"/>
                </w:rPr>
                <m:t>T</m:t>
              </m:r>
            </m:e>
          </m:d>
          <m:d>
            <m:dPr>
              <m:begChr m:val="["/>
              <m:endChr m:val="]"/>
              <m:ctrlPr>
                <w:rPr>
                  <w:rStyle w:val="HTMLCode"/>
                  <w:rFonts w:ascii="Cambria Math" w:eastAsia="Calibri" w:hAnsi="Cambria Math"/>
                  <w:i w:val="0"/>
                </w:rPr>
              </m:ctrlPr>
            </m:dPr>
            <m:e>
              <m:r>
                <w:rPr>
                  <w:rStyle w:val="HTMLCode"/>
                  <w:rFonts w:ascii="Cambria Math" w:eastAsia="Calibri" w:hAnsi="Cambria Math"/>
                </w:rPr>
                <m:t>S</m:t>
              </m:r>
            </m:e>
          </m:d>
          <m:r>
            <w:rPr>
              <w:rStyle w:val="HTMLCode"/>
              <w:rFonts w:ascii="Times New Roman" w:eastAsia="Calibri" w:hAnsi="Times New Roman" w:cs="Calibri"/>
            </w:rPr>
            <w:br/>
          </m:r>
        </m:oMath>
      </m:oMathPara>
      <w:r>
        <w:rPr>
          <w:rStyle w:val="HTMLCode"/>
          <w:rFonts w:ascii="Times New Roman" w:eastAsia="Calibri" w:hAnsi="Times New Roman" w:cs="Calibri"/>
        </w:rPr>
        <w:tab/>
        <w:t>(M3.819)</w:t>
      </w:r>
    </w:p>
    <w:p w:rsidR="00EF4100" w:rsidRDefault="00EF4100" w:rsidP="00EF4100">
      <w:r>
        <w:rPr>
          <w:rStyle w:val="katex"/>
        </w:rPr>
        <w:t>id</w:t>
      </w:r>
      <w:r>
        <w:rPr>
          <w:rStyle w:val="katex"/>
          <w:rFonts w:ascii="Cambria Math" w:hAnsi="Cambria Math" w:cs="Cambria Math"/>
        </w:rPr>
        <w:t>⁡</w:t>
      </w:r>
      <w:r>
        <w:rPr>
          <w:rStyle w:val="katex"/>
        </w:rPr>
        <w:t>V</w:t>
      </w:r>
      <w:r>
        <w:rPr>
          <w:rStyle w:val="katex"/>
          <w:rFonts w:ascii="Cambria Math" w:hAnsi="Cambria Math" w:cs="Cambria Math"/>
        </w:rPr>
        <w:t>⟷</w:t>
      </w:r>
      <w:r>
        <w:rPr>
          <w:rStyle w:val="katex"/>
        </w:rPr>
        <w:t>In(M3.</w:t>
      </w:r>
      <w:proofErr w:type="gramStart"/>
      <w:r>
        <w:rPr>
          <w:rStyle w:val="katex"/>
        </w:rPr>
        <w:t>820)\</w:t>
      </w:r>
      <w:proofErr w:type="gramEnd"/>
      <w:r>
        <w:rPr>
          <w:rStyle w:val="katex"/>
        </w:rPr>
        <w:t xml:space="preserve">text{id}_V </w:t>
      </w:r>
      <w:r>
        <w:rPr>
          <w:rStyle w:val="katex"/>
          <w:rFonts w:ascii="Cambria Math" w:hAnsi="Cambria Math" w:cs="Cambria Math"/>
        </w:rPr>
        <w:t>⟷</w:t>
      </w:r>
      <w:r>
        <w:rPr>
          <w:rStyle w:val="katex"/>
        </w:rPr>
        <w:t xml:space="preserve"> I_n \text{M3.820}</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b>
            <m:sSubPr>
              <m:ctrlPr>
                <w:rPr>
                  <w:rStyle w:val="HTMLCode"/>
                  <w:rFonts w:ascii="Cambria Math" w:eastAsia="Calibri" w:hAnsi="Cambria Math"/>
                  <w:i w:val="0"/>
                </w:rPr>
              </m:ctrlPr>
            </m:sSubPr>
            <m:e>
              <m:r>
                <m:rPr>
                  <m:nor/>
                </m:rPr>
                <w:rPr>
                  <w:rStyle w:val="HTMLCode"/>
                  <w:rFonts w:ascii="Cambria Math" w:eastAsia="Calibri" w:hAnsi="Cambria Math"/>
                  <w:i w:val="0"/>
                </w:rPr>
                <m:t>id</m:t>
              </m:r>
              <m:ctrlPr>
                <w:rPr>
                  <w:rStyle w:val="HTMLCode"/>
                  <w:rFonts w:ascii="Cambria Math" w:eastAsia="Calibri" w:hAnsi="Cambria Math"/>
                </w:rPr>
              </m:ctrlPr>
            </m:e>
            <m:sub>
              <m:r>
                <w:rPr>
                  <w:rStyle w:val="HTMLCode"/>
                  <w:rFonts w:ascii="Cambria Math" w:eastAsia="Calibri" w:hAnsi="Cambria Math"/>
                </w:rPr>
                <m:t>V</m:t>
              </m:r>
            </m:sub>
          </m:sSub>
          <m:r>
            <m:rPr>
              <m:sty m:val="p"/>
            </m:rPr>
            <w:rPr>
              <w:rStyle w:val="HTMLCode"/>
              <w:rFonts w:ascii="Cambria Math" w:eastAsia="Calibri" w:hAnsi="Cambria Math" w:cs="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(M3.820)</w:t>
      </w:r>
    </w:p>
    <w:p w:rsidR="00EF4100" w:rsidRDefault="00EF4100" w:rsidP="00EF4100">
      <w:pPr>
        <w:pStyle w:val="StandardWeb"/>
      </w:pPr>
      <w:r>
        <w:t>und:</w:t>
      </w:r>
    </w:p>
    <w:p w:rsidR="00EF4100" w:rsidRDefault="00EF4100" w:rsidP="00EF4100">
      <w:r>
        <w:rPr>
          <w:rStyle w:val="katex"/>
        </w:rPr>
        <w:t>T−1</w:t>
      </w:r>
      <w:r>
        <w:rPr>
          <w:rStyle w:val="katex"/>
          <w:rFonts w:ascii="Cambria Math" w:hAnsi="Cambria Math" w:cs="Cambria Math"/>
        </w:rPr>
        <w:t>⟷</w:t>
      </w:r>
      <w:r>
        <w:rPr>
          <w:rStyle w:val="katex"/>
        </w:rPr>
        <w:t>[T]−1(M3.</w:t>
      </w:r>
      <w:proofErr w:type="gramStart"/>
      <w:r>
        <w:rPr>
          <w:rStyle w:val="katex"/>
        </w:rPr>
        <w:t>821)T</w:t>
      </w:r>
      <w:proofErr w:type="gramEnd"/>
      <w:r>
        <w:rPr>
          <w:rStyle w:val="katex"/>
        </w:rPr>
        <w:t xml:space="preserve">^{-1} </w:t>
      </w:r>
      <w:r>
        <w:rPr>
          <w:rStyle w:val="katex"/>
          <w:rFonts w:ascii="Cambria Math" w:hAnsi="Cambria Math" w:cs="Cambria Math"/>
        </w:rPr>
        <w:t>⟷</w:t>
      </w:r>
      <w:r>
        <w:rPr>
          <w:rStyle w:val="katex"/>
        </w:rPr>
        <w:t xml:space="preserve"> [T]^{-1} \text{M3.821}</w:t>
      </w:r>
    </w:p>
    <w:p w:rsidR="0098399B" w:rsidRDefault="00EF4100" w:rsidP="00EF4100">
      <w:pPr>
        <w:pStyle w:val="StandardWeb"/>
      </w:pPr>
      <w:r>
        <w:t xml:space="preserve">Word-LaTeX: </w:t>
      </w:r>
    </w:p>
    <w:p w:rsidR="00EF4100" w:rsidRPr="0098399B" w:rsidRDefault="0098399B" w:rsidP="0098399B">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r>
            <m:rPr>
              <m:sty m:val="p"/>
            </m:rPr>
            <w:rPr>
              <w:rStyle w:val="HTMLCode"/>
              <w:rFonts w:ascii="Cambria Math" w:eastAsia="Calibri" w:hAnsi="Cambria Math" w:cs="Cambria Math"/>
            </w:rPr>
            <m:t>⟷</m:t>
          </m:r>
          <m:sSup>
            <m:sSupPr>
              <m:ctrlPr>
                <w:rPr>
                  <w:rStyle w:val="HTMLCode"/>
                  <w:rFonts w:ascii="Cambria Math" w:eastAsia="Calibri" w:hAnsi="Cambria Math"/>
                  <w:i w:val="0"/>
                </w:rPr>
              </m:ctrlPr>
            </m:sSup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cs="Cambria Math"/>
                  <w:i w:val="0"/>
                </w:rPr>
              </m:ctrlPr>
            </m:e>
            <m:sup>
              <m:r>
                <m:rPr>
                  <m:sty m:val="p"/>
                </m:rPr>
                <w:rPr>
                  <w:rStyle w:val="HTMLCode"/>
                  <w:rFonts w:ascii="Cambria Math" w:eastAsia="Calibri" w:hAnsi="Cambria Math"/>
                </w:rPr>
                <m:t>-1</m:t>
              </m:r>
            </m:sup>
          </m:sSup>
          <m:r>
            <w:rPr>
              <w:rStyle w:val="HTMLCode"/>
              <w:rFonts w:ascii="Times New Roman" w:eastAsia="Calibri" w:hAnsi="Times New Roman" w:cs="Calibri"/>
            </w:rPr>
            <w:br/>
          </m:r>
        </m:oMath>
      </m:oMathPara>
      <w:r>
        <w:rPr>
          <w:rStyle w:val="HTMLCode"/>
          <w:rFonts w:ascii="Times New Roman" w:eastAsia="Calibri" w:hAnsi="Times New Roman" w:cs="Calibri"/>
        </w:rPr>
        <w:tab/>
        <w:t>(M3.821)</w:t>
      </w:r>
    </w:p>
    <w:p w:rsidR="00EF4100" w:rsidRDefault="00EF4100" w:rsidP="00EF4100">
      <w:pPr>
        <w:pStyle w:val="StandardWeb"/>
      </w:pPr>
      <w:r>
        <w:t>Die Matrixrechnung ist damit die koordinatisierte algebraische Form der zuvor aufgebauten Abbildungsrechnung.</w:t>
      </w:r>
    </w:p>
    <w:p w:rsidR="00EF4100" w:rsidRDefault="00EF4100" w:rsidP="00EF4100">
      <w:pPr>
        <w:pStyle w:val="StandardWeb"/>
      </w:pPr>
      <w:r>
        <w:rPr>
          <w:rStyle w:val="Fett"/>
        </w:rPr>
        <w:t>Originäre Eigenleistung dieser Arbeit</w:t>
      </w:r>
      <w:r>
        <w:t xml:space="preserve"> ist nicht die Definition dieser Standardoperationen, sondern ihre konsequente Einordnung in die Abhängigkeitsstruktur, in der jede Matrixoperation aus einer bereits definierten Operation linearer Abbildungen hervorgeht.</w:t>
      </w:r>
    </w:p>
    <w:p w:rsidR="00EF4100" w:rsidRDefault="00EF4100" w:rsidP="00EF4100">
      <w:pPr>
        <w:pStyle w:val="berschrift2"/>
      </w:pPr>
      <w:r>
        <w:t>M3.6.31 Ergebnisbestand von M3.6</w:t>
      </w:r>
    </w:p>
    <w:p w:rsidR="00EF4100" w:rsidRDefault="00EF4100" w:rsidP="00EF4100">
      <w:pPr>
        <w:pStyle w:val="StandardWeb"/>
      </w:pPr>
      <w:r>
        <w:t>Aus M3.6 steht nun zunächst die Kompositionsregel zur Verfügung:</w:t>
      </w:r>
    </w:p>
    <w:p w:rsidR="00EF4100" w:rsidRDefault="00EF4100" w:rsidP="00EF4100">
      <w:r>
        <w:rPr>
          <w:rStyle w:val="katex"/>
        </w:rPr>
        <w:lastRenderedPageBreak/>
        <w:t>[T</w:t>
      </w:r>
      <w:r>
        <w:rPr>
          <w:rStyle w:val="katex"/>
          <w:rFonts w:ascii="Cambria Math" w:hAnsi="Cambria Math" w:cs="Cambria Math"/>
        </w:rPr>
        <w:t>∘</w:t>
      </w:r>
      <w:r>
        <w:rPr>
          <w:rStyle w:val="katex"/>
        </w:rPr>
        <w:t>S]C←A=[T]C←B[S]B←A(M3.822)\rect( [T\circ S]_{</w:t>
      </w:r>
      <w:r>
        <w:rPr>
          <w:rStyle w:val="katex"/>
          <w:rFonts w:ascii="Cambria Math" w:hAnsi="Cambria Math" w:cs="Cambria Math"/>
        </w:rPr>
        <w:t>𝒞</w:t>
      </w:r>
      <w:r>
        <w:rPr>
          <w:rStyle w:val="katex"/>
        </w:rPr>
        <w:t>\leftarrow</w:t>
      </w:r>
      <w:r>
        <w:rPr>
          <w:rStyle w:val="katex"/>
          <w:rFonts w:ascii="Cambria Math" w:hAnsi="Cambria Math" w:cs="Cambria Math"/>
        </w:rPr>
        <w:t>𝒜</w:t>
      </w:r>
      <w:r>
        <w:rPr>
          <w:rStyle w:val="katex"/>
        </w:rPr>
        <w:t>} =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[S]_{</w:t>
      </w:r>
      <w:r>
        <w:rPr>
          <w:rStyle w:val="katex"/>
          <w:rFonts w:ascii="Cambria Math" w:hAnsi="Cambria Math" w:cs="Cambria Math"/>
        </w:rPr>
        <w:t>ℬ</w:t>
      </w:r>
      <w:r>
        <w:rPr>
          <w:rStyle w:val="katex"/>
        </w:rPr>
        <w:t>\leftarrow</w:t>
      </w:r>
      <w:r>
        <w:rPr>
          <w:rStyle w:val="katex"/>
          <w:rFonts w:ascii="Cambria Math" w:hAnsi="Cambria Math" w:cs="Cambria Math"/>
        </w:rPr>
        <w:t>𝒜</w:t>
      </w:r>
      <w:r>
        <w:rPr>
          <w:rStyle w:val="katex"/>
        </w:rPr>
        <w:t>} ) \text{M3.822}</w:t>
      </w:r>
    </w:p>
    <w:p w:rsidR="0098399B" w:rsidRDefault="00EF4100" w:rsidP="00EF4100">
      <w:pPr>
        <w:pStyle w:val="StandardWeb"/>
      </w:pPr>
      <w:r>
        <w:t xml:space="preserve">Word-LaTeX: </w:t>
      </w:r>
    </w:p>
    <w:p w:rsidR="00EF4100" w:rsidRPr="0098399B" w:rsidRDefault="0098399B" w:rsidP="0098399B">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r>
                      <m:rPr>
                        <m:sty m:val="p"/>
                      </m:rPr>
                      <w:rPr>
                        <w:rStyle w:val="HTMLCode"/>
                        <w:rFonts w:ascii="Cambria Math" w:eastAsia="Calibri" w:hAnsi="Cambria Math"/>
                      </w:rPr>
                      <m:t>∘</m:t>
                    </m:r>
                    <m:r>
                      <w:rPr>
                        <w:rStyle w:val="HTMLCode"/>
                        <w:rFonts w:ascii="Cambria Math" w:eastAsia="Calibri" w:hAnsi="Cambria Math"/>
                      </w:rPr>
                      <m:t>S</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S</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A</m:t>
                </m:r>
              </m:sub>
            </m:sSub>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w:t>
      </w:r>
      <w:r w:rsidR="00F22BC6">
        <w:rPr>
          <w:rStyle w:val="HTMLCode"/>
          <w:rFonts w:ascii="Cambria Math" w:eastAsia="Calibri" w:hAnsi="Cambria Math" w:cs="Calibri"/>
        </w:rPr>
        <w:t>822)</w:t>
      </w:r>
    </w:p>
    <w:p w:rsidR="00EF4100" w:rsidRDefault="00EF4100" w:rsidP="00EF4100">
      <w:pPr>
        <w:pStyle w:val="StandardWeb"/>
      </w:pPr>
      <w:r>
        <w:t>Für:</w:t>
      </w:r>
    </w:p>
    <w:p w:rsidR="00EF4100" w:rsidRDefault="00EF4100" w:rsidP="00EF4100">
      <w:r>
        <w:rPr>
          <w:rStyle w:val="katex"/>
        </w:rPr>
        <w:t>A</w:t>
      </w:r>
      <w:r>
        <w:rPr>
          <w:rStyle w:val="katex"/>
          <w:rFonts w:ascii="Cambria Math" w:hAnsi="Cambria Math" w:cs="Cambria Math"/>
        </w:rPr>
        <w:t>∈</w:t>
      </w:r>
      <w:r>
        <w:rPr>
          <w:rStyle w:val="katex"/>
        </w:rPr>
        <w:t>Km×n(M3.</w:t>
      </w:r>
      <w:proofErr w:type="gramStart"/>
      <w:r>
        <w:rPr>
          <w:rStyle w:val="katex"/>
        </w:rPr>
        <w:t>823)A</w:t>
      </w:r>
      <w:proofErr w:type="gramEnd"/>
      <w:r>
        <w:rPr>
          <w:rStyle w:val="katex"/>
        </w:rPr>
        <w:t>\in K^{m\times n} \text{M3.823}</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r>
            <w:rPr>
              <w:rStyle w:val="HTMLCode"/>
              <w:rFonts w:ascii="Cambria Math" w:eastAsia="Calibri" w:hAnsi="Cambria Math"/>
            </w:rPr>
            <m:t>A</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n</m:t>
              </m:r>
            </m:sup>
          </m:sSup>
          <m:r>
            <w:rPr>
              <w:rStyle w:val="HTMLCode"/>
              <w:rFonts w:ascii="Times New Roman" w:eastAsia="Calibri" w:hAnsi="Times New Roman" w:cs="Calibri"/>
            </w:rPr>
            <w:br/>
          </m:r>
        </m:oMath>
      </m:oMathPara>
      <w:r>
        <w:rPr>
          <w:rStyle w:val="HTMLCode"/>
          <w:rFonts w:ascii="Times New Roman" w:eastAsia="Calibri" w:hAnsi="Times New Roman" w:cs="Calibri"/>
        </w:rPr>
        <w:tab/>
        <w:t>(M3.823)</w:t>
      </w:r>
    </w:p>
    <w:p w:rsidR="00EF4100" w:rsidRDefault="00EF4100" w:rsidP="00EF4100">
      <w:pPr>
        <w:pStyle w:val="StandardWeb"/>
      </w:pPr>
      <w:r>
        <w:t>und:</w:t>
      </w:r>
    </w:p>
    <w:p w:rsidR="00EF4100" w:rsidRDefault="00EF4100" w:rsidP="00EF4100">
      <w:r>
        <w:rPr>
          <w:rStyle w:val="katex"/>
        </w:rPr>
        <w:t>B</w:t>
      </w:r>
      <w:r>
        <w:rPr>
          <w:rStyle w:val="katex"/>
          <w:rFonts w:ascii="Cambria Math" w:hAnsi="Cambria Math" w:cs="Cambria Math"/>
        </w:rPr>
        <w:t>∈</w:t>
      </w:r>
      <w:r>
        <w:rPr>
          <w:rStyle w:val="katex"/>
        </w:rPr>
        <w:t>Kn×r(M3.</w:t>
      </w:r>
      <w:proofErr w:type="gramStart"/>
      <w:r>
        <w:rPr>
          <w:rStyle w:val="katex"/>
        </w:rPr>
        <w:t>824)B</w:t>
      </w:r>
      <w:proofErr w:type="gramEnd"/>
      <w:r>
        <w:rPr>
          <w:rStyle w:val="katex"/>
        </w:rPr>
        <w:t>\in K^{n\times r} \text{M3.824}</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r>
            <w:rPr>
              <w:rStyle w:val="HTMLCode"/>
              <w:rFonts w:ascii="Cambria Math" w:eastAsia="Calibri" w:hAnsi="Cambria Math"/>
            </w:rPr>
            <m:t>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n</m:t>
              </m:r>
              <m:r>
                <m:rPr>
                  <m:sty m:val="p"/>
                </m:rPr>
                <w:rPr>
                  <w:rStyle w:val="HTMLCode"/>
                  <w:rFonts w:ascii="Cambria Math" w:eastAsia="Calibri" w:hAnsi="Cambria Math"/>
                </w:rPr>
                <m:t>×</m:t>
              </m:r>
              <m:r>
                <w:rPr>
                  <w:rStyle w:val="HTMLCode"/>
                  <w:rFonts w:ascii="Cambria Math" w:eastAsia="Calibri" w:hAnsi="Cambria Math"/>
                </w:rPr>
                <m:t>r</m:t>
              </m:r>
            </m:sup>
          </m:sSup>
          <m:r>
            <w:rPr>
              <w:rStyle w:val="HTMLCode"/>
              <w:rFonts w:ascii="Times New Roman" w:eastAsia="Calibri" w:hAnsi="Times New Roman" w:cs="Calibri"/>
            </w:rPr>
            <w:br/>
          </m:r>
        </m:oMath>
      </m:oMathPara>
      <w:r>
        <w:rPr>
          <w:rStyle w:val="HTMLCode"/>
          <w:rFonts w:ascii="Times New Roman" w:eastAsia="Calibri" w:hAnsi="Times New Roman" w:cs="Calibri"/>
        </w:rPr>
        <w:tab/>
        <w:t>(M3.824)</w:t>
      </w:r>
    </w:p>
    <w:p w:rsidR="00EF4100" w:rsidRDefault="00EF4100" w:rsidP="00EF4100">
      <w:pPr>
        <w:pStyle w:val="StandardWeb"/>
      </w:pPr>
      <w:r>
        <w:t>gilt:</w:t>
      </w:r>
    </w:p>
    <w:p w:rsidR="00EF4100" w:rsidRDefault="00EF4100" w:rsidP="00EF4100">
      <w:r>
        <w:rPr>
          <w:rStyle w:val="katex"/>
        </w:rPr>
        <w:t>AB</w:t>
      </w:r>
      <w:r>
        <w:rPr>
          <w:rStyle w:val="katex"/>
          <w:rFonts w:ascii="Cambria Math" w:hAnsi="Cambria Math" w:cs="Cambria Math"/>
        </w:rPr>
        <w:t>∈</w:t>
      </w:r>
      <w:r>
        <w:rPr>
          <w:rStyle w:val="katex"/>
        </w:rPr>
        <w:t>Km×r(M3.</w:t>
      </w:r>
      <w:proofErr w:type="gramStart"/>
      <w:r>
        <w:rPr>
          <w:rStyle w:val="katex"/>
        </w:rPr>
        <w:t>825)AB</w:t>
      </w:r>
      <w:proofErr w:type="gramEnd"/>
      <w:r>
        <w:rPr>
          <w:rStyle w:val="katex"/>
        </w:rPr>
        <w:t>\in K^{m\times r} \text{M3.825}</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r>
            <w:rPr>
              <w:rStyle w:val="HTMLCode"/>
              <w:rFonts w:ascii="Cambria Math" w:eastAsia="Calibri" w:hAnsi="Cambria Math"/>
            </w:rPr>
            <m:t>AB</m:t>
          </m:r>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K</m:t>
              </m:r>
              <m:ctrlPr>
                <w:rPr>
                  <w:rStyle w:val="HTMLCode"/>
                  <w:rFonts w:ascii="Cambria Math" w:eastAsia="Calibri" w:hAnsi="Cambria Math"/>
                </w:rPr>
              </m:ctrlPr>
            </m:e>
            <m:sup>
              <m:r>
                <w:rPr>
                  <w:rStyle w:val="HTMLCode"/>
                  <w:rFonts w:ascii="Cambria Math" w:eastAsia="Calibri" w:hAnsi="Cambria Math"/>
                </w:rPr>
                <m:t>m</m:t>
              </m:r>
              <m:r>
                <m:rPr>
                  <m:sty m:val="p"/>
                </m:rPr>
                <w:rPr>
                  <w:rStyle w:val="HTMLCode"/>
                  <w:rFonts w:ascii="Cambria Math" w:eastAsia="Calibri" w:hAnsi="Cambria Math"/>
                </w:rPr>
                <m:t>×</m:t>
              </m:r>
              <m:r>
                <w:rPr>
                  <w:rStyle w:val="HTMLCode"/>
                  <w:rFonts w:ascii="Cambria Math" w:eastAsia="Calibri" w:hAnsi="Cambria Math"/>
                </w:rPr>
                <m:t>r</m:t>
              </m:r>
            </m:sup>
          </m:sSup>
          <m:r>
            <w:rPr>
              <w:rStyle w:val="HTMLCode"/>
              <w:rFonts w:ascii="Times New Roman" w:eastAsia="Calibri" w:hAnsi="Times New Roman" w:cs="Calibri"/>
            </w:rPr>
            <w:br/>
          </m:r>
        </m:oMath>
      </m:oMathPara>
      <w:r>
        <w:rPr>
          <w:rStyle w:val="HTMLCode"/>
          <w:rFonts w:ascii="Times New Roman" w:eastAsia="Calibri" w:hAnsi="Times New Roman" w:cs="Calibri"/>
        </w:rPr>
        <w:tab/>
        <w:t>(M3.825)</w:t>
      </w:r>
    </w:p>
    <w:p w:rsidR="00EF4100" w:rsidRDefault="00EF4100" w:rsidP="00EF4100">
      <w:pPr>
        <w:pStyle w:val="StandardWeb"/>
      </w:pPr>
      <w:r>
        <w:t>mit:</w:t>
      </w:r>
    </w:p>
    <w:p w:rsidR="00EF4100" w:rsidRDefault="00EF4100" w:rsidP="00EF4100">
      <w:r>
        <w:rPr>
          <w:rStyle w:val="katex"/>
        </w:rPr>
        <w:t>(AB)ik=∑j=1naijbjk(M3.</w:t>
      </w:r>
      <w:proofErr w:type="gramStart"/>
      <w:r>
        <w:rPr>
          <w:rStyle w:val="katex"/>
        </w:rPr>
        <w:t>826)\</w:t>
      </w:r>
      <w:proofErr w:type="gramEnd"/>
      <w:r>
        <w:rPr>
          <w:rStyle w:val="katex"/>
        </w:rPr>
        <w:t>rect( (AB)_{ik} = \sum_{j=1}^{n}a_{ij}b_{jk} ) \text{M3.826}</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ctrlPr>
                        <w:rPr>
                          <w:rStyle w:val="HTMLCode"/>
                          <w:rFonts w:ascii="Cambria Math" w:eastAsia="Calibri" w:hAnsi="Cambria Math"/>
                          <w:i w:val="0"/>
                        </w:rPr>
                      </m:ctrlPr>
                    </m:dPr>
                    <m:e>
                      <m:r>
                        <w:rPr>
                          <w:rStyle w:val="HTMLCode"/>
                          <w:rFonts w:ascii="Cambria Math" w:eastAsia="Calibri" w:hAnsi="Cambria Math"/>
                        </w:rPr>
                        <m:t>AB</m:t>
                      </m:r>
                    </m:e>
                  </m:d>
                </m:e>
                <m:sub>
                  <m:r>
                    <w:rPr>
                      <w:rStyle w:val="HTMLCode"/>
                      <w:rFonts w:ascii="Cambria Math" w:eastAsia="Calibri" w:hAnsi="Cambria Math"/>
                    </w:rPr>
                    <m:t>ik</m:t>
                  </m:r>
                </m:sub>
              </m:sSub>
              <m:r>
                <m:rPr>
                  <m:sty m:val="p"/>
                </m:rPr>
                <w:rPr>
                  <w:rStyle w:val="HTMLCode"/>
                  <w:rFonts w:ascii="Cambria Math" w:eastAsia="Calibri" w:hAnsi="Cambria Math"/>
                </w:rPr>
                <m:t>=</m:t>
              </m:r>
              <m:nary>
                <m:naryPr>
                  <m:chr m:val="∑"/>
                  <m:ctrlPr>
                    <w:rPr>
                      <w:rStyle w:val="HTMLCode"/>
                      <w:rFonts w:ascii="Cambria Math" w:eastAsia="Calibri" w:hAnsi="Cambria Math"/>
                    </w:rPr>
                  </m:ctrlPr>
                </m:naryPr>
                <m:sub>
                  <m:r>
                    <w:rPr>
                      <w:rStyle w:val="HTMLCode"/>
                      <w:rFonts w:ascii="Cambria Math" w:eastAsia="Calibri" w:hAnsi="Cambria Math"/>
                    </w:rPr>
                    <m:t>j</m:t>
                  </m:r>
                  <m:r>
                    <m:rPr>
                      <m:sty m:val="p"/>
                    </m:rPr>
                    <w:rPr>
                      <w:rStyle w:val="HTMLCode"/>
                      <w:rFonts w:ascii="Cambria Math" w:eastAsia="Calibri" w:hAnsi="Cambria Math"/>
                    </w:rPr>
                    <m:t>=1</m:t>
                  </m:r>
                  <m:ctrlPr>
                    <w:rPr>
                      <w:rStyle w:val="HTMLCode"/>
                      <w:rFonts w:ascii="Cambria Math" w:eastAsia="Calibri" w:hAnsi="Cambria Math"/>
                      <w:i w:val="0"/>
                    </w:rPr>
                  </m:ctrlPr>
                </m:sub>
                <m:sup>
                  <m:r>
                    <w:rPr>
                      <w:rStyle w:val="HTMLCode"/>
                      <w:rFonts w:ascii="Cambria Math" w:eastAsia="Calibri" w:hAnsi="Cambria Math"/>
                    </w:rPr>
                    <m:t>n</m:t>
                  </m:r>
                  <m:ctrlPr>
                    <w:rPr>
                      <w:rStyle w:val="HTMLCode"/>
                      <w:rFonts w:ascii="Cambria Math" w:eastAsia="Calibri" w:hAnsi="Cambria Math"/>
                      <w:i w:val="0"/>
                    </w:rPr>
                  </m:ctrlPr>
                </m:sup>
                <m:e>
                  <m:sSub>
                    <m:sSubPr>
                      <m:ctrlPr>
                        <w:rPr>
                          <w:rStyle w:val="HTMLCode"/>
                          <w:rFonts w:ascii="Cambria Math" w:eastAsia="Calibri" w:hAnsi="Cambria Math"/>
                          <w:i w:val="0"/>
                        </w:rPr>
                      </m:ctrlPr>
                    </m:sSubPr>
                    <m:e>
                      <m:r>
                        <w:rPr>
                          <w:rStyle w:val="HTMLCode"/>
                          <w:rFonts w:ascii="Cambria Math" w:eastAsia="Calibri" w:hAnsi="Cambria Math"/>
                        </w:rPr>
                        <m:t>a</m:t>
                      </m:r>
                    </m:e>
                    <m:sub>
                      <m:r>
                        <w:rPr>
                          <w:rStyle w:val="HTMLCode"/>
                          <w:rFonts w:ascii="Cambria Math" w:eastAsia="Calibri" w:hAnsi="Cambria Math"/>
                        </w:rPr>
                        <m:t>ij</m:t>
                      </m:r>
                    </m:sub>
                  </m:sSub>
                  <m:ctrlPr>
                    <w:rPr>
                      <w:rStyle w:val="HTMLCode"/>
                      <w:rFonts w:ascii="Cambria Math" w:eastAsia="Calibri" w:hAnsi="Cambria Math"/>
                      <w:i w:val="0"/>
                    </w:rPr>
                  </m:ctrlPr>
                </m:e>
              </m:nary>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jk</m:t>
                  </m:r>
                </m:sub>
              </m:sSub>
            </m:e>
          </m:borderBox>
          <m:r>
            <m:rPr>
              <m:sty m:val="p"/>
            </m:rPr>
            <w:rPr>
              <w:rStyle w:val="HTMLCode"/>
              <w:rFonts w:ascii="Cambria Math" w:eastAsia="Calibri" w:hAnsi="Cambria Math"/>
            </w:rPr>
            <m:t xml:space="preserve"> </m:t>
          </m:r>
          <m:r>
            <w:rPr>
              <w:rStyle w:val="HTMLCode"/>
              <w:rFonts w:ascii="Cambria Math" w:eastAsia="Calibri" w:hAnsi="Cambria Math" w:cs="Calibri"/>
            </w:rPr>
            <w:br/>
          </m:r>
        </m:oMath>
      </m:oMathPara>
      <w:r>
        <w:rPr>
          <w:rStyle w:val="HTMLCode"/>
          <w:rFonts w:ascii="Cambria Math" w:eastAsia="Calibri" w:hAnsi="Cambria Math" w:cs="Calibri"/>
        </w:rPr>
        <w:tab/>
        <w:t>(M3.826)</w:t>
      </w:r>
    </w:p>
    <w:p w:rsidR="00EF4100" w:rsidRDefault="00EF4100" w:rsidP="00EF4100">
      <w:pPr>
        <w:pStyle w:val="StandardWeb"/>
      </w:pPr>
      <w:r>
        <w:t>Weiter gelten die Strukturregeln:</w:t>
      </w:r>
    </w:p>
    <w:p w:rsidR="00EF4100" w:rsidRDefault="00EF4100" w:rsidP="00EF4100">
      <w:r>
        <w:rPr>
          <w:rStyle w:val="katex"/>
        </w:rPr>
        <w:t>(AB)C=A(BC)(M3.</w:t>
      </w:r>
      <w:proofErr w:type="gramStart"/>
      <w:r>
        <w:rPr>
          <w:rStyle w:val="katex"/>
        </w:rPr>
        <w:t>827)(</w:t>
      </w:r>
      <w:proofErr w:type="gramEnd"/>
      <w:r>
        <w:rPr>
          <w:rStyle w:val="katex"/>
        </w:rPr>
        <w:t>AB)C=A(BC) \text{M3.827}</w:t>
      </w:r>
    </w:p>
    <w:p w:rsidR="00F22BC6" w:rsidRDefault="00EF4100" w:rsidP="00EF4100">
      <w:pPr>
        <w:pStyle w:val="StandardWeb"/>
      </w:pPr>
      <w:r>
        <w:lastRenderedPageBreak/>
        <w:t xml:space="preserve">Word-LaTeX: </w:t>
      </w:r>
    </w:p>
    <w:p w:rsidR="00EF4100" w:rsidRPr="00F22BC6" w:rsidRDefault="00F22BC6" w:rsidP="00F22BC6">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AB</m:t>
              </m:r>
            </m:e>
          </m:d>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BC</m:t>
              </m:r>
            </m:e>
          </m:d>
          <m:r>
            <w:rPr>
              <w:rStyle w:val="HTMLCode"/>
              <w:rFonts w:ascii="Times New Roman" w:eastAsia="Calibri" w:hAnsi="Times New Roman" w:cs="Calibri"/>
            </w:rPr>
            <w:br/>
          </m:r>
        </m:oMath>
      </m:oMathPara>
      <w:r>
        <w:rPr>
          <w:rStyle w:val="HTMLCode"/>
          <w:rFonts w:ascii="Times New Roman" w:eastAsia="Calibri" w:hAnsi="Times New Roman" w:cs="Calibri"/>
        </w:rPr>
        <w:tab/>
        <w:t>(M3.827)</w:t>
      </w:r>
    </w:p>
    <w:p w:rsidR="00EF4100" w:rsidRDefault="00EF4100" w:rsidP="00EF4100">
      <w:r>
        <w:rPr>
          <w:rStyle w:val="katex"/>
        </w:rPr>
        <w:t>A(B+</w:t>
      </w:r>
      <w:proofErr w:type="gramStart"/>
      <w:r>
        <w:rPr>
          <w:rStyle w:val="katex"/>
        </w:rPr>
        <w:t>C)=</w:t>
      </w:r>
      <w:proofErr w:type="gramEnd"/>
      <w:r>
        <w:rPr>
          <w:rStyle w:val="katex"/>
        </w:rPr>
        <w:t>AB+AC(M3.828)A(B+C)=AB+AC \text{M3.828}</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C</m:t>
              </m:r>
            </m:e>
          </m:d>
          <m:r>
            <m:rPr>
              <m:sty m:val="p"/>
            </m:rPr>
            <w:rPr>
              <w:rStyle w:val="HTMLCode"/>
              <w:rFonts w:ascii="Cambria Math" w:eastAsia="Calibri" w:hAnsi="Cambria Math"/>
            </w:rPr>
            <m:t>=</m:t>
          </m:r>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AC</m:t>
          </m:r>
          <m:r>
            <w:rPr>
              <w:rStyle w:val="HTMLCode"/>
              <w:rFonts w:ascii="Times New Roman" w:eastAsia="Calibri" w:hAnsi="Times New Roman" w:cs="Calibri"/>
            </w:rPr>
            <w:br/>
          </m:r>
        </m:oMath>
      </m:oMathPara>
      <w:r>
        <w:rPr>
          <w:rStyle w:val="HTMLCode"/>
          <w:rFonts w:ascii="Times New Roman" w:eastAsia="Calibri" w:hAnsi="Times New Roman" w:cs="Calibri"/>
        </w:rPr>
        <w:tab/>
        <w:t>(M3.828)</w:t>
      </w:r>
    </w:p>
    <w:p w:rsidR="00EF4100" w:rsidRDefault="00EF4100" w:rsidP="00EF4100">
      <w:r>
        <w:rPr>
          <w:rStyle w:val="katex"/>
        </w:rPr>
        <w:t>(A+</w:t>
      </w:r>
      <w:proofErr w:type="gramStart"/>
      <w:r>
        <w:rPr>
          <w:rStyle w:val="katex"/>
        </w:rPr>
        <w:t>B)C</w:t>
      </w:r>
      <w:proofErr w:type="gramEnd"/>
      <w:r>
        <w:rPr>
          <w:rStyle w:val="katex"/>
        </w:rPr>
        <w:t>=AC+BC(M3.829)(A+B)C=AC+BC \text{M3.829}</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m:t>
              </m:r>
            </m:e>
          </m:d>
          <m:r>
            <w:rPr>
              <w:rStyle w:val="HTMLCode"/>
              <w:rFonts w:ascii="Cambria Math" w:eastAsia="Calibri" w:hAnsi="Cambria Math"/>
            </w:rPr>
            <m:t>C</m:t>
          </m:r>
          <m:r>
            <m:rPr>
              <m:sty m:val="p"/>
            </m:rPr>
            <w:rPr>
              <w:rStyle w:val="HTMLCode"/>
              <w:rFonts w:ascii="Cambria Math" w:eastAsia="Calibri" w:hAnsi="Cambria Math"/>
            </w:rPr>
            <m:t>=</m:t>
          </m:r>
          <m:r>
            <w:rPr>
              <w:rStyle w:val="HTMLCode"/>
              <w:rFonts w:ascii="Cambria Math" w:eastAsia="Calibri" w:hAnsi="Cambria Math"/>
            </w:rPr>
            <m:t>AC</m:t>
          </m:r>
          <m:r>
            <m:rPr>
              <m:sty m:val="p"/>
            </m:rPr>
            <w:rPr>
              <w:rStyle w:val="HTMLCode"/>
              <w:rFonts w:ascii="Cambria Math" w:eastAsia="Calibri" w:hAnsi="Cambria Math"/>
            </w:rPr>
            <m:t>+</m:t>
          </m:r>
          <m:r>
            <w:rPr>
              <w:rStyle w:val="HTMLCode"/>
              <w:rFonts w:ascii="Cambria Math" w:eastAsia="Calibri" w:hAnsi="Cambria Math"/>
            </w:rPr>
            <m:t>BC</m:t>
          </m:r>
          <m:r>
            <w:rPr>
              <w:rStyle w:val="HTMLCode"/>
              <w:rFonts w:ascii="Times New Roman" w:eastAsia="Calibri" w:hAnsi="Times New Roman" w:cs="Calibri"/>
            </w:rPr>
            <w:br/>
          </m:r>
        </m:oMath>
      </m:oMathPara>
      <w:r>
        <w:rPr>
          <w:rStyle w:val="HTMLCode"/>
          <w:rFonts w:ascii="Times New Roman" w:eastAsia="Calibri" w:hAnsi="Times New Roman" w:cs="Calibri"/>
        </w:rPr>
        <w:tab/>
        <w:t>(M3.829)</w:t>
      </w:r>
    </w:p>
    <w:p w:rsidR="00EF4100" w:rsidRDefault="00EF4100" w:rsidP="00EF4100">
      <w:pPr>
        <w:pStyle w:val="StandardWeb"/>
      </w:pPr>
      <w:r>
        <w:t>sowie:</w:t>
      </w:r>
    </w:p>
    <w:p w:rsidR="00EF4100" w:rsidRDefault="00EF4100" w:rsidP="00EF4100">
      <w:r>
        <w:rPr>
          <w:rStyle w:val="katex"/>
        </w:rPr>
        <w:t>(λ</w:t>
      </w:r>
      <w:proofErr w:type="gramStart"/>
      <w:r>
        <w:rPr>
          <w:rStyle w:val="katex"/>
        </w:rPr>
        <w:t>A)B</w:t>
      </w:r>
      <w:proofErr w:type="gramEnd"/>
      <w:r>
        <w:rPr>
          <w:rStyle w:val="katex"/>
        </w:rPr>
        <w:t>=λ(AB)=A(λB)(M3.830)(\lambda A)B = \lambda(AB) = A(\lambda B) \text{M3.830}</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d>
            <m:dPr>
              <m:ctrlPr>
                <w:rPr>
                  <w:rStyle w:val="HTMLCode"/>
                  <w:rFonts w:ascii="Cambria Math" w:eastAsia="Calibri" w:hAnsi="Cambria Math"/>
                  <w:i w:val="0"/>
                </w:rPr>
              </m:ctrlPr>
            </m:dPr>
            <m:e>
              <m:r>
                <w:rPr>
                  <w:rStyle w:val="HTMLCode"/>
                  <w:rFonts w:ascii="Cambria Math" w:eastAsia="Calibri" w:hAnsi="Cambria Math"/>
                </w:rPr>
                <m:t>λA</m:t>
              </m:r>
            </m:e>
          </m:d>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λ</m:t>
          </m:r>
          <m:d>
            <m:dPr>
              <m:ctrlPr>
                <w:rPr>
                  <w:rStyle w:val="HTMLCode"/>
                  <w:rFonts w:ascii="Cambria Math" w:eastAsia="Calibri" w:hAnsi="Cambria Math"/>
                  <w:i w:val="0"/>
                </w:rPr>
              </m:ctrlPr>
            </m:dPr>
            <m:e>
              <m:r>
                <w:rPr>
                  <w:rStyle w:val="HTMLCode"/>
                  <w:rFonts w:ascii="Cambria Math" w:eastAsia="Calibri" w:hAnsi="Cambria Math"/>
                </w:rPr>
                <m:t>AB</m:t>
              </m:r>
            </m:e>
          </m:d>
          <m:r>
            <m:rPr>
              <m:sty m:val="p"/>
            </m:rPr>
            <w:rPr>
              <w:rStyle w:val="HTMLCode"/>
              <w:rFonts w:ascii="Cambria Math" w:eastAsia="Calibri" w:hAnsi="Cambria Math"/>
            </w:rPr>
            <m:t>=</m:t>
          </m:r>
          <m:r>
            <w:rPr>
              <w:rStyle w:val="HTMLCode"/>
              <w:rFonts w:ascii="Cambria Math" w:eastAsia="Calibri" w:hAnsi="Cambria Math"/>
            </w:rPr>
            <m:t>A</m:t>
          </m:r>
          <m:d>
            <m:dPr>
              <m:ctrlPr>
                <w:rPr>
                  <w:rStyle w:val="HTMLCode"/>
                  <w:rFonts w:ascii="Cambria Math" w:eastAsia="Calibri" w:hAnsi="Cambria Math"/>
                  <w:i w:val="0"/>
                </w:rPr>
              </m:ctrlPr>
            </m:dPr>
            <m:e>
              <m:r>
                <w:rPr>
                  <w:rStyle w:val="HTMLCode"/>
                  <w:rFonts w:ascii="Cambria Math" w:eastAsia="Calibri" w:hAnsi="Cambria Math"/>
                </w:rPr>
                <m:t>λB</m:t>
              </m:r>
            </m:e>
          </m:d>
          <m:r>
            <w:rPr>
              <w:rStyle w:val="HTMLCode"/>
              <w:rFonts w:ascii="Times New Roman" w:eastAsia="Calibri" w:hAnsi="Times New Roman" w:cs="Calibri"/>
            </w:rPr>
            <w:br/>
          </m:r>
        </m:oMath>
      </m:oMathPara>
      <w:r>
        <w:rPr>
          <w:rStyle w:val="HTMLCode"/>
          <w:rFonts w:ascii="Times New Roman" w:eastAsia="Calibri" w:hAnsi="Times New Roman" w:cs="Calibri"/>
        </w:rPr>
        <w:tab/>
        <w:t>(M3.830)</w:t>
      </w:r>
    </w:p>
    <w:p w:rsidR="00EF4100" w:rsidRDefault="00EF4100" w:rsidP="00EF4100">
      <w:pPr>
        <w:pStyle w:val="StandardWeb"/>
      </w:pPr>
      <w:r>
        <w:t>Die Einheitsmatrix erfüllt:</w:t>
      </w:r>
    </w:p>
    <w:p w:rsidR="00EF4100" w:rsidRDefault="00EF4100" w:rsidP="00EF4100">
      <w:r>
        <w:rPr>
          <w:rStyle w:val="katex"/>
        </w:rPr>
        <w:t>ImA=A=AIn(M3.</w:t>
      </w:r>
      <w:proofErr w:type="gramStart"/>
      <w:r>
        <w:rPr>
          <w:rStyle w:val="katex"/>
        </w:rPr>
        <w:t>831)I</w:t>
      </w:r>
      <w:proofErr w:type="gramEnd"/>
      <w:r>
        <w:rPr>
          <w:rStyle w:val="katex"/>
        </w:rPr>
        <w:t>_mA=A=AI_n \text{M3.831}</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m</m:t>
              </m:r>
            </m:sub>
          </m:sSub>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(M3.831)</w:t>
      </w:r>
    </w:p>
    <w:p w:rsidR="00EF4100" w:rsidRDefault="00EF4100" w:rsidP="00EF4100">
      <w:pPr>
        <w:pStyle w:val="StandardWeb"/>
      </w:pPr>
      <w:r>
        <w:t>Für eine invertierbare Matrix gilt:</w:t>
      </w:r>
    </w:p>
    <w:p w:rsidR="00EF4100" w:rsidRDefault="00EF4100" w:rsidP="00EF4100">
      <w:r>
        <w:rPr>
          <w:rStyle w:val="katex"/>
        </w:rPr>
        <w:t>A−1A=AA−1=In(M3.</w:t>
      </w:r>
      <w:proofErr w:type="gramStart"/>
      <w:r>
        <w:rPr>
          <w:rStyle w:val="katex"/>
        </w:rPr>
        <w:t>832)A</w:t>
      </w:r>
      <w:proofErr w:type="gramEnd"/>
      <w:r>
        <w:rPr>
          <w:rStyle w:val="katex"/>
        </w:rPr>
        <w:t>^{-1}A=AA^{-1}=I_n \text{M3.832}</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I</m:t>
              </m:r>
            </m:e>
            <m:sub>
              <m:r>
                <w:rPr>
                  <w:rStyle w:val="HTMLCode"/>
                  <w:rFonts w:ascii="Cambria Math" w:eastAsia="Calibri" w:hAnsi="Cambria Math"/>
                </w:rPr>
                <m:t>n</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(M3.832)</w:t>
      </w:r>
    </w:p>
    <w:p w:rsidR="00EF4100" w:rsidRDefault="00EF4100" w:rsidP="00EF4100">
      <w:pPr>
        <w:pStyle w:val="StandardWeb"/>
      </w:pPr>
      <w:r>
        <w:t>und:</w:t>
      </w:r>
    </w:p>
    <w:p w:rsidR="00EF4100" w:rsidRDefault="00EF4100" w:rsidP="00EF4100">
      <w:r>
        <w:rPr>
          <w:rStyle w:val="katex"/>
        </w:rPr>
        <w:lastRenderedPageBreak/>
        <w:t>(AB)−1=B−1A−1(M3.</w:t>
      </w:r>
      <w:proofErr w:type="gramStart"/>
      <w:r>
        <w:rPr>
          <w:rStyle w:val="katex"/>
        </w:rPr>
        <w:t>833)\</w:t>
      </w:r>
      <w:proofErr w:type="gramEnd"/>
      <w:r>
        <w:rPr>
          <w:rStyle w:val="katex"/>
        </w:rPr>
        <w:t>rect( (AB)^{-1} = B^{-1}A^{-1} ) \text{M3.833}</w:t>
      </w:r>
    </w:p>
    <w:p w:rsidR="00F22BC6" w:rsidRDefault="00EF4100" w:rsidP="00EF4100">
      <w:pPr>
        <w:pStyle w:val="StandardWeb"/>
      </w:pPr>
      <w:r>
        <w:t xml:space="preserve">Word-LaTeX: </w:t>
      </w:r>
    </w:p>
    <w:p w:rsidR="00EF4100" w:rsidRPr="00F22BC6" w:rsidRDefault="00F22BC6" w:rsidP="00F22BC6">
      <w:pPr>
        <w:pStyle w:val="Formel"/>
      </w:pPr>
      <m:oMath>
        <m:borderBox>
          <m:borderBoxPr>
            <m:ctrlPr>
              <w:rPr>
                <w:rStyle w:val="HTMLCode"/>
                <w:rFonts w:ascii="Cambria Math" w:eastAsia="Calibri" w:hAnsi="Cambria Math"/>
              </w:rPr>
            </m:ctrlPr>
          </m:borderBoxPr>
          <m:e>
            <m:sSup>
              <m:sSupPr>
                <m:ctrlPr>
                  <w:rPr>
                    <w:rStyle w:val="HTMLCode"/>
                    <w:rFonts w:ascii="Cambria Math" w:eastAsia="Calibri" w:hAnsi="Cambria Math"/>
                    <w:i w:val="0"/>
                  </w:rPr>
                </m:ctrlPr>
              </m:sSupPr>
              <m:e>
                <m:d>
                  <m:dPr>
                    <m:ctrlPr>
                      <w:rPr>
                        <w:rStyle w:val="HTMLCode"/>
                        <w:rFonts w:ascii="Cambria Math" w:eastAsia="Calibri" w:hAnsi="Cambria Math"/>
                        <w:i w:val="0"/>
                      </w:rPr>
                    </m:ctrlPr>
                  </m:dPr>
                  <m:e>
                    <m:r>
                      <w:rPr>
                        <w:rStyle w:val="HTMLCode"/>
                        <w:rFonts w:ascii="Cambria Math" w:eastAsia="Calibri" w:hAnsi="Cambria Math"/>
                      </w:rPr>
                      <m:t>AB</m:t>
                    </m:r>
                  </m:e>
                </m:d>
              </m:e>
              <m:sup>
                <m:r>
                  <m:rPr>
                    <m:sty m:val="p"/>
                  </m:rPr>
                  <w:rPr>
                    <w:rStyle w:val="HTMLCode"/>
                    <w:rFonts w:ascii="Cambria Math" w:eastAsia="Calibri" w:hAnsi="Cambria Math"/>
                  </w:rPr>
                  <m:t>-1</m:t>
                </m:r>
              </m:sup>
            </m:sSup>
            <m:r>
              <m:rPr>
                <m:sty m:val="p"/>
              </m:rP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B</m:t>
                </m:r>
              </m:e>
              <m:sup>
                <m:r>
                  <m:rPr>
                    <m:sty m:val="p"/>
                  </m:rPr>
                  <w:rPr>
                    <w:rStyle w:val="HTMLCode"/>
                    <w:rFonts w:ascii="Cambria Math" w:eastAsia="Calibri" w:hAnsi="Cambria Math"/>
                  </w:rPr>
                  <m:t>-1</m:t>
                </m:r>
              </m:sup>
            </m:sSup>
            <m:sSup>
              <m:sSupPr>
                <m:ctrlPr>
                  <w:rPr>
                    <w:rStyle w:val="HTMLCode"/>
                    <w:rFonts w:ascii="Cambria Math" w:eastAsia="Calibri" w:hAnsi="Cambria Math"/>
                    <w:i w:val="0"/>
                  </w:rPr>
                </m:ctrlPr>
              </m:sSupPr>
              <m:e>
                <m:r>
                  <w:rPr>
                    <w:rStyle w:val="HTMLCode"/>
                    <w:rFonts w:ascii="Cambria Math" w:eastAsia="Calibri" w:hAnsi="Cambria Math"/>
                  </w:rPr>
                  <m:t>A</m:t>
                </m:r>
              </m:e>
              <m:sup>
                <m:r>
                  <m:rPr>
                    <m:sty m:val="p"/>
                  </m:rPr>
                  <w:rPr>
                    <w:rStyle w:val="HTMLCode"/>
                    <w:rFonts w:ascii="Cambria Math" w:eastAsia="Calibri" w:hAnsi="Cambria Math"/>
                  </w:rPr>
                  <m:t>-1</m:t>
                </m:r>
              </m:sup>
            </m:sSup>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(M3.833)</w:t>
      </w:r>
    </w:p>
    <w:p w:rsidR="00EF4100" w:rsidRDefault="00EF4100" w:rsidP="00EF4100">
      <w:pPr>
        <w:pStyle w:val="StandardWeb"/>
      </w:pPr>
      <w:r>
        <w:t>Für einen linearen Isomorphismus gilt insbesondere:</w:t>
      </w:r>
    </w:p>
    <w:p w:rsidR="00EF4100" w:rsidRDefault="00EF4100" w:rsidP="00EF4100">
      <w:r>
        <w:rPr>
          <w:rStyle w:val="katex"/>
        </w:rPr>
        <w:t>[T−1]B←C=([T]C←B)−1(M3.834)\rect( [T^{-1}]_{</w:t>
      </w:r>
      <w:r>
        <w:rPr>
          <w:rStyle w:val="katex"/>
          <w:rFonts w:ascii="Cambria Math" w:hAnsi="Cambria Math" w:cs="Cambria Math"/>
        </w:rPr>
        <w:t>ℬ</w:t>
      </w:r>
      <w:r>
        <w:rPr>
          <w:rStyle w:val="katex"/>
        </w:rPr>
        <w:t>\leftarrow</w:t>
      </w:r>
      <w:r>
        <w:rPr>
          <w:rStyle w:val="katex"/>
          <w:rFonts w:ascii="Cambria Math" w:hAnsi="Cambria Math" w:cs="Cambria Math"/>
        </w:rPr>
        <w:t>𝒞</w:t>
      </w:r>
      <w:r>
        <w:rPr>
          <w:rStyle w:val="katex"/>
        </w:rPr>
        <w:t>} = \left( [T]_{</w:t>
      </w:r>
      <w:r>
        <w:rPr>
          <w:rStyle w:val="katex"/>
          <w:rFonts w:ascii="Cambria Math" w:hAnsi="Cambria Math" w:cs="Cambria Math"/>
        </w:rPr>
        <w:t>𝒞</w:t>
      </w:r>
      <w:r>
        <w:rPr>
          <w:rStyle w:val="katex"/>
        </w:rPr>
        <w:t>\leftarrow</w:t>
      </w:r>
      <w:r>
        <w:rPr>
          <w:rStyle w:val="katex"/>
          <w:rFonts w:ascii="Cambria Math" w:hAnsi="Cambria Math" w:cs="Cambria Math"/>
        </w:rPr>
        <w:t>ℬ</w:t>
      </w:r>
      <w:r>
        <w:rPr>
          <w:rStyle w:val="katex"/>
        </w:rPr>
        <w:t>} \right)^{-1} ) \text{M3.834}</w:t>
      </w:r>
    </w:p>
    <w:p w:rsidR="00F22BC6" w:rsidRDefault="00EF4100" w:rsidP="00EF4100">
      <w:pPr>
        <w:pStyle w:val="StandardWeb"/>
      </w:pPr>
      <w:r>
        <w:t xml:space="preserve">Word-LaTeX: </w:t>
      </w:r>
    </w:p>
    <w:p w:rsidR="00EF4100" w:rsidRPr="00F22BC6" w:rsidRDefault="00F22BC6" w:rsidP="00F22BC6">
      <w:pPr>
        <w:pStyle w:val="Formel"/>
      </w:pPr>
      <m:oMath>
        <m:borderBox>
          <m:borderBoxPr>
            <m:ctrlPr>
              <w:rPr>
                <w:rStyle w:val="HTMLCode"/>
                <w:rFonts w:ascii="Cambria Math" w:eastAsia="Calibri" w:hAnsi="Cambria Math"/>
              </w:rPr>
            </m:ctrlPr>
          </m:borderBox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sSup>
                      <m:sSupPr>
                        <m:ctrlPr>
                          <w:rPr>
                            <w:rStyle w:val="HTMLCode"/>
                            <w:rFonts w:ascii="Cambria Math" w:eastAsia="Calibri" w:hAnsi="Cambria Math"/>
                            <w:i w:val="0"/>
                          </w:rPr>
                        </m:ctrlPr>
                      </m:sSupPr>
                      <m:e>
                        <m:r>
                          <w:rPr>
                            <w:rStyle w:val="HTMLCode"/>
                            <w:rFonts w:ascii="Cambria Math" w:eastAsia="Calibri" w:hAnsi="Cambria Math"/>
                          </w:rPr>
                          <m:t>T</m:t>
                        </m:r>
                      </m:e>
                      <m:sup>
                        <m:r>
                          <m:rPr>
                            <m:sty m:val="p"/>
                          </m:rPr>
                          <w:rPr>
                            <w:rStyle w:val="HTMLCode"/>
                            <w:rFonts w:ascii="Cambria Math" w:eastAsia="Calibri" w:hAnsi="Cambria Math"/>
                          </w:rPr>
                          <m:t>-1</m:t>
                        </m:r>
                      </m:sup>
                    </m:sSup>
                  </m:e>
                </m:d>
              </m:e>
              <m:sub>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C</m:t>
                </m:r>
              </m:sub>
            </m:sSub>
            <m:r>
              <m:rPr>
                <m:sty m:val="p"/>
              </m:rPr>
              <w:rPr>
                <w:rStyle w:val="HTMLCode"/>
                <w:rFonts w:ascii="Cambria Math" w:eastAsia="Calibri" w:hAnsi="Cambria Math"/>
              </w:rPr>
              <m:t>=</m:t>
            </m:r>
            <m:sSup>
              <m:sSupPr>
                <m:ctrlPr>
                  <w:rPr>
                    <w:rStyle w:val="HTMLCode"/>
                    <w:rFonts w:ascii="Cambria Math" w:eastAsia="Calibri" w:hAnsi="Cambria Math"/>
                    <w:i w:val="0"/>
                  </w:rPr>
                </m:ctrlPr>
              </m:sSupPr>
              <m:e>
                <m:d>
                  <m:dPr>
                    <m:ctrlPr>
                      <w:rPr>
                        <w:rStyle w:val="HTMLCode"/>
                        <w:rFonts w:ascii="Cambria Math" w:eastAsia="Calibri" w:hAnsi="Cambria Math"/>
                      </w:rPr>
                    </m:ctrlPr>
                  </m:dPr>
                  <m:e>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T</m:t>
                            </m:r>
                          </m:e>
                        </m:d>
                        <m:ctrlPr>
                          <w:rPr>
                            <w:rStyle w:val="HTMLCode"/>
                            <w:rFonts w:ascii="Cambria Math" w:eastAsia="Calibri" w:hAnsi="Cambria Math"/>
                          </w:rPr>
                        </m:ctrlPr>
                      </m:e>
                      <m:sub>
                        <m:r>
                          <m:rPr>
                            <m:scr m:val="script"/>
                            <m:sty m:val="p"/>
                          </m:rPr>
                          <w:rPr>
                            <w:rStyle w:val="HTMLCode"/>
                            <w:rFonts w:ascii="Cambria Math" w:eastAsia="Calibri" w:hAnsi="Cambria Math" w:cs="Cambria Math"/>
                          </w:rPr>
                          <m:t>C</m:t>
                        </m:r>
                        <m:r>
                          <m:rPr>
                            <m:sty m:val="p"/>
                          </m:rPr>
                          <w:rPr>
                            <w:rStyle w:val="HTMLCode"/>
                            <w:rFonts w:ascii="Cambria Math" w:eastAsia="Calibri" w:hAnsi="Cambria Math"/>
                          </w:rPr>
                          <m:t>←</m:t>
                        </m:r>
                        <m:r>
                          <m:rPr>
                            <m:scr m:val="script"/>
                            <m:sty m:val="p"/>
                          </m:rPr>
                          <w:rPr>
                            <w:rStyle w:val="HTMLCode"/>
                            <w:rFonts w:ascii="Cambria Math" w:eastAsia="Calibri" w:hAnsi="Cambria Math" w:cs="Cambria Math"/>
                          </w:rPr>
                          <m:t>B</m:t>
                        </m:r>
                      </m:sub>
                    </m:sSub>
                    <m:ctrlPr>
                      <w:rPr>
                        <w:rStyle w:val="HTMLCode"/>
                        <w:rFonts w:ascii="Cambria Math" w:eastAsia="Calibri" w:hAnsi="Cambria Math"/>
                        <w:i w:val="0"/>
                      </w:rPr>
                    </m:ctrlPr>
                  </m:e>
                </m:d>
              </m:e>
              <m:sup>
                <m:r>
                  <m:rPr>
                    <m:sty m:val="p"/>
                  </m:rPr>
                  <w:rPr>
                    <w:rStyle w:val="HTMLCode"/>
                    <w:rFonts w:ascii="Cambria Math" w:eastAsia="Calibri" w:hAnsi="Cambria Math"/>
                  </w:rPr>
                  <m:t>-1</m:t>
                </m:r>
              </m:sup>
            </m:sSup>
          </m:e>
        </m:borderBox>
        <m:r>
          <m:rPr>
            <m:sty m:val="p"/>
          </m:rPr>
          <w:rPr>
            <w:rStyle w:val="HTMLCode"/>
            <w:rFonts w:ascii="Cambria Math" w:eastAsia="Calibri" w:hAnsi="Cambria Math"/>
          </w:rPr>
          <m:t xml:space="preserve"> </m:t>
        </m:r>
      </m:oMath>
      <w:r>
        <w:rPr>
          <w:rStyle w:val="HTMLCode"/>
          <w:rFonts w:ascii="Cambria Math" w:eastAsia="Calibri" w:hAnsi="Cambria Math" w:cs="Calibri"/>
        </w:rPr>
        <w:tab/>
        <w:t>(M3.834)</w:t>
      </w:r>
    </w:p>
    <w:p w:rsidR="00EF4100" w:rsidRDefault="00EF4100" w:rsidP="00EF4100">
      <w:pPr>
        <w:pStyle w:val="StandardWeb"/>
      </w:pPr>
      <w:r>
        <w:t>Damit ist die algebraische Matrixstruktur vollständig mit der Operationsstruktur linearer Abbildungen verbunden.</w:t>
      </w:r>
    </w:p>
    <w:p w:rsidR="00EF4100" w:rsidRDefault="00EF4100" w:rsidP="00EF4100">
      <w:pPr>
        <w:pStyle w:val="berschrift2"/>
      </w:pPr>
      <w:r>
        <w:t>M3.6.32 Weitergabestelle M3.6 → M3.7</w:t>
      </w:r>
    </w:p>
    <w:p w:rsidR="00EF4100" w:rsidRDefault="00EF4100" w:rsidP="00EF4100">
      <w:pPr>
        <w:pStyle w:val="StandardWeb"/>
      </w:pPr>
      <w:r>
        <w:t>M3.6 hat gezeigt, dass Matrixmultiplikation die Komposition linearer Abbildungen darstellt. Dabei war entscheidend, dass an der inneren Verknüpfungsstelle dieselbe Basis verwendet wurde.</w:t>
      </w:r>
    </w:p>
    <w:p w:rsidR="00EF4100" w:rsidRDefault="00EF4100" w:rsidP="00EF4100">
      <w:pPr>
        <w:pStyle w:val="StandardWeb"/>
      </w:pPr>
      <w:r>
        <w:t>Nun muss ich untersuchen, was geschieht, wenn derselbe Vektor bezüglich verschiedener Basen beschrieben wird.</w:t>
      </w:r>
    </w:p>
    <w:p w:rsidR="00EF4100" w:rsidRDefault="00EF4100" w:rsidP="00EF4100">
      <w:pPr>
        <w:pStyle w:val="StandardWeb"/>
      </w:pPr>
      <w:r>
        <w:t xml:space="preserve">Seien deshalb zwei geordnete Basen desselben Vektorraums </w:t>
      </w:r>
      <w:r>
        <w:rPr>
          <w:rStyle w:val="HTMLCode"/>
        </w:rPr>
        <w:t>(V)</w:t>
      </w:r>
      <w:r>
        <w:t xml:space="preserve"> gegeben:</w:t>
      </w:r>
    </w:p>
    <w:p w:rsidR="00EF4100" w:rsidRDefault="00EF4100" w:rsidP="00EF4100">
      <w:r>
        <w:rPr>
          <w:rStyle w:val="katex"/>
        </w:rPr>
        <w:t>B=(b</w:t>
      </w:r>
      <w:proofErr w:type="gramStart"/>
      <w:r>
        <w:rPr>
          <w:rStyle w:val="katex"/>
        </w:rPr>
        <w:t>1,…</w:t>
      </w:r>
      <w:proofErr w:type="gramEnd"/>
      <w:r>
        <w:rPr>
          <w:rStyle w:val="katex"/>
        </w:rPr>
        <w:t>,bn)(M3.835)</w:t>
      </w:r>
      <w:r>
        <w:rPr>
          <w:rStyle w:val="katex"/>
          <w:rFonts w:ascii="Cambria Math" w:hAnsi="Cambria Math" w:cs="Cambria Math"/>
        </w:rPr>
        <w:t>ℬ</w:t>
      </w:r>
      <w:r>
        <w:rPr>
          <w:rStyle w:val="katex"/>
        </w:rPr>
        <w:t>=(b_1,\ldots,b_n) \text{M3.835}</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r>
            <m:rPr>
              <m:scr m:val="script"/>
              <m:sty m:val="p"/>
            </m:rPr>
            <w:rPr>
              <w:rStyle w:val="HTMLCode"/>
              <w:rFonts w:ascii="Cambria Math" w:eastAsia="Calibri" w:hAnsi="Cambria Math" w:cs="Cambria Math"/>
            </w:rPr>
            <m:t>B</m:t>
          </m:r>
          <m:r>
            <m:rPr>
              <m:sty m:val="p"/>
            </m:rPr>
            <w:rPr>
              <w:rStyle w:val="HTMLCode"/>
              <w:rFonts w:ascii="Cambria Math" w:eastAsia="Calibri" w:hAnsi="Cambria Math"/>
            </w:rPr>
            <m: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b</m:t>
                  </m:r>
                </m:e>
                <m:sub>
                  <m:r>
                    <m:rPr>
                      <m:sty m:val="p"/>
                    </m:rPr>
                    <w:rPr>
                      <w:rStyle w:val="HTMLCode"/>
                      <w:rFonts w:ascii="Cambria Math" w:eastAsia="Calibri" w:hAnsi="Cambria Math"/>
                    </w:rPr>
                    <m:t>1</m:t>
                  </m:r>
                </m:sub>
              </m:sSub>
              <m:r>
                <m:rPr>
                  <m:sty m:val="p"/>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b</m:t>
                  </m:r>
                </m:e>
                <m:sub>
                  <m:r>
                    <w:rPr>
                      <w:rStyle w:val="HTMLCode"/>
                      <w:rFonts w:ascii="Cambria Math" w:eastAsia="Calibri" w:hAnsi="Cambria Math"/>
                    </w:rPr>
                    <m:t>n</m:t>
                  </m:r>
                </m:sub>
              </m:sSub>
            </m:e>
          </m:d>
          <m:r>
            <w:rPr>
              <w:rStyle w:val="HTMLCode"/>
              <w:rFonts w:ascii="Times New Roman" w:eastAsia="Calibri" w:hAnsi="Times New Roman" w:cs="Calibri"/>
            </w:rPr>
            <w:br/>
          </m:r>
        </m:oMath>
      </m:oMathPara>
      <w:r>
        <w:rPr>
          <w:rStyle w:val="HTMLCode"/>
          <w:rFonts w:ascii="Times New Roman" w:eastAsia="Calibri" w:hAnsi="Times New Roman" w:cs="Calibri"/>
        </w:rPr>
        <w:tab/>
        <w:t>(M3.835)</w:t>
      </w:r>
    </w:p>
    <w:p w:rsidR="00EF4100" w:rsidRDefault="00EF4100" w:rsidP="00EF4100">
      <w:pPr>
        <w:pStyle w:val="StandardWeb"/>
      </w:pPr>
      <w:r>
        <w:t>und:</w:t>
      </w:r>
    </w:p>
    <w:p w:rsidR="00EF4100" w:rsidRDefault="00EF4100" w:rsidP="00EF4100">
      <w:r>
        <w:rPr>
          <w:rStyle w:val="katex"/>
        </w:rPr>
        <w:t>B′=(b1</w:t>
      </w:r>
      <w:proofErr w:type="gramStart"/>
      <w:r>
        <w:rPr>
          <w:rStyle w:val="katex"/>
        </w:rPr>
        <w:t>′,…</w:t>
      </w:r>
      <w:proofErr w:type="gramEnd"/>
      <w:r>
        <w:rPr>
          <w:rStyle w:val="katex"/>
        </w:rPr>
        <w:t>,bn′)(M3.836)</w:t>
      </w:r>
      <w:r>
        <w:rPr>
          <w:rStyle w:val="katex"/>
          <w:rFonts w:ascii="Cambria Math" w:hAnsi="Cambria Math" w:cs="Cambria Math"/>
        </w:rPr>
        <w:t>ℬ</w:t>
      </w:r>
      <w:r>
        <w:rPr>
          <w:rStyle w:val="katex"/>
        </w:rPr>
        <w:t>'=(b'_1,\ldots,b'_n) \text{M3.836}</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sSup>
            <m:sSupPr>
              <m:ctrlPr>
                <w:rPr>
                  <w:rStyle w:val="HTMLCode"/>
                  <w:rFonts w:ascii="Cambria Math" w:eastAsia="Calibri" w:hAnsi="Cambria Math"/>
                  <w:i w:val="0"/>
                </w:rPr>
              </m:ctrlPr>
            </m:sSupPr>
            <m:e>
              <m:r>
                <m:rPr>
                  <m:scr m:val="script"/>
                  <m:sty m:val="p"/>
                </m:rPr>
                <w:rPr>
                  <w:rStyle w:val="HTMLCode"/>
                  <w:rFonts w:ascii="Cambria Math" w:eastAsia="Calibri" w:hAnsi="Cambria Math" w:cs="Cambria Math"/>
                </w:rPr>
                <m:t>B</m:t>
              </m:r>
              <m:ctrlPr>
                <w:rPr>
                  <w:rStyle w:val="HTMLCode"/>
                  <w:rFonts w:ascii="Cambria Math" w:eastAsia="Calibri" w:hAnsi="Cambria Math" w:cs="Cambria Math"/>
                  <w:i w:val="0"/>
                </w:rPr>
              </m:ctrlPr>
            </m:e>
            <m:sup>
              <m:r>
                <m:rPr>
                  <m:sty m:val="p"/>
                </m:rPr>
                <w:rPr>
                  <w:rStyle w:val="HTMLCode"/>
                  <w:rFonts w:ascii="Cambria Math" w:eastAsia="Calibri" w:hAnsi="Cambria Math"/>
                </w:rPr>
                <m:t>'</m:t>
              </m:r>
            </m:sup>
          </m:sSup>
          <m:r>
            <m:rPr>
              <m:sty m:val="p"/>
            </m:rPr>
            <w:rPr>
              <w:rStyle w:val="HTMLCode"/>
              <w:rFonts w:ascii="Cambria Math" w:eastAsia="Calibri" w:hAnsi="Cambria Math"/>
            </w:rPr>
            <m:t>=</m:t>
          </m:r>
          <m:d>
            <m:dPr>
              <m:ctrlPr>
                <w:rPr>
                  <w:rStyle w:val="HTMLCode"/>
                  <w:rFonts w:ascii="Cambria Math" w:eastAsia="Calibri" w:hAnsi="Cambria Math"/>
                  <w:i w:val="0"/>
                </w:rPr>
              </m:ctrlPr>
            </m:dPr>
            <m:e>
              <m:sSubSup>
                <m:sSubSupPr>
                  <m:ctrlPr>
                    <w:rPr>
                      <w:rStyle w:val="HTMLCode"/>
                      <w:rFonts w:ascii="Cambria Math" w:eastAsia="Calibri" w:hAnsi="Cambria Math"/>
                      <w:i w:val="0"/>
                    </w:rPr>
                  </m:ctrlPr>
                </m:sSubSupPr>
                <m:e>
                  <m:r>
                    <w:rPr>
                      <w:rStyle w:val="HTMLCode"/>
                      <w:rFonts w:ascii="Cambria Math" w:eastAsia="Calibri" w:hAnsi="Cambria Math"/>
                    </w:rPr>
                    <m:t>b</m:t>
                  </m:r>
                </m:e>
                <m:sub>
                  <m:r>
                    <m:rPr>
                      <m:sty m:val="p"/>
                    </m:rPr>
                    <w:rPr>
                      <w:rStyle w:val="HTMLCode"/>
                      <w:rFonts w:ascii="Cambria Math" w:eastAsia="Calibri" w:hAnsi="Cambria Math"/>
                    </w:rPr>
                    <m:t>1</m:t>
                  </m:r>
                </m:sub>
                <m:sup>
                  <m:r>
                    <m:rPr>
                      <m:sty m:val="p"/>
                    </m:rPr>
                    <w:rPr>
                      <w:rStyle w:val="HTMLCode"/>
                      <w:rFonts w:ascii="Cambria Math" w:eastAsia="Calibri" w:hAnsi="Cambria Math"/>
                    </w:rPr>
                    <m:t>'</m:t>
                  </m:r>
                </m:sup>
              </m:sSubSup>
              <m:r>
                <m:rPr>
                  <m:sty m:val="p"/>
                </m:rPr>
                <w:rPr>
                  <w:rStyle w:val="HTMLCode"/>
                  <w:rFonts w:ascii="Cambria Math" w:eastAsia="Calibri" w:hAnsi="Cambria Math"/>
                </w:rPr>
                <m:t>,…,</m:t>
              </m:r>
              <m:sSubSup>
                <m:sSubSupPr>
                  <m:ctrlPr>
                    <w:rPr>
                      <w:rStyle w:val="HTMLCode"/>
                      <w:rFonts w:ascii="Cambria Math" w:eastAsia="Calibri" w:hAnsi="Cambria Math"/>
                      <w:i w:val="0"/>
                    </w:rPr>
                  </m:ctrlPr>
                </m:sSubSupPr>
                <m:e>
                  <m:r>
                    <w:rPr>
                      <w:rStyle w:val="HTMLCode"/>
                      <w:rFonts w:ascii="Cambria Math" w:eastAsia="Calibri" w:hAnsi="Cambria Math"/>
                    </w:rPr>
                    <m:t>b</m:t>
                  </m:r>
                </m:e>
                <m:sub>
                  <m:r>
                    <w:rPr>
                      <w:rStyle w:val="HTMLCode"/>
                      <w:rFonts w:ascii="Cambria Math" w:eastAsia="Calibri" w:hAnsi="Cambria Math"/>
                    </w:rPr>
                    <m:t>n</m:t>
                  </m:r>
                </m:sub>
                <m:sup>
                  <m:r>
                    <m:rPr>
                      <m:sty m:val="p"/>
                    </m:rPr>
                    <w:rPr>
                      <w:rStyle w:val="HTMLCode"/>
                      <w:rFonts w:ascii="Cambria Math" w:eastAsia="Calibri" w:hAnsi="Cambria Math"/>
                    </w:rPr>
                    <m:t>'</m:t>
                  </m:r>
                </m:sup>
              </m:sSubSup>
            </m:e>
          </m:d>
          <m:r>
            <w:rPr>
              <w:rStyle w:val="HTMLCode"/>
              <w:rFonts w:ascii="Times New Roman" w:eastAsia="Calibri" w:hAnsi="Times New Roman" w:cs="Calibri"/>
            </w:rPr>
            <w:br/>
          </m:r>
        </m:oMath>
      </m:oMathPara>
      <w:r>
        <w:rPr>
          <w:rStyle w:val="HTMLCode"/>
          <w:rFonts w:ascii="Times New Roman" w:eastAsia="Calibri" w:hAnsi="Times New Roman" w:cs="Calibri"/>
        </w:rPr>
        <w:tab/>
        <w:t>(M3.836)</w:t>
      </w:r>
    </w:p>
    <w:p w:rsidR="00EF4100" w:rsidRDefault="00EF4100" w:rsidP="00EF4100">
      <w:pPr>
        <w:pStyle w:val="StandardWeb"/>
      </w:pPr>
      <w:r>
        <w:t xml:space="preserve">Für denselben Vektor </w:t>
      </w:r>
      <w:r>
        <w:rPr>
          <w:rStyle w:val="HTMLCode"/>
        </w:rPr>
        <w:t>(v\in V)</w:t>
      </w:r>
      <w:r>
        <w:t xml:space="preserve"> existieren zwei Koordinatendarstellungen:</w:t>
      </w:r>
    </w:p>
    <w:p w:rsidR="00EF4100" w:rsidRDefault="00EF4100" w:rsidP="00EF4100">
      <w:r>
        <w:rPr>
          <w:rStyle w:val="katex"/>
        </w:rPr>
        <w:lastRenderedPageBreak/>
        <w:t>[v]B(M3.</w:t>
      </w:r>
      <w:proofErr w:type="gramStart"/>
      <w:r>
        <w:rPr>
          <w:rStyle w:val="katex"/>
        </w:rPr>
        <w:t>837)[</w:t>
      </w:r>
      <w:proofErr w:type="gramEnd"/>
      <w:r>
        <w:rPr>
          <w:rStyle w:val="katex"/>
        </w:rPr>
        <w:t>v]_{</w:t>
      </w:r>
      <w:r>
        <w:rPr>
          <w:rStyle w:val="katex"/>
          <w:rFonts w:ascii="Cambria Math" w:hAnsi="Cambria Math" w:cs="Cambria Math"/>
        </w:rPr>
        <w:t>ℬ</w:t>
      </w:r>
      <w:r>
        <w:rPr>
          <w:rStyle w:val="katex"/>
        </w:rPr>
        <w:t>} \text{M3.837}</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ctrlPr>
                <w:rPr>
                  <w:rStyle w:val="HTMLCode"/>
                  <w:rFonts w:ascii="Cambria Math" w:eastAsia="Calibri" w:hAnsi="Cambria Math" w:cs="Cambria Math"/>
                  <w:i w:val="0"/>
                </w:rPr>
              </m:ctrlPr>
            </m:e>
            <m:sub>
              <m:r>
                <m:rPr>
                  <m:scr m:val="script"/>
                  <m:sty m:val="p"/>
                </m:rPr>
                <w:rPr>
                  <w:rStyle w:val="HTMLCode"/>
                  <w:rFonts w:ascii="Cambria Math" w:eastAsia="Calibri" w:hAnsi="Cambria Math" w:cs="Cambria Math"/>
                </w:rPr>
                <m:t>B</m:t>
              </m:r>
            </m:sub>
          </m:sSub>
          <m:r>
            <w:rPr>
              <w:rStyle w:val="HTMLCode"/>
              <w:rFonts w:ascii="Times New Roman" w:eastAsia="Calibri" w:hAnsi="Times New Roman" w:cs="Calibri"/>
            </w:rPr>
            <w:br/>
          </m:r>
        </m:oMath>
      </m:oMathPara>
      <w:r>
        <w:rPr>
          <w:rStyle w:val="HTMLCode"/>
          <w:rFonts w:ascii="Times New Roman" w:eastAsia="Calibri" w:hAnsi="Times New Roman" w:cs="Calibri"/>
        </w:rPr>
        <w:tab/>
        <w:t>(M3.837)</w:t>
      </w:r>
    </w:p>
    <w:p w:rsidR="00EF4100" w:rsidRDefault="00EF4100" w:rsidP="00EF4100">
      <w:pPr>
        <w:pStyle w:val="StandardWeb"/>
      </w:pPr>
      <w:r>
        <w:t>und:</w:t>
      </w:r>
    </w:p>
    <w:p w:rsidR="00EF4100" w:rsidRDefault="00EF4100" w:rsidP="00EF4100">
      <w:r>
        <w:rPr>
          <w:rStyle w:val="katex"/>
        </w:rPr>
        <w:t>[v]B′(M3.</w:t>
      </w:r>
      <w:proofErr w:type="gramStart"/>
      <w:r>
        <w:rPr>
          <w:rStyle w:val="katex"/>
        </w:rPr>
        <w:t>838)[</w:t>
      </w:r>
      <w:proofErr w:type="gramEnd"/>
      <w:r>
        <w:rPr>
          <w:rStyle w:val="katex"/>
        </w:rPr>
        <w:t>v]_{</w:t>
      </w:r>
      <w:r>
        <w:rPr>
          <w:rStyle w:val="katex"/>
          <w:rFonts w:ascii="Cambria Math" w:hAnsi="Cambria Math" w:cs="Cambria Math"/>
        </w:rPr>
        <w:t>ℬ</w:t>
      </w:r>
      <w:r>
        <w:rPr>
          <w:rStyle w:val="katex"/>
        </w:rPr>
        <w:t>'} \text{M3.838}</w:t>
      </w:r>
    </w:p>
    <w:p w:rsidR="00F22BC6" w:rsidRDefault="00EF4100" w:rsidP="00EF4100">
      <w:pPr>
        <w:pStyle w:val="StandardWeb"/>
      </w:pPr>
      <w:r>
        <w:t xml:space="preserve">Word-LaTeX: </w:t>
      </w:r>
    </w:p>
    <w:p w:rsidR="00EF4100" w:rsidRPr="00F22BC6" w:rsidRDefault="00F22BC6" w:rsidP="00F22BC6">
      <w:pPr>
        <w:pStyle w:val="Formel"/>
      </w:pPr>
      <m:oMathPara>
        <m:oMathParaPr>
          <m:jc m:val="left"/>
        </m:oMathParaPr>
        <m:oMath>
          <m:sSub>
            <m:sSubPr>
              <m:ctrlPr>
                <w:rPr>
                  <w:rStyle w:val="HTMLCode"/>
                  <w:rFonts w:ascii="Cambria Math" w:eastAsia="Calibri" w:hAnsi="Cambria Math"/>
                  <w:i w:val="0"/>
                </w:rPr>
              </m:ctrlPr>
            </m:sSubPr>
            <m:e>
              <m:d>
                <m:dPr>
                  <m:begChr m:val="["/>
                  <m:endChr m:val="]"/>
                  <m:ctrlPr>
                    <w:rPr>
                      <w:rStyle w:val="HTMLCode"/>
                      <w:rFonts w:ascii="Cambria Math" w:eastAsia="Calibri" w:hAnsi="Cambria Math"/>
                      <w:i w:val="0"/>
                    </w:rPr>
                  </m:ctrlPr>
                </m:dPr>
                <m:e>
                  <m:r>
                    <w:rPr>
                      <w:rStyle w:val="HTMLCode"/>
                      <w:rFonts w:ascii="Cambria Math" w:eastAsia="Calibri" w:hAnsi="Cambria Math"/>
                    </w:rPr>
                    <m:t>v</m:t>
                  </m:r>
                </m:e>
              </m:d>
            </m:e>
            <m:sub>
              <m:sSup>
                <m:sSupPr>
                  <m:ctrlPr>
                    <w:rPr>
                      <w:rStyle w:val="HTMLCode"/>
                      <w:rFonts w:ascii="Cambria Math" w:eastAsia="Calibri" w:hAnsi="Cambria Math"/>
                      <w:i w:val="0"/>
                    </w:rPr>
                  </m:ctrlPr>
                </m:sSupPr>
                <m:e>
                  <m:r>
                    <m:rPr>
                      <m:scr m:val="script"/>
                      <m:sty m:val="p"/>
                    </m:rPr>
                    <w:rPr>
                      <w:rStyle w:val="HTMLCode"/>
                      <w:rFonts w:ascii="Cambria Math" w:eastAsia="Calibri" w:hAnsi="Cambria Math" w:cs="Cambria Math"/>
                    </w:rPr>
                    <m:t>B</m:t>
                  </m:r>
                </m:e>
                <m:sup>
                  <m:r>
                    <m:rPr>
                      <m:sty m:val="p"/>
                    </m:rPr>
                    <w:rPr>
                      <w:rStyle w:val="HTMLCode"/>
                      <w:rFonts w:ascii="Cambria Math" w:eastAsia="Calibri" w:hAnsi="Cambria Math"/>
                    </w:rPr>
                    <m:t>'</m:t>
                  </m:r>
                </m:sup>
              </m:sSup>
            </m:sub>
          </m:sSub>
          <m:r>
            <w:rPr>
              <w:rStyle w:val="HTMLCode"/>
              <w:rFonts w:ascii="Times New Roman" w:eastAsia="Calibri" w:hAnsi="Times New Roman" w:cs="Calibri"/>
            </w:rPr>
            <w:br/>
          </m:r>
        </m:oMath>
      </m:oMathPara>
      <w:r>
        <w:rPr>
          <w:rStyle w:val="HTMLCode"/>
          <w:rFonts w:ascii="Times New Roman" w:eastAsia="Calibri" w:hAnsi="Times New Roman" w:cs="Calibri"/>
        </w:rPr>
        <w:tab/>
        <w:t>(M3.838)</w:t>
      </w:r>
    </w:p>
    <w:p w:rsidR="00EF4100" w:rsidRDefault="00EF4100" w:rsidP="00EF4100">
      <w:pPr>
        <w:pStyle w:val="StandardWeb"/>
      </w:pPr>
      <w:r>
        <w:t>Die nächste Frage lautet daher, welche invertierbare Matrix diese beiden Koordinatenvektoren miteinander verbindet.</w:t>
      </w:r>
    </w:p>
    <w:p w:rsidR="00EF4100" w:rsidRDefault="00EF4100" w:rsidP="00EF4100">
      <w:pPr>
        <w:pStyle w:val="StandardWeb"/>
      </w:pPr>
      <w:r>
        <w:t>Die unmittelbare Weitergabe ist:</w:t>
      </w:r>
    </w:p>
    <w:p w:rsidR="00EF4100" w:rsidRDefault="00EF4100" w:rsidP="00EF4100">
      <w:r>
        <w:rPr>
          <w:rStyle w:val="katex"/>
        </w:rPr>
        <w:t>M3.6</w:t>
      </w:r>
      <w:r>
        <w:rPr>
          <w:rStyle w:val="katex"/>
          <w:rFonts w:ascii="Cambria Math" w:hAnsi="Cambria Math" w:cs="Cambria Math"/>
        </w:rPr>
        <w:t>⟶</w:t>
      </w:r>
      <w:r>
        <w:rPr>
          <w:rStyle w:val="katex"/>
        </w:rPr>
        <w:t>M3.7(M3.</w:t>
      </w:r>
      <w:proofErr w:type="gramStart"/>
      <w:r>
        <w:rPr>
          <w:rStyle w:val="katex"/>
        </w:rPr>
        <w:t>839)\</w:t>
      </w:r>
      <w:proofErr w:type="gramEnd"/>
      <w:r>
        <w:rPr>
          <w:rStyle w:val="katex"/>
        </w:rPr>
        <w:t xml:space="preserve">rect( \mathrm{M3.6} </w:t>
      </w:r>
      <w:r>
        <w:rPr>
          <w:rStyle w:val="katex"/>
          <w:rFonts w:ascii="Cambria Math" w:hAnsi="Cambria Math" w:cs="Cambria Math"/>
        </w:rPr>
        <w:t>⟶</w:t>
      </w:r>
      <w:r>
        <w:rPr>
          <w:rStyle w:val="katex"/>
        </w:rPr>
        <w:t xml:space="preserve"> \mathrm{M3.7} ) \text{M3.839}</w:t>
      </w:r>
    </w:p>
    <w:p w:rsidR="00F22BC6" w:rsidRDefault="00EF4100" w:rsidP="00EF4100">
      <w:pPr>
        <w:pStyle w:val="StandardWeb"/>
      </w:pPr>
      <w:r>
        <w:t xml:space="preserve">Word-LaTeX: </w:t>
      </w:r>
    </w:p>
    <w:p w:rsidR="00EF4100" w:rsidRPr="00F22BC6" w:rsidRDefault="00F22BC6" w:rsidP="00F22BC6">
      <w:pPr>
        <w:pStyle w:val="Formel"/>
      </w:pPr>
      <m:oMath>
        <m:borderBox>
          <m:borderBoxPr>
            <m:ctrlPr>
              <w:rPr>
                <w:rStyle w:val="HTMLCode"/>
                <w:rFonts w:ascii="Cambria Math" w:eastAsia="Calibri" w:hAnsi="Cambria Math"/>
              </w:rPr>
            </m:ctrlPr>
          </m:borderBoxPr>
          <m:e>
            <m:r>
              <m:rPr>
                <m:nor/>
              </m:rPr>
              <w:rPr>
                <w:rStyle w:val="HTMLCode"/>
                <w:rFonts w:ascii="Cambria Math" w:eastAsia="Calibri" w:hAnsi="Cambria Math"/>
                <w:i w:val="0"/>
              </w:rPr>
              <m:t>M3.6</m:t>
            </m:r>
            <m:r>
              <m:rPr>
                <m:sty m:val="p"/>
              </m:rPr>
              <w:rPr>
                <w:rStyle w:val="HTMLCode"/>
                <w:rFonts w:ascii="Cambria Math" w:eastAsia="Calibri" w:hAnsi="Cambria Math" w:cs="Cambria Math"/>
              </w:rPr>
              <m:t>⟶</m:t>
            </m:r>
            <m:r>
              <m:rPr>
                <m:nor/>
              </m:rPr>
              <w:rPr>
                <w:rStyle w:val="HTMLCode"/>
                <w:rFonts w:ascii="Cambria Math" w:eastAsia="Calibri" w:hAnsi="Cambria Math"/>
                <w:i w:val="0"/>
              </w:rPr>
              <m:t>M3.7</m:t>
            </m:r>
          </m:e>
        </m:borderBox>
        <m:r>
          <m:rPr>
            <m:sty m:val="p"/>
          </m:rPr>
          <w:rPr>
            <w:rStyle w:val="HTMLCode"/>
            <w:rFonts w:ascii="Cambria Math" w:eastAsia="Calibri" w:hAnsi="Cambria Math"/>
          </w:rPr>
          <m:t xml:space="preserve"> </m:t>
        </m:r>
        <m:r>
          <m:rPr>
            <m:sty m:val="p"/>
          </m:rPr>
          <w:rPr>
            <w:rStyle w:val="HTMLCode"/>
            <w:rFonts w:ascii="Cambria Math" w:eastAsia="Calibri" w:hAnsi="Cambria Math"/>
          </w:rPr>
          <w:tab/>
        </m:r>
      </m:oMath>
      <w:r>
        <w:rPr>
          <w:rStyle w:val="HTMLCode"/>
          <w:rFonts w:ascii="Cambria Math" w:eastAsia="Calibri" w:hAnsi="Cambria Math" w:cs="Calibri"/>
        </w:rPr>
        <w:tab/>
        <w:t>(M3.839)</w:t>
      </w:r>
    </w:p>
    <w:p w:rsidR="00EF4100" w:rsidRDefault="00EF4100" w:rsidP="00EF4100">
      <w:pPr>
        <w:pStyle w:val="StandardWeb"/>
      </w:pPr>
      <w:r>
        <w:rPr>
          <w:rStyle w:val="Fett"/>
        </w:rPr>
        <w:t>M3.7 Basiswechsel und Koordinatentransformation</w:t>
      </w:r>
      <w:r>
        <w:t xml:space="preserve"> beginnt deshalb mit der Darstellung der neuen Basisvektoren in der alten Basis und entwickelt daraus die eindeutige Basiswechselmatrix sowie deren inverse Koordinatentransformation.</w:t>
      </w:r>
      <w:bookmarkStart w:id="0" w:name="_GoBack"/>
      <w:bookmarkEnd w:id="0"/>
    </w:p>
    <w:p w:rsidR="00A703CE" w:rsidRDefault="00A703CE" w:rsidP="00AA6B49">
      <w:pPr>
        <w:pStyle w:val="StandardWeb"/>
      </w:pPr>
    </w:p>
    <w:sectPr w:rsidR="00A703C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97466"/>
    <w:multiLevelType w:val="multilevel"/>
    <w:tmpl w:val="84B8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14A7"/>
    <w:multiLevelType w:val="multilevel"/>
    <w:tmpl w:val="01B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CF5D5A"/>
    <w:multiLevelType w:val="multilevel"/>
    <w:tmpl w:val="3FC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D564D"/>
    <w:multiLevelType w:val="multilevel"/>
    <w:tmpl w:val="3E8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D6019"/>
    <w:multiLevelType w:val="multilevel"/>
    <w:tmpl w:val="F2CC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D4C583B"/>
    <w:multiLevelType w:val="multilevel"/>
    <w:tmpl w:val="3B4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24DF2"/>
    <w:multiLevelType w:val="multilevel"/>
    <w:tmpl w:val="1E70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0"/>
  </w:num>
  <w:num w:numId="8">
    <w:abstractNumId w:val="1"/>
  </w:num>
  <w:num w:numId="9">
    <w:abstractNumId w:val="9"/>
  </w:num>
  <w:num w:numId="10">
    <w:abstractNumId w:val="5"/>
  </w:num>
  <w:num w:numId="11">
    <w:abstractNumId w:val="7"/>
  </w:num>
  <w:num w:numId="12">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D7"/>
    <w:rsid w:val="00003048"/>
    <w:rsid w:val="000467F2"/>
    <w:rsid w:val="0006156C"/>
    <w:rsid w:val="00082214"/>
    <w:rsid w:val="000B0C44"/>
    <w:rsid w:val="000C2FC6"/>
    <w:rsid w:val="000D70EA"/>
    <w:rsid w:val="000D766A"/>
    <w:rsid w:val="00103784"/>
    <w:rsid w:val="00106528"/>
    <w:rsid w:val="00153E4B"/>
    <w:rsid w:val="001830F2"/>
    <w:rsid w:val="0019229D"/>
    <w:rsid w:val="00275445"/>
    <w:rsid w:val="002A5E31"/>
    <w:rsid w:val="002B03D4"/>
    <w:rsid w:val="002D20FA"/>
    <w:rsid w:val="002D4202"/>
    <w:rsid w:val="00324306"/>
    <w:rsid w:val="00335129"/>
    <w:rsid w:val="003351E8"/>
    <w:rsid w:val="00341905"/>
    <w:rsid w:val="00423838"/>
    <w:rsid w:val="00433ECB"/>
    <w:rsid w:val="00436FC4"/>
    <w:rsid w:val="0044266C"/>
    <w:rsid w:val="00446557"/>
    <w:rsid w:val="00460BA6"/>
    <w:rsid w:val="00461C7A"/>
    <w:rsid w:val="00483AB8"/>
    <w:rsid w:val="00500020"/>
    <w:rsid w:val="005454E6"/>
    <w:rsid w:val="00560B17"/>
    <w:rsid w:val="005B5EFD"/>
    <w:rsid w:val="005E4CED"/>
    <w:rsid w:val="006016DC"/>
    <w:rsid w:val="00687548"/>
    <w:rsid w:val="006B3395"/>
    <w:rsid w:val="006B55B4"/>
    <w:rsid w:val="00706409"/>
    <w:rsid w:val="007115B7"/>
    <w:rsid w:val="00795695"/>
    <w:rsid w:val="007A3369"/>
    <w:rsid w:val="007B7DE7"/>
    <w:rsid w:val="007E333F"/>
    <w:rsid w:val="007E47AB"/>
    <w:rsid w:val="00835ADB"/>
    <w:rsid w:val="008663F5"/>
    <w:rsid w:val="008871CF"/>
    <w:rsid w:val="00897960"/>
    <w:rsid w:val="008B0C43"/>
    <w:rsid w:val="008C4935"/>
    <w:rsid w:val="008E0764"/>
    <w:rsid w:val="009032D7"/>
    <w:rsid w:val="00917A19"/>
    <w:rsid w:val="0093163C"/>
    <w:rsid w:val="0098399B"/>
    <w:rsid w:val="00997246"/>
    <w:rsid w:val="009A595B"/>
    <w:rsid w:val="009D04D3"/>
    <w:rsid w:val="009E208D"/>
    <w:rsid w:val="009E510A"/>
    <w:rsid w:val="00A307C9"/>
    <w:rsid w:val="00A561AC"/>
    <w:rsid w:val="00A703CE"/>
    <w:rsid w:val="00A707B1"/>
    <w:rsid w:val="00A928A5"/>
    <w:rsid w:val="00AA4222"/>
    <w:rsid w:val="00AA6B49"/>
    <w:rsid w:val="00AC1440"/>
    <w:rsid w:val="00AE408D"/>
    <w:rsid w:val="00AF6392"/>
    <w:rsid w:val="00B04313"/>
    <w:rsid w:val="00B53EE0"/>
    <w:rsid w:val="00B555C2"/>
    <w:rsid w:val="00B80A61"/>
    <w:rsid w:val="00B81405"/>
    <w:rsid w:val="00B873C2"/>
    <w:rsid w:val="00BA5790"/>
    <w:rsid w:val="00BA664A"/>
    <w:rsid w:val="00BB30C9"/>
    <w:rsid w:val="00C1231F"/>
    <w:rsid w:val="00C2343F"/>
    <w:rsid w:val="00C51106"/>
    <w:rsid w:val="00C6537C"/>
    <w:rsid w:val="00C9163A"/>
    <w:rsid w:val="00CD2089"/>
    <w:rsid w:val="00CF1387"/>
    <w:rsid w:val="00CF74CD"/>
    <w:rsid w:val="00D313FE"/>
    <w:rsid w:val="00D33BDA"/>
    <w:rsid w:val="00D44FE7"/>
    <w:rsid w:val="00D542C6"/>
    <w:rsid w:val="00D67542"/>
    <w:rsid w:val="00D80CC8"/>
    <w:rsid w:val="00DA6C07"/>
    <w:rsid w:val="00E25D3B"/>
    <w:rsid w:val="00E6450A"/>
    <w:rsid w:val="00EA1CC2"/>
    <w:rsid w:val="00EC35D8"/>
    <w:rsid w:val="00EE1062"/>
    <w:rsid w:val="00EE2879"/>
    <w:rsid w:val="00EF4100"/>
    <w:rsid w:val="00F22BC6"/>
    <w:rsid w:val="00F40666"/>
    <w:rsid w:val="00F46CF6"/>
    <w:rsid w:val="00F63881"/>
    <w:rsid w:val="00F666D7"/>
    <w:rsid w:val="00F74A0F"/>
    <w:rsid w:val="00FA747D"/>
    <w:rsid w:val="00FF42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C3F6588E-2FEB-498E-9A38-67151311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98399B"/>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98399B"/>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paragraph" w:customStyle="1" w:styleId="msonormal0">
    <w:name w:val="msonormal"/>
    <w:basedOn w:val="Standard"/>
    <w:rsid w:val="00F666D7"/>
    <w:pPr>
      <w:spacing w:before="100" w:beforeAutospacing="1" w:after="100" w:afterAutospacing="1"/>
    </w:pPr>
    <w:rPr>
      <w:rFonts w:ascii="Times New Roman" w:hAnsi="Times New Roman" w:cs="Times New Roman"/>
      <w:bCs w:val="0"/>
    </w:rPr>
  </w:style>
  <w:style w:type="character" w:styleId="HTMLCode">
    <w:name w:val="HTML Code"/>
    <w:basedOn w:val="Absatz-Standardschriftart"/>
    <w:uiPriority w:val="99"/>
    <w:semiHidden/>
    <w:unhideWhenUsed/>
    <w:rsid w:val="00F666D7"/>
    <w:rPr>
      <w:rFonts w:ascii="Courier New" w:eastAsia="Times New Roman" w:hAnsi="Courier New" w:cs="Courier New"/>
      <w:sz w:val="20"/>
      <w:szCs w:val="20"/>
    </w:rPr>
  </w:style>
  <w:style w:type="character" w:customStyle="1" w:styleId="katex">
    <w:name w:val="katex"/>
    <w:basedOn w:val="Absatz-Standardschriftart"/>
    <w:rsid w:val="00F66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3874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0888040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44870805">
      <w:bodyDiv w:val="1"/>
      <w:marLeft w:val="0"/>
      <w:marRight w:val="0"/>
      <w:marTop w:val="0"/>
      <w:marBottom w:val="0"/>
      <w:divBdr>
        <w:top w:val="none" w:sz="0" w:space="0" w:color="auto"/>
        <w:left w:val="none" w:sz="0" w:space="0" w:color="auto"/>
        <w:bottom w:val="none" w:sz="0" w:space="0" w:color="auto"/>
        <w:right w:val="none" w:sz="0" w:space="0" w:color="auto"/>
      </w:divBdr>
    </w:div>
    <w:div w:id="448201464">
      <w:bodyDiv w:val="1"/>
      <w:marLeft w:val="0"/>
      <w:marRight w:val="0"/>
      <w:marTop w:val="0"/>
      <w:marBottom w:val="0"/>
      <w:divBdr>
        <w:top w:val="none" w:sz="0" w:space="0" w:color="auto"/>
        <w:left w:val="none" w:sz="0" w:space="0" w:color="auto"/>
        <w:bottom w:val="none" w:sz="0" w:space="0" w:color="auto"/>
        <w:right w:val="none" w:sz="0" w:space="0" w:color="auto"/>
      </w:divBdr>
    </w:div>
    <w:div w:id="674843515">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97859452">
      <w:bodyDiv w:val="1"/>
      <w:marLeft w:val="0"/>
      <w:marRight w:val="0"/>
      <w:marTop w:val="0"/>
      <w:marBottom w:val="0"/>
      <w:divBdr>
        <w:top w:val="none" w:sz="0" w:space="0" w:color="auto"/>
        <w:left w:val="none" w:sz="0" w:space="0" w:color="auto"/>
        <w:bottom w:val="none" w:sz="0" w:space="0" w:color="auto"/>
        <w:right w:val="none" w:sz="0" w:space="0" w:color="auto"/>
      </w:divBdr>
    </w:div>
    <w:div w:id="1496915852">
      <w:bodyDiv w:val="1"/>
      <w:marLeft w:val="0"/>
      <w:marRight w:val="0"/>
      <w:marTop w:val="0"/>
      <w:marBottom w:val="0"/>
      <w:divBdr>
        <w:top w:val="none" w:sz="0" w:space="0" w:color="auto"/>
        <w:left w:val="none" w:sz="0" w:space="0" w:color="auto"/>
        <w:bottom w:val="none" w:sz="0" w:space="0" w:color="auto"/>
        <w:right w:val="none" w:sz="0" w:space="0" w:color="auto"/>
      </w:divBdr>
    </w:div>
    <w:div w:id="1683781116">
      <w:bodyDiv w:val="1"/>
      <w:marLeft w:val="0"/>
      <w:marRight w:val="0"/>
      <w:marTop w:val="0"/>
      <w:marBottom w:val="0"/>
      <w:divBdr>
        <w:top w:val="none" w:sz="0" w:space="0" w:color="auto"/>
        <w:left w:val="none" w:sz="0" w:space="0" w:color="auto"/>
        <w:bottom w:val="none" w:sz="0" w:space="0" w:color="auto"/>
        <w:right w:val="none" w:sz="0" w:space="0" w:color="auto"/>
      </w:divBdr>
    </w:div>
    <w:div w:id="196156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145</Pages>
  <Words>18565</Words>
  <Characters>116960</Characters>
  <Application>Microsoft Office Word</Application>
  <DocSecurity>0</DocSecurity>
  <Lines>974</Lines>
  <Paragraphs>270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7</cp:revision>
  <dcterms:created xsi:type="dcterms:W3CDTF">2026-09-10T05:48:00Z</dcterms:created>
  <dcterms:modified xsi:type="dcterms:W3CDTF">2026-09-10T18:33:00Z</dcterms:modified>
</cp:coreProperties>
</file>