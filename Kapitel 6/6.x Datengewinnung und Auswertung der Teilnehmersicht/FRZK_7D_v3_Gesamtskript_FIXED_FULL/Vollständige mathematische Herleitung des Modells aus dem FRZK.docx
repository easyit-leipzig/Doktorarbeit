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4280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Vollständige mathematische Herleitung des Modells aus dem FRZK</w:t>
      </w:r>
    </w:p>
    <w:p w14:paraId="0C74EF9C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1. Ausgangspunkt: die leere Zustandsstruktur</w:t>
      </w:r>
    </w:p>
    <w:p w14:paraId="033597F3" w14:textId="729673A7" w:rsidR="009A1979" w:rsidRDefault="009A1979" w:rsidP="009A1979">
      <w:r w:rsidRPr="009A1979">
        <w:t xml:space="preserve">Das FRZK beginnt mit einer Nullstruktur. Diese Nullstruktur ist nicht „nichts“ im umgangssprachlichen Sinn, sondern ein formal bestimmter Ausgangspunkt, an dem noch keine Relation, keine Bedeutung und keine Metrik existiert. </w:t>
      </w:r>
    </w:p>
    <w:p w14:paraId="4778ECAF" w14:textId="4D399BD6" w:rsidR="009A1979" w:rsidRPr="009A1979" w:rsidRDefault="009A1979" w:rsidP="009A1979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∅=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x∣x≠x</m:t>
          </m:r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051CC65A" w14:textId="77777777" w:rsidR="009A1979" w:rsidRPr="009A1979" w:rsidRDefault="009A1979" w:rsidP="009A1979">
      <w:r w:rsidRPr="009A1979">
        <w:t>Aus dieser Leere entsteht erst dann Struktur, wenn ein Operator auf sie wirkt.</w:t>
      </w:r>
    </w:p>
    <w:p w14:paraId="3BF216D4" w14:textId="77777777" w:rsidR="009A1979" w:rsidRPr="009A1979" w:rsidRDefault="009A1979" w:rsidP="009A1979">
      <w:proofErr w:type="spellStart"/>
      <w:r w:rsidRPr="009A1979">
        <w:t>oi:S→S′o_i:S</w:t>
      </w:r>
      <w:proofErr w:type="spellEnd"/>
      <w:r w:rsidRPr="009A1979">
        <w:t>\</w:t>
      </w:r>
      <w:proofErr w:type="spellStart"/>
      <w:r w:rsidRPr="009A1979">
        <w:t>rightarrow</w:t>
      </w:r>
      <w:proofErr w:type="spellEnd"/>
      <w:r w:rsidRPr="009A1979">
        <w:t xml:space="preserve"> </w:t>
      </w:r>
      <w:proofErr w:type="spellStart"/>
      <w:r w:rsidRPr="009A1979">
        <w:t>S'oi</w:t>
      </w:r>
      <w:proofErr w:type="spellEnd"/>
      <w:r w:rsidRPr="009A1979">
        <w:t xml:space="preserve">​:S→S′ </w:t>
      </w:r>
    </w:p>
    <w:p w14:paraId="51629C54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o_i:S</w:t>
      </w:r>
      <w:proofErr w:type="spellEnd"/>
      <w:r w:rsidRPr="009A1979">
        <w:t>\</w:t>
      </w:r>
      <w:proofErr w:type="spellStart"/>
      <w:r w:rsidRPr="009A1979">
        <w:t>rightarrow</w:t>
      </w:r>
      <w:proofErr w:type="spellEnd"/>
      <w:r w:rsidRPr="009A1979">
        <w:t xml:space="preserve"> S'</w:t>
      </w:r>
    </w:p>
    <w:p w14:paraId="4F143023" w14:textId="77777777" w:rsidR="009A1979" w:rsidRPr="009A1979" w:rsidRDefault="009A1979" w:rsidP="009A1979">
      <w:r w:rsidRPr="009A1979">
        <w:t>Damit ist jede spätere Teilnehmerbewertung im FRZK nicht einfach ein „Datenwert“, sondern das Ergebnis einer funktionalen Zuweisung.</w:t>
      </w:r>
    </w:p>
    <w:p w14:paraId="54877E96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 xml:space="preserve">2. </w:t>
      </w:r>
      <w:proofErr w:type="spellStart"/>
      <w:r w:rsidRPr="009A1979">
        <w:rPr>
          <w:b/>
        </w:rPr>
        <w:t>Operatorenmenge</w:t>
      </w:r>
      <w:proofErr w:type="spellEnd"/>
      <w:r w:rsidRPr="009A1979">
        <w:rPr>
          <w:b/>
        </w:rPr>
        <w:t xml:space="preserve"> des FRZK</w:t>
      </w:r>
    </w:p>
    <w:p w14:paraId="6D103275" w14:textId="77777777" w:rsidR="009A1979" w:rsidRPr="009A1979" w:rsidRDefault="009A1979" w:rsidP="009A1979">
      <w:r w:rsidRPr="009A1979">
        <w:t xml:space="preserve">Die Operatoren bilden die minimale funktionale Basis des Systems. Kapitel 3 beschreibt sie als Menge von Operatoren, deren Komposition Struktur erzeugt. </w:t>
      </w:r>
    </w:p>
    <w:p w14:paraId="216C96E9" w14:textId="77777777" w:rsidR="009A1979" w:rsidRPr="009A1979" w:rsidRDefault="009A1979" w:rsidP="009A1979">
      <w:r w:rsidRPr="009A1979">
        <w:t>O={o</w:t>
      </w:r>
      <w:proofErr w:type="gramStart"/>
      <w:r w:rsidRPr="009A1979">
        <w:t>1,o</w:t>
      </w:r>
      <w:proofErr w:type="gramEnd"/>
      <w:r w:rsidRPr="009A1979">
        <w:t>2,…,on}\</w:t>
      </w:r>
      <w:proofErr w:type="spellStart"/>
      <w:r w:rsidRPr="009A1979">
        <w:t>mathcal</w:t>
      </w:r>
      <w:proofErr w:type="spellEnd"/>
      <w:r w:rsidRPr="009A1979">
        <w:t xml:space="preserve"> O=\{o_1,o_2,\</w:t>
      </w:r>
      <w:proofErr w:type="spellStart"/>
      <w:r w:rsidRPr="009A1979">
        <w:t>dots,o_n</w:t>
      </w:r>
      <w:proofErr w:type="spellEnd"/>
      <w:r w:rsidRPr="009A1979">
        <w:t xml:space="preserve">\}O={o1​,o2​,…,on​} </w:t>
      </w:r>
    </w:p>
    <w:p w14:paraId="5DE62B67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spellStart"/>
      <w:r w:rsidRPr="009A1979">
        <w:t>mathcal</w:t>
      </w:r>
      <w:proofErr w:type="spellEnd"/>
      <w:r w:rsidRPr="009A1979">
        <w:t xml:space="preserve"> O=\{o_</w:t>
      </w:r>
      <w:proofErr w:type="gramStart"/>
      <w:r w:rsidRPr="009A1979">
        <w:t>1,o</w:t>
      </w:r>
      <w:proofErr w:type="gramEnd"/>
      <w:r w:rsidRPr="009A1979">
        <w:t>_2,\</w:t>
      </w:r>
      <w:proofErr w:type="spellStart"/>
      <w:r w:rsidRPr="009A1979">
        <w:t>dots,o_n</w:t>
      </w:r>
      <w:proofErr w:type="spellEnd"/>
      <w:r w:rsidRPr="009A1979">
        <w:t>\}</w:t>
      </w:r>
    </w:p>
    <w:p w14:paraId="621C088D" w14:textId="77777777" w:rsidR="009A1979" w:rsidRPr="009A1979" w:rsidRDefault="009A1979" w:rsidP="009A1979">
      <w:r w:rsidRPr="009A1979">
        <w:t xml:space="preserve">Unter Komposition bildet diese Menge eine geschlossene </w:t>
      </w:r>
      <w:proofErr w:type="spellStart"/>
      <w:r w:rsidRPr="009A1979">
        <w:t>Operatorenstruktur</w:t>
      </w:r>
      <w:proofErr w:type="spellEnd"/>
      <w:r w:rsidRPr="009A1979">
        <w:t>.</w:t>
      </w:r>
    </w:p>
    <w:p w14:paraId="6880E5E8" w14:textId="77777777" w:rsidR="009A1979" w:rsidRPr="009A1979" w:rsidRDefault="009A1979" w:rsidP="009A1979">
      <w:r w:rsidRPr="009A1979">
        <w:t>(</w:t>
      </w:r>
      <w:proofErr w:type="spellStart"/>
      <w:proofErr w:type="gramStart"/>
      <w:r w:rsidRPr="009A1979">
        <w:t>O,</w:t>
      </w:r>
      <w:r w:rsidRPr="009A1979">
        <w:rPr>
          <w:rFonts w:ascii="Cambria Math" w:hAnsi="Cambria Math" w:cs="Cambria Math"/>
        </w:rPr>
        <w:t>∘</w:t>
      </w:r>
      <w:proofErr w:type="gramEnd"/>
      <w:r w:rsidRPr="009A1979">
        <w:t>,e</w:t>
      </w:r>
      <w:proofErr w:type="spellEnd"/>
      <w:r w:rsidRPr="009A1979">
        <w:t>)(\</w:t>
      </w:r>
      <w:proofErr w:type="spellStart"/>
      <w:r w:rsidRPr="009A1979">
        <w:t>mathcal</w:t>
      </w:r>
      <w:proofErr w:type="spellEnd"/>
      <w:r w:rsidRPr="009A1979">
        <w:t xml:space="preserve"> O,\</w:t>
      </w:r>
      <w:proofErr w:type="spellStart"/>
      <w:r w:rsidRPr="009A1979">
        <w:t>circ,e</w:t>
      </w:r>
      <w:proofErr w:type="spellEnd"/>
      <w:r w:rsidRPr="009A1979">
        <w:t>)(</w:t>
      </w:r>
      <w:proofErr w:type="spellStart"/>
      <w:r w:rsidRPr="009A1979">
        <w:t>O,</w:t>
      </w:r>
      <w:r w:rsidRPr="009A1979">
        <w:rPr>
          <w:rFonts w:ascii="Cambria Math" w:hAnsi="Cambria Math" w:cs="Cambria Math"/>
        </w:rPr>
        <w:t>∘</w:t>
      </w:r>
      <w:r w:rsidRPr="009A1979">
        <w:t>,e</w:t>
      </w:r>
      <w:proofErr w:type="spellEnd"/>
      <w:r w:rsidRPr="009A1979">
        <w:t xml:space="preserve">) </w:t>
      </w:r>
    </w:p>
    <w:p w14:paraId="3400E99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(\</w:t>
      </w:r>
      <w:proofErr w:type="spellStart"/>
      <w:r w:rsidRPr="009A1979">
        <w:t>mathcal</w:t>
      </w:r>
      <w:proofErr w:type="spellEnd"/>
      <w:r w:rsidRPr="009A1979">
        <w:t xml:space="preserve"> </w:t>
      </w:r>
      <w:proofErr w:type="gramStart"/>
      <w:r w:rsidRPr="009A1979">
        <w:t>O,\</w:t>
      </w:r>
      <w:proofErr w:type="spellStart"/>
      <w:proofErr w:type="gramEnd"/>
      <w:r w:rsidRPr="009A1979">
        <w:t>circ,e</w:t>
      </w:r>
      <w:proofErr w:type="spellEnd"/>
      <w:r w:rsidRPr="009A1979">
        <w:t>)</w:t>
      </w:r>
    </w:p>
    <w:p w14:paraId="220D5C49" w14:textId="77777777" w:rsidR="009A1979" w:rsidRPr="009A1979" w:rsidRDefault="009A1979" w:rsidP="009A1979">
      <w:r w:rsidRPr="009A1979">
        <w:t>mit neutralem Operator:</w:t>
      </w:r>
    </w:p>
    <w:p w14:paraId="759A129D" w14:textId="77777777" w:rsidR="009A1979" w:rsidRPr="009A1979" w:rsidRDefault="009A1979" w:rsidP="009A1979">
      <w:r w:rsidRPr="009A1979">
        <w:t>e=</w:t>
      </w:r>
      <w:proofErr w:type="spellStart"/>
      <w:r w:rsidRPr="009A1979">
        <w:t>id</w:t>
      </w:r>
      <w:r w:rsidRPr="009A1979">
        <w:rPr>
          <w:rFonts w:ascii="Cambria Math" w:hAnsi="Cambria Math" w:cs="Cambria Math"/>
        </w:rPr>
        <w:t>⁡</w:t>
      </w:r>
      <w:r w:rsidRPr="009A1979">
        <w:t>Se</w:t>
      </w:r>
      <w:proofErr w:type="spellEnd"/>
      <w:r w:rsidRPr="009A1979">
        <w:t>=\</w:t>
      </w:r>
      <w:proofErr w:type="spellStart"/>
      <w:r w:rsidRPr="009A1979">
        <w:t>operatorname</w:t>
      </w:r>
      <w:proofErr w:type="spellEnd"/>
      <w:r w:rsidRPr="009A1979">
        <w:t>{</w:t>
      </w:r>
      <w:proofErr w:type="spellStart"/>
      <w:r w:rsidRPr="009A1979">
        <w:t>id</w:t>
      </w:r>
      <w:proofErr w:type="spellEnd"/>
      <w:r w:rsidRPr="009A1979">
        <w:t>}_Se=</w:t>
      </w:r>
      <w:proofErr w:type="spellStart"/>
      <w:r w:rsidRPr="009A1979">
        <w:t>idS</w:t>
      </w:r>
      <w:proofErr w:type="spellEnd"/>
      <w:r w:rsidRPr="009A1979">
        <w:t xml:space="preserve">​ </w:t>
      </w:r>
    </w:p>
    <w:p w14:paraId="32C916C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e=\</w:t>
      </w:r>
      <w:proofErr w:type="spellStart"/>
      <w:r w:rsidRPr="009A1979">
        <w:t>operatorname</w:t>
      </w:r>
      <w:proofErr w:type="spellEnd"/>
      <w:r w:rsidRPr="009A1979">
        <w:t>{</w:t>
      </w:r>
      <w:proofErr w:type="spellStart"/>
      <w:r w:rsidRPr="009A1979">
        <w:t>id</w:t>
      </w:r>
      <w:proofErr w:type="spellEnd"/>
      <w:r w:rsidRPr="009A1979">
        <w:t>}_S</w:t>
      </w:r>
    </w:p>
    <w:p w14:paraId="677BD956" w14:textId="77777777" w:rsidR="009A1979" w:rsidRPr="009A1979" w:rsidRDefault="009A1979" w:rsidP="009A1979">
      <w:r w:rsidRPr="009A1979">
        <w:t>Das bedeutet: Struktur entsteht nicht durch bloßes Vorhandensein von Daten, sondern durch wiederholte Anwendung funktionaler Operationen.</w:t>
      </w:r>
    </w:p>
    <w:p w14:paraId="154D9A8D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 xml:space="preserve">3. </w:t>
      </w:r>
      <w:proofErr w:type="spellStart"/>
      <w:r w:rsidRPr="009A1979">
        <w:rPr>
          <w:b/>
        </w:rPr>
        <w:t>Operatorenkaskade</w:t>
      </w:r>
      <w:proofErr w:type="spellEnd"/>
    </w:p>
    <w:p w14:paraId="5D2ED2AF" w14:textId="77777777" w:rsidR="009A1979" w:rsidRPr="009A1979" w:rsidRDefault="009A1979" w:rsidP="009A1979">
      <w:r w:rsidRPr="009A1979">
        <w:t xml:space="preserve">Für das Teilnehmermodell wird diese Grundidee als </w:t>
      </w:r>
      <w:proofErr w:type="spellStart"/>
      <w:r w:rsidRPr="009A1979">
        <w:t>Operatorenkaskade</w:t>
      </w:r>
      <w:proofErr w:type="spellEnd"/>
      <w:r w:rsidRPr="009A1979">
        <w:t xml:space="preserve"> gelesen. Kapitel 3 beschreibt die </w:t>
      </w:r>
      <w:proofErr w:type="spellStart"/>
      <w:r w:rsidRPr="009A1979">
        <w:t>Operatorenfolge</w:t>
      </w:r>
      <w:proofErr w:type="spellEnd"/>
      <w:r w:rsidRPr="009A1979">
        <w:t xml:space="preserve"> als operative Realisierung des FRZK: Selektion, Relation, Metrik und Emergenz greifen ineinander. </w:t>
      </w:r>
    </w:p>
    <w:p w14:paraId="68557E01" w14:textId="77777777" w:rsidR="009A1979" w:rsidRPr="009A1979" w:rsidRDefault="009A1979" w:rsidP="009A1979">
      <w:r w:rsidRPr="009A1979">
        <w:t>St+1=</w:t>
      </w:r>
      <w:proofErr w:type="spellStart"/>
      <w:proofErr w:type="gramStart"/>
      <w:r w:rsidRPr="009A1979">
        <w:t>ot</w:t>
      </w:r>
      <w:proofErr w:type="spellEnd"/>
      <w:r w:rsidRPr="009A1979">
        <w:t>(</w:t>
      </w:r>
      <w:proofErr w:type="gramEnd"/>
      <w:r w:rsidRPr="009A1979">
        <w:t>St)S_{t+1}=</w:t>
      </w:r>
      <w:proofErr w:type="spellStart"/>
      <w:r w:rsidRPr="009A1979">
        <w:t>o_t</w:t>
      </w:r>
      <w:proofErr w:type="spellEnd"/>
      <w:r w:rsidRPr="009A1979">
        <w:t>(</w:t>
      </w:r>
      <w:proofErr w:type="spellStart"/>
      <w:r w:rsidRPr="009A1979">
        <w:t>S_t</w:t>
      </w:r>
      <w:proofErr w:type="spellEnd"/>
      <w:r w:rsidRPr="009A1979">
        <w:t>)St+1​=</w:t>
      </w:r>
      <w:proofErr w:type="spellStart"/>
      <w:r w:rsidRPr="009A1979">
        <w:t>ot</w:t>
      </w:r>
      <w:proofErr w:type="spellEnd"/>
      <w:r w:rsidRPr="009A1979">
        <w:t xml:space="preserve">​(St​) </w:t>
      </w:r>
    </w:p>
    <w:p w14:paraId="32CFE4ED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S_{t+</w:t>
      </w:r>
      <w:proofErr w:type="gramStart"/>
      <w:r w:rsidRPr="009A1979">
        <w:t>1}=</w:t>
      </w:r>
      <w:proofErr w:type="spellStart"/>
      <w:proofErr w:type="gramEnd"/>
      <w:r w:rsidRPr="009A1979">
        <w:t>o_t</w:t>
      </w:r>
      <w:proofErr w:type="spellEnd"/>
      <w:r w:rsidRPr="009A1979">
        <w:t>(</w:t>
      </w:r>
      <w:proofErr w:type="spellStart"/>
      <w:r w:rsidRPr="009A1979">
        <w:t>S_t</w:t>
      </w:r>
      <w:proofErr w:type="spellEnd"/>
      <w:r w:rsidRPr="009A1979">
        <w:t>)</w:t>
      </w:r>
    </w:p>
    <w:p w14:paraId="6C8E1589" w14:textId="77777777" w:rsidR="009A1979" w:rsidRPr="009A1979" w:rsidRDefault="009A1979" w:rsidP="009A1979">
      <w:r w:rsidRPr="009A1979">
        <w:t>Eine Kaskade ergibt sich durch wiederholte Anwendung:</w:t>
      </w:r>
    </w:p>
    <w:p w14:paraId="21DD26E0" w14:textId="77777777" w:rsidR="009A1979" w:rsidRPr="009A1979" w:rsidRDefault="009A1979" w:rsidP="009A1979">
      <w:r w:rsidRPr="009A1979">
        <w:t>St=(ot</w:t>
      </w:r>
      <w:r w:rsidRPr="009A1979">
        <w:rPr>
          <w:rFonts w:ascii="Cambria Math" w:hAnsi="Cambria Math" w:cs="Cambria Math"/>
        </w:rPr>
        <w:t>∘</w:t>
      </w:r>
      <w:r w:rsidRPr="009A1979">
        <w:t>ot−1</w:t>
      </w:r>
      <w:r w:rsidRPr="009A1979">
        <w:rPr>
          <w:rFonts w:ascii="Cambria Math" w:hAnsi="Cambria Math" w:cs="Cambria Math"/>
        </w:rPr>
        <w:t>∘⋯∘</w:t>
      </w:r>
      <w:r w:rsidRPr="009A1979">
        <w:t>o</w:t>
      </w:r>
      <w:proofErr w:type="gramStart"/>
      <w:r w:rsidRPr="009A1979">
        <w:t>1)(</w:t>
      </w:r>
      <w:proofErr w:type="gramEnd"/>
      <w:r w:rsidRPr="009A1979">
        <w:t>S0)</w:t>
      </w:r>
      <w:proofErr w:type="spellStart"/>
      <w:r w:rsidRPr="009A1979">
        <w:t>S_t</w:t>
      </w:r>
      <w:proofErr w:type="spellEnd"/>
      <w:r w:rsidRPr="009A1979">
        <w:t>=(</w:t>
      </w:r>
      <w:proofErr w:type="spellStart"/>
      <w:r w:rsidRPr="009A1979">
        <w:t>o_t</w:t>
      </w:r>
      <w:proofErr w:type="spellEnd"/>
      <w:r w:rsidRPr="009A1979">
        <w:t>\</w:t>
      </w:r>
      <w:proofErr w:type="spellStart"/>
      <w:r w:rsidRPr="009A1979">
        <w:t>circ</w:t>
      </w:r>
      <w:proofErr w:type="spellEnd"/>
      <w:r w:rsidRPr="009A1979">
        <w:t xml:space="preserve"> o_{t-1}\</w:t>
      </w:r>
      <w:proofErr w:type="spellStart"/>
      <w:r w:rsidRPr="009A1979">
        <w:t>circ</w:t>
      </w:r>
      <w:proofErr w:type="spellEnd"/>
      <w:r w:rsidRPr="009A1979">
        <w:t>\</w:t>
      </w:r>
      <w:proofErr w:type="spellStart"/>
      <w:r w:rsidRPr="009A1979">
        <w:t>dots</w:t>
      </w:r>
      <w:proofErr w:type="spellEnd"/>
      <w:r w:rsidRPr="009A1979">
        <w:t>\</w:t>
      </w:r>
      <w:proofErr w:type="spellStart"/>
      <w:r w:rsidRPr="009A1979">
        <w:t>circ</w:t>
      </w:r>
      <w:proofErr w:type="spellEnd"/>
      <w:r w:rsidRPr="009A1979">
        <w:t xml:space="preserve"> o_1)(S_0)St​=(</w:t>
      </w:r>
      <w:proofErr w:type="spellStart"/>
      <w:r w:rsidRPr="009A1979">
        <w:t>ot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∘</w:t>
      </w:r>
      <w:r w:rsidRPr="009A1979">
        <w:t>ot−1​</w:t>
      </w:r>
      <w:r w:rsidRPr="009A1979">
        <w:rPr>
          <w:rFonts w:ascii="Cambria Math" w:hAnsi="Cambria Math" w:cs="Cambria Math"/>
        </w:rPr>
        <w:t>∘⋯∘</w:t>
      </w:r>
      <w:r w:rsidRPr="009A1979">
        <w:t xml:space="preserve">o1​)(S0​) </w:t>
      </w:r>
    </w:p>
    <w:p w14:paraId="3C292DD3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S_t</w:t>
      </w:r>
      <w:proofErr w:type="spellEnd"/>
      <w:proofErr w:type="gramStart"/>
      <w:r w:rsidRPr="009A1979">
        <w:t>=(</w:t>
      </w:r>
      <w:proofErr w:type="spellStart"/>
      <w:proofErr w:type="gramEnd"/>
      <w:r w:rsidRPr="009A1979">
        <w:t>o_t</w:t>
      </w:r>
      <w:proofErr w:type="spellEnd"/>
      <w:r w:rsidRPr="009A1979">
        <w:t>\</w:t>
      </w:r>
      <w:proofErr w:type="spellStart"/>
      <w:r w:rsidRPr="009A1979">
        <w:t>circ</w:t>
      </w:r>
      <w:proofErr w:type="spellEnd"/>
      <w:r w:rsidRPr="009A1979">
        <w:t xml:space="preserve"> o_{t-1}\</w:t>
      </w:r>
      <w:proofErr w:type="spellStart"/>
      <w:r w:rsidRPr="009A1979">
        <w:t>circ</w:t>
      </w:r>
      <w:proofErr w:type="spellEnd"/>
      <w:r w:rsidRPr="009A1979">
        <w:t>\</w:t>
      </w:r>
      <w:proofErr w:type="spellStart"/>
      <w:r w:rsidRPr="009A1979">
        <w:t>dots</w:t>
      </w:r>
      <w:proofErr w:type="spellEnd"/>
      <w:r w:rsidRPr="009A1979">
        <w:t>\</w:t>
      </w:r>
      <w:proofErr w:type="spellStart"/>
      <w:r w:rsidRPr="009A1979">
        <w:t>circ</w:t>
      </w:r>
      <w:proofErr w:type="spellEnd"/>
      <w:r w:rsidRPr="009A1979">
        <w:t xml:space="preserve"> o_1)(S_0)</w:t>
      </w:r>
    </w:p>
    <w:p w14:paraId="12CFD850" w14:textId="77777777" w:rsidR="009A1979" w:rsidRPr="009A1979" w:rsidRDefault="009A1979" w:rsidP="009A1979">
      <w:r w:rsidRPr="009A1979">
        <w:t>Für das neue Teilnehmerskript bedeutet das:</w:t>
      </w:r>
    </w:p>
    <w:p w14:paraId="4AAA34AD" w14:textId="77777777" w:rsidR="009A1979" w:rsidRPr="009A1979" w:rsidRDefault="009A1979" w:rsidP="009A1979">
      <w:r w:rsidRPr="009A1979">
        <w:t>Ru¨ckmeldung→Transformation→Projektion→Metrik→Dynamik\</w:t>
      </w:r>
      <w:proofErr w:type="gramStart"/>
      <w:r w:rsidRPr="009A1979">
        <w:t>text{</w:t>
      </w:r>
      <w:proofErr w:type="gramEnd"/>
      <w:r w:rsidRPr="009A1979">
        <w:t xml:space="preserve">Rückmeldung}\rightarrow\text{Transformation}\rightarrow\text{Projektion}\rightarrow\text{Metrik}\rightarrow\text{Dynamik}Ru¨ckmeldung→Transformation→Projektion→Metrik→Dynamik </w:t>
      </w:r>
    </w:p>
    <w:p w14:paraId="7EB3B2DA" w14:textId="77777777" w:rsidR="009A1979" w:rsidRPr="009A1979" w:rsidRDefault="009A1979" w:rsidP="009A1979">
      <w:r w:rsidRPr="009A1979">
        <w:lastRenderedPageBreak/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gramStart"/>
      <w:r w:rsidRPr="009A1979">
        <w:t>text{</w:t>
      </w:r>
      <w:proofErr w:type="gramEnd"/>
      <w:r w:rsidRPr="009A1979">
        <w:t>Rückmeldung}\rightarrow\text{Transformation}\rightarrow\text{Projektion}\rightarrow\text{Metrik}\rightarrow\text{Dynamik}</w:t>
      </w:r>
    </w:p>
    <w:p w14:paraId="4EE14583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4. FRZK-Zustandsraum</w:t>
      </w:r>
    </w:p>
    <w:p w14:paraId="33349738" w14:textId="77777777" w:rsidR="009A1979" w:rsidRPr="009A1979" w:rsidRDefault="009A1979" w:rsidP="009A1979">
      <w:r w:rsidRPr="009A1979">
        <w:t xml:space="preserve">Da das empirische Teilnehmersystem sieben Funktionsdimensionen besitzt, wird der abstrakte Zustand </w:t>
      </w:r>
      <w:proofErr w:type="spellStart"/>
      <w:r w:rsidRPr="009A1979">
        <w:t>StS_tSt</w:t>
      </w:r>
      <w:proofErr w:type="spellEnd"/>
      <w:r w:rsidRPr="009A1979">
        <w:t>​ in einen sieben-dimensionalen Bedeutungszustand überführt.</w:t>
      </w:r>
    </w:p>
    <w:p w14:paraId="039A1704" w14:textId="77777777" w:rsidR="009A1979" w:rsidRPr="009A1979" w:rsidRDefault="009A1979" w:rsidP="009A1979">
      <w:r w:rsidRPr="009A1979">
        <w:t>Vt</w:t>
      </w:r>
      <w:r w:rsidRPr="009A1979">
        <w:rPr>
          <w:rFonts w:ascii="Cambria Math" w:hAnsi="Cambria Math" w:cs="Cambria Math"/>
        </w:rPr>
        <w:t>∈</w:t>
      </w:r>
      <w:r w:rsidRPr="009A1979">
        <w:t>R7V_t\in\</w:t>
      </w:r>
      <w:proofErr w:type="spellStart"/>
      <w:r w:rsidRPr="009A1979">
        <w:t>mathbb</w:t>
      </w:r>
      <w:proofErr w:type="spellEnd"/>
      <w:r w:rsidRPr="009A1979">
        <w:t xml:space="preserve"> R^7Vt​</w:t>
      </w:r>
      <w:r w:rsidRPr="009A1979">
        <w:rPr>
          <w:rFonts w:ascii="Cambria Math" w:hAnsi="Cambria Math" w:cs="Cambria Math"/>
        </w:rPr>
        <w:t>∈</w:t>
      </w:r>
      <w:r w:rsidRPr="009A1979">
        <w:t xml:space="preserve">R7 </w:t>
      </w:r>
    </w:p>
    <w:p w14:paraId="4971957F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V_t</w:t>
      </w:r>
      <w:proofErr w:type="spellEnd"/>
      <w:r w:rsidRPr="009A1979">
        <w:t>\in\</w:t>
      </w:r>
      <w:proofErr w:type="spellStart"/>
      <w:r w:rsidRPr="009A1979">
        <w:t>mathbb</w:t>
      </w:r>
      <w:proofErr w:type="spellEnd"/>
      <w:r w:rsidRPr="009A1979">
        <w:t xml:space="preserve"> R^7</w:t>
      </w:r>
    </w:p>
    <w:p w14:paraId="258106F3" w14:textId="77777777" w:rsidR="009A1979" w:rsidRPr="009A1979" w:rsidRDefault="009A1979" w:rsidP="009A1979">
      <w:r w:rsidRPr="009A1979">
        <w:t>Der Zustandsvektor lautet:</w:t>
      </w:r>
    </w:p>
    <w:p w14:paraId="61F45BA3" w14:textId="77777777" w:rsidR="009A1979" w:rsidRPr="009A1979" w:rsidRDefault="009A1979" w:rsidP="009A1979">
      <w:r w:rsidRPr="009A1979">
        <w:t xml:space="preserve">Vt=(KtStAtMtMetPtRt)V_t=\begin{pmatrix}K_t\\S_t\\A_t\\M_t\\Me_t\\P_t\\R_t\end{pmatrix}Vt​=​Kt​St​At​Mt​Met​Pt​Rt​​​ </w:t>
      </w:r>
    </w:p>
    <w:p w14:paraId="766C615D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V_t=\begin{pmatrix}K_t\\S_t\\A_t\\M_t\\Me_t\\P_t\\R_t\end{pmatrix}</w:t>
      </w:r>
    </w:p>
    <w:p w14:paraId="36E0353B" w14:textId="77777777" w:rsidR="009A1979" w:rsidRPr="009A1979" w:rsidRDefault="009A1979" w:rsidP="009A1979">
      <w:r w:rsidRPr="009A1979">
        <w:t>Dabei stehen die Komponenten für:</w:t>
      </w:r>
    </w:p>
    <w:p w14:paraId="5266E96E" w14:textId="77777777" w:rsidR="009A1979" w:rsidRPr="009A1979" w:rsidRDefault="009A1979" w:rsidP="009A1979">
      <w:r w:rsidRPr="009A1979">
        <w:t>Kt=</w:t>
      </w:r>
      <w:proofErr w:type="spellStart"/>
      <w:r w:rsidRPr="009A1979">
        <w:t>KognitionK_t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 xml:space="preserve">Kognition}Kt​=Kognition </w:t>
      </w:r>
    </w:p>
    <w:p w14:paraId="5116085C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K_t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Kognition}</w:t>
      </w:r>
    </w:p>
    <w:p w14:paraId="554BA4BC" w14:textId="77777777" w:rsidR="009A1979" w:rsidRPr="009A1979" w:rsidRDefault="009A1979" w:rsidP="009A1979">
      <w:r w:rsidRPr="009A1979">
        <w:t>St=</w:t>
      </w:r>
      <w:proofErr w:type="spellStart"/>
      <w:r w:rsidRPr="009A1979">
        <w:t>Sozialita¨tS_t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Sozialität}St​=</w:t>
      </w:r>
      <w:proofErr w:type="spellStart"/>
      <w:r w:rsidRPr="009A1979">
        <w:t>Sozialita¨t</w:t>
      </w:r>
      <w:proofErr w:type="spellEnd"/>
      <w:r w:rsidRPr="009A1979">
        <w:t xml:space="preserve"> </w:t>
      </w:r>
    </w:p>
    <w:p w14:paraId="51FBAF0A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S_t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Sozialität}</w:t>
      </w:r>
    </w:p>
    <w:p w14:paraId="3F76FE4E" w14:textId="77777777" w:rsidR="009A1979" w:rsidRPr="009A1979" w:rsidRDefault="009A1979" w:rsidP="009A1979">
      <w:r w:rsidRPr="009A1979">
        <w:t>At=</w:t>
      </w:r>
      <w:proofErr w:type="spellStart"/>
      <w:r w:rsidRPr="009A1979">
        <w:t>Affektivita¨tA_t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Affektivität}At​=</w:t>
      </w:r>
      <w:proofErr w:type="spellStart"/>
      <w:r w:rsidRPr="009A1979">
        <w:t>Affektivita¨t</w:t>
      </w:r>
      <w:proofErr w:type="spellEnd"/>
      <w:r w:rsidRPr="009A1979">
        <w:t xml:space="preserve"> </w:t>
      </w:r>
    </w:p>
    <w:p w14:paraId="5306D0D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A_t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Affektivität}</w:t>
      </w:r>
    </w:p>
    <w:p w14:paraId="4786FEDB" w14:textId="77777777" w:rsidR="009A1979" w:rsidRPr="009A1979" w:rsidRDefault="009A1979" w:rsidP="009A1979">
      <w:proofErr w:type="spellStart"/>
      <w:r w:rsidRPr="009A1979">
        <w:t>Mt</w:t>
      </w:r>
      <w:proofErr w:type="spellEnd"/>
      <w:r w:rsidRPr="009A1979">
        <w:t>=</w:t>
      </w:r>
      <w:proofErr w:type="spellStart"/>
      <w:r w:rsidRPr="009A1979">
        <w:t>MotivationM_t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Motivation}</w:t>
      </w:r>
      <w:proofErr w:type="spellStart"/>
      <w:r w:rsidRPr="009A1979">
        <w:t>Mt</w:t>
      </w:r>
      <w:proofErr w:type="spellEnd"/>
      <w:r w:rsidRPr="009A1979">
        <w:t xml:space="preserve">​=Motivation </w:t>
      </w:r>
    </w:p>
    <w:p w14:paraId="20EBF23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M_t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Motivation}</w:t>
      </w:r>
    </w:p>
    <w:p w14:paraId="16B8464F" w14:textId="77777777" w:rsidR="009A1979" w:rsidRPr="009A1979" w:rsidRDefault="009A1979" w:rsidP="009A1979">
      <w:r w:rsidRPr="009A1979">
        <w:t>Met=</w:t>
      </w:r>
      <w:proofErr w:type="spellStart"/>
      <w:r w:rsidRPr="009A1979">
        <w:t>MethodikMe_t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 xml:space="preserve">Methodik}Met​=Methodik </w:t>
      </w:r>
    </w:p>
    <w:p w14:paraId="366DF0C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Me_t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Methodik}</w:t>
      </w:r>
    </w:p>
    <w:p w14:paraId="32BA14D3" w14:textId="77777777" w:rsidR="009A1979" w:rsidRPr="009A1979" w:rsidRDefault="009A1979" w:rsidP="009A1979">
      <w:r w:rsidRPr="009A1979">
        <w:t>Pt=</w:t>
      </w:r>
      <w:proofErr w:type="spellStart"/>
      <w:r w:rsidRPr="009A1979">
        <w:t>PerformanzP_t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 xml:space="preserve">Performanz}Pt​=Performanz </w:t>
      </w:r>
    </w:p>
    <w:p w14:paraId="27BDAE08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P_t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Performanz}</w:t>
      </w:r>
    </w:p>
    <w:p w14:paraId="32CA3868" w14:textId="77777777" w:rsidR="009A1979" w:rsidRPr="009A1979" w:rsidRDefault="009A1979" w:rsidP="009A1979">
      <w:proofErr w:type="spellStart"/>
      <w:r w:rsidRPr="009A1979">
        <w:t>Rt</w:t>
      </w:r>
      <w:proofErr w:type="spellEnd"/>
      <w:r w:rsidRPr="009A1979">
        <w:t>=</w:t>
      </w:r>
      <w:proofErr w:type="spellStart"/>
      <w:r w:rsidRPr="009A1979">
        <w:t>RegulationR_t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Regulation}</w:t>
      </w:r>
      <w:proofErr w:type="spellStart"/>
      <w:r w:rsidRPr="009A1979">
        <w:t>Rt</w:t>
      </w:r>
      <w:proofErr w:type="spellEnd"/>
      <w:r w:rsidRPr="009A1979">
        <w:t xml:space="preserve">​=Regulation </w:t>
      </w:r>
    </w:p>
    <w:p w14:paraId="12E2BCE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R_t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Regulation}</w:t>
      </w:r>
    </w:p>
    <w:p w14:paraId="1F75E2EE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5. Transformation der Skalenwerte</w:t>
      </w:r>
    </w:p>
    <w:p w14:paraId="088F855A" w14:textId="77777777" w:rsidR="009A1979" w:rsidRPr="009A1979" w:rsidRDefault="009A1979" w:rsidP="009A1979">
      <w:r w:rsidRPr="009A1979">
        <w:t>Die Rohdaten der Teilnehmerrückmeldung liegen als Notenwerte vor. Diese Werte sind zunächst keine FRZK-Zustände. Sie müssen in einen symmetrischen Bedeutungsraum transformiert werden.</w:t>
      </w:r>
    </w:p>
    <w:p w14:paraId="04FB8CB7" w14:textId="77777777" w:rsidR="009A1979" w:rsidRPr="009A1979" w:rsidRDefault="009A1979" w:rsidP="009A1979">
      <w:r w:rsidRPr="009A1979">
        <w:t>Die Schulnotenskala lautet:</w:t>
      </w:r>
    </w:p>
    <w:p w14:paraId="4151F2BE" w14:textId="77777777" w:rsidR="009A1979" w:rsidRPr="009A1979" w:rsidRDefault="009A1979" w:rsidP="009A1979">
      <w:r w:rsidRPr="009A1979">
        <w:t>n</w:t>
      </w:r>
      <w:r w:rsidRPr="009A1979">
        <w:rPr>
          <w:rFonts w:ascii="Cambria Math" w:hAnsi="Cambria Math" w:cs="Cambria Math"/>
        </w:rPr>
        <w:t>∈</w:t>
      </w:r>
      <w:r w:rsidRPr="009A1979">
        <w:t>[1,</w:t>
      </w:r>
      <w:proofErr w:type="gramStart"/>
      <w:r w:rsidRPr="009A1979">
        <w:t>6]n</w:t>
      </w:r>
      <w:proofErr w:type="gramEnd"/>
      <w:r w:rsidRPr="009A1979">
        <w:t>\in[1,6]n</w:t>
      </w:r>
      <w:r w:rsidRPr="009A1979">
        <w:rPr>
          <w:rFonts w:ascii="Cambria Math" w:hAnsi="Cambria Math" w:cs="Cambria Math"/>
        </w:rPr>
        <w:t>∈</w:t>
      </w:r>
      <w:r w:rsidRPr="009A1979">
        <w:t xml:space="preserve">[1,6] </w:t>
      </w:r>
    </w:p>
    <w:p w14:paraId="7FDA2794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n\</w:t>
      </w:r>
      <w:proofErr w:type="gramStart"/>
      <w:r w:rsidRPr="009A1979">
        <w:t>in[</w:t>
      </w:r>
      <w:proofErr w:type="gramEnd"/>
      <w:r w:rsidRPr="009A1979">
        <w:t>1,6]</w:t>
      </w:r>
    </w:p>
    <w:p w14:paraId="6F2D60AF" w14:textId="77777777" w:rsidR="009A1979" w:rsidRPr="009A1979" w:rsidRDefault="009A1979" w:rsidP="009A1979">
      <w:r w:rsidRPr="009A1979">
        <w:t>Da im FRZK positive und negative Bedeutungsrichtungen unterschieden werden, wird die Skala auf den Bereich [−1,</w:t>
      </w:r>
      <w:proofErr w:type="gramStart"/>
      <w:r w:rsidRPr="009A1979">
        <w:t>1][</w:t>
      </w:r>
      <w:proofErr w:type="gramEnd"/>
      <w:r w:rsidRPr="009A1979">
        <w:t>-1,1][−1,1] abgebildet.</w:t>
      </w:r>
    </w:p>
    <w:p w14:paraId="3AE30698" w14:textId="77777777" w:rsidR="009A1979" w:rsidRPr="009A1979" w:rsidRDefault="009A1979" w:rsidP="009A1979">
      <w:r w:rsidRPr="009A1979">
        <w:lastRenderedPageBreak/>
        <w:t>s(n)=3.5−n2.5s(n)=\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 xml:space="preserve">3.5-n}{2.5}s(n)=2.53.5−n​ </w:t>
      </w:r>
    </w:p>
    <w:p w14:paraId="3280DA26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s(n)=\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>3.5-n}{2.5}</w:t>
      </w:r>
    </w:p>
    <w:p w14:paraId="143DB0FC" w14:textId="77777777" w:rsidR="009A1979" w:rsidRPr="009A1979" w:rsidRDefault="009A1979" w:rsidP="009A1979">
      <w:r w:rsidRPr="009A1979">
        <w:t>Damit gilt:</w:t>
      </w:r>
    </w:p>
    <w:p w14:paraId="1DBB6A79" w14:textId="77777777" w:rsidR="009A1979" w:rsidRPr="009A1979" w:rsidRDefault="009A1979" w:rsidP="009A1979">
      <w:r w:rsidRPr="009A1979">
        <w:t>s(</w:t>
      </w:r>
      <w:proofErr w:type="gramStart"/>
      <w:r w:rsidRPr="009A1979">
        <w:t>1)=</w:t>
      </w:r>
      <w:proofErr w:type="gramEnd"/>
      <w:r w:rsidRPr="009A1979">
        <w:t xml:space="preserve">1s(1)=1s(1)=1 </w:t>
      </w:r>
    </w:p>
    <w:p w14:paraId="39F05CE7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gramStart"/>
      <w:r w:rsidRPr="009A1979">
        <w:t>s(</w:t>
      </w:r>
      <w:proofErr w:type="gramEnd"/>
      <w:r w:rsidRPr="009A1979">
        <w:t>1)=1</w:t>
      </w:r>
    </w:p>
    <w:p w14:paraId="5528E58E" w14:textId="77777777" w:rsidR="009A1979" w:rsidRPr="009A1979" w:rsidRDefault="009A1979" w:rsidP="009A1979">
      <w:r w:rsidRPr="009A1979">
        <w:t>s(</w:t>
      </w:r>
      <w:proofErr w:type="gramStart"/>
      <w:r w:rsidRPr="009A1979">
        <w:t>3.5)=</w:t>
      </w:r>
      <w:proofErr w:type="gramEnd"/>
      <w:r w:rsidRPr="009A1979">
        <w:t xml:space="preserve">0s(3.5)=0s(3.5)=0 </w:t>
      </w:r>
    </w:p>
    <w:p w14:paraId="1CFB580C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gramStart"/>
      <w:r w:rsidRPr="009A1979">
        <w:t>s(</w:t>
      </w:r>
      <w:proofErr w:type="gramEnd"/>
      <w:r w:rsidRPr="009A1979">
        <w:t>3.5)=0</w:t>
      </w:r>
    </w:p>
    <w:p w14:paraId="716D8791" w14:textId="77777777" w:rsidR="009A1979" w:rsidRPr="009A1979" w:rsidRDefault="009A1979" w:rsidP="009A1979">
      <w:r w:rsidRPr="009A1979">
        <w:t>s(</w:t>
      </w:r>
      <w:proofErr w:type="gramStart"/>
      <w:r w:rsidRPr="009A1979">
        <w:t>6)=</w:t>
      </w:r>
      <w:proofErr w:type="gramEnd"/>
      <w:r w:rsidRPr="009A1979">
        <w:t xml:space="preserve">−1s(6)=-1s(6)=−1 </w:t>
      </w:r>
    </w:p>
    <w:p w14:paraId="11F6C34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gramStart"/>
      <w:r w:rsidRPr="009A1979">
        <w:t>s(</w:t>
      </w:r>
      <w:proofErr w:type="gramEnd"/>
      <w:r w:rsidRPr="009A1979">
        <w:t>6)=-1</w:t>
      </w:r>
    </w:p>
    <w:p w14:paraId="42AD7EF0" w14:textId="77777777" w:rsidR="009A1979" w:rsidRPr="009A1979" w:rsidRDefault="009A1979" w:rsidP="009A1979">
      <w:r w:rsidRPr="009A1979">
        <w:t>Diese Transformation ist im FRZK notwendig, weil Bedeutung nicht nur Intensität, sondern auch Richtung besitzt.</w:t>
      </w:r>
    </w:p>
    <w:p w14:paraId="14EB8D5D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6. Projektion der Items auf den FRZK-Raum</w:t>
      </w:r>
    </w:p>
    <w:p w14:paraId="2B9AE9E6" w14:textId="77777777" w:rsidR="009A1979" w:rsidRPr="009A1979" w:rsidRDefault="009A1979" w:rsidP="009A1979">
      <w:r w:rsidRPr="009A1979">
        <w:t xml:space="preserve">Ein Rückmeldungsitem ist im FRZK nicht eindimensional. Ein Item wie „Lernfortschritt“ berührt nicht nur Performanz, sondern auch Kognition, Motivation und Affekt. Deshalb wird jedes Item iii mit einem Gewicht </w:t>
      </w:r>
      <w:proofErr w:type="spellStart"/>
      <w:proofErr w:type="gramStart"/>
      <w:r w:rsidRPr="009A1979">
        <w:t>wi,dw</w:t>
      </w:r>
      <w:proofErr w:type="spellEnd"/>
      <w:proofErr w:type="gramEnd"/>
      <w:r w:rsidRPr="009A1979">
        <w:t>_{</w:t>
      </w:r>
      <w:proofErr w:type="spellStart"/>
      <w:r w:rsidRPr="009A1979">
        <w:t>i,d</w:t>
      </w:r>
      <w:proofErr w:type="spellEnd"/>
      <w:r w:rsidRPr="009A1979">
        <w:t>}</w:t>
      </w:r>
      <w:proofErr w:type="spellStart"/>
      <w:r w:rsidRPr="009A1979">
        <w:t>wi,d</w:t>
      </w:r>
      <w:proofErr w:type="spellEnd"/>
      <w:r w:rsidRPr="009A1979">
        <w:t xml:space="preserve">​ auf eine Dimension </w:t>
      </w:r>
      <w:proofErr w:type="spellStart"/>
      <w:r w:rsidRPr="009A1979">
        <w:t>ddd</w:t>
      </w:r>
      <w:proofErr w:type="spellEnd"/>
      <w:r w:rsidRPr="009A1979">
        <w:t xml:space="preserve"> projiziert.</w:t>
      </w:r>
    </w:p>
    <w:p w14:paraId="710BF079" w14:textId="77777777" w:rsidR="009A1979" w:rsidRPr="009A1979" w:rsidRDefault="009A1979" w:rsidP="009A1979">
      <w:r w:rsidRPr="009A1979">
        <w:t>πd(i)=</w:t>
      </w:r>
      <w:proofErr w:type="spellStart"/>
      <w:proofErr w:type="gramStart"/>
      <w:r w:rsidRPr="009A1979">
        <w:t>wi,d</w:t>
      </w:r>
      <w:proofErr w:type="gramEnd"/>
      <w:r w:rsidRPr="009A1979">
        <w:rPr>
          <w:rFonts w:ascii="Cambria Math" w:hAnsi="Cambria Math" w:cs="Cambria Math"/>
        </w:rPr>
        <w:t>⋅</w:t>
      </w:r>
      <w:r w:rsidRPr="009A1979">
        <w:t>si</w:t>
      </w:r>
      <w:proofErr w:type="spellEnd"/>
      <w:r w:rsidRPr="009A1979">
        <w:t>\</w:t>
      </w:r>
      <w:proofErr w:type="spellStart"/>
      <w:r w:rsidRPr="009A1979">
        <w:t>pi_d</w:t>
      </w:r>
      <w:proofErr w:type="spellEnd"/>
      <w:r w:rsidRPr="009A1979">
        <w:t>(i)=w_{</w:t>
      </w:r>
      <w:proofErr w:type="spellStart"/>
      <w:r w:rsidRPr="009A1979">
        <w:t>i,d</w:t>
      </w:r>
      <w:proofErr w:type="spellEnd"/>
      <w:r w:rsidRPr="009A1979">
        <w:t>}\</w:t>
      </w:r>
      <w:proofErr w:type="spellStart"/>
      <w:r w:rsidRPr="009A1979">
        <w:t>cdot</w:t>
      </w:r>
      <w:proofErr w:type="spellEnd"/>
      <w:r w:rsidRPr="009A1979">
        <w:t xml:space="preserve"> </w:t>
      </w:r>
      <w:proofErr w:type="spellStart"/>
      <w:r w:rsidRPr="009A1979">
        <w:t>s_i</w:t>
      </w:r>
      <w:proofErr w:type="spellEnd"/>
      <w:r w:rsidRPr="009A1979">
        <w:t>πd​(i)=wi,d​</w:t>
      </w:r>
      <w:r w:rsidRPr="009A1979">
        <w:rPr>
          <w:rFonts w:ascii="Cambria Math" w:hAnsi="Cambria Math" w:cs="Cambria Math"/>
        </w:rPr>
        <w:t>⋅</w:t>
      </w:r>
      <w:r w:rsidRPr="009A1979">
        <w:t xml:space="preserve">si​ </w:t>
      </w:r>
    </w:p>
    <w:p w14:paraId="72153C94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spellStart"/>
      <w:r w:rsidRPr="009A1979">
        <w:t>pi_d</w:t>
      </w:r>
      <w:proofErr w:type="spellEnd"/>
      <w:r w:rsidRPr="009A1979">
        <w:t>(i)=w_{</w:t>
      </w:r>
      <w:proofErr w:type="spellStart"/>
      <w:proofErr w:type="gramStart"/>
      <w:r w:rsidRPr="009A1979">
        <w:t>i,d</w:t>
      </w:r>
      <w:proofErr w:type="spellEnd"/>
      <w:proofErr w:type="gramEnd"/>
      <w:r w:rsidRPr="009A1979">
        <w:t>}\</w:t>
      </w:r>
      <w:proofErr w:type="spellStart"/>
      <w:r w:rsidRPr="009A1979">
        <w:t>cdot</w:t>
      </w:r>
      <w:proofErr w:type="spellEnd"/>
      <w:r w:rsidRPr="009A1979">
        <w:t xml:space="preserve"> </w:t>
      </w:r>
      <w:proofErr w:type="spellStart"/>
      <w:r w:rsidRPr="009A1979">
        <w:t>s_i</w:t>
      </w:r>
      <w:proofErr w:type="spellEnd"/>
    </w:p>
    <w:p w14:paraId="33C1E5E3" w14:textId="77777777" w:rsidR="009A1979" w:rsidRPr="009A1979" w:rsidRDefault="009A1979" w:rsidP="009A1979">
      <w:r w:rsidRPr="009A1979">
        <w:t>Die Summe aller Projektionen auf eine Dimension ergibt zunächst die Rohwirkung:</w:t>
      </w:r>
    </w:p>
    <w:p w14:paraId="309D1380" w14:textId="77777777" w:rsidR="009A1979" w:rsidRPr="009A1979" w:rsidRDefault="009A1979" w:rsidP="009A1979">
      <w:proofErr w:type="spellStart"/>
      <w:r w:rsidRPr="009A1979">
        <w:t>Zd</w:t>
      </w:r>
      <w:proofErr w:type="spellEnd"/>
      <w:r w:rsidRPr="009A1979">
        <w:t>=∑</w:t>
      </w:r>
      <w:proofErr w:type="spellStart"/>
      <w:proofErr w:type="gramStart"/>
      <w:r w:rsidRPr="009A1979">
        <w:t>iwi,dsiZ</w:t>
      </w:r>
      <w:proofErr w:type="gramEnd"/>
      <w:r w:rsidRPr="009A1979">
        <w:t>_d</w:t>
      </w:r>
      <w:proofErr w:type="spellEnd"/>
      <w:r w:rsidRPr="009A1979">
        <w:t>=\</w:t>
      </w:r>
      <w:proofErr w:type="spellStart"/>
      <w:r w:rsidRPr="009A1979">
        <w:t>sum_i</w:t>
      </w:r>
      <w:proofErr w:type="spellEnd"/>
      <w:r w:rsidRPr="009A1979">
        <w:t xml:space="preserve"> w_{</w:t>
      </w:r>
      <w:proofErr w:type="spellStart"/>
      <w:r w:rsidRPr="009A1979">
        <w:t>i,d</w:t>
      </w:r>
      <w:proofErr w:type="spellEnd"/>
      <w:r w:rsidRPr="009A1979">
        <w:t>}</w:t>
      </w:r>
      <w:proofErr w:type="spellStart"/>
      <w:r w:rsidRPr="009A1979">
        <w:t>s_iZd</w:t>
      </w:r>
      <w:proofErr w:type="spellEnd"/>
      <w:r w:rsidRPr="009A1979">
        <w:t>​=i∑​</w:t>
      </w:r>
      <w:proofErr w:type="spellStart"/>
      <w:r w:rsidRPr="009A1979">
        <w:t>wi,d</w:t>
      </w:r>
      <w:proofErr w:type="spellEnd"/>
      <w:r w:rsidRPr="009A1979">
        <w:t xml:space="preserve">​si​ </w:t>
      </w:r>
    </w:p>
    <w:p w14:paraId="1501EDC5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Z_d</w:t>
      </w:r>
      <w:proofErr w:type="spellEnd"/>
      <w:r w:rsidRPr="009A1979">
        <w:t>=\</w:t>
      </w:r>
      <w:proofErr w:type="spellStart"/>
      <w:r w:rsidRPr="009A1979">
        <w:t>sum_i</w:t>
      </w:r>
      <w:proofErr w:type="spellEnd"/>
      <w:r w:rsidRPr="009A1979">
        <w:t xml:space="preserve"> w_{</w:t>
      </w:r>
      <w:proofErr w:type="spellStart"/>
      <w:proofErr w:type="gramStart"/>
      <w:r w:rsidRPr="009A1979">
        <w:t>i,d</w:t>
      </w:r>
      <w:proofErr w:type="spellEnd"/>
      <w:proofErr w:type="gramEnd"/>
      <w:r w:rsidRPr="009A1979">
        <w:t>}</w:t>
      </w:r>
      <w:proofErr w:type="spellStart"/>
      <w:r w:rsidRPr="009A1979">
        <w:t>s_i</w:t>
      </w:r>
      <w:proofErr w:type="spellEnd"/>
    </w:p>
    <w:p w14:paraId="060B50FF" w14:textId="77777777" w:rsidR="009A1979" w:rsidRPr="009A1979" w:rsidRDefault="009A1979" w:rsidP="009A1979">
      <w:r w:rsidRPr="009A1979">
        <w:t xml:space="preserve">Damit verschiedene Dimensionen trotz unterschiedlicher </w:t>
      </w:r>
      <w:proofErr w:type="spellStart"/>
      <w:r w:rsidRPr="009A1979">
        <w:t>Itemanzahl</w:t>
      </w:r>
      <w:proofErr w:type="spellEnd"/>
      <w:r w:rsidRPr="009A1979">
        <w:t xml:space="preserve"> vergleichbar bleiben, wird durch die Gewichtssumme normiert.</w:t>
      </w:r>
    </w:p>
    <w:p w14:paraId="7B2F037A" w14:textId="77777777" w:rsidR="009A1979" w:rsidRPr="009A1979" w:rsidRDefault="009A1979" w:rsidP="009A1979">
      <w:proofErr w:type="spellStart"/>
      <w:r w:rsidRPr="009A1979">
        <w:t>Vd</w:t>
      </w:r>
      <w:proofErr w:type="spellEnd"/>
      <w:r w:rsidRPr="009A1979">
        <w:t>=∑</w:t>
      </w:r>
      <w:proofErr w:type="spellStart"/>
      <w:proofErr w:type="gramStart"/>
      <w:r w:rsidRPr="009A1979">
        <w:t>iwi,dsi</w:t>
      </w:r>
      <w:proofErr w:type="gramEnd"/>
      <w:r w:rsidRPr="009A1979">
        <w:t>∑iwi,dV_d</w:t>
      </w:r>
      <w:proofErr w:type="spellEnd"/>
      <w:r w:rsidRPr="009A1979">
        <w:t>=\</w:t>
      </w:r>
      <w:proofErr w:type="spellStart"/>
      <w:r w:rsidRPr="009A1979">
        <w:t>frac</w:t>
      </w:r>
      <w:proofErr w:type="spellEnd"/>
      <w:r w:rsidRPr="009A1979">
        <w:t>{\</w:t>
      </w:r>
      <w:proofErr w:type="spellStart"/>
      <w:r w:rsidRPr="009A1979">
        <w:t>sum_i</w:t>
      </w:r>
      <w:proofErr w:type="spellEnd"/>
      <w:r w:rsidRPr="009A1979">
        <w:t xml:space="preserve"> w_{</w:t>
      </w:r>
      <w:proofErr w:type="spellStart"/>
      <w:r w:rsidRPr="009A1979">
        <w:t>i,d</w:t>
      </w:r>
      <w:proofErr w:type="spellEnd"/>
      <w:r w:rsidRPr="009A1979">
        <w:t>}</w:t>
      </w:r>
      <w:proofErr w:type="spellStart"/>
      <w:r w:rsidRPr="009A1979">
        <w:t>s_i</w:t>
      </w:r>
      <w:proofErr w:type="spellEnd"/>
      <w:r w:rsidRPr="009A1979">
        <w:t>}{\</w:t>
      </w:r>
      <w:proofErr w:type="spellStart"/>
      <w:r w:rsidRPr="009A1979">
        <w:t>sum_i</w:t>
      </w:r>
      <w:proofErr w:type="spellEnd"/>
      <w:r w:rsidRPr="009A1979">
        <w:t xml:space="preserve"> w_{</w:t>
      </w:r>
      <w:proofErr w:type="spellStart"/>
      <w:r w:rsidRPr="009A1979">
        <w:t>i,d</w:t>
      </w:r>
      <w:proofErr w:type="spellEnd"/>
      <w:r w:rsidRPr="009A1979">
        <w:t>}}</w:t>
      </w:r>
      <w:proofErr w:type="spellStart"/>
      <w:r w:rsidRPr="009A1979">
        <w:t>Vd</w:t>
      </w:r>
      <w:proofErr w:type="spellEnd"/>
      <w:r w:rsidRPr="009A1979">
        <w:t>​=∑i​</w:t>
      </w:r>
      <w:proofErr w:type="spellStart"/>
      <w:r w:rsidRPr="009A1979">
        <w:t>wi,d</w:t>
      </w:r>
      <w:proofErr w:type="spellEnd"/>
      <w:r w:rsidRPr="009A1979">
        <w:t>​∑i​</w:t>
      </w:r>
      <w:proofErr w:type="spellStart"/>
      <w:r w:rsidRPr="009A1979">
        <w:t>wi,d</w:t>
      </w:r>
      <w:proofErr w:type="spellEnd"/>
      <w:r w:rsidRPr="009A1979">
        <w:t xml:space="preserve">​si​​ </w:t>
      </w:r>
    </w:p>
    <w:p w14:paraId="55A54C0A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V_d</w:t>
      </w:r>
      <w:proofErr w:type="spellEnd"/>
      <w:r w:rsidRPr="009A1979">
        <w:t>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>\</w:t>
      </w:r>
      <w:proofErr w:type="spellStart"/>
      <w:r w:rsidRPr="009A1979">
        <w:t>sum_i</w:t>
      </w:r>
      <w:proofErr w:type="spellEnd"/>
      <w:r w:rsidRPr="009A1979">
        <w:t xml:space="preserve"> w_{</w:t>
      </w:r>
      <w:proofErr w:type="spellStart"/>
      <w:r w:rsidRPr="009A1979">
        <w:t>i,d</w:t>
      </w:r>
      <w:proofErr w:type="spellEnd"/>
      <w:r w:rsidRPr="009A1979">
        <w:t>}</w:t>
      </w:r>
      <w:proofErr w:type="spellStart"/>
      <w:r w:rsidRPr="009A1979">
        <w:t>s_i</w:t>
      </w:r>
      <w:proofErr w:type="spellEnd"/>
      <w:r w:rsidRPr="009A1979">
        <w:t>}{\</w:t>
      </w:r>
      <w:proofErr w:type="spellStart"/>
      <w:r w:rsidRPr="009A1979">
        <w:t>sum_i</w:t>
      </w:r>
      <w:proofErr w:type="spellEnd"/>
      <w:r w:rsidRPr="009A1979">
        <w:t xml:space="preserve"> w_{</w:t>
      </w:r>
      <w:proofErr w:type="spellStart"/>
      <w:r w:rsidRPr="009A1979">
        <w:t>i,d</w:t>
      </w:r>
      <w:proofErr w:type="spellEnd"/>
      <w:r w:rsidRPr="009A1979">
        <w:t>}}</w:t>
      </w:r>
    </w:p>
    <w:p w14:paraId="41630B0D" w14:textId="77777777" w:rsidR="009A1979" w:rsidRPr="009A1979" w:rsidRDefault="009A1979" w:rsidP="009A1979">
      <w:r w:rsidRPr="009A1979">
        <w:t>So entsteht jede Komponente des sieben-dimensionalen Zustandsvektors.</w:t>
      </w:r>
    </w:p>
    <w:p w14:paraId="0FABCF63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7. Kognitive Dimension</w:t>
      </w:r>
    </w:p>
    <w:p w14:paraId="4D3FBE63" w14:textId="77777777" w:rsidR="009A1979" w:rsidRPr="009A1979" w:rsidRDefault="009A1979" w:rsidP="009A1979">
      <w:r w:rsidRPr="009A1979">
        <w:t>Kognition entsteht aus Items, die Verstehen, Wissen, Transfer und Lernfortschritt abbilden.</w:t>
      </w:r>
    </w:p>
    <w:p w14:paraId="2177C95D" w14:textId="77777777" w:rsidR="009A1979" w:rsidRPr="009A1979" w:rsidRDefault="009A1979" w:rsidP="009A1979">
      <w:r w:rsidRPr="009A1979">
        <w:t xml:space="preserve">Kt=1.0 s(L)+1.2 s(B)+1.3 s(T)+1.2 s(W)1.0+1.2+1.3+1.2K_t=\frac{1.0\,s(L)+1.2\,s(B)+1.3\,s(T)+1.2\,s(W)}{1.0+1.2+1.3+1.2}Kt​=1.0+1.2+1.3+1.21.0s(L)+1.2s(B)+1.3s(T)+1.2s(W)​ </w:t>
      </w:r>
    </w:p>
    <w:p w14:paraId="0B74AFC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K_t=\</w:t>
      </w:r>
      <w:proofErr w:type="gramStart"/>
      <w:r w:rsidRPr="009A1979">
        <w:t>frac{</w:t>
      </w:r>
      <w:proofErr w:type="gramEnd"/>
      <w:r w:rsidRPr="009A1979">
        <w:t>1.0\,s(L)+1.2\,s(B)+1.3\,s(T)+1.2\,s(W)}{1.0+1.2+1.3+1.2}</w:t>
      </w:r>
    </w:p>
    <w:p w14:paraId="16875715" w14:textId="77777777" w:rsidR="009A1979" w:rsidRPr="009A1979" w:rsidRDefault="009A1979" w:rsidP="009A1979">
      <w:r w:rsidRPr="009A1979">
        <w:t>mit:</w:t>
      </w:r>
    </w:p>
    <w:p w14:paraId="61247D8B" w14:textId="77777777" w:rsidR="009A1979" w:rsidRPr="009A1979" w:rsidRDefault="009A1979" w:rsidP="009A1979">
      <w:r w:rsidRPr="009A1979">
        <w:t>L=</w:t>
      </w:r>
      <w:proofErr w:type="spellStart"/>
      <w:r w:rsidRPr="009A1979">
        <w:t>LernfortschrittL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 xml:space="preserve">Lernfortschritt}L=Lernfortschritt </w:t>
      </w:r>
    </w:p>
    <w:p w14:paraId="4FF1312F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L=\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Lernfortschritt}</w:t>
      </w:r>
    </w:p>
    <w:p w14:paraId="72F8C34B" w14:textId="77777777" w:rsidR="009A1979" w:rsidRPr="009A1979" w:rsidRDefault="009A1979" w:rsidP="009A1979">
      <w:r w:rsidRPr="009A1979">
        <w:t>B=beherrschtes </w:t>
      </w:r>
      <w:proofErr w:type="spellStart"/>
      <w:r w:rsidRPr="009A1979">
        <w:t>ThemaB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 xml:space="preserve">beherrschtes Thema}B=beherrschtes Thema </w:t>
      </w:r>
    </w:p>
    <w:p w14:paraId="4C6911AD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B=\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beherrschtes Thema}</w:t>
      </w:r>
    </w:p>
    <w:p w14:paraId="75D7F662" w14:textId="77777777" w:rsidR="009A1979" w:rsidRPr="009A1979" w:rsidRDefault="009A1979" w:rsidP="009A1979">
      <w:r w:rsidRPr="009A1979">
        <w:t>T=</w:t>
      </w:r>
      <w:proofErr w:type="spellStart"/>
      <w:r w:rsidRPr="009A1979">
        <w:t>TransferdenkenT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 xml:space="preserve">Transferdenken}T=Transferdenken </w:t>
      </w:r>
    </w:p>
    <w:p w14:paraId="7913F3F3" w14:textId="77777777" w:rsidR="009A1979" w:rsidRPr="009A1979" w:rsidRDefault="009A1979" w:rsidP="009A1979">
      <w:r w:rsidRPr="009A1979">
        <w:lastRenderedPageBreak/>
        <w:t>Word-</w:t>
      </w:r>
      <w:proofErr w:type="spellStart"/>
      <w:r w:rsidRPr="009A1979">
        <w:t>LaTeX</w:t>
      </w:r>
      <w:proofErr w:type="spellEnd"/>
      <w:r w:rsidRPr="009A1979">
        <w:t>: T=\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Transferdenken}</w:t>
      </w:r>
    </w:p>
    <w:p w14:paraId="0D82B647" w14:textId="77777777" w:rsidR="009A1979" w:rsidRPr="009A1979" w:rsidRDefault="009A1979" w:rsidP="009A1979">
      <w:r w:rsidRPr="009A1979">
        <w:t>W=</w:t>
      </w:r>
      <w:proofErr w:type="spellStart"/>
      <w:r w:rsidRPr="009A1979">
        <w:t>BasiswissenW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 xml:space="preserve">Basiswissen}W=Basiswissen </w:t>
      </w:r>
    </w:p>
    <w:p w14:paraId="6A978527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W=\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Basiswissen}</w:t>
      </w:r>
    </w:p>
    <w:p w14:paraId="51DC0E52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8. Soziale Dimension</w:t>
      </w:r>
    </w:p>
    <w:p w14:paraId="021E41E0" w14:textId="77777777" w:rsidR="009A1979" w:rsidRPr="009A1979" w:rsidRDefault="009A1979" w:rsidP="009A1979">
      <w:r w:rsidRPr="009A1979">
        <w:t>Sozialität entsteht aus Beteiligung, Absprachen, Aufforderungsbedarf und Zielgruppenpassung.</w:t>
      </w:r>
    </w:p>
    <w:p w14:paraId="5DD1D8EF" w14:textId="77777777" w:rsidR="009A1979" w:rsidRPr="009A1979" w:rsidRDefault="009A1979" w:rsidP="009A1979">
      <w:r w:rsidRPr="009A1979">
        <w:t>St=1.0 s(Mi)+1.1 s(Ab)+0.8 s(Au)+0.9 s(Zg)1.0+1.1+0.8+0.9S_t=\</w:t>
      </w:r>
      <w:proofErr w:type="gramStart"/>
      <w:r w:rsidRPr="009A1979">
        <w:t>frac{</w:t>
      </w:r>
      <w:proofErr w:type="gramEnd"/>
      <w:r w:rsidRPr="009A1979">
        <w:t xml:space="preserve">1.0\,s(Mi)+1.1\,s(Ab)+0.8\,s(Au)+0.9\,s(Zg)}{1.0+1.1+0.8+0.9}St​=1.0+1.1+0.8+0.91.0s(Mi)+1.1s(Ab)+0.8s(Au)+0.9s(Zg)​ </w:t>
      </w:r>
    </w:p>
    <w:p w14:paraId="567C294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S_t=\</w:t>
      </w:r>
      <w:proofErr w:type="gramStart"/>
      <w:r w:rsidRPr="009A1979">
        <w:t>frac{</w:t>
      </w:r>
      <w:proofErr w:type="gramEnd"/>
      <w:r w:rsidRPr="009A1979">
        <w:t>1.0\,s(Mi)+1.1\,s(Ab)+0.8\,s(Au)+0.9\,s(Zg)}{1.0+1.1+0.8+0.9}</w:t>
      </w:r>
    </w:p>
    <w:p w14:paraId="7447B10D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9. Affektive Dimension</w:t>
      </w:r>
    </w:p>
    <w:p w14:paraId="7D602506" w14:textId="77777777" w:rsidR="009A1979" w:rsidRPr="009A1979" w:rsidRDefault="009A1979" w:rsidP="009A1979">
      <w:r w:rsidRPr="009A1979">
        <w:t>Affektivität entsteht aus Fleiß, Lernfortschritt und Themenauswahl sowie aus emotionaler Valenz.</w:t>
      </w:r>
    </w:p>
    <w:p w14:paraId="6C794732" w14:textId="77777777" w:rsidR="009A1979" w:rsidRPr="009A1979" w:rsidRDefault="009A1979" w:rsidP="009A1979">
      <w:r w:rsidRPr="009A1979">
        <w:t xml:space="preserve">At=0.7 s(F)+0.5 s(L)+0.5 s(Th)+∑eAe0.7+0.5+0.5+neA_t=\frac{0.7\,s(F)+0.5\,s(L)+0.5\,s(Th)+\sum_e A_e}{0.7+0.5+0.5+n_e}At​=0.7+0.5+0.5+ne​0.7s(F)+0.5s(L)+0.5s(Th)+∑e​Ae​​ </w:t>
      </w:r>
    </w:p>
    <w:p w14:paraId="03AD384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A_t</w:t>
      </w:r>
      <w:proofErr w:type="spellEnd"/>
      <w:r w:rsidRPr="009A1979">
        <w:t>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>0.7\,s(F)+0.5\,s(L)+0.5\,s(Th)+\</w:t>
      </w:r>
      <w:proofErr w:type="spellStart"/>
      <w:r w:rsidRPr="009A1979">
        <w:t>sum_e</w:t>
      </w:r>
      <w:proofErr w:type="spellEnd"/>
      <w:r w:rsidRPr="009A1979">
        <w:t xml:space="preserve"> </w:t>
      </w:r>
      <w:proofErr w:type="spellStart"/>
      <w:r w:rsidRPr="009A1979">
        <w:t>A_e</w:t>
      </w:r>
      <w:proofErr w:type="spellEnd"/>
      <w:r w:rsidRPr="009A1979">
        <w:t>}{0.7+0.5+0.5+n_e}</w:t>
      </w:r>
    </w:p>
    <w:p w14:paraId="27550A62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10. Motivationale Dimension</w:t>
      </w:r>
    </w:p>
    <w:p w14:paraId="047C1E7B" w14:textId="77777777" w:rsidR="009A1979" w:rsidRPr="009A1979" w:rsidRDefault="009A1979" w:rsidP="009A1979">
      <w:r w:rsidRPr="009A1979">
        <w:t>Motivation entsteht aus Fleiß, Vorbereitung, Themenauswahl, Lernfortschritt und aktivierter Emotion.</w:t>
      </w:r>
    </w:p>
    <w:p w14:paraId="28AA1619" w14:textId="77777777" w:rsidR="009A1979" w:rsidRPr="009A1979" w:rsidRDefault="009A1979" w:rsidP="009A1979">
      <w:r w:rsidRPr="009A1979">
        <w:t xml:space="preserve">Mt=1.2 s(F)+0.8 s(Vor)+0.9 s(Th)+0.7 s(L)+0.6∑eMe1.2+0.8+0.9+0.7+0.6neM_t=\frac{1.2\,s(F)+0.8\,s(Vor)+0.9\,s(Th)+0.7\,s(L)+0.6\sum_e M_e}{1.2+0.8+0.9+0.7+0.6n_e}Mt​=1.2+0.8+0.9+0.7+0.6ne​1.2s(F)+0.8s(Vor)+0.9s(Th)+0.7s(L)+0.6∑e​Me​​ </w:t>
      </w:r>
    </w:p>
    <w:p w14:paraId="201E8684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M_t</w:t>
      </w:r>
      <w:proofErr w:type="spellEnd"/>
      <w:r w:rsidRPr="009A1979">
        <w:t>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>1.2\,s(F)+0.8\,s(Vor)+0.9\,s(Th)+0.7\,s(L)+0.6\</w:t>
      </w:r>
      <w:proofErr w:type="spellStart"/>
      <w:r w:rsidRPr="009A1979">
        <w:t>sum_e</w:t>
      </w:r>
      <w:proofErr w:type="spellEnd"/>
      <w:r w:rsidRPr="009A1979">
        <w:t xml:space="preserve"> </w:t>
      </w:r>
      <w:proofErr w:type="spellStart"/>
      <w:r w:rsidRPr="009A1979">
        <w:t>M_e</w:t>
      </w:r>
      <w:proofErr w:type="spellEnd"/>
      <w:r w:rsidRPr="009A1979">
        <w:t>}{1.2+0.8+0.9+0.7+0.6n_e}</w:t>
      </w:r>
    </w:p>
    <w:p w14:paraId="4E1B29BA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11. Methodische Dimension</w:t>
      </w:r>
    </w:p>
    <w:p w14:paraId="031CB21F" w14:textId="77777777" w:rsidR="009A1979" w:rsidRPr="009A1979" w:rsidRDefault="009A1979" w:rsidP="009A1979">
      <w:r w:rsidRPr="009A1979">
        <w:t>Methodik beschreibt die Strukturierung des Lernraums.</w:t>
      </w:r>
    </w:p>
    <w:p w14:paraId="7EE9F1CD" w14:textId="77777777" w:rsidR="009A1979" w:rsidRPr="009A1979" w:rsidRDefault="009A1979" w:rsidP="009A1979">
      <w:r w:rsidRPr="009A1979">
        <w:t>Met=1.0 s(Mat)+1.1 s(Mv)+1.0 s(Ind)+0.7 s(Th)1.0+1.1+1.0+0.7Me_t=\</w:t>
      </w:r>
      <w:proofErr w:type="gramStart"/>
      <w:r w:rsidRPr="009A1979">
        <w:t>frac{</w:t>
      </w:r>
      <w:proofErr w:type="gramEnd"/>
      <w:r w:rsidRPr="009A1979">
        <w:t xml:space="preserve">1.0\,s(Mat)+1.1\,s(Mv)+1.0\,s(Ind)+0.7\,s(Th)}{1.0+1.1+1.0+0.7}Met​=1.0+1.1+1.0+0.71.0s(Mat)+1.1s(Mv)+1.0s(Ind)+0.7s(Th)​ </w:t>
      </w:r>
    </w:p>
    <w:p w14:paraId="6FEE3B8F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Me_t=\</w:t>
      </w:r>
      <w:proofErr w:type="gramStart"/>
      <w:r w:rsidRPr="009A1979">
        <w:t>frac{</w:t>
      </w:r>
      <w:proofErr w:type="gramEnd"/>
      <w:r w:rsidRPr="009A1979">
        <w:t>1.0\,s(Mat)+1.1\,s(Mv)+1.0\,s(Ind)+0.7\,s(Th)}{1.0+1.1+1.0+0.7}</w:t>
      </w:r>
    </w:p>
    <w:p w14:paraId="216FD80F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12. Performative Dimension</w:t>
      </w:r>
    </w:p>
    <w:p w14:paraId="5AC07BB5" w14:textId="77777777" w:rsidR="009A1979" w:rsidRPr="009A1979" w:rsidRDefault="009A1979" w:rsidP="009A1979">
      <w:r w:rsidRPr="009A1979">
        <w:t>Performanz beschreibt sichtbare Leistungs- und Anwendungseffekte.</w:t>
      </w:r>
    </w:p>
    <w:p w14:paraId="2556BACD" w14:textId="77777777" w:rsidR="009A1979" w:rsidRPr="009A1979" w:rsidRDefault="009A1979" w:rsidP="009A1979">
      <w:r w:rsidRPr="009A1979">
        <w:t xml:space="preserve">Pt=0.8 s(Mi)+1.2 s(L)+1.3 s(B)+1.0 s(T)0.8+1.2+1.3+1.0P_t=\frac{0.8\,s(Mi)+1.2\,s(L)+1.3\,s(B)+1.0\,s(T)}{0.8+1.2+1.3+1.0}Pt​=0.8+1.2+1.3+1.00.8s(Mi)+1.2s(L)+1.3s(B)+1.0s(T)​ </w:t>
      </w:r>
    </w:p>
    <w:p w14:paraId="0B492178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P_t=\</w:t>
      </w:r>
      <w:proofErr w:type="gramStart"/>
      <w:r w:rsidRPr="009A1979">
        <w:t>frac{</w:t>
      </w:r>
      <w:proofErr w:type="gramEnd"/>
      <w:r w:rsidRPr="009A1979">
        <w:t>0.8\,s(Mi)+1.2\,s(L)+1.3\,s(B)+1.0\,s(T)}{0.8+1.2+1.3+1.0}</w:t>
      </w:r>
    </w:p>
    <w:p w14:paraId="0F95A7A7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13. Regulative Dimension</w:t>
      </w:r>
    </w:p>
    <w:p w14:paraId="7B4D67D6" w14:textId="77777777" w:rsidR="009A1979" w:rsidRPr="009A1979" w:rsidRDefault="009A1979" w:rsidP="009A1979">
      <w:r w:rsidRPr="009A1979">
        <w:t xml:space="preserve">Regulation beschreibt Selbststeuerung, Konzentration, Vorbereitung und </w:t>
      </w:r>
      <w:proofErr w:type="spellStart"/>
      <w:r w:rsidRPr="009A1979">
        <w:t>Absprachenstabilität</w:t>
      </w:r>
      <w:proofErr w:type="spellEnd"/>
      <w:r w:rsidRPr="009A1979">
        <w:t>.</w:t>
      </w:r>
    </w:p>
    <w:p w14:paraId="63958975" w14:textId="77777777" w:rsidR="009A1979" w:rsidRPr="009A1979" w:rsidRDefault="009A1979" w:rsidP="009A1979">
      <w:r w:rsidRPr="009A1979">
        <w:lastRenderedPageBreak/>
        <w:t xml:space="preserve">Rt=1.3 s(Se)+1.2 s(Ko)+1.0 s(Vor)+1.0 s(Ab)+∑eRe1.3+1.2+1.0+1.0+neR_t=\frac{1.3\,s(Se)+1.2\,s(Ko)+1.0\,s(Vor)+1.0\,s(Ab)+\sum_e R_e}{1.3+1.2+1.0+1.0+n_e}Rt​=1.3+1.2+1.0+1.0+ne​1.3s(Se)+1.2s(Ko)+1.0s(Vor)+1.0s(Ab)+∑e​Re​​ </w:t>
      </w:r>
    </w:p>
    <w:p w14:paraId="7AC72C23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R_t</w:t>
      </w:r>
      <w:proofErr w:type="spellEnd"/>
      <w:r w:rsidRPr="009A1979">
        <w:t>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>1.3\,s(Se)+1.2\,s(Ko)+1.0\,s(Vor)+1.0\,s(Ab)+\</w:t>
      </w:r>
      <w:proofErr w:type="spellStart"/>
      <w:r w:rsidRPr="009A1979">
        <w:t>sum_e</w:t>
      </w:r>
      <w:proofErr w:type="spellEnd"/>
      <w:r w:rsidRPr="009A1979">
        <w:t xml:space="preserve"> </w:t>
      </w:r>
      <w:proofErr w:type="spellStart"/>
      <w:r w:rsidRPr="009A1979">
        <w:t>R_e</w:t>
      </w:r>
      <w:proofErr w:type="spellEnd"/>
      <w:r w:rsidRPr="009A1979">
        <w:t>}{1.3+1.2+1.0+1.0+n_e}</w:t>
      </w:r>
    </w:p>
    <w:p w14:paraId="45F5245D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14. Emotionen als Modulationsoperatoren</w:t>
      </w:r>
    </w:p>
    <w:p w14:paraId="6880E21E" w14:textId="77777777" w:rsidR="009A1979" w:rsidRPr="009A1979" w:rsidRDefault="009A1979" w:rsidP="009A1979">
      <w:r w:rsidRPr="009A1979">
        <w:t>Emotionen werden im FRZK nicht als Zusatzinformation verstanden, sondern als Modulationsoperatoren auf den Bedeutungszustand.</w:t>
      </w:r>
    </w:p>
    <w:p w14:paraId="336F8D0A" w14:textId="77777777" w:rsidR="009A1979" w:rsidRPr="009A1979" w:rsidRDefault="009A1979" w:rsidP="009A1979">
      <w:r w:rsidRPr="009A1979">
        <w:t>e=(</w:t>
      </w:r>
      <w:proofErr w:type="spellStart"/>
      <w:proofErr w:type="gramStart"/>
      <w:r w:rsidRPr="009A1979">
        <w:t>ve,ae</w:t>
      </w:r>
      <w:proofErr w:type="spellEnd"/>
      <w:proofErr w:type="gramEnd"/>
      <w:r w:rsidRPr="009A1979">
        <w:t>)e=(</w:t>
      </w:r>
      <w:proofErr w:type="spellStart"/>
      <w:r w:rsidRPr="009A1979">
        <w:t>v_e,a_e</w:t>
      </w:r>
      <w:proofErr w:type="spellEnd"/>
      <w:r w:rsidRPr="009A1979">
        <w:t>)e=(</w:t>
      </w:r>
      <w:proofErr w:type="spellStart"/>
      <w:r w:rsidRPr="009A1979">
        <w:t>ve</w:t>
      </w:r>
      <w:proofErr w:type="spellEnd"/>
      <w:r w:rsidRPr="009A1979">
        <w:t>​,</w:t>
      </w:r>
      <w:proofErr w:type="spellStart"/>
      <w:r w:rsidRPr="009A1979">
        <w:t>ae</w:t>
      </w:r>
      <w:proofErr w:type="spellEnd"/>
      <w:r w:rsidRPr="009A1979">
        <w:t xml:space="preserve">​) </w:t>
      </w:r>
    </w:p>
    <w:p w14:paraId="598280F0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e=(</w:t>
      </w:r>
      <w:proofErr w:type="spellStart"/>
      <w:r w:rsidRPr="009A1979">
        <w:t>v_</w:t>
      </w:r>
      <w:proofErr w:type="gramStart"/>
      <w:r w:rsidRPr="009A1979">
        <w:t>e,a</w:t>
      </w:r>
      <w:proofErr w:type="gramEnd"/>
      <w:r w:rsidRPr="009A1979">
        <w:t>_e</w:t>
      </w:r>
      <w:proofErr w:type="spellEnd"/>
      <w:r w:rsidRPr="009A1979">
        <w:t>)</w:t>
      </w:r>
    </w:p>
    <w:p w14:paraId="7E995BE3" w14:textId="77777777" w:rsidR="009A1979" w:rsidRPr="009A1979" w:rsidRDefault="009A1979" w:rsidP="009A1979">
      <w:r w:rsidRPr="009A1979">
        <w:t>Dabei ist:</w:t>
      </w:r>
    </w:p>
    <w:p w14:paraId="5C671876" w14:textId="77777777" w:rsidR="009A1979" w:rsidRPr="009A1979" w:rsidRDefault="009A1979" w:rsidP="009A1979">
      <w:proofErr w:type="spellStart"/>
      <w:r w:rsidRPr="009A1979">
        <w:t>ve</w:t>
      </w:r>
      <w:proofErr w:type="spellEnd"/>
      <w:r w:rsidRPr="009A1979">
        <w:t>=</w:t>
      </w:r>
      <w:proofErr w:type="spellStart"/>
      <w:r w:rsidRPr="009A1979">
        <w:t>Valenzv_e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Valenz}</w:t>
      </w:r>
      <w:proofErr w:type="spellStart"/>
      <w:r w:rsidRPr="009A1979">
        <w:t>ve</w:t>
      </w:r>
      <w:proofErr w:type="spellEnd"/>
      <w:r w:rsidRPr="009A1979">
        <w:t xml:space="preserve">​=Valenz </w:t>
      </w:r>
    </w:p>
    <w:p w14:paraId="7A225096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v_e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Valenz}</w:t>
      </w:r>
    </w:p>
    <w:p w14:paraId="117A9603" w14:textId="77777777" w:rsidR="009A1979" w:rsidRPr="009A1979" w:rsidRDefault="009A1979" w:rsidP="009A1979">
      <w:proofErr w:type="spellStart"/>
      <w:r w:rsidRPr="009A1979">
        <w:t>ae</w:t>
      </w:r>
      <w:proofErr w:type="spellEnd"/>
      <w:r w:rsidRPr="009A1979">
        <w:t>=</w:t>
      </w:r>
      <w:proofErr w:type="spellStart"/>
      <w:r w:rsidRPr="009A1979">
        <w:t>Aktivierunga_e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Aktivierung}</w:t>
      </w:r>
      <w:proofErr w:type="spellStart"/>
      <w:r w:rsidRPr="009A1979">
        <w:t>ae</w:t>
      </w:r>
      <w:proofErr w:type="spellEnd"/>
      <w:r w:rsidRPr="009A1979">
        <w:t xml:space="preserve">​=Aktivierung </w:t>
      </w:r>
    </w:p>
    <w:p w14:paraId="26D9ACF6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a_e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Aktivierung}</w:t>
      </w:r>
    </w:p>
    <w:p w14:paraId="07CD11DE" w14:textId="77777777" w:rsidR="009A1979" w:rsidRPr="009A1979" w:rsidRDefault="009A1979" w:rsidP="009A1979">
      <w:r w:rsidRPr="009A1979">
        <w:t>Die affektive Emotionswirkung lautet:</w:t>
      </w:r>
    </w:p>
    <w:p w14:paraId="61332379" w14:textId="77777777" w:rsidR="009A1979" w:rsidRPr="009A1979" w:rsidRDefault="009A1979" w:rsidP="009A1979">
      <w:proofErr w:type="spellStart"/>
      <w:r w:rsidRPr="009A1979">
        <w:t>Ae</w:t>
      </w:r>
      <w:proofErr w:type="spellEnd"/>
      <w:r w:rsidRPr="009A1979">
        <w:t>=</w:t>
      </w:r>
      <w:proofErr w:type="spellStart"/>
      <w:proofErr w:type="gramStart"/>
      <w:r w:rsidRPr="009A1979">
        <w:t>ve</w:t>
      </w:r>
      <w:proofErr w:type="spellEnd"/>
      <w:r w:rsidRPr="009A1979">
        <w:t>(</w:t>
      </w:r>
      <w:proofErr w:type="gramEnd"/>
      <w:r w:rsidRPr="009A1979">
        <w:t>0.65+0.35ae)</w:t>
      </w:r>
      <w:proofErr w:type="spellStart"/>
      <w:r w:rsidRPr="009A1979">
        <w:t>A_e</w:t>
      </w:r>
      <w:proofErr w:type="spellEnd"/>
      <w:r w:rsidRPr="009A1979">
        <w:t>=</w:t>
      </w:r>
      <w:proofErr w:type="spellStart"/>
      <w:r w:rsidRPr="009A1979">
        <w:t>v_e</w:t>
      </w:r>
      <w:proofErr w:type="spellEnd"/>
      <w:r w:rsidRPr="009A1979">
        <w:t>(0.65+0.35a_e)</w:t>
      </w:r>
      <w:proofErr w:type="spellStart"/>
      <w:r w:rsidRPr="009A1979">
        <w:t>Ae</w:t>
      </w:r>
      <w:proofErr w:type="spellEnd"/>
      <w:r w:rsidRPr="009A1979">
        <w:t>​=</w:t>
      </w:r>
      <w:proofErr w:type="spellStart"/>
      <w:r w:rsidRPr="009A1979">
        <w:t>ve</w:t>
      </w:r>
      <w:proofErr w:type="spellEnd"/>
      <w:r w:rsidRPr="009A1979">
        <w:t xml:space="preserve">​(0.65+0.35ae​) </w:t>
      </w:r>
    </w:p>
    <w:p w14:paraId="01E4D125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A_e</w:t>
      </w:r>
      <w:proofErr w:type="spellEnd"/>
      <w:r w:rsidRPr="009A1979">
        <w:t>=</w:t>
      </w:r>
      <w:proofErr w:type="spellStart"/>
      <w:r w:rsidRPr="009A1979">
        <w:t>v_e</w:t>
      </w:r>
      <w:proofErr w:type="spellEnd"/>
      <w:r w:rsidRPr="009A1979">
        <w:t>(0.65+0.35a_e)</w:t>
      </w:r>
    </w:p>
    <w:p w14:paraId="42383968" w14:textId="77777777" w:rsidR="009A1979" w:rsidRPr="009A1979" w:rsidRDefault="009A1979" w:rsidP="009A1979">
      <w:r w:rsidRPr="009A1979">
        <w:t>Die motivationale Emotionswirkung lautet:</w:t>
      </w:r>
    </w:p>
    <w:p w14:paraId="01FF10C5" w14:textId="77777777" w:rsidR="009A1979" w:rsidRPr="009A1979" w:rsidRDefault="009A1979" w:rsidP="009A1979">
      <w:r w:rsidRPr="009A1979">
        <w:t>Me=</w:t>
      </w:r>
      <w:proofErr w:type="spellStart"/>
      <w:r w:rsidRPr="009A1979">
        <w:t>veaeM_e</w:t>
      </w:r>
      <w:proofErr w:type="spellEnd"/>
      <w:r w:rsidRPr="009A1979">
        <w:t>=</w:t>
      </w:r>
      <w:proofErr w:type="spellStart"/>
      <w:r w:rsidRPr="009A1979">
        <w:t>v_ea_eMe</w:t>
      </w:r>
      <w:proofErr w:type="spellEnd"/>
      <w:r w:rsidRPr="009A1979">
        <w:t>​=</w:t>
      </w:r>
      <w:proofErr w:type="spellStart"/>
      <w:r w:rsidRPr="009A1979">
        <w:t>ve</w:t>
      </w:r>
      <w:proofErr w:type="spellEnd"/>
      <w:r w:rsidRPr="009A1979">
        <w:t>​</w:t>
      </w:r>
      <w:proofErr w:type="spellStart"/>
      <w:r w:rsidRPr="009A1979">
        <w:t>ae</w:t>
      </w:r>
      <w:proofErr w:type="spellEnd"/>
      <w:r w:rsidRPr="009A1979">
        <w:t xml:space="preserve">​ </w:t>
      </w:r>
    </w:p>
    <w:p w14:paraId="313312B6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M_e</w:t>
      </w:r>
      <w:proofErr w:type="spellEnd"/>
      <w:r w:rsidRPr="009A1979">
        <w:t>=</w:t>
      </w:r>
      <w:proofErr w:type="spellStart"/>
      <w:r w:rsidRPr="009A1979">
        <w:t>v_ea_e</w:t>
      </w:r>
      <w:proofErr w:type="spellEnd"/>
    </w:p>
    <w:p w14:paraId="0F618BFE" w14:textId="77777777" w:rsidR="009A1979" w:rsidRPr="009A1979" w:rsidRDefault="009A1979" w:rsidP="009A1979">
      <w:r w:rsidRPr="009A1979">
        <w:t>Negative aktivierte Emotionen destabilisieren Regulation:</w:t>
      </w:r>
    </w:p>
    <w:p w14:paraId="2C443869" w14:textId="77777777" w:rsidR="009A1979" w:rsidRPr="009A1979" w:rsidRDefault="009A1979" w:rsidP="009A1979">
      <w:r w:rsidRPr="009A1979">
        <w:t>Re=</w:t>
      </w:r>
      <w:proofErr w:type="spellStart"/>
      <w:r w:rsidRPr="009A1979">
        <w:t>veaefu¨r</w:t>
      </w:r>
      <w:proofErr w:type="spellEnd"/>
      <w:r w:rsidRPr="009A1979">
        <w:t> </w:t>
      </w:r>
      <w:proofErr w:type="spellStart"/>
      <w:r w:rsidRPr="009A1979">
        <w:t>ve</w:t>
      </w:r>
      <w:proofErr w:type="spellEnd"/>
      <w:r w:rsidRPr="009A1979">
        <w:t>&lt;0R_e=</w:t>
      </w:r>
      <w:proofErr w:type="spellStart"/>
      <w:r w:rsidRPr="009A1979">
        <w:t>v_ea_e</w:t>
      </w:r>
      <w:proofErr w:type="spellEnd"/>
      <w:proofErr w:type="gramStart"/>
      <w:r w:rsidRPr="009A1979">
        <w:t>\</w:t>
      </w:r>
      <w:proofErr w:type="spellStart"/>
      <w:r w:rsidRPr="009A1979">
        <w:t>quad</w:t>
      </w:r>
      <w:proofErr w:type="spellEnd"/>
      <w:r w:rsidRPr="009A1979">
        <w:t>\</w:t>
      </w:r>
      <w:proofErr w:type="spellStart"/>
      <w:r w:rsidRPr="009A1979">
        <w:t>text</w:t>
      </w:r>
      <w:proofErr w:type="spellEnd"/>
      <w:r w:rsidRPr="009A1979">
        <w:t>{</w:t>
      </w:r>
      <w:proofErr w:type="gramEnd"/>
      <w:r w:rsidRPr="009A1979">
        <w:t>für }</w:t>
      </w:r>
      <w:proofErr w:type="spellStart"/>
      <w:r w:rsidRPr="009A1979">
        <w:t>v_e</w:t>
      </w:r>
      <w:proofErr w:type="spellEnd"/>
      <w:r w:rsidRPr="009A1979">
        <w:t>&lt;0Re​=</w:t>
      </w:r>
      <w:proofErr w:type="spellStart"/>
      <w:r w:rsidRPr="009A1979">
        <w:t>ve</w:t>
      </w:r>
      <w:proofErr w:type="spellEnd"/>
      <w:r w:rsidRPr="009A1979">
        <w:t>​</w:t>
      </w:r>
      <w:proofErr w:type="spellStart"/>
      <w:r w:rsidRPr="009A1979">
        <w:t>ae</w:t>
      </w:r>
      <w:proofErr w:type="spellEnd"/>
      <w:r w:rsidRPr="009A1979">
        <w:t>​</w:t>
      </w:r>
      <w:proofErr w:type="spellStart"/>
      <w:r w:rsidRPr="009A1979">
        <w:t>fu¨r</w:t>
      </w:r>
      <w:proofErr w:type="spellEnd"/>
      <w:r w:rsidRPr="009A1979">
        <w:t> </w:t>
      </w:r>
      <w:proofErr w:type="spellStart"/>
      <w:r w:rsidRPr="009A1979">
        <w:t>ve</w:t>
      </w:r>
      <w:proofErr w:type="spellEnd"/>
      <w:r w:rsidRPr="009A1979">
        <w:t xml:space="preserve">​&lt;0 </w:t>
      </w:r>
    </w:p>
    <w:p w14:paraId="5034E345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R_e</w:t>
      </w:r>
      <w:proofErr w:type="spellEnd"/>
      <w:r w:rsidRPr="009A1979">
        <w:t>=</w:t>
      </w:r>
      <w:proofErr w:type="spellStart"/>
      <w:r w:rsidRPr="009A1979">
        <w:t>v_ea_e</w:t>
      </w:r>
      <w:proofErr w:type="spellEnd"/>
      <w:proofErr w:type="gramStart"/>
      <w:r w:rsidRPr="009A1979">
        <w:t>\</w:t>
      </w:r>
      <w:proofErr w:type="spellStart"/>
      <w:r w:rsidRPr="009A1979">
        <w:t>quad</w:t>
      </w:r>
      <w:proofErr w:type="spellEnd"/>
      <w:r w:rsidRPr="009A1979">
        <w:t>\</w:t>
      </w:r>
      <w:proofErr w:type="spellStart"/>
      <w:r w:rsidRPr="009A1979">
        <w:t>text</w:t>
      </w:r>
      <w:proofErr w:type="spellEnd"/>
      <w:r w:rsidRPr="009A1979">
        <w:t>{</w:t>
      </w:r>
      <w:proofErr w:type="gramEnd"/>
      <w:r w:rsidRPr="009A1979">
        <w:t>für }</w:t>
      </w:r>
      <w:proofErr w:type="spellStart"/>
      <w:r w:rsidRPr="009A1979">
        <w:t>v_e</w:t>
      </w:r>
      <w:proofErr w:type="spellEnd"/>
      <w:r w:rsidRPr="009A1979">
        <w:t>&lt;0</w:t>
      </w:r>
    </w:p>
    <w:p w14:paraId="17FFA0B7" w14:textId="77777777" w:rsidR="009A1979" w:rsidRPr="009A1979" w:rsidRDefault="009A1979" w:rsidP="009A1979">
      <w:r w:rsidRPr="009A1979">
        <w:t>Positive Emotionen wirken regulativ gedämpft:</w:t>
      </w:r>
    </w:p>
    <w:p w14:paraId="44C54D5E" w14:textId="77777777" w:rsidR="009A1979" w:rsidRPr="009A1979" w:rsidRDefault="009A1979" w:rsidP="009A1979">
      <w:r w:rsidRPr="009A1979">
        <w:t>Re=</w:t>
      </w:r>
      <w:proofErr w:type="spellStart"/>
      <w:r w:rsidRPr="009A1979">
        <w:t>ve</w:t>
      </w:r>
      <w:proofErr w:type="spellEnd"/>
      <w:r w:rsidRPr="009A1979">
        <w:t>(1−</w:t>
      </w:r>
      <w:proofErr w:type="gramStart"/>
      <w:r w:rsidRPr="009A1979">
        <w:t>ae)</w:t>
      </w:r>
      <w:proofErr w:type="spellStart"/>
      <w:r w:rsidRPr="009A1979">
        <w:t>fu</w:t>
      </w:r>
      <w:proofErr w:type="gramEnd"/>
      <w:r w:rsidRPr="009A1979">
        <w:t>¨r</w:t>
      </w:r>
      <w:proofErr w:type="spellEnd"/>
      <w:r w:rsidRPr="009A1979">
        <w:t> ve≥0R_e=</w:t>
      </w:r>
      <w:proofErr w:type="spellStart"/>
      <w:r w:rsidRPr="009A1979">
        <w:t>v_e</w:t>
      </w:r>
      <w:proofErr w:type="spellEnd"/>
      <w:r w:rsidRPr="009A1979">
        <w:t>(1-a_e)\</w:t>
      </w:r>
      <w:proofErr w:type="spellStart"/>
      <w:r w:rsidRPr="009A1979">
        <w:t>quad</w:t>
      </w:r>
      <w:proofErr w:type="spellEnd"/>
      <w:r w:rsidRPr="009A1979">
        <w:t>\</w:t>
      </w:r>
      <w:proofErr w:type="spellStart"/>
      <w:r w:rsidRPr="009A1979">
        <w:t>text</w:t>
      </w:r>
      <w:proofErr w:type="spellEnd"/>
      <w:r w:rsidRPr="009A1979">
        <w:t>{für }</w:t>
      </w:r>
      <w:proofErr w:type="spellStart"/>
      <w:r w:rsidRPr="009A1979">
        <w:t>v_e</w:t>
      </w:r>
      <w:proofErr w:type="spellEnd"/>
      <w:r w:rsidRPr="009A1979">
        <w:t>\ge0Re​=</w:t>
      </w:r>
      <w:proofErr w:type="spellStart"/>
      <w:r w:rsidRPr="009A1979">
        <w:t>ve</w:t>
      </w:r>
      <w:proofErr w:type="spellEnd"/>
      <w:r w:rsidRPr="009A1979">
        <w:t>​(1−ae​)</w:t>
      </w:r>
      <w:proofErr w:type="spellStart"/>
      <w:r w:rsidRPr="009A1979">
        <w:t>fu¨r</w:t>
      </w:r>
      <w:proofErr w:type="spellEnd"/>
      <w:r w:rsidRPr="009A1979">
        <w:t> </w:t>
      </w:r>
      <w:proofErr w:type="spellStart"/>
      <w:r w:rsidRPr="009A1979">
        <w:t>ve</w:t>
      </w:r>
      <w:proofErr w:type="spellEnd"/>
      <w:r w:rsidRPr="009A1979">
        <w:t xml:space="preserve">​≥0 </w:t>
      </w:r>
    </w:p>
    <w:p w14:paraId="6035F486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R_e</w:t>
      </w:r>
      <w:proofErr w:type="spellEnd"/>
      <w:r w:rsidRPr="009A1979">
        <w:t>=</w:t>
      </w:r>
      <w:proofErr w:type="spellStart"/>
      <w:r w:rsidRPr="009A1979">
        <w:t>v_e</w:t>
      </w:r>
      <w:proofErr w:type="spellEnd"/>
      <w:r w:rsidRPr="009A1979">
        <w:t>(1-a_</w:t>
      </w:r>
      <w:proofErr w:type="gramStart"/>
      <w:r w:rsidRPr="009A1979">
        <w:t>e)\</w:t>
      </w:r>
      <w:proofErr w:type="spellStart"/>
      <w:r w:rsidRPr="009A1979">
        <w:t>quad</w:t>
      </w:r>
      <w:proofErr w:type="spellEnd"/>
      <w:r w:rsidRPr="009A1979">
        <w:t>\</w:t>
      </w:r>
      <w:proofErr w:type="spellStart"/>
      <w:r w:rsidRPr="009A1979">
        <w:t>text</w:t>
      </w:r>
      <w:proofErr w:type="spellEnd"/>
      <w:proofErr w:type="gramEnd"/>
      <w:r w:rsidRPr="009A1979">
        <w:t>{für }</w:t>
      </w:r>
      <w:proofErr w:type="spellStart"/>
      <w:r w:rsidRPr="009A1979">
        <w:t>v_e</w:t>
      </w:r>
      <w:proofErr w:type="spellEnd"/>
      <w:r w:rsidRPr="009A1979">
        <w:t>\ge0</w:t>
      </w:r>
    </w:p>
    <w:p w14:paraId="10F2AFAB" w14:textId="77777777" w:rsidR="009A1979" w:rsidRPr="009A1979" w:rsidRDefault="009A1979" w:rsidP="009A1979">
      <w:r w:rsidRPr="009A1979">
        <w:t>Damit wird im FRZK abgebildet: Aktivierte negative Emotionen erzeugen stärkere regulatorische Belastung als ruhige positive Emotionen.</w:t>
      </w:r>
    </w:p>
    <w:p w14:paraId="4949F7AE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15. Vollständiger Teilnehmerzustand</w:t>
      </w:r>
    </w:p>
    <w:p w14:paraId="35AFAFC5" w14:textId="77777777" w:rsidR="009A1979" w:rsidRPr="009A1979" w:rsidRDefault="009A1979" w:rsidP="009A1979">
      <w:r w:rsidRPr="009A1979">
        <w:t>Nach Skalenprojektion und Emotionsmodulation entsteht der vollständige Teilnehmerzustand:</w:t>
      </w:r>
    </w:p>
    <w:p w14:paraId="2FF6DF13" w14:textId="77777777" w:rsidR="009A1979" w:rsidRPr="009A1979" w:rsidRDefault="009A1979" w:rsidP="009A1979">
      <w:r w:rsidRPr="009A1979">
        <w:t>Vt=(</w:t>
      </w:r>
      <w:proofErr w:type="gramStart"/>
      <w:r w:rsidRPr="009A1979">
        <w:t>Kt,St</w:t>
      </w:r>
      <w:proofErr w:type="gramEnd"/>
      <w:r w:rsidRPr="009A1979">
        <w:t xml:space="preserve">,At,Mt,Met,Pt,Rt)V_t=(K_t,S_t,A_t,M_t,Me_t,P_t,R_t)Vt​=(Kt​,St​,At​,Mt​,Met​,Pt​,Rt​) </w:t>
      </w:r>
    </w:p>
    <w:p w14:paraId="2CD8B2D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V_t</w:t>
      </w:r>
      <w:proofErr w:type="spellEnd"/>
      <w:r w:rsidRPr="009A1979">
        <w:t>=(</w:t>
      </w:r>
      <w:proofErr w:type="spellStart"/>
      <w:r w:rsidRPr="009A1979">
        <w:t>K_</w:t>
      </w:r>
      <w:proofErr w:type="gramStart"/>
      <w:r w:rsidRPr="009A1979">
        <w:t>t,S</w:t>
      </w:r>
      <w:proofErr w:type="gramEnd"/>
      <w:r w:rsidRPr="009A1979">
        <w:t>_t,A_t,M_t,Me_t,P_t,R_t</w:t>
      </w:r>
      <w:proofErr w:type="spellEnd"/>
      <w:r w:rsidRPr="009A1979">
        <w:t>)</w:t>
      </w:r>
    </w:p>
    <w:p w14:paraId="1050F0BE" w14:textId="77777777" w:rsidR="009A1979" w:rsidRPr="009A1979" w:rsidRDefault="009A1979" w:rsidP="009A1979">
      <w:r w:rsidRPr="009A1979">
        <w:t>Dieser Zustand ist die empirische Realisierung eines FRZK-Zustands.</w:t>
      </w:r>
    </w:p>
    <w:p w14:paraId="0C306352" w14:textId="77777777" w:rsidR="009A1979" w:rsidRPr="009A1979" w:rsidRDefault="009A1979" w:rsidP="009A1979">
      <w:r w:rsidRPr="009A1979">
        <w:t>St</w:t>
      </w:r>
      <w:r w:rsidRPr="009A1979">
        <w:rPr>
          <w:rFonts w:ascii="Cambria Math" w:hAnsi="Cambria Math" w:cs="Cambria Math"/>
        </w:rPr>
        <w:t>↦</w:t>
      </w:r>
      <w:r w:rsidRPr="009A1979">
        <w:t>Vt</w:t>
      </w:r>
      <w:r w:rsidRPr="009A1979">
        <w:rPr>
          <w:rFonts w:ascii="Cambria Math" w:hAnsi="Cambria Math" w:cs="Cambria Math"/>
        </w:rPr>
        <w:t>∈</w:t>
      </w:r>
      <w:r w:rsidRPr="009A1979">
        <w:t>R7S_t\</w:t>
      </w:r>
      <w:proofErr w:type="spellStart"/>
      <w:r w:rsidRPr="009A1979">
        <w:t>mapsto</w:t>
      </w:r>
      <w:proofErr w:type="spellEnd"/>
      <w:r w:rsidRPr="009A1979">
        <w:t xml:space="preserve"> </w:t>
      </w:r>
      <w:proofErr w:type="spellStart"/>
      <w:r w:rsidRPr="009A1979">
        <w:t>V_t</w:t>
      </w:r>
      <w:proofErr w:type="spellEnd"/>
      <w:r w:rsidRPr="009A1979">
        <w:t>\in\</w:t>
      </w:r>
      <w:proofErr w:type="spellStart"/>
      <w:r w:rsidRPr="009A1979">
        <w:t>mathbb</w:t>
      </w:r>
      <w:proofErr w:type="spellEnd"/>
      <w:r w:rsidRPr="009A1979">
        <w:t xml:space="preserve"> R^7St​</w:t>
      </w:r>
      <w:r w:rsidRPr="009A1979">
        <w:rPr>
          <w:rFonts w:ascii="Cambria Math" w:hAnsi="Cambria Math" w:cs="Cambria Math"/>
        </w:rPr>
        <w:t>↦</w:t>
      </w:r>
      <w:proofErr w:type="spellStart"/>
      <w:r w:rsidRPr="009A1979">
        <w:t>Vt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∈</w:t>
      </w:r>
      <w:r w:rsidRPr="009A1979">
        <w:t xml:space="preserve">R7 </w:t>
      </w:r>
    </w:p>
    <w:p w14:paraId="375F0067" w14:textId="77777777" w:rsidR="009A1979" w:rsidRPr="009A1979" w:rsidRDefault="009A1979" w:rsidP="009A1979">
      <w:r w:rsidRPr="009A1979">
        <w:lastRenderedPageBreak/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S_t</w:t>
      </w:r>
      <w:proofErr w:type="spellEnd"/>
      <w:r w:rsidRPr="009A1979">
        <w:t>\</w:t>
      </w:r>
      <w:proofErr w:type="spellStart"/>
      <w:r w:rsidRPr="009A1979">
        <w:t>mapsto</w:t>
      </w:r>
      <w:proofErr w:type="spellEnd"/>
      <w:r w:rsidRPr="009A1979">
        <w:t xml:space="preserve"> </w:t>
      </w:r>
      <w:proofErr w:type="spellStart"/>
      <w:r w:rsidRPr="009A1979">
        <w:t>V_t</w:t>
      </w:r>
      <w:proofErr w:type="spellEnd"/>
      <w:r w:rsidRPr="009A1979">
        <w:t>\in\</w:t>
      </w:r>
      <w:proofErr w:type="spellStart"/>
      <w:r w:rsidRPr="009A1979">
        <w:t>mathbb</w:t>
      </w:r>
      <w:proofErr w:type="spellEnd"/>
      <w:r w:rsidRPr="009A1979">
        <w:t xml:space="preserve"> R^7</w:t>
      </w:r>
    </w:p>
    <w:p w14:paraId="529F516C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16. Metrik des FRZK-Raums</w:t>
      </w:r>
    </w:p>
    <w:p w14:paraId="45038C8D" w14:textId="77777777" w:rsidR="009A1979" w:rsidRPr="009A1979" w:rsidRDefault="009A1979" w:rsidP="009A1979">
      <w:r w:rsidRPr="009A1979">
        <w:t>Kapitel 3 beschreibt Metrik nicht als vorausgesetzte Geometrie, sondern als emergentes Ergebnis funktionaler Rückkopplung. Für das Teilnehmerskript wird diese Metrik als euklidische Norm im sieben-dimensionalen Bedeutungsraum konkretisiert.</w:t>
      </w:r>
    </w:p>
    <w:p w14:paraId="3433E1C7" w14:textId="77777777" w:rsidR="009A1979" w:rsidRPr="009A1979" w:rsidRDefault="009A1979" w:rsidP="009A1979">
      <w:r w:rsidRPr="009A1979">
        <w:t>d(</w:t>
      </w:r>
      <w:proofErr w:type="gramStart"/>
      <w:r w:rsidRPr="009A1979">
        <w:t>Va,Vb</w:t>
      </w:r>
      <w:proofErr w:type="gramEnd"/>
      <w:r w:rsidRPr="009A1979">
        <w:t xml:space="preserve">)=∑j=17(Va,j−Vb,j)2d(V_a,V_b)=\sqrt{\sum_{j=1}^{7}(V_{a,j}-V_{b,j})^2}d(Va​,Vb​)=j=1∑7​(Va,j​−Vb,j​)2​ </w:t>
      </w:r>
    </w:p>
    <w:p w14:paraId="45695FFE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d(</w:t>
      </w:r>
      <w:proofErr w:type="spellStart"/>
      <w:r w:rsidRPr="009A1979">
        <w:t>V_</w:t>
      </w:r>
      <w:proofErr w:type="gramStart"/>
      <w:r w:rsidRPr="009A1979">
        <w:t>a,V</w:t>
      </w:r>
      <w:proofErr w:type="gramEnd"/>
      <w:r w:rsidRPr="009A1979">
        <w:t>_b</w:t>
      </w:r>
      <w:proofErr w:type="spellEnd"/>
      <w:r w:rsidRPr="009A1979">
        <w:t>)=\</w:t>
      </w:r>
      <w:proofErr w:type="spellStart"/>
      <w:r w:rsidRPr="009A1979">
        <w:t>sqrt</w:t>
      </w:r>
      <w:proofErr w:type="spellEnd"/>
      <w:r w:rsidRPr="009A1979">
        <w:t>{\</w:t>
      </w:r>
      <w:proofErr w:type="spellStart"/>
      <w:r w:rsidRPr="009A1979">
        <w:t>sum</w:t>
      </w:r>
      <w:proofErr w:type="spellEnd"/>
      <w:r w:rsidRPr="009A1979">
        <w:t>_{j=1}^{7}(V_{</w:t>
      </w:r>
      <w:proofErr w:type="spellStart"/>
      <w:r w:rsidRPr="009A1979">
        <w:t>a,j</w:t>
      </w:r>
      <w:proofErr w:type="spellEnd"/>
      <w:r w:rsidRPr="009A1979">
        <w:t>}-V_{</w:t>
      </w:r>
      <w:proofErr w:type="spellStart"/>
      <w:r w:rsidRPr="009A1979">
        <w:t>b,j</w:t>
      </w:r>
      <w:proofErr w:type="spellEnd"/>
      <w:r w:rsidRPr="009A1979">
        <w:t>})^2}</w:t>
      </w:r>
    </w:p>
    <w:p w14:paraId="76945ECC" w14:textId="77777777" w:rsidR="009A1979" w:rsidRPr="009A1979" w:rsidRDefault="009A1979" w:rsidP="009A1979">
      <w:r w:rsidRPr="009A1979">
        <w:t>Für den Abstand zum Nullzustand ergibt sich die semantische Dichte.</w:t>
      </w:r>
    </w:p>
    <w:p w14:paraId="3505BBE9" w14:textId="77777777" w:rsidR="009A1979" w:rsidRPr="009A1979" w:rsidRDefault="009A1979" w:rsidP="009A1979">
      <w:proofErr w:type="spellStart"/>
      <w:r w:rsidRPr="009A1979">
        <w:t>Dt</w:t>
      </w:r>
      <w:proofErr w:type="spellEnd"/>
      <w:r w:rsidRPr="009A1979">
        <w:t>=d(Vt,</w:t>
      </w:r>
      <w:proofErr w:type="gramStart"/>
      <w:r w:rsidRPr="009A1979">
        <w:t>0)</w:t>
      </w:r>
      <w:proofErr w:type="spellStart"/>
      <w:r w:rsidRPr="009A1979">
        <w:t>D</w:t>
      </w:r>
      <w:proofErr w:type="gramEnd"/>
      <w:r w:rsidRPr="009A1979">
        <w:t>_t</w:t>
      </w:r>
      <w:proofErr w:type="spellEnd"/>
      <w:r w:rsidRPr="009A1979">
        <w:t>=d(V_t,0)</w:t>
      </w:r>
      <w:proofErr w:type="spellStart"/>
      <w:r w:rsidRPr="009A1979">
        <w:t>Dt</w:t>
      </w:r>
      <w:proofErr w:type="spellEnd"/>
      <w:r w:rsidRPr="009A1979">
        <w:t>​=d(</w:t>
      </w:r>
      <w:proofErr w:type="spellStart"/>
      <w:r w:rsidRPr="009A1979">
        <w:t>Vt</w:t>
      </w:r>
      <w:proofErr w:type="spellEnd"/>
      <w:r w:rsidRPr="009A1979">
        <w:t xml:space="preserve">​,0) </w:t>
      </w:r>
    </w:p>
    <w:p w14:paraId="3806A09A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D_t</w:t>
      </w:r>
      <w:proofErr w:type="spellEnd"/>
      <w:r w:rsidRPr="009A1979">
        <w:t>=d(V_t,0)</w:t>
      </w:r>
    </w:p>
    <w:p w14:paraId="714C0E4E" w14:textId="77777777" w:rsidR="009A1979" w:rsidRPr="009A1979" w:rsidRDefault="009A1979" w:rsidP="009A1979">
      <w:r w:rsidRPr="009A1979">
        <w:t>Also:</w:t>
      </w:r>
    </w:p>
    <w:p w14:paraId="0DCDC8CA" w14:textId="77777777" w:rsidR="009A1979" w:rsidRPr="009A1979" w:rsidRDefault="009A1979" w:rsidP="009A1979">
      <w:proofErr w:type="spellStart"/>
      <w:r w:rsidRPr="009A1979">
        <w:t>Dt</w:t>
      </w:r>
      <w:proofErr w:type="spellEnd"/>
      <w:r w:rsidRPr="009A1979">
        <w:t>=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Vt</w:t>
      </w:r>
      <w:r w:rsidRPr="009A1979">
        <w:rPr>
          <w:rFonts w:ascii="Cambria Math" w:hAnsi="Cambria Math" w:cs="Cambria Math"/>
        </w:rPr>
        <w:t>∥</w:t>
      </w:r>
      <w:r w:rsidRPr="009A1979">
        <w:t>D_t</w:t>
      </w:r>
      <w:proofErr w:type="spellEnd"/>
      <w:r w:rsidRPr="009A1979">
        <w:t>=\|</w:t>
      </w:r>
      <w:proofErr w:type="spellStart"/>
      <w:r w:rsidRPr="009A1979">
        <w:t>V_t</w:t>
      </w:r>
      <w:proofErr w:type="spellEnd"/>
      <w:r w:rsidRPr="009A1979">
        <w:t>\|</w:t>
      </w:r>
      <w:proofErr w:type="spellStart"/>
      <w:r w:rsidRPr="009A1979">
        <w:t>Dt</w:t>
      </w:r>
      <w:proofErr w:type="spellEnd"/>
      <w:r w:rsidRPr="009A1979">
        <w:t>​=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Vt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 </w:t>
      </w:r>
    </w:p>
    <w:p w14:paraId="2A9CAA00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D_t</w:t>
      </w:r>
      <w:proofErr w:type="spellEnd"/>
      <w:r w:rsidRPr="009A1979">
        <w:t>=\|</w:t>
      </w:r>
      <w:proofErr w:type="spellStart"/>
      <w:r w:rsidRPr="009A1979">
        <w:t>V_t</w:t>
      </w:r>
      <w:proofErr w:type="spellEnd"/>
      <w:r w:rsidRPr="009A1979">
        <w:t>\|</w:t>
      </w:r>
    </w:p>
    <w:p w14:paraId="573299D1" w14:textId="77777777" w:rsidR="009A1979" w:rsidRPr="009A1979" w:rsidRDefault="009A1979" w:rsidP="009A1979">
      <w:r w:rsidRPr="009A1979">
        <w:t>Ausgeschrieben:</w:t>
      </w:r>
    </w:p>
    <w:p w14:paraId="4B43BC45" w14:textId="77777777" w:rsidR="009A1979" w:rsidRPr="009A1979" w:rsidRDefault="009A1979" w:rsidP="009A1979">
      <w:r w:rsidRPr="009A1979">
        <w:t>Dt=Kt2+St2+At2+Mt2+Met2+Pt2+Rt2D_t=\sqrt{K_t^2+S_t^2+A_t^2+M_t^2+Me_t^2+P_t^2+R_t^</w:t>
      </w:r>
      <w:proofErr w:type="gramStart"/>
      <w:r w:rsidRPr="009A1979">
        <w:t>2}Dt​</w:t>
      </w:r>
      <w:proofErr w:type="gramEnd"/>
      <w:r w:rsidRPr="009A1979">
        <w:t xml:space="preserve">=Kt2​+St2​+At2​+Mt2​+Met2​+Pt2​+Rt2​​ </w:t>
      </w:r>
    </w:p>
    <w:p w14:paraId="009A78A4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D_t</w:t>
      </w:r>
      <w:proofErr w:type="spellEnd"/>
      <w:r w:rsidRPr="009A1979">
        <w:t>=\</w:t>
      </w:r>
      <w:proofErr w:type="spellStart"/>
      <w:r w:rsidRPr="009A1979">
        <w:t>sqrt</w:t>
      </w:r>
      <w:proofErr w:type="spellEnd"/>
      <w:r w:rsidRPr="009A1979">
        <w:t>{K_t^2+S_t^2+A_t^2+M_t^2+Me_t^2+P_t^2+R_t^2}</w:t>
      </w:r>
    </w:p>
    <w:p w14:paraId="4112C953" w14:textId="77777777" w:rsidR="009A1979" w:rsidRPr="009A1979" w:rsidRDefault="009A1979" w:rsidP="009A1979">
      <w:r w:rsidRPr="009A1979">
        <w:t>Die semantische Dichte ist damit nicht einfach ein Mittelwert. Sie ist die metrische Entfernung des Bedeutungszustands vom Nullzustand.</w:t>
      </w:r>
    </w:p>
    <w:p w14:paraId="08C25344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17. Richtungsvektor</w:t>
      </w:r>
    </w:p>
    <w:p w14:paraId="22011C0A" w14:textId="77777777" w:rsidR="009A1979" w:rsidRPr="009A1979" w:rsidRDefault="009A1979" w:rsidP="009A1979">
      <w:r w:rsidRPr="009A1979">
        <w:t>Da Dichte nur die Stärke beschreibt, benötigt das FRZK zusätzlich die Richtung des Zustands.</w:t>
      </w:r>
    </w:p>
    <w:p w14:paraId="1F9D7849" w14:textId="77777777" w:rsidR="009A1979" w:rsidRPr="009A1979" w:rsidRDefault="009A1979" w:rsidP="009A1979">
      <w:proofErr w:type="spellStart"/>
      <w:r w:rsidRPr="009A1979">
        <w:t>Xt</w:t>
      </w:r>
      <w:proofErr w:type="spellEnd"/>
      <w:r w:rsidRPr="009A1979">
        <w:t>=</w:t>
      </w:r>
      <w:proofErr w:type="spellStart"/>
      <w:r w:rsidRPr="009A1979">
        <w:t>Vt</w:t>
      </w:r>
      <w:r w:rsidRPr="009A1979">
        <w:rPr>
          <w:rFonts w:ascii="Cambria Math" w:hAnsi="Cambria Math" w:cs="Cambria Math"/>
        </w:rPr>
        <w:t>∥</w:t>
      </w:r>
      <w:r w:rsidRPr="009A1979">
        <w:t>Vt</w:t>
      </w:r>
      <w:proofErr w:type="spellEnd"/>
      <w:r w:rsidRPr="009A1979">
        <w:rPr>
          <w:rFonts w:ascii="Cambria Math" w:hAnsi="Cambria Math" w:cs="Cambria Math"/>
        </w:rPr>
        <w:t>∥</w:t>
      </w:r>
      <w:r w:rsidRPr="009A1979">
        <w:t>+</w:t>
      </w:r>
      <w:proofErr w:type="spellStart"/>
      <w:r w:rsidRPr="009A1979">
        <w:t>εX_t</w:t>
      </w:r>
      <w:proofErr w:type="spellEnd"/>
      <w:r w:rsidRPr="009A1979">
        <w:t>=\</w:t>
      </w:r>
      <w:proofErr w:type="spellStart"/>
      <w:r w:rsidRPr="009A1979">
        <w:t>frac</w:t>
      </w:r>
      <w:proofErr w:type="spellEnd"/>
      <w:r w:rsidRPr="009A1979">
        <w:t>{</w:t>
      </w:r>
      <w:proofErr w:type="spellStart"/>
      <w:r w:rsidRPr="009A1979">
        <w:t>V_</w:t>
      </w:r>
      <w:proofErr w:type="gramStart"/>
      <w:r w:rsidRPr="009A1979">
        <w:t>t</w:t>
      </w:r>
      <w:proofErr w:type="spellEnd"/>
      <w:r w:rsidRPr="009A1979">
        <w:t>}{</w:t>
      </w:r>
      <w:proofErr w:type="gramEnd"/>
      <w:r w:rsidRPr="009A1979">
        <w:t>\|</w:t>
      </w:r>
      <w:proofErr w:type="spellStart"/>
      <w:r w:rsidRPr="009A1979">
        <w:t>V_t</w:t>
      </w:r>
      <w:proofErr w:type="spellEnd"/>
      <w:r w:rsidRPr="009A1979">
        <w:t>\|+\</w:t>
      </w:r>
      <w:proofErr w:type="spellStart"/>
      <w:r w:rsidRPr="009A1979">
        <w:t>varepsilon</w:t>
      </w:r>
      <w:proofErr w:type="spellEnd"/>
      <w:r w:rsidRPr="009A1979">
        <w:t>}</w:t>
      </w:r>
      <w:proofErr w:type="spellStart"/>
      <w:r w:rsidRPr="009A1979">
        <w:t>Xt</w:t>
      </w:r>
      <w:proofErr w:type="spellEnd"/>
      <w:r w:rsidRPr="009A1979">
        <w:t>​=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Vt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>+</w:t>
      </w:r>
      <w:proofErr w:type="spellStart"/>
      <w:r w:rsidRPr="009A1979">
        <w:t>εVt</w:t>
      </w:r>
      <w:proofErr w:type="spellEnd"/>
      <w:r w:rsidRPr="009A1979">
        <w:t xml:space="preserve">​​ </w:t>
      </w:r>
    </w:p>
    <w:p w14:paraId="771C5B63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X_t</w:t>
      </w:r>
      <w:proofErr w:type="spellEnd"/>
      <w:r w:rsidRPr="009A1979">
        <w:t>=\</w:t>
      </w:r>
      <w:proofErr w:type="spellStart"/>
      <w:r w:rsidRPr="009A1979">
        <w:t>frac</w:t>
      </w:r>
      <w:proofErr w:type="spellEnd"/>
      <w:r w:rsidRPr="009A1979">
        <w:t>{</w:t>
      </w:r>
      <w:proofErr w:type="spellStart"/>
      <w:r w:rsidRPr="009A1979">
        <w:t>V_</w:t>
      </w:r>
      <w:proofErr w:type="gramStart"/>
      <w:r w:rsidRPr="009A1979">
        <w:t>t</w:t>
      </w:r>
      <w:proofErr w:type="spellEnd"/>
      <w:r w:rsidRPr="009A1979">
        <w:t>}{</w:t>
      </w:r>
      <w:proofErr w:type="gramEnd"/>
      <w:r w:rsidRPr="009A1979">
        <w:t>\|</w:t>
      </w:r>
      <w:proofErr w:type="spellStart"/>
      <w:r w:rsidRPr="009A1979">
        <w:t>V_t</w:t>
      </w:r>
      <w:proofErr w:type="spellEnd"/>
      <w:r w:rsidRPr="009A1979">
        <w:t>\|+\</w:t>
      </w:r>
      <w:proofErr w:type="spellStart"/>
      <w:r w:rsidRPr="009A1979">
        <w:t>varepsilon</w:t>
      </w:r>
      <w:proofErr w:type="spellEnd"/>
      <w:r w:rsidRPr="009A1979">
        <w:t>}</w:t>
      </w:r>
    </w:p>
    <w:p w14:paraId="15EAE120" w14:textId="77777777" w:rsidR="009A1979" w:rsidRPr="009A1979" w:rsidRDefault="009A1979" w:rsidP="009A1979">
      <w:r w:rsidRPr="009A1979">
        <w:t>mit:</w:t>
      </w:r>
    </w:p>
    <w:p w14:paraId="6ECB3B59" w14:textId="77777777" w:rsidR="009A1979" w:rsidRPr="009A1979" w:rsidRDefault="009A1979" w:rsidP="009A1979">
      <w:r w:rsidRPr="009A1979">
        <w:t>ε=10−9\</w:t>
      </w:r>
      <w:proofErr w:type="spellStart"/>
      <w:r w:rsidRPr="009A1979">
        <w:t>varepsilon</w:t>
      </w:r>
      <w:proofErr w:type="spellEnd"/>
      <w:r w:rsidRPr="009A1979">
        <w:t>=10</w:t>
      </w:r>
      <w:proofErr w:type="gramStart"/>
      <w:r w:rsidRPr="009A1979">
        <w:t>^{</w:t>
      </w:r>
      <w:proofErr w:type="gramEnd"/>
      <w:r w:rsidRPr="009A1979">
        <w:t xml:space="preserve">-9}ε=10−9 </w:t>
      </w:r>
    </w:p>
    <w:p w14:paraId="05B0C46A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spellStart"/>
      <w:r w:rsidRPr="009A1979">
        <w:t>varepsilon</w:t>
      </w:r>
      <w:proofErr w:type="spellEnd"/>
      <w:r w:rsidRPr="009A1979">
        <w:t>=10</w:t>
      </w:r>
      <w:proofErr w:type="gramStart"/>
      <w:r w:rsidRPr="009A1979">
        <w:t>^{</w:t>
      </w:r>
      <w:proofErr w:type="gramEnd"/>
      <w:r w:rsidRPr="009A1979">
        <w:t>-9}</w:t>
      </w:r>
    </w:p>
    <w:p w14:paraId="696BCC61" w14:textId="77777777" w:rsidR="009A1979" w:rsidRPr="009A1979" w:rsidRDefault="009A1979" w:rsidP="009A1979">
      <w:r w:rsidRPr="009A1979">
        <w:t>Der normierte Richtungsvektor lautet:</w:t>
      </w:r>
    </w:p>
    <w:p w14:paraId="678C9614" w14:textId="77777777" w:rsidR="009A1979" w:rsidRPr="009A1979" w:rsidRDefault="009A1979" w:rsidP="009A1979">
      <w:r w:rsidRPr="009A1979">
        <w:t>Xt=(</w:t>
      </w:r>
      <w:proofErr w:type="gramStart"/>
      <w:r w:rsidRPr="009A1979">
        <w:t>xK,xS</w:t>
      </w:r>
      <w:proofErr w:type="gramEnd"/>
      <w:r w:rsidRPr="009A1979">
        <w:t xml:space="preserve">,xA,xM,xMe,xP,xR)X_t=(x_K,x_S,x_A,x_M,x_{Me},x_P,x_R)Xt​=(xK​,xS​,xA​,xM​,xMe​,xP​,xR​) </w:t>
      </w:r>
    </w:p>
    <w:p w14:paraId="17666C3D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X_t</w:t>
      </w:r>
      <w:proofErr w:type="spellEnd"/>
      <w:r w:rsidRPr="009A1979">
        <w:t>=(</w:t>
      </w:r>
      <w:proofErr w:type="spellStart"/>
      <w:r w:rsidRPr="009A1979">
        <w:t>x_</w:t>
      </w:r>
      <w:proofErr w:type="gramStart"/>
      <w:r w:rsidRPr="009A1979">
        <w:t>K,x</w:t>
      </w:r>
      <w:proofErr w:type="gramEnd"/>
      <w:r w:rsidRPr="009A1979">
        <w:t>_S,x_A,x_M,x</w:t>
      </w:r>
      <w:proofErr w:type="spellEnd"/>
      <w:r w:rsidRPr="009A1979">
        <w:t>_{Me},</w:t>
      </w:r>
      <w:proofErr w:type="spellStart"/>
      <w:r w:rsidRPr="009A1979">
        <w:t>x_P,x_R</w:t>
      </w:r>
      <w:proofErr w:type="spellEnd"/>
      <w:r w:rsidRPr="009A1979">
        <w:t>)</w:t>
      </w:r>
    </w:p>
    <w:p w14:paraId="4F531403" w14:textId="77777777" w:rsidR="009A1979" w:rsidRPr="009A1979" w:rsidRDefault="009A1979" w:rsidP="009A1979">
      <w:r w:rsidRPr="009A1979">
        <w:t>Damit trennt das Modell zwei Ebenen:</w:t>
      </w:r>
    </w:p>
    <w:p w14:paraId="4133853E" w14:textId="77777777" w:rsidR="009A1979" w:rsidRPr="009A1979" w:rsidRDefault="009A1979" w:rsidP="009A1979">
      <w:proofErr w:type="spellStart"/>
      <w:r w:rsidRPr="009A1979">
        <w:t>Dt</w:t>
      </w:r>
      <w:proofErr w:type="spellEnd"/>
      <w:r w:rsidRPr="009A1979">
        <w:t>=</w:t>
      </w:r>
      <w:proofErr w:type="spellStart"/>
      <w:r w:rsidRPr="009A1979">
        <w:t>Sta¨rke</w:t>
      </w:r>
      <w:proofErr w:type="spellEnd"/>
      <w:r w:rsidRPr="009A1979">
        <w:t> des </w:t>
      </w:r>
      <w:proofErr w:type="spellStart"/>
      <w:r w:rsidRPr="009A1979">
        <w:t>ZustandsD_t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Stärke des Zustands}</w:t>
      </w:r>
      <w:proofErr w:type="spellStart"/>
      <w:r w:rsidRPr="009A1979">
        <w:t>Dt</w:t>
      </w:r>
      <w:proofErr w:type="spellEnd"/>
      <w:r w:rsidRPr="009A1979">
        <w:t>​=</w:t>
      </w:r>
      <w:proofErr w:type="spellStart"/>
      <w:r w:rsidRPr="009A1979">
        <w:t>Sta¨rke</w:t>
      </w:r>
      <w:proofErr w:type="spellEnd"/>
      <w:r w:rsidRPr="009A1979">
        <w:t xml:space="preserve"> des Zustands </w:t>
      </w:r>
    </w:p>
    <w:p w14:paraId="708B604E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D_t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Stärke des Zustands}</w:t>
      </w:r>
    </w:p>
    <w:p w14:paraId="2DFA86CD" w14:textId="77777777" w:rsidR="009A1979" w:rsidRPr="009A1979" w:rsidRDefault="009A1979" w:rsidP="009A1979">
      <w:proofErr w:type="spellStart"/>
      <w:r w:rsidRPr="009A1979">
        <w:t>Xt</w:t>
      </w:r>
      <w:proofErr w:type="spellEnd"/>
      <w:r w:rsidRPr="009A1979">
        <w:t>=Richtung des </w:t>
      </w:r>
      <w:proofErr w:type="spellStart"/>
      <w:r w:rsidRPr="009A1979">
        <w:t>ZustandsX_t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Richtung des Zustands}</w:t>
      </w:r>
      <w:proofErr w:type="spellStart"/>
      <w:r w:rsidRPr="009A1979">
        <w:t>Xt</w:t>
      </w:r>
      <w:proofErr w:type="spellEnd"/>
      <w:r w:rsidRPr="009A1979">
        <w:t xml:space="preserve">​=Richtung des Zustands </w:t>
      </w:r>
    </w:p>
    <w:p w14:paraId="7F1220B0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X_t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Richtung des Zustands}</w:t>
      </w:r>
    </w:p>
    <w:p w14:paraId="757D054F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lastRenderedPageBreak/>
        <w:t>18. Dominanzstruktur</w:t>
      </w:r>
    </w:p>
    <w:p w14:paraId="58418DD3" w14:textId="77777777" w:rsidR="009A1979" w:rsidRPr="009A1979" w:rsidRDefault="009A1979" w:rsidP="009A1979">
      <w:r w:rsidRPr="009A1979">
        <w:t>Die dominante Dimension ist die stärkste funktionale Ausprägung im aktuellen Zustand.</w:t>
      </w:r>
    </w:p>
    <w:p w14:paraId="65EAC7AB" w14:textId="77777777" w:rsidR="009A1979" w:rsidRPr="009A1979" w:rsidRDefault="009A1979" w:rsidP="009A1979">
      <w:r w:rsidRPr="009A1979">
        <w:t>dt=arg</w:t>
      </w:r>
      <w:r w:rsidRPr="009A1979">
        <w:rPr>
          <w:rFonts w:ascii="Cambria Math" w:hAnsi="Cambria Math" w:cs="Cambria Math"/>
        </w:rPr>
        <w:t>⁡</w:t>
      </w:r>
      <w:r w:rsidRPr="009A1979">
        <w:t>max</w:t>
      </w:r>
      <w:r w:rsidRPr="009A1979">
        <w:rPr>
          <w:rFonts w:ascii="Cambria Math" w:hAnsi="Cambria Math" w:cs="Cambria Math"/>
        </w:rPr>
        <w:t>⁡</w:t>
      </w:r>
      <w:r w:rsidRPr="009A1979">
        <w:t>j</w:t>
      </w:r>
      <w:r w:rsidRPr="009A1979">
        <w:rPr>
          <w:rFonts w:ascii="Cambria Math" w:hAnsi="Cambria Math" w:cs="Cambria Math"/>
        </w:rPr>
        <w:t>∈</w:t>
      </w:r>
      <w:r w:rsidRPr="009A1979">
        <w:t>{</w:t>
      </w:r>
      <w:proofErr w:type="gramStart"/>
      <w:r w:rsidRPr="009A1979">
        <w:t>1,…</w:t>
      </w:r>
      <w:proofErr w:type="gramEnd"/>
      <w:r w:rsidRPr="009A1979">
        <w:t>,7}</w:t>
      </w:r>
      <w:r w:rsidRPr="009A1979">
        <w:rPr>
          <w:rFonts w:ascii="Cambria Math" w:hAnsi="Cambria Math" w:cs="Cambria Math"/>
        </w:rPr>
        <w:t>∣</w:t>
      </w:r>
      <w:r w:rsidRPr="009A1979">
        <w:t>Vt,j</w:t>
      </w:r>
      <w:r w:rsidRPr="009A1979">
        <w:rPr>
          <w:rFonts w:ascii="Cambria Math" w:hAnsi="Cambria Math" w:cs="Cambria Math"/>
        </w:rPr>
        <w:t>∣</w:t>
      </w:r>
      <w:r w:rsidRPr="009A1979">
        <w:t>d_t=\arg\max_{j\in\{1,\dots,7\}}|V_{t,j}|dt​=argj</w:t>
      </w:r>
      <w:r w:rsidRPr="009A1979">
        <w:rPr>
          <w:rFonts w:ascii="Cambria Math" w:hAnsi="Cambria Math" w:cs="Cambria Math"/>
        </w:rPr>
        <w:t>∈</w:t>
      </w:r>
      <w:r w:rsidRPr="009A1979">
        <w:t>{1,…,7}max​</w:t>
      </w:r>
      <w:r w:rsidRPr="009A1979">
        <w:rPr>
          <w:rFonts w:ascii="Cambria Math" w:hAnsi="Cambria Math" w:cs="Cambria Math"/>
        </w:rPr>
        <w:t>∣</w:t>
      </w:r>
      <w:r w:rsidRPr="009A1979">
        <w:t>Vt,j​</w:t>
      </w:r>
      <w:r w:rsidRPr="009A1979">
        <w:rPr>
          <w:rFonts w:ascii="Cambria Math" w:hAnsi="Cambria Math" w:cs="Cambria Math"/>
        </w:rPr>
        <w:t>∣</w:t>
      </w:r>
      <w:r w:rsidRPr="009A1979">
        <w:t xml:space="preserve"> </w:t>
      </w:r>
    </w:p>
    <w:p w14:paraId="7AFADA2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d_t</w:t>
      </w:r>
      <w:proofErr w:type="spellEnd"/>
      <w:r w:rsidRPr="009A1979">
        <w:t>=\arg\</w:t>
      </w:r>
      <w:proofErr w:type="spellStart"/>
      <w:r w:rsidRPr="009A1979">
        <w:t>max</w:t>
      </w:r>
      <w:proofErr w:type="spellEnd"/>
      <w:r w:rsidRPr="009A1979">
        <w:t>_{j\in\{</w:t>
      </w:r>
      <w:proofErr w:type="gramStart"/>
      <w:r w:rsidRPr="009A1979">
        <w:t>1,\</w:t>
      </w:r>
      <w:proofErr w:type="gramEnd"/>
      <w:r w:rsidRPr="009A1979">
        <w:t>dots,7\}}|V_{</w:t>
      </w:r>
      <w:proofErr w:type="spellStart"/>
      <w:r w:rsidRPr="009A1979">
        <w:t>t,j</w:t>
      </w:r>
      <w:proofErr w:type="spellEnd"/>
      <w:r w:rsidRPr="009A1979">
        <w:t>}|</w:t>
      </w:r>
    </w:p>
    <w:p w14:paraId="04905E72" w14:textId="77777777" w:rsidR="009A1979" w:rsidRPr="009A1979" w:rsidRDefault="009A1979" w:rsidP="009A1979">
      <w:r w:rsidRPr="009A1979">
        <w:t>Der Dominanzwert lautet:</w:t>
      </w:r>
    </w:p>
    <w:p w14:paraId="3183DF28" w14:textId="77777777" w:rsidR="009A1979" w:rsidRPr="009A1979" w:rsidRDefault="009A1979" w:rsidP="009A1979">
      <w:proofErr w:type="spellStart"/>
      <w:r w:rsidRPr="009A1979">
        <w:t>δt</w:t>
      </w:r>
      <w:proofErr w:type="spellEnd"/>
      <w:r w:rsidRPr="009A1979">
        <w:t>=</w:t>
      </w:r>
      <w:proofErr w:type="spellStart"/>
      <w:proofErr w:type="gramStart"/>
      <w:r w:rsidRPr="009A1979">
        <w:t>Vt,dt</w:t>
      </w:r>
      <w:proofErr w:type="spellEnd"/>
      <w:proofErr w:type="gramEnd"/>
      <w:r w:rsidRPr="009A1979">
        <w:t>\</w:t>
      </w:r>
      <w:proofErr w:type="spellStart"/>
      <w:r w:rsidRPr="009A1979">
        <w:t>delta_t</w:t>
      </w:r>
      <w:proofErr w:type="spellEnd"/>
      <w:r w:rsidRPr="009A1979">
        <w:t>=V_{</w:t>
      </w:r>
      <w:proofErr w:type="spellStart"/>
      <w:r w:rsidRPr="009A1979">
        <w:t>t,d_t</w:t>
      </w:r>
      <w:proofErr w:type="spellEnd"/>
      <w:r w:rsidRPr="009A1979">
        <w:t>}</w:t>
      </w:r>
      <w:proofErr w:type="spellStart"/>
      <w:r w:rsidRPr="009A1979">
        <w:t>δt</w:t>
      </w:r>
      <w:proofErr w:type="spellEnd"/>
      <w:r w:rsidRPr="009A1979">
        <w:t>​=</w:t>
      </w:r>
      <w:proofErr w:type="spellStart"/>
      <w:r w:rsidRPr="009A1979">
        <w:t>Vt,dt</w:t>
      </w:r>
      <w:proofErr w:type="spellEnd"/>
      <w:r w:rsidRPr="009A1979">
        <w:t xml:space="preserve">​​ </w:t>
      </w:r>
    </w:p>
    <w:p w14:paraId="2B14CDA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spellStart"/>
      <w:r w:rsidRPr="009A1979">
        <w:t>delta_t</w:t>
      </w:r>
      <w:proofErr w:type="spellEnd"/>
      <w:r w:rsidRPr="009A1979">
        <w:t>=V_{</w:t>
      </w:r>
      <w:proofErr w:type="spellStart"/>
      <w:proofErr w:type="gramStart"/>
      <w:r w:rsidRPr="009A1979">
        <w:t>t,d</w:t>
      </w:r>
      <w:proofErr w:type="gramEnd"/>
      <w:r w:rsidRPr="009A1979">
        <w:t>_t</w:t>
      </w:r>
      <w:proofErr w:type="spellEnd"/>
      <w:r w:rsidRPr="009A1979">
        <w:t>}</w:t>
      </w:r>
    </w:p>
    <w:p w14:paraId="582294D9" w14:textId="77777777" w:rsidR="009A1979" w:rsidRPr="009A1979" w:rsidRDefault="009A1979" w:rsidP="009A1979">
      <w:r w:rsidRPr="009A1979">
        <w:t>Der Betrag zeigt die Stärke der Dominanz:</w:t>
      </w:r>
    </w:p>
    <w:p w14:paraId="41B53B79" w14:textId="77777777" w:rsidR="009A1979" w:rsidRPr="009A1979" w:rsidRDefault="009A1979" w:rsidP="009A1979">
      <w:r w:rsidRPr="009A1979">
        <w:rPr>
          <w:rFonts w:ascii="Cambria Math" w:hAnsi="Cambria Math" w:cs="Cambria Math"/>
        </w:rPr>
        <w:t>∣</w:t>
      </w:r>
      <w:proofErr w:type="spellStart"/>
      <w:r w:rsidRPr="009A1979">
        <w:t>δt</w:t>
      </w:r>
      <w:proofErr w:type="spellEnd"/>
      <w:r w:rsidRPr="009A1979">
        <w:rPr>
          <w:rFonts w:ascii="Cambria Math" w:hAnsi="Cambria Math" w:cs="Cambria Math"/>
        </w:rPr>
        <w:t>∣</w:t>
      </w:r>
      <w:r w:rsidRPr="009A1979">
        <w:t>=</w:t>
      </w:r>
      <w:proofErr w:type="spellStart"/>
      <w:r w:rsidRPr="009A1979">
        <w:t>max</w:t>
      </w:r>
      <w:r w:rsidRPr="009A1979">
        <w:rPr>
          <w:rFonts w:ascii="Cambria Math" w:hAnsi="Cambria Math" w:cs="Cambria Math"/>
        </w:rPr>
        <w:t>⁡</w:t>
      </w:r>
      <w:r w:rsidRPr="009A1979">
        <w:t>j</w:t>
      </w:r>
      <w:r w:rsidRPr="009A1979">
        <w:rPr>
          <w:rFonts w:ascii="Cambria Math" w:hAnsi="Cambria Math" w:cs="Cambria Math"/>
        </w:rPr>
        <w:t>∣</w:t>
      </w:r>
      <w:proofErr w:type="gramStart"/>
      <w:r w:rsidRPr="009A1979">
        <w:t>Vt,j</w:t>
      </w:r>
      <w:proofErr w:type="spellEnd"/>
      <w:proofErr w:type="gramEnd"/>
      <w:r w:rsidRPr="009A1979">
        <w:rPr>
          <w:rFonts w:ascii="Cambria Math" w:hAnsi="Cambria Math" w:cs="Cambria Math"/>
        </w:rPr>
        <w:t>∣</w:t>
      </w:r>
      <w:r w:rsidRPr="009A1979">
        <w:t>|\</w:t>
      </w:r>
      <w:proofErr w:type="spellStart"/>
      <w:r w:rsidRPr="009A1979">
        <w:t>delta_t</w:t>
      </w:r>
      <w:proofErr w:type="spellEnd"/>
      <w:r w:rsidRPr="009A1979">
        <w:t>|=\</w:t>
      </w:r>
      <w:proofErr w:type="spellStart"/>
      <w:r w:rsidRPr="009A1979">
        <w:t>max_j|V</w:t>
      </w:r>
      <w:proofErr w:type="spellEnd"/>
      <w:r w:rsidRPr="009A1979">
        <w:t>_{</w:t>
      </w:r>
      <w:proofErr w:type="spellStart"/>
      <w:r w:rsidRPr="009A1979">
        <w:t>t,j</w:t>
      </w:r>
      <w:proofErr w:type="spellEnd"/>
      <w:r w:rsidRPr="009A1979">
        <w:t>}|</w:t>
      </w:r>
      <w:r w:rsidRPr="009A1979">
        <w:rPr>
          <w:rFonts w:ascii="Cambria Math" w:hAnsi="Cambria Math" w:cs="Cambria Math"/>
        </w:rPr>
        <w:t>∣</w:t>
      </w:r>
      <w:proofErr w:type="spellStart"/>
      <w:r w:rsidRPr="009A1979">
        <w:t>δt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∣</w:t>
      </w:r>
      <w:r w:rsidRPr="009A1979">
        <w:t>=</w:t>
      </w:r>
      <w:proofErr w:type="spellStart"/>
      <w:r w:rsidRPr="009A1979">
        <w:t>jmax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∣</w:t>
      </w:r>
      <w:proofErr w:type="spellStart"/>
      <w:r w:rsidRPr="009A1979">
        <w:t>Vt,j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∣</w:t>
      </w:r>
      <w:r w:rsidRPr="009A1979">
        <w:t xml:space="preserve"> </w:t>
      </w:r>
    </w:p>
    <w:p w14:paraId="60B7675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|\</w:t>
      </w:r>
      <w:proofErr w:type="spellStart"/>
      <w:r w:rsidRPr="009A1979">
        <w:t>delta_t</w:t>
      </w:r>
      <w:proofErr w:type="spellEnd"/>
      <w:r w:rsidRPr="009A1979">
        <w:t>|=\</w:t>
      </w:r>
      <w:proofErr w:type="spellStart"/>
      <w:r w:rsidRPr="009A1979">
        <w:t>max_j|V</w:t>
      </w:r>
      <w:proofErr w:type="spellEnd"/>
      <w:r w:rsidRPr="009A1979">
        <w:t>_{</w:t>
      </w:r>
      <w:proofErr w:type="spellStart"/>
      <w:proofErr w:type="gramStart"/>
      <w:r w:rsidRPr="009A1979">
        <w:t>t,j</w:t>
      </w:r>
      <w:proofErr w:type="spellEnd"/>
      <w:proofErr w:type="gramEnd"/>
      <w:r w:rsidRPr="009A1979">
        <w:t>}|</w:t>
      </w:r>
    </w:p>
    <w:p w14:paraId="7704ABBA" w14:textId="77777777" w:rsidR="009A1979" w:rsidRPr="009A1979" w:rsidRDefault="009A1979" w:rsidP="009A1979">
      <w:r w:rsidRPr="009A1979">
        <w:t>Das Vorzeichen zeigt, ob die dominante Achse positiv oder negativ wirkt.</w:t>
      </w:r>
    </w:p>
    <w:p w14:paraId="093CFC14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19. Polarität</w:t>
      </w:r>
    </w:p>
    <w:p w14:paraId="039F4856" w14:textId="77777777" w:rsidR="009A1979" w:rsidRPr="009A1979" w:rsidRDefault="009A1979" w:rsidP="009A1979">
      <w:r w:rsidRPr="009A1979">
        <w:t>Die Polarität beschreibt die Gesamtrichtung des Zustands.</w:t>
      </w:r>
    </w:p>
    <w:p w14:paraId="10A6C025" w14:textId="77777777" w:rsidR="009A1979" w:rsidRPr="009A1979" w:rsidRDefault="009A1979" w:rsidP="009A1979">
      <w:r w:rsidRPr="009A1979">
        <w:t>pt=sign</w:t>
      </w:r>
      <w:r w:rsidRPr="009A1979">
        <w:rPr>
          <w:rFonts w:ascii="Cambria Math" w:hAnsi="Cambria Math" w:cs="Cambria Math"/>
        </w:rPr>
        <w:t>⁡</w:t>
      </w:r>
      <w:r w:rsidRPr="009A1979">
        <w:t>(∑j=17</w:t>
      </w:r>
      <w:proofErr w:type="gramStart"/>
      <w:r w:rsidRPr="009A1979">
        <w:t>Vt,j</w:t>
      </w:r>
      <w:proofErr w:type="gramEnd"/>
      <w:r w:rsidRPr="009A1979">
        <w:t xml:space="preserve">)p_t=\operatorname{sign}\left(\sum_{j=1}^{7}V_{t,j}\right)pt​=sign(j=1∑7​Vt,j​) </w:t>
      </w:r>
    </w:p>
    <w:p w14:paraId="6826080E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p_t</w:t>
      </w:r>
      <w:proofErr w:type="spellEnd"/>
      <w:r w:rsidRPr="009A1979">
        <w:t>=\</w:t>
      </w:r>
      <w:proofErr w:type="spellStart"/>
      <w:r w:rsidRPr="009A1979">
        <w:t>operatorname</w:t>
      </w:r>
      <w:proofErr w:type="spellEnd"/>
      <w:r w:rsidRPr="009A1979">
        <w:t>{</w:t>
      </w:r>
      <w:proofErr w:type="spellStart"/>
      <w:r w:rsidRPr="009A1979">
        <w:t>sign</w:t>
      </w:r>
      <w:proofErr w:type="spellEnd"/>
      <w:r w:rsidRPr="009A1979">
        <w:t>}\</w:t>
      </w:r>
      <w:proofErr w:type="spellStart"/>
      <w:r w:rsidRPr="009A1979">
        <w:t>left</w:t>
      </w:r>
      <w:proofErr w:type="spellEnd"/>
      <w:r w:rsidRPr="009A1979">
        <w:t>(\</w:t>
      </w:r>
      <w:proofErr w:type="spellStart"/>
      <w:r w:rsidRPr="009A1979">
        <w:t>sum</w:t>
      </w:r>
      <w:proofErr w:type="spellEnd"/>
      <w:r w:rsidRPr="009A1979">
        <w:t>_{j=</w:t>
      </w:r>
      <w:proofErr w:type="gramStart"/>
      <w:r w:rsidRPr="009A1979">
        <w:t>1}^</w:t>
      </w:r>
      <w:proofErr w:type="gramEnd"/>
      <w:r w:rsidRPr="009A1979">
        <w:t>{7}V_{</w:t>
      </w:r>
      <w:proofErr w:type="spellStart"/>
      <w:r w:rsidRPr="009A1979">
        <w:t>t,j</w:t>
      </w:r>
      <w:proofErr w:type="spellEnd"/>
      <w:r w:rsidRPr="009A1979">
        <w:t>}\</w:t>
      </w:r>
      <w:proofErr w:type="spellStart"/>
      <w:r w:rsidRPr="009A1979">
        <w:t>right</w:t>
      </w:r>
      <w:proofErr w:type="spellEnd"/>
      <w:r w:rsidRPr="009A1979">
        <w:t>)</w:t>
      </w:r>
    </w:p>
    <w:p w14:paraId="160FFF45" w14:textId="77777777" w:rsidR="009A1979" w:rsidRPr="009A1979" w:rsidRDefault="009A1979" w:rsidP="009A1979">
      <w:r w:rsidRPr="009A1979">
        <w:t>Damit gilt:</w:t>
      </w:r>
    </w:p>
    <w:p w14:paraId="7EC0A90B" w14:textId="77777777" w:rsidR="009A1979" w:rsidRPr="009A1979" w:rsidRDefault="009A1979" w:rsidP="009A1979">
      <w:proofErr w:type="spellStart"/>
      <w:r w:rsidRPr="009A1979">
        <w:t>pt</w:t>
      </w:r>
      <w:proofErr w:type="spellEnd"/>
      <w:r w:rsidRPr="009A1979">
        <w:t xml:space="preserve">=1p_t=1pt​=1 </w:t>
      </w:r>
    </w:p>
    <w:p w14:paraId="402206EE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p_t</w:t>
      </w:r>
      <w:proofErr w:type="spellEnd"/>
      <w:r w:rsidRPr="009A1979">
        <w:t>=1</w:t>
      </w:r>
    </w:p>
    <w:p w14:paraId="74709CB8" w14:textId="77777777" w:rsidR="009A1979" w:rsidRPr="009A1979" w:rsidRDefault="009A1979" w:rsidP="009A1979">
      <w:r w:rsidRPr="009A1979">
        <w:t>für einen positiven Gesamtzustand,</w:t>
      </w:r>
    </w:p>
    <w:p w14:paraId="1F392AE5" w14:textId="77777777" w:rsidR="009A1979" w:rsidRPr="009A1979" w:rsidRDefault="009A1979" w:rsidP="009A1979">
      <w:proofErr w:type="spellStart"/>
      <w:r w:rsidRPr="009A1979">
        <w:t>pt</w:t>
      </w:r>
      <w:proofErr w:type="spellEnd"/>
      <w:r w:rsidRPr="009A1979">
        <w:t xml:space="preserve">=−1p_t=-1pt​=−1 </w:t>
      </w:r>
    </w:p>
    <w:p w14:paraId="6F2F43F8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p_t</w:t>
      </w:r>
      <w:proofErr w:type="spellEnd"/>
      <w:r w:rsidRPr="009A1979">
        <w:t>=-1</w:t>
      </w:r>
    </w:p>
    <w:p w14:paraId="034F6474" w14:textId="77777777" w:rsidR="009A1979" w:rsidRPr="009A1979" w:rsidRDefault="009A1979" w:rsidP="009A1979">
      <w:r w:rsidRPr="009A1979">
        <w:t>für einen negativen Gesamtzustand,</w:t>
      </w:r>
    </w:p>
    <w:p w14:paraId="17CD6439" w14:textId="77777777" w:rsidR="009A1979" w:rsidRPr="009A1979" w:rsidRDefault="009A1979" w:rsidP="009A1979">
      <w:proofErr w:type="spellStart"/>
      <w:r w:rsidRPr="009A1979">
        <w:t>pt</w:t>
      </w:r>
      <w:proofErr w:type="spellEnd"/>
      <w:r w:rsidRPr="009A1979">
        <w:t xml:space="preserve">=0p_t=0pt​=0 </w:t>
      </w:r>
    </w:p>
    <w:p w14:paraId="3D8AAD6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p_t</w:t>
      </w:r>
      <w:proofErr w:type="spellEnd"/>
      <w:r w:rsidRPr="009A1979">
        <w:t>=0</w:t>
      </w:r>
    </w:p>
    <w:p w14:paraId="0C2A6ECF" w14:textId="77777777" w:rsidR="009A1979" w:rsidRPr="009A1979" w:rsidRDefault="009A1979" w:rsidP="009A1979">
      <w:r w:rsidRPr="009A1979">
        <w:t>für einen ausgeglichenen Zustand.</w:t>
      </w:r>
    </w:p>
    <w:p w14:paraId="52E9A562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20. Zeitstruktur und Drift</w:t>
      </w:r>
    </w:p>
    <w:p w14:paraId="687A848E" w14:textId="77777777" w:rsidR="009A1979" w:rsidRPr="009A1979" w:rsidRDefault="009A1979" w:rsidP="009A1979">
      <w:r w:rsidRPr="009A1979">
        <w:t>Zeit entsteht im FRZK nicht als äußerer Container, sondern als Ordnung von Zustandsübergängen. Ein späterer Zustand ist das Ergebnis einer Operatorwirkung auf einen früheren Zustand.</w:t>
      </w:r>
    </w:p>
    <w:p w14:paraId="3F3C2144" w14:textId="77777777" w:rsidR="009A1979" w:rsidRPr="009A1979" w:rsidRDefault="009A1979" w:rsidP="009A1979">
      <w:r w:rsidRPr="009A1979">
        <w:t>Vt+1=</w:t>
      </w:r>
      <w:proofErr w:type="spellStart"/>
      <w:proofErr w:type="gramStart"/>
      <w:r w:rsidRPr="009A1979">
        <w:t>ot</w:t>
      </w:r>
      <w:proofErr w:type="spellEnd"/>
      <w:r w:rsidRPr="009A1979">
        <w:t>(</w:t>
      </w:r>
      <w:proofErr w:type="spellStart"/>
      <w:proofErr w:type="gramEnd"/>
      <w:r w:rsidRPr="009A1979">
        <w:t>Vt</w:t>
      </w:r>
      <w:proofErr w:type="spellEnd"/>
      <w:r w:rsidRPr="009A1979">
        <w:t>)V_{t+1}=</w:t>
      </w:r>
      <w:proofErr w:type="spellStart"/>
      <w:r w:rsidRPr="009A1979">
        <w:t>o_t</w:t>
      </w:r>
      <w:proofErr w:type="spellEnd"/>
      <w:r w:rsidRPr="009A1979">
        <w:t>(</w:t>
      </w:r>
      <w:proofErr w:type="spellStart"/>
      <w:r w:rsidRPr="009A1979">
        <w:t>V_t</w:t>
      </w:r>
      <w:proofErr w:type="spellEnd"/>
      <w:r w:rsidRPr="009A1979">
        <w:t>)Vt+1​=</w:t>
      </w:r>
      <w:proofErr w:type="spellStart"/>
      <w:r w:rsidRPr="009A1979">
        <w:t>ot</w:t>
      </w:r>
      <w:proofErr w:type="spellEnd"/>
      <w:r w:rsidRPr="009A1979">
        <w:t>​(</w:t>
      </w:r>
      <w:proofErr w:type="spellStart"/>
      <w:r w:rsidRPr="009A1979">
        <w:t>Vt</w:t>
      </w:r>
      <w:proofErr w:type="spellEnd"/>
      <w:r w:rsidRPr="009A1979">
        <w:t xml:space="preserve">​) </w:t>
      </w:r>
    </w:p>
    <w:p w14:paraId="00D4F3D7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V_{t+</w:t>
      </w:r>
      <w:proofErr w:type="gramStart"/>
      <w:r w:rsidRPr="009A1979">
        <w:t>1}=</w:t>
      </w:r>
      <w:proofErr w:type="spellStart"/>
      <w:proofErr w:type="gramEnd"/>
      <w:r w:rsidRPr="009A1979">
        <w:t>o_t</w:t>
      </w:r>
      <w:proofErr w:type="spellEnd"/>
      <w:r w:rsidRPr="009A1979">
        <w:t>(</w:t>
      </w:r>
      <w:proofErr w:type="spellStart"/>
      <w:r w:rsidRPr="009A1979">
        <w:t>V_t</w:t>
      </w:r>
      <w:proofErr w:type="spellEnd"/>
      <w:r w:rsidRPr="009A1979">
        <w:t>)</w:t>
      </w:r>
    </w:p>
    <w:p w14:paraId="049B332F" w14:textId="77777777" w:rsidR="009A1979" w:rsidRPr="009A1979" w:rsidRDefault="009A1979" w:rsidP="009A1979">
      <w:r w:rsidRPr="009A1979">
        <w:t>Die empirische Veränderung zwischen zwei Zuständen ist die Drift.</w:t>
      </w:r>
    </w:p>
    <w:p w14:paraId="51074EC4" w14:textId="77777777" w:rsidR="009A1979" w:rsidRPr="009A1979" w:rsidRDefault="009A1979" w:rsidP="009A1979">
      <w:proofErr w:type="spellStart"/>
      <w:r w:rsidRPr="009A1979">
        <w:t>ΔVt</w:t>
      </w:r>
      <w:proofErr w:type="spellEnd"/>
      <w:r w:rsidRPr="009A1979">
        <w:t xml:space="preserve">=Vt−Vt−1\Delta </w:t>
      </w:r>
      <w:proofErr w:type="spellStart"/>
      <w:r w:rsidRPr="009A1979">
        <w:t>V_t</w:t>
      </w:r>
      <w:proofErr w:type="spellEnd"/>
      <w:r w:rsidRPr="009A1979">
        <w:t>=</w:t>
      </w:r>
      <w:proofErr w:type="spellStart"/>
      <w:r w:rsidRPr="009A1979">
        <w:t>V_t</w:t>
      </w:r>
      <w:proofErr w:type="spellEnd"/>
      <w:r w:rsidRPr="009A1979">
        <w:t>-V_{t-</w:t>
      </w:r>
      <w:proofErr w:type="gramStart"/>
      <w:r w:rsidRPr="009A1979">
        <w:t>1}</w:t>
      </w:r>
      <w:proofErr w:type="spellStart"/>
      <w:r w:rsidRPr="009A1979">
        <w:t>Δ</w:t>
      </w:r>
      <w:proofErr w:type="gramEnd"/>
      <w:r w:rsidRPr="009A1979">
        <w:t>Vt</w:t>
      </w:r>
      <w:proofErr w:type="spellEnd"/>
      <w:r w:rsidRPr="009A1979">
        <w:t>​=</w:t>
      </w:r>
      <w:proofErr w:type="spellStart"/>
      <w:r w:rsidRPr="009A1979">
        <w:t>Vt</w:t>
      </w:r>
      <w:proofErr w:type="spellEnd"/>
      <w:r w:rsidRPr="009A1979">
        <w:t xml:space="preserve">​−Vt−1​ </w:t>
      </w:r>
    </w:p>
    <w:p w14:paraId="20659F7D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\Delta </w:t>
      </w:r>
      <w:proofErr w:type="spellStart"/>
      <w:r w:rsidRPr="009A1979">
        <w:t>V_t</w:t>
      </w:r>
      <w:proofErr w:type="spellEnd"/>
      <w:r w:rsidRPr="009A1979">
        <w:t>=</w:t>
      </w:r>
      <w:proofErr w:type="spellStart"/>
      <w:r w:rsidRPr="009A1979">
        <w:t>V_t</w:t>
      </w:r>
      <w:proofErr w:type="spellEnd"/>
      <w:r w:rsidRPr="009A1979">
        <w:t>-V_{t-1}</w:t>
      </w:r>
    </w:p>
    <w:p w14:paraId="75A4304F" w14:textId="77777777" w:rsidR="009A1979" w:rsidRPr="009A1979" w:rsidRDefault="009A1979" w:rsidP="009A1979">
      <w:r w:rsidRPr="009A1979">
        <w:lastRenderedPageBreak/>
        <w:t>Komponentenweise:</w:t>
      </w:r>
    </w:p>
    <w:p w14:paraId="36DE45DA" w14:textId="77777777" w:rsidR="009A1979" w:rsidRPr="009A1979" w:rsidRDefault="009A1979" w:rsidP="009A1979">
      <w:proofErr w:type="spellStart"/>
      <w:r w:rsidRPr="009A1979">
        <w:t>ΔVt</w:t>
      </w:r>
      <w:proofErr w:type="spellEnd"/>
      <w:r w:rsidRPr="009A1979">
        <w:t>=(</w:t>
      </w:r>
      <w:proofErr w:type="spellStart"/>
      <w:r w:rsidRPr="009A1979">
        <w:t>Δ</w:t>
      </w:r>
      <w:proofErr w:type="gramStart"/>
      <w:r w:rsidRPr="009A1979">
        <w:t>Kt,Δ</w:t>
      </w:r>
      <w:proofErr w:type="gramEnd"/>
      <w:r w:rsidRPr="009A1979">
        <w:t>St,ΔAt,ΔMt,ΔMet,ΔPt,ΔRt</w:t>
      </w:r>
      <w:proofErr w:type="spellEnd"/>
      <w:r w:rsidRPr="009A1979">
        <w:t xml:space="preserve">)\Delta </w:t>
      </w:r>
      <w:proofErr w:type="spellStart"/>
      <w:r w:rsidRPr="009A1979">
        <w:t>V_t</w:t>
      </w:r>
      <w:proofErr w:type="spellEnd"/>
      <w:r w:rsidRPr="009A1979">
        <w:t xml:space="preserve">=(\Delta </w:t>
      </w:r>
      <w:proofErr w:type="spellStart"/>
      <w:r w:rsidRPr="009A1979">
        <w:t>K_t</w:t>
      </w:r>
      <w:proofErr w:type="spellEnd"/>
      <w:r w:rsidRPr="009A1979">
        <w:t xml:space="preserve">,\Delta </w:t>
      </w:r>
      <w:proofErr w:type="spellStart"/>
      <w:r w:rsidRPr="009A1979">
        <w:t>S_t</w:t>
      </w:r>
      <w:proofErr w:type="spellEnd"/>
      <w:r w:rsidRPr="009A1979">
        <w:t xml:space="preserve">,\Delta </w:t>
      </w:r>
      <w:proofErr w:type="spellStart"/>
      <w:r w:rsidRPr="009A1979">
        <w:t>A_t</w:t>
      </w:r>
      <w:proofErr w:type="spellEnd"/>
      <w:r w:rsidRPr="009A1979">
        <w:t xml:space="preserve">,\Delta </w:t>
      </w:r>
      <w:proofErr w:type="spellStart"/>
      <w:r w:rsidRPr="009A1979">
        <w:t>M_t</w:t>
      </w:r>
      <w:proofErr w:type="spellEnd"/>
      <w:r w:rsidRPr="009A1979">
        <w:t xml:space="preserve">,\Delta </w:t>
      </w:r>
      <w:proofErr w:type="spellStart"/>
      <w:r w:rsidRPr="009A1979">
        <w:t>Me_t</w:t>
      </w:r>
      <w:proofErr w:type="spellEnd"/>
      <w:r w:rsidRPr="009A1979">
        <w:t xml:space="preserve">,\Delta </w:t>
      </w:r>
      <w:proofErr w:type="spellStart"/>
      <w:r w:rsidRPr="009A1979">
        <w:t>P_t</w:t>
      </w:r>
      <w:proofErr w:type="spellEnd"/>
      <w:r w:rsidRPr="009A1979">
        <w:t xml:space="preserve">,\Delta </w:t>
      </w:r>
      <w:proofErr w:type="spellStart"/>
      <w:r w:rsidRPr="009A1979">
        <w:t>R_t</w:t>
      </w:r>
      <w:proofErr w:type="spellEnd"/>
      <w:r w:rsidRPr="009A1979">
        <w:t>)</w:t>
      </w:r>
      <w:proofErr w:type="spellStart"/>
      <w:r w:rsidRPr="009A1979">
        <w:t>ΔVt</w:t>
      </w:r>
      <w:proofErr w:type="spellEnd"/>
      <w:r w:rsidRPr="009A1979">
        <w:t>​=(</w:t>
      </w:r>
      <w:proofErr w:type="spellStart"/>
      <w:r w:rsidRPr="009A1979">
        <w:t>ΔKt</w:t>
      </w:r>
      <w:proofErr w:type="spellEnd"/>
      <w:r w:rsidRPr="009A1979">
        <w:t>​,</w:t>
      </w:r>
      <w:proofErr w:type="spellStart"/>
      <w:r w:rsidRPr="009A1979">
        <w:t>ΔSt</w:t>
      </w:r>
      <w:proofErr w:type="spellEnd"/>
      <w:r w:rsidRPr="009A1979">
        <w:t>​,</w:t>
      </w:r>
      <w:proofErr w:type="spellStart"/>
      <w:r w:rsidRPr="009A1979">
        <w:t>ΔAt</w:t>
      </w:r>
      <w:proofErr w:type="spellEnd"/>
      <w:r w:rsidRPr="009A1979">
        <w:t>​,</w:t>
      </w:r>
      <w:proofErr w:type="spellStart"/>
      <w:r w:rsidRPr="009A1979">
        <w:t>ΔMt</w:t>
      </w:r>
      <w:proofErr w:type="spellEnd"/>
      <w:r w:rsidRPr="009A1979">
        <w:t>​,</w:t>
      </w:r>
      <w:proofErr w:type="spellStart"/>
      <w:r w:rsidRPr="009A1979">
        <w:t>ΔMet</w:t>
      </w:r>
      <w:proofErr w:type="spellEnd"/>
      <w:r w:rsidRPr="009A1979">
        <w:t>​,</w:t>
      </w:r>
      <w:proofErr w:type="spellStart"/>
      <w:r w:rsidRPr="009A1979">
        <w:t>ΔPt</w:t>
      </w:r>
      <w:proofErr w:type="spellEnd"/>
      <w:r w:rsidRPr="009A1979">
        <w:t>​,</w:t>
      </w:r>
      <w:proofErr w:type="spellStart"/>
      <w:r w:rsidRPr="009A1979">
        <w:t>ΔRt</w:t>
      </w:r>
      <w:proofErr w:type="spellEnd"/>
      <w:r w:rsidRPr="009A1979">
        <w:t xml:space="preserve">​) </w:t>
      </w:r>
    </w:p>
    <w:p w14:paraId="082A9F7B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\Delta </w:t>
      </w:r>
      <w:proofErr w:type="spellStart"/>
      <w:r w:rsidRPr="009A1979">
        <w:t>V_t</w:t>
      </w:r>
      <w:proofErr w:type="spellEnd"/>
      <w:proofErr w:type="gramStart"/>
      <w:r w:rsidRPr="009A1979">
        <w:t>=(</w:t>
      </w:r>
      <w:proofErr w:type="gramEnd"/>
      <w:r w:rsidRPr="009A1979">
        <w:t xml:space="preserve">\Delta </w:t>
      </w:r>
      <w:proofErr w:type="spellStart"/>
      <w:r w:rsidRPr="009A1979">
        <w:t>K_t</w:t>
      </w:r>
      <w:proofErr w:type="spellEnd"/>
      <w:r w:rsidRPr="009A1979">
        <w:t xml:space="preserve">,\Delta </w:t>
      </w:r>
      <w:proofErr w:type="spellStart"/>
      <w:r w:rsidRPr="009A1979">
        <w:t>S_t</w:t>
      </w:r>
      <w:proofErr w:type="spellEnd"/>
      <w:r w:rsidRPr="009A1979">
        <w:t xml:space="preserve">,\Delta </w:t>
      </w:r>
      <w:proofErr w:type="spellStart"/>
      <w:r w:rsidRPr="009A1979">
        <w:t>A_t</w:t>
      </w:r>
      <w:proofErr w:type="spellEnd"/>
      <w:r w:rsidRPr="009A1979">
        <w:t xml:space="preserve">,\Delta </w:t>
      </w:r>
      <w:proofErr w:type="spellStart"/>
      <w:r w:rsidRPr="009A1979">
        <w:t>M_t</w:t>
      </w:r>
      <w:proofErr w:type="spellEnd"/>
      <w:r w:rsidRPr="009A1979">
        <w:t xml:space="preserve">,\Delta </w:t>
      </w:r>
      <w:proofErr w:type="spellStart"/>
      <w:r w:rsidRPr="009A1979">
        <w:t>Me_t</w:t>
      </w:r>
      <w:proofErr w:type="spellEnd"/>
      <w:r w:rsidRPr="009A1979">
        <w:t xml:space="preserve">,\Delta </w:t>
      </w:r>
      <w:proofErr w:type="spellStart"/>
      <w:r w:rsidRPr="009A1979">
        <w:t>P_t</w:t>
      </w:r>
      <w:proofErr w:type="spellEnd"/>
      <w:r w:rsidRPr="009A1979">
        <w:t xml:space="preserve">,\Delta </w:t>
      </w:r>
      <w:proofErr w:type="spellStart"/>
      <w:r w:rsidRPr="009A1979">
        <w:t>R_t</w:t>
      </w:r>
      <w:proofErr w:type="spellEnd"/>
      <w:r w:rsidRPr="009A1979">
        <w:t>)</w:t>
      </w:r>
    </w:p>
    <w:p w14:paraId="6634D8A5" w14:textId="77777777" w:rsidR="009A1979" w:rsidRPr="009A1979" w:rsidRDefault="009A1979" w:rsidP="009A1979">
      <w:r w:rsidRPr="009A1979">
        <w:t>mit:</w:t>
      </w:r>
    </w:p>
    <w:p w14:paraId="14681D2B" w14:textId="77777777" w:rsidR="009A1979" w:rsidRPr="009A1979" w:rsidRDefault="009A1979" w:rsidP="009A1979">
      <w:proofErr w:type="spellStart"/>
      <w:r w:rsidRPr="009A1979">
        <w:t>ΔKt</w:t>
      </w:r>
      <w:proofErr w:type="spellEnd"/>
      <w:r w:rsidRPr="009A1979">
        <w:t xml:space="preserve">=Kt−Kt−1\Delta </w:t>
      </w:r>
      <w:proofErr w:type="spellStart"/>
      <w:r w:rsidRPr="009A1979">
        <w:t>K_t</w:t>
      </w:r>
      <w:proofErr w:type="spellEnd"/>
      <w:r w:rsidRPr="009A1979">
        <w:t>=</w:t>
      </w:r>
      <w:proofErr w:type="spellStart"/>
      <w:r w:rsidRPr="009A1979">
        <w:t>K_t</w:t>
      </w:r>
      <w:proofErr w:type="spellEnd"/>
      <w:r w:rsidRPr="009A1979">
        <w:t>-K_{t-</w:t>
      </w:r>
      <w:proofErr w:type="gramStart"/>
      <w:r w:rsidRPr="009A1979">
        <w:t>1}</w:t>
      </w:r>
      <w:proofErr w:type="spellStart"/>
      <w:r w:rsidRPr="009A1979">
        <w:t>Δ</w:t>
      </w:r>
      <w:proofErr w:type="gramEnd"/>
      <w:r w:rsidRPr="009A1979">
        <w:t>Kt</w:t>
      </w:r>
      <w:proofErr w:type="spellEnd"/>
      <w:r w:rsidRPr="009A1979">
        <w:t xml:space="preserve">​=Kt​−Kt−1​ </w:t>
      </w:r>
    </w:p>
    <w:p w14:paraId="7933AB5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\Delta </w:t>
      </w:r>
      <w:proofErr w:type="spellStart"/>
      <w:r w:rsidRPr="009A1979">
        <w:t>K_t</w:t>
      </w:r>
      <w:proofErr w:type="spellEnd"/>
      <w:r w:rsidRPr="009A1979">
        <w:t>=</w:t>
      </w:r>
      <w:proofErr w:type="spellStart"/>
      <w:r w:rsidRPr="009A1979">
        <w:t>K_t</w:t>
      </w:r>
      <w:proofErr w:type="spellEnd"/>
      <w:r w:rsidRPr="009A1979">
        <w:t>-K_{t-1}</w:t>
      </w:r>
    </w:p>
    <w:p w14:paraId="4E406B8A" w14:textId="77777777" w:rsidR="009A1979" w:rsidRPr="009A1979" w:rsidRDefault="009A1979" w:rsidP="009A1979">
      <w:proofErr w:type="spellStart"/>
      <w:r w:rsidRPr="009A1979">
        <w:t>ΔSt</w:t>
      </w:r>
      <w:proofErr w:type="spellEnd"/>
      <w:r w:rsidRPr="009A1979">
        <w:t xml:space="preserve">=St−St−1\Delta </w:t>
      </w:r>
      <w:proofErr w:type="spellStart"/>
      <w:r w:rsidRPr="009A1979">
        <w:t>S_t</w:t>
      </w:r>
      <w:proofErr w:type="spellEnd"/>
      <w:r w:rsidRPr="009A1979">
        <w:t>=</w:t>
      </w:r>
      <w:proofErr w:type="spellStart"/>
      <w:r w:rsidRPr="009A1979">
        <w:t>S_t</w:t>
      </w:r>
      <w:proofErr w:type="spellEnd"/>
      <w:r w:rsidRPr="009A1979">
        <w:t>-S_{t-</w:t>
      </w:r>
      <w:proofErr w:type="gramStart"/>
      <w:r w:rsidRPr="009A1979">
        <w:t>1}</w:t>
      </w:r>
      <w:proofErr w:type="spellStart"/>
      <w:r w:rsidRPr="009A1979">
        <w:t>Δ</w:t>
      </w:r>
      <w:proofErr w:type="gramEnd"/>
      <w:r w:rsidRPr="009A1979">
        <w:t>St</w:t>
      </w:r>
      <w:proofErr w:type="spellEnd"/>
      <w:r w:rsidRPr="009A1979">
        <w:t xml:space="preserve">​=St​−St−1​ </w:t>
      </w:r>
    </w:p>
    <w:p w14:paraId="186A65A0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\Delta </w:t>
      </w:r>
      <w:proofErr w:type="spellStart"/>
      <w:r w:rsidRPr="009A1979">
        <w:t>S_t</w:t>
      </w:r>
      <w:proofErr w:type="spellEnd"/>
      <w:r w:rsidRPr="009A1979">
        <w:t>=</w:t>
      </w:r>
      <w:proofErr w:type="spellStart"/>
      <w:r w:rsidRPr="009A1979">
        <w:t>S_t</w:t>
      </w:r>
      <w:proofErr w:type="spellEnd"/>
      <w:r w:rsidRPr="009A1979">
        <w:t>-S_{t-1}</w:t>
      </w:r>
    </w:p>
    <w:p w14:paraId="44C97275" w14:textId="77777777" w:rsidR="009A1979" w:rsidRPr="009A1979" w:rsidRDefault="009A1979" w:rsidP="009A1979">
      <w:proofErr w:type="spellStart"/>
      <w:r w:rsidRPr="009A1979">
        <w:t>ΔAt</w:t>
      </w:r>
      <w:proofErr w:type="spellEnd"/>
      <w:r w:rsidRPr="009A1979">
        <w:t xml:space="preserve">=At−At−1\Delta </w:t>
      </w:r>
      <w:proofErr w:type="spellStart"/>
      <w:r w:rsidRPr="009A1979">
        <w:t>A_t</w:t>
      </w:r>
      <w:proofErr w:type="spellEnd"/>
      <w:r w:rsidRPr="009A1979">
        <w:t>=</w:t>
      </w:r>
      <w:proofErr w:type="spellStart"/>
      <w:r w:rsidRPr="009A1979">
        <w:t>A_t</w:t>
      </w:r>
      <w:proofErr w:type="spellEnd"/>
      <w:r w:rsidRPr="009A1979">
        <w:t>-A_{t-</w:t>
      </w:r>
      <w:proofErr w:type="gramStart"/>
      <w:r w:rsidRPr="009A1979">
        <w:t>1}</w:t>
      </w:r>
      <w:proofErr w:type="spellStart"/>
      <w:r w:rsidRPr="009A1979">
        <w:t>Δ</w:t>
      </w:r>
      <w:proofErr w:type="gramEnd"/>
      <w:r w:rsidRPr="009A1979">
        <w:t>At</w:t>
      </w:r>
      <w:proofErr w:type="spellEnd"/>
      <w:r w:rsidRPr="009A1979">
        <w:t xml:space="preserve">​=At​−At−1​ </w:t>
      </w:r>
    </w:p>
    <w:p w14:paraId="7F38C958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\Delta </w:t>
      </w:r>
      <w:proofErr w:type="spellStart"/>
      <w:r w:rsidRPr="009A1979">
        <w:t>A_t</w:t>
      </w:r>
      <w:proofErr w:type="spellEnd"/>
      <w:r w:rsidRPr="009A1979">
        <w:t>=</w:t>
      </w:r>
      <w:proofErr w:type="spellStart"/>
      <w:r w:rsidRPr="009A1979">
        <w:t>A_t</w:t>
      </w:r>
      <w:proofErr w:type="spellEnd"/>
      <w:r w:rsidRPr="009A1979">
        <w:t>-A_{t-1}</w:t>
      </w:r>
    </w:p>
    <w:p w14:paraId="409122D0" w14:textId="77777777" w:rsidR="009A1979" w:rsidRPr="009A1979" w:rsidRDefault="009A1979" w:rsidP="009A1979">
      <w:r w:rsidRPr="009A1979">
        <w:t>Die Stärke der Drift ist:</w:t>
      </w:r>
    </w:p>
    <w:p w14:paraId="1AF16A7E" w14:textId="77777777" w:rsidR="009A1979" w:rsidRPr="009A1979" w:rsidRDefault="009A1979" w:rsidP="009A1979"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ΔVt</w:t>
      </w:r>
      <w:proofErr w:type="spellEnd"/>
      <w:r w:rsidRPr="009A1979">
        <w:rPr>
          <w:rFonts w:ascii="Cambria Math" w:hAnsi="Cambria Math" w:cs="Cambria Math"/>
        </w:rPr>
        <w:t>∥</w:t>
      </w:r>
      <w:r w:rsidRPr="009A1979">
        <w:t>=(</w:t>
      </w:r>
      <w:proofErr w:type="spellStart"/>
      <w:r w:rsidRPr="009A1979">
        <w:t>ΔKt</w:t>
      </w:r>
      <w:proofErr w:type="spellEnd"/>
      <w:r w:rsidRPr="009A1979">
        <w:t>)2+(</w:t>
      </w:r>
      <w:proofErr w:type="spellStart"/>
      <w:r w:rsidRPr="009A1979">
        <w:t>ΔSt</w:t>
      </w:r>
      <w:proofErr w:type="spellEnd"/>
      <w:r w:rsidRPr="009A1979">
        <w:t>)2+(</w:t>
      </w:r>
      <w:proofErr w:type="spellStart"/>
      <w:r w:rsidRPr="009A1979">
        <w:t>ΔAt</w:t>
      </w:r>
      <w:proofErr w:type="spellEnd"/>
      <w:r w:rsidRPr="009A1979">
        <w:t>)2+(</w:t>
      </w:r>
      <w:proofErr w:type="spellStart"/>
      <w:r w:rsidRPr="009A1979">
        <w:t>ΔMt</w:t>
      </w:r>
      <w:proofErr w:type="spellEnd"/>
      <w:r w:rsidRPr="009A1979">
        <w:t>)2+(</w:t>
      </w:r>
      <w:proofErr w:type="spellStart"/>
      <w:r w:rsidRPr="009A1979">
        <w:t>ΔMet</w:t>
      </w:r>
      <w:proofErr w:type="spellEnd"/>
      <w:r w:rsidRPr="009A1979">
        <w:t>)2+(</w:t>
      </w:r>
      <w:proofErr w:type="spellStart"/>
      <w:r w:rsidRPr="009A1979">
        <w:t>ΔPt</w:t>
      </w:r>
      <w:proofErr w:type="spellEnd"/>
      <w:r w:rsidRPr="009A1979">
        <w:t>)2+(</w:t>
      </w:r>
      <w:proofErr w:type="spellStart"/>
      <w:r w:rsidRPr="009A1979">
        <w:t>ΔRt</w:t>
      </w:r>
      <w:proofErr w:type="spellEnd"/>
      <w:r w:rsidRPr="009A1979">
        <w:t xml:space="preserve">)2\|\Delta </w:t>
      </w:r>
      <w:proofErr w:type="spellStart"/>
      <w:r w:rsidRPr="009A1979">
        <w:t>V_t</w:t>
      </w:r>
      <w:proofErr w:type="spellEnd"/>
      <w:r w:rsidRPr="009A1979">
        <w:t>\|=\</w:t>
      </w:r>
      <w:proofErr w:type="spellStart"/>
      <w:r w:rsidRPr="009A1979">
        <w:t>sqrt</w:t>
      </w:r>
      <w:proofErr w:type="spellEnd"/>
      <w:r w:rsidRPr="009A1979">
        <w:t xml:space="preserve">{(\Delta </w:t>
      </w:r>
      <w:proofErr w:type="spellStart"/>
      <w:r w:rsidRPr="009A1979">
        <w:t>K_t</w:t>
      </w:r>
      <w:proofErr w:type="spellEnd"/>
      <w:r w:rsidRPr="009A1979">
        <w:t xml:space="preserve">)^2+(\Delta </w:t>
      </w:r>
      <w:proofErr w:type="spellStart"/>
      <w:r w:rsidRPr="009A1979">
        <w:t>S_t</w:t>
      </w:r>
      <w:proofErr w:type="spellEnd"/>
      <w:r w:rsidRPr="009A1979">
        <w:t xml:space="preserve">)^2+(\Delta </w:t>
      </w:r>
      <w:proofErr w:type="spellStart"/>
      <w:r w:rsidRPr="009A1979">
        <w:t>A_t</w:t>
      </w:r>
      <w:proofErr w:type="spellEnd"/>
      <w:r w:rsidRPr="009A1979">
        <w:t xml:space="preserve">)^2+(\Delta </w:t>
      </w:r>
      <w:proofErr w:type="spellStart"/>
      <w:r w:rsidRPr="009A1979">
        <w:t>M_t</w:t>
      </w:r>
      <w:proofErr w:type="spellEnd"/>
      <w:r w:rsidRPr="009A1979">
        <w:t xml:space="preserve">)^2+(\Delta </w:t>
      </w:r>
      <w:proofErr w:type="spellStart"/>
      <w:r w:rsidRPr="009A1979">
        <w:t>Me_t</w:t>
      </w:r>
      <w:proofErr w:type="spellEnd"/>
      <w:r w:rsidRPr="009A1979">
        <w:t xml:space="preserve">)^2+(\Delta </w:t>
      </w:r>
      <w:proofErr w:type="spellStart"/>
      <w:r w:rsidRPr="009A1979">
        <w:t>P_t</w:t>
      </w:r>
      <w:proofErr w:type="spellEnd"/>
      <w:r w:rsidRPr="009A1979">
        <w:t>)^2+(\Delta R_t)^2}</w:t>
      </w:r>
      <w:r w:rsidRPr="009A1979">
        <w:rPr>
          <w:rFonts w:ascii="Cambria Math" w:hAnsi="Cambria Math" w:cs="Cambria Math"/>
        </w:rPr>
        <w:t>∥</w:t>
      </w:r>
      <w:r w:rsidRPr="009A1979">
        <w:t>ΔVt​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=(ΔKt​)2+(ΔSt​)2+(ΔAt​)2+(ΔMt​)2+(ΔMet​)2+(ΔPt​)2+(ΔRt​)2​ </w:t>
      </w:r>
    </w:p>
    <w:p w14:paraId="3A8F30F3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\|\Delta </w:t>
      </w:r>
      <w:proofErr w:type="spellStart"/>
      <w:r w:rsidRPr="009A1979">
        <w:t>V_t</w:t>
      </w:r>
      <w:proofErr w:type="spellEnd"/>
      <w:r w:rsidRPr="009A1979">
        <w:t>\|=\</w:t>
      </w:r>
      <w:proofErr w:type="spellStart"/>
      <w:proofErr w:type="gramStart"/>
      <w:r w:rsidRPr="009A1979">
        <w:t>sqrt</w:t>
      </w:r>
      <w:proofErr w:type="spellEnd"/>
      <w:r w:rsidRPr="009A1979">
        <w:t>{</w:t>
      </w:r>
      <w:proofErr w:type="gramEnd"/>
      <w:r w:rsidRPr="009A1979">
        <w:t xml:space="preserve">(\Delta </w:t>
      </w:r>
      <w:proofErr w:type="spellStart"/>
      <w:r w:rsidRPr="009A1979">
        <w:t>K_t</w:t>
      </w:r>
      <w:proofErr w:type="spellEnd"/>
      <w:r w:rsidRPr="009A1979">
        <w:t xml:space="preserve">)^2+(\Delta </w:t>
      </w:r>
      <w:proofErr w:type="spellStart"/>
      <w:r w:rsidRPr="009A1979">
        <w:t>S_t</w:t>
      </w:r>
      <w:proofErr w:type="spellEnd"/>
      <w:r w:rsidRPr="009A1979">
        <w:t xml:space="preserve">)^2+(\Delta </w:t>
      </w:r>
      <w:proofErr w:type="spellStart"/>
      <w:r w:rsidRPr="009A1979">
        <w:t>A_t</w:t>
      </w:r>
      <w:proofErr w:type="spellEnd"/>
      <w:r w:rsidRPr="009A1979">
        <w:t xml:space="preserve">)^2+(\Delta </w:t>
      </w:r>
      <w:proofErr w:type="spellStart"/>
      <w:r w:rsidRPr="009A1979">
        <w:t>M_t</w:t>
      </w:r>
      <w:proofErr w:type="spellEnd"/>
      <w:r w:rsidRPr="009A1979">
        <w:t xml:space="preserve">)^2+(\Delta </w:t>
      </w:r>
      <w:proofErr w:type="spellStart"/>
      <w:r w:rsidRPr="009A1979">
        <w:t>Me_t</w:t>
      </w:r>
      <w:proofErr w:type="spellEnd"/>
      <w:r w:rsidRPr="009A1979">
        <w:t xml:space="preserve">)^2+(\Delta </w:t>
      </w:r>
      <w:proofErr w:type="spellStart"/>
      <w:r w:rsidRPr="009A1979">
        <w:t>P_t</w:t>
      </w:r>
      <w:proofErr w:type="spellEnd"/>
      <w:r w:rsidRPr="009A1979">
        <w:t xml:space="preserve">)^2+(\Delta </w:t>
      </w:r>
      <w:proofErr w:type="spellStart"/>
      <w:r w:rsidRPr="009A1979">
        <w:t>R_t</w:t>
      </w:r>
      <w:proofErr w:type="spellEnd"/>
      <w:r w:rsidRPr="009A1979">
        <w:t>)^2}</w:t>
      </w:r>
    </w:p>
    <w:p w14:paraId="2255B791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21. Änderung der semantischen Dichte</w:t>
      </w:r>
    </w:p>
    <w:p w14:paraId="4D6FEE9F" w14:textId="77777777" w:rsidR="009A1979" w:rsidRPr="009A1979" w:rsidRDefault="009A1979" w:rsidP="009A1979">
      <w:r w:rsidRPr="009A1979">
        <w:t>Neben der Richtungsdrift wird auch die Veränderung der Dichte betrachtet.</w:t>
      </w:r>
    </w:p>
    <w:p w14:paraId="5A222566" w14:textId="77777777" w:rsidR="009A1979" w:rsidRPr="009A1979" w:rsidRDefault="009A1979" w:rsidP="009A1979">
      <w:proofErr w:type="spellStart"/>
      <w:r w:rsidRPr="009A1979">
        <w:t>ΔDt</w:t>
      </w:r>
      <w:proofErr w:type="spellEnd"/>
      <w:r w:rsidRPr="009A1979">
        <w:t xml:space="preserve">=Dt−Dt−1\Delta </w:t>
      </w:r>
      <w:proofErr w:type="spellStart"/>
      <w:r w:rsidRPr="009A1979">
        <w:t>D_t</w:t>
      </w:r>
      <w:proofErr w:type="spellEnd"/>
      <w:r w:rsidRPr="009A1979">
        <w:t>=</w:t>
      </w:r>
      <w:proofErr w:type="spellStart"/>
      <w:r w:rsidRPr="009A1979">
        <w:t>D_t</w:t>
      </w:r>
      <w:proofErr w:type="spellEnd"/>
      <w:r w:rsidRPr="009A1979">
        <w:t>-D_{t-</w:t>
      </w:r>
      <w:proofErr w:type="gramStart"/>
      <w:r w:rsidRPr="009A1979">
        <w:t>1}</w:t>
      </w:r>
      <w:proofErr w:type="spellStart"/>
      <w:r w:rsidRPr="009A1979">
        <w:t>Δ</w:t>
      </w:r>
      <w:proofErr w:type="gramEnd"/>
      <w:r w:rsidRPr="009A1979">
        <w:t>Dt</w:t>
      </w:r>
      <w:proofErr w:type="spellEnd"/>
      <w:r w:rsidRPr="009A1979">
        <w:t>​=</w:t>
      </w:r>
      <w:proofErr w:type="spellStart"/>
      <w:r w:rsidRPr="009A1979">
        <w:t>Dt</w:t>
      </w:r>
      <w:proofErr w:type="spellEnd"/>
      <w:r w:rsidRPr="009A1979">
        <w:t xml:space="preserve">​−Dt−1​ </w:t>
      </w:r>
    </w:p>
    <w:p w14:paraId="6B019983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\Delta </w:t>
      </w:r>
      <w:proofErr w:type="spellStart"/>
      <w:r w:rsidRPr="009A1979">
        <w:t>D_t</w:t>
      </w:r>
      <w:proofErr w:type="spellEnd"/>
      <w:r w:rsidRPr="009A1979">
        <w:t>=</w:t>
      </w:r>
      <w:proofErr w:type="spellStart"/>
      <w:r w:rsidRPr="009A1979">
        <w:t>D_t</w:t>
      </w:r>
      <w:proofErr w:type="spellEnd"/>
      <w:r w:rsidRPr="009A1979">
        <w:t>-D_{t-1}</w:t>
      </w:r>
    </w:p>
    <w:p w14:paraId="376B202A" w14:textId="77777777" w:rsidR="009A1979" w:rsidRPr="009A1979" w:rsidRDefault="009A1979" w:rsidP="009A1979">
      <w:r w:rsidRPr="009A1979">
        <w:t>Damit unterscheidet das Modell:</w:t>
      </w:r>
    </w:p>
    <w:p w14:paraId="23BDC28D" w14:textId="77777777" w:rsidR="009A1979" w:rsidRPr="009A1979" w:rsidRDefault="009A1979" w:rsidP="009A1979">
      <w:proofErr w:type="spellStart"/>
      <w:r w:rsidRPr="009A1979">
        <w:t>ΔVt</w:t>
      </w:r>
      <w:proofErr w:type="spellEnd"/>
      <w:r w:rsidRPr="009A1979">
        <w:t>=</w:t>
      </w:r>
      <w:proofErr w:type="spellStart"/>
      <w:r w:rsidRPr="009A1979">
        <w:t>Richtungsa¨nderung</w:t>
      </w:r>
      <w:proofErr w:type="spellEnd"/>
      <w:r w:rsidRPr="009A1979">
        <w:t xml:space="preserve"> im Raum\Delta </w:t>
      </w:r>
      <w:proofErr w:type="spellStart"/>
      <w:r w:rsidRPr="009A1979">
        <w:t>V_t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Richtungsänderung im Raum}</w:t>
      </w:r>
      <w:proofErr w:type="spellStart"/>
      <w:r w:rsidRPr="009A1979">
        <w:t>ΔVt</w:t>
      </w:r>
      <w:proofErr w:type="spellEnd"/>
      <w:r w:rsidRPr="009A1979">
        <w:t>​=</w:t>
      </w:r>
      <w:proofErr w:type="spellStart"/>
      <w:r w:rsidRPr="009A1979">
        <w:t>Richtungsa¨nderung</w:t>
      </w:r>
      <w:proofErr w:type="spellEnd"/>
      <w:r w:rsidRPr="009A1979">
        <w:t xml:space="preserve"> im Raum </w:t>
      </w:r>
    </w:p>
    <w:p w14:paraId="41DD6627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\Delta </w:t>
      </w:r>
      <w:proofErr w:type="spellStart"/>
      <w:r w:rsidRPr="009A1979">
        <w:t>V_t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Richtungsänderung im Raum}</w:t>
      </w:r>
    </w:p>
    <w:p w14:paraId="65A4B238" w14:textId="77777777" w:rsidR="009A1979" w:rsidRPr="009A1979" w:rsidRDefault="009A1979" w:rsidP="009A1979">
      <w:proofErr w:type="spellStart"/>
      <w:r w:rsidRPr="009A1979">
        <w:t>ΔDt</w:t>
      </w:r>
      <w:proofErr w:type="spellEnd"/>
      <w:r w:rsidRPr="009A1979">
        <w:t>=</w:t>
      </w:r>
      <w:proofErr w:type="spellStart"/>
      <w:r w:rsidRPr="009A1979">
        <w:t>A¨nderung</w:t>
      </w:r>
      <w:proofErr w:type="spellEnd"/>
      <w:r w:rsidRPr="009A1979">
        <w:t> der </w:t>
      </w:r>
      <w:proofErr w:type="spellStart"/>
      <w:r w:rsidRPr="009A1979">
        <w:t>Zustandssta¨rke</w:t>
      </w:r>
      <w:proofErr w:type="spellEnd"/>
      <w:r w:rsidRPr="009A1979">
        <w:t xml:space="preserve">\Delta </w:t>
      </w:r>
      <w:proofErr w:type="spellStart"/>
      <w:r w:rsidRPr="009A1979">
        <w:t>D_t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Änderung der Zustandsstärke}</w:t>
      </w:r>
      <w:proofErr w:type="spellStart"/>
      <w:r w:rsidRPr="009A1979">
        <w:t>ΔDt</w:t>
      </w:r>
      <w:proofErr w:type="spellEnd"/>
      <w:r w:rsidRPr="009A1979">
        <w:t>​=</w:t>
      </w:r>
      <w:proofErr w:type="spellStart"/>
      <w:r w:rsidRPr="009A1979">
        <w:t>A¨nderung</w:t>
      </w:r>
      <w:proofErr w:type="spellEnd"/>
      <w:r w:rsidRPr="009A1979">
        <w:t> der </w:t>
      </w:r>
      <w:proofErr w:type="spellStart"/>
      <w:r w:rsidRPr="009A1979">
        <w:t>Zustandssta¨rke</w:t>
      </w:r>
      <w:proofErr w:type="spellEnd"/>
      <w:r w:rsidRPr="009A1979">
        <w:t xml:space="preserve"> </w:t>
      </w:r>
    </w:p>
    <w:p w14:paraId="7A55F631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\Delta </w:t>
      </w:r>
      <w:proofErr w:type="spellStart"/>
      <w:r w:rsidRPr="009A1979">
        <w:t>D_t</w:t>
      </w:r>
      <w:proofErr w:type="spellEnd"/>
      <w:r w:rsidRPr="009A1979">
        <w:t>=\</w:t>
      </w:r>
      <w:proofErr w:type="spellStart"/>
      <w:proofErr w:type="gramStart"/>
      <w:r w:rsidRPr="009A1979">
        <w:t>text</w:t>
      </w:r>
      <w:proofErr w:type="spellEnd"/>
      <w:r w:rsidRPr="009A1979">
        <w:t>{</w:t>
      </w:r>
      <w:proofErr w:type="gramEnd"/>
      <w:r w:rsidRPr="009A1979">
        <w:t>Änderung der Zustandsstärke}</w:t>
      </w:r>
    </w:p>
    <w:p w14:paraId="4ED2AC90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22. Stabilität</w:t>
      </w:r>
    </w:p>
    <w:p w14:paraId="0332E669" w14:textId="77777777" w:rsidR="009A1979" w:rsidRPr="009A1979" w:rsidRDefault="009A1979" w:rsidP="009A1979">
      <w:r w:rsidRPr="009A1979">
        <w:t>Stabilität entsteht im FRZK als geringe Veränderung zwischen aufeinanderfolgenden Zuständen.</w:t>
      </w:r>
    </w:p>
    <w:p w14:paraId="52BDF24E" w14:textId="77777777" w:rsidR="009A1979" w:rsidRPr="009A1979" w:rsidRDefault="009A1979" w:rsidP="009A1979">
      <w:r w:rsidRPr="009A1979">
        <w:t>Stabt=11+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ΔVt</w:t>
      </w:r>
      <w:r w:rsidRPr="009A1979">
        <w:rPr>
          <w:rFonts w:ascii="Cambria Math" w:hAnsi="Cambria Math" w:cs="Cambria Math"/>
        </w:rPr>
        <w:t>∥</w:t>
      </w:r>
      <w:r w:rsidRPr="009A1979">
        <w:t>Stab_t</w:t>
      </w:r>
      <w:proofErr w:type="spellEnd"/>
      <w:r w:rsidRPr="009A1979">
        <w:t>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 xml:space="preserve">1}{1+\|\Delta </w:t>
      </w:r>
      <w:proofErr w:type="spellStart"/>
      <w:r w:rsidRPr="009A1979">
        <w:t>V_t</w:t>
      </w:r>
      <w:proofErr w:type="spellEnd"/>
      <w:r w:rsidRPr="009A1979">
        <w:t>\|}Stabt​=1+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1​ </w:t>
      </w:r>
    </w:p>
    <w:p w14:paraId="5C0581F6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Stab_t</w:t>
      </w:r>
      <w:proofErr w:type="spellEnd"/>
      <w:r w:rsidRPr="009A1979">
        <w:t>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 xml:space="preserve">1}{1+\|\Delta </w:t>
      </w:r>
      <w:proofErr w:type="spellStart"/>
      <w:r w:rsidRPr="009A1979">
        <w:t>V_t</w:t>
      </w:r>
      <w:proofErr w:type="spellEnd"/>
      <w:r w:rsidRPr="009A1979">
        <w:t>\|}</w:t>
      </w:r>
    </w:p>
    <w:p w14:paraId="5A57B33A" w14:textId="77777777" w:rsidR="009A1979" w:rsidRPr="009A1979" w:rsidRDefault="009A1979" w:rsidP="009A1979">
      <w:r w:rsidRPr="009A1979">
        <w:t>Wenn keine Drift vorliegt:</w:t>
      </w:r>
    </w:p>
    <w:p w14:paraId="71839162" w14:textId="77777777" w:rsidR="009A1979" w:rsidRPr="009A1979" w:rsidRDefault="009A1979" w:rsidP="009A1979"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ΔVt</w:t>
      </w:r>
      <w:proofErr w:type="spellEnd"/>
      <w:r w:rsidRPr="009A1979">
        <w:rPr>
          <w:rFonts w:ascii="Cambria Math" w:hAnsi="Cambria Math" w:cs="Cambria Math"/>
        </w:rPr>
        <w:t>∥</w:t>
      </w:r>
      <w:r w:rsidRPr="009A1979">
        <w:t xml:space="preserve">=0\|\Delta </w:t>
      </w:r>
      <w:proofErr w:type="spellStart"/>
      <w:r w:rsidRPr="009A1979">
        <w:t>V_t</w:t>
      </w:r>
      <w:proofErr w:type="spellEnd"/>
      <w:r w:rsidRPr="009A1979">
        <w:t>\|=0</w:t>
      </w:r>
      <w:r w:rsidRPr="009A1979">
        <w:rPr>
          <w:rFonts w:ascii="Cambria Math" w:hAnsi="Cambria Math" w:cs="Cambria Math"/>
        </w:rPr>
        <w:t>∥</w:t>
      </w:r>
      <w:r w:rsidRPr="009A1979">
        <w:t>ΔVt​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=0 </w:t>
      </w:r>
    </w:p>
    <w:p w14:paraId="5F6D4A38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\|\Delta </w:t>
      </w:r>
      <w:proofErr w:type="spellStart"/>
      <w:r w:rsidRPr="009A1979">
        <w:t>V_t</w:t>
      </w:r>
      <w:proofErr w:type="spellEnd"/>
      <w:r w:rsidRPr="009A1979">
        <w:t>\|=0</w:t>
      </w:r>
    </w:p>
    <w:p w14:paraId="7EC53CA7" w14:textId="77777777" w:rsidR="009A1979" w:rsidRPr="009A1979" w:rsidRDefault="009A1979" w:rsidP="009A1979">
      <w:r w:rsidRPr="009A1979">
        <w:lastRenderedPageBreak/>
        <w:t>dann gilt:</w:t>
      </w:r>
    </w:p>
    <w:p w14:paraId="6FB4CB9A" w14:textId="77777777" w:rsidR="009A1979" w:rsidRPr="009A1979" w:rsidRDefault="009A1979" w:rsidP="009A1979">
      <w:r w:rsidRPr="009A1979">
        <w:t xml:space="preserve">Stabt=1Stab_t=1Stabt​=1 </w:t>
      </w:r>
    </w:p>
    <w:p w14:paraId="05F3B36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Stab_t</w:t>
      </w:r>
      <w:proofErr w:type="spellEnd"/>
      <w:r w:rsidRPr="009A1979">
        <w:t>=1</w:t>
      </w:r>
    </w:p>
    <w:p w14:paraId="71356162" w14:textId="77777777" w:rsidR="009A1979" w:rsidRPr="009A1979" w:rsidRDefault="009A1979" w:rsidP="009A1979">
      <w:r w:rsidRPr="009A1979">
        <w:t>Bei wachsender Drift sinkt die Stabilität:</w:t>
      </w:r>
    </w:p>
    <w:p w14:paraId="27E5E1F1" w14:textId="77777777" w:rsidR="009A1979" w:rsidRPr="009A1979" w:rsidRDefault="009A1979" w:rsidP="009A1979">
      <w:proofErr w:type="spellStart"/>
      <w:r w:rsidRPr="009A1979">
        <w:t>lim</w:t>
      </w:r>
      <w:proofErr w:type="spellEnd"/>
      <w:r w:rsidRPr="009A1979">
        <w:rPr>
          <w:rFonts w:ascii="Cambria Math" w:hAnsi="Cambria Math" w:cs="Cambria Math"/>
        </w:rPr>
        <w:t>⁡∥</w:t>
      </w:r>
      <w:proofErr w:type="spellStart"/>
      <w:r w:rsidRPr="009A1979">
        <w:t>ΔVt</w:t>
      </w:r>
      <w:proofErr w:type="spellEnd"/>
      <w:r w:rsidRPr="009A1979">
        <w:rPr>
          <w:rFonts w:ascii="Cambria Math" w:hAnsi="Cambria Math" w:cs="Cambria Math"/>
        </w:rPr>
        <w:t>∥</w:t>
      </w:r>
      <w:r w:rsidRPr="009A1979">
        <w:t>→∞Stabt=0\</w:t>
      </w:r>
      <w:proofErr w:type="spellStart"/>
      <w:r w:rsidRPr="009A1979">
        <w:t>lim</w:t>
      </w:r>
      <w:proofErr w:type="spellEnd"/>
      <w:proofErr w:type="gramStart"/>
      <w:r w:rsidRPr="009A1979">
        <w:t>_{</w:t>
      </w:r>
      <w:proofErr w:type="gramEnd"/>
      <w:r w:rsidRPr="009A1979">
        <w:t xml:space="preserve">\|\Delta </w:t>
      </w:r>
      <w:proofErr w:type="spellStart"/>
      <w:r w:rsidRPr="009A1979">
        <w:t>V_t</w:t>
      </w:r>
      <w:proofErr w:type="spellEnd"/>
      <w:r w:rsidRPr="009A1979">
        <w:t>\|\</w:t>
      </w:r>
      <w:proofErr w:type="spellStart"/>
      <w:r w:rsidRPr="009A1979">
        <w:t>to</w:t>
      </w:r>
      <w:proofErr w:type="spellEnd"/>
      <w:r w:rsidRPr="009A1979">
        <w:t>\</w:t>
      </w:r>
      <w:proofErr w:type="spellStart"/>
      <w:r w:rsidRPr="009A1979">
        <w:t>infty</w:t>
      </w:r>
      <w:proofErr w:type="spellEnd"/>
      <w:r w:rsidRPr="009A1979">
        <w:t>}</w:t>
      </w:r>
      <w:proofErr w:type="spellStart"/>
      <w:r w:rsidRPr="009A1979">
        <w:t>Stab_t</w:t>
      </w:r>
      <w:proofErr w:type="spellEnd"/>
      <w:r w:rsidRPr="009A1979">
        <w:t>=0</w:t>
      </w:r>
      <w:r w:rsidRPr="009A1979">
        <w:rPr>
          <w:rFonts w:ascii="Cambria Math" w:hAnsi="Cambria Math" w:cs="Cambria Math"/>
        </w:rPr>
        <w:t>∥</w:t>
      </w:r>
      <w:r w:rsidRPr="009A1979">
        <w:t>ΔVt​</w:t>
      </w:r>
      <w:r w:rsidRPr="009A1979">
        <w:rPr>
          <w:rFonts w:ascii="Cambria Math" w:hAnsi="Cambria Math" w:cs="Cambria Math"/>
        </w:rPr>
        <w:t>∥</w:t>
      </w:r>
      <w:r w:rsidRPr="009A1979">
        <w:t>→∞</w:t>
      </w:r>
      <w:proofErr w:type="spellStart"/>
      <w:r w:rsidRPr="009A1979">
        <w:t>lim</w:t>
      </w:r>
      <w:proofErr w:type="spellEnd"/>
      <w:r w:rsidRPr="009A1979">
        <w:t xml:space="preserve">​Stabt​=0 </w:t>
      </w:r>
    </w:p>
    <w:p w14:paraId="39199F6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spellStart"/>
      <w:r w:rsidRPr="009A1979">
        <w:t>lim</w:t>
      </w:r>
      <w:proofErr w:type="spellEnd"/>
      <w:proofErr w:type="gramStart"/>
      <w:r w:rsidRPr="009A1979">
        <w:t>_{</w:t>
      </w:r>
      <w:proofErr w:type="gramEnd"/>
      <w:r w:rsidRPr="009A1979">
        <w:t xml:space="preserve">\|\Delta </w:t>
      </w:r>
      <w:proofErr w:type="spellStart"/>
      <w:r w:rsidRPr="009A1979">
        <w:t>V_t</w:t>
      </w:r>
      <w:proofErr w:type="spellEnd"/>
      <w:r w:rsidRPr="009A1979">
        <w:t>\|\</w:t>
      </w:r>
      <w:proofErr w:type="spellStart"/>
      <w:r w:rsidRPr="009A1979">
        <w:t>to</w:t>
      </w:r>
      <w:proofErr w:type="spellEnd"/>
      <w:r w:rsidRPr="009A1979">
        <w:t>\</w:t>
      </w:r>
      <w:proofErr w:type="spellStart"/>
      <w:r w:rsidRPr="009A1979">
        <w:t>infty</w:t>
      </w:r>
      <w:proofErr w:type="spellEnd"/>
      <w:r w:rsidRPr="009A1979">
        <w:t>}</w:t>
      </w:r>
      <w:proofErr w:type="spellStart"/>
      <w:r w:rsidRPr="009A1979">
        <w:t>Stab_t</w:t>
      </w:r>
      <w:proofErr w:type="spellEnd"/>
      <w:r w:rsidRPr="009A1979">
        <w:t>=0</w:t>
      </w:r>
    </w:p>
    <w:p w14:paraId="27055637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23. Dominanzwechsel</w:t>
      </w:r>
    </w:p>
    <w:p w14:paraId="12C93202" w14:textId="77777777" w:rsidR="009A1979" w:rsidRPr="009A1979" w:rsidRDefault="009A1979" w:rsidP="009A1979">
      <w:r w:rsidRPr="009A1979">
        <w:t>Ein Dominanzwechsel liegt vor, wenn sich die stärkste Dimension verändert.</w:t>
      </w:r>
    </w:p>
    <w:p w14:paraId="4B9028C7" w14:textId="77777777" w:rsidR="009A1979" w:rsidRPr="009A1979" w:rsidRDefault="009A1979" w:rsidP="009A1979">
      <w:proofErr w:type="spellStart"/>
      <w:r w:rsidRPr="009A1979">
        <w:t>Wt</w:t>
      </w:r>
      <w:proofErr w:type="spellEnd"/>
      <w:r w:rsidRPr="009A1979">
        <w:t>={</w:t>
      </w:r>
      <w:proofErr w:type="gramStart"/>
      <w:r w:rsidRPr="009A1979">
        <w:t>1,dt</w:t>
      </w:r>
      <w:proofErr w:type="gramEnd"/>
      <w:r w:rsidRPr="009A1979">
        <w:t>≠dt−10,dt=dt−1W_t=\</w:t>
      </w:r>
      <w:proofErr w:type="spellStart"/>
      <w:r w:rsidRPr="009A1979">
        <w:t>begin</w:t>
      </w:r>
      <w:proofErr w:type="spellEnd"/>
      <w:r w:rsidRPr="009A1979">
        <w:t>{</w:t>
      </w:r>
      <w:proofErr w:type="spellStart"/>
      <w:r w:rsidRPr="009A1979">
        <w:t>cases</w:t>
      </w:r>
      <w:proofErr w:type="spellEnd"/>
      <w:r w:rsidRPr="009A1979">
        <w:t>}1,&amp;d_t\</w:t>
      </w:r>
      <w:proofErr w:type="spellStart"/>
      <w:r w:rsidRPr="009A1979">
        <w:t>neq</w:t>
      </w:r>
      <w:proofErr w:type="spellEnd"/>
      <w:r w:rsidRPr="009A1979">
        <w:t xml:space="preserve"> d_{t-1}\\0,&amp;d_t=d_{t-1}\end{</w:t>
      </w:r>
      <w:proofErr w:type="spellStart"/>
      <w:r w:rsidRPr="009A1979">
        <w:t>cases</w:t>
      </w:r>
      <w:proofErr w:type="spellEnd"/>
      <w:r w:rsidRPr="009A1979">
        <w:t>}</w:t>
      </w:r>
      <w:proofErr w:type="spellStart"/>
      <w:r w:rsidRPr="009A1979">
        <w:t>Wt</w:t>
      </w:r>
      <w:proofErr w:type="spellEnd"/>
      <w:r w:rsidRPr="009A1979">
        <w:t>​={1,0,​</w:t>
      </w:r>
      <w:proofErr w:type="spellStart"/>
      <w:r w:rsidRPr="009A1979">
        <w:t>dt</w:t>
      </w:r>
      <w:proofErr w:type="spellEnd"/>
      <w:r w:rsidRPr="009A1979">
        <w:t>​=dt−1​</w:t>
      </w:r>
      <w:proofErr w:type="spellStart"/>
      <w:r w:rsidRPr="009A1979">
        <w:t>dt</w:t>
      </w:r>
      <w:proofErr w:type="spellEnd"/>
      <w:r w:rsidRPr="009A1979">
        <w:t xml:space="preserve">​=dt−1​​ </w:t>
      </w:r>
    </w:p>
    <w:p w14:paraId="74794104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W_t</w:t>
      </w:r>
      <w:proofErr w:type="spellEnd"/>
      <w:r w:rsidRPr="009A1979">
        <w:t>=\</w:t>
      </w:r>
      <w:proofErr w:type="spellStart"/>
      <w:r w:rsidRPr="009A1979">
        <w:t>begin</w:t>
      </w:r>
      <w:proofErr w:type="spellEnd"/>
      <w:r w:rsidRPr="009A1979">
        <w:t>{</w:t>
      </w:r>
      <w:proofErr w:type="spellStart"/>
      <w:r w:rsidRPr="009A1979">
        <w:t>cases</w:t>
      </w:r>
      <w:proofErr w:type="spellEnd"/>
      <w:r w:rsidRPr="009A1979">
        <w:t>}</w:t>
      </w:r>
      <w:proofErr w:type="gramStart"/>
      <w:r w:rsidRPr="009A1979">
        <w:t>1,&amp;</w:t>
      </w:r>
      <w:proofErr w:type="gramEnd"/>
      <w:r w:rsidRPr="009A1979">
        <w:t>d_t\</w:t>
      </w:r>
      <w:proofErr w:type="spellStart"/>
      <w:r w:rsidRPr="009A1979">
        <w:t>neq</w:t>
      </w:r>
      <w:proofErr w:type="spellEnd"/>
      <w:r w:rsidRPr="009A1979">
        <w:t xml:space="preserve"> d_{t-1}\\0,&amp;d_t=d_{t-1}\end{</w:t>
      </w:r>
      <w:proofErr w:type="spellStart"/>
      <w:r w:rsidRPr="009A1979">
        <w:t>cases</w:t>
      </w:r>
      <w:proofErr w:type="spellEnd"/>
      <w:r w:rsidRPr="009A1979">
        <w:t>}</w:t>
      </w:r>
    </w:p>
    <w:p w14:paraId="6AC037C7" w14:textId="77777777" w:rsidR="009A1979" w:rsidRPr="009A1979" w:rsidRDefault="009A1979" w:rsidP="009A1979">
      <w:r w:rsidRPr="009A1979">
        <w:t>Ein solcher Wechsel ist im FRZK wichtig, weil er einen Übergang zwischen funktionalen Attraktoren markieren kann.</w:t>
      </w:r>
    </w:p>
    <w:p w14:paraId="6B28BAE9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24. Transitionen</w:t>
      </w:r>
    </w:p>
    <w:p w14:paraId="149772E2" w14:textId="77777777" w:rsidR="009A1979" w:rsidRPr="009A1979" w:rsidRDefault="009A1979" w:rsidP="009A1979">
      <w:r w:rsidRPr="009A1979">
        <w:t>Die Drift wird in Übergangstypen übersetzt. Diese Typen leiten sich aus der FRZK-Idee ab, dass geringe Differenz Stabilisierung, mittlere Differenz Anpassung und hohe Differenz Umbruch bedeutet.</w:t>
      </w:r>
    </w:p>
    <w:p w14:paraId="111F13DB" w14:textId="77777777" w:rsidR="009A1979" w:rsidRPr="009A1979" w:rsidRDefault="009A1979" w:rsidP="009A1979">
      <w:proofErr w:type="spellStart"/>
      <w:r w:rsidRPr="009A1979">
        <w:t>Tt</w:t>
      </w:r>
      <w:proofErr w:type="spellEnd"/>
      <w:r w:rsidRPr="009A1979">
        <w:t>=f(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ΔVt</w:t>
      </w:r>
      <w:proofErr w:type="spellEnd"/>
      <w:proofErr w:type="gramStart"/>
      <w:r w:rsidRPr="009A1979">
        <w:rPr>
          <w:rFonts w:ascii="Cambria Math" w:hAnsi="Cambria Math" w:cs="Cambria Math"/>
        </w:rPr>
        <w:t>∥</w:t>
      </w:r>
      <w:r w:rsidRPr="009A1979">
        <w:t>)</w:t>
      </w:r>
      <w:proofErr w:type="spellStart"/>
      <w:r w:rsidRPr="009A1979">
        <w:t>T</w:t>
      </w:r>
      <w:proofErr w:type="gramEnd"/>
      <w:r w:rsidRPr="009A1979">
        <w:t>_t</w:t>
      </w:r>
      <w:proofErr w:type="spellEnd"/>
      <w:r w:rsidRPr="009A1979">
        <w:t xml:space="preserve">=f(\|\Delta </w:t>
      </w:r>
      <w:proofErr w:type="spellStart"/>
      <w:r w:rsidRPr="009A1979">
        <w:t>V_t</w:t>
      </w:r>
      <w:proofErr w:type="spellEnd"/>
      <w:r w:rsidRPr="009A1979">
        <w:t>\|)</w:t>
      </w:r>
      <w:proofErr w:type="spellStart"/>
      <w:r w:rsidRPr="009A1979">
        <w:t>Tt</w:t>
      </w:r>
      <w:proofErr w:type="spellEnd"/>
      <w:r w:rsidRPr="009A1979">
        <w:t>​=f(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) </w:t>
      </w:r>
    </w:p>
    <w:p w14:paraId="7049848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T_t</w:t>
      </w:r>
      <w:proofErr w:type="spellEnd"/>
      <w:r w:rsidRPr="009A1979">
        <w:t>=</w:t>
      </w:r>
      <w:proofErr w:type="gramStart"/>
      <w:r w:rsidRPr="009A1979">
        <w:t>f(</w:t>
      </w:r>
      <w:proofErr w:type="gramEnd"/>
      <w:r w:rsidRPr="009A1979">
        <w:t xml:space="preserve">\|\Delta </w:t>
      </w:r>
      <w:proofErr w:type="spellStart"/>
      <w:r w:rsidRPr="009A1979">
        <w:t>V_t</w:t>
      </w:r>
      <w:proofErr w:type="spellEnd"/>
      <w:r w:rsidRPr="009A1979">
        <w:t>\|)</w:t>
      </w:r>
    </w:p>
    <w:p w14:paraId="4F6E5CA7" w14:textId="77777777" w:rsidR="009A1979" w:rsidRPr="009A1979" w:rsidRDefault="009A1979" w:rsidP="009A1979">
      <w:r w:rsidRPr="009A1979">
        <w:t>Eine mögliche Klassifikation ist:</w:t>
      </w:r>
    </w:p>
    <w:p w14:paraId="57E54743" w14:textId="77777777" w:rsidR="009A1979" w:rsidRPr="009A1979" w:rsidRDefault="009A1979" w:rsidP="009A1979">
      <w:r w:rsidRPr="009A1979">
        <w:t>Tt={stabil,</w:t>
      </w:r>
      <w:r w:rsidRPr="009A1979">
        <w:rPr>
          <w:rFonts w:ascii="Cambria Math" w:hAnsi="Cambria Math" w:cs="Cambria Math"/>
        </w:rPr>
        <w:t>∥</w:t>
      </w:r>
      <w:r w:rsidRPr="009A1979">
        <w:t>ΔVt</w:t>
      </w:r>
      <w:r w:rsidRPr="009A1979">
        <w:rPr>
          <w:rFonts w:ascii="Cambria Math" w:hAnsi="Cambria Math" w:cs="Cambria Math"/>
        </w:rPr>
        <w:t>∥</w:t>
      </w:r>
      <w:r w:rsidRPr="009A1979">
        <w:t>=0adaptiv,0&lt;</w:t>
      </w:r>
      <w:r w:rsidRPr="009A1979">
        <w:rPr>
          <w:rFonts w:ascii="Cambria Math" w:hAnsi="Cambria Math" w:cs="Cambria Math"/>
        </w:rPr>
        <w:t>∥</w:t>
      </w:r>
      <w:r w:rsidRPr="009A1979">
        <w:t>ΔVt</w:t>
      </w:r>
      <w:r w:rsidRPr="009A1979">
        <w:rPr>
          <w:rFonts w:ascii="Cambria Math" w:hAnsi="Cambria Math" w:cs="Cambria Math"/>
        </w:rPr>
        <w:t>∥</w:t>
      </w:r>
      <w:r w:rsidRPr="009A1979">
        <w:t>&lt;0.15koordinativ,0.15≤</w:t>
      </w:r>
      <w:r w:rsidRPr="009A1979">
        <w:rPr>
          <w:rFonts w:ascii="Cambria Math" w:hAnsi="Cambria Math" w:cs="Cambria Math"/>
        </w:rPr>
        <w:t>∥</w:t>
      </w:r>
      <w:r w:rsidRPr="009A1979">
        <w:t>ΔVt</w:t>
      </w:r>
      <w:r w:rsidRPr="009A1979">
        <w:rPr>
          <w:rFonts w:ascii="Cambria Math" w:hAnsi="Cambria Math" w:cs="Cambria Math"/>
        </w:rPr>
        <w:t>∥</w:t>
      </w:r>
      <w:r w:rsidRPr="009A1979">
        <w:t>&lt;0.35transformativ,0.35≤</w:t>
      </w:r>
      <w:r w:rsidRPr="009A1979">
        <w:rPr>
          <w:rFonts w:ascii="Cambria Math" w:hAnsi="Cambria Math" w:cs="Cambria Math"/>
        </w:rPr>
        <w:t>∥</w:t>
      </w:r>
      <w:r w:rsidRPr="009A1979">
        <w:t>ΔVt</w:t>
      </w:r>
      <w:r w:rsidRPr="009A1979">
        <w:rPr>
          <w:rFonts w:ascii="Cambria Math" w:hAnsi="Cambria Math" w:cs="Cambria Math"/>
        </w:rPr>
        <w:t>∥</w:t>
      </w:r>
      <w:r w:rsidRPr="009A1979">
        <w:t>&lt;0.60kritisch,</w:t>
      </w:r>
      <w:r w:rsidRPr="009A1979">
        <w:rPr>
          <w:rFonts w:ascii="Cambria Math" w:hAnsi="Cambria Math" w:cs="Cambria Math"/>
        </w:rPr>
        <w:t>∥</w:t>
      </w:r>
      <w:r w:rsidRPr="009A1979">
        <w:t>ΔVt</w:t>
      </w:r>
      <w:r w:rsidRPr="009A1979">
        <w:rPr>
          <w:rFonts w:ascii="Cambria Math" w:hAnsi="Cambria Math" w:cs="Cambria Math"/>
        </w:rPr>
        <w:t>∥</w:t>
      </w:r>
      <w:r w:rsidRPr="009A1979">
        <w:t xml:space="preserve">≥0.60T_t=\begin{cases}\text{stabil},&amp;\|\Delta </w:t>
      </w:r>
      <w:proofErr w:type="spellStart"/>
      <w:r w:rsidRPr="009A1979">
        <w:t>V_t</w:t>
      </w:r>
      <w:proofErr w:type="spellEnd"/>
      <w:r w:rsidRPr="009A1979">
        <w:t>\|=0\\\</w:t>
      </w:r>
      <w:proofErr w:type="spellStart"/>
      <w:r w:rsidRPr="009A1979">
        <w:t>text</w:t>
      </w:r>
      <w:proofErr w:type="spellEnd"/>
      <w:r w:rsidRPr="009A1979">
        <w:t xml:space="preserve">{adaptiv},&amp;0&lt;\|\Delta </w:t>
      </w:r>
      <w:proofErr w:type="spellStart"/>
      <w:r w:rsidRPr="009A1979">
        <w:t>V_t</w:t>
      </w:r>
      <w:proofErr w:type="spellEnd"/>
      <w:r w:rsidRPr="009A1979">
        <w:t>\|&lt;0.15\\\</w:t>
      </w:r>
      <w:proofErr w:type="spellStart"/>
      <w:r w:rsidRPr="009A1979">
        <w:t>text</w:t>
      </w:r>
      <w:proofErr w:type="spellEnd"/>
      <w:r w:rsidRPr="009A1979">
        <w:t xml:space="preserve">{koordinativ},&amp;0.15\le\|\Delta </w:t>
      </w:r>
      <w:proofErr w:type="spellStart"/>
      <w:r w:rsidRPr="009A1979">
        <w:t>V_t</w:t>
      </w:r>
      <w:proofErr w:type="spellEnd"/>
      <w:r w:rsidRPr="009A1979">
        <w:t>\|&lt;0.35\\\</w:t>
      </w:r>
      <w:proofErr w:type="spellStart"/>
      <w:r w:rsidRPr="009A1979">
        <w:t>text</w:t>
      </w:r>
      <w:proofErr w:type="spellEnd"/>
      <w:r w:rsidRPr="009A1979">
        <w:t xml:space="preserve">{transformativ},&amp;0.35\le\|\Delta </w:t>
      </w:r>
      <w:proofErr w:type="spellStart"/>
      <w:r w:rsidRPr="009A1979">
        <w:t>V_t</w:t>
      </w:r>
      <w:proofErr w:type="spellEnd"/>
      <w:r w:rsidRPr="009A1979">
        <w:t>\|&lt;0.60\\\</w:t>
      </w:r>
      <w:proofErr w:type="spellStart"/>
      <w:r w:rsidRPr="009A1979">
        <w:t>text</w:t>
      </w:r>
      <w:proofErr w:type="spellEnd"/>
      <w:r w:rsidRPr="009A1979">
        <w:t>{kritisch},&amp;\|\Delta V_t\|\ge0.60\end{cases}Tt​=</w:t>
      </w:r>
      <w:r w:rsidRPr="009A1979">
        <w:rPr>
          <w:rFonts w:ascii="Cambria Math" w:hAnsi="Cambria Math" w:cs="Cambria Math"/>
        </w:rPr>
        <w:t>⎩⎨⎧</w:t>
      </w:r>
      <w:r w:rsidRPr="009A1979">
        <w:t>​stabil,adaptiv,koordinativ,transformativ,kritisch,​</w:t>
      </w:r>
      <w:r w:rsidRPr="009A1979">
        <w:rPr>
          <w:rFonts w:ascii="Cambria Math" w:hAnsi="Cambria Math" w:cs="Cambria Math"/>
        </w:rPr>
        <w:t>∥</w:t>
      </w:r>
      <w:r w:rsidRPr="009A1979">
        <w:t>ΔVt​</w:t>
      </w:r>
      <w:r w:rsidRPr="009A1979">
        <w:rPr>
          <w:rFonts w:ascii="Cambria Math" w:hAnsi="Cambria Math" w:cs="Cambria Math"/>
        </w:rPr>
        <w:t>∥</w:t>
      </w:r>
      <w:r w:rsidRPr="009A1979">
        <w:t>=00&lt;</w:t>
      </w:r>
      <w:r w:rsidRPr="009A1979">
        <w:rPr>
          <w:rFonts w:ascii="Cambria Math" w:hAnsi="Cambria Math" w:cs="Cambria Math"/>
        </w:rPr>
        <w:t>∥</w:t>
      </w:r>
      <w:r w:rsidRPr="009A1979">
        <w:t>ΔVt​</w:t>
      </w:r>
      <w:r w:rsidRPr="009A1979">
        <w:rPr>
          <w:rFonts w:ascii="Cambria Math" w:hAnsi="Cambria Math" w:cs="Cambria Math"/>
        </w:rPr>
        <w:t>∥</w:t>
      </w:r>
      <w:r w:rsidRPr="009A1979">
        <w:t>&lt;0.150.15≤</w:t>
      </w:r>
      <w:r w:rsidRPr="009A1979">
        <w:rPr>
          <w:rFonts w:ascii="Cambria Math" w:hAnsi="Cambria Math" w:cs="Cambria Math"/>
        </w:rPr>
        <w:t>∥</w:t>
      </w:r>
      <w:r w:rsidRPr="009A1979">
        <w:t>ΔVt​</w:t>
      </w:r>
      <w:r w:rsidRPr="009A1979">
        <w:rPr>
          <w:rFonts w:ascii="Cambria Math" w:hAnsi="Cambria Math" w:cs="Cambria Math"/>
        </w:rPr>
        <w:t>∥</w:t>
      </w:r>
      <w:r w:rsidRPr="009A1979">
        <w:t>&lt;0.350.35≤</w:t>
      </w:r>
      <w:r w:rsidRPr="009A1979">
        <w:rPr>
          <w:rFonts w:ascii="Cambria Math" w:hAnsi="Cambria Math" w:cs="Cambria Math"/>
        </w:rPr>
        <w:t>∥</w:t>
      </w:r>
      <w:r w:rsidRPr="009A1979">
        <w:t>ΔVt​</w:t>
      </w:r>
      <w:r w:rsidRPr="009A1979">
        <w:rPr>
          <w:rFonts w:ascii="Cambria Math" w:hAnsi="Cambria Math" w:cs="Cambria Math"/>
        </w:rPr>
        <w:t>∥</w:t>
      </w:r>
      <w:r w:rsidRPr="009A1979">
        <w:t>&lt;0.60</w:t>
      </w:r>
      <w:r w:rsidRPr="009A1979">
        <w:rPr>
          <w:rFonts w:ascii="Cambria Math" w:hAnsi="Cambria Math" w:cs="Cambria Math"/>
        </w:rPr>
        <w:t>∥</w:t>
      </w:r>
      <w:r w:rsidRPr="009A1979">
        <w:t>ΔVt​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≥0.60​ </w:t>
      </w:r>
    </w:p>
    <w:p w14:paraId="11EBB1F4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T_t</w:t>
      </w:r>
      <w:proofErr w:type="spellEnd"/>
      <w:r w:rsidRPr="009A1979">
        <w:t>=\</w:t>
      </w:r>
      <w:proofErr w:type="spellStart"/>
      <w:r w:rsidRPr="009A1979">
        <w:t>begin</w:t>
      </w:r>
      <w:proofErr w:type="spellEnd"/>
      <w:r w:rsidRPr="009A1979">
        <w:t>{</w:t>
      </w:r>
      <w:proofErr w:type="spellStart"/>
      <w:r w:rsidRPr="009A1979">
        <w:t>cases</w:t>
      </w:r>
      <w:proofErr w:type="spellEnd"/>
      <w:r w:rsidRPr="009A1979">
        <w:t>}\</w:t>
      </w:r>
      <w:proofErr w:type="spellStart"/>
      <w:r w:rsidRPr="009A1979">
        <w:t>text</w:t>
      </w:r>
      <w:proofErr w:type="spellEnd"/>
      <w:r w:rsidRPr="009A1979">
        <w:t xml:space="preserve">{stabil},&amp;\|\Delta </w:t>
      </w:r>
      <w:proofErr w:type="spellStart"/>
      <w:r w:rsidRPr="009A1979">
        <w:t>V_t</w:t>
      </w:r>
      <w:proofErr w:type="spellEnd"/>
      <w:r w:rsidRPr="009A1979">
        <w:t>\|=0\\\</w:t>
      </w:r>
      <w:proofErr w:type="spellStart"/>
      <w:r w:rsidRPr="009A1979">
        <w:t>text</w:t>
      </w:r>
      <w:proofErr w:type="spellEnd"/>
      <w:r w:rsidRPr="009A1979">
        <w:t xml:space="preserve">{adaptiv},&amp;0&lt;\|\Delta </w:t>
      </w:r>
      <w:proofErr w:type="spellStart"/>
      <w:r w:rsidRPr="009A1979">
        <w:t>V_t</w:t>
      </w:r>
      <w:proofErr w:type="spellEnd"/>
      <w:r w:rsidRPr="009A1979">
        <w:t>\|&lt;0.15\\\</w:t>
      </w:r>
      <w:proofErr w:type="spellStart"/>
      <w:r w:rsidRPr="009A1979">
        <w:t>text</w:t>
      </w:r>
      <w:proofErr w:type="spellEnd"/>
      <w:r w:rsidRPr="009A1979">
        <w:t xml:space="preserve">{koordinativ},&amp;0.15\le\|\Delta </w:t>
      </w:r>
      <w:proofErr w:type="spellStart"/>
      <w:r w:rsidRPr="009A1979">
        <w:t>V_t</w:t>
      </w:r>
      <w:proofErr w:type="spellEnd"/>
      <w:r w:rsidRPr="009A1979">
        <w:t>\|&lt;0.35\\\</w:t>
      </w:r>
      <w:proofErr w:type="spellStart"/>
      <w:r w:rsidRPr="009A1979">
        <w:t>text</w:t>
      </w:r>
      <w:proofErr w:type="spellEnd"/>
      <w:r w:rsidRPr="009A1979">
        <w:t xml:space="preserve">{transformativ},&amp;0.35\le\|\Delta </w:t>
      </w:r>
      <w:proofErr w:type="spellStart"/>
      <w:r w:rsidRPr="009A1979">
        <w:t>V_t</w:t>
      </w:r>
      <w:proofErr w:type="spellEnd"/>
      <w:r w:rsidRPr="009A1979">
        <w:t>\|&lt;0.60\\\</w:t>
      </w:r>
      <w:proofErr w:type="spellStart"/>
      <w:r w:rsidRPr="009A1979">
        <w:t>text</w:t>
      </w:r>
      <w:proofErr w:type="spellEnd"/>
      <w:r w:rsidRPr="009A1979">
        <w:t xml:space="preserve">{kritisch},&amp;\|\Delta </w:t>
      </w:r>
      <w:proofErr w:type="spellStart"/>
      <w:r w:rsidRPr="009A1979">
        <w:t>V_t</w:t>
      </w:r>
      <w:proofErr w:type="spellEnd"/>
      <w:r w:rsidRPr="009A1979">
        <w:t>\|\ge0.60\end{</w:t>
      </w:r>
      <w:proofErr w:type="spellStart"/>
      <w:r w:rsidRPr="009A1979">
        <w:t>cases</w:t>
      </w:r>
      <w:proofErr w:type="spellEnd"/>
      <w:r w:rsidRPr="009A1979">
        <w:t>}</w:t>
      </w:r>
    </w:p>
    <w:p w14:paraId="1A16A49A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25. Gruppenzustand</w:t>
      </w:r>
    </w:p>
    <w:p w14:paraId="71B55BF1" w14:textId="77777777" w:rsidR="009A1979" w:rsidRPr="009A1979" w:rsidRDefault="009A1979" w:rsidP="009A1979">
      <w:r w:rsidRPr="009A1979">
        <w:t>Eine Gruppe ist im FRZK kein bloßer Durchschnitt einzelner Personen, sondern ein emergenter Zustand aus mehreren Teilnehmerzuständen.</w:t>
      </w:r>
    </w:p>
    <w:p w14:paraId="55952F00" w14:textId="77777777" w:rsidR="009A1979" w:rsidRPr="009A1979" w:rsidRDefault="009A1979" w:rsidP="009A1979">
      <w:proofErr w:type="gramStart"/>
      <w:r w:rsidRPr="009A1979">
        <w:t>Gg,t</w:t>
      </w:r>
      <w:proofErr w:type="gramEnd"/>
      <w:r w:rsidRPr="009A1979">
        <w:t xml:space="preserve">={V1,t,V2,t,…,Vn,t}G_{g,t}=\{V_{1,t},V_{2,t},\dots,V_{n,t}\}Gg,t​={V1,t​,V2,t​,…,Vn,t​} </w:t>
      </w:r>
    </w:p>
    <w:p w14:paraId="5738F5FB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G_{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}=\{V_{1,t},V_{2,t},\</w:t>
      </w:r>
      <w:proofErr w:type="spellStart"/>
      <w:r w:rsidRPr="009A1979">
        <w:t>dots,V</w:t>
      </w:r>
      <w:proofErr w:type="spellEnd"/>
      <w:r w:rsidRPr="009A1979">
        <w:t>_{</w:t>
      </w:r>
      <w:proofErr w:type="spellStart"/>
      <w:r w:rsidRPr="009A1979">
        <w:t>n,t</w:t>
      </w:r>
      <w:proofErr w:type="spellEnd"/>
      <w:r w:rsidRPr="009A1979">
        <w:t>}\}</w:t>
      </w:r>
    </w:p>
    <w:p w14:paraId="3F417600" w14:textId="77777777" w:rsidR="009A1979" w:rsidRPr="009A1979" w:rsidRDefault="009A1979" w:rsidP="009A1979">
      <w:r w:rsidRPr="009A1979">
        <w:t>Der mittlere Gruppenvektor lautet:</w:t>
      </w:r>
    </w:p>
    <w:p w14:paraId="4D58B358" w14:textId="77777777" w:rsidR="009A1979" w:rsidRPr="009A1979" w:rsidRDefault="009A1979" w:rsidP="009A1979">
      <w:proofErr w:type="spellStart"/>
      <w:proofErr w:type="gramStart"/>
      <w:r w:rsidRPr="009A1979">
        <w:t>Vˉg,t</w:t>
      </w:r>
      <w:proofErr w:type="spellEnd"/>
      <w:proofErr w:type="gramEnd"/>
      <w:r w:rsidRPr="009A1979">
        <w:t>=1n∑i=1nVi,t\bar V_{</w:t>
      </w:r>
      <w:proofErr w:type="spellStart"/>
      <w:r w:rsidRPr="009A1979">
        <w:t>g,t</w:t>
      </w:r>
      <w:proofErr w:type="spell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_{i=1}^{n}V_{</w:t>
      </w:r>
      <w:proofErr w:type="spellStart"/>
      <w:r w:rsidRPr="009A1979">
        <w:t>i,t</w:t>
      </w:r>
      <w:proofErr w:type="spellEnd"/>
      <w:r w:rsidRPr="009A1979">
        <w:t>}</w:t>
      </w:r>
      <w:proofErr w:type="spellStart"/>
      <w:r w:rsidRPr="009A1979">
        <w:t>Vˉg,t</w:t>
      </w:r>
      <w:proofErr w:type="spellEnd"/>
      <w:r w:rsidRPr="009A1979">
        <w:t>​=n1​i=1∑n​</w:t>
      </w:r>
      <w:proofErr w:type="spellStart"/>
      <w:r w:rsidRPr="009A1979">
        <w:t>Vi,t</w:t>
      </w:r>
      <w:proofErr w:type="spellEnd"/>
      <w:r w:rsidRPr="009A1979">
        <w:t xml:space="preserve">​ </w:t>
      </w:r>
    </w:p>
    <w:p w14:paraId="5EE50C8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\bar V_{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_{i=1}^{n}V_{</w:t>
      </w:r>
      <w:proofErr w:type="spellStart"/>
      <w:r w:rsidRPr="009A1979">
        <w:t>i,t</w:t>
      </w:r>
      <w:proofErr w:type="spellEnd"/>
      <w:r w:rsidRPr="009A1979">
        <w:t>}</w:t>
      </w:r>
    </w:p>
    <w:p w14:paraId="141ECE3F" w14:textId="77777777" w:rsidR="009A1979" w:rsidRPr="009A1979" w:rsidRDefault="009A1979" w:rsidP="009A1979">
      <w:r w:rsidRPr="009A1979">
        <w:lastRenderedPageBreak/>
        <w:t>Komponentenweise:</w:t>
      </w:r>
    </w:p>
    <w:p w14:paraId="7CDAFEA1" w14:textId="77777777" w:rsidR="009A1979" w:rsidRPr="009A1979" w:rsidRDefault="009A1979" w:rsidP="009A1979">
      <w:proofErr w:type="spellStart"/>
      <w:proofErr w:type="gramStart"/>
      <w:r w:rsidRPr="009A1979">
        <w:t>Kˉg,t</w:t>
      </w:r>
      <w:proofErr w:type="spellEnd"/>
      <w:proofErr w:type="gramEnd"/>
      <w:r w:rsidRPr="009A1979">
        <w:t>=1n∑i=1nKi,t\bar K_{</w:t>
      </w:r>
      <w:proofErr w:type="spellStart"/>
      <w:r w:rsidRPr="009A1979">
        <w:t>g,t</w:t>
      </w:r>
      <w:proofErr w:type="spell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_{i=1}^{n}K_{</w:t>
      </w:r>
      <w:proofErr w:type="spellStart"/>
      <w:r w:rsidRPr="009A1979">
        <w:t>i,t</w:t>
      </w:r>
      <w:proofErr w:type="spellEnd"/>
      <w:r w:rsidRPr="009A1979">
        <w:t>}</w:t>
      </w:r>
      <w:proofErr w:type="spellStart"/>
      <w:r w:rsidRPr="009A1979">
        <w:t>Kˉg,t</w:t>
      </w:r>
      <w:proofErr w:type="spellEnd"/>
      <w:r w:rsidRPr="009A1979">
        <w:t>​=n1​i=1∑n​</w:t>
      </w:r>
      <w:proofErr w:type="spellStart"/>
      <w:r w:rsidRPr="009A1979">
        <w:t>Ki,t</w:t>
      </w:r>
      <w:proofErr w:type="spellEnd"/>
      <w:r w:rsidRPr="009A1979">
        <w:t xml:space="preserve">​ </w:t>
      </w:r>
    </w:p>
    <w:p w14:paraId="78676C15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\bar K_{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_{i=1}^{n}K_{</w:t>
      </w:r>
      <w:proofErr w:type="spellStart"/>
      <w:r w:rsidRPr="009A1979">
        <w:t>i,t</w:t>
      </w:r>
      <w:proofErr w:type="spellEnd"/>
      <w:r w:rsidRPr="009A1979">
        <w:t>}</w:t>
      </w:r>
    </w:p>
    <w:p w14:paraId="32AA5CBD" w14:textId="77777777" w:rsidR="009A1979" w:rsidRPr="009A1979" w:rsidRDefault="009A1979" w:rsidP="009A1979">
      <w:proofErr w:type="spellStart"/>
      <w:proofErr w:type="gramStart"/>
      <w:r w:rsidRPr="009A1979">
        <w:t>Sˉg,t</w:t>
      </w:r>
      <w:proofErr w:type="spellEnd"/>
      <w:proofErr w:type="gramEnd"/>
      <w:r w:rsidRPr="009A1979">
        <w:t>=1n∑i=1nSi,t\bar S_{</w:t>
      </w:r>
      <w:proofErr w:type="spellStart"/>
      <w:r w:rsidRPr="009A1979">
        <w:t>g,t</w:t>
      </w:r>
      <w:proofErr w:type="spell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_{i=1}^{n}S_{</w:t>
      </w:r>
      <w:proofErr w:type="spellStart"/>
      <w:r w:rsidRPr="009A1979">
        <w:t>i,t</w:t>
      </w:r>
      <w:proofErr w:type="spellEnd"/>
      <w:r w:rsidRPr="009A1979">
        <w:t>}</w:t>
      </w:r>
      <w:proofErr w:type="spellStart"/>
      <w:r w:rsidRPr="009A1979">
        <w:t>Sˉg,t</w:t>
      </w:r>
      <w:proofErr w:type="spellEnd"/>
      <w:r w:rsidRPr="009A1979">
        <w:t>​=n1​i=1∑n​</w:t>
      </w:r>
      <w:proofErr w:type="spellStart"/>
      <w:r w:rsidRPr="009A1979">
        <w:t>Si,t</w:t>
      </w:r>
      <w:proofErr w:type="spellEnd"/>
      <w:r w:rsidRPr="009A1979">
        <w:t xml:space="preserve">​ </w:t>
      </w:r>
    </w:p>
    <w:p w14:paraId="4CB482EB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\bar S_{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_{i=1}^{n}S_{</w:t>
      </w:r>
      <w:proofErr w:type="spellStart"/>
      <w:r w:rsidRPr="009A1979">
        <w:t>i,t</w:t>
      </w:r>
      <w:proofErr w:type="spellEnd"/>
      <w:r w:rsidRPr="009A1979">
        <w:t>}</w:t>
      </w:r>
    </w:p>
    <w:p w14:paraId="440F5D6B" w14:textId="77777777" w:rsidR="009A1979" w:rsidRPr="009A1979" w:rsidRDefault="009A1979" w:rsidP="009A1979">
      <w:proofErr w:type="spellStart"/>
      <w:proofErr w:type="gramStart"/>
      <w:r w:rsidRPr="009A1979">
        <w:t>Aˉg,t</w:t>
      </w:r>
      <w:proofErr w:type="spellEnd"/>
      <w:proofErr w:type="gramEnd"/>
      <w:r w:rsidRPr="009A1979">
        <w:t>=1n∑i=1nAi,t\bar A_{</w:t>
      </w:r>
      <w:proofErr w:type="spellStart"/>
      <w:r w:rsidRPr="009A1979">
        <w:t>g,t</w:t>
      </w:r>
      <w:proofErr w:type="spell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_{i=1}^{n}A_{</w:t>
      </w:r>
      <w:proofErr w:type="spellStart"/>
      <w:r w:rsidRPr="009A1979">
        <w:t>i,t</w:t>
      </w:r>
      <w:proofErr w:type="spellEnd"/>
      <w:r w:rsidRPr="009A1979">
        <w:t>}</w:t>
      </w:r>
      <w:proofErr w:type="spellStart"/>
      <w:r w:rsidRPr="009A1979">
        <w:t>Aˉg,t</w:t>
      </w:r>
      <w:proofErr w:type="spellEnd"/>
      <w:r w:rsidRPr="009A1979">
        <w:t>​=n1​i=1∑n​</w:t>
      </w:r>
      <w:proofErr w:type="spellStart"/>
      <w:r w:rsidRPr="009A1979">
        <w:t>Ai,t</w:t>
      </w:r>
      <w:proofErr w:type="spellEnd"/>
      <w:r w:rsidRPr="009A1979">
        <w:t xml:space="preserve">​ </w:t>
      </w:r>
    </w:p>
    <w:p w14:paraId="1C7FA8DE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\bar A_{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_{i=1}^{n}A_{</w:t>
      </w:r>
      <w:proofErr w:type="spellStart"/>
      <w:r w:rsidRPr="009A1979">
        <w:t>i,t</w:t>
      </w:r>
      <w:proofErr w:type="spellEnd"/>
      <w:r w:rsidRPr="009A1979">
        <w:t>}</w:t>
      </w:r>
    </w:p>
    <w:p w14:paraId="687DFBB4" w14:textId="77777777" w:rsidR="009A1979" w:rsidRPr="009A1979" w:rsidRDefault="009A1979" w:rsidP="009A1979">
      <w:r w:rsidRPr="009A1979">
        <w:t>analog für Motivation, Methodik, Performanz und Regulation.</w:t>
      </w:r>
    </w:p>
    <w:p w14:paraId="442E04ED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26. Gruppendichte</w:t>
      </w:r>
    </w:p>
    <w:p w14:paraId="347FDE73" w14:textId="77777777" w:rsidR="009A1979" w:rsidRPr="009A1979" w:rsidRDefault="009A1979" w:rsidP="009A1979">
      <w:r w:rsidRPr="009A1979">
        <w:t>Die Gruppendichte kann als Norm des Gruppenvektors verstanden werden.</w:t>
      </w:r>
    </w:p>
    <w:p w14:paraId="2885C044" w14:textId="77777777" w:rsidR="009A1979" w:rsidRPr="009A1979" w:rsidRDefault="009A1979" w:rsidP="009A1979">
      <w:proofErr w:type="spellStart"/>
      <w:proofErr w:type="gramStart"/>
      <w:r w:rsidRPr="009A1979">
        <w:t>Dg,t</w:t>
      </w:r>
      <w:proofErr w:type="spellEnd"/>
      <w:proofErr w:type="gramEnd"/>
      <w:r w:rsidRPr="009A1979">
        <w:t>=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Vˉg,t</w:t>
      </w:r>
      <w:r w:rsidRPr="009A1979">
        <w:rPr>
          <w:rFonts w:ascii="Cambria Math" w:hAnsi="Cambria Math" w:cs="Cambria Math"/>
        </w:rPr>
        <w:t>∥</w:t>
      </w:r>
      <w:r w:rsidRPr="009A1979">
        <w:t>D</w:t>
      </w:r>
      <w:proofErr w:type="spellEnd"/>
      <w:r w:rsidRPr="009A1979">
        <w:t>_{</w:t>
      </w:r>
      <w:proofErr w:type="spellStart"/>
      <w:r w:rsidRPr="009A1979">
        <w:t>g,t</w:t>
      </w:r>
      <w:proofErr w:type="spellEnd"/>
      <w:r w:rsidRPr="009A1979">
        <w:t>}=\|\bar V_{</w:t>
      </w:r>
      <w:proofErr w:type="spellStart"/>
      <w:r w:rsidRPr="009A1979">
        <w:t>g,t</w:t>
      </w:r>
      <w:proofErr w:type="spellEnd"/>
      <w:r w:rsidRPr="009A1979">
        <w:t>}\|</w:t>
      </w:r>
      <w:proofErr w:type="spellStart"/>
      <w:r w:rsidRPr="009A1979">
        <w:t>Dg,t</w:t>
      </w:r>
      <w:proofErr w:type="spellEnd"/>
      <w:r w:rsidRPr="009A1979">
        <w:t>​=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Vˉg,t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 </w:t>
      </w:r>
    </w:p>
    <w:p w14:paraId="2E2DA60E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D_{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}=\|\bar V_{</w:t>
      </w:r>
      <w:proofErr w:type="spellStart"/>
      <w:r w:rsidRPr="009A1979">
        <w:t>g,t</w:t>
      </w:r>
      <w:proofErr w:type="spellEnd"/>
      <w:r w:rsidRPr="009A1979">
        <w:t>}\|</w:t>
      </w:r>
    </w:p>
    <w:p w14:paraId="28482727" w14:textId="77777777" w:rsidR="009A1979" w:rsidRPr="009A1979" w:rsidRDefault="009A1979" w:rsidP="009A1979">
      <w:r w:rsidRPr="009A1979">
        <w:t>Ausgeschrieben:</w:t>
      </w:r>
    </w:p>
    <w:p w14:paraId="7312C241" w14:textId="77777777" w:rsidR="009A1979" w:rsidRPr="009A1979" w:rsidRDefault="009A1979" w:rsidP="009A1979">
      <w:r w:rsidRPr="009A1979">
        <w:t>Dg,t=Kˉg,t2+Sˉg,t2+Aˉg,t2+Mˉg,t2+Mˉeg,t2+Pˉg,t2+Rˉg,t2D_{g,t}=\sqrt{\bar K_{</w:t>
      </w:r>
      <w:proofErr w:type="spellStart"/>
      <w:r w:rsidRPr="009A1979">
        <w:t>g,t</w:t>
      </w:r>
      <w:proofErr w:type="spellEnd"/>
      <w:r w:rsidRPr="009A1979">
        <w:t>}^2+\bar S_{</w:t>
      </w:r>
      <w:proofErr w:type="spellStart"/>
      <w:r w:rsidRPr="009A1979">
        <w:t>g,t</w:t>
      </w:r>
      <w:proofErr w:type="spellEnd"/>
      <w:r w:rsidRPr="009A1979">
        <w:t>}^2+\bar A_{</w:t>
      </w:r>
      <w:proofErr w:type="spellStart"/>
      <w:r w:rsidRPr="009A1979">
        <w:t>g,t</w:t>
      </w:r>
      <w:proofErr w:type="spellEnd"/>
      <w:r w:rsidRPr="009A1979">
        <w:t>}^2+\bar M_{</w:t>
      </w:r>
      <w:proofErr w:type="spellStart"/>
      <w:r w:rsidRPr="009A1979">
        <w:t>g,t</w:t>
      </w:r>
      <w:proofErr w:type="spellEnd"/>
      <w:r w:rsidRPr="009A1979">
        <w:t>}^2+\bar Me_{</w:t>
      </w:r>
      <w:proofErr w:type="spellStart"/>
      <w:r w:rsidRPr="009A1979">
        <w:t>g,t</w:t>
      </w:r>
      <w:proofErr w:type="spellEnd"/>
      <w:r w:rsidRPr="009A1979">
        <w:t>}^2+\bar P_{</w:t>
      </w:r>
      <w:proofErr w:type="spellStart"/>
      <w:r w:rsidRPr="009A1979">
        <w:t>g,t</w:t>
      </w:r>
      <w:proofErr w:type="spellEnd"/>
      <w:r w:rsidRPr="009A1979">
        <w:t xml:space="preserve">}^2+\bar R_{g,t}^2}Dg,t​=Kˉg,t2​+Sˉg,t2​+Aˉg,t2​+Mˉg,t2​+Mˉeg,t2​+Pˉg,t2​+Rˉg,t2​​ </w:t>
      </w:r>
    </w:p>
    <w:p w14:paraId="31B3359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D_{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</w:t>
      </w:r>
      <w:proofErr w:type="spellStart"/>
      <w:r w:rsidRPr="009A1979">
        <w:t>sqrt</w:t>
      </w:r>
      <w:proofErr w:type="spellEnd"/>
      <w:r w:rsidRPr="009A1979">
        <w:t>{\bar K_{</w:t>
      </w:r>
      <w:proofErr w:type="spellStart"/>
      <w:r w:rsidRPr="009A1979">
        <w:t>g,t</w:t>
      </w:r>
      <w:proofErr w:type="spellEnd"/>
      <w:r w:rsidRPr="009A1979">
        <w:t>}^2+\bar S_{</w:t>
      </w:r>
      <w:proofErr w:type="spellStart"/>
      <w:r w:rsidRPr="009A1979">
        <w:t>g,t</w:t>
      </w:r>
      <w:proofErr w:type="spellEnd"/>
      <w:r w:rsidRPr="009A1979">
        <w:t>}^2+\bar A_{</w:t>
      </w:r>
      <w:proofErr w:type="spellStart"/>
      <w:r w:rsidRPr="009A1979">
        <w:t>g,t</w:t>
      </w:r>
      <w:proofErr w:type="spellEnd"/>
      <w:r w:rsidRPr="009A1979">
        <w:t>}^2+\bar M_{</w:t>
      </w:r>
      <w:proofErr w:type="spellStart"/>
      <w:r w:rsidRPr="009A1979">
        <w:t>g,t</w:t>
      </w:r>
      <w:proofErr w:type="spellEnd"/>
      <w:r w:rsidRPr="009A1979">
        <w:t>}^2+\bar Me_{</w:t>
      </w:r>
      <w:proofErr w:type="spellStart"/>
      <w:r w:rsidRPr="009A1979">
        <w:t>g,t</w:t>
      </w:r>
      <w:proofErr w:type="spellEnd"/>
      <w:r w:rsidRPr="009A1979">
        <w:t>}^2+\bar P_{</w:t>
      </w:r>
      <w:proofErr w:type="spellStart"/>
      <w:r w:rsidRPr="009A1979">
        <w:t>g,t</w:t>
      </w:r>
      <w:proofErr w:type="spellEnd"/>
      <w:r w:rsidRPr="009A1979">
        <w:t>}^2+\bar R_{</w:t>
      </w:r>
      <w:proofErr w:type="spellStart"/>
      <w:r w:rsidRPr="009A1979">
        <w:t>g,t</w:t>
      </w:r>
      <w:proofErr w:type="spellEnd"/>
      <w:r w:rsidRPr="009A1979">
        <w:t>}^2}</w:t>
      </w:r>
    </w:p>
    <w:p w14:paraId="431AE28D" w14:textId="77777777" w:rsidR="009A1979" w:rsidRPr="009A1979" w:rsidRDefault="009A1979" w:rsidP="009A1979">
      <w:r w:rsidRPr="009A1979">
        <w:t>Zusätzlich kann die mittlere individuelle Dichte berechnet werden:</w:t>
      </w:r>
    </w:p>
    <w:p w14:paraId="7972241E" w14:textId="77777777" w:rsidR="009A1979" w:rsidRPr="009A1979" w:rsidRDefault="009A1979" w:rsidP="009A1979">
      <w:proofErr w:type="spellStart"/>
      <w:proofErr w:type="gramStart"/>
      <w:r w:rsidRPr="009A1979">
        <w:t>Dˉg,t</w:t>
      </w:r>
      <w:proofErr w:type="spellEnd"/>
      <w:proofErr w:type="gramEnd"/>
      <w:r w:rsidRPr="009A1979">
        <w:t>=1n∑i=1nDi,t\bar D_{</w:t>
      </w:r>
      <w:proofErr w:type="spellStart"/>
      <w:r w:rsidRPr="009A1979">
        <w:t>g,t</w:t>
      </w:r>
      <w:proofErr w:type="spell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_{i=1}^{n}D_{</w:t>
      </w:r>
      <w:proofErr w:type="spellStart"/>
      <w:r w:rsidRPr="009A1979">
        <w:t>i,t</w:t>
      </w:r>
      <w:proofErr w:type="spellEnd"/>
      <w:r w:rsidRPr="009A1979">
        <w:t>}</w:t>
      </w:r>
      <w:proofErr w:type="spellStart"/>
      <w:r w:rsidRPr="009A1979">
        <w:t>Dˉg,t</w:t>
      </w:r>
      <w:proofErr w:type="spellEnd"/>
      <w:r w:rsidRPr="009A1979">
        <w:t>​=n1​i=1∑n​</w:t>
      </w:r>
      <w:proofErr w:type="spellStart"/>
      <w:r w:rsidRPr="009A1979">
        <w:t>Di,t</w:t>
      </w:r>
      <w:proofErr w:type="spellEnd"/>
      <w:r w:rsidRPr="009A1979">
        <w:t xml:space="preserve">​ </w:t>
      </w:r>
    </w:p>
    <w:p w14:paraId="2AE09E7E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\bar D_{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_{i=1}^{n}D_{</w:t>
      </w:r>
      <w:proofErr w:type="spellStart"/>
      <w:r w:rsidRPr="009A1979">
        <w:t>i,t</w:t>
      </w:r>
      <w:proofErr w:type="spellEnd"/>
      <w:r w:rsidRPr="009A1979">
        <w:t>}</w:t>
      </w:r>
    </w:p>
    <w:p w14:paraId="062D0A8A" w14:textId="77777777" w:rsidR="009A1979" w:rsidRPr="009A1979" w:rsidRDefault="009A1979" w:rsidP="009A1979">
      <w:r w:rsidRPr="009A1979">
        <w:t xml:space="preserve">Der Unterschied zwischen </w:t>
      </w:r>
      <w:proofErr w:type="spellStart"/>
      <w:proofErr w:type="gramStart"/>
      <w:r w:rsidRPr="009A1979">
        <w:t>Dg,tD</w:t>
      </w:r>
      <w:proofErr w:type="spellEnd"/>
      <w:proofErr w:type="gramEnd"/>
      <w:r w:rsidRPr="009A1979">
        <w:t>_{</w:t>
      </w:r>
      <w:proofErr w:type="spellStart"/>
      <w:r w:rsidRPr="009A1979">
        <w:t>g,t</w:t>
      </w:r>
      <w:proofErr w:type="spellEnd"/>
      <w:r w:rsidRPr="009A1979">
        <w:t>}</w:t>
      </w:r>
      <w:proofErr w:type="spellStart"/>
      <w:r w:rsidRPr="009A1979">
        <w:t>Dg,t</w:t>
      </w:r>
      <w:proofErr w:type="spellEnd"/>
      <w:r w:rsidRPr="009A1979">
        <w:t xml:space="preserve">​ und </w:t>
      </w:r>
      <w:proofErr w:type="spellStart"/>
      <w:r w:rsidRPr="009A1979">
        <w:t>Dˉg,t</w:t>
      </w:r>
      <w:proofErr w:type="spellEnd"/>
      <w:r w:rsidRPr="009A1979">
        <w:t>\bar D_{</w:t>
      </w:r>
      <w:proofErr w:type="spellStart"/>
      <w:r w:rsidRPr="009A1979">
        <w:t>g,t</w:t>
      </w:r>
      <w:proofErr w:type="spellEnd"/>
      <w:r w:rsidRPr="009A1979">
        <w:t>}</w:t>
      </w:r>
      <w:proofErr w:type="spellStart"/>
      <w:r w:rsidRPr="009A1979">
        <w:t>Dˉg,t</w:t>
      </w:r>
      <w:proofErr w:type="spellEnd"/>
      <w:r w:rsidRPr="009A1979">
        <w:t>​ ist didaktisch wichtig: Die erste Formel beschreibt den gemeinsamen Gruppenzustand, die zweite die durchschnittliche individuelle Aktivierung.</w:t>
      </w:r>
    </w:p>
    <w:p w14:paraId="08F9FD8B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27. Gruppendrift</w:t>
      </w:r>
    </w:p>
    <w:p w14:paraId="798073D1" w14:textId="77777777" w:rsidR="009A1979" w:rsidRPr="009A1979" w:rsidRDefault="009A1979" w:rsidP="009A1979">
      <w:r w:rsidRPr="009A1979">
        <w:t>Der Gruppenprozess erhält eine eigene Zeitdynamik.</w:t>
      </w:r>
    </w:p>
    <w:p w14:paraId="4FE80D37" w14:textId="77777777" w:rsidR="009A1979" w:rsidRPr="009A1979" w:rsidRDefault="009A1979" w:rsidP="009A1979">
      <w:proofErr w:type="spellStart"/>
      <w:r w:rsidRPr="009A1979">
        <w:t>Δ</w:t>
      </w:r>
      <w:proofErr w:type="gramStart"/>
      <w:r w:rsidRPr="009A1979">
        <w:t>Vˉg,t</w:t>
      </w:r>
      <w:proofErr w:type="spellEnd"/>
      <w:proofErr w:type="gramEnd"/>
      <w:r w:rsidRPr="009A1979">
        <w:t>=Vˉg,t−Vˉg,t−1\Delta\bar V_{</w:t>
      </w:r>
      <w:proofErr w:type="spellStart"/>
      <w:r w:rsidRPr="009A1979">
        <w:t>g,t</w:t>
      </w:r>
      <w:proofErr w:type="spellEnd"/>
      <w:r w:rsidRPr="009A1979">
        <w:t>}=\bar V_{</w:t>
      </w:r>
      <w:proofErr w:type="spellStart"/>
      <w:r w:rsidRPr="009A1979">
        <w:t>g,t</w:t>
      </w:r>
      <w:proofErr w:type="spellEnd"/>
      <w:r w:rsidRPr="009A1979">
        <w:t>}-\bar V_{g,t-1}</w:t>
      </w:r>
      <w:proofErr w:type="spellStart"/>
      <w:r w:rsidRPr="009A1979">
        <w:t>ΔVˉg,t</w:t>
      </w:r>
      <w:proofErr w:type="spellEnd"/>
      <w:r w:rsidRPr="009A1979">
        <w:t>​=</w:t>
      </w:r>
      <w:proofErr w:type="spellStart"/>
      <w:r w:rsidRPr="009A1979">
        <w:t>Vˉg,t</w:t>
      </w:r>
      <w:proofErr w:type="spellEnd"/>
      <w:r w:rsidRPr="009A1979">
        <w:t xml:space="preserve">​−Vˉg,t−1​ </w:t>
      </w:r>
    </w:p>
    <w:p w14:paraId="144FCD3A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\Delta\bar V_{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}=\bar V_{</w:t>
      </w:r>
      <w:proofErr w:type="spellStart"/>
      <w:r w:rsidRPr="009A1979">
        <w:t>g,t</w:t>
      </w:r>
      <w:proofErr w:type="spellEnd"/>
      <w:r w:rsidRPr="009A1979">
        <w:t>}-\bar V_{g,t-1}</w:t>
      </w:r>
    </w:p>
    <w:p w14:paraId="5480E02B" w14:textId="77777777" w:rsidR="009A1979" w:rsidRPr="009A1979" w:rsidRDefault="009A1979" w:rsidP="009A1979">
      <w:r w:rsidRPr="009A1979">
        <w:t>Die Stärke der Gruppendrift lautet:</w:t>
      </w:r>
    </w:p>
    <w:p w14:paraId="6F24B101" w14:textId="77777777" w:rsidR="009A1979" w:rsidRPr="009A1979" w:rsidRDefault="009A1979" w:rsidP="009A1979"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</w:t>
      </w:r>
      <w:proofErr w:type="gramStart"/>
      <w:r w:rsidRPr="009A1979">
        <w:t>Vˉg,t</w:t>
      </w:r>
      <w:proofErr w:type="spellEnd"/>
      <w:proofErr w:type="gramEnd"/>
      <w:r w:rsidRPr="009A1979">
        <w:rPr>
          <w:rFonts w:ascii="Cambria Math" w:hAnsi="Cambria Math" w:cs="Cambria Math"/>
        </w:rPr>
        <w:t>∥</w:t>
      </w:r>
      <w:r w:rsidRPr="009A1979">
        <w:t>=∑j=17(Vˉg,t,j−Vˉg,t−1,j)2\|\Delta\bar V_{</w:t>
      </w:r>
      <w:proofErr w:type="spellStart"/>
      <w:r w:rsidRPr="009A1979">
        <w:t>g,t</w:t>
      </w:r>
      <w:proofErr w:type="spellEnd"/>
      <w:r w:rsidRPr="009A1979">
        <w:t>}\|=\</w:t>
      </w:r>
      <w:proofErr w:type="spellStart"/>
      <w:r w:rsidRPr="009A1979">
        <w:t>sqrt</w:t>
      </w:r>
      <w:proofErr w:type="spellEnd"/>
      <w:r w:rsidRPr="009A1979">
        <w:t>{\</w:t>
      </w:r>
      <w:proofErr w:type="spellStart"/>
      <w:r w:rsidRPr="009A1979">
        <w:t>sum</w:t>
      </w:r>
      <w:proofErr w:type="spellEnd"/>
      <w:r w:rsidRPr="009A1979">
        <w:t>_{j=1}^{7}(\bar V_{</w:t>
      </w:r>
      <w:proofErr w:type="spellStart"/>
      <w:r w:rsidRPr="009A1979">
        <w:t>g,t,j</w:t>
      </w:r>
      <w:proofErr w:type="spellEnd"/>
      <w:r w:rsidRPr="009A1979">
        <w:t>}-\bar V_{g,t-1,j})^2}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ΔVˉg,t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>=j=1∑7​(</w:t>
      </w:r>
      <w:proofErr w:type="spellStart"/>
      <w:r w:rsidRPr="009A1979">
        <w:t>Vˉg,t,j</w:t>
      </w:r>
      <w:proofErr w:type="spellEnd"/>
      <w:r w:rsidRPr="009A1979">
        <w:t xml:space="preserve">​−Vˉg,t−1,j​)2​ </w:t>
      </w:r>
    </w:p>
    <w:p w14:paraId="6DA755F7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\|\Delta\bar V_{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}\|=\</w:t>
      </w:r>
      <w:proofErr w:type="spellStart"/>
      <w:r w:rsidRPr="009A1979">
        <w:t>sqrt</w:t>
      </w:r>
      <w:proofErr w:type="spellEnd"/>
      <w:r w:rsidRPr="009A1979">
        <w:t>{\</w:t>
      </w:r>
      <w:proofErr w:type="spellStart"/>
      <w:r w:rsidRPr="009A1979">
        <w:t>sum</w:t>
      </w:r>
      <w:proofErr w:type="spellEnd"/>
      <w:r w:rsidRPr="009A1979">
        <w:t>_{j=1}^{7}(\bar V_{</w:t>
      </w:r>
      <w:proofErr w:type="spellStart"/>
      <w:r w:rsidRPr="009A1979">
        <w:t>g,t,j</w:t>
      </w:r>
      <w:proofErr w:type="spellEnd"/>
      <w:r w:rsidRPr="009A1979">
        <w:t>}-\bar V_{g,t-1,j})^2}</w:t>
      </w:r>
    </w:p>
    <w:p w14:paraId="4799E66E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28. Gruppenstabilität</w:t>
      </w:r>
    </w:p>
    <w:p w14:paraId="7629F3FB" w14:textId="77777777" w:rsidR="009A1979" w:rsidRPr="009A1979" w:rsidRDefault="009A1979" w:rsidP="009A1979">
      <w:r w:rsidRPr="009A1979">
        <w:t>Analog zur individuellen Stabilität:</w:t>
      </w:r>
    </w:p>
    <w:p w14:paraId="4281E536" w14:textId="77777777" w:rsidR="009A1979" w:rsidRPr="009A1979" w:rsidRDefault="009A1979" w:rsidP="009A1979">
      <w:proofErr w:type="spellStart"/>
      <w:proofErr w:type="gramStart"/>
      <w:r w:rsidRPr="009A1979">
        <w:t>Stabg,t</w:t>
      </w:r>
      <w:proofErr w:type="spellEnd"/>
      <w:proofErr w:type="gramEnd"/>
      <w:r w:rsidRPr="009A1979">
        <w:t>=11+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ΔVˉg,t</w:t>
      </w:r>
      <w:r w:rsidRPr="009A1979">
        <w:rPr>
          <w:rFonts w:ascii="Cambria Math" w:hAnsi="Cambria Math" w:cs="Cambria Math"/>
        </w:rPr>
        <w:t>∥</w:t>
      </w:r>
      <w:r w:rsidRPr="009A1979">
        <w:t>Stab</w:t>
      </w:r>
      <w:proofErr w:type="spellEnd"/>
      <w:r w:rsidRPr="009A1979">
        <w:t>_{</w:t>
      </w:r>
      <w:proofErr w:type="spellStart"/>
      <w:r w:rsidRPr="009A1979">
        <w:t>g,t</w:t>
      </w:r>
      <w:proofErr w:type="spellEnd"/>
      <w:r w:rsidRPr="009A1979">
        <w:t>}=\</w:t>
      </w:r>
      <w:proofErr w:type="spellStart"/>
      <w:r w:rsidRPr="009A1979">
        <w:t>frac</w:t>
      </w:r>
      <w:proofErr w:type="spellEnd"/>
      <w:r w:rsidRPr="009A1979">
        <w:t>{1}{1+\|\Delta\bar V_{</w:t>
      </w:r>
      <w:proofErr w:type="spellStart"/>
      <w:r w:rsidRPr="009A1979">
        <w:t>g,t</w:t>
      </w:r>
      <w:proofErr w:type="spellEnd"/>
      <w:r w:rsidRPr="009A1979">
        <w:t>}\|}</w:t>
      </w:r>
      <w:proofErr w:type="spellStart"/>
      <w:r w:rsidRPr="009A1979">
        <w:t>Stabg,t</w:t>
      </w:r>
      <w:proofErr w:type="spellEnd"/>
      <w:r w:rsidRPr="009A1979">
        <w:t>​=1+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ΔVˉg,t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1​ </w:t>
      </w:r>
    </w:p>
    <w:p w14:paraId="0C431A5E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Stab_{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</w:t>
      </w:r>
      <w:proofErr w:type="spellStart"/>
      <w:r w:rsidRPr="009A1979">
        <w:t>frac</w:t>
      </w:r>
      <w:proofErr w:type="spellEnd"/>
      <w:r w:rsidRPr="009A1979">
        <w:t>{1}{1+\|\Delta\bar V_{</w:t>
      </w:r>
      <w:proofErr w:type="spellStart"/>
      <w:r w:rsidRPr="009A1979">
        <w:t>g,t</w:t>
      </w:r>
      <w:proofErr w:type="spellEnd"/>
      <w:r w:rsidRPr="009A1979">
        <w:t>}\|}</w:t>
      </w:r>
    </w:p>
    <w:p w14:paraId="05574226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lastRenderedPageBreak/>
        <w:t>29. Gruppenpolarität</w:t>
      </w:r>
    </w:p>
    <w:p w14:paraId="7F914F8B" w14:textId="77777777" w:rsidR="009A1979" w:rsidRPr="009A1979" w:rsidRDefault="009A1979" w:rsidP="009A1979">
      <w:r w:rsidRPr="009A1979">
        <w:t>Die Gruppenpolarität ergibt sich aus der Summe der Gruppenkomponenten.</w:t>
      </w:r>
    </w:p>
    <w:p w14:paraId="04A579FE" w14:textId="77777777" w:rsidR="009A1979" w:rsidRPr="009A1979" w:rsidRDefault="009A1979" w:rsidP="009A1979">
      <w:proofErr w:type="gramStart"/>
      <w:r w:rsidRPr="009A1979">
        <w:t>pg,t</w:t>
      </w:r>
      <w:proofErr w:type="gramEnd"/>
      <w:r w:rsidRPr="009A1979">
        <w:t>=sign</w:t>
      </w:r>
      <w:r w:rsidRPr="009A1979">
        <w:rPr>
          <w:rFonts w:ascii="Cambria Math" w:hAnsi="Cambria Math" w:cs="Cambria Math"/>
        </w:rPr>
        <w:t>⁡</w:t>
      </w:r>
      <w:r w:rsidRPr="009A1979">
        <w:t>(∑j=17Vˉg,t,j)p_{g,t}=\operatorname{sign}\left(\sum_{j=1}^{7}\bar V_{</w:t>
      </w:r>
      <w:proofErr w:type="spellStart"/>
      <w:r w:rsidRPr="009A1979">
        <w:t>g,t,j</w:t>
      </w:r>
      <w:proofErr w:type="spellEnd"/>
      <w:r w:rsidRPr="009A1979">
        <w:t>}\</w:t>
      </w:r>
      <w:proofErr w:type="spellStart"/>
      <w:r w:rsidRPr="009A1979">
        <w:t>right</w:t>
      </w:r>
      <w:proofErr w:type="spellEnd"/>
      <w:r w:rsidRPr="009A1979">
        <w:t>)</w:t>
      </w:r>
      <w:proofErr w:type="spellStart"/>
      <w:r w:rsidRPr="009A1979">
        <w:t>pg,t</w:t>
      </w:r>
      <w:proofErr w:type="spellEnd"/>
      <w:r w:rsidRPr="009A1979">
        <w:t>​=</w:t>
      </w:r>
      <w:proofErr w:type="spellStart"/>
      <w:r w:rsidRPr="009A1979">
        <w:t>sign</w:t>
      </w:r>
      <w:proofErr w:type="spellEnd"/>
      <w:r w:rsidRPr="009A1979">
        <w:t>(j=1∑7​</w:t>
      </w:r>
      <w:proofErr w:type="spellStart"/>
      <w:r w:rsidRPr="009A1979">
        <w:t>Vˉg,t,j</w:t>
      </w:r>
      <w:proofErr w:type="spellEnd"/>
      <w:r w:rsidRPr="009A1979">
        <w:t xml:space="preserve">​) </w:t>
      </w:r>
    </w:p>
    <w:p w14:paraId="5B45A75D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p_{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</w:t>
      </w:r>
      <w:proofErr w:type="spellStart"/>
      <w:r w:rsidRPr="009A1979">
        <w:t>operatorname</w:t>
      </w:r>
      <w:proofErr w:type="spellEnd"/>
      <w:r w:rsidRPr="009A1979">
        <w:t>{</w:t>
      </w:r>
      <w:proofErr w:type="spellStart"/>
      <w:r w:rsidRPr="009A1979">
        <w:t>sign</w:t>
      </w:r>
      <w:proofErr w:type="spellEnd"/>
      <w:r w:rsidRPr="009A1979">
        <w:t>}\</w:t>
      </w:r>
      <w:proofErr w:type="spellStart"/>
      <w:r w:rsidRPr="009A1979">
        <w:t>left</w:t>
      </w:r>
      <w:proofErr w:type="spellEnd"/>
      <w:r w:rsidRPr="009A1979">
        <w:t>(\</w:t>
      </w:r>
      <w:proofErr w:type="spellStart"/>
      <w:r w:rsidRPr="009A1979">
        <w:t>sum</w:t>
      </w:r>
      <w:proofErr w:type="spellEnd"/>
      <w:r w:rsidRPr="009A1979">
        <w:t>_{j=1}^{7}\bar V_{</w:t>
      </w:r>
      <w:proofErr w:type="spellStart"/>
      <w:r w:rsidRPr="009A1979">
        <w:t>g,t,j</w:t>
      </w:r>
      <w:proofErr w:type="spellEnd"/>
      <w:r w:rsidRPr="009A1979">
        <w:t>}\</w:t>
      </w:r>
      <w:proofErr w:type="spellStart"/>
      <w:r w:rsidRPr="009A1979">
        <w:t>right</w:t>
      </w:r>
      <w:proofErr w:type="spellEnd"/>
      <w:r w:rsidRPr="009A1979">
        <w:t>)</w:t>
      </w:r>
    </w:p>
    <w:p w14:paraId="1A328D6E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30. Gruppendominanz</w:t>
      </w:r>
    </w:p>
    <w:p w14:paraId="206864FE" w14:textId="77777777" w:rsidR="009A1979" w:rsidRPr="009A1979" w:rsidRDefault="009A1979" w:rsidP="009A1979">
      <w:r w:rsidRPr="009A1979">
        <w:t>Die dominante Gruppendimension ist:</w:t>
      </w:r>
    </w:p>
    <w:p w14:paraId="5FF7284F" w14:textId="77777777" w:rsidR="009A1979" w:rsidRPr="009A1979" w:rsidRDefault="009A1979" w:rsidP="009A1979">
      <w:proofErr w:type="spellStart"/>
      <w:proofErr w:type="gramStart"/>
      <w:r w:rsidRPr="009A1979">
        <w:t>dg,t</w:t>
      </w:r>
      <w:proofErr w:type="spellEnd"/>
      <w:proofErr w:type="gramEnd"/>
      <w:r w:rsidRPr="009A1979">
        <w:t>=</w:t>
      </w:r>
      <w:proofErr w:type="spellStart"/>
      <w:r w:rsidRPr="009A1979">
        <w:t>arg</w:t>
      </w:r>
      <w:r w:rsidRPr="009A1979">
        <w:rPr>
          <w:rFonts w:ascii="Cambria Math" w:hAnsi="Cambria Math" w:cs="Cambria Math"/>
        </w:rPr>
        <w:t>⁡</w:t>
      </w:r>
      <w:r w:rsidRPr="009A1979">
        <w:t>max</w:t>
      </w:r>
      <w:r w:rsidRPr="009A1979">
        <w:rPr>
          <w:rFonts w:ascii="Cambria Math" w:hAnsi="Cambria Math" w:cs="Cambria Math"/>
        </w:rPr>
        <w:t>⁡</w:t>
      </w:r>
      <w:r w:rsidRPr="009A1979">
        <w:t>j</w:t>
      </w:r>
      <w:r w:rsidRPr="009A1979">
        <w:rPr>
          <w:rFonts w:ascii="Cambria Math" w:hAnsi="Cambria Math" w:cs="Cambria Math"/>
        </w:rPr>
        <w:t>∣</w:t>
      </w:r>
      <w:r w:rsidRPr="009A1979">
        <w:t>Vˉg,t,j</w:t>
      </w:r>
      <w:r w:rsidRPr="009A1979">
        <w:rPr>
          <w:rFonts w:ascii="Cambria Math" w:hAnsi="Cambria Math" w:cs="Cambria Math"/>
        </w:rPr>
        <w:t>∣</w:t>
      </w:r>
      <w:r w:rsidRPr="009A1979">
        <w:t>d</w:t>
      </w:r>
      <w:proofErr w:type="spellEnd"/>
      <w:r w:rsidRPr="009A1979">
        <w:t>_{</w:t>
      </w:r>
      <w:proofErr w:type="spellStart"/>
      <w:r w:rsidRPr="009A1979">
        <w:t>g,t</w:t>
      </w:r>
      <w:proofErr w:type="spellEnd"/>
      <w:r w:rsidRPr="009A1979">
        <w:t>}=\arg\</w:t>
      </w:r>
      <w:proofErr w:type="spellStart"/>
      <w:r w:rsidRPr="009A1979">
        <w:t>max_j</w:t>
      </w:r>
      <w:proofErr w:type="spellEnd"/>
      <w:r w:rsidRPr="009A1979">
        <w:t>|\bar V_{</w:t>
      </w:r>
      <w:proofErr w:type="spellStart"/>
      <w:r w:rsidRPr="009A1979">
        <w:t>g,t,j</w:t>
      </w:r>
      <w:proofErr w:type="spellEnd"/>
      <w:r w:rsidRPr="009A1979">
        <w:t>}|</w:t>
      </w:r>
      <w:proofErr w:type="spellStart"/>
      <w:r w:rsidRPr="009A1979">
        <w:t>dg,t</w:t>
      </w:r>
      <w:proofErr w:type="spellEnd"/>
      <w:r w:rsidRPr="009A1979">
        <w:t>​=</w:t>
      </w:r>
      <w:proofErr w:type="spellStart"/>
      <w:r w:rsidRPr="009A1979">
        <w:t>argjmax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∣</w:t>
      </w:r>
      <w:proofErr w:type="spellStart"/>
      <w:r w:rsidRPr="009A1979">
        <w:t>Vˉg,t,j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∣</w:t>
      </w:r>
      <w:r w:rsidRPr="009A1979">
        <w:t xml:space="preserve"> </w:t>
      </w:r>
    </w:p>
    <w:p w14:paraId="27D235D8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d_{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}=\arg\</w:t>
      </w:r>
      <w:proofErr w:type="spellStart"/>
      <w:r w:rsidRPr="009A1979">
        <w:t>max_j</w:t>
      </w:r>
      <w:proofErr w:type="spellEnd"/>
      <w:r w:rsidRPr="009A1979">
        <w:t>|\bar V_{</w:t>
      </w:r>
      <w:proofErr w:type="spellStart"/>
      <w:r w:rsidRPr="009A1979">
        <w:t>g,t,j</w:t>
      </w:r>
      <w:proofErr w:type="spellEnd"/>
      <w:r w:rsidRPr="009A1979">
        <w:t>}|</w:t>
      </w:r>
    </w:p>
    <w:p w14:paraId="46685C76" w14:textId="77777777" w:rsidR="009A1979" w:rsidRPr="009A1979" w:rsidRDefault="009A1979" w:rsidP="009A1979">
      <w:r w:rsidRPr="009A1979">
        <w:t>Der dominante Gruppenwert ist:</w:t>
      </w:r>
    </w:p>
    <w:p w14:paraId="2CAFEF2A" w14:textId="77777777" w:rsidR="009A1979" w:rsidRPr="009A1979" w:rsidRDefault="009A1979" w:rsidP="009A1979">
      <w:proofErr w:type="spellStart"/>
      <w:r w:rsidRPr="009A1979">
        <w:t>δ</w:t>
      </w:r>
      <w:proofErr w:type="gramStart"/>
      <w:r w:rsidRPr="009A1979">
        <w:t>g,t</w:t>
      </w:r>
      <w:proofErr w:type="spellEnd"/>
      <w:proofErr w:type="gramEnd"/>
      <w:r w:rsidRPr="009A1979">
        <w:t>=</w:t>
      </w:r>
      <w:proofErr w:type="spellStart"/>
      <w:r w:rsidRPr="009A1979">
        <w:t>Vˉg,t,dg,t</w:t>
      </w:r>
      <w:proofErr w:type="spellEnd"/>
      <w:r w:rsidRPr="009A1979">
        <w:t>\</w:t>
      </w:r>
      <w:proofErr w:type="spellStart"/>
      <w:r w:rsidRPr="009A1979">
        <w:t>delta</w:t>
      </w:r>
      <w:proofErr w:type="spellEnd"/>
      <w:r w:rsidRPr="009A1979">
        <w:t>_{</w:t>
      </w:r>
      <w:proofErr w:type="spellStart"/>
      <w:r w:rsidRPr="009A1979">
        <w:t>g,t</w:t>
      </w:r>
      <w:proofErr w:type="spellEnd"/>
      <w:r w:rsidRPr="009A1979">
        <w:t>}=\bar V_{</w:t>
      </w:r>
      <w:proofErr w:type="spellStart"/>
      <w:r w:rsidRPr="009A1979">
        <w:t>g,t,d</w:t>
      </w:r>
      <w:proofErr w:type="spellEnd"/>
      <w:r w:rsidRPr="009A1979">
        <w:t>_{</w:t>
      </w:r>
      <w:proofErr w:type="spellStart"/>
      <w:r w:rsidRPr="009A1979">
        <w:t>g,t</w:t>
      </w:r>
      <w:proofErr w:type="spellEnd"/>
      <w:r w:rsidRPr="009A1979">
        <w:t>}}</w:t>
      </w:r>
      <w:proofErr w:type="spellStart"/>
      <w:r w:rsidRPr="009A1979">
        <w:t>δg,t</w:t>
      </w:r>
      <w:proofErr w:type="spellEnd"/>
      <w:r w:rsidRPr="009A1979">
        <w:t>​=</w:t>
      </w:r>
      <w:proofErr w:type="spellStart"/>
      <w:r w:rsidRPr="009A1979">
        <w:t>Vˉg,t,dg,t</w:t>
      </w:r>
      <w:proofErr w:type="spellEnd"/>
      <w:r w:rsidRPr="009A1979">
        <w:t xml:space="preserve">​​ </w:t>
      </w:r>
    </w:p>
    <w:p w14:paraId="7476DEFE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spellStart"/>
      <w:r w:rsidRPr="009A1979">
        <w:t>delta</w:t>
      </w:r>
      <w:proofErr w:type="spellEnd"/>
      <w:r w:rsidRPr="009A1979">
        <w:t>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}=\bar V_{</w:t>
      </w:r>
      <w:proofErr w:type="spellStart"/>
      <w:r w:rsidRPr="009A1979">
        <w:t>g,t,d</w:t>
      </w:r>
      <w:proofErr w:type="spellEnd"/>
      <w:r w:rsidRPr="009A1979">
        <w:t>_{</w:t>
      </w:r>
      <w:proofErr w:type="spellStart"/>
      <w:r w:rsidRPr="009A1979">
        <w:t>g,t</w:t>
      </w:r>
      <w:proofErr w:type="spellEnd"/>
      <w:r w:rsidRPr="009A1979">
        <w:t>}}</w:t>
      </w:r>
    </w:p>
    <w:p w14:paraId="0F55B415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31. Kohärenz</w:t>
      </w:r>
    </w:p>
    <w:p w14:paraId="65EA3C34" w14:textId="77777777" w:rsidR="009A1979" w:rsidRPr="009A1979" w:rsidRDefault="009A1979" w:rsidP="009A1979">
      <w:r w:rsidRPr="009A1979">
        <w:t xml:space="preserve">Im FRZK ist Kohärenz kein bloßer Mittelwert, sondern Stabilität innerhalb eines Funktionsnetzes. Kapitel 3 beschreibt Kohärenz kategorial als Bedingung, dass unterschiedliche Operatorpfade zum gleichen funktionalen Zustand führen. </w:t>
      </w:r>
    </w:p>
    <w:p w14:paraId="66148808" w14:textId="77777777" w:rsidR="009A1979" w:rsidRPr="009A1979" w:rsidRDefault="009A1979" w:rsidP="009A1979">
      <w:r w:rsidRPr="009A1979">
        <w:t>Für die empirische Teilnehmersicht kann Kohärenz als Kombination aus geringer Streuung und geringer Drift formuliert werden.</w:t>
      </w:r>
    </w:p>
    <w:p w14:paraId="3CB37F63" w14:textId="77777777" w:rsidR="009A1979" w:rsidRPr="009A1979" w:rsidRDefault="009A1979" w:rsidP="009A1979">
      <w:proofErr w:type="gramStart"/>
      <w:r w:rsidRPr="009A1979">
        <w:t>Cg,t</w:t>
      </w:r>
      <w:proofErr w:type="gramEnd"/>
      <w:r w:rsidRPr="009A1979">
        <w:t>=11+Var</w:t>
      </w:r>
      <w:r w:rsidRPr="009A1979">
        <w:rPr>
          <w:rFonts w:ascii="Cambria Math" w:hAnsi="Cambria Math" w:cs="Cambria Math"/>
        </w:rPr>
        <w:t>⁡</w:t>
      </w:r>
      <w:r w:rsidRPr="009A1979">
        <w:t>(Gg,t)</w:t>
      </w:r>
      <w:r w:rsidRPr="009A1979">
        <w:rPr>
          <w:rFonts w:ascii="Cambria Math" w:hAnsi="Cambria Math" w:cs="Cambria Math"/>
        </w:rPr>
        <w:t>⋅</w:t>
      </w:r>
      <w:r w:rsidRPr="009A1979">
        <w:t>11+</w:t>
      </w:r>
      <w:r w:rsidRPr="009A1979">
        <w:rPr>
          <w:rFonts w:ascii="Cambria Math" w:hAnsi="Cambria Math" w:cs="Cambria Math"/>
        </w:rPr>
        <w:t>∥</w:t>
      </w:r>
      <w:r w:rsidRPr="009A1979">
        <w:t>ΔVˉg,t</w:t>
      </w:r>
      <w:r w:rsidRPr="009A1979">
        <w:rPr>
          <w:rFonts w:ascii="Cambria Math" w:hAnsi="Cambria Math" w:cs="Cambria Math"/>
        </w:rPr>
        <w:t>∥</w:t>
      </w:r>
      <w:r w:rsidRPr="009A1979">
        <w:t>C_{g,t}=\frac{1}{1+\operatorname{Var}(G_{g,t})}\cdot\frac{1}{1+\|\Delta\bar V_{</w:t>
      </w:r>
      <w:proofErr w:type="spellStart"/>
      <w:r w:rsidRPr="009A1979">
        <w:t>g,t</w:t>
      </w:r>
      <w:proofErr w:type="spellEnd"/>
      <w:r w:rsidRPr="009A1979">
        <w:t>}\|}</w:t>
      </w:r>
      <w:proofErr w:type="spellStart"/>
      <w:r w:rsidRPr="009A1979">
        <w:t>Cg,t</w:t>
      </w:r>
      <w:proofErr w:type="spellEnd"/>
      <w:r w:rsidRPr="009A1979">
        <w:t>​=1+Var(</w:t>
      </w:r>
      <w:proofErr w:type="spellStart"/>
      <w:r w:rsidRPr="009A1979">
        <w:t>Gg,t</w:t>
      </w:r>
      <w:proofErr w:type="spellEnd"/>
      <w:r w:rsidRPr="009A1979">
        <w:t>​)1​</w:t>
      </w:r>
      <w:r w:rsidRPr="009A1979">
        <w:rPr>
          <w:rFonts w:ascii="Cambria Math" w:hAnsi="Cambria Math" w:cs="Cambria Math"/>
        </w:rPr>
        <w:t>⋅</w:t>
      </w:r>
      <w:r w:rsidRPr="009A1979">
        <w:t>1+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ΔVˉg,t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1​ </w:t>
      </w:r>
    </w:p>
    <w:p w14:paraId="4D2AC2B2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C_{</w:t>
      </w:r>
      <w:proofErr w:type="gramStart"/>
      <w:r w:rsidRPr="009A1979">
        <w:t>g,t</w:t>
      </w:r>
      <w:proofErr w:type="gramEnd"/>
      <w:r w:rsidRPr="009A1979">
        <w:t>}=\frac{1}{1+\operatorname{Var}(G_{g,t})}\cdot\frac{1}{1+\|\Delta\bar V_{</w:t>
      </w:r>
      <w:proofErr w:type="spellStart"/>
      <w:r w:rsidRPr="009A1979">
        <w:t>g,t</w:t>
      </w:r>
      <w:proofErr w:type="spellEnd"/>
      <w:r w:rsidRPr="009A1979">
        <w:t>}\|}</w:t>
      </w:r>
    </w:p>
    <w:p w14:paraId="7C7BF64F" w14:textId="77777777" w:rsidR="009A1979" w:rsidRPr="009A1979" w:rsidRDefault="009A1979" w:rsidP="009A1979">
      <w:r w:rsidRPr="009A1979">
        <w:t>Die Gruppenvarianz lautet:</w:t>
      </w:r>
    </w:p>
    <w:p w14:paraId="3AA53820" w14:textId="77777777" w:rsidR="009A1979" w:rsidRPr="009A1979" w:rsidRDefault="009A1979" w:rsidP="009A1979">
      <w:proofErr w:type="gramStart"/>
      <w:r w:rsidRPr="009A1979">
        <w:t>Var</w:t>
      </w:r>
      <w:r w:rsidRPr="009A1979">
        <w:rPr>
          <w:rFonts w:ascii="Cambria Math" w:hAnsi="Cambria Math" w:cs="Cambria Math"/>
        </w:rPr>
        <w:t>⁡</w:t>
      </w:r>
      <w:r w:rsidRPr="009A1979">
        <w:t>(</w:t>
      </w:r>
      <w:proofErr w:type="gramEnd"/>
      <w:r w:rsidRPr="009A1979">
        <w:t>Gg,t)=1n∑i=1n</w:t>
      </w:r>
      <w:r w:rsidRPr="009A1979">
        <w:rPr>
          <w:rFonts w:ascii="Cambria Math" w:hAnsi="Cambria Math" w:cs="Cambria Math"/>
        </w:rPr>
        <w:t>∥</w:t>
      </w:r>
      <w:r w:rsidRPr="009A1979">
        <w:t>Vi,t−Vˉg,t</w:t>
      </w:r>
      <w:r w:rsidRPr="009A1979">
        <w:rPr>
          <w:rFonts w:ascii="Cambria Math" w:hAnsi="Cambria Math" w:cs="Cambria Math"/>
        </w:rPr>
        <w:t>∥</w:t>
      </w:r>
      <w:r w:rsidRPr="009A1979">
        <w:t>2\operatorname{Var}(G_{g,t})=\frac{1}{n}\sum_{i=1}^{n}\|V_{i,t}-\bar V_{</w:t>
      </w:r>
      <w:proofErr w:type="spellStart"/>
      <w:r w:rsidRPr="009A1979">
        <w:t>g,t</w:t>
      </w:r>
      <w:proofErr w:type="spellEnd"/>
      <w:r w:rsidRPr="009A1979">
        <w:t>}\|^2Var(</w:t>
      </w:r>
      <w:proofErr w:type="spellStart"/>
      <w:r w:rsidRPr="009A1979">
        <w:t>Gg,t</w:t>
      </w:r>
      <w:proofErr w:type="spellEnd"/>
      <w:r w:rsidRPr="009A1979">
        <w:t>​)=n1​i=1∑n​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Vi,t</w:t>
      </w:r>
      <w:proofErr w:type="spellEnd"/>
      <w:r w:rsidRPr="009A1979">
        <w:t>​−</w:t>
      </w:r>
      <w:proofErr w:type="spellStart"/>
      <w:r w:rsidRPr="009A1979">
        <w:t>Vˉg,t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2 </w:t>
      </w:r>
    </w:p>
    <w:p w14:paraId="6F66EE2D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gramStart"/>
      <w:r w:rsidRPr="009A1979">
        <w:t>operatorname{</w:t>
      </w:r>
      <w:proofErr w:type="gramEnd"/>
      <w:r w:rsidRPr="009A1979">
        <w:t>Var}(G_{g,t})=\frac{1}{n}\sum_{i=1}^{n}\|V_{i,t}-\bar V_{</w:t>
      </w:r>
      <w:proofErr w:type="spellStart"/>
      <w:r w:rsidRPr="009A1979">
        <w:t>g,t</w:t>
      </w:r>
      <w:proofErr w:type="spellEnd"/>
      <w:r w:rsidRPr="009A1979">
        <w:t>}\|^2</w:t>
      </w:r>
    </w:p>
    <w:p w14:paraId="5ACC2A49" w14:textId="77777777" w:rsidR="009A1979" w:rsidRPr="009A1979" w:rsidRDefault="009A1979" w:rsidP="009A1979">
      <w:r w:rsidRPr="009A1979">
        <w:t>Damit bedeutet hohe Kohärenz:</w:t>
      </w:r>
    </w:p>
    <w:p w14:paraId="657F08C3" w14:textId="77777777" w:rsidR="009A1979" w:rsidRPr="009A1979" w:rsidRDefault="009A1979" w:rsidP="009A1979">
      <w:proofErr w:type="gramStart"/>
      <w:r w:rsidRPr="009A1979">
        <w:t>Var</w:t>
      </w:r>
      <w:r w:rsidRPr="009A1979">
        <w:rPr>
          <w:rFonts w:ascii="Cambria Math" w:hAnsi="Cambria Math" w:cs="Cambria Math"/>
        </w:rPr>
        <w:t>⁡</w:t>
      </w:r>
      <w:r w:rsidRPr="009A1979">
        <w:t>(</w:t>
      </w:r>
      <w:proofErr w:type="spellStart"/>
      <w:proofErr w:type="gramEnd"/>
      <w:r w:rsidRPr="009A1979">
        <w:t>Gg,t</w:t>
      </w:r>
      <w:proofErr w:type="spellEnd"/>
      <w:r w:rsidRPr="009A1979">
        <w:t>)≈0\</w:t>
      </w:r>
      <w:proofErr w:type="spellStart"/>
      <w:r w:rsidRPr="009A1979">
        <w:t>operatorname</w:t>
      </w:r>
      <w:proofErr w:type="spellEnd"/>
      <w:r w:rsidRPr="009A1979">
        <w:t>{Var}(G_{</w:t>
      </w:r>
      <w:proofErr w:type="spellStart"/>
      <w:r w:rsidRPr="009A1979">
        <w:t>g,t</w:t>
      </w:r>
      <w:proofErr w:type="spellEnd"/>
      <w:r w:rsidRPr="009A1979">
        <w:t>})\approx0Var(</w:t>
      </w:r>
      <w:proofErr w:type="spellStart"/>
      <w:r w:rsidRPr="009A1979">
        <w:t>Gg,t</w:t>
      </w:r>
      <w:proofErr w:type="spellEnd"/>
      <w:r w:rsidRPr="009A1979">
        <w:t xml:space="preserve">​)≈0 </w:t>
      </w:r>
    </w:p>
    <w:p w14:paraId="557FFD4D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spellStart"/>
      <w:proofErr w:type="gramStart"/>
      <w:r w:rsidRPr="009A1979">
        <w:t>operatorname</w:t>
      </w:r>
      <w:proofErr w:type="spellEnd"/>
      <w:r w:rsidRPr="009A1979">
        <w:t>{</w:t>
      </w:r>
      <w:proofErr w:type="gramEnd"/>
      <w:r w:rsidRPr="009A1979">
        <w:t>Var}(G_{</w:t>
      </w:r>
      <w:proofErr w:type="spellStart"/>
      <w:r w:rsidRPr="009A1979">
        <w:t>g,t</w:t>
      </w:r>
      <w:proofErr w:type="spellEnd"/>
      <w:r w:rsidRPr="009A1979">
        <w:t>})\approx0</w:t>
      </w:r>
    </w:p>
    <w:p w14:paraId="2A25525C" w14:textId="77777777" w:rsidR="009A1979" w:rsidRPr="009A1979" w:rsidRDefault="009A1979" w:rsidP="009A1979">
      <w:r w:rsidRPr="009A1979">
        <w:t>und:</w:t>
      </w:r>
    </w:p>
    <w:p w14:paraId="74D54FA9" w14:textId="77777777" w:rsidR="009A1979" w:rsidRPr="009A1979" w:rsidRDefault="009A1979" w:rsidP="009A1979"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</w:t>
      </w:r>
      <w:proofErr w:type="gramStart"/>
      <w:r w:rsidRPr="009A1979">
        <w:t>Vˉg,t</w:t>
      </w:r>
      <w:proofErr w:type="spellEnd"/>
      <w:proofErr w:type="gramEnd"/>
      <w:r w:rsidRPr="009A1979">
        <w:rPr>
          <w:rFonts w:ascii="Cambria Math" w:hAnsi="Cambria Math" w:cs="Cambria Math"/>
        </w:rPr>
        <w:t>∥</w:t>
      </w:r>
      <w:r w:rsidRPr="009A1979">
        <w:t>≈0\|\Delta\bar V_{</w:t>
      </w:r>
      <w:proofErr w:type="spellStart"/>
      <w:r w:rsidRPr="009A1979">
        <w:t>g,t</w:t>
      </w:r>
      <w:proofErr w:type="spellEnd"/>
      <w:r w:rsidRPr="009A1979">
        <w:t>}\|\approx0</w:t>
      </w:r>
      <w:r w:rsidRPr="009A1979">
        <w:rPr>
          <w:rFonts w:ascii="Cambria Math" w:hAnsi="Cambria Math" w:cs="Cambria Math"/>
        </w:rPr>
        <w:t>∥</w:t>
      </w:r>
      <w:r w:rsidRPr="009A1979">
        <w:t>ΔVˉg,t​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≈0 </w:t>
      </w:r>
    </w:p>
    <w:p w14:paraId="365E081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\|\Delta\bar V_{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}\|\approx0</w:t>
      </w:r>
    </w:p>
    <w:p w14:paraId="50696ABE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32. Anschluss an Lehrkraftsicht</w:t>
      </w:r>
    </w:p>
    <w:p w14:paraId="7730D5AF" w14:textId="77777777" w:rsidR="009A1979" w:rsidRPr="009A1979" w:rsidRDefault="009A1979" w:rsidP="009A1979">
      <w:r w:rsidRPr="009A1979">
        <w:t>Da Lehrkraft- und Teilnehmersicht beide im gleichen sieben-dimensionalen FRZK-Raum liegen, kann Resonanz als Vektorähnlichkeit berechnet werden.</w:t>
      </w:r>
    </w:p>
    <w:p w14:paraId="27829289" w14:textId="77777777" w:rsidR="009A1979" w:rsidRPr="009A1979" w:rsidRDefault="009A1979" w:rsidP="009A1979">
      <w:proofErr w:type="gramStart"/>
      <w:r w:rsidRPr="009A1979">
        <w:t>VtL,VtT</w:t>
      </w:r>
      <w:proofErr w:type="gramEnd"/>
      <w:r w:rsidRPr="009A1979">
        <w:rPr>
          <w:rFonts w:ascii="Cambria Math" w:hAnsi="Cambria Math" w:cs="Cambria Math"/>
        </w:rPr>
        <w:t>∈</w:t>
      </w:r>
      <w:r w:rsidRPr="009A1979">
        <w:t>R7V^L_t,V^T_t\in\</w:t>
      </w:r>
      <w:proofErr w:type="spellStart"/>
      <w:r w:rsidRPr="009A1979">
        <w:t>mathbb</w:t>
      </w:r>
      <w:proofErr w:type="spellEnd"/>
      <w:r w:rsidRPr="009A1979">
        <w:t xml:space="preserve"> R^7VtL​,</w:t>
      </w:r>
      <w:proofErr w:type="spellStart"/>
      <w:r w:rsidRPr="009A1979">
        <w:t>VtT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∈</w:t>
      </w:r>
      <w:r w:rsidRPr="009A1979">
        <w:t xml:space="preserve">R7 </w:t>
      </w:r>
    </w:p>
    <w:p w14:paraId="573C6444" w14:textId="77777777" w:rsidR="009A1979" w:rsidRPr="009A1979" w:rsidRDefault="009A1979" w:rsidP="009A1979">
      <w:r w:rsidRPr="009A1979">
        <w:lastRenderedPageBreak/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V^L_</w:t>
      </w:r>
      <w:proofErr w:type="gramStart"/>
      <w:r w:rsidRPr="009A1979">
        <w:t>t,V</w:t>
      </w:r>
      <w:proofErr w:type="gramEnd"/>
      <w:r w:rsidRPr="009A1979">
        <w:t>^T_t</w:t>
      </w:r>
      <w:proofErr w:type="spellEnd"/>
      <w:r w:rsidRPr="009A1979">
        <w:t>\in\</w:t>
      </w:r>
      <w:proofErr w:type="spellStart"/>
      <w:r w:rsidRPr="009A1979">
        <w:t>mathbb</w:t>
      </w:r>
      <w:proofErr w:type="spellEnd"/>
      <w:r w:rsidRPr="009A1979">
        <w:t xml:space="preserve"> R^7</w:t>
      </w:r>
    </w:p>
    <w:p w14:paraId="42DF5E05" w14:textId="77777777" w:rsidR="009A1979" w:rsidRPr="009A1979" w:rsidRDefault="009A1979" w:rsidP="009A1979">
      <w:r w:rsidRPr="009A1979">
        <w:t>Die Cosinus-Resonanz lautet:</w:t>
      </w:r>
    </w:p>
    <w:p w14:paraId="0E26AD14" w14:textId="77777777" w:rsidR="009A1979" w:rsidRPr="009A1979" w:rsidRDefault="009A1979" w:rsidP="009A1979">
      <w:proofErr w:type="spellStart"/>
      <w:r w:rsidRPr="009A1979">
        <w:t>ρt</w:t>
      </w:r>
      <w:proofErr w:type="spellEnd"/>
      <w:r w:rsidRPr="009A1979">
        <w:t>=</w:t>
      </w:r>
      <w:r w:rsidRPr="009A1979">
        <w:rPr>
          <w:rFonts w:ascii="Cambria Math" w:hAnsi="Cambria Math" w:cs="Cambria Math"/>
        </w:rPr>
        <w:t>⟨</w:t>
      </w:r>
      <w:proofErr w:type="spellStart"/>
      <w:proofErr w:type="gramStart"/>
      <w:r w:rsidRPr="009A1979">
        <w:t>VtL,VtT</w:t>
      </w:r>
      <w:proofErr w:type="spellEnd"/>
      <w:proofErr w:type="gramEnd"/>
      <w:r w:rsidRPr="009A1979">
        <w:rPr>
          <w:rFonts w:ascii="Cambria Math" w:hAnsi="Cambria Math" w:cs="Cambria Math"/>
        </w:rPr>
        <w:t>⟩∥</w:t>
      </w:r>
      <w:proofErr w:type="spellStart"/>
      <w:r w:rsidRPr="009A1979">
        <w:t>VtL</w:t>
      </w:r>
      <w:proofErr w:type="spellEnd"/>
      <w:r w:rsidRPr="009A1979">
        <w:rPr>
          <w:rFonts w:ascii="Cambria Math" w:hAnsi="Cambria Math" w:cs="Cambria Math"/>
        </w:rPr>
        <w:t>∥∥</w:t>
      </w:r>
      <w:proofErr w:type="spellStart"/>
      <w:r w:rsidRPr="009A1979">
        <w:t>VtT</w:t>
      </w:r>
      <w:proofErr w:type="spellEnd"/>
      <w:r w:rsidRPr="009A1979">
        <w:rPr>
          <w:rFonts w:ascii="Cambria Math" w:hAnsi="Cambria Math" w:cs="Cambria Math"/>
        </w:rPr>
        <w:t>∥</w:t>
      </w:r>
      <w:r w:rsidRPr="009A1979">
        <w:t>\</w:t>
      </w:r>
      <w:proofErr w:type="spellStart"/>
      <w:r w:rsidRPr="009A1979">
        <w:t>rho_t</w:t>
      </w:r>
      <w:proofErr w:type="spellEnd"/>
      <w:r w:rsidRPr="009A1979">
        <w:t>=\</w:t>
      </w:r>
      <w:proofErr w:type="spellStart"/>
      <w:r w:rsidRPr="009A1979">
        <w:t>frac</w:t>
      </w:r>
      <w:proofErr w:type="spellEnd"/>
      <w:r w:rsidRPr="009A1979">
        <w:t>{\</w:t>
      </w:r>
      <w:proofErr w:type="spellStart"/>
      <w:r w:rsidRPr="009A1979">
        <w:t>langle</w:t>
      </w:r>
      <w:proofErr w:type="spellEnd"/>
      <w:r w:rsidRPr="009A1979">
        <w:t xml:space="preserve"> V^L_t,V^T_t\rangle}{\|V^L_t\|\|V^T_t\|}ρt​=</w:t>
      </w:r>
      <w:r w:rsidRPr="009A1979">
        <w:rPr>
          <w:rFonts w:ascii="Cambria Math" w:hAnsi="Cambria Math" w:cs="Cambria Math"/>
        </w:rPr>
        <w:t>∥</w:t>
      </w:r>
      <w:r w:rsidRPr="009A1979">
        <w:t>VtL​</w:t>
      </w:r>
      <w:r w:rsidRPr="009A1979">
        <w:rPr>
          <w:rFonts w:ascii="Cambria Math" w:hAnsi="Cambria Math" w:cs="Cambria Math"/>
        </w:rPr>
        <w:t>∥∥</w:t>
      </w:r>
      <w:r w:rsidRPr="009A1979">
        <w:t>VtT​</w:t>
      </w:r>
      <w:r w:rsidRPr="009A1979">
        <w:rPr>
          <w:rFonts w:ascii="Cambria Math" w:hAnsi="Cambria Math" w:cs="Cambria Math"/>
        </w:rPr>
        <w:t>∥⟨</w:t>
      </w:r>
      <w:r w:rsidRPr="009A1979">
        <w:t>VtL​,VtT​</w:t>
      </w:r>
      <w:r w:rsidRPr="009A1979">
        <w:rPr>
          <w:rFonts w:ascii="Cambria Math" w:hAnsi="Cambria Math" w:cs="Cambria Math"/>
        </w:rPr>
        <w:t>⟩</w:t>
      </w:r>
      <w:r w:rsidRPr="009A1979">
        <w:t xml:space="preserve">​ </w:t>
      </w:r>
    </w:p>
    <w:p w14:paraId="7CCA81C6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spellStart"/>
      <w:r w:rsidRPr="009A1979">
        <w:t>rho_t</w:t>
      </w:r>
      <w:proofErr w:type="spellEnd"/>
      <w:r w:rsidRPr="009A1979">
        <w:t>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>\</w:t>
      </w:r>
      <w:proofErr w:type="spellStart"/>
      <w:r w:rsidRPr="009A1979">
        <w:t>langle</w:t>
      </w:r>
      <w:proofErr w:type="spellEnd"/>
      <w:r w:rsidRPr="009A1979">
        <w:t xml:space="preserve"> </w:t>
      </w:r>
      <w:proofErr w:type="spellStart"/>
      <w:r w:rsidRPr="009A1979">
        <w:t>V^L_t,V^T_t</w:t>
      </w:r>
      <w:proofErr w:type="spellEnd"/>
      <w:r w:rsidRPr="009A1979">
        <w:t>\rangle}{\|</w:t>
      </w:r>
      <w:proofErr w:type="spellStart"/>
      <w:r w:rsidRPr="009A1979">
        <w:t>V^L_t</w:t>
      </w:r>
      <w:proofErr w:type="spellEnd"/>
      <w:r w:rsidRPr="009A1979">
        <w:t>\|\|</w:t>
      </w:r>
      <w:proofErr w:type="spellStart"/>
      <w:r w:rsidRPr="009A1979">
        <w:t>V^T_t</w:t>
      </w:r>
      <w:proofErr w:type="spellEnd"/>
      <w:r w:rsidRPr="009A1979">
        <w:t>\|}</w:t>
      </w:r>
    </w:p>
    <w:p w14:paraId="7FE17AE4" w14:textId="77777777" w:rsidR="009A1979" w:rsidRPr="009A1979" w:rsidRDefault="009A1979" w:rsidP="009A1979">
      <w:r w:rsidRPr="009A1979">
        <w:t>Ausgeschrieben:</w:t>
      </w:r>
    </w:p>
    <w:p w14:paraId="083487AD" w14:textId="77777777" w:rsidR="009A1979" w:rsidRPr="009A1979" w:rsidRDefault="009A1979" w:rsidP="009A1979">
      <w:r w:rsidRPr="009A1979">
        <w:t xml:space="preserve">ρt=∑j=17Vt,jLVt,jT∑j=17(Vt,jL)2∑j=17(Vt,jT)2\rho_t=\frac{\sum_{j=1}^{7}V^L_{t,j}V^T_{t,j}}{\sqrt{\sum_{j=1}^{7}(V^L_{t,j})^2}\sqrt{\sum_{j=1}^{7}(V^T_{t,j})^2}}ρt​=∑j=17​(Vt,jL​)2​∑j=17​(Vt,jT​)2​∑j=17​Vt,jL​Vt,jT​​ </w:t>
      </w:r>
    </w:p>
    <w:p w14:paraId="62459B4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\rho_t=\frac{\sum_{j=</w:t>
      </w:r>
      <w:proofErr w:type="gramStart"/>
      <w:r w:rsidRPr="009A1979">
        <w:t>1}^</w:t>
      </w:r>
      <w:proofErr w:type="gramEnd"/>
      <w:r w:rsidRPr="009A1979">
        <w:t>{7}V^L_{t,j}V^T_{t,j}}{\sqrt{\sum_{j=1}^{7}(V^L_{t,j})^2}\sqrt{\sum_{j=1}^{7}(V^T_{t,j})^2}}</w:t>
      </w:r>
    </w:p>
    <w:p w14:paraId="23633C81" w14:textId="77777777" w:rsidR="009A1979" w:rsidRPr="009A1979" w:rsidRDefault="009A1979" w:rsidP="009A1979">
      <w:r w:rsidRPr="009A1979">
        <w:t>Zeitversetzte Resonanz ergibt sich durch:</w:t>
      </w:r>
    </w:p>
    <w:p w14:paraId="3114D371" w14:textId="77777777" w:rsidR="009A1979" w:rsidRPr="009A1979" w:rsidRDefault="009A1979" w:rsidP="009A1979">
      <w:proofErr w:type="spellStart"/>
      <w:r w:rsidRPr="009A1979">
        <w:t>ρ</w:t>
      </w:r>
      <w:proofErr w:type="gramStart"/>
      <w:r w:rsidRPr="009A1979">
        <w:t>t,n</w:t>
      </w:r>
      <w:proofErr w:type="spellEnd"/>
      <w:proofErr w:type="gramEnd"/>
      <w:r w:rsidRPr="009A1979">
        <w:t>=</w:t>
      </w:r>
      <w:r w:rsidRPr="009A1979">
        <w:rPr>
          <w:rFonts w:ascii="Cambria Math" w:hAnsi="Cambria Math" w:cs="Cambria Math"/>
        </w:rPr>
        <w:t>⟨</w:t>
      </w:r>
      <w:proofErr w:type="spellStart"/>
      <w:r w:rsidRPr="009A1979">
        <w:t>VtL,Vt+nT</w:t>
      </w:r>
      <w:proofErr w:type="spellEnd"/>
      <w:r w:rsidRPr="009A1979">
        <w:rPr>
          <w:rFonts w:ascii="Cambria Math" w:hAnsi="Cambria Math" w:cs="Cambria Math"/>
        </w:rPr>
        <w:t>⟩∥</w:t>
      </w:r>
      <w:proofErr w:type="spellStart"/>
      <w:r w:rsidRPr="009A1979">
        <w:t>VtL</w:t>
      </w:r>
      <w:proofErr w:type="spellEnd"/>
      <w:r w:rsidRPr="009A1979">
        <w:rPr>
          <w:rFonts w:ascii="Cambria Math" w:hAnsi="Cambria Math" w:cs="Cambria Math"/>
        </w:rPr>
        <w:t>∥∥</w:t>
      </w:r>
      <w:proofErr w:type="spellStart"/>
      <w:r w:rsidRPr="009A1979">
        <w:t>Vt+nT</w:t>
      </w:r>
      <w:proofErr w:type="spellEnd"/>
      <w:r w:rsidRPr="009A1979">
        <w:rPr>
          <w:rFonts w:ascii="Cambria Math" w:hAnsi="Cambria Math" w:cs="Cambria Math"/>
        </w:rPr>
        <w:t>∥</w:t>
      </w:r>
      <w:r w:rsidRPr="009A1979">
        <w:t>\</w:t>
      </w:r>
      <w:proofErr w:type="spellStart"/>
      <w:r w:rsidRPr="009A1979">
        <w:t>rho</w:t>
      </w:r>
      <w:proofErr w:type="spellEnd"/>
      <w:r w:rsidRPr="009A1979">
        <w:t>_{</w:t>
      </w:r>
      <w:proofErr w:type="spellStart"/>
      <w:r w:rsidRPr="009A1979">
        <w:t>t,n</w:t>
      </w:r>
      <w:proofErr w:type="spellEnd"/>
      <w:r w:rsidRPr="009A1979">
        <w:t>}=\</w:t>
      </w:r>
      <w:proofErr w:type="spellStart"/>
      <w:r w:rsidRPr="009A1979">
        <w:t>frac</w:t>
      </w:r>
      <w:proofErr w:type="spellEnd"/>
      <w:r w:rsidRPr="009A1979">
        <w:t>{\</w:t>
      </w:r>
      <w:proofErr w:type="spellStart"/>
      <w:r w:rsidRPr="009A1979">
        <w:t>langle</w:t>
      </w:r>
      <w:proofErr w:type="spellEnd"/>
      <w:r w:rsidRPr="009A1979">
        <w:t xml:space="preserve"> V^L_t,V^T_{t+n}\rangle}{\|V^L_t\|\|V^T_{t+n}\|}ρt,n​=</w:t>
      </w:r>
      <w:r w:rsidRPr="009A1979">
        <w:rPr>
          <w:rFonts w:ascii="Cambria Math" w:hAnsi="Cambria Math" w:cs="Cambria Math"/>
        </w:rPr>
        <w:t>∥</w:t>
      </w:r>
      <w:r w:rsidRPr="009A1979">
        <w:t>VtL​</w:t>
      </w:r>
      <w:r w:rsidRPr="009A1979">
        <w:rPr>
          <w:rFonts w:ascii="Cambria Math" w:hAnsi="Cambria Math" w:cs="Cambria Math"/>
        </w:rPr>
        <w:t>∥∥</w:t>
      </w:r>
      <w:r w:rsidRPr="009A1979">
        <w:t>Vt+nT​</w:t>
      </w:r>
      <w:r w:rsidRPr="009A1979">
        <w:rPr>
          <w:rFonts w:ascii="Cambria Math" w:hAnsi="Cambria Math" w:cs="Cambria Math"/>
        </w:rPr>
        <w:t>∥⟨</w:t>
      </w:r>
      <w:r w:rsidRPr="009A1979">
        <w:t>VtL​,Vt+nT​</w:t>
      </w:r>
      <w:r w:rsidRPr="009A1979">
        <w:rPr>
          <w:rFonts w:ascii="Cambria Math" w:hAnsi="Cambria Math" w:cs="Cambria Math"/>
        </w:rPr>
        <w:t>⟩</w:t>
      </w:r>
      <w:r w:rsidRPr="009A1979">
        <w:t xml:space="preserve">​ </w:t>
      </w:r>
    </w:p>
    <w:p w14:paraId="070060D5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spellStart"/>
      <w:r w:rsidRPr="009A1979">
        <w:t>rho</w:t>
      </w:r>
      <w:proofErr w:type="spellEnd"/>
      <w:r w:rsidRPr="009A1979">
        <w:t>_{</w:t>
      </w:r>
      <w:proofErr w:type="spellStart"/>
      <w:proofErr w:type="gramStart"/>
      <w:r w:rsidRPr="009A1979">
        <w:t>t,n</w:t>
      </w:r>
      <w:proofErr w:type="spellEnd"/>
      <w:proofErr w:type="gramEnd"/>
      <w:r w:rsidRPr="009A1979">
        <w:t>}=\</w:t>
      </w:r>
      <w:proofErr w:type="spellStart"/>
      <w:r w:rsidRPr="009A1979">
        <w:t>frac</w:t>
      </w:r>
      <w:proofErr w:type="spellEnd"/>
      <w:r w:rsidRPr="009A1979">
        <w:t>{\</w:t>
      </w:r>
      <w:proofErr w:type="spellStart"/>
      <w:r w:rsidRPr="009A1979">
        <w:t>langle</w:t>
      </w:r>
      <w:proofErr w:type="spellEnd"/>
      <w:r w:rsidRPr="009A1979">
        <w:t xml:space="preserve"> </w:t>
      </w:r>
      <w:proofErr w:type="spellStart"/>
      <w:r w:rsidRPr="009A1979">
        <w:t>V^L_t,V^T</w:t>
      </w:r>
      <w:proofErr w:type="spellEnd"/>
      <w:r w:rsidRPr="009A1979">
        <w:t>_{</w:t>
      </w:r>
      <w:proofErr w:type="spellStart"/>
      <w:r w:rsidRPr="009A1979">
        <w:t>t+n</w:t>
      </w:r>
      <w:proofErr w:type="spellEnd"/>
      <w:r w:rsidRPr="009A1979">
        <w:t>}\rangle}{\|</w:t>
      </w:r>
      <w:proofErr w:type="spellStart"/>
      <w:r w:rsidRPr="009A1979">
        <w:t>V^L_t</w:t>
      </w:r>
      <w:proofErr w:type="spellEnd"/>
      <w:r w:rsidRPr="009A1979">
        <w:t>\|\|V^T_{</w:t>
      </w:r>
      <w:proofErr w:type="spellStart"/>
      <w:r w:rsidRPr="009A1979">
        <w:t>t+n</w:t>
      </w:r>
      <w:proofErr w:type="spellEnd"/>
      <w:r w:rsidRPr="009A1979">
        <w:t>}\|}</w:t>
      </w:r>
    </w:p>
    <w:p w14:paraId="348F897F" w14:textId="77777777" w:rsidR="009A1979" w:rsidRPr="009A1979" w:rsidRDefault="009A1979" w:rsidP="009A1979">
      <w:r w:rsidRPr="009A1979">
        <w:t>Damit wird die didaktische Frage mathematisch prüfbar, ob ein Lehrkraftzustand spätere Teilnehmerzustände strukturiert.</w:t>
      </w:r>
    </w:p>
    <w:p w14:paraId="019A96DF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33. Gesamtform des mathematischen Modells</w:t>
      </w:r>
    </w:p>
    <w:p w14:paraId="229A924D" w14:textId="77777777" w:rsidR="009A1979" w:rsidRPr="009A1979" w:rsidRDefault="009A1979" w:rsidP="009A1979">
      <w:r w:rsidRPr="009A1979">
        <w:t>Die vollständige Herleitung lässt sich nun zusammenfassen:</w:t>
      </w:r>
    </w:p>
    <w:p w14:paraId="1EEB4AAD" w14:textId="77777777" w:rsidR="009A1979" w:rsidRPr="009A1979" w:rsidRDefault="009A1979" w:rsidP="009A1979">
      <w:r w:rsidRPr="009A1979">
        <w:rPr>
          <w:rFonts w:ascii="Cambria Math" w:hAnsi="Cambria Math" w:cs="Cambria Math"/>
        </w:rPr>
        <w:t>∅</w:t>
      </w:r>
      <w:r w:rsidRPr="009A1979">
        <w:t>→S0→St→Vt</w:t>
      </w:r>
      <w:r w:rsidRPr="009A1979">
        <w:rPr>
          <w:rFonts w:ascii="Cambria Math" w:hAnsi="Cambria Math" w:cs="Cambria Math"/>
        </w:rPr>
        <w:t>∈</w:t>
      </w:r>
      <w:r w:rsidRPr="009A1979">
        <w:t>R7\</w:t>
      </w:r>
      <w:proofErr w:type="spellStart"/>
      <w:r w:rsidRPr="009A1979">
        <w:t>emptyset</w:t>
      </w:r>
      <w:proofErr w:type="spellEnd"/>
      <w:r w:rsidRPr="009A1979">
        <w:t>\</w:t>
      </w:r>
      <w:proofErr w:type="spellStart"/>
      <w:r w:rsidRPr="009A1979">
        <w:t>rightarrow</w:t>
      </w:r>
      <w:proofErr w:type="spellEnd"/>
      <w:r w:rsidRPr="009A1979">
        <w:t xml:space="preserve"> S_0\</w:t>
      </w:r>
      <w:proofErr w:type="spellStart"/>
      <w:r w:rsidRPr="009A1979">
        <w:t>rightarrow</w:t>
      </w:r>
      <w:proofErr w:type="spellEnd"/>
      <w:r w:rsidRPr="009A1979">
        <w:t xml:space="preserve"> </w:t>
      </w:r>
      <w:proofErr w:type="spellStart"/>
      <w:r w:rsidRPr="009A1979">
        <w:t>S_t</w:t>
      </w:r>
      <w:proofErr w:type="spellEnd"/>
      <w:r w:rsidRPr="009A1979">
        <w:t>\</w:t>
      </w:r>
      <w:proofErr w:type="spellStart"/>
      <w:r w:rsidRPr="009A1979">
        <w:t>rightarrow</w:t>
      </w:r>
      <w:proofErr w:type="spellEnd"/>
      <w:r w:rsidRPr="009A1979">
        <w:t xml:space="preserve"> </w:t>
      </w:r>
      <w:proofErr w:type="spellStart"/>
      <w:r w:rsidRPr="009A1979">
        <w:t>V_t</w:t>
      </w:r>
      <w:proofErr w:type="spellEnd"/>
      <w:r w:rsidRPr="009A1979">
        <w:t>\in\</w:t>
      </w:r>
      <w:proofErr w:type="spellStart"/>
      <w:r w:rsidRPr="009A1979">
        <w:t>mathbb</w:t>
      </w:r>
      <w:proofErr w:type="spellEnd"/>
      <w:r w:rsidRPr="009A1979">
        <w:t xml:space="preserve"> R^7</w:t>
      </w:r>
      <w:r w:rsidRPr="009A1979">
        <w:rPr>
          <w:rFonts w:ascii="Cambria Math" w:hAnsi="Cambria Math" w:cs="Cambria Math"/>
        </w:rPr>
        <w:t>∅</w:t>
      </w:r>
      <w:r w:rsidRPr="009A1979">
        <w:t>→S0​→St​→</w:t>
      </w:r>
      <w:proofErr w:type="spellStart"/>
      <w:r w:rsidRPr="009A1979">
        <w:t>Vt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∈</w:t>
      </w:r>
      <w:r w:rsidRPr="009A1979">
        <w:t xml:space="preserve">R7 </w:t>
      </w:r>
    </w:p>
    <w:p w14:paraId="439C7E64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</w:t>
      </w:r>
      <w:proofErr w:type="spellStart"/>
      <w:r w:rsidRPr="009A1979">
        <w:t>emptyset</w:t>
      </w:r>
      <w:proofErr w:type="spellEnd"/>
      <w:r w:rsidRPr="009A1979">
        <w:t>\</w:t>
      </w:r>
      <w:proofErr w:type="spellStart"/>
      <w:r w:rsidRPr="009A1979">
        <w:t>rightarrow</w:t>
      </w:r>
      <w:proofErr w:type="spellEnd"/>
      <w:r w:rsidRPr="009A1979">
        <w:t xml:space="preserve"> S_0\</w:t>
      </w:r>
      <w:proofErr w:type="spellStart"/>
      <w:r w:rsidRPr="009A1979">
        <w:t>rightarrow</w:t>
      </w:r>
      <w:proofErr w:type="spellEnd"/>
      <w:r w:rsidRPr="009A1979">
        <w:t xml:space="preserve"> </w:t>
      </w:r>
      <w:proofErr w:type="spellStart"/>
      <w:r w:rsidRPr="009A1979">
        <w:t>S_t</w:t>
      </w:r>
      <w:proofErr w:type="spellEnd"/>
      <w:r w:rsidRPr="009A1979">
        <w:t>\</w:t>
      </w:r>
      <w:proofErr w:type="spellStart"/>
      <w:r w:rsidRPr="009A1979">
        <w:t>rightarrow</w:t>
      </w:r>
      <w:proofErr w:type="spellEnd"/>
      <w:r w:rsidRPr="009A1979">
        <w:t xml:space="preserve"> </w:t>
      </w:r>
      <w:proofErr w:type="spellStart"/>
      <w:r w:rsidRPr="009A1979">
        <w:t>V_t</w:t>
      </w:r>
      <w:proofErr w:type="spellEnd"/>
      <w:r w:rsidRPr="009A1979">
        <w:t>\in\</w:t>
      </w:r>
      <w:proofErr w:type="spellStart"/>
      <w:r w:rsidRPr="009A1979">
        <w:t>mathbb</w:t>
      </w:r>
      <w:proofErr w:type="spellEnd"/>
      <w:r w:rsidRPr="009A1979">
        <w:t xml:space="preserve"> R^7</w:t>
      </w:r>
    </w:p>
    <w:p w14:paraId="65A9929D" w14:textId="77777777" w:rsidR="009A1979" w:rsidRPr="009A1979" w:rsidRDefault="009A1979" w:rsidP="009A1979">
      <w:r w:rsidRPr="009A1979">
        <w:t xml:space="preserve">Die </w:t>
      </w:r>
      <w:proofErr w:type="spellStart"/>
      <w:r w:rsidRPr="009A1979">
        <w:t>Operatorenkaskade</w:t>
      </w:r>
      <w:proofErr w:type="spellEnd"/>
      <w:r w:rsidRPr="009A1979">
        <w:t xml:space="preserve"> lautet:</w:t>
      </w:r>
    </w:p>
    <w:p w14:paraId="356A6FBF" w14:textId="77777777" w:rsidR="009A1979" w:rsidRPr="009A1979" w:rsidRDefault="009A1979" w:rsidP="009A1979">
      <w:r w:rsidRPr="009A1979">
        <w:t>St=(ot</w:t>
      </w:r>
      <w:r w:rsidRPr="009A1979">
        <w:rPr>
          <w:rFonts w:ascii="Cambria Math" w:hAnsi="Cambria Math" w:cs="Cambria Math"/>
        </w:rPr>
        <w:t>∘</w:t>
      </w:r>
      <w:r w:rsidRPr="009A1979">
        <w:t>ot−1</w:t>
      </w:r>
      <w:r w:rsidRPr="009A1979">
        <w:rPr>
          <w:rFonts w:ascii="Cambria Math" w:hAnsi="Cambria Math" w:cs="Cambria Math"/>
        </w:rPr>
        <w:t>∘⋯∘</w:t>
      </w:r>
      <w:r w:rsidRPr="009A1979">
        <w:t>o</w:t>
      </w:r>
      <w:proofErr w:type="gramStart"/>
      <w:r w:rsidRPr="009A1979">
        <w:t>1)(</w:t>
      </w:r>
      <w:proofErr w:type="gramEnd"/>
      <w:r w:rsidRPr="009A1979">
        <w:rPr>
          <w:rFonts w:ascii="Cambria Math" w:hAnsi="Cambria Math" w:cs="Cambria Math"/>
        </w:rPr>
        <w:t>∅</w:t>
      </w:r>
      <w:r w:rsidRPr="009A1979">
        <w:t>)</w:t>
      </w:r>
      <w:proofErr w:type="spellStart"/>
      <w:r w:rsidRPr="009A1979">
        <w:t>S_t</w:t>
      </w:r>
      <w:proofErr w:type="spellEnd"/>
      <w:r w:rsidRPr="009A1979">
        <w:t>=(</w:t>
      </w:r>
      <w:proofErr w:type="spellStart"/>
      <w:r w:rsidRPr="009A1979">
        <w:t>o_t</w:t>
      </w:r>
      <w:proofErr w:type="spellEnd"/>
      <w:r w:rsidRPr="009A1979">
        <w:t>\</w:t>
      </w:r>
      <w:proofErr w:type="spellStart"/>
      <w:r w:rsidRPr="009A1979">
        <w:t>circ</w:t>
      </w:r>
      <w:proofErr w:type="spellEnd"/>
      <w:r w:rsidRPr="009A1979">
        <w:t xml:space="preserve"> o_{t-1}\</w:t>
      </w:r>
      <w:proofErr w:type="spellStart"/>
      <w:r w:rsidRPr="009A1979">
        <w:t>circ</w:t>
      </w:r>
      <w:proofErr w:type="spellEnd"/>
      <w:r w:rsidRPr="009A1979">
        <w:t>\</w:t>
      </w:r>
      <w:proofErr w:type="spellStart"/>
      <w:r w:rsidRPr="009A1979">
        <w:t>dots</w:t>
      </w:r>
      <w:proofErr w:type="spellEnd"/>
      <w:r w:rsidRPr="009A1979">
        <w:t>\</w:t>
      </w:r>
      <w:proofErr w:type="spellStart"/>
      <w:r w:rsidRPr="009A1979">
        <w:t>circ</w:t>
      </w:r>
      <w:proofErr w:type="spellEnd"/>
      <w:r w:rsidRPr="009A1979">
        <w:t xml:space="preserve"> o_1)(\</w:t>
      </w:r>
      <w:proofErr w:type="spellStart"/>
      <w:r w:rsidRPr="009A1979">
        <w:t>emptyset</w:t>
      </w:r>
      <w:proofErr w:type="spellEnd"/>
      <w:r w:rsidRPr="009A1979">
        <w:t>)St​=(</w:t>
      </w:r>
      <w:proofErr w:type="spellStart"/>
      <w:r w:rsidRPr="009A1979">
        <w:t>ot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∘</w:t>
      </w:r>
      <w:r w:rsidRPr="009A1979">
        <w:t>ot−1​</w:t>
      </w:r>
      <w:r w:rsidRPr="009A1979">
        <w:rPr>
          <w:rFonts w:ascii="Cambria Math" w:hAnsi="Cambria Math" w:cs="Cambria Math"/>
        </w:rPr>
        <w:t>∘⋯∘</w:t>
      </w:r>
      <w:r w:rsidRPr="009A1979">
        <w:t>o1​)(</w:t>
      </w:r>
      <w:r w:rsidRPr="009A1979">
        <w:rPr>
          <w:rFonts w:ascii="Cambria Math" w:hAnsi="Cambria Math" w:cs="Cambria Math"/>
        </w:rPr>
        <w:t>∅</w:t>
      </w:r>
      <w:r w:rsidRPr="009A1979">
        <w:t xml:space="preserve">) </w:t>
      </w:r>
    </w:p>
    <w:p w14:paraId="4F4DBCA4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S_t</w:t>
      </w:r>
      <w:proofErr w:type="spellEnd"/>
      <w:proofErr w:type="gramStart"/>
      <w:r w:rsidRPr="009A1979">
        <w:t>=(</w:t>
      </w:r>
      <w:proofErr w:type="spellStart"/>
      <w:proofErr w:type="gramEnd"/>
      <w:r w:rsidRPr="009A1979">
        <w:t>o_t</w:t>
      </w:r>
      <w:proofErr w:type="spellEnd"/>
      <w:r w:rsidRPr="009A1979">
        <w:t>\</w:t>
      </w:r>
      <w:proofErr w:type="spellStart"/>
      <w:r w:rsidRPr="009A1979">
        <w:t>circ</w:t>
      </w:r>
      <w:proofErr w:type="spellEnd"/>
      <w:r w:rsidRPr="009A1979">
        <w:t xml:space="preserve"> o_{t-1}\</w:t>
      </w:r>
      <w:proofErr w:type="spellStart"/>
      <w:r w:rsidRPr="009A1979">
        <w:t>circ</w:t>
      </w:r>
      <w:proofErr w:type="spellEnd"/>
      <w:r w:rsidRPr="009A1979">
        <w:t>\</w:t>
      </w:r>
      <w:proofErr w:type="spellStart"/>
      <w:r w:rsidRPr="009A1979">
        <w:t>dots</w:t>
      </w:r>
      <w:proofErr w:type="spellEnd"/>
      <w:r w:rsidRPr="009A1979">
        <w:t>\</w:t>
      </w:r>
      <w:proofErr w:type="spellStart"/>
      <w:r w:rsidRPr="009A1979">
        <w:t>circ</w:t>
      </w:r>
      <w:proofErr w:type="spellEnd"/>
      <w:r w:rsidRPr="009A1979">
        <w:t xml:space="preserve"> o_1)(\</w:t>
      </w:r>
      <w:proofErr w:type="spellStart"/>
      <w:r w:rsidRPr="009A1979">
        <w:t>emptyset</w:t>
      </w:r>
      <w:proofErr w:type="spellEnd"/>
      <w:r w:rsidRPr="009A1979">
        <w:t>)</w:t>
      </w:r>
    </w:p>
    <w:p w14:paraId="744AB9A4" w14:textId="77777777" w:rsidR="009A1979" w:rsidRPr="009A1979" w:rsidRDefault="009A1979" w:rsidP="009A1979">
      <w:r w:rsidRPr="009A1979">
        <w:t>Die empirische Projektion lautet:</w:t>
      </w:r>
    </w:p>
    <w:p w14:paraId="71C0AF27" w14:textId="77777777" w:rsidR="009A1979" w:rsidRPr="009A1979" w:rsidRDefault="009A1979" w:rsidP="009A1979">
      <w:proofErr w:type="spellStart"/>
      <w:r w:rsidRPr="009A1979">
        <w:t>Vd</w:t>
      </w:r>
      <w:proofErr w:type="spellEnd"/>
      <w:r w:rsidRPr="009A1979">
        <w:t>=∑</w:t>
      </w:r>
      <w:proofErr w:type="spellStart"/>
      <w:proofErr w:type="gramStart"/>
      <w:r w:rsidRPr="009A1979">
        <w:t>iwi,dsi</w:t>
      </w:r>
      <w:proofErr w:type="spellEnd"/>
      <w:proofErr w:type="gramEnd"/>
      <w:r w:rsidRPr="009A1979">
        <w:t>+∑</w:t>
      </w:r>
      <w:proofErr w:type="spellStart"/>
      <w:r w:rsidRPr="009A1979">
        <w:t>eme,d∑iwi,d</w:t>
      </w:r>
      <w:proofErr w:type="spellEnd"/>
      <w:r w:rsidRPr="009A1979">
        <w:t>+∑</w:t>
      </w:r>
      <w:proofErr w:type="spellStart"/>
      <w:r w:rsidRPr="009A1979">
        <w:t>eωe,dV_d</w:t>
      </w:r>
      <w:proofErr w:type="spellEnd"/>
      <w:r w:rsidRPr="009A1979">
        <w:t>=\</w:t>
      </w:r>
      <w:proofErr w:type="spellStart"/>
      <w:r w:rsidRPr="009A1979">
        <w:t>frac</w:t>
      </w:r>
      <w:proofErr w:type="spellEnd"/>
      <w:r w:rsidRPr="009A1979">
        <w:t>{\</w:t>
      </w:r>
      <w:proofErr w:type="spellStart"/>
      <w:r w:rsidRPr="009A1979">
        <w:t>sum_i</w:t>
      </w:r>
      <w:proofErr w:type="spellEnd"/>
      <w:r w:rsidRPr="009A1979">
        <w:t xml:space="preserve"> w_{</w:t>
      </w:r>
      <w:proofErr w:type="spellStart"/>
      <w:r w:rsidRPr="009A1979">
        <w:t>i,d</w:t>
      </w:r>
      <w:proofErr w:type="spellEnd"/>
      <w:r w:rsidRPr="009A1979">
        <w:t>}</w:t>
      </w:r>
      <w:proofErr w:type="spellStart"/>
      <w:r w:rsidRPr="009A1979">
        <w:t>s_i</w:t>
      </w:r>
      <w:proofErr w:type="spellEnd"/>
      <w:r w:rsidRPr="009A1979">
        <w:t>+\</w:t>
      </w:r>
      <w:proofErr w:type="spellStart"/>
      <w:r w:rsidRPr="009A1979">
        <w:t>sum_e</w:t>
      </w:r>
      <w:proofErr w:type="spellEnd"/>
      <w:r w:rsidRPr="009A1979">
        <w:t xml:space="preserve"> m_{</w:t>
      </w:r>
      <w:proofErr w:type="spellStart"/>
      <w:r w:rsidRPr="009A1979">
        <w:t>e,d</w:t>
      </w:r>
      <w:proofErr w:type="spellEnd"/>
      <w:r w:rsidRPr="009A1979">
        <w:t>}}{\</w:t>
      </w:r>
      <w:proofErr w:type="spellStart"/>
      <w:r w:rsidRPr="009A1979">
        <w:t>sum_i</w:t>
      </w:r>
      <w:proofErr w:type="spellEnd"/>
      <w:r w:rsidRPr="009A1979">
        <w:t xml:space="preserve"> w_{</w:t>
      </w:r>
      <w:proofErr w:type="spellStart"/>
      <w:r w:rsidRPr="009A1979">
        <w:t>i,d</w:t>
      </w:r>
      <w:proofErr w:type="spellEnd"/>
      <w:r w:rsidRPr="009A1979">
        <w:t>}+\</w:t>
      </w:r>
      <w:proofErr w:type="spellStart"/>
      <w:r w:rsidRPr="009A1979">
        <w:t>sum_e</w:t>
      </w:r>
      <w:proofErr w:type="spellEnd"/>
      <w:r w:rsidRPr="009A1979">
        <w:t xml:space="preserve"> \</w:t>
      </w:r>
      <w:proofErr w:type="spellStart"/>
      <w:r w:rsidRPr="009A1979">
        <w:t>omega</w:t>
      </w:r>
      <w:proofErr w:type="spellEnd"/>
      <w:r w:rsidRPr="009A1979">
        <w:t>_{</w:t>
      </w:r>
      <w:proofErr w:type="spellStart"/>
      <w:r w:rsidRPr="009A1979">
        <w:t>e,d</w:t>
      </w:r>
      <w:proofErr w:type="spellEnd"/>
      <w:r w:rsidRPr="009A1979">
        <w:t>}}</w:t>
      </w:r>
      <w:proofErr w:type="spellStart"/>
      <w:r w:rsidRPr="009A1979">
        <w:t>Vd</w:t>
      </w:r>
      <w:proofErr w:type="spellEnd"/>
      <w:r w:rsidRPr="009A1979">
        <w:t>​=∑i​</w:t>
      </w:r>
      <w:proofErr w:type="spellStart"/>
      <w:r w:rsidRPr="009A1979">
        <w:t>wi,d</w:t>
      </w:r>
      <w:proofErr w:type="spellEnd"/>
      <w:r w:rsidRPr="009A1979">
        <w:t>​+∑e​</w:t>
      </w:r>
      <w:proofErr w:type="spellStart"/>
      <w:r w:rsidRPr="009A1979">
        <w:t>ωe,d</w:t>
      </w:r>
      <w:proofErr w:type="spellEnd"/>
      <w:r w:rsidRPr="009A1979">
        <w:t>​∑i​</w:t>
      </w:r>
      <w:proofErr w:type="spellStart"/>
      <w:r w:rsidRPr="009A1979">
        <w:t>wi,d</w:t>
      </w:r>
      <w:proofErr w:type="spellEnd"/>
      <w:r w:rsidRPr="009A1979">
        <w:t>​si​+∑e​</w:t>
      </w:r>
      <w:proofErr w:type="spellStart"/>
      <w:r w:rsidRPr="009A1979">
        <w:t>me,d</w:t>
      </w:r>
      <w:proofErr w:type="spellEnd"/>
      <w:r w:rsidRPr="009A1979">
        <w:t xml:space="preserve">​​ </w:t>
      </w:r>
    </w:p>
    <w:p w14:paraId="080C5EA3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V_d</w:t>
      </w:r>
      <w:proofErr w:type="spellEnd"/>
      <w:r w:rsidRPr="009A1979">
        <w:t>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>\</w:t>
      </w:r>
      <w:proofErr w:type="spellStart"/>
      <w:r w:rsidRPr="009A1979">
        <w:t>sum_i</w:t>
      </w:r>
      <w:proofErr w:type="spellEnd"/>
      <w:r w:rsidRPr="009A1979">
        <w:t xml:space="preserve"> w_{</w:t>
      </w:r>
      <w:proofErr w:type="spellStart"/>
      <w:r w:rsidRPr="009A1979">
        <w:t>i,d</w:t>
      </w:r>
      <w:proofErr w:type="spellEnd"/>
      <w:r w:rsidRPr="009A1979">
        <w:t>}</w:t>
      </w:r>
      <w:proofErr w:type="spellStart"/>
      <w:r w:rsidRPr="009A1979">
        <w:t>s_i</w:t>
      </w:r>
      <w:proofErr w:type="spellEnd"/>
      <w:r w:rsidRPr="009A1979">
        <w:t>+\</w:t>
      </w:r>
      <w:proofErr w:type="spellStart"/>
      <w:r w:rsidRPr="009A1979">
        <w:t>sum_e</w:t>
      </w:r>
      <w:proofErr w:type="spellEnd"/>
      <w:r w:rsidRPr="009A1979">
        <w:t xml:space="preserve"> m_{</w:t>
      </w:r>
      <w:proofErr w:type="spellStart"/>
      <w:r w:rsidRPr="009A1979">
        <w:t>e,d</w:t>
      </w:r>
      <w:proofErr w:type="spellEnd"/>
      <w:r w:rsidRPr="009A1979">
        <w:t>}}{\</w:t>
      </w:r>
      <w:proofErr w:type="spellStart"/>
      <w:r w:rsidRPr="009A1979">
        <w:t>sum_i</w:t>
      </w:r>
      <w:proofErr w:type="spellEnd"/>
      <w:r w:rsidRPr="009A1979">
        <w:t xml:space="preserve"> w_{</w:t>
      </w:r>
      <w:proofErr w:type="spellStart"/>
      <w:r w:rsidRPr="009A1979">
        <w:t>i,d</w:t>
      </w:r>
      <w:proofErr w:type="spellEnd"/>
      <w:r w:rsidRPr="009A1979">
        <w:t>}+\</w:t>
      </w:r>
      <w:proofErr w:type="spellStart"/>
      <w:r w:rsidRPr="009A1979">
        <w:t>sum_e</w:t>
      </w:r>
      <w:proofErr w:type="spellEnd"/>
      <w:r w:rsidRPr="009A1979">
        <w:t xml:space="preserve"> \</w:t>
      </w:r>
      <w:proofErr w:type="spellStart"/>
      <w:r w:rsidRPr="009A1979">
        <w:t>omega</w:t>
      </w:r>
      <w:proofErr w:type="spellEnd"/>
      <w:r w:rsidRPr="009A1979">
        <w:t>_{</w:t>
      </w:r>
      <w:proofErr w:type="spellStart"/>
      <w:r w:rsidRPr="009A1979">
        <w:t>e,d</w:t>
      </w:r>
      <w:proofErr w:type="spellEnd"/>
      <w:r w:rsidRPr="009A1979">
        <w:t>}}</w:t>
      </w:r>
    </w:p>
    <w:p w14:paraId="5D97433E" w14:textId="77777777" w:rsidR="009A1979" w:rsidRPr="009A1979" w:rsidRDefault="009A1979" w:rsidP="009A1979">
      <w:r w:rsidRPr="009A1979">
        <w:t>Die semantische Dichte lautet:</w:t>
      </w:r>
    </w:p>
    <w:p w14:paraId="0EFB8BED" w14:textId="77777777" w:rsidR="009A1979" w:rsidRPr="009A1979" w:rsidRDefault="009A1979" w:rsidP="009A1979">
      <w:proofErr w:type="spellStart"/>
      <w:r w:rsidRPr="009A1979">
        <w:t>Dt</w:t>
      </w:r>
      <w:proofErr w:type="spellEnd"/>
      <w:r w:rsidRPr="009A1979">
        <w:t>=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Vt</w:t>
      </w:r>
      <w:r w:rsidRPr="009A1979">
        <w:rPr>
          <w:rFonts w:ascii="Cambria Math" w:hAnsi="Cambria Math" w:cs="Cambria Math"/>
        </w:rPr>
        <w:t>∥</w:t>
      </w:r>
      <w:r w:rsidRPr="009A1979">
        <w:t>D_t</w:t>
      </w:r>
      <w:proofErr w:type="spellEnd"/>
      <w:r w:rsidRPr="009A1979">
        <w:t>=\|</w:t>
      </w:r>
      <w:proofErr w:type="spellStart"/>
      <w:r w:rsidRPr="009A1979">
        <w:t>V_t</w:t>
      </w:r>
      <w:proofErr w:type="spellEnd"/>
      <w:r w:rsidRPr="009A1979">
        <w:t>\|</w:t>
      </w:r>
      <w:proofErr w:type="spellStart"/>
      <w:r w:rsidRPr="009A1979">
        <w:t>Dt</w:t>
      </w:r>
      <w:proofErr w:type="spellEnd"/>
      <w:r w:rsidRPr="009A1979">
        <w:t>​=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Vt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 </w:t>
      </w:r>
    </w:p>
    <w:p w14:paraId="6333B3E0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D_t</w:t>
      </w:r>
      <w:proofErr w:type="spellEnd"/>
      <w:r w:rsidRPr="009A1979">
        <w:t>=\|</w:t>
      </w:r>
      <w:proofErr w:type="spellStart"/>
      <w:r w:rsidRPr="009A1979">
        <w:t>V_t</w:t>
      </w:r>
      <w:proofErr w:type="spellEnd"/>
      <w:r w:rsidRPr="009A1979">
        <w:t>\|</w:t>
      </w:r>
    </w:p>
    <w:p w14:paraId="51887BBB" w14:textId="77777777" w:rsidR="009A1979" w:rsidRPr="009A1979" w:rsidRDefault="009A1979" w:rsidP="009A1979">
      <w:r w:rsidRPr="009A1979">
        <w:t>Die Richtung lautet:</w:t>
      </w:r>
    </w:p>
    <w:p w14:paraId="7BFF8939" w14:textId="77777777" w:rsidR="009A1979" w:rsidRPr="009A1979" w:rsidRDefault="009A1979" w:rsidP="009A1979">
      <w:proofErr w:type="spellStart"/>
      <w:r w:rsidRPr="009A1979">
        <w:t>Xt</w:t>
      </w:r>
      <w:proofErr w:type="spellEnd"/>
      <w:r w:rsidRPr="009A1979">
        <w:t>=</w:t>
      </w:r>
      <w:proofErr w:type="spellStart"/>
      <w:r w:rsidRPr="009A1979">
        <w:t>Vt</w:t>
      </w:r>
      <w:r w:rsidRPr="009A1979">
        <w:rPr>
          <w:rFonts w:ascii="Cambria Math" w:hAnsi="Cambria Math" w:cs="Cambria Math"/>
        </w:rPr>
        <w:t>∥</w:t>
      </w:r>
      <w:r w:rsidRPr="009A1979">
        <w:t>Vt</w:t>
      </w:r>
      <w:proofErr w:type="spellEnd"/>
      <w:r w:rsidRPr="009A1979">
        <w:rPr>
          <w:rFonts w:ascii="Cambria Math" w:hAnsi="Cambria Math" w:cs="Cambria Math"/>
        </w:rPr>
        <w:t>∥</w:t>
      </w:r>
      <w:r w:rsidRPr="009A1979">
        <w:t>+</w:t>
      </w:r>
      <w:proofErr w:type="spellStart"/>
      <w:r w:rsidRPr="009A1979">
        <w:t>εX_t</w:t>
      </w:r>
      <w:proofErr w:type="spellEnd"/>
      <w:r w:rsidRPr="009A1979">
        <w:t>=\</w:t>
      </w:r>
      <w:proofErr w:type="spellStart"/>
      <w:r w:rsidRPr="009A1979">
        <w:t>frac</w:t>
      </w:r>
      <w:proofErr w:type="spellEnd"/>
      <w:r w:rsidRPr="009A1979">
        <w:t>{</w:t>
      </w:r>
      <w:proofErr w:type="spellStart"/>
      <w:r w:rsidRPr="009A1979">
        <w:t>V_</w:t>
      </w:r>
      <w:proofErr w:type="gramStart"/>
      <w:r w:rsidRPr="009A1979">
        <w:t>t</w:t>
      </w:r>
      <w:proofErr w:type="spellEnd"/>
      <w:r w:rsidRPr="009A1979">
        <w:t>}{</w:t>
      </w:r>
      <w:proofErr w:type="gramEnd"/>
      <w:r w:rsidRPr="009A1979">
        <w:t>\|</w:t>
      </w:r>
      <w:proofErr w:type="spellStart"/>
      <w:r w:rsidRPr="009A1979">
        <w:t>V_t</w:t>
      </w:r>
      <w:proofErr w:type="spellEnd"/>
      <w:r w:rsidRPr="009A1979">
        <w:t>\|+\</w:t>
      </w:r>
      <w:proofErr w:type="spellStart"/>
      <w:r w:rsidRPr="009A1979">
        <w:t>varepsilon</w:t>
      </w:r>
      <w:proofErr w:type="spellEnd"/>
      <w:r w:rsidRPr="009A1979">
        <w:t>}</w:t>
      </w:r>
      <w:proofErr w:type="spellStart"/>
      <w:r w:rsidRPr="009A1979">
        <w:t>Xt</w:t>
      </w:r>
      <w:proofErr w:type="spellEnd"/>
      <w:r w:rsidRPr="009A1979">
        <w:t>​=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Vt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>+</w:t>
      </w:r>
      <w:proofErr w:type="spellStart"/>
      <w:r w:rsidRPr="009A1979">
        <w:t>εVt</w:t>
      </w:r>
      <w:proofErr w:type="spellEnd"/>
      <w:r w:rsidRPr="009A1979">
        <w:t xml:space="preserve">​​ </w:t>
      </w:r>
    </w:p>
    <w:p w14:paraId="15405D2D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X_t</w:t>
      </w:r>
      <w:proofErr w:type="spellEnd"/>
      <w:r w:rsidRPr="009A1979">
        <w:t>=\</w:t>
      </w:r>
      <w:proofErr w:type="spellStart"/>
      <w:r w:rsidRPr="009A1979">
        <w:t>frac</w:t>
      </w:r>
      <w:proofErr w:type="spellEnd"/>
      <w:r w:rsidRPr="009A1979">
        <w:t>{</w:t>
      </w:r>
      <w:proofErr w:type="spellStart"/>
      <w:r w:rsidRPr="009A1979">
        <w:t>V_</w:t>
      </w:r>
      <w:proofErr w:type="gramStart"/>
      <w:r w:rsidRPr="009A1979">
        <w:t>t</w:t>
      </w:r>
      <w:proofErr w:type="spellEnd"/>
      <w:r w:rsidRPr="009A1979">
        <w:t>}{</w:t>
      </w:r>
      <w:proofErr w:type="gramEnd"/>
      <w:r w:rsidRPr="009A1979">
        <w:t>\|</w:t>
      </w:r>
      <w:proofErr w:type="spellStart"/>
      <w:r w:rsidRPr="009A1979">
        <w:t>V_t</w:t>
      </w:r>
      <w:proofErr w:type="spellEnd"/>
      <w:r w:rsidRPr="009A1979">
        <w:t>\|+\</w:t>
      </w:r>
      <w:proofErr w:type="spellStart"/>
      <w:r w:rsidRPr="009A1979">
        <w:t>varepsilon</w:t>
      </w:r>
      <w:proofErr w:type="spellEnd"/>
      <w:r w:rsidRPr="009A1979">
        <w:t>}</w:t>
      </w:r>
    </w:p>
    <w:p w14:paraId="6143386D" w14:textId="77777777" w:rsidR="009A1979" w:rsidRPr="009A1979" w:rsidRDefault="009A1979" w:rsidP="009A1979">
      <w:r w:rsidRPr="009A1979">
        <w:lastRenderedPageBreak/>
        <w:t>Die Drift lautet:</w:t>
      </w:r>
    </w:p>
    <w:p w14:paraId="6AD88676" w14:textId="77777777" w:rsidR="009A1979" w:rsidRPr="009A1979" w:rsidRDefault="009A1979" w:rsidP="009A1979">
      <w:proofErr w:type="spellStart"/>
      <w:r w:rsidRPr="009A1979">
        <w:t>ΔVt</w:t>
      </w:r>
      <w:proofErr w:type="spellEnd"/>
      <w:r w:rsidRPr="009A1979">
        <w:t xml:space="preserve">=Vt−Vt−1\Delta </w:t>
      </w:r>
      <w:proofErr w:type="spellStart"/>
      <w:r w:rsidRPr="009A1979">
        <w:t>V_t</w:t>
      </w:r>
      <w:proofErr w:type="spellEnd"/>
      <w:r w:rsidRPr="009A1979">
        <w:t>=</w:t>
      </w:r>
      <w:proofErr w:type="spellStart"/>
      <w:r w:rsidRPr="009A1979">
        <w:t>V_t</w:t>
      </w:r>
      <w:proofErr w:type="spellEnd"/>
      <w:r w:rsidRPr="009A1979">
        <w:t>-V_{t-</w:t>
      </w:r>
      <w:proofErr w:type="gramStart"/>
      <w:r w:rsidRPr="009A1979">
        <w:t>1}</w:t>
      </w:r>
      <w:proofErr w:type="spellStart"/>
      <w:r w:rsidRPr="009A1979">
        <w:t>Δ</w:t>
      </w:r>
      <w:proofErr w:type="gramEnd"/>
      <w:r w:rsidRPr="009A1979">
        <w:t>Vt</w:t>
      </w:r>
      <w:proofErr w:type="spellEnd"/>
      <w:r w:rsidRPr="009A1979">
        <w:t>​=</w:t>
      </w:r>
      <w:proofErr w:type="spellStart"/>
      <w:r w:rsidRPr="009A1979">
        <w:t>Vt</w:t>
      </w:r>
      <w:proofErr w:type="spellEnd"/>
      <w:r w:rsidRPr="009A1979">
        <w:t xml:space="preserve">​−Vt−1​ </w:t>
      </w:r>
    </w:p>
    <w:p w14:paraId="0FAB470B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\Delta </w:t>
      </w:r>
      <w:proofErr w:type="spellStart"/>
      <w:r w:rsidRPr="009A1979">
        <w:t>V_t</w:t>
      </w:r>
      <w:proofErr w:type="spellEnd"/>
      <w:r w:rsidRPr="009A1979">
        <w:t>=</w:t>
      </w:r>
      <w:proofErr w:type="spellStart"/>
      <w:r w:rsidRPr="009A1979">
        <w:t>V_t</w:t>
      </w:r>
      <w:proofErr w:type="spellEnd"/>
      <w:r w:rsidRPr="009A1979">
        <w:t>-V_{t-1}</w:t>
      </w:r>
    </w:p>
    <w:p w14:paraId="38D1334F" w14:textId="77777777" w:rsidR="009A1979" w:rsidRPr="009A1979" w:rsidRDefault="009A1979" w:rsidP="009A1979">
      <w:r w:rsidRPr="009A1979">
        <w:t>Die Stabilität lautet:</w:t>
      </w:r>
    </w:p>
    <w:p w14:paraId="4CAA2E06" w14:textId="77777777" w:rsidR="009A1979" w:rsidRPr="009A1979" w:rsidRDefault="009A1979" w:rsidP="009A1979">
      <w:r w:rsidRPr="009A1979">
        <w:t>Stabt=11+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ΔVt</w:t>
      </w:r>
      <w:r w:rsidRPr="009A1979">
        <w:rPr>
          <w:rFonts w:ascii="Cambria Math" w:hAnsi="Cambria Math" w:cs="Cambria Math"/>
        </w:rPr>
        <w:t>∥</w:t>
      </w:r>
      <w:r w:rsidRPr="009A1979">
        <w:t>Stab_t</w:t>
      </w:r>
      <w:proofErr w:type="spellEnd"/>
      <w:r w:rsidRPr="009A1979">
        <w:t>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 xml:space="preserve">1}{1+\|\Delta </w:t>
      </w:r>
      <w:proofErr w:type="spellStart"/>
      <w:r w:rsidRPr="009A1979">
        <w:t>V_t</w:t>
      </w:r>
      <w:proofErr w:type="spellEnd"/>
      <w:r w:rsidRPr="009A1979">
        <w:t>\|}Stabt​=1+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1​ </w:t>
      </w:r>
    </w:p>
    <w:p w14:paraId="37B46B3B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Stab_t</w:t>
      </w:r>
      <w:proofErr w:type="spellEnd"/>
      <w:r w:rsidRPr="009A1979">
        <w:t>=\</w:t>
      </w:r>
      <w:proofErr w:type="spellStart"/>
      <w:proofErr w:type="gramStart"/>
      <w:r w:rsidRPr="009A1979">
        <w:t>frac</w:t>
      </w:r>
      <w:proofErr w:type="spellEnd"/>
      <w:r w:rsidRPr="009A1979">
        <w:t>{</w:t>
      </w:r>
      <w:proofErr w:type="gramEnd"/>
      <w:r w:rsidRPr="009A1979">
        <w:t xml:space="preserve">1}{1+\|\Delta </w:t>
      </w:r>
      <w:proofErr w:type="spellStart"/>
      <w:r w:rsidRPr="009A1979">
        <w:t>V_t</w:t>
      </w:r>
      <w:proofErr w:type="spellEnd"/>
      <w:r w:rsidRPr="009A1979">
        <w:t>\|}</w:t>
      </w:r>
    </w:p>
    <w:p w14:paraId="1F82821D" w14:textId="77777777" w:rsidR="009A1979" w:rsidRPr="009A1979" w:rsidRDefault="009A1979" w:rsidP="009A1979">
      <w:r w:rsidRPr="009A1979">
        <w:t>Die Dominanz lautet:</w:t>
      </w:r>
    </w:p>
    <w:p w14:paraId="6CC6578B" w14:textId="77777777" w:rsidR="009A1979" w:rsidRPr="009A1979" w:rsidRDefault="009A1979" w:rsidP="009A1979">
      <w:proofErr w:type="spellStart"/>
      <w:r w:rsidRPr="009A1979">
        <w:t>dt</w:t>
      </w:r>
      <w:proofErr w:type="spellEnd"/>
      <w:r w:rsidRPr="009A1979">
        <w:t>=</w:t>
      </w:r>
      <w:proofErr w:type="spellStart"/>
      <w:r w:rsidRPr="009A1979">
        <w:t>arg</w:t>
      </w:r>
      <w:r w:rsidRPr="009A1979">
        <w:rPr>
          <w:rFonts w:ascii="Cambria Math" w:hAnsi="Cambria Math" w:cs="Cambria Math"/>
        </w:rPr>
        <w:t>⁡</w:t>
      </w:r>
      <w:r w:rsidRPr="009A1979">
        <w:t>max</w:t>
      </w:r>
      <w:r w:rsidRPr="009A1979">
        <w:rPr>
          <w:rFonts w:ascii="Cambria Math" w:hAnsi="Cambria Math" w:cs="Cambria Math"/>
        </w:rPr>
        <w:t>⁡</w:t>
      </w:r>
      <w:r w:rsidRPr="009A1979">
        <w:t>j</w:t>
      </w:r>
      <w:r w:rsidRPr="009A1979">
        <w:rPr>
          <w:rFonts w:ascii="Cambria Math" w:hAnsi="Cambria Math" w:cs="Cambria Math"/>
        </w:rPr>
        <w:t>∣</w:t>
      </w:r>
      <w:proofErr w:type="gramStart"/>
      <w:r w:rsidRPr="009A1979">
        <w:t>Vt,j</w:t>
      </w:r>
      <w:proofErr w:type="gramEnd"/>
      <w:r w:rsidRPr="009A1979">
        <w:rPr>
          <w:rFonts w:ascii="Cambria Math" w:hAnsi="Cambria Math" w:cs="Cambria Math"/>
        </w:rPr>
        <w:t>∣</w:t>
      </w:r>
      <w:r w:rsidRPr="009A1979">
        <w:t>d_t</w:t>
      </w:r>
      <w:proofErr w:type="spellEnd"/>
      <w:r w:rsidRPr="009A1979">
        <w:t>=\arg\</w:t>
      </w:r>
      <w:proofErr w:type="spellStart"/>
      <w:r w:rsidRPr="009A1979">
        <w:t>max_j|V</w:t>
      </w:r>
      <w:proofErr w:type="spellEnd"/>
      <w:r w:rsidRPr="009A1979">
        <w:t>_{</w:t>
      </w:r>
      <w:proofErr w:type="spellStart"/>
      <w:r w:rsidRPr="009A1979">
        <w:t>t,j</w:t>
      </w:r>
      <w:proofErr w:type="spellEnd"/>
      <w:r w:rsidRPr="009A1979">
        <w:t>}|</w:t>
      </w:r>
      <w:proofErr w:type="spellStart"/>
      <w:r w:rsidRPr="009A1979">
        <w:t>dt</w:t>
      </w:r>
      <w:proofErr w:type="spellEnd"/>
      <w:r w:rsidRPr="009A1979">
        <w:t>​=</w:t>
      </w:r>
      <w:proofErr w:type="spellStart"/>
      <w:r w:rsidRPr="009A1979">
        <w:t>argjmax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∣</w:t>
      </w:r>
      <w:proofErr w:type="spellStart"/>
      <w:r w:rsidRPr="009A1979">
        <w:t>Vt,j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∣</w:t>
      </w:r>
      <w:r w:rsidRPr="009A1979">
        <w:t xml:space="preserve"> </w:t>
      </w:r>
    </w:p>
    <w:p w14:paraId="10195481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d_t</w:t>
      </w:r>
      <w:proofErr w:type="spellEnd"/>
      <w:r w:rsidRPr="009A1979">
        <w:t>=\arg\</w:t>
      </w:r>
      <w:proofErr w:type="spellStart"/>
      <w:r w:rsidRPr="009A1979">
        <w:t>max_j|V</w:t>
      </w:r>
      <w:proofErr w:type="spellEnd"/>
      <w:r w:rsidRPr="009A1979">
        <w:t>_{</w:t>
      </w:r>
      <w:proofErr w:type="spellStart"/>
      <w:proofErr w:type="gramStart"/>
      <w:r w:rsidRPr="009A1979">
        <w:t>t,j</w:t>
      </w:r>
      <w:proofErr w:type="spellEnd"/>
      <w:proofErr w:type="gramEnd"/>
      <w:r w:rsidRPr="009A1979">
        <w:t>}|</w:t>
      </w:r>
    </w:p>
    <w:p w14:paraId="36CB86A5" w14:textId="77777777" w:rsidR="009A1979" w:rsidRPr="009A1979" w:rsidRDefault="009A1979" w:rsidP="009A1979">
      <w:r w:rsidRPr="009A1979">
        <w:t>Die Polarität lautet:</w:t>
      </w:r>
    </w:p>
    <w:p w14:paraId="38F9411B" w14:textId="77777777" w:rsidR="009A1979" w:rsidRPr="009A1979" w:rsidRDefault="009A1979" w:rsidP="009A1979">
      <w:r w:rsidRPr="009A1979">
        <w:t>pt=sign</w:t>
      </w:r>
      <w:r w:rsidRPr="009A1979">
        <w:rPr>
          <w:rFonts w:ascii="Cambria Math" w:hAnsi="Cambria Math" w:cs="Cambria Math"/>
        </w:rPr>
        <w:t>⁡</w:t>
      </w:r>
      <w:r w:rsidRPr="009A1979">
        <w:t>(∑</w:t>
      </w:r>
      <w:proofErr w:type="gramStart"/>
      <w:r w:rsidRPr="009A1979">
        <w:t>jVt,j</w:t>
      </w:r>
      <w:proofErr w:type="gramEnd"/>
      <w:r w:rsidRPr="009A1979">
        <w:t xml:space="preserve">)p_t=\operatorname{sign}\left(\sum_jV_{t,j}\right)pt​=sign(j∑​Vt,j​) </w:t>
      </w:r>
    </w:p>
    <w:p w14:paraId="4D43887E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 xml:space="preserve">: </w:t>
      </w:r>
      <w:proofErr w:type="spellStart"/>
      <w:r w:rsidRPr="009A1979">
        <w:t>p_t</w:t>
      </w:r>
      <w:proofErr w:type="spellEnd"/>
      <w:r w:rsidRPr="009A1979">
        <w:t>=\</w:t>
      </w:r>
      <w:proofErr w:type="spellStart"/>
      <w:r w:rsidRPr="009A1979">
        <w:t>operatorname</w:t>
      </w:r>
      <w:proofErr w:type="spellEnd"/>
      <w:r w:rsidRPr="009A1979">
        <w:t>{</w:t>
      </w:r>
      <w:proofErr w:type="spellStart"/>
      <w:r w:rsidRPr="009A1979">
        <w:t>sign</w:t>
      </w:r>
      <w:proofErr w:type="spellEnd"/>
      <w:r w:rsidRPr="009A1979">
        <w:t>}\</w:t>
      </w:r>
      <w:proofErr w:type="spellStart"/>
      <w:r w:rsidRPr="009A1979">
        <w:t>left</w:t>
      </w:r>
      <w:proofErr w:type="spellEnd"/>
      <w:r w:rsidRPr="009A1979">
        <w:t>(\</w:t>
      </w:r>
      <w:proofErr w:type="spellStart"/>
      <w:r w:rsidRPr="009A1979">
        <w:t>sum_jV</w:t>
      </w:r>
      <w:proofErr w:type="spellEnd"/>
      <w:r w:rsidRPr="009A1979">
        <w:t>_{</w:t>
      </w:r>
      <w:proofErr w:type="spellStart"/>
      <w:proofErr w:type="gramStart"/>
      <w:r w:rsidRPr="009A1979">
        <w:t>t,j</w:t>
      </w:r>
      <w:proofErr w:type="spellEnd"/>
      <w:proofErr w:type="gramEnd"/>
      <w:r w:rsidRPr="009A1979">
        <w:t>}\</w:t>
      </w:r>
      <w:proofErr w:type="spellStart"/>
      <w:r w:rsidRPr="009A1979">
        <w:t>right</w:t>
      </w:r>
      <w:proofErr w:type="spellEnd"/>
      <w:r w:rsidRPr="009A1979">
        <w:t>)</w:t>
      </w:r>
    </w:p>
    <w:p w14:paraId="32D821E4" w14:textId="77777777" w:rsidR="009A1979" w:rsidRPr="009A1979" w:rsidRDefault="009A1979" w:rsidP="009A1979">
      <w:r w:rsidRPr="009A1979">
        <w:t>Der Gruppenzustand lautet:</w:t>
      </w:r>
    </w:p>
    <w:p w14:paraId="2898F2AF" w14:textId="77777777" w:rsidR="009A1979" w:rsidRPr="009A1979" w:rsidRDefault="009A1979" w:rsidP="009A1979">
      <w:proofErr w:type="spellStart"/>
      <w:proofErr w:type="gramStart"/>
      <w:r w:rsidRPr="009A1979">
        <w:t>Vˉg,t</w:t>
      </w:r>
      <w:proofErr w:type="spellEnd"/>
      <w:proofErr w:type="gramEnd"/>
      <w:r w:rsidRPr="009A1979">
        <w:t>=1n∑i=1nVi,t\bar V_{</w:t>
      </w:r>
      <w:proofErr w:type="spellStart"/>
      <w:r w:rsidRPr="009A1979">
        <w:t>g,t</w:t>
      </w:r>
      <w:proofErr w:type="spell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_{i=1}^{n}V_{</w:t>
      </w:r>
      <w:proofErr w:type="spellStart"/>
      <w:r w:rsidRPr="009A1979">
        <w:t>i,t</w:t>
      </w:r>
      <w:proofErr w:type="spellEnd"/>
      <w:r w:rsidRPr="009A1979">
        <w:t>}</w:t>
      </w:r>
      <w:proofErr w:type="spellStart"/>
      <w:r w:rsidRPr="009A1979">
        <w:t>Vˉg,t</w:t>
      </w:r>
      <w:proofErr w:type="spellEnd"/>
      <w:r w:rsidRPr="009A1979">
        <w:t>​=n1​i=1∑n​</w:t>
      </w:r>
      <w:proofErr w:type="spellStart"/>
      <w:r w:rsidRPr="009A1979">
        <w:t>Vi,t</w:t>
      </w:r>
      <w:proofErr w:type="spellEnd"/>
      <w:r w:rsidRPr="009A1979">
        <w:t xml:space="preserve">​ </w:t>
      </w:r>
    </w:p>
    <w:p w14:paraId="0EA2E8A9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\bar V_{</w:t>
      </w:r>
      <w:proofErr w:type="spellStart"/>
      <w:proofErr w:type="gramStart"/>
      <w:r w:rsidRPr="009A1979">
        <w:t>g,t</w:t>
      </w:r>
      <w:proofErr w:type="spellEnd"/>
      <w:proofErr w:type="gramEnd"/>
      <w:r w:rsidRPr="009A1979">
        <w:t>}=\</w:t>
      </w:r>
      <w:proofErr w:type="spellStart"/>
      <w:r w:rsidRPr="009A1979">
        <w:t>frac</w:t>
      </w:r>
      <w:proofErr w:type="spellEnd"/>
      <w:r w:rsidRPr="009A1979">
        <w:t>{1}{n}\</w:t>
      </w:r>
      <w:proofErr w:type="spellStart"/>
      <w:r w:rsidRPr="009A1979">
        <w:t>sum</w:t>
      </w:r>
      <w:proofErr w:type="spellEnd"/>
      <w:r w:rsidRPr="009A1979">
        <w:t>_{i=1}^{n}V_{</w:t>
      </w:r>
      <w:proofErr w:type="spellStart"/>
      <w:r w:rsidRPr="009A1979">
        <w:t>i,t</w:t>
      </w:r>
      <w:proofErr w:type="spellEnd"/>
      <w:r w:rsidRPr="009A1979">
        <w:t>}</w:t>
      </w:r>
    </w:p>
    <w:p w14:paraId="1AC46101" w14:textId="77777777" w:rsidR="009A1979" w:rsidRPr="009A1979" w:rsidRDefault="009A1979" w:rsidP="009A1979">
      <w:r w:rsidRPr="009A1979">
        <w:t>Die Gruppenkohärenz lautet:</w:t>
      </w:r>
    </w:p>
    <w:p w14:paraId="7ACA3362" w14:textId="77777777" w:rsidR="009A1979" w:rsidRPr="009A1979" w:rsidRDefault="009A1979" w:rsidP="009A1979">
      <w:proofErr w:type="gramStart"/>
      <w:r w:rsidRPr="009A1979">
        <w:t>Cg,t</w:t>
      </w:r>
      <w:proofErr w:type="gramEnd"/>
      <w:r w:rsidRPr="009A1979">
        <w:t>=11+Var</w:t>
      </w:r>
      <w:r w:rsidRPr="009A1979">
        <w:rPr>
          <w:rFonts w:ascii="Cambria Math" w:hAnsi="Cambria Math" w:cs="Cambria Math"/>
        </w:rPr>
        <w:t>⁡</w:t>
      </w:r>
      <w:r w:rsidRPr="009A1979">
        <w:t>(Gg,t)</w:t>
      </w:r>
      <w:r w:rsidRPr="009A1979">
        <w:rPr>
          <w:rFonts w:ascii="Cambria Math" w:hAnsi="Cambria Math" w:cs="Cambria Math"/>
        </w:rPr>
        <w:t>⋅</w:t>
      </w:r>
      <w:r w:rsidRPr="009A1979">
        <w:t>11+</w:t>
      </w:r>
      <w:r w:rsidRPr="009A1979">
        <w:rPr>
          <w:rFonts w:ascii="Cambria Math" w:hAnsi="Cambria Math" w:cs="Cambria Math"/>
        </w:rPr>
        <w:t>∥</w:t>
      </w:r>
      <w:r w:rsidRPr="009A1979">
        <w:t>ΔVˉg,t</w:t>
      </w:r>
      <w:r w:rsidRPr="009A1979">
        <w:rPr>
          <w:rFonts w:ascii="Cambria Math" w:hAnsi="Cambria Math" w:cs="Cambria Math"/>
        </w:rPr>
        <w:t>∥</w:t>
      </w:r>
      <w:r w:rsidRPr="009A1979">
        <w:t>C_{g,t}=\frac{1}{1+\operatorname{Var}(G_{g,t})}\cdot\frac{1}{1+\|\Delta\bar V_{</w:t>
      </w:r>
      <w:proofErr w:type="spellStart"/>
      <w:r w:rsidRPr="009A1979">
        <w:t>g,t</w:t>
      </w:r>
      <w:proofErr w:type="spellEnd"/>
      <w:r w:rsidRPr="009A1979">
        <w:t>}\|}</w:t>
      </w:r>
      <w:proofErr w:type="spellStart"/>
      <w:r w:rsidRPr="009A1979">
        <w:t>Cg,t</w:t>
      </w:r>
      <w:proofErr w:type="spellEnd"/>
      <w:r w:rsidRPr="009A1979">
        <w:t>​=1+Var(</w:t>
      </w:r>
      <w:proofErr w:type="spellStart"/>
      <w:r w:rsidRPr="009A1979">
        <w:t>Gg,t</w:t>
      </w:r>
      <w:proofErr w:type="spellEnd"/>
      <w:r w:rsidRPr="009A1979">
        <w:t>​)1​</w:t>
      </w:r>
      <w:r w:rsidRPr="009A1979">
        <w:rPr>
          <w:rFonts w:ascii="Cambria Math" w:hAnsi="Cambria Math" w:cs="Cambria Math"/>
        </w:rPr>
        <w:t>⋅</w:t>
      </w:r>
      <w:r w:rsidRPr="009A1979">
        <w:t>1+</w:t>
      </w:r>
      <w:r w:rsidRPr="009A1979">
        <w:rPr>
          <w:rFonts w:ascii="Cambria Math" w:hAnsi="Cambria Math" w:cs="Cambria Math"/>
        </w:rPr>
        <w:t>∥</w:t>
      </w:r>
      <w:proofErr w:type="spellStart"/>
      <w:r w:rsidRPr="009A1979">
        <w:t>ΔVˉg,t</w:t>
      </w:r>
      <w:proofErr w:type="spellEnd"/>
      <w:r w:rsidRPr="009A1979">
        <w:t>​</w:t>
      </w:r>
      <w:r w:rsidRPr="009A1979">
        <w:rPr>
          <w:rFonts w:ascii="Cambria Math" w:hAnsi="Cambria Math" w:cs="Cambria Math"/>
        </w:rPr>
        <w:t>∥</w:t>
      </w:r>
      <w:r w:rsidRPr="009A1979">
        <w:t xml:space="preserve">1​ </w:t>
      </w:r>
    </w:p>
    <w:p w14:paraId="3A223681" w14:textId="77777777" w:rsidR="009A1979" w:rsidRPr="009A1979" w:rsidRDefault="009A1979" w:rsidP="009A1979">
      <w:r w:rsidRPr="009A1979">
        <w:t>Word-</w:t>
      </w:r>
      <w:proofErr w:type="spellStart"/>
      <w:r w:rsidRPr="009A1979">
        <w:t>LaTeX</w:t>
      </w:r>
      <w:proofErr w:type="spellEnd"/>
      <w:r w:rsidRPr="009A1979">
        <w:t>: C_{</w:t>
      </w:r>
      <w:proofErr w:type="gramStart"/>
      <w:r w:rsidRPr="009A1979">
        <w:t>g,t</w:t>
      </w:r>
      <w:proofErr w:type="gramEnd"/>
      <w:r w:rsidRPr="009A1979">
        <w:t>}=\frac{1}{1+\operatorname{Var}(G_{g,t})}\cdot\frac{1}{1+\|\Delta\bar V_{</w:t>
      </w:r>
      <w:proofErr w:type="spellStart"/>
      <w:r w:rsidRPr="009A1979">
        <w:t>g,t</w:t>
      </w:r>
      <w:proofErr w:type="spellEnd"/>
      <w:r w:rsidRPr="009A1979">
        <w:t>}\|}</w:t>
      </w:r>
    </w:p>
    <w:p w14:paraId="4D91CF19" w14:textId="77777777" w:rsidR="009A1979" w:rsidRPr="009A1979" w:rsidRDefault="009A1979" w:rsidP="009A1979">
      <w:pPr>
        <w:rPr>
          <w:b/>
        </w:rPr>
      </w:pPr>
      <w:r w:rsidRPr="009A1979">
        <w:rPr>
          <w:b/>
        </w:rPr>
        <w:t>Schlussfolgerung</w:t>
      </w:r>
    </w:p>
    <w:p w14:paraId="6DC2E2EC" w14:textId="77777777" w:rsidR="009A1979" w:rsidRPr="009A1979" w:rsidRDefault="009A1979" w:rsidP="009A1979">
      <w:r w:rsidRPr="009A1979">
        <w:t>Damit ist das neue PHP-Skript mathematisch nicht bloß ein technisches Auswertungsskript. Es ist die empirische Operationalisierung der FRZK-Grundidee: Aus einer zunächst leeren, unbestimmten Rückmeldung entsteht durch Operatoren ein Zustand im sieben-dimensionalen Bedeutungsraum. Dieser Zustand erhält eine Metrik, eine Dichte, eine Richtung, eine Dominanz, eine Polarität und eine zeitliche Dynamik. Auf Gruppenebene entstehen daraus Kohärenz, Drift, Stabilität und mögliche Kipppunkte.</w:t>
      </w:r>
    </w:p>
    <w:p w14:paraId="1174DE14" w14:textId="38255B1D" w:rsidR="009A1979" w:rsidRPr="009A1979" w:rsidRDefault="009A1979" w:rsidP="009A1979">
      <w:pPr>
        <w:rPr>
          <w:rStyle w:val="SQLTabellen"/>
          <w:rFonts w:ascii="Calibri" w:hAnsi="Calibri"/>
          <w:b w:val="0"/>
          <w:sz w:val="24"/>
        </w:rPr>
      </w:pPr>
    </w:p>
    <w:sectPr w:rsidR="009A1979" w:rsidRPr="009A1979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25BBD"/>
    <w:multiLevelType w:val="multilevel"/>
    <w:tmpl w:val="39F4BE56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2221805">
    <w:abstractNumId w:val="0"/>
  </w:num>
  <w:num w:numId="2" w16cid:durableId="250164984">
    <w:abstractNumId w:val="1"/>
  </w:num>
  <w:num w:numId="3" w16cid:durableId="66727205">
    <w:abstractNumId w:val="2"/>
  </w:num>
  <w:num w:numId="4" w16cid:durableId="998769572">
    <w:abstractNumId w:val="3"/>
  </w:num>
  <w:num w:numId="5" w16cid:durableId="15216999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79"/>
    <w:rsid w:val="00003048"/>
    <w:rsid w:val="000467F2"/>
    <w:rsid w:val="0006156C"/>
    <w:rsid w:val="00082214"/>
    <w:rsid w:val="000B0C44"/>
    <w:rsid w:val="000C2FC6"/>
    <w:rsid w:val="000D70EA"/>
    <w:rsid w:val="00103784"/>
    <w:rsid w:val="00106528"/>
    <w:rsid w:val="00153E4B"/>
    <w:rsid w:val="001830F2"/>
    <w:rsid w:val="0019229D"/>
    <w:rsid w:val="002B03D4"/>
    <w:rsid w:val="002D20FA"/>
    <w:rsid w:val="002D4202"/>
    <w:rsid w:val="00324306"/>
    <w:rsid w:val="00341905"/>
    <w:rsid w:val="00433ECB"/>
    <w:rsid w:val="00436FC4"/>
    <w:rsid w:val="0044266C"/>
    <w:rsid w:val="00446557"/>
    <w:rsid w:val="00461C7A"/>
    <w:rsid w:val="00483AB8"/>
    <w:rsid w:val="00500020"/>
    <w:rsid w:val="00515208"/>
    <w:rsid w:val="005454E6"/>
    <w:rsid w:val="00560B17"/>
    <w:rsid w:val="005B5EFD"/>
    <w:rsid w:val="005E4CED"/>
    <w:rsid w:val="006016DC"/>
    <w:rsid w:val="00687548"/>
    <w:rsid w:val="006B3395"/>
    <w:rsid w:val="00706409"/>
    <w:rsid w:val="007115B7"/>
    <w:rsid w:val="00795695"/>
    <w:rsid w:val="007A3369"/>
    <w:rsid w:val="007B7DE7"/>
    <w:rsid w:val="007E333F"/>
    <w:rsid w:val="007E47AB"/>
    <w:rsid w:val="008871CF"/>
    <w:rsid w:val="008B0C43"/>
    <w:rsid w:val="008C4935"/>
    <w:rsid w:val="009032D7"/>
    <w:rsid w:val="00997246"/>
    <w:rsid w:val="009A1979"/>
    <w:rsid w:val="009A595B"/>
    <w:rsid w:val="009D04D3"/>
    <w:rsid w:val="00A307C9"/>
    <w:rsid w:val="00AA4222"/>
    <w:rsid w:val="00AE408D"/>
    <w:rsid w:val="00AF6392"/>
    <w:rsid w:val="00B04313"/>
    <w:rsid w:val="00B53EE0"/>
    <w:rsid w:val="00B555C2"/>
    <w:rsid w:val="00B873C2"/>
    <w:rsid w:val="00BA5790"/>
    <w:rsid w:val="00BA664A"/>
    <w:rsid w:val="00BB30C9"/>
    <w:rsid w:val="00C2343F"/>
    <w:rsid w:val="00C6537C"/>
    <w:rsid w:val="00CD2089"/>
    <w:rsid w:val="00CF1387"/>
    <w:rsid w:val="00D33BDA"/>
    <w:rsid w:val="00D44FE7"/>
    <w:rsid w:val="00D542C6"/>
    <w:rsid w:val="00D67542"/>
    <w:rsid w:val="00D80CC8"/>
    <w:rsid w:val="00E6450A"/>
    <w:rsid w:val="00EA1CC2"/>
    <w:rsid w:val="00EC35D8"/>
    <w:rsid w:val="00EE1062"/>
    <w:rsid w:val="00EE2879"/>
    <w:rsid w:val="00F40666"/>
    <w:rsid w:val="00F46CF6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A73C9"/>
  <w15:chartTrackingRefBased/>
  <w15:docId w15:val="{C8FAB532-3551-4FD3-9374-887FF252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15B7"/>
    <w:pPr>
      <w:spacing w:after="120"/>
    </w:pPr>
    <w:rPr>
      <w:rFonts w:eastAsia="Times New Roman" w:cs="Calibri"/>
      <w:bCs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4"/>
      </w:numPr>
      <w:tabs>
        <w:tab w:val="clear" w:pos="720"/>
        <w:tab w:val="num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9D04D3"/>
    <w:rPr>
      <w:rFonts w:ascii="Courier New" w:eastAsia="Times New Roman" w:hAnsi="Courier New"/>
      <w:b/>
      <w:sz w:val="22"/>
      <w:szCs w:val="24"/>
    </w:rPr>
  </w:style>
  <w:style w:type="character" w:customStyle="1" w:styleId="SQLTabellennamenZchn">
    <w:name w:val="SQLTabellennamen Zchn"/>
    <w:link w:val="SQLTabellennamen"/>
    <w:rsid w:val="009D04D3"/>
    <w:rPr>
      <w:rFonts w:ascii="Courier New" w:eastAsia="Times New Roman" w:hAnsi="Courier New"/>
      <w:b/>
      <w:sz w:val="22"/>
      <w:szCs w:val="24"/>
    </w:rPr>
  </w:style>
  <w:style w:type="character" w:customStyle="1" w:styleId="SQLTabellen">
    <w:name w:val="SQLTabellen"/>
    <w:uiPriority w:val="1"/>
    <w:rsid w:val="006B3395"/>
    <w:rPr>
      <w:rFonts w:ascii="Courier New" w:hAnsi="Courier New"/>
      <w:b/>
      <w:sz w:val="22"/>
    </w:rPr>
  </w:style>
  <w:style w:type="paragraph" w:customStyle="1" w:styleId="msonormal0">
    <w:name w:val="msonormal"/>
    <w:basedOn w:val="Standard"/>
    <w:rsid w:val="009A1979"/>
    <w:pPr>
      <w:spacing w:before="100" w:beforeAutospacing="1" w:after="100" w:afterAutospacing="1"/>
    </w:pPr>
    <w:rPr>
      <w:rFonts w:ascii="Times New Roman" w:hAnsi="Times New Roman" w:cs="Times New Roman"/>
      <w:bCs w:val="0"/>
    </w:rPr>
  </w:style>
  <w:style w:type="character" w:customStyle="1" w:styleId="katex-display">
    <w:name w:val="katex-display"/>
    <w:basedOn w:val="Absatz-Standardschriftart"/>
    <w:rsid w:val="009A1979"/>
  </w:style>
  <w:style w:type="character" w:customStyle="1" w:styleId="katex">
    <w:name w:val="katex"/>
    <w:basedOn w:val="Absatz-Standardschriftart"/>
    <w:rsid w:val="009A1979"/>
  </w:style>
  <w:style w:type="character" w:customStyle="1" w:styleId="katex-mathml">
    <w:name w:val="katex-mathml"/>
    <w:basedOn w:val="Absatz-Standardschriftart"/>
    <w:rsid w:val="009A1979"/>
  </w:style>
  <w:style w:type="character" w:customStyle="1" w:styleId="katex-html">
    <w:name w:val="katex-html"/>
    <w:basedOn w:val="Absatz-Standardschriftart"/>
    <w:rsid w:val="009A1979"/>
  </w:style>
  <w:style w:type="character" w:customStyle="1" w:styleId="base">
    <w:name w:val="base"/>
    <w:basedOn w:val="Absatz-Standardschriftart"/>
    <w:rsid w:val="009A1979"/>
  </w:style>
  <w:style w:type="character" w:customStyle="1" w:styleId="strut">
    <w:name w:val="strut"/>
    <w:basedOn w:val="Absatz-Standardschriftart"/>
    <w:rsid w:val="009A1979"/>
  </w:style>
  <w:style w:type="character" w:customStyle="1" w:styleId="mord">
    <w:name w:val="mord"/>
    <w:basedOn w:val="Absatz-Standardschriftart"/>
    <w:rsid w:val="009A1979"/>
  </w:style>
  <w:style w:type="character" w:customStyle="1" w:styleId="mspace">
    <w:name w:val="mspace"/>
    <w:basedOn w:val="Absatz-Standardschriftart"/>
    <w:rsid w:val="009A1979"/>
  </w:style>
  <w:style w:type="character" w:customStyle="1" w:styleId="mrel">
    <w:name w:val="mrel"/>
    <w:basedOn w:val="Absatz-Standardschriftart"/>
    <w:rsid w:val="009A1979"/>
  </w:style>
  <w:style w:type="character" w:customStyle="1" w:styleId="mopen">
    <w:name w:val="mopen"/>
    <w:basedOn w:val="Absatz-Standardschriftart"/>
    <w:rsid w:val="009A1979"/>
  </w:style>
  <w:style w:type="character" w:customStyle="1" w:styleId="thinbox">
    <w:name w:val="thinbox"/>
    <w:basedOn w:val="Absatz-Standardschriftart"/>
    <w:rsid w:val="009A1979"/>
  </w:style>
  <w:style w:type="character" w:customStyle="1" w:styleId="rlap">
    <w:name w:val="rlap"/>
    <w:basedOn w:val="Absatz-Standardschriftart"/>
    <w:rsid w:val="009A1979"/>
  </w:style>
  <w:style w:type="character" w:customStyle="1" w:styleId="inner">
    <w:name w:val="inner"/>
    <w:basedOn w:val="Absatz-Standardschriftart"/>
    <w:rsid w:val="009A1979"/>
  </w:style>
  <w:style w:type="character" w:customStyle="1" w:styleId="fix">
    <w:name w:val="fix"/>
    <w:basedOn w:val="Absatz-Standardschriftart"/>
    <w:rsid w:val="009A1979"/>
  </w:style>
  <w:style w:type="character" w:customStyle="1" w:styleId="mclose">
    <w:name w:val="mclose"/>
    <w:basedOn w:val="Absatz-Standardschriftart"/>
    <w:rsid w:val="009A1979"/>
  </w:style>
  <w:style w:type="character" w:styleId="HTMLCode">
    <w:name w:val="HTML Code"/>
    <w:basedOn w:val="Absatz-Standardschriftart"/>
    <w:uiPriority w:val="99"/>
    <w:semiHidden/>
    <w:unhideWhenUsed/>
    <w:rsid w:val="009A1979"/>
    <w:rPr>
      <w:rFonts w:ascii="Courier New" w:eastAsia="Times New Roman" w:hAnsi="Courier New" w:cs="Courier New"/>
      <w:sz w:val="20"/>
      <w:szCs w:val="20"/>
    </w:rPr>
  </w:style>
  <w:style w:type="character" w:customStyle="1" w:styleId="msupsub">
    <w:name w:val="msupsub"/>
    <w:basedOn w:val="Absatz-Standardschriftart"/>
    <w:rsid w:val="009A1979"/>
  </w:style>
  <w:style w:type="character" w:customStyle="1" w:styleId="vlist-t">
    <w:name w:val="vlist-t"/>
    <w:basedOn w:val="Absatz-Standardschriftart"/>
    <w:rsid w:val="009A1979"/>
  </w:style>
  <w:style w:type="character" w:customStyle="1" w:styleId="vlist-r">
    <w:name w:val="vlist-r"/>
    <w:basedOn w:val="Absatz-Standardschriftart"/>
    <w:rsid w:val="009A1979"/>
  </w:style>
  <w:style w:type="character" w:customStyle="1" w:styleId="vlist">
    <w:name w:val="vlist"/>
    <w:basedOn w:val="Absatz-Standardschriftart"/>
    <w:rsid w:val="009A1979"/>
  </w:style>
  <w:style w:type="character" w:customStyle="1" w:styleId="pstrut">
    <w:name w:val="pstrut"/>
    <w:basedOn w:val="Absatz-Standardschriftart"/>
    <w:rsid w:val="009A1979"/>
  </w:style>
  <w:style w:type="character" w:customStyle="1" w:styleId="sizing">
    <w:name w:val="sizing"/>
    <w:basedOn w:val="Absatz-Standardschriftart"/>
    <w:rsid w:val="009A1979"/>
  </w:style>
  <w:style w:type="character" w:customStyle="1" w:styleId="vlist-s">
    <w:name w:val="vlist-s"/>
    <w:basedOn w:val="Absatz-Standardschriftart"/>
    <w:rsid w:val="009A1979"/>
  </w:style>
  <w:style w:type="character" w:customStyle="1" w:styleId="mpunct">
    <w:name w:val="mpunct"/>
    <w:basedOn w:val="Absatz-Standardschriftart"/>
    <w:rsid w:val="009A1979"/>
  </w:style>
  <w:style w:type="character" w:customStyle="1" w:styleId="minner">
    <w:name w:val="minner"/>
    <w:basedOn w:val="Absatz-Standardschriftart"/>
    <w:rsid w:val="009A1979"/>
  </w:style>
  <w:style w:type="character" w:customStyle="1" w:styleId="mop">
    <w:name w:val="mop"/>
    <w:basedOn w:val="Absatz-Standardschriftart"/>
    <w:rsid w:val="009A1979"/>
  </w:style>
  <w:style w:type="character" w:customStyle="1" w:styleId="mbin">
    <w:name w:val="mbin"/>
    <w:basedOn w:val="Absatz-Standardschriftart"/>
    <w:rsid w:val="009A1979"/>
  </w:style>
  <w:style w:type="character" w:customStyle="1" w:styleId="accent-body">
    <w:name w:val="accent-body"/>
    <w:basedOn w:val="Absatz-Standardschriftart"/>
    <w:rsid w:val="009A1979"/>
  </w:style>
  <w:style w:type="character" w:customStyle="1" w:styleId="delimsizing">
    <w:name w:val="delimsizing"/>
    <w:basedOn w:val="Absatz-Standardschriftart"/>
    <w:rsid w:val="009A1979"/>
  </w:style>
  <w:style w:type="character" w:customStyle="1" w:styleId="mtable">
    <w:name w:val="mtable"/>
    <w:basedOn w:val="Absatz-Standardschriftart"/>
    <w:rsid w:val="009A1979"/>
  </w:style>
  <w:style w:type="character" w:customStyle="1" w:styleId="col-align-c">
    <w:name w:val="col-align-c"/>
    <w:basedOn w:val="Absatz-Standardschriftart"/>
    <w:rsid w:val="009A1979"/>
  </w:style>
  <w:style w:type="character" w:customStyle="1" w:styleId="mfrac">
    <w:name w:val="mfrac"/>
    <w:basedOn w:val="Absatz-Standardschriftart"/>
    <w:rsid w:val="009A1979"/>
  </w:style>
  <w:style w:type="character" w:customStyle="1" w:styleId="frac-line">
    <w:name w:val="frac-line"/>
    <w:basedOn w:val="Absatz-Standardschriftart"/>
    <w:rsid w:val="009A1979"/>
  </w:style>
  <w:style w:type="character" w:customStyle="1" w:styleId="svg-align">
    <w:name w:val="svg-align"/>
    <w:basedOn w:val="Absatz-Standardschriftart"/>
    <w:rsid w:val="009A1979"/>
  </w:style>
  <w:style w:type="character" w:customStyle="1" w:styleId="hide-tail">
    <w:name w:val="hide-tail"/>
    <w:basedOn w:val="Absatz-Standardschriftart"/>
    <w:rsid w:val="009A1979"/>
  </w:style>
  <w:style w:type="character" w:customStyle="1" w:styleId="col-align-l">
    <w:name w:val="col-align-l"/>
    <w:basedOn w:val="Absatz-Standardschriftart"/>
    <w:rsid w:val="009A1979"/>
  </w:style>
  <w:style w:type="character" w:customStyle="1" w:styleId="arraycolsep">
    <w:name w:val="arraycolsep"/>
    <w:basedOn w:val="Absatz-Standardschriftart"/>
    <w:rsid w:val="009A1979"/>
  </w:style>
  <w:style w:type="character" w:customStyle="1" w:styleId="delimsizinginner">
    <w:name w:val="delimsizinginner"/>
    <w:basedOn w:val="Absatz-Standardschriftart"/>
    <w:rsid w:val="009A1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MeineDissertation.dotm</Template>
  <TotalTime>0</TotalTime>
  <Pages>13</Pages>
  <Words>3352</Words>
  <Characters>21119</Characters>
  <Application>Microsoft Office Word</Application>
  <DocSecurity>0</DocSecurity>
  <Lines>175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2026-06-17T23:39:00Z</dcterms:created>
  <dcterms:modified xsi:type="dcterms:W3CDTF">2026-06-17T23:48:00Z</dcterms:modified>
</cp:coreProperties>
</file>