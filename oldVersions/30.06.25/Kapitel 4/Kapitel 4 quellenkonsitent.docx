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D6FD8" w14:textId="10A08089" w:rsidR="00380625" w:rsidRDefault="00380625" w:rsidP="00380625">
      <w:pPr>
        <w:pStyle w:val="berschrift1"/>
      </w:pPr>
      <w:bookmarkStart w:id="0" w:name="_Hlk202503867"/>
      <w:r>
        <w:t>4. Vorhersagen des Funktionalen Raum-Zeit-Kohärenzsystems (FRZK)</w:t>
      </w:r>
    </w:p>
    <w:p w14:paraId="49C86A7D" w14:textId="77777777" w:rsidR="00380625" w:rsidRDefault="00380625" w:rsidP="00380625">
      <w:pPr>
        <w:pStyle w:val="StandardWeb"/>
      </w:pPr>
      <w:r>
        <w:t xml:space="preserve">Ich formuliere in diesem Kapitel keine Vorhersagen im Sinn klassischer empirischer Theorien. Es geht mir nicht um Aussagen über zukünftige Einzelereignisse mit probabilistischer Absicherung, wie sie etwa in der Naturwissenschaft üblich sind. Stattdessen verstehe ich Vorhersagen als modelllogische Konsequenzen – Aussagen, die sich notwendig aus der inneren Struktur des Funktionalen Raum-Zeit-Kohärenzsystems (FRZK) ableiten lassen (Martin Carrier, </w:t>
      </w:r>
      <w:r>
        <w:rPr>
          <w:rStyle w:val="Hervorhebung"/>
        </w:rPr>
        <w:t>Vorhersage und Erklärung</w:t>
      </w:r>
      <w:r>
        <w:t xml:space="preserve">, in: Hübner, Carrier &amp; Reutlinger (Hrsg.), </w:t>
      </w:r>
      <w:r>
        <w:rPr>
          <w:rStyle w:val="Hervorhebung"/>
        </w:rPr>
        <w:t>Philosophie der Physik</w:t>
      </w:r>
      <w:r>
        <w:t>, Frankfurt a. M.: Suhrkamp, 2004, S. 95) [1].</w:t>
      </w:r>
    </w:p>
    <w:p w14:paraId="28AA2004" w14:textId="77777777" w:rsidR="00380625" w:rsidRDefault="00380625" w:rsidP="00380625">
      <w:pPr>
        <w:pStyle w:val="StandardWeb"/>
      </w:pPr>
      <w:r>
        <w:t xml:space="preserve">Diese Form der Vorhersage basiert auf einer erkenntnistheoretischen Strategie, die auf ontologische Setzungen verzichtet. Ich gehe nicht davon aus, dass Begriffe wie Raum, Zeit, Objektivität oder Kausalität schon vorhanden sind. Stattdessen konstruiere ich sie aus der wiederholten Anwendung funktionaler Operationen – ausgehend von der Unterscheidung eines Initialpunkts I innerhalb eines strukturlosen Anfangszustands, formal repräsentiert durch die leere Menge </w:t>
      </w:r>
      <w:r>
        <w:rPr>
          <w:rFonts w:ascii="Cambria Math" w:hAnsi="Cambria Math" w:cs="Cambria Math"/>
        </w:rPr>
        <w:t>∅</w:t>
      </w:r>
      <w:r>
        <w:t xml:space="preserve"> (Georg Cantor, </w:t>
      </w:r>
      <w:r>
        <w:rPr>
          <w:rStyle w:val="Hervorhebung"/>
        </w:rPr>
        <w:t>Beiträge zur Begründung der transfiniten Mengenlehre</w:t>
      </w:r>
      <w:r>
        <w:t xml:space="preserve">, in: </w:t>
      </w:r>
      <w:r>
        <w:rPr>
          <w:rStyle w:val="Hervorhebung"/>
        </w:rPr>
        <w:t>Mathematische Annalen</w:t>
      </w:r>
      <w:r>
        <w:t xml:space="preserve"> 46(4), 1895, S. 481–512) [2].</w:t>
      </w:r>
    </w:p>
    <w:p w14:paraId="219B14CB" w14:textId="77777777" w:rsidR="00380625" w:rsidRDefault="00380625" w:rsidP="00380625">
      <w:pPr>
        <w:pStyle w:val="StandardWeb"/>
      </w:pPr>
      <w:r>
        <w:t xml:space="preserve">Diese Modellbildung erzeugt nicht nur eine Beschreibung von Welt – sie erzeugt selbst die konzeptuellen Bedingungen, unter denen sinnvoll von Welt, Beobachtung, Ordnung oder Bedeutung gesprochen werden kann (Michel </w:t>
      </w:r>
      <w:proofErr w:type="spellStart"/>
      <w:r>
        <w:t>Bitbol</w:t>
      </w:r>
      <w:proofErr w:type="spellEnd"/>
      <w:r>
        <w:t xml:space="preserve">, </w:t>
      </w:r>
      <w:proofErr w:type="spellStart"/>
      <w:r>
        <w:rPr>
          <w:rStyle w:val="Hervorhebung"/>
        </w:rPr>
        <w:t>Some</w:t>
      </w:r>
      <w:proofErr w:type="spellEnd"/>
      <w:r>
        <w:rPr>
          <w:rStyle w:val="Hervorhebung"/>
        </w:rPr>
        <w:t xml:space="preserve"> </w:t>
      </w:r>
      <w:proofErr w:type="spellStart"/>
      <w:r>
        <w:rPr>
          <w:rStyle w:val="Hervorhebung"/>
        </w:rPr>
        <w:t>Steps</w:t>
      </w:r>
      <w:proofErr w:type="spellEnd"/>
      <w:r>
        <w:rPr>
          <w:rStyle w:val="Hervorhebung"/>
        </w:rPr>
        <w:t xml:space="preserve"> </w:t>
      </w:r>
      <w:proofErr w:type="spellStart"/>
      <w:r>
        <w:rPr>
          <w:rStyle w:val="Hervorhebung"/>
        </w:rPr>
        <w:t>Toward</w:t>
      </w:r>
      <w:proofErr w:type="spellEnd"/>
      <w:r>
        <w:rPr>
          <w:rStyle w:val="Hervorhebung"/>
        </w:rPr>
        <w:t xml:space="preserve"> a </w:t>
      </w:r>
      <w:proofErr w:type="spellStart"/>
      <w:r>
        <w:rPr>
          <w:rStyle w:val="Hervorhebung"/>
        </w:rPr>
        <w:t>Transcendental</w:t>
      </w:r>
      <w:proofErr w:type="spellEnd"/>
      <w:r>
        <w:rPr>
          <w:rStyle w:val="Hervorhebung"/>
        </w:rPr>
        <w:t xml:space="preserve"> </w:t>
      </w:r>
      <w:proofErr w:type="spellStart"/>
      <w:r>
        <w:rPr>
          <w:rStyle w:val="Hervorhebung"/>
        </w:rPr>
        <w:t>Deduction</w:t>
      </w:r>
      <w:proofErr w:type="spellEnd"/>
      <w:r>
        <w:rPr>
          <w:rStyle w:val="Hervorhebung"/>
        </w:rPr>
        <w:t xml:space="preserve">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xml:space="preserve">, in: </w:t>
      </w:r>
      <w:r>
        <w:rPr>
          <w:rStyle w:val="Hervorhebung"/>
        </w:rPr>
        <w:t>Erkenntnis</w:t>
      </w:r>
      <w:r>
        <w:t xml:space="preserve"> 48(2–3), 1998, S. 181–208) [3].</w:t>
      </w:r>
    </w:p>
    <w:p w14:paraId="55797355" w14:textId="77777777" w:rsidR="00380625" w:rsidRDefault="00380625" w:rsidP="00380625">
      <w:pPr>
        <w:pStyle w:val="StandardWeb"/>
      </w:pPr>
      <w:r>
        <w:t>Ich orientiere mich bei dieser Denkweise an methodischen Prinzipien wie Fixpunktverfahren, Operatorlogiken und rekursiven Konstruktionen, wie sie in der mathematischen Systemtheorie oder funktionalen Physik vorkommen – aber auch in der konstruktiven Erkenntnistheorie, etwa bei George Spencer-Brown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r>
        <w:t>, 1972, Kap. 1), Francisco Varela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Biological </w:t>
      </w:r>
      <w:proofErr w:type="spellStart"/>
      <w:r>
        <w:rPr>
          <w:rStyle w:val="Hervorhebung"/>
        </w:rPr>
        <w:t>Autonomy</w:t>
      </w:r>
      <w:proofErr w:type="spellEnd"/>
      <w:r>
        <w:t>, North Holland, 1979, S. 50–60) und Heinz von Foerster (</w:t>
      </w:r>
      <w:proofErr w:type="spellStart"/>
      <w:r>
        <w:rPr>
          <w:rStyle w:val="Hervorhebung"/>
        </w:rPr>
        <w:t>Observing</w:t>
      </w:r>
      <w:proofErr w:type="spellEnd"/>
      <w:r>
        <w:rPr>
          <w:rStyle w:val="Hervorhebung"/>
        </w:rPr>
        <w:t xml:space="preserve"> Systems</w:t>
      </w:r>
      <w:r>
        <w:t>, Seaside, CA: Intersystems Publications, 1981, insb. Kap. 3 und S. 213) [4][5][6].</w:t>
      </w:r>
    </w:p>
    <w:p w14:paraId="2F4A5793" w14:textId="77777777" w:rsidR="00380625" w:rsidRDefault="00380625" w:rsidP="00380625">
      <w:pPr>
        <w:pStyle w:val="StandardWeb"/>
      </w:pPr>
      <w:r>
        <w:t>Was ich als „Vorhersage“ bezeichne, sind strukturgenerierende Aussagen über die Bedingungen, unter denen sich Form, Differenz oder Dynamik konstituieren. Solche Aussagen beziehen sich auf das Modell selbst – nicht auf externe Phänomene. Sie sind also nicht empirisch verifizierbar, sondern epistemologisch notwendig innerhalb eines geschlossenen, reflexiv anschlussfähigen Systems.</w:t>
      </w:r>
    </w:p>
    <w:p w14:paraId="520E781F" w14:textId="77777777" w:rsidR="00380625" w:rsidRDefault="00380625" w:rsidP="00380625">
      <w:pPr>
        <w:pStyle w:val="StandardWeb"/>
      </w:pPr>
      <w:r>
        <w:t>Ich verstehe das Modellieren in diesem Kapitel daher als eine konstruierende Praxis: Die Welt wird hier nicht erklärt, sondern als Emergenz funktionaler Relationen erzeugt. Das FRZK liefert dafür die Architektur – eine Struktur, aus der sich jene Phänomene rekonstruieren lassen, die in klassischen Theorien oft stillschweigend vorausgesetzt werden. Dazu gehören Raumzeit, Kausalität, Beobachtung und Bedeutung – allesamt emergente Größen innerhalb eines funktionalen Bezugssystems.</w:t>
      </w:r>
    </w:p>
    <w:p w14:paraId="10230F50" w14:textId="77777777" w:rsidR="00380625" w:rsidRDefault="00380625" w:rsidP="00380625">
      <w:pPr>
        <w:pStyle w:val="StandardWeb"/>
      </w:pPr>
      <w:r>
        <w:t xml:space="preserve">Die nachfolgenden Abschnitte systematisieren diese modelllogischen Konsequenzen: Sie zeigen, wie und warum diese Phänomene im Modell auftreten, welche Operationen sie hervorbringen, und welche Bedeutung sie interdisziplinär entfalten können. Die erste </w:t>
      </w:r>
      <w:r>
        <w:lastRenderedPageBreak/>
        <w:t>Konsequenz betrifft die strukturelle Emergenz von Raum, Zeit, Objektivität und Kausalität – und sie bildet den Ausgangspunkt der weiteren Entfaltung.</w:t>
      </w:r>
    </w:p>
    <w:p w14:paraId="2C0F1F92" w14:textId="77777777" w:rsidR="00380625" w:rsidRDefault="00953AC0" w:rsidP="00380625">
      <w:r>
        <w:pict w14:anchorId="4465B109">
          <v:rect id="_x0000_i1025" style="width:0;height:1.5pt" o:hralign="center" o:hrstd="t" o:hr="t" fillcolor="#a0a0a0" stroked="f"/>
        </w:pict>
      </w:r>
    </w:p>
    <w:p w14:paraId="5B3ADDA8" w14:textId="77777777" w:rsidR="00380625" w:rsidRDefault="00380625" w:rsidP="00380625">
      <w:pPr>
        <w:pStyle w:val="berschrift3"/>
      </w:pPr>
      <w:r>
        <w:t>4.1 Emergenz von Realität durch funktionale Zuweisungen</w:t>
      </w:r>
    </w:p>
    <w:p w14:paraId="7C566A04" w14:textId="77777777" w:rsidR="00380625" w:rsidRDefault="00380625" w:rsidP="00380625">
      <w:pPr>
        <w:pStyle w:val="StandardWeb"/>
      </w:pPr>
      <w:r>
        <w:t>Ich vertrete in diesem Kapitel die modelllogische These, dass Begriffe wie Raum, Zeit, Objektivität, Kausalität und letztlich auch „Realität“ keine vorgegebenen Konstanten sind – sondern emergente Effekte funktionaler Zuweisungen. Das Funktionale Raum-Zeit-Kohärenzsystem (FRZK), das ich entwickle, generiert diese Konzepte nicht aus Beobachtung oder Empirie, sondern aus seiner inneren, rekursiv aufgebauten Strukturlogik. Dabei werden Differenzierungen und Beobachterperspektiven nicht vorausgesetzt, sondern schrittweise konstruiert – ausgehend von einem strukturlosen Anfangszustand.</w:t>
      </w:r>
    </w:p>
    <w:p w14:paraId="1A2E228D" w14:textId="77777777" w:rsidR="00380625" w:rsidRDefault="00953AC0" w:rsidP="00380625">
      <w:r>
        <w:pict w14:anchorId="0C458F66">
          <v:rect id="_x0000_i1026" style="width:0;height:1.5pt" o:hralign="center" o:hrstd="t" o:hr="t" fillcolor="#a0a0a0" stroked="f"/>
        </w:pict>
      </w:r>
    </w:p>
    <w:p w14:paraId="76F041E1" w14:textId="77777777" w:rsidR="00380625" w:rsidRDefault="00380625" w:rsidP="00380625">
      <w:pPr>
        <w:pStyle w:val="berschrift4"/>
      </w:pPr>
      <w:r>
        <w:t>4.1.1 Ontologische Zurückhaltung als Modellprinzip</w:t>
      </w:r>
    </w:p>
    <w:p w14:paraId="7A1C3997" w14:textId="77777777" w:rsidR="00380625" w:rsidRDefault="00380625" w:rsidP="00380625">
      <w:pPr>
        <w:pStyle w:val="StandardWeb"/>
      </w:pPr>
      <w:r>
        <w:t xml:space="preserve">Ich beginne nicht mit Annahmen über das, was existiert. Das FRZK basiert auf einer radikalen ontologischen Zurückhaltung: Weder Raum, Zeit noch Objekte oder Kausalitäten sind zu Beginn des Modells gegeben. Vielmehr gilt: Nur was aus der Struktur ableitbar ist, besitzt Gültigkeit im System (Carrier 2004) [1]. Diese Haltung folgt einem konstruktivistischen Paradigma, das sich auch in der transzendental-funktionalen Modellbildung wiederfindet – etwa bei Heinz von Foerster oder Michel </w:t>
      </w:r>
      <w:proofErr w:type="spellStart"/>
      <w:r>
        <w:t>Bitbol</w:t>
      </w:r>
      <w:proofErr w:type="spellEnd"/>
      <w:r>
        <w:t>, die die Rolle des Beobachters und der Operationen in den Mittelpunkt rücken (</w:t>
      </w:r>
      <w:proofErr w:type="spellStart"/>
      <w:r>
        <w:t>Bitbol</w:t>
      </w:r>
      <w:proofErr w:type="spellEnd"/>
      <w:r>
        <w:t xml:space="preserve"> 1998) [3].</w:t>
      </w:r>
    </w:p>
    <w:p w14:paraId="27DA4294" w14:textId="77777777" w:rsidR="00380625" w:rsidRDefault="00380625" w:rsidP="00380625">
      <w:pPr>
        <w:pStyle w:val="StandardWeb"/>
      </w:pPr>
      <w:r>
        <w:t>Ich schließe mich damit einer erkenntnistheoretischen Linie an, in der Modelle keine Abbilder von Wirklichkeit sind, sondern Systeme zur Generierung von Geltung – konstruierend, nicht repräsentierend.</w:t>
      </w:r>
    </w:p>
    <w:p w14:paraId="7B38F0D1" w14:textId="77777777" w:rsidR="00380625" w:rsidRDefault="00953AC0" w:rsidP="00380625">
      <w:r>
        <w:pict w14:anchorId="639AE976">
          <v:rect id="_x0000_i1027" style="width:0;height:1.5pt" o:hralign="center" o:hrstd="t" o:hr="t" fillcolor="#a0a0a0" stroked="f"/>
        </w:pict>
      </w:r>
    </w:p>
    <w:p w14:paraId="527B85F3" w14:textId="77777777" w:rsidR="00380625" w:rsidRDefault="00380625" w:rsidP="00380625">
      <w:pPr>
        <w:pStyle w:val="berschrift4"/>
      </w:pPr>
      <w:r>
        <w:t>4.1.2 Initialpunkt und strukturloser Zustand (</w:t>
      </w:r>
      <w:r>
        <w:rPr>
          <w:rFonts w:ascii="Cambria Math" w:hAnsi="Cambria Math" w:cs="Cambria Math"/>
        </w:rPr>
        <w:t>∅</w:t>
      </w:r>
      <w:r>
        <w:t>)</w:t>
      </w:r>
    </w:p>
    <w:p w14:paraId="67CE9736" w14:textId="77777777" w:rsidR="00380625" w:rsidRDefault="00380625" w:rsidP="00380625">
      <w:pPr>
        <w:pStyle w:val="StandardWeb"/>
      </w:pPr>
      <w:r>
        <w:t xml:space="preserve">Jede Modellierung im FRZK beginnt mit dem strukturlosen Zustand, formal als </w:t>
      </w:r>
      <w:r>
        <w:rPr>
          <w:rFonts w:ascii="Cambria Math" w:hAnsi="Cambria Math" w:cs="Cambria Math"/>
        </w:rPr>
        <w:t>∅</w:t>
      </w:r>
      <w:r>
        <w:t xml:space="preserve"> notiert. Daraus hebe ich – durch die erste funktionale Operation – einen Initialpunkt (I) hervor. Diese erste Unterscheidung konstituiert die Möglichkeit, überhaupt Koordinaten, Relationen oder Felder zu erzeugen. Der Initialpunkt ist dabei kein Ort, sondern ein Funktionsträger der ersten Differenz – die symbolische Operation, aus der alle weiteren Funktionen emergieren.</w:t>
      </w:r>
    </w:p>
    <w:p w14:paraId="7B8BEDF2" w14:textId="77777777" w:rsidR="00380625" w:rsidRDefault="00380625" w:rsidP="00380625">
      <w:pPr>
        <w:pStyle w:val="StandardWeb"/>
      </w:pPr>
      <w:r>
        <w:t>Ich knüpfe hier an die Logik von George Spencer-Brown an, der die Konstitution von Form durch Unterscheidung beschreibt (Spencer-Brown 1972) [4], sowie an Francisco Varelas Konzept der operativen Geschlossenheit biologischer Systeme (Varela 1979) [5]. Die strukturelle Grundidee: Bezug entsteht durch Differenz – nicht durch Abbildung.</w:t>
      </w:r>
    </w:p>
    <w:p w14:paraId="42345C5E" w14:textId="77777777" w:rsidR="00380625" w:rsidRDefault="00953AC0" w:rsidP="00380625">
      <w:r>
        <w:pict w14:anchorId="48FB308E">
          <v:rect id="_x0000_i1028" style="width:0;height:1.5pt" o:hralign="center" o:hrstd="t" o:hr="t" fillcolor="#a0a0a0" stroked="f"/>
        </w:pict>
      </w:r>
    </w:p>
    <w:p w14:paraId="6DC85AF0" w14:textId="77777777" w:rsidR="00380625" w:rsidRDefault="00380625" w:rsidP="00380625">
      <w:pPr>
        <w:pStyle w:val="berschrift4"/>
      </w:pPr>
      <w:r>
        <w:t>4.1.3 Funktionale Entstehung von Raum und Zeit</w:t>
      </w:r>
    </w:p>
    <w:p w14:paraId="3A558C65" w14:textId="77777777" w:rsidR="00380625" w:rsidRDefault="00380625" w:rsidP="00380625">
      <w:pPr>
        <w:pStyle w:val="StandardWeb"/>
      </w:pPr>
      <w:r>
        <w:t>Ich konstruiere Raum und Zeit nicht als ontologische Fundamente, sondern als Funktionen, die sich aus strukturierter Zuweisung ergeben. Der Raum ist dabei eine stabile Koordinierung relativer Differenzen zum Initialpunkt, während Zeit als gerichtete Reihung funktionaler Übergänge entsteht.</w:t>
      </w:r>
    </w:p>
    <w:p w14:paraId="7EF7C50C" w14:textId="77777777" w:rsidR="00380625" w:rsidRDefault="00380625" w:rsidP="00380625">
      <w:pPr>
        <w:pStyle w:val="StandardWeb"/>
      </w:pPr>
      <w:r>
        <w:t xml:space="preserve">Diese Sichtweise steht in enger Beziehung zu relationalen Raumzeitkonzepten in der modernen Physik – insbesondere in der Allgemeinen Relativitätstheorie, wo Gravitation nicht Wirkung in Raum und Zeit ist, sondern die Struktur von Raumzeit selbst beschreibt (Albert Einstein, </w:t>
      </w:r>
      <w:r>
        <w:rPr>
          <w:rStyle w:val="Hervorhebung"/>
        </w:rPr>
        <w:t xml:space="preserve">The </w:t>
      </w:r>
      <w:proofErr w:type="spellStart"/>
      <w:r>
        <w:rPr>
          <w:rStyle w:val="Hervorhebung"/>
        </w:rPr>
        <w:t>Meaning</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Relativity</w:t>
      </w:r>
      <w:proofErr w:type="spellEnd"/>
      <w:r>
        <w:t xml:space="preserve">, Princeton: Princeton University Press, 1922, Kap. 3) [7]. Auch in dynamischen Geometrien und der Quantengravitation wird Raumzeit zunehmend als emergente Struktur interpretiert (Lee Smolin, </w:t>
      </w:r>
      <w:proofErr w:type="spellStart"/>
      <w:r>
        <w:rPr>
          <w:rStyle w:val="Hervorhebung"/>
        </w:rPr>
        <w:t>Three</w:t>
      </w:r>
      <w:proofErr w:type="spellEnd"/>
      <w:r>
        <w:rPr>
          <w:rStyle w:val="Hervorhebung"/>
        </w:rPr>
        <w:t xml:space="preserve"> </w:t>
      </w:r>
      <w:proofErr w:type="spellStart"/>
      <w:r>
        <w:rPr>
          <w:rStyle w:val="Hervorhebung"/>
        </w:rPr>
        <w:t>Roads</w:t>
      </w:r>
      <w:proofErr w:type="spellEnd"/>
      <w:r>
        <w:rPr>
          <w:rStyle w:val="Hervorhebung"/>
        </w:rPr>
        <w:t xml:space="preserve"> </w:t>
      </w:r>
      <w:proofErr w:type="spellStart"/>
      <w:r>
        <w:rPr>
          <w:rStyle w:val="Hervorhebung"/>
        </w:rPr>
        <w:t>to</w:t>
      </w:r>
      <w:proofErr w:type="spellEnd"/>
      <w:r>
        <w:rPr>
          <w:rStyle w:val="Hervorhebung"/>
        </w:rPr>
        <w:t xml:space="preserve"> Quantum Gravity</w:t>
      </w:r>
      <w:r>
        <w:t>, New York: Basic Books, 2001, Kap. 4–5) [8].</w:t>
      </w:r>
    </w:p>
    <w:p w14:paraId="024F4CB5" w14:textId="77777777" w:rsidR="00380625" w:rsidRDefault="00380625" w:rsidP="00380625">
      <w:pPr>
        <w:pStyle w:val="StandardWeb"/>
      </w:pPr>
      <w:r>
        <w:t>Das FRZK übersetzt diese Perspektive erkenntnistheoretisch: Zeit ist nicht das, was vergeht – sondern das, was entsteht, wenn Transformation relational kohärent wird.</w:t>
      </w:r>
    </w:p>
    <w:p w14:paraId="373E6C3C" w14:textId="77777777" w:rsidR="00380625" w:rsidRDefault="00953AC0" w:rsidP="00380625">
      <w:r>
        <w:pict w14:anchorId="67828582">
          <v:rect id="_x0000_i1029" style="width:0;height:1.5pt" o:hralign="center" o:hrstd="t" o:hr="t" fillcolor="#a0a0a0" stroked="f"/>
        </w:pict>
      </w:r>
    </w:p>
    <w:p w14:paraId="70CB0147" w14:textId="77777777" w:rsidR="00380625" w:rsidRDefault="00380625" w:rsidP="00380625">
      <w:pPr>
        <w:pStyle w:val="berschrift4"/>
      </w:pPr>
      <w:r>
        <w:t xml:space="preserve">4.1.4 Konsistenz mit physikalischen </w:t>
      </w:r>
      <w:proofErr w:type="spellStart"/>
      <w:r>
        <w:t>Emergenztheorien</w:t>
      </w:r>
      <w:proofErr w:type="spellEnd"/>
    </w:p>
    <w:p w14:paraId="36FCFC93" w14:textId="77777777" w:rsidR="00380625" w:rsidRDefault="00380625" w:rsidP="00380625">
      <w:pPr>
        <w:pStyle w:val="StandardWeb"/>
      </w:pPr>
      <w:r>
        <w:t xml:space="preserve">Die funktionale </w:t>
      </w:r>
      <w:proofErr w:type="spellStart"/>
      <w:r>
        <w:t>Emergenzstruktur</w:t>
      </w:r>
      <w:proofErr w:type="spellEnd"/>
      <w:r>
        <w:t xml:space="preserve">, wie ich sie im FRZK beschreibe, ist anschlussfähig </w:t>
      </w:r>
      <w:proofErr w:type="gramStart"/>
      <w:r>
        <w:t>an mehrere theoretische Richtungen</w:t>
      </w:r>
      <w:proofErr w:type="gramEnd"/>
      <w:r>
        <w:t xml:space="preserve"> in der aktuellen Physik. So postuliert die Stringtheorie, dass Raumzeit nicht fundamental ist, sondern aus Verschränkungen und Interaktionen auf subraumzeitlicher Ebene hervorgeht (Edward Witten, </w:t>
      </w:r>
      <w:proofErr w:type="spellStart"/>
      <w:r>
        <w:rPr>
          <w:rStyle w:val="Hervorhebung"/>
        </w:rPr>
        <w:t>Reflections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Fate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Spacetime</w:t>
      </w:r>
      <w:proofErr w:type="spellEnd"/>
      <w:r>
        <w:t xml:space="preserve">, in: </w:t>
      </w:r>
      <w:r>
        <w:rPr>
          <w:rStyle w:val="Hervorhebung"/>
        </w:rPr>
        <w:t>Physics Today</w:t>
      </w:r>
      <w:r>
        <w:t>, 49(4), 1996, S. 24–30) [9]. Auch in der holografischen Gravitation (</w:t>
      </w:r>
      <w:proofErr w:type="spellStart"/>
      <w:r>
        <w:t>Maldacena</w:t>
      </w:r>
      <w:proofErr w:type="spellEnd"/>
      <w:r>
        <w:t>) und der Loop-Quantengravitation (</w:t>
      </w:r>
      <w:proofErr w:type="spellStart"/>
      <w:r>
        <w:t>Rovelli</w:t>
      </w:r>
      <w:proofErr w:type="spellEnd"/>
      <w:r>
        <w:t>) wird Raumzeit als sekundäre Struktur behandelt.</w:t>
      </w:r>
    </w:p>
    <w:p w14:paraId="22726FF1" w14:textId="77777777" w:rsidR="00380625" w:rsidRDefault="00380625" w:rsidP="00380625">
      <w:pPr>
        <w:pStyle w:val="StandardWeb"/>
      </w:pPr>
      <w:r>
        <w:t xml:space="preserve">Diese Ansätze zeigen: Auch in der Physik verschiebt sich der Status von Raumzeit – von einer ontologischen Basis zu einer emergenten Beschreibungsebene, was die Modelllogik des FRZK empirisch motiviert (Carlo </w:t>
      </w:r>
      <w:proofErr w:type="spellStart"/>
      <w:r>
        <w:t>Rovelli</w:t>
      </w:r>
      <w:proofErr w:type="spellEnd"/>
      <w:r>
        <w:t xml:space="preserve">, </w:t>
      </w:r>
      <w:r>
        <w:rPr>
          <w:rStyle w:val="Hervorhebung"/>
        </w:rPr>
        <w:t xml:space="preserve">Helgoland: Making Sense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Quantum Revolution</w:t>
      </w:r>
      <w:r>
        <w:t>, London: Penguin Books, 2021, Kap. „Relations“) [10].</w:t>
      </w:r>
    </w:p>
    <w:p w14:paraId="1B3D308B" w14:textId="77777777" w:rsidR="00380625" w:rsidRDefault="00953AC0" w:rsidP="00380625">
      <w:r>
        <w:pict w14:anchorId="1548C8D6">
          <v:rect id="_x0000_i1030" style="width:0;height:1.5pt" o:hralign="center" o:hrstd="t" o:hr="t" fillcolor="#a0a0a0" stroked="f"/>
        </w:pict>
      </w:r>
    </w:p>
    <w:p w14:paraId="157BFC9F" w14:textId="77777777" w:rsidR="00380625" w:rsidRDefault="00380625" w:rsidP="00380625">
      <w:pPr>
        <w:pStyle w:val="berschrift4"/>
      </w:pPr>
      <w:r>
        <w:t>4.1.5 Epistemische Position der Vorhersage</w:t>
      </w:r>
    </w:p>
    <w:p w14:paraId="5097151C" w14:textId="77777777" w:rsidR="00380625" w:rsidRDefault="00380625" w:rsidP="00380625">
      <w:pPr>
        <w:pStyle w:val="StandardWeb"/>
      </w:pPr>
      <w:r>
        <w:t>Die Aussage, dass Kategorien wie Raum, Zeit, Objektivität und Kausalität im FRZK nicht vorausgesetzt, sondern strukturell erzeugt werden, ist nicht experimentell verifizierbar. Ihr Geltungsanspruch liegt woanders: in der internen Konsistenz und Generativität des Modells.</w:t>
      </w:r>
    </w:p>
    <w:p w14:paraId="4F11B999" w14:textId="77777777" w:rsidR="00380625" w:rsidRDefault="00380625" w:rsidP="00380625">
      <w:pPr>
        <w:pStyle w:val="StandardWeb"/>
      </w:pPr>
      <w:r>
        <w:t xml:space="preserve">Ich kann zeigen, wie innerhalb eines geschlossenen, aber anschlussfähigen Systems Bedingungen entstehen, unter denen überhaupt sinnvoll von Realität gesprochen werden kann. Das ist mehr als eine theoretische Konstruktion – es ist ein epistemischer Fortschritt gegenüber Theorien, die ihre Grundbegriffe ontologisch fixieren (James </w:t>
      </w:r>
      <w:proofErr w:type="spellStart"/>
      <w:r>
        <w:t>Ladyman</w:t>
      </w:r>
      <w:proofErr w:type="spellEnd"/>
      <w:r>
        <w:t xml:space="preserve"> &amp; Don Ross, </w:t>
      </w:r>
      <w:r>
        <w:rPr>
          <w:rStyle w:val="Hervorhebung"/>
        </w:rPr>
        <w:t xml:space="preserve">Every Thing </w:t>
      </w:r>
      <w:proofErr w:type="spellStart"/>
      <w:r>
        <w:rPr>
          <w:rStyle w:val="Hervorhebung"/>
        </w:rPr>
        <w:t>Must</w:t>
      </w:r>
      <w:proofErr w:type="spellEnd"/>
      <w:r>
        <w:rPr>
          <w:rStyle w:val="Hervorhebung"/>
        </w:rPr>
        <w:t xml:space="preserve"> Go: </w:t>
      </w:r>
      <w:proofErr w:type="spellStart"/>
      <w:r>
        <w:rPr>
          <w:rStyle w:val="Hervorhebung"/>
        </w:rPr>
        <w:t>Metaphysics</w:t>
      </w:r>
      <w:proofErr w:type="spellEnd"/>
      <w:r>
        <w:rPr>
          <w:rStyle w:val="Hervorhebung"/>
        </w:rPr>
        <w:t xml:space="preserve"> </w:t>
      </w:r>
      <w:proofErr w:type="spellStart"/>
      <w:r>
        <w:rPr>
          <w:rStyle w:val="Hervorhebung"/>
        </w:rPr>
        <w:t>Naturalized</w:t>
      </w:r>
      <w:proofErr w:type="spellEnd"/>
      <w:r>
        <w:t>, Oxford: Oxford University Press, 2007, Kap. 5) [11].</w:t>
      </w:r>
    </w:p>
    <w:p w14:paraId="760A0808" w14:textId="77777777" w:rsidR="00380625" w:rsidRDefault="00380625" w:rsidP="00380625">
      <w:pPr>
        <w:pStyle w:val="StandardWeb"/>
      </w:pPr>
      <w:r>
        <w:t>Im Unterschied zu statischen Systemtheorien erlaubt das FRZK, die Bedingungen von Struktur, Dynamik und Beobachtung im Vollzug funktionaler Operationen nachzuvollziehen – und genau darin liegt seine erklärende Kraft.</w:t>
      </w:r>
    </w:p>
    <w:bookmarkEnd w:id="0"/>
    <w:p w14:paraId="078C272C" w14:textId="77777777" w:rsidR="00380625" w:rsidRDefault="00380625" w:rsidP="00380625">
      <w:pPr>
        <w:pStyle w:val="StandardWeb"/>
      </w:pPr>
      <w:r>
        <w:t xml:space="preserve">[19] </w:t>
      </w:r>
      <w:proofErr w:type="spellStart"/>
      <w:r>
        <w:t>Barwise</w:t>
      </w:r>
      <w:proofErr w:type="spellEnd"/>
      <w:r>
        <w:t xml:space="preserve">, J. &amp; Perry, J. (1983): </w:t>
      </w:r>
      <w:proofErr w:type="spellStart"/>
      <w:r>
        <w:rPr>
          <w:rStyle w:val="Hervorhebung"/>
        </w:rPr>
        <w:t>Situations</w:t>
      </w:r>
      <w:proofErr w:type="spellEnd"/>
      <w:r>
        <w:rPr>
          <w:rStyle w:val="Hervorhebung"/>
        </w:rPr>
        <w:t xml:space="preserve"> and </w:t>
      </w:r>
      <w:proofErr w:type="spellStart"/>
      <w:r>
        <w:rPr>
          <w:rStyle w:val="Hervorhebung"/>
        </w:rPr>
        <w:t>Attitudes</w:t>
      </w:r>
      <w:proofErr w:type="spellEnd"/>
      <w:r>
        <w:t>. MIT Press. – Kapitel 1–2, S. 49–69 zur mehrstufigen Semantik.</w:t>
      </w:r>
    </w:p>
    <w:p w14:paraId="26C785F9" w14:textId="77777777" w:rsidR="00380625" w:rsidRDefault="00380625" w:rsidP="00380625">
      <w:pPr>
        <w:pStyle w:val="StandardWeb"/>
      </w:pPr>
      <w:r>
        <w:t xml:space="preserve">[20] Nicolis, G. &amp; Prigogine, I. (1977): </w:t>
      </w:r>
      <w:r>
        <w:rPr>
          <w:rStyle w:val="Hervorhebung"/>
        </w:rPr>
        <w:t>Self-</w:t>
      </w:r>
      <w:proofErr w:type="spellStart"/>
      <w:r>
        <w:rPr>
          <w:rStyle w:val="Hervorhebung"/>
        </w:rPr>
        <w:t>Organization</w:t>
      </w:r>
      <w:proofErr w:type="spellEnd"/>
      <w:r>
        <w:rPr>
          <w:rStyle w:val="Hervorhebung"/>
        </w:rPr>
        <w:t xml:space="preserve"> in </w:t>
      </w:r>
      <w:proofErr w:type="spellStart"/>
      <w:r>
        <w:rPr>
          <w:rStyle w:val="Hervorhebung"/>
        </w:rPr>
        <w:t>Nonequilibrium</w:t>
      </w:r>
      <w:proofErr w:type="spellEnd"/>
      <w:r>
        <w:rPr>
          <w:rStyle w:val="Hervorhebung"/>
        </w:rPr>
        <w:t xml:space="preserve"> Systems</w:t>
      </w:r>
      <w:r>
        <w:t>. Wiley. – S. 26–49 zu dissipativen Strukturen.</w:t>
      </w:r>
    </w:p>
    <w:p w14:paraId="35A19E5C" w14:textId="77777777" w:rsidR="00EC44BA" w:rsidRDefault="00EC44BA" w:rsidP="00EC44BA">
      <w:pPr>
        <w:pStyle w:val="berschrift2"/>
      </w:pPr>
      <w:r>
        <w:t>4.2 Hierarchische und emergente Struktur von Gleichungstypen</w:t>
      </w:r>
    </w:p>
    <w:p w14:paraId="1445042B" w14:textId="77777777" w:rsidR="00EC44BA" w:rsidRDefault="00EC44BA" w:rsidP="00EC44BA">
      <w:pPr>
        <w:pStyle w:val="StandardWeb"/>
      </w:pPr>
      <w:r>
        <w:t>Ich gehe im Rahmen des FRZK davon aus, dass sich zentrale Strukturelemente wie Raum, Dynamik, Handlung oder Reflexion nicht unabhängig voneinander formulieren lassen. Vielmehr folgt aus der Architektur des Modells die strukturelle Notwendigkeit, diese Elemente als funktional geschichtete Gleichungstypen zu modellieren. Jeder dieser Typen erzeugt systemisch die Voraussetzung für die nächste Ebene – vergleichbar mit einer rekursiv generierten mathematischen Ontologie, in der Differenzierungs- und Reflexionsgrade nicht additiv, sondern emergent entstehen.</w:t>
      </w:r>
    </w:p>
    <w:p w14:paraId="36BDA9CF" w14:textId="77777777" w:rsidR="00EC44BA" w:rsidRDefault="00EC44BA" w:rsidP="00EC44BA">
      <w:pPr>
        <w:pStyle w:val="StandardWeb"/>
      </w:pPr>
      <w:r>
        <w:t>Was ich hier vorschlage, ist keine Formelsammlung, sondern eine strukturierte Operatorlogik, die beschreibt, wie sich komplexe Systeme aus einfachen Anfangsbedingungen heraus stabil aufbauen können – eine Struktur, die nicht nur symbolisch ist, sondern funktional generativ.</w:t>
      </w:r>
    </w:p>
    <w:p w14:paraId="252828EB" w14:textId="77777777" w:rsidR="00EC44BA" w:rsidRDefault="00953AC0" w:rsidP="00EC44BA">
      <w:r>
        <w:pict w14:anchorId="4618991E">
          <v:rect id="_x0000_i1031" style="width:0;height:1.5pt" o:hralign="center" o:hrstd="t" o:hr="t" fillcolor="#a0a0a0" stroked="f"/>
        </w:pict>
      </w:r>
    </w:p>
    <w:p w14:paraId="10B67420" w14:textId="77777777" w:rsidR="00EC44BA" w:rsidRDefault="00EC44BA" w:rsidP="00EC44BA">
      <w:pPr>
        <w:pStyle w:val="berschrift3"/>
      </w:pPr>
      <w:r>
        <w:t>4.2.1 Gleichungstypen als funktionale Ebenen</w:t>
      </w:r>
    </w:p>
    <w:p w14:paraId="42919E4E" w14:textId="77777777" w:rsidR="00EC44BA" w:rsidRDefault="00EC44BA" w:rsidP="00EC44BA">
      <w:pPr>
        <w:pStyle w:val="StandardWeb"/>
      </w:pPr>
      <w:r>
        <w:t xml:space="preserve">Im FRZK beschreibe ich Gleichungstypen nicht als Ausdruck gegebener Verhältnisse, sondern als aktive Funktionszuweisungen, die Realität erzeugen. Diese Gleichungen sind Operatoren auf Operatoren – sie kodieren systemische Übergänge, nicht Zustände. Die Reihenfolge ist dabei zentral: Initialpunkt, Raumfunktion, </w:t>
      </w:r>
      <w:proofErr w:type="spellStart"/>
      <w:r>
        <w:t>Brane</w:t>
      </w:r>
      <w:proofErr w:type="spellEnd"/>
      <w:r>
        <w:t>-Funktion, Metrik, Dynamik, Akteur-Funktion und Meta-Funktion sind strukturell gestuft – jede neue Funktion ergibt sich aus der strukturellen Freiheitsgrad-Expansion der vorangegangenen.</w:t>
      </w:r>
    </w:p>
    <w:p w14:paraId="6772F664" w14:textId="77777777" w:rsidR="00EC44BA" w:rsidRDefault="00EC44BA" w:rsidP="00EC44BA">
      <w:pPr>
        <w:pStyle w:val="StandardWeb"/>
      </w:pPr>
      <w:r>
        <w:t xml:space="preserve">Diese Logik erinnert an kategoriale Typentheorien, bei denen </w:t>
      </w:r>
      <w:proofErr w:type="spellStart"/>
      <w:r>
        <w:t>morphismische</w:t>
      </w:r>
      <w:proofErr w:type="spellEnd"/>
      <w:r>
        <w:t xml:space="preserve"> Strukturen höherer Ordnung emergieren – wie sie Robert Goldblatt in </w:t>
      </w:r>
      <w:r>
        <w:rPr>
          <w:rStyle w:val="Hervorhebung"/>
        </w:rPr>
        <w:t xml:space="preserve">Topoi: The </w:t>
      </w:r>
      <w:proofErr w:type="spellStart"/>
      <w:r>
        <w:rPr>
          <w:rStyle w:val="Hervorhebung"/>
        </w:rPr>
        <w:t>Categorial</w:t>
      </w:r>
      <w:proofErr w:type="spellEnd"/>
      <w:r>
        <w:rPr>
          <w:rStyle w:val="Hervorhebung"/>
        </w:rPr>
        <w:t xml:space="preserve"> Analysis </w:t>
      </w:r>
      <w:proofErr w:type="spellStart"/>
      <w:r>
        <w:rPr>
          <w:rStyle w:val="Hervorhebung"/>
        </w:rPr>
        <w:t>of</w:t>
      </w:r>
      <w:proofErr w:type="spellEnd"/>
      <w:r>
        <w:rPr>
          <w:rStyle w:val="Hervorhebung"/>
        </w:rPr>
        <w:t xml:space="preserve"> </w:t>
      </w:r>
      <w:proofErr w:type="spellStart"/>
      <w:r>
        <w:rPr>
          <w:rStyle w:val="Hervorhebung"/>
        </w:rPr>
        <w:t>Logic</w:t>
      </w:r>
      <w:proofErr w:type="spellEnd"/>
      <w:r>
        <w:t xml:space="preserve"> (Dover, 2006, Kap. 2) [12] entfaltet. Auch Jon </w:t>
      </w:r>
      <w:proofErr w:type="spellStart"/>
      <w:r>
        <w:t>Barwise</w:t>
      </w:r>
      <w:proofErr w:type="spellEnd"/>
      <w:r>
        <w:t xml:space="preserve"> und Lawrence Moss zeigen in </w:t>
      </w:r>
      <w:proofErr w:type="spellStart"/>
      <w:r>
        <w:rPr>
          <w:rStyle w:val="Hervorhebung"/>
        </w:rPr>
        <w:t>Vicious</w:t>
      </w:r>
      <w:proofErr w:type="spellEnd"/>
      <w:r>
        <w:rPr>
          <w:rStyle w:val="Hervorhebung"/>
        </w:rPr>
        <w:t xml:space="preserve"> </w:t>
      </w:r>
      <w:proofErr w:type="spellStart"/>
      <w:r>
        <w:rPr>
          <w:rStyle w:val="Hervorhebung"/>
        </w:rPr>
        <w:t>Circles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Mathematics</w:t>
      </w:r>
      <w:proofErr w:type="spellEnd"/>
      <w:r>
        <w:rPr>
          <w:rStyle w:val="Hervorhebung"/>
        </w:rPr>
        <w:t xml:space="preserve"> </w:t>
      </w:r>
      <w:proofErr w:type="spellStart"/>
      <w:r>
        <w:rPr>
          <w:rStyle w:val="Hervorhebung"/>
        </w:rPr>
        <w:t>of</w:t>
      </w:r>
      <w:proofErr w:type="spellEnd"/>
      <w:r>
        <w:rPr>
          <w:rStyle w:val="Hervorhebung"/>
        </w:rPr>
        <w:t xml:space="preserve"> Non-</w:t>
      </w:r>
      <w:proofErr w:type="spellStart"/>
      <w:r>
        <w:rPr>
          <w:rStyle w:val="Hervorhebung"/>
        </w:rPr>
        <w:t>Wellfounded</w:t>
      </w:r>
      <w:proofErr w:type="spellEnd"/>
      <w:r>
        <w:rPr>
          <w:rStyle w:val="Hervorhebung"/>
        </w:rPr>
        <w:t xml:space="preserve"> </w:t>
      </w:r>
      <w:proofErr w:type="spellStart"/>
      <w:r>
        <w:rPr>
          <w:rStyle w:val="Hervorhebung"/>
        </w:rPr>
        <w:t>Phenomena</w:t>
      </w:r>
      <w:proofErr w:type="spellEnd"/>
      <w:r>
        <w:t xml:space="preserve"> (Stanford: CSLI, 1996, S. 10–25) [13], dass Operatoren nicht nur beschreiben, sondern Bedingungen der Referenz schaffen.</w:t>
      </w:r>
    </w:p>
    <w:p w14:paraId="40635549" w14:textId="77777777" w:rsidR="00EC44BA" w:rsidRDefault="00953AC0" w:rsidP="00EC44BA">
      <w:r>
        <w:pict w14:anchorId="38B6FA67">
          <v:rect id="_x0000_i1032" style="width:0;height:1.5pt" o:hralign="center" o:hrstd="t" o:hr="t" fillcolor="#a0a0a0" stroked="f"/>
        </w:pict>
      </w:r>
    </w:p>
    <w:p w14:paraId="3DCBAE22" w14:textId="77777777" w:rsidR="00EC44BA" w:rsidRDefault="00EC44BA" w:rsidP="00EC44BA">
      <w:pPr>
        <w:pStyle w:val="berschrift3"/>
      </w:pPr>
      <w:r>
        <w:t>4.2.2 Iterative Ableitbarkeit und funktionale Emergenz</w:t>
      </w:r>
    </w:p>
    <w:p w14:paraId="49E4154F" w14:textId="77777777" w:rsidR="00EC44BA" w:rsidRDefault="00EC44BA" w:rsidP="00EC44BA">
      <w:pPr>
        <w:pStyle w:val="StandardWeb"/>
      </w:pPr>
      <w:r>
        <w:t>Der Übergang zwischen diesen Ebenen erfolgt nicht sprunghaft, sondern iterativ. Ich beginne mit einem strukturlosen Zustand (</w:t>
      </w:r>
      <w:r>
        <w:rPr>
          <w:rFonts w:ascii="Cambria Math" w:hAnsi="Cambria Math" w:cs="Cambria Math"/>
        </w:rPr>
        <w:t>∅</w:t>
      </w:r>
      <w:r>
        <w:t xml:space="preserve">), aus dem durch die erste funktionale Unterscheidung ein Initialpunkt I hervorgeht. Daraus lässt sich eine Raumfunktion als relationale Koordinierungsstruktur definieren. Die folgende </w:t>
      </w:r>
      <w:proofErr w:type="spellStart"/>
      <w:r>
        <w:t>Brane</w:t>
      </w:r>
      <w:proofErr w:type="spellEnd"/>
      <w:r>
        <w:t>-Funktion beschreibt interne Felddifferenzierungen – vergleichbar mit topologischen Mannigfaltigkeiten in der theoretischen Physik (Witten, 1996) [9].</w:t>
      </w:r>
    </w:p>
    <w:p w14:paraId="4E125210" w14:textId="77777777" w:rsidR="00EC44BA" w:rsidRDefault="00EC44BA" w:rsidP="00EC44BA">
      <w:pPr>
        <w:pStyle w:val="StandardWeb"/>
      </w:pPr>
      <w:r>
        <w:t>Die darauf aufbauende Metrik operationalisiert strukturelle Konzepte wie Entfernung, Richtung oder Krümmung. Erst diese Kombination erlaubt es mir, funktionale Dynamiken – also Wechselwirkungen, Bewegungen oder Transformationen – zu modellieren. Handlungsfunktionen setzen dann die Differenz von Akteur und Umwelt voraus, während die Meta-Funktion eine Reflexionsstruktur einführt, in der das System auf sich selbst Bezug nehmen kann.</w:t>
      </w:r>
    </w:p>
    <w:p w14:paraId="2FE30BE7" w14:textId="77777777" w:rsidR="00EC44BA" w:rsidRDefault="00EC44BA" w:rsidP="00EC44BA">
      <w:pPr>
        <w:pStyle w:val="StandardWeb"/>
      </w:pPr>
      <w:r>
        <w:t>Diese Ableitung entspricht einem emergenten Funktionsgefüge, wie es auch in Fixpunktverfahren nichtlinearer Gleichungssysteme auftritt (</w:t>
      </w:r>
      <w:r>
        <w:rPr>
          <w:rStyle w:val="Hervorhebung"/>
        </w:rPr>
        <w:t xml:space="preserve">Ortega, J. M. / </w:t>
      </w:r>
      <w:proofErr w:type="spellStart"/>
      <w:r>
        <w:rPr>
          <w:rStyle w:val="Hervorhebung"/>
        </w:rPr>
        <w:t>Rheinboldt</w:t>
      </w:r>
      <w:proofErr w:type="spellEnd"/>
      <w:r>
        <w:rPr>
          <w:rStyle w:val="Hervorhebung"/>
        </w:rPr>
        <w:t xml:space="preserve">, W. C., Iterative Solution </w:t>
      </w:r>
      <w:proofErr w:type="spellStart"/>
      <w:r>
        <w:rPr>
          <w:rStyle w:val="Hervorhebung"/>
        </w:rPr>
        <w:t>of</w:t>
      </w:r>
      <w:proofErr w:type="spellEnd"/>
      <w:r>
        <w:rPr>
          <w:rStyle w:val="Hervorhebung"/>
        </w:rPr>
        <w:t xml:space="preserve"> </w:t>
      </w:r>
      <w:proofErr w:type="spellStart"/>
      <w:r>
        <w:rPr>
          <w:rStyle w:val="Hervorhebung"/>
        </w:rPr>
        <w:t>Nonlinear</w:t>
      </w:r>
      <w:proofErr w:type="spellEnd"/>
      <w:r>
        <w:rPr>
          <w:rStyle w:val="Hervorhebung"/>
        </w:rPr>
        <w:t xml:space="preserve"> </w:t>
      </w:r>
      <w:proofErr w:type="spellStart"/>
      <w:r>
        <w:rPr>
          <w:rStyle w:val="Hervorhebung"/>
        </w:rPr>
        <w:t>Equations</w:t>
      </w:r>
      <w:proofErr w:type="spellEnd"/>
      <w:r>
        <w:rPr>
          <w:rStyle w:val="Hervorhebung"/>
        </w:rPr>
        <w:t xml:space="preserve"> in </w:t>
      </w:r>
      <w:proofErr w:type="spellStart"/>
      <w:r>
        <w:rPr>
          <w:rStyle w:val="Hervorhebung"/>
        </w:rPr>
        <w:t>Several</w:t>
      </w:r>
      <w:proofErr w:type="spellEnd"/>
      <w:r>
        <w:rPr>
          <w:rStyle w:val="Hervorhebung"/>
        </w:rPr>
        <w:t xml:space="preserve"> Variables</w:t>
      </w:r>
      <w:r>
        <w:t>, SIAM, 2000, Kap. I, S. 9–34) [14].</w:t>
      </w:r>
    </w:p>
    <w:p w14:paraId="344C5976" w14:textId="77777777" w:rsidR="00EC44BA" w:rsidRDefault="00953AC0" w:rsidP="00EC44BA">
      <w:r>
        <w:pict w14:anchorId="5EB10779">
          <v:rect id="_x0000_i1033" style="width:0;height:1.5pt" o:hralign="center" o:hrstd="t" o:hr="t" fillcolor="#a0a0a0" stroked="f"/>
        </w:pict>
      </w:r>
    </w:p>
    <w:p w14:paraId="7010D4B6" w14:textId="77777777" w:rsidR="00EC44BA" w:rsidRDefault="00EC44BA" w:rsidP="00EC44BA">
      <w:pPr>
        <w:pStyle w:val="berschrift3"/>
      </w:pPr>
      <w:r>
        <w:t>4.2.3 Formale Kohärenz und interne Beweisbarkeit</w:t>
      </w:r>
    </w:p>
    <w:p w14:paraId="50BD49F2" w14:textId="77777777" w:rsidR="00EC44BA" w:rsidRDefault="00EC44BA" w:rsidP="00EC44BA">
      <w:pPr>
        <w:pStyle w:val="StandardWeb"/>
      </w:pPr>
      <w:r>
        <w:t xml:space="preserve">Die Validität dieses Schichtmodells basiert nicht auf Empirie, sondern auf formaler Selbstkohärenz. Jeder Übergang lässt sich im Modell als definierter Operator formulieren – als Abbildung von Funktionen auf Funktionen. Die Geltung ergibt sich nicht durch Messung, sondern durch interne Beweisbarkeit. Ein vergleichbares Prinzip bildet die Grundlage der konstruktiven Logik, wie sie in </w:t>
      </w:r>
      <w:proofErr w:type="spellStart"/>
      <w:r>
        <w:rPr>
          <w:rStyle w:val="Hervorhebung"/>
        </w:rPr>
        <w:t>Constructivism</w:t>
      </w:r>
      <w:proofErr w:type="spellEnd"/>
      <w:r>
        <w:rPr>
          <w:rStyle w:val="Hervorhebung"/>
        </w:rPr>
        <w:t xml:space="preserve"> in </w:t>
      </w:r>
      <w:proofErr w:type="spellStart"/>
      <w:r>
        <w:rPr>
          <w:rStyle w:val="Hervorhebung"/>
        </w:rPr>
        <w:t>Mathematics</w:t>
      </w:r>
      <w:proofErr w:type="spellEnd"/>
      <w:r>
        <w:t xml:space="preserve"> von A. S. </w:t>
      </w:r>
      <w:proofErr w:type="spellStart"/>
      <w:r>
        <w:t>Troelstra</w:t>
      </w:r>
      <w:proofErr w:type="spellEnd"/>
      <w:r>
        <w:t xml:space="preserve"> und D. van Dalen (North-Holland, 1988, S. 10–50) [15] entfaltet wird.</w:t>
      </w:r>
    </w:p>
    <w:p w14:paraId="08CA9E43" w14:textId="77777777" w:rsidR="00EC44BA" w:rsidRDefault="00EC44BA" w:rsidP="00EC44BA">
      <w:pPr>
        <w:pStyle w:val="StandardWeb"/>
      </w:pPr>
      <w:r>
        <w:t>Ich nutze also strukturinterne Kriterien der Gültigkeit: Konsistenz, generative Schlüssigkeit und funktionale Rekonstruierbarkeit.</w:t>
      </w:r>
    </w:p>
    <w:p w14:paraId="60261F8B" w14:textId="77777777" w:rsidR="00EC44BA" w:rsidRDefault="00953AC0" w:rsidP="00EC44BA">
      <w:r>
        <w:pict w14:anchorId="4878A6CA">
          <v:rect id="_x0000_i1034" style="width:0;height:1.5pt" o:hralign="center" o:hrstd="t" o:hr="t" fillcolor="#a0a0a0" stroked="f"/>
        </w:pict>
      </w:r>
    </w:p>
    <w:p w14:paraId="319501F8" w14:textId="77777777" w:rsidR="00EC44BA" w:rsidRDefault="00EC44BA" w:rsidP="00EC44BA">
      <w:pPr>
        <w:pStyle w:val="berschrift3"/>
      </w:pPr>
      <w:r>
        <w:t>4.2.4 Rekursive Strukturlogik und Reflexion</w:t>
      </w:r>
    </w:p>
    <w:p w14:paraId="3C796534" w14:textId="77777777" w:rsidR="00EC44BA" w:rsidRDefault="00EC44BA" w:rsidP="00EC44BA">
      <w:pPr>
        <w:pStyle w:val="StandardWeb"/>
      </w:pPr>
      <w:r>
        <w:t>Mit der Einführung der Akteur-Funktion und insbesondere der Meta-Funktion wird das System reflexiv anschlussfähig. Es kann nun nicht nur mit sich selbst, sondern über sich selbst operieren. Die Meta-Funktion ist ein Operator zweiter Ordnung: Sie nimmt nicht nur Input, sondern bewertet Beobachtungs- und Zuweisungsprozesse selbst. Damit erreicht das Modell eine Qualität, die in selbstreferenziellen Systemen wie Luhmanns „Beobachtung zweiter Ordnung“ eine zentrale Rolle spielt (</w:t>
      </w:r>
      <w:r>
        <w:rPr>
          <w:rStyle w:val="Hervorhebung"/>
        </w:rPr>
        <w:t>Luhmann, Die Wissenschaft der Gesellschaft</w:t>
      </w:r>
      <w:r>
        <w:t>, Frankfurt am Main: Suhrkamp, 1990, S. 45–60) [18].</w:t>
      </w:r>
    </w:p>
    <w:p w14:paraId="182C5B21" w14:textId="77777777" w:rsidR="00EC44BA" w:rsidRDefault="00EC44BA" w:rsidP="00EC44BA">
      <w:pPr>
        <w:pStyle w:val="StandardWeb"/>
      </w:pPr>
      <w:r>
        <w:t>Diese rekursive Struktur ist nicht Selbstbezüglichkeit im trivialen Sinn, sondern eine systemische Form der Reflexion – vergleichbar mit dem „</w:t>
      </w:r>
      <w:proofErr w:type="spellStart"/>
      <w:r>
        <w:t>strange</w:t>
      </w:r>
      <w:proofErr w:type="spellEnd"/>
      <w:r>
        <w:t xml:space="preserve"> loop“, wie ihn Douglas R. Hofstadter in </w:t>
      </w:r>
      <w:r>
        <w:rPr>
          <w:rStyle w:val="Hervorhebung"/>
        </w:rPr>
        <w:t xml:space="preserve">Gödel, Escher, Bach: An </w:t>
      </w:r>
      <w:proofErr w:type="spellStart"/>
      <w:r>
        <w:rPr>
          <w:rStyle w:val="Hervorhebung"/>
        </w:rPr>
        <w:t>Eternal</w:t>
      </w:r>
      <w:proofErr w:type="spellEnd"/>
      <w:r>
        <w:rPr>
          <w:rStyle w:val="Hervorhebung"/>
        </w:rPr>
        <w:t xml:space="preserve"> Golden </w:t>
      </w:r>
      <w:proofErr w:type="spellStart"/>
      <w:r>
        <w:rPr>
          <w:rStyle w:val="Hervorhebung"/>
        </w:rPr>
        <w:t>Braid</w:t>
      </w:r>
      <w:proofErr w:type="spellEnd"/>
      <w:r>
        <w:t xml:space="preserve"> (Basic Books, 1979, Kap. XI) [19] beschreibt.</w:t>
      </w:r>
    </w:p>
    <w:p w14:paraId="78B0AF4A" w14:textId="77777777" w:rsidR="00EC44BA" w:rsidRDefault="00953AC0" w:rsidP="00EC44BA">
      <w:r>
        <w:pict w14:anchorId="57A37A8F">
          <v:rect id="_x0000_i1035" style="width:0;height:1.5pt" o:hralign="center" o:hrstd="t" o:hr="t" fillcolor="#a0a0a0" stroked="f"/>
        </w:pict>
      </w:r>
    </w:p>
    <w:p w14:paraId="2D41B3D4" w14:textId="77777777" w:rsidR="00EC44BA" w:rsidRDefault="00EC44BA" w:rsidP="00EC44BA">
      <w:pPr>
        <w:pStyle w:val="berschrift3"/>
      </w:pPr>
      <w:r>
        <w:t>4.2.5 Vergleich zu etablierten Systemtheorien</w:t>
      </w:r>
    </w:p>
    <w:p w14:paraId="4C9C8EED" w14:textId="77777777" w:rsidR="00EC44BA" w:rsidRDefault="00EC44BA" w:rsidP="00EC44BA">
      <w:pPr>
        <w:pStyle w:val="StandardWeb"/>
      </w:pPr>
      <w:r>
        <w:t>Klassische Systemtheorien beschreiben häufig nur Input-Output-Schemata oder einfache Rückkopplungsmechanismen. Das FRZK dagegen modelliert funktionale Emergenz in geschichteter Operatorarchitektur. Es geht nicht um Steuerung oder Gleichgewicht, sondern um die systemische Entstehung von Sinn, Handlungsfähigkeit und Beobachtungslogik durch rekursive Zuweisung.</w:t>
      </w:r>
    </w:p>
    <w:p w14:paraId="2D23FBCE" w14:textId="77777777" w:rsidR="00EC44BA" w:rsidRDefault="00EC44BA" w:rsidP="00EC44BA">
      <w:pPr>
        <w:pStyle w:val="StandardWeb"/>
      </w:pPr>
      <w:r>
        <w:t xml:space="preserve">Diese Perspektive hat strukturelle Ähnlichkeiten mit der situationsbasierten Semantik, wie sie in </w:t>
      </w:r>
      <w:proofErr w:type="spellStart"/>
      <w:r>
        <w:rPr>
          <w:rStyle w:val="Hervorhebung"/>
        </w:rPr>
        <w:t>Situations</w:t>
      </w:r>
      <w:proofErr w:type="spellEnd"/>
      <w:r>
        <w:rPr>
          <w:rStyle w:val="Hervorhebung"/>
        </w:rPr>
        <w:t xml:space="preserve"> and </w:t>
      </w:r>
      <w:proofErr w:type="spellStart"/>
      <w:r>
        <w:rPr>
          <w:rStyle w:val="Hervorhebung"/>
        </w:rPr>
        <w:t>Attitudes</w:t>
      </w:r>
      <w:proofErr w:type="spellEnd"/>
      <w:r>
        <w:t xml:space="preserve"> von Jon </w:t>
      </w:r>
      <w:proofErr w:type="spellStart"/>
      <w:r>
        <w:t>Barwise</w:t>
      </w:r>
      <w:proofErr w:type="spellEnd"/>
      <w:r>
        <w:t xml:space="preserve"> und John Perry (MIT Press, 1983, S. 49–69) [16] entfaltet wird. Auch in </w:t>
      </w:r>
      <w:r>
        <w:rPr>
          <w:rStyle w:val="Hervorhebung"/>
        </w:rPr>
        <w:t>Self-</w:t>
      </w:r>
      <w:proofErr w:type="spellStart"/>
      <w:r>
        <w:rPr>
          <w:rStyle w:val="Hervorhebung"/>
        </w:rPr>
        <w:t>Organization</w:t>
      </w:r>
      <w:proofErr w:type="spellEnd"/>
      <w:r>
        <w:rPr>
          <w:rStyle w:val="Hervorhebung"/>
        </w:rPr>
        <w:t xml:space="preserve"> in </w:t>
      </w:r>
      <w:proofErr w:type="spellStart"/>
      <w:r>
        <w:rPr>
          <w:rStyle w:val="Hervorhebung"/>
        </w:rPr>
        <w:t>Nonequilibrium</w:t>
      </w:r>
      <w:proofErr w:type="spellEnd"/>
      <w:r>
        <w:rPr>
          <w:rStyle w:val="Hervorhebung"/>
        </w:rPr>
        <w:t xml:space="preserve"> Systems</w:t>
      </w:r>
      <w:r>
        <w:t xml:space="preserve"> von Gregoire Nicolis und Ilya Prigogine (Wiley, 1977, S. 26–49) [17] finden sich ähnliche Muster: Komplexe Ordnungen entstehen dort nicht aus Steuerung, sondern aus instabilen, dissipativen Dynamiken.</w:t>
      </w:r>
    </w:p>
    <w:p w14:paraId="059936DB" w14:textId="77777777" w:rsidR="0066214F" w:rsidRDefault="0066214F" w:rsidP="0066214F">
      <w:pPr>
        <w:pStyle w:val="berschrift3"/>
        <w:rPr>
          <w:sz w:val="27"/>
          <w:szCs w:val="27"/>
        </w:rPr>
      </w:pPr>
      <w:r>
        <w:t>4.3 Rekursivität und Selbstbezüglichkeit von Beobachtung</w:t>
      </w:r>
    </w:p>
    <w:p w14:paraId="61DA310B" w14:textId="77777777" w:rsidR="0066214F" w:rsidRDefault="0066214F" w:rsidP="0066214F">
      <w:pPr>
        <w:pStyle w:val="StandardWeb"/>
      </w:pPr>
      <w:r>
        <w:t>Ich gehe im FRZK davon aus, dass Beobachtung nicht als passiver Zugriff auf eine gegebene Realität verstanden werden kann. Sie ist vielmehr ein rekursives, systeminternes Verfahren, das aktiv an der Konstitution dessen beteiligt ist, was als Realität erscheint. Beobachtungen sind dabei nicht bloße Erfassungen von Zuständen, sondern Operationen, die die Struktur des Beobachtbaren mitproduzieren. Das Modell prognostiziert, dass jede hinreichend komplexe Beobachtungsstruktur zur Selbstbezüglichkeit tendiert – das heißt: sie beobachtet nicht nur, sondern beobachtet sich beim Beobachten. Damit ist Beobachtung zweiter Ordnung kein optionales Konzept, sondern eine strukturelle Notwendigkeit, sobald Systeme intern differenzierte Perspektivierungen erzeugen.</w:t>
      </w:r>
    </w:p>
    <w:p w14:paraId="0A9869C3" w14:textId="77777777" w:rsidR="0066214F" w:rsidRDefault="0066214F" w:rsidP="0066214F">
      <w:pPr>
        <w:pStyle w:val="berschrift3"/>
      </w:pPr>
      <w:r>
        <w:t>4.3.1 Beobachtung als Systemfunktion</w:t>
      </w:r>
    </w:p>
    <w:p w14:paraId="141E0D7F" w14:textId="77777777" w:rsidR="0066214F" w:rsidRDefault="0066214F" w:rsidP="0066214F">
      <w:pPr>
        <w:pStyle w:val="StandardWeb"/>
      </w:pPr>
      <w:r>
        <w:t xml:space="preserve">Ich begreife Beobachtung im FRZK nicht als externen Zugriff eines Subjekts auf eine objektive Welt. Stattdessen verstehe ich sie als systeminterne Funktion, durch die Bedeutungszonen konstruiert werden. Beobachtung bedeutet hier: funktionale Zuweisung innerhalb eines selektiven Systems, das Relevanz, Interpretation und Kontextualisierung erzeugt. Diese Auffassung findet Parallelen in der systemtheoretischen Soziologie, etwa bei (Luhmann, Niklas, </w:t>
      </w:r>
      <w:r>
        <w:rPr>
          <w:rStyle w:val="Hervorhebung"/>
        </w:rPr>
        <w:t>Die Wissenschaft der Gesellschaft</w:t>
      </w:r>
      <w:r>
        <w:t xml:space="preserve">, 1990, S. 233) [18]. Auch (Varela, Francisco J.,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Biological </w:t>
      </w:r>
      <w:proofErr w:type="spellStart"/>
      <w:r>
        <w:rPr>
          <w:rStyle w:val="Hervorhebung"/>
        </w:rPr>
        <w:t>Autonomy</w:t>
      </w:r>
      <w:proofErr w:type="spellEnd"/>
      <w:r>
        <w:t xml:space="preserve">, 1979, S. 148) [5] spricht von „operative </w:t>
      </w:r>
      <w:proofErr w:type="spellStart"/>
      <w:r>
        <w:t>closure</w:t>
      </w:r>
      <w:proofErr w:type="spellEnd"/>
      <w:r>
        <w:t>“, also einem geschlossenen System von Unterscheidungen, durch das sich Bedeutung im Akt der Differenzierung ergibt. Beobachtung ist somit nicht an Bewusstsein gebunden, sondern kann von sozialen, technischen oder biologischen Systemen gleichermaßen realisiert werden – ein Konzept, das mit Heinz von Foersters Idee des „</w:t>
      </w:r>
      <w:proofErr w:type="spellStart"/>
      <w:r>
        <w:t>computing</w:t>
      </w:r>
      <w:proofErr w:type="spellEnd"/>
      <w:r>
        <w:t xml:space="preserve"> </w:t>
      </w:r>
      <w:proofErr w:type="spellStart"/>
      <w:r>
        <w:t>the</w:t>
      </w:r>
      <w:proofErr w:type="spellEnd"/>
      <w:r>
        <w:t xml:space="preserve"> </w:t>
      </w:r>
      <w:proofErr w:type="spellStart"/>
      <w:r>
        <w:t>computation</w:t>
      </w:r>
      <w:proofErr w:type="spellEnd"/>
      <w:r>
        <w:t xml:space="preserve">“ kompatibel ist (Foerster, Heinz von,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2003, S. 112) [20].</w:t>
      </w:r>
    </w:p>
    <w:p w14:paraId="5FF888B1" w14:textId="77777777" w:rsidR="0066214F" w:rsidRDefault="0066214F" w:rsidP="0066214F">
      <w:pPr>
        <w:pStyle w:val="berschrift3"/>
      </w:pPr>
      <w:r>
        <w:t>4.3.2 Rekursion und funktionale Selbstanwendung</w:t>
      </w:r>
    </w:p>
    <w:p w14:paraId="5CA0DA0C" w14:textId="77777777" w:rsidR="0066214F" w:rsidRDefault="0066214F" w:rsidP="0066214F">
      <w:pPr>
        <w:pStyle w:val="StandardWeb"/>
      </w:pPr>
      <w:r>
        <w:t xml:space="preserve">Ein entscheidender Schritt im Modell ist die Einsicht, dass Beobachtung rekursiv ist: Sie kann sich auf sich selbst anwenden. Das realisiere ich im FRZK durch die Einführung sogenannter Meta-Funktionen – Operatoren, die nicht nur Beobachtungen erzeugen, sondern auch die Bedingungen dieser Beobachtungen rekonstruieren. Diese Struktur ist vergleichbar mit Konzepten aus der theoretischen Informatik, etwa im Lambda-Kalkül, in dem Funktionen sich selbst als Argument übergeben können (Church, Alonzo, </w:t>
      </w:r>
      <w:r>
        <w:rPr>
          <w:rStyle w:val="Hervorhebung"/>
        </w:rPr>
        <w:t xml:space="preserve">The </w:t>
      </w:r>
      <w:proofErr w:type="spellStart"/>
      <w:r>
        <w:rPr>
          <w:rStyle w:val="Hervorhebung"/>
        </w:rPr>
        <w:t>Calculi</w:t>
      </w:r>
      <w:proofErr w:type="spellEnd"/>
      <w:r>
        <w:rPr>
          <w:rStyle w:val="Hervorhebung"/>
        </w:rPr>
        <w:t xml:space="preserve"> </w:t>
      </w:r>
      <w:proofErr w:type="spellStart"/>
      <w:r>
        <w:rPr>
          <w:rStyle w:val="Hervorhebung"/>
        </w:rPr>
        <w:t>of</w:t>
      </w:r>
      <w:proofErr w:type="spellEnd"/>
      <w:r>
        <w:rPr>
          <w:rStyle w:val="Hervorhebung"/>
        </w:rPr>
        <w:t xml:space="preserve"> Lambda </w:t>
      </w:r>
      <w:proofErr w:type="spellStart"/>
      <w:r>
        <w:rPr>
          <w:rStyle w:val="Hervorhebung"/>
        </w:rPr>
        <w:t>Conversion</w:t>
      </w:r>
      <w:proofErr w:type="spellEnd"/>
      <w:r>
        <w:t xml:space="preserve">, 1941, S. 58) [21], oder mit Gödels Selbstreferenzprinzip, das zeigt, wie Systeme Aussagen über sich selbst formulieren können (Gödel, Kurt, </w:t>
      </w:r>
      <w:r>
        <w:rPr>
          <w:rStyle w:val="Hervorhebung"/>
        </w:rPr>
        <w:t>Über formal unentscheidbare Sätze der Principia Mathematica</w:t>
      </w:r>
      <w:r>
        <w:t>, 1931, S. 175) [22]. Solche Strukturen sind keine Spezialfälle, sondern notwendige Konsequenzen komplexer Informationsverarbeitung in geschlossenen Systemen.</w:t>
      </w:r>
    </w:p>
    <w:p w14:paraId="21D9DFD8" w14:textId="77777777" w:rsidR="0066214F" w:rsidRDefault="0066214F" w:rsidP="0066214F">
      <w:pPr>
        <w:pStyle w:val="berschrift3"/>
      </w:pPr>
      <w:r>
        <w:t>4.3.3 Beobachtung zweiter Ordnung als Modellprinzip</w:t>
      </w:r>
    </w:p>
    <w:p w14:paraId="3E6D2102" w14:textId="77777777" w:rsidR="0066214F" w:rsidRDefault="0066214F" w:rsidP="0066214F">
      <w:pPr>
        <w:pStyle w:val="StandardWeb"/>
      </w:pPr>
      <w:r>
        <w:t xml:space="preserve">Die Unterscheidung zwischen Beobachtung erster und zweiter Ordnung ist im FRZK nicht nur ein erkenntnistheoretisches Konzept, sondern ein strukturtragendes Prinzip. Ich modellierte erste Ordnung als Operation, die Systemelemente unterscheidet – etwa: „Das ist Objekt A“. Die zweite Ordnung aber betrifft die Beobachtung der Perspektive, aus der heraus diese Unterscheidung erfolgt – z. B.: „Diese Beobachtung wurde unter Annahme von Regel X gemacht“. Ich schließe hier an die systemtheoretische Arbeit von (Luhmann, Niklas, </w:t>
      </w:r>
      <w:r>
        <w:rPr>
          <w:rStyle w:val="Hervorhebung"/>
        </w:rPr>
        <w:t>Soziale Systeme</w:t>
      </w:r>
      <w:r>
        <w:t>, 1984, S. 215) [23] an, der diesen Übergang zur Beobachtung zweiter Ordnung als Voraussetzung für Reflexion und Theorie bezeichnet. Diese Fähigkeit ist in adaptiven, lernfähigen oder mehrschichtigen Systemen entscheidend: Sie erlaubt Kontextualisierung, Re-Interpretation und Steuerung des eigenen Operationsrahmens. Das FRZK stellt hierfür eine strukturkonsistente Operatorarchitektur bereit, die diese Tiefenoperationen funktional abbildbar macht.</w:t>
      </w:r>
    </w:p>
    <w:p w14:paraId="7B9824C3" w14:textId="77777777" w:rsidR="0066214F" w:rsidRDefault="0066214F" w:rsidP="0066214F">
      <w:pPr>
        <w:pStyle w:val="berschrift3"/>
      </w:pPr>
      <w:r>
        <w:t>4.3.4 Beobachtereffekte und strukturabhängige Erkenntnis</w:t>
      </w:r>
    </w:p>
    <w:p w14:paraId="16C74148" w14:textId="77777777" w:rsidR="0066214F" w:rsidRDefault="0066214F" w:rsidP="0066214F">
      <w:pPr>
        <w:pStyle w:val="StandardWeb"/>
      </w:pPr>
      <w:r>
        <w:t xml:space="preserve">Ich generalisiere im FRZK eine Erkenntnis, die sich in der Quantenphysik bereits empirisch zeigt: Der sogenannte Beobachtereffekt – die Tatsache, dass jede Messung das System verändert – verweist auf ein tieferliegendes Prinzip: Beobachtung erzeugt das Beobachtbare mit. (Bohr, Niels, </w:t>
      </w:r>
      <w:r>
        <w:rPr>
          <w:rStyle w:val="Hervorhebung"/>
        </w:rPr>
        <w:t xml:space="preserve">The </w:t>
      </w:r>
      <w:proofErr w:type="spellStart"/>
      <w:r>
        <w:rPr>
          <w:rStyle w:val="Hervorhebung"/>
        </w:rPr>
        <w:t>Philosophical</w:t>
      </w:r>
      <w:proofErr w:type="spellEnd"/>
      <w:r>
        <w:rPr>
          <w:rStyle w:val="Hervorhebung"/>
        </w:rPr>
        <w:t xml:space="preserve"> </w:t>
      </w:r>
      <w:proofErr w:type="spellStart"/>
      <w:r>
        <w:rPr>
          <w:rStyle w:val="Hervorhebung"/>
        </w:rPr>
        <w:t>Writings</w:t>
      </w:r>
      <w:proofErr w:type="spellEnd"/>
      <w:r>
        <w:rPr>
          <w:rStyle w:val="Hervorhebung"/>
        </w:rPr>
        <w:t xml:space="preserve"> </w:t>
      </w:r>
      <w:proofErr w:type="spellStart"/>
      <w:r>
        <w:rPr>
          <w:rStyle w:val="Hervorhebung"/>
        </w:rPr>
        <w:t>of</w:t>
      </w:r>
      <w:proofErr w:type="spellEnd"/>
      <w:r>
        <w:rPr>
          <w:rStyle w:val="Hervorhebung"/>
        </w:rPr>
        <w:t xml:space="preserve"> Niels Bohr</w:t>
      </w:r>
      <w:r>
        <w:t>, 1934, S. 89) [24] sprach in diesem Zusammenhang von Komplementarität – der Notwendigkeit, dass Beschreibungskategorien vom Beobachtungssetup abhängig sind. Ich übertrage dieses Prinzip auf alle funktionalen Systeme: Erkenntnis ist strukturabhängig – nicht durch Fehler oder Unvollkommenheit, sondern durch das Grundprinzip, dass jede Zuweisung einen Beobachtungsrahmen erzeugt. Wahrheit wird so zur internen Konsistenz innerhalb eines Modells, nicht zu einer externen Korrespondenz mit „der Welt“.</w:t>
      </w:r>
    </w:p>
    <w:p w14:paraId="7520251E" w14:textId="77777777" w:rsidR="0066214F" w:rsidRDefault="0066214F" w:rsidP="0066214F">
      <w:pPr>
        <w:pStyle w:val="berschrift3"/>
      </w:pPr>
      <w:r>
        <w:t>4.3.5 Beobachtung als dynamische Steuergröße</w:t>
      </w:r>
    </w:p>
    <w:p w14:paraId="6D3CF86A" w14:textId="77777777" w:rsidR="0066214F" w:rsidRDefault="0066214F" w:rsidP="0066214F">
      <w:pPr>
        <w:pStyle w:val="StandardWeb"/>
      </w:pPr>
      <w:r>
        <w:t xml:space="preserve">Beobachtung ist im FRZK nicht nur ein epistemologischer Mechanismus, sondern eine operative Steuergröße. Sie aktiviert funktionale Zuweisungen, selektiert semantische Felder und beeinflusst die symbolische Organisation eines Systems. Diese Perspektive knüpft an Überlegungen aus der Kybernetik zweiter Ordnung an, wo Beobachtung nicht nur ein Mittel zur Beschreibung, sondern ein elementarer Teil systemischer Selbststeuerung ist (Foerster, Heinz von,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2003, S. 112) [20]. Rekursivität, Differenzsensibilität und Selbstmodifikation machen Beobachtung zu einem adaptiven Motor, durch den das Modell nicht nur erkennt, sondern auch lernt, sich selbst zu verändern.</w:t>
      </w:r>
    </w:p>
    <w:p w14:paraId="5712F8E9" w14:textId="77777777" w:rsidR="0066214F" w:rsidRDefault="00953AC0" w:rsidP="0066214F">
      <w:r>
        <w:pict w14:anchorId="05C22F32">
          <v:rect id="_x0000_i1036" style="width:0;height:1.5pt" o:hralign="center" o:hrstd="t" o:hr="t" fillcolor="#a0a0a0" stroked="f"/>
        </w:pict>
      </w:r>
    </w:p>
    <w:p w14:paraId="23249C38" w14:textId="77777777" w:rsidR="00EC44BA" w:rsidRDefault="00EC44BA" w:rsidP="00EC44BA">
      <w:pPr>
        <w:pStyle w:val="StandardWeb"/>
      </w:pPr>
      <w:r>
        <w:rPr>
          <w:rFonts w:ascii="Segoe UI Emoji" w:hAnsi="Segoe UI Emoji" w:cs="Segoe UI Emoji"/>
        </w:rPr>
        <w:t>📚</w:t>
      </w:r>
      <w:r>
        <w:t xml:space="preserve"> </w:t>
      </w:r>
      <w:r>
        <w:rPr>
          <w:rStyle w:val="Fett"/>
          <w:rFonts w:eastAsia="Calibri"/>
        </w:rPr>
        <w:t>Quellenverzeichnis Kapitel 4 – Einleitung bis 4.3</w:t>
      </w:r>
    </w:p>
    <w:p w14:paraId="4E89DE32" w14:textId="77777777" w:rsidR="00EC44BA" w:rsidRDefault="00EC44BA" w:rsidP="00EC44BA">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w:t>
      </w:r>
      <w:proofErr w:type="spellStart"/>
      <w:r>
        <w:t>Bitbol</w:t>
      </w:r>
      <w:proofErr w:type="spellEnd"/>
      <w:r>
        <w:t xml:space="preserve">, M. (1998): </w:t>
      </w:r>
      <w:proofErr w:type="spellStart"/>
      <w:r>
        <w:rPr>
          <w:rStyle w:val="Hervorhebung"/>
        </w:rPr>
        <w:t>Some</w:t>
      </w:r>
      <w:proofErr w:type="spellEnd"/>
      <w:r>
        <w:rPr>
          <w:rStyle w:val="Hervorhebung"/>
        </w:rPr>
        <w:t xml:space="preserve"> </w:t>
      </w:r>
      <w:proofErr w:type="spellStart"/>
      <w:r>
        <w:rPr>
          <w:rStyle w:val="Hervorhebung"/>
        </w:rPr>
        <w:t>Steps</w:t>
      </w:r>
      <w:proofErr w:type="spellEnd"/>
      <w:r>
        <w:rPr>
          <w:rStyle w:val="Hervorhebung"/>
        </w:rPr>
        <w:t xml:space="preserve"> </w:t>
      </w:r>
      <w:proofErr w:type="spellStart"/>
      <w:r>
        <w:rPr>
          <w:rStyle w:val="Hervorhebung"/>
        </w:rPr>
        <w:t>Toward</w:t>
      </w:r>
      <w:proofErr w:type="spellEnd"/>
      <w:r>
        <w:rPr>
          <w:rStyle w:val="Hervorhebung"/>
        </w:rPr>
        <w:t xml:space="preserve"> a </w:t>
      </w:r>
      <w:proofErr w:type="spellStart"/>
      <w:r>
        <w:rPr>
          <w:rStyle w:val="Hervorhebung"/>
        </w:rPr>
        <w:t>Transcendental</w:t>
      </w:r>
      <w:proofErr w:type="spellEnd"/>
      <w:r>
        <w:rPr>
          <w:rStyle w:val="Hervorhebung"/>
        </w:rPr>
        <w:t xml:space="preserve"> </w:t>
      </w:r>
      <w:proofErr w:type="spellStart"/>
      <w:r>
        <w:rPr>
          <w:rStyle w:val="Hervorhebung"/>
        </w:rPr>
        <w:t>Deduction</w:t>
      </w:r>
      <w:proofErr w:type="spellEnd"/>
      <w:r>
        <w:rPr>
          <w:rStyle w:val="Hervorhebung"/>
        </w:rPr>
        <w:t xml:space="preserve">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xml:space="preserve">. In: </w:t>
      </w:r>
      <w:r>
        <w:rPr>
          <w:rStyle w:val="Hervorhebung"/>
        </w:rPr>
        <w:t>Erkenntnis</w:t>
      </w:r>
      <w:r>
        <w:t>, 48(2–3), 181–208.</w:t>
      </w:r>
      <w:r>
        <w:br/>
        <w:t xml:space="preserve">[4] Spencer-Brown, G. (1972):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r>
        <w:t>.</w:t>
      </w:r>
      <w:r>
        <w:br/>
        <w:t xml:space="preserve">[5] Varela, F. J. (1979):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Biological </w:t>
      </w:r>
      <w:proofErr w:type="spellStart"/>
      <w:r>
        <w:rPr>
          <w:rStyle w:val="Hervorhebung"/>
        </w:rPr>
        <w:t>Autonomy</w:t>
      </w:r>
      <w:proofErr w:type="spellEnd"/>
      <w:r>
        <w:t>. North Holland.</w:t>
      </w:r>
      <w:r>
        <w:br/>
        <w:t xml:space="preserve">[6] Foerster, H. von (1981): </w:t>
      </w:r>
      <w:proofErr w:type="spellStart"/>
      <w:r>
        <w:rPr>
          <w:rStyle w:val="Hervorhebung"/>
        </w:rPr>
        <w:t>Observing</w:t>
      </w:r>
      <w:proofErr w:type="spellEnd"/>
      <w:r>
        <w:rPr>
          <w:rStyle w:val="Hervorhebung"/>
        </w:rPr>
        <w:t xml:space="preserve"> Systems</w:t>
      </w:r>
      <w:r>
        <w:t>. Seaside, CA: Intersystems Publications.</w:t>
      </w:r>
      <w:r>
        <w:br/>
        <w:t xml:space="preserve">[7] Einstein, A. (1922): </w:t>
      </w:r>
      <w:r>
        <w:rPr>
          <w:rStyle w:val="Hervorhebung"/>
        </w:rPr>
        <w:t xml:space="preserve">The </w:t>
      </w:r>
      <w:proofErr w:type="spellStart"/>
      <w:r>
        <w:rPr>
          <w:rStyle w:val="Hervorhebung"/>
        </w:rPr>
        <w:t>Meaning</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Relativity</w:t>
      </w:r>
      <w:proofErr w:type="spellEnd"/>
      <w:r>
        <w:t>. Princeton: Princeton University Press.</w:t>
      </w:r>
      <w:r>
        <w:br/>
        <w:t xml:space="preserve">[8] Smolin, L. (2001): </w:t>
      </w:r>
      <w:proofErr w:type="spellStart"/>
      <w:r>
        <w:rPr>
          <w:rStyle w:val="Hervorhebung"/>
        </w:rPr>
        <w:t>Three</w:t>
      </w:r>
      <w:proofErr w:type="spellEnd"/>
      <w:r>
        <w:rPr>
          <w:rStyle w:val="Hervorhebung"/>
        </w:rPr>
        <w:t xml:space="preserve"> </w:t>
      </w:r>
      <w:proofErr w:type="spellStart"/>
      <w:r>
        <w:rPr>
          <w:rStyle w:val="Hervorhebung"/>
        </w:rPr>
        <w:t>Roads</w:t>
      </w:r>
      <w:proofErr w:type="spellEnd"/>
      <w:r>
        <w:rPr>
          <w:rStyle w:val="Hervorhebung"/>
        </w:rPr>
        <w:t xml:space="preserve"> </w:t>
      </w:r>
      <w:proofErr w:type="spellStart"/>
      <w:r>
        <w:rPr>
          <w:rStyle w:val="Hervorhebung"/>
        </w:rPr>
        <w:t>to</w:t>
      </w:r>
      <w:proofErr w:type="spellEnd"/>
      <w:r>
        <w:rPr>
          <w:rStyle w:val="Hervorhebung"/>
        </w:rPr>
        <w:t xml:space="preserve"> Quantum Gravity</w:t>
      </w:r>
      <w:r>
        <w:t>. New York: Basic Books.</w:t>
      </w:r>
      <w:r>
        <w:br/>
        <w:t xml:space="preserve">[9] Witten, E. (1996): </w:t>
      </w:r>
      <w:proofErr w:type="spellStart"/>
      <w:r>
        <w:rPr>
          <w:rStyle w:val="Hervorhebung"/>
        </w:rPr>
        <w:t>Reflections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Fate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Spacetime</w:t>
      </w:r>
      <w:proofErr w:type="spellEnd"/>
      <w:r>
        <w:t xml:space="preserve">. In: </w:t>
      </w:r>
      <w:r>
        <w:rPr>
          <w:rStyle w:val="Hervorhebung"/>
        </w:rPr>
        <w:t>Physics Today</w:t>
      </w:r>
      <w:r>
        <w:t>, 49(4), 24–30.</w:t>
      </w:r>
      <w:r>
        <w:br/>
        <w:t xml:space="preserve">[10] </w:t>
      </w:r>
      <w:proofErr w:type="spellStart"/>
      <w:r>
        <w:t>Rovelli</w:t>
      </w:r>
      <w:proofErr w:type="spellEnd"/>
      <w:r>
        <w:t xml:space="preserve">, C. (2021): </w:t>
      </w:r>
      <w:r>
        <w:rPr>
          <w:rStyle w:val="Hervorhebung"/>
        </w:rPr>
        <w:t xml:space="preserve">Helgoland: Making Sense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Quantum Revolution</w:t>
      </w:r>
      <w:r>
        <w:t>. London: Penguin Books.</w:t>
      </w:r>
      <w:r>
        <w:br/>
        <w:t xml:space="preserve">[11] </w:t>
      </w:r>
      <w:proofErr w:type="spellStart"/>
      <w:r>
        <w:t>Ladyman</w:t>
      </w:r>
      <w:proofErr w:type="spellEnd"/>
      <w:r>
        <w:t xml:space="preserve">, J. / Ross, D. (2007): </w:t>
      </w:r>
      <w:r>
        <w:rPr>
          <w:rStyle w:val="Hervorhebung"/>
        </w:rPr>
        <w:t xml:space="preserve">Every Thing </w:t>
      </w:r>
      <w:proofErr w:type="spellStart"/>
      <w:r>
        <w:rPr>
          <w:rStyle w:val="Hervorhebung"/>
        </w:rPr>
        <w:t>Must</w:t>
      </w:r>
      <w:proofErr w:type="spellEnd"/>
      <w:r>
        <w:rPr>
          <w:rStyle w:val="Hervorhebung"/>
        </w:rPr>
        <w:t xml:space="preserve"> Go: </w:t>
      </w:r>
      <w:proofErr w:type="spellStart"/>
      <w:r>
        <w:rPr>
          <w:rStyle w:val="Hervorhebung"/>
        </w:rPr>
        <w:t>Metaphysics</w:t>
      </w:r>
      <w:proofErr w:type="spellEnd"/>
      <w:r>
        <w:rPr>
          <w:rStyle w:val="Hervorhebung"/>
        </w:rPr>
        <w:t xml:space="preserve"> </w:t>
      </w:r>
      <w:proofErr w:type="spellStart"/>
      <w:r>
        <w:rPr>
          <w:rStyle w:val="Hervorhebung"/>
        </w:rPr>
        <w:t>Naturalized</w:t>
      </w:r>
      <w:proofErr w:type="spellEnd"/>
      <w:r>
        <w:t>. Oxford: Oxford University Press.</w:t>
      </w:r>
      <w:r>
        <w:br/>
        <w:t xml:space="preserve">[12] Goldblatt, R. (2006): </w:t>
      </w:r>
      <w:r>
        <w:rPr>
          <w:rStyle w:val="Hervorhebung"/>
        </w:rPr>
        <w:t xml:space="preserve">Topoi: The </w:t>
      </w:r>
      <w:proofErr w:type="spellStart"/>
      <w:r>
        <w:rPr>
          <w:rStyle w:val="Hervorhebung"/>
        </w:rPr>
        <w:t>Categorial</w:t>
      </w:r>
      <w:proofErr w:type="spellEnd"/>
      <w:r>
        <w:rPr>
          <w:rStyle w:val="Hervorhebung"/>
        </w:rPr>
        <w:t xml:space="preserve"> Analysis </w:t>
      </w:r>
      <w:proofErr w:type="spellStart"/>
      <w:r>
        <w:rPr>
          <w:rStyle w:val="Hervorhebung"/>
        </w:rPr>
        <w:t>of</w:t>
      </w:r>
      <w:proofErr w:type="spellEnd"/>
      <w:r>
        <w:rPr>
          <w:rStyle w:val="Hervorhebung"/>
        </w:rPr>
        <w:t xml:space="preserve"> </w:t>
      </w:r>
      <w:proofErr w:type="spellStart"/>
      <w:r>
        <w:rPr>
          <w:rStyle w:val="Hervorhebung"/>
        </w:rPr>
        <w:t>Logic</w:t>
      </w:r>
      <w:proofErr w:type="spellEnd"/>
      <w:r>
        <w:t>. Dover.</w:t>
      </w:r>
      <w:r>
        <w:br/>
        <w:t xml:space="preserve">[13] </w:t>
      </w:r>
      <w:proofErr w:type="spellStart"/>
      <w:r>
        <w:t>Barwise</w:t>
      </w:r>
      <w:proofErr w:type="spellEnd"/>
      <w:r>
        <w:t xml:space="preserve">, J. / Moss, L. (1996): </w:t>
      </w:r>
      <w:proofErr w:type="spellStart"/>
      <w:r>
        <w:rPr>
          <w:rStyle w:val="Hervorhebung"/>
        </w:rPr>
        <w:t>Vicious</w:t>
      </w:r>
      <w:proofErr w:type="spellEnd"/>
      <w:r>
        <w:rPr>
          <w:rStyle w:val="Hervorhebung"/>
        </w:rPr>
        <w:t xml:space="preserve"> </w:t>
      </w:r>
      <w:proofErr w:type="spellStart"/>
      <w:r>
        <w:rPr>
          <w:rStyle w:val="Hervorhebung"/>
        </w:rPr>
        <w:t>Circles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Mathematics</w:t>
      </w:r>
      <w:proofErr w:type="spellEnd"/>
      <w:r>
        <w:rPr>
          <w:rStyle w:val="Hervorhebung"/>
        </w:rPr>
        <w:t xml:space="preserve"> of Non-</w:t>
      </w:r>
      <w:proofErr w:type="spellStart"/>
      <w:r>
        <w:rPr>
          <w:rStyle w:val="Hervorhebung"/>
        </w:rPr>
        <w:t>Wellfounded</w:t>
      </w:r>
      <w:proofErr w:type="spellEnd"/>
      <w:r>
        <w:rPr>
          <w:rStyle w:val="Hervorhebung"/>
        </w:rPr>
        <w:t xml:space="preserve"> </w:t>
      </w:r>
      <w:proofErr w:type="spellStart"/>
      <w:r>
        <w:rPr>
          <w:rStyle w:val="Hervorhebung"/>
        </w:rPr>
        <w:t>Phenomena</w:t>
      </w:r>
      <w:proofErr w:type="spellEnd"/>
      <w:r>
        <w:t>. Stanford: CSLI Publications.</w:t>
      </w:r>
      <w:r>
        <w:br/>
        <w:t xml:space="preserve">[14] Ortega, J. M. / </w:t>
      </w:r>
      <w:proofErr w:type="spellStart"/>
      <w:r>
        <w:t>Rheinboldt</w:t>
      </w:r>
      <w:proofErr w:type="spellEnd"/>
      <w:r>
        <w:t xml:space="preserve">, W. C. (2000): </w:t>
      </w:r>
      <w:r>
        <w:rPr>
          <w:rStyle w:val="Hervorhebung"/>
        </w:rPr>
        <w:t xml:space="preserve">Iterative Solution </w:t>
      </w:r>
      <w:proofErr w:type="spellStart"/>
      <w:r>
        <w:rPr>
          <w:rStyle w:val="Hervorhebung"/>
        </w:rPr>
        <w:t>of</w:t>
      </w:r>
      <w:proofErr w:type="spellEnd"/>
      <w:r>
        <w:rPr>
          <w:rStyle w:val="Hervorhebung"/>
        </w:rPr>
        <w:t xml:space="preserve"> </w:t>
      </w:r>
      <w:proofErr w:type="spellStart"/>
      <w:r>
        <w:rPr>
          <w:rStyle w:val="Hervorhebung"/>
        </w:rPr>
        <w:t>Nonlinear</w:t>
      </w:r>
      <w:proofErr w:type="spellEnd"/>
      <w:r>
        <w:rPr>
          <w:rStyle w:val="Hervorhebung"/>
        </w:rPr>
        <w:t xml:space="preserve"> </w:t>
      </w:r>
      <w:proofErr w:type="spellStart"/>
      <w:r>
        <w:rPr>
          <w:rStyle w:val="Hervorhebung"/>
        </w:rPr>
        <w:t>Equations</w:t>
      </w:r>
      <w:proofErr w:type="spellEnd"/>
      <w:r>
        <w:rPr>
          <w:rStyle w:val="Hervorhebung"/>
        </w:rPr>
        <w:t xml:space="preserve"> in </w:t>
      </w:r>
      <w:proofErr w:type="spellStart"/>
      <w:r>
        <w:rPr>
          <w:rStyle w:val="Hervorhebung"/>
        </w:rPr>
        <w:t>Several</w:t>
      </w:r>
      <w:proofErr w:type="spellEnd"/>
      <w:r>
        <w:rPr>
          <w:rStyle w:val="Hervorhebung"/>
        </w:rPr>
        <w:t xml:space="preserve"> Variables</w:t>
      </w:r>
      <w:r>
        <w:t>. Philadelphia: SIAM.</w:t>
      </w:r>
      <w:r>
        <w:br/>
        <w:t xml:space="preserve">[15] </w:t>
      </w:r>
      <w:proofErr w:type="spellStart"/>
      <w:r>
        <w:t>Troelstra</w:t>
      </w:r>
      <w:proofErr w:type="spellEnd"/>
      <w:r>
        <w:t xml:space="preserve">, A. S. / van Dalen, D. (1988): </w:t>
      </w:r>
      <w:proofErr w:type="spellStart"/>
      <w:r>
        <w:rPr>
          <w:rStyle w:val="Hervorhebung"/>
        </w:rPr>
        <w:t>Constructivism</w:t>
      </w:r>
      <w:proofErr w:type="spellEnd"/>
      <w:r>
        <w:rPr>
          <w:rStyle w:val="Hervorhebung"/>
        </w:rPr>
        <w:t xml:space="preserve"> in </w:t>
      </w:r>
      <w:proofErr w:type="spellStart"/>
      <w:r>
        <w:rPr>
          <w:rStyle w:val="Hervorhebung"/>
        </w:rPr>
        <w:t>Mathematics</w:t>
      </w:r>
      <w:proofErr w:type="spellEnd"/>
      <w:r>
        <w:t>. North-Holland.</w:t>
      </w:r>
      <w:r>
        <w:br/>
        <w:t xml:space="preserve">[16] </w:t>
      </w:r>
      <w:proofErr w:type="spellStart"/>
      <w:r>
        <w:t>Barwise</w:t>
      </w:r>
      <w:proofErr w:type="spellEnd"/>
      <w:r>
        <w:t xml:space="preserve">, J. / Perry, J. (1983): </w:t>
      </w:r>
      <w:proofErr w:type="spellStart"/>
      <w:r>
        <w:rPr>
          <w:rStyle w:val="Hervorhebung"/>
        </w:rPr>
        <w:t>Situations</w:t>
      </w:r>
      <w:proofErr w:type="spellEnd"/>
      <w:r>
        <w:rPr>
          <w:rStyle w:val="Hervorhebung"/>
        </w:rPr>
        <w:t xml:space="preserve"> and </w:t>
      </w:r>
      <w:proofErr w:type="spellStart"/>
      <w:r>
        <w:rPr>
          <w:rStyle w:val="Hervorhebung"/>
        </w:rPr>
        <w:t>Attitudes</w:t>
      </w:r>
      <w:proofErr w:type="spellEnd"/>
      <w:r>
        <w:t>. Cambridge, MA: MIT Press.</w:t>
      </w:r>
      <w:r>
        <w:br/>
        <w:t xml:space="preserve">[17] Nicolis, G. / Prigogine, I. (1977): </w:t>
      </w:r>
      <w:r>
        <w:rPr>
          <w:rStyle w:val="Hervorhebung"/>
        </w:rPr>
        <w:t>Self-</w:t>
      </w:r>
      <w:proofErr w:type="spellStart"/>
      <w:r>
        <w:rPr>
          <w:rStyle w:val="Hervorhebung"/>
        </w:rPr>
        <w:t>Organization</w:t>
      </w:r>
      <w:proofErr w:type="spellEnd"/>
      <w:r>
        <w:rPr>
          <w:rStyle w:val="Hervorhebung"/>
        </w:rPr>
        <w:t xml:space="preserve"> in </w:t>
      </w:r>
      <w:proofErr w:type="spellStart"/>
      <w:r>
        <w:rPr>
          <w:rStyle w:val="Hervorhebung"/>
        </w:rPr>
        <w:t>Nonequilibrium</w:t>
      </w:r>
      <w:proofErr w:type="spellEnd"/>
      <w:r>
        <w:rPr>
          <w:rStyle w:val="Hervorhebung"/>
        </w:rPr>
        <w:t xml:space="preserve">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 xml:space="preserve">Gödel, Escher, Bach: An </w:t>
      </w:r>
      <w:proofErr w:type="spellStart"/>
      <w:r>
        <w:rPr>
          <w:rStyle w:val="Hervorhebung"/>
        </w:rPr>
        <w:t>Eternal</w:t>
      </w:r>
      <w:proofErr w:type="spellEnd"/>
      <w:r>
        <w:rPr>
          <w:rStyle w:val="Hervorhebung"/>
        </w:rPr>
        <w:t xml:space="preserve"> Golden </w:t>
      </w:r>
      <w:proofErr w:type="spellStart"/>
      <w:r>
        <w:rPr>
          <w:rStyle w:val="Hervorhebung"/>
        </w:rPr>
        <w:t>Braid</w:t>
      </w:r>
      <w:proofErr w:type="spellEnd"/>
      <w:r>
        <w:t>. Basic Books.</w:t>
      </w:r>
      <w:r>
        <w:br/>
        <w:t xml:space="preserve">[20] Foerster, H. von (2003):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New York: Springer.</w:t>
      </w:r>
      <w:r>
        <w:br/>
        <w:t xml:space="preserve">[21] Church, A. (1941): </w:t>
      </w:r>
      <w:r>
        <w:rPr>
          <w:rStyle w:val="Hervorhebung"/>
        </w:rPr>
        <w:t xml:space="preserve">The </w:t>
      </w:r>
      <w:proofErr w:type="spellStart"/>
      <w:r>
        <w:rPr>
          <w:rStyle w:val="Hervorhebung"/>
        </w:rPr>
        <w:t>Calculi</w:t>
      </w:r>
      <w:proofErr w:type="spellEnd"/>
      <w:r>
        <w:rPr>
          <w:rStyle w:val="Hervorhebung"/>
        </w:rPr>
        <w:t xml:space="preserve"> </w:t>
      </w:r>
      <w:proofErr w:type="spellStart"/>
      <w:r>
        <w:rPr>
          <w:rStyle w:val="Hervorhebung"/>
        </w:rPr>
        <w:t>of</w:t>
      </w:r>
      <w:proofErr w:type="spellEnd"/>
      <w:r>
        <w:rPr>
          <w:rStyle w:val="Hervorhebung"/>
        </w:rPr>
        <w:t xml:space="preserve"> Lambda </w:t>
      </w:r>
      <w:proofErr w:type="spellStart"/>
      <w:r>
        <w:rPr>
          <w:rStyle w:val="Hervorhebung"/>
        </w:rPr>
        <w:t>Conversion</w:t>
      </w:r>
      <w:proofErr w:type="spellEnd"/>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 xml:space="preserve">The </w:t>
      </w:r>
      <w:proofErr w:type="spellStart"/>
      <w:r>
        <w:rPr>
          <w:rStyle w:val="Hervorhebung"/>
        </w:rPr>
        <w:t>Philosophical</w:t>
      </w:r>
      <w:proofErr w:type="spellEnd"/>
      <w:r>
        <w:rPr>
          <w:rStyle w:val="Hervorhebung"/>
        </w:rPr>
        <w:t xml:space="preserve"> </w:t>
      </w:r>
      <w:proofErr w:type="spellStart"/>
      <w:r>
        <w:rPr>
          <w:rStyle w:val="Hervorhebung"/>
        </w:rPr>
        <w:t>Writings</w:t>
      </w:r>
      <w:proofErr w:type="spellEnd"/>
      <w:r>
        <w:rPr>
          <w:rStyle w:val="Hervorhebung"/>
        </w:rPr>
        <w:t xml:space="preserve"> </w:t>
      </w:r>
      <w:proofErr w:type="spellStart"/>
      <w:r>
        <w:rPr>
          <w:rStyle w:val="Hervorhebung"/>
        </w:rPr>
        <w:t>of</w:t>
      </w:r>
      <w:proofErr w:type="spellEnd"/>
      <w:r>
        <w:rPr>
          <w:rStyle w:val="Hervorhebung"/>
        </w:rPr>
        <w:t xml:space="preserve"> Niels Bohr</w:t>
      </w:r>
      <w:r>
        <w:t>, Vol. I. Oxford: Oxford University Press.</w:t>
      </w:r>
    </w:p>
    <w:p w14:paraId="1AA1A044" w14:textId="77777777" w:rsidR="00525928" w:rsidRDefault="00525928" w:rsidP="00525928">
      <w:pPr>
        <w:pStyle w:val="StandardWeb"/>
      </w:pPr>
      <w:r>
        <w:rPr>
          <w:rStyle w:val="Fett"/>
        </w:rPr>
        <w:t>4.4 Diskursive Modellierbarkeit von Wirklichkeit</w:t>
      </w:r>
      <w:r>
        <w:br/>
        <w:t xml:space="preserve">Ich begreife Wirklichkeit nicht als Gegebenheit, sondern als das Ergebnis symbolischer und diskursiver Modellierung. Das FRZK bietet mir dafür ein präzises Werkzeug, weil es Bedeutungsentstehung nicht ontologisch verortet, sondern als Funktion </w:t>
      </w:r>
      <w:proofErr w:type="spellStart"/>
      <w:r>
        <w:t>formalisierbarer</w:t>
      </w:r>
      <w:proofErr w:type="spellEnd"/>
      <w:r>
        <w:t xml:space="preserve"> Zuweisungen abbildet. Diskurse erscheinen in diesem Rahmen nicht als bloße Begleiterscheinungen kognitiver Prozesse, sondern als zentrale Operatoren, durch die Semantik, Struktur und Realität in einem funktionalen Raum erzeugt werden.</w:t>
      </w:r>
    </w:p>
    <w:p w14:paraId="458E20BA" w14:textId="77777777" w:rsidR="00525928" w:rsidRDefault="00953AC0" w:rsidP="00525928">
      <w:r>
        <w:pict w14:anchorId="42FF4C60">
          <v:rect id="_x0000_i1037" style="width:0;height:1.5pt" o:hralign="center" o:hrstd="t" o:hr="t" fillcolor="#a0a0a0" stroked="f"/>
        </w:pict>
      </w:r>
    </w:p>
    <w:p w14:paraId="788A591B" w14:textId="77777777" w:rsidR="00525928" w:rsidRDefault="00525928" w:rsidP="00525928">
      <w:pPr>
        <w:pStyle w:val="StandardWeb"/>
      </w:pPr>
      <w:r>
        <w:rPr>
          <w:rStyle w:val="Fett"/>
        </w:rPr>
        <w:t>4.4.1 Sprache als funktionaler Operator</w:t>
      </w:r>
      <w:r>
        <w:br/>
        <w:t xml:space="preserve">Sprache ist im FRZK kein Repräsentationsmedium, sondern ein rekursives Strukturwerkzeug. Ich verstehe sprachliche Akte als Operationen, die Bedeutung nicht transportieren, sondern erzeugen. Diese Sichtweise ist für mich zentral, weil sie mir erlaubt, jede Äußerung als Ereignis im Feld semantischer Differenzierung zu behandeln. Damit folge ich einer Linie, wie sie z. B. Krippendorff formuliert, wenn er betont, dass Kommunikation stets auf Selbstorganisation von Bedeutung zielt – nicht auf Informationsübertragung im klassischen Sinne (Krippendorff, Klaus, The </w:t>
      </w:r>
      <w:proofErr w:type="spellStart"/>
      <w:r>
        <w:t>Semantic</w:t>
      </w:r>
      <w:proofErr w:type="spellEnd"/>
      <w:r>
        <w:t xml:space="preserve"> Turn, 2006, Kap. </w:t>
      </w:r>
      <w:proofErr w:type="gramStart"/>
      <w:r>
        <w:t>3)[</w:t>
      </w:r>
      <w:proofErr w:type="gramEnd"/>
      <w:r>
        <w:t>25]. Auch Umberto Eco hat früh gezeigt, dass Zeichen stets in semantische Felder eingebettet sind und durch diese strukturiert werden (Eco, Umberto, Einführung in die Semiotik, 1972, S. 51–</w:t>
      </w:r>
      <w:proofErr w:type="gramStart"/>
      <w:r>
        <w:t>60)[</w:t>
      </w:r>
      <w:proofErr w:type="gramEnd"/>
      <w:r>
        <w:t>26].</w:t>
      </w:r>
    </w:p>
    <w:p w14:paraId="6E896355" w14:textId="77777777" w:rsidR="00525928" w:rsidRDefault="00953AC0" w:rsidP="00525928">
      <w:r>
        <w:pict w14:anchorId="5721D80A">
          <v:rect id="_x0000_i1038" style="width:0;height:1.5pt" o:hralign="center" o:hrstd="t" o:hr="t" fillcolor="#a0a0a0" stroked="f"/>
        </w:pict>
      </w:r>
    </w:p>
    <w:p w14:paraId="27B49DE7" w14:textId="77777777" w:rsidR="00525928" w:rsidRDefault="00525928" w:rsidP="00525928">
      <w:pPr>
        <w:pStyle w:val="StandardWeb"/>
      </w:pPr>
      <w:r>
        <w:rPr>
          <w:rStyle w:val="Fett"/>
        </w:rPr>
        <w:t>4.4.2 Diskurse als semantische Felder</w:t>
      </w:r>
      <w:r>
        <w:br/>
        <w:t xml:space="preserve">Diskurse sind für mich strukturierte semantische Felder. Sie entstehen durch regelhafte Verknüpfungen von Begriffen, Themen, Sprechakten und Narrativen. Ich beobachte dabei, wie bestimmte semantische Pfade bevorzugt, andere systematisch ausgeblendet werden. Das FRZK erlaubt mir, diese Dynamiken zu modellieren – nicht nur deskriptiv, sondern funktional: Ein Diskurs ist hier ein temporär stabilisiertes System von Zuweisungen, das durch bestimmte Operatoren (Framing, Bewertung, </w:t>
      </w:r>
      <w:proofErr w:type="spellStart"/>
      <w:r>
        <w:t>Narrativisierung</w:t>
      </w:r>
      <w:proofErr w:type="spellEnd"/>
      <w:r>
        <w:t>) erzeugt und aufrechterhalten wird. Diese Strukturauffassung ist kompatibel mit der Diskursanalyse bei Foucault, für den Diskurse keine bloßen Inhalte, sondern epistemische Formationen sind, die Wirklichkeit erzeugen (Foucault, Michel, Die Ordnung des Diskurses, 1971, S. 12–</w:t>
      </w:r>
      <w:proofErr w:type="gramStart"/>
      <w:r>
        <w:t>21)[</w:t>
      </w:r>
      <w:proofErr w:type="gramEnd"/>
      <w:r>
        <w:t>27].</w:t>
      </w:r>
    </w:p>
    <w:p w14:paraId="571A81A8" w14:textId="77777777" w:rsidR="00525928" w:rsidRDefault="00953AC0" w:rsidP="00525928">
      <w:r>
        <w:pict w14:anchorId="4869D751">
          <v:rect id="_x0000_i1039" style="width:0;height:1.5pt" o:hralign="center" o:hrstd="t" o:hr="t" fillcolor="#a0a0a0" stroked="f"/>
        </w:pict>
      </w:r>
    </w:p>
    <w:p w14:paraId="2EECE299" w14:textId="77777777" w:rsidR="00525928" w:rsidRDefault="00525928" w:rsidP="00525928">
      <w:pPr>
        <w:pStyle w:val="StandardWeb"/>
      </w:pPr>
      <w:r>
        <w:rPr>
          <w:rStyle w:val="Fett"/>
        </w:rPr>
        <w:t>4.4.3 Beobachtung im Medium symbolischer Welten</w:t>
      </w:r>
      <w:r>
        <w:br/>
        <w:t>Ich betrachte jede Beobachtung im FRZK auch als einen Akt im Medium symbolischer Welten. Beobachter sind in ihren epistemischen Zugriffen nie neutral, sondern stets situiert – in Sprache, Kultur, Praxis. Diese Situiertheit ist jedoch nicht defizitär, sondern konstitutiv. Claude Lévi-</w:t>
      </w:r>
      <w:proofErr w:type="spellStart"/>
      <w:r>
        <w:t>Strauss</w:t>
      </w:r>
      <w:proofErr w:type="spellEnd"/>
      <w:r>
        <w:t xml:space="preserve"> hat in seiner strukturalistischen Anthropologie deutlich gemacht, dass jede Wahrnehmung kulturell codiert ist – wir sehen nicht, „was ist“, sondern das, was unsere symbolische Ordnung sehen lässt (Lévi-</w:t>
      </w:r>
      <w:proofErr w:type="spellStart"/>
      <w:r>
        <w:t>Strauss</w:t>
      </w:r>
      <w:proofErr w:type="spellEnd"/>
      <w:r>
        <w:t>, Claude, Das wilde Denken, 1962, S. 9–</w:t>
      </w:r>
      <w:proofErr w:type="gramStart"/>
      <w:r>
        <w:t>13)[</w:t>
      </w:r>
      <w:proofErr w:type="gramEnd"/>
      <w:r>
        <w:t>28]. Diese Einsicht fließt direkt in die Struktur des FRZK ein: Jede Beobachtung ist eine symbolisch vermittelte Zuweisung innerhalb eines diskursiven Feldes.</w:t>
      </w:r>
    </w:p>
    <w:p w14:paraId="50BDD5E2" w14:textId="77777777" w:rsidR="00525928" w:rsidRDefault="00953AC0" w:rsidP="00525928">
      <w:r>
        <w:pict w14:anchorId="1F76168B">
          <v:rect id="_x0000_i1040" style="width:0;height:1.5pt" o:hralign="center" o:hrstd="t" o:hr="t" fillcolor="#a0a0a0" stroked="f"/>
        </w:pict>
      </w:r>
    </w:p>
    <w:p w14:paraId="1DC311D3" w14:textId="77777777" w:rsidR="00525928" w:rsidRDefault="00525928" w:rsidP="00525928">
      <w:pPr>
        <w:pStyle w:val="StandardWeb"/>
      </w:pPr>
      <w:r>
        <w:rPr>
          <w:rStyle w:val="Fett"/>
        </w:rPr>
        <w:t>4.4.4 Modellbildung als diskursive Praxis</w:t>
      </w:r>
      <w:r>
        <w:br/>
        <w:t xml:space="preserve">Für mich ist auch Modellbildung ein diskursiver Akt. Wenn ich eine formale Struktur entwickle, operiere ich nicht außerhalb der Sprache, sondern in einem intersubjektiv geteilten Feld von Begriffen, Differenzen und Argumentationslinien. Das FRZK nimmt diese Diskursgebundenheit nicht nur zur Kenntnis – es macht sie modelltheoretisch fruchtbar. Ähnlich wie </w:t>
      </w:r>
      <w:proofErr w:type="spellStart"/>
      <w:r>
        <w:t>Barwise</w:t>
      </w:r>
      <w:proofErr w:type="spellEnd"/>
      <w:r>
        <w:t xml:space="preserve"> und Perry „Situationen“ als semantisch strukturierte Informationsräume konzipieren (</w:t>
      </w:r>
      <w:proofErr w:type="spellStart"/>
      <w:r>
        <w:t>Barwise</w:t>
      </w:r>
      <w:proofErr w:type="spellEnd"/>
      <w:r>
        <w:t xml:space="preserve">, Jon / Perry, John, </w:t>
      </w:r>
      <w:proofErr w:type="spellStart"/>
      <w:r>
        <w:t>Situations</w:t>
      </w:r>
      <w:proofErr w:type="spellEnd"/>
      <w:r>
        <w:t xml:space="preserve"> and </w:t>
      </w:r>
      <w:proofErr w:type="spellStart"/>
      <w:r>
        <w:t>Attitudes</w:t>
      </w:r>
      <w:proofErr w:type="spellEnd"/>
      <w:r>
        <w:t>, 1983, S. 4–</w:t>
      </w:r>
      <w:proofErr w:type="gramStart"/>
      <w:r>
        <w:t>15)[</w:t>
      </w:r>
      <w:proofErr w:type="gramEnd"/>
      <w:r>
        <w:t>16], begreife ich Modelle als verdichtete diskursive Konstellationen, die Bedeutung nicht abbilden, sondern erzeugen. Modellbildung ist dann nicht Abstraktion, sondern aktive Semantikproduktion.</w:t>
      </w:r>
    </w:p>
    <w:p w14:paraId="5F8F9382" w14:textId="77777777" w:rsidR="00525928" w:rsidRDefault="00953AC0" w:rsidP="00525928">
      <w:r>
        <w:pict w14:anchorId="104B9D5A">
          <v:rect id="_x0000_i1041" style="width:0;height:1.5pt" o:hralign="center" o:hrstd="t" o:hr="t" fillcolor="#a0a0a0" stroked="f"/>
        </w:pict>
      </w:r>
    </w:p>
    <w:p w14:paraId="221AC37C" w14:textId="77777777" w:rsidR="00525928" w:rsidRDefault="00525928" w:rsidP="00525928">
      <w:pPr>
        <w:pStyle w:val="StandardWeb"/>
      </w:pPr>
      <w:r>
        <w:rPr>
          <w:rStyle w:val="Fett"/>
        </w:rPr>
        <w:t xml:space="preserve">4.4.5 Semantische </w:t>
      </w:r>
      <w:proofErr w:type="spellStart"/>
      <w:r>
        <w:rPr>
          <w:rStyle w:val="Fett"/>
        </w:rPr>
        <w:t>Strukturierbarkeit</w:t>
      </w:r>
      <w:proofErr w:type="spellEnd"/>
      <w:r>
        <w:rPr>
          <w:rStyle w:val="Fett"/>
        </w:rPr>
        <w:t xml:space="preserve"> als Vorhersage</w:t>
      </w:r>
      <w:r>
        <w:br/>
        <w:t>Das FRZK macht schließlich die strukturelle Vorhersage, dass jede symbolische Ordnung – sei es ein Begriff, ein Diskurs oder ein Modell – durch rekursive Anwendung funktionaler Operatoren erzeugt und verändert werden kann. Diese Vorhersage ist nicht empirisch, sondern logisch motiviert: Wenn Bedeutung durch Zuweisung entsteht, dann ist jede Bedeutungsstruktur prinzipiell rekonstruierbar. Ich kann also nicht nur sagen, was ein System bedeutet, sondern wie es zu dieser Bedeutung kommt – und unter welchen Bedingungen sich diese Bedeutung verändern lässt. In diesem Sinne ist das FRZK für mich ein Modell epistemischer Transparenz: Es erlaubt mir, die symbolischen Operationen sichtbar zu machen, durch die wir uns Welt erschließen.</w:t>
      </w:r>
    </w:p>
    <w:p w14:paraId="77CA3D0B" w14:textId="77777777" w:rsidR="00525928" w:rsidRDefault="00953AC0" w:rsidP="00525928">
      <w:r>
        <w:pict w14:anchorId="3FE04AC8">
          <v:rect id="_x0000_i1042" style="width:0;height:1.5pt" o:hralign="center" o:hrstd="t" o:hr="t" fillcolor="#a0a0a0" stroked="f"/>
        </w:pict>
      </w:r>
    </w:p>
    <w:p w14:paraId="2494B666" w14:textId="77777777" w:rsidR="00525928" w:rsidRDefault="00525928" w:rsidP="00525928">
      <w:pPr>
        <w:pStyle w:val="berschrift4"/>
      </w:pPr>
      <w:r>
        <w:rPr>
          <w:rFonts w:ascii="Segoe UI Emoji" w:hAnsi="Segoe UI Emoji" w:cs="Segoe UI Emoji"/>
        </w:rPr>
        <w:t>📑</w:t>
      </w:r>
      <w:r>
        <w:t xml:space="preserve"> </w:t>
      </w:r>
      <w:r>
        <w:rPr>
          <w:rStyle w:val="Fett"/>
          <w:b w:val="0"/>
          <w:bCs w:val="0"/>
        </w:rPr>
        <w:t>4) Neu gefundene Quellen</w:t>
      </w:r>
    </w:p>
    <w:p w14:paraId="78263401" w14:textId="77777777" w:rsidR="00525928" w:rsidRDefault="00525928" w:rsidP="00525928">
      <w:pPr>
        <w:pStyle w:val="StandardWeb"/>
      </w:pPr>
      <w:r>
        <w:t xml:space="preserve">[25] Krippendorff, Klaus (2006): The </w:t>
      </w:r>
      <w:proofErr w:type="spellStart"/>
      <w:r>
        <w:t>Semantic</w:t>
      </w:r>
      <w:proofErr w:type="spellEnd"/>
      <w:r>
        <w:t xml:space="preserve"> Turn. A New </w:t>
      </w:r>
      <w:proofErr w:type="spellStart"/>
      <w:r>
        <w:t>Foundation</w:t>
      </w:r>
      <w:proofErr w:type="spellEnd"/>
      <w:r>
        <w:t xml:space="preserve"> </w:t>
      </w:r>
      <w:proofErr w:type="spellStart"/>
      <w:r>
        <w:t>for</w:t>
      </w:r>
      <w:proofErr w:type="spellEnd"/>
      <w:r>
        <w:t xml:space="preserve"> Design. Boca </w:t>
      </w:r>
      <w:proofErr w:type="spellStart"/>
      <w:r>
        <w:t>Raton</w:t>
      </w:r>
      <w:proofErr w:type="spellEnd"/>
      <w:r>
        <w:t>: CRC Press.</w:t>
      </w:r>
      <w:r>
        <w:br/>
        <w:t>[26] Eco, Umberto (1972): Einführung in die Semiotik. München: Fink Verlag.</w:t>
      </w:r>
      <w:r>
        <w:br/>
        <w:t>[27] Foucault, Michel (1971): Die Ordnung des Diskurses. Frankfurt am Main: Suhrkamp.</w:t>
      </w:r>
      <w:r>
        <w:br/>
        <w:t>[28] Lévi-</w:t>
      </w:r>
      <w:proofErr w:type="spellStart"/>
      <w:r>
        <w:t>Strauss</w:t>
      </w:r>
      <w:proofErr w:type="spellEnd"/>
      <w:r>
        <w:t>, Claude (1962): Das wilde Denken. Frankfurt am Main: Suhrkamp.</w:t>
      </w:r>
    </w:p>
    <w:p w14:paraId="76848F18" w14:textId="77777777" w:rsidR="00525928" w:rsidRDefault="00525928" w:rsidP="00525928">
      <w:pPr>
        <w:pStyle w:val="StandardWeb"/>
      </w:pPr>
      <w:r>
        <w:rPr>
          <w:rStyle w:val="Fett"/>
        </w:rPr>
        <w:t>4.5 Dynamik von Bedeutungsfeldern und semantische Attraktoren</w:t>
      </w:r>
      <w:r>
        <w:br/>
        <w:t>Ich begreife Bedeutung nicht als feste Entität, sondern als dynamischen Zustand in einem semantischen Feld. Im FRZK wird Bedeutung als Funktion eines komplexen Wechselspiels zwischen Raumstruktur, kognitiven Operatoren und kontextsensitiver Semantik modelliert. Dieses Verständnis erlaubt es mir, Bedeutungen nicht nur als Ergebnisse von Zuweisungen, sondern als energetisch strukturierte Felddynamiken zu betrachten – mit lokal stabilen Zentren (Attraktoren), Übergangszonen und semantischen Pfaden. Damit eröffnen sich neue Möglichkeiten, Bedeutungswandel, Stabilisierung und Diskursverschiebung präzise zu beschreiben.</w:t>
      </w:r>
    </w:p>
    <w:p w14:paraId="56727C69" w14:textId="77777777" w:rsidR="00525928" w:rsidRDefault="00953AC0" w:rsidP="00525928">
      <w:r>
        <w:pict w14:anchorId="74D52ABF">
          <v:rect id="_x0000_i1043" style="width:0;height:1.5pt" o:hralign="center" o:hrstd="t" o:hr="t" fillcolor="#a0a0a0" stroked="f"/>
        </w:pict>
      </w:r>
    </w:p>
    <w:p w14:paraId="011BA92E" w14:textId="77777777" w:rsidR="00525928" w:rsidRDefault="00525928" w:rsidP="00525928">
      <w:pPr>
        <w:pStyle w:val="StandardWeb"/>
      </w:pPr>
      <w:r>
        <w:rPr>
          <w:rStyle w:val="Fett"/>
        </w:rPr>
        <w:t>4.5.1 Semantische Felder als dynamische Konfigurationen</w:t>
      </w:r>
      <w:r>
        <w:br/>
        <w:t xml:space="preserve">Bedeutungsfelder erscheinen für mich als topologisch strukturierte Räume, in denen Relationen zwischen Konzepten, Begriffen und symbolischen Kontexten organisiert sind. Diese Felder sind nicht starr, sondern emergente Konfigurationen, die auf Zuweisung, Wiederholung, Kontextmodulation und Systemrückkopplung reagieren. Ich sehe hier eine Parallele zur Theorie der </w:t>
      </w:r>
      <w:proofErr w:type="spellStart"/>
      <w:r>
        <w:t>conceptual</w:t>
      </w:r>
      <w:proofErr w:type="spellEnd"/>
      <w:r>
        <w:t xml:space="preserve"> </w:t>
      </w:r>
      <w:proofErr w:type="spellStart"/>
      <w:r>
        <w:t>spaces</w:t>
      </w:r>
      <w:proofErr w:type="spellEnd"/>
      <w:r>
        <w:t xml:space="preserve"> von </w:t>
      </w:r>
      <w:proofErr w:type="spellStart"/>
      <w:r>
        <w:t>Gärdenfors</w:t>
      </w:r>
      <w:proofErr w:type="spellEnd"/>
      <w:r>
        <w:t xml:space="preserve">, in der Bedeutungsrelationen als geometrische Distanzen modelliert werden – was erlaubt, Ähnlichkeit, </w:t>
      </w:r>
      <w:proofErr w:type="spellStart"/>
      <w:r>
        <w:t>Metaphernbildung</w:t>
      </w:r>
      <w:proofErr w:type="spellEnd"/>
      <w:r>
        <w:t xml:space="preserve"> und Kategorisierung formal zu beschreiben (</w:t>
      </w:r>
      <w:proofErr w:type="spellStart"/>
      <w:r>
        <w:t>Gärdenfors</w:t>
      </w:r>
      <w:proofErr w:type="spellEnd"/>
      <w:r>
        <w:t xml:space="preserve">, Peter, </w:t>
      </w:r>
      <w:proofErr w:type="spellStart"/>
      <w:r>
        <w:t>Conceptual</w:t>
      </w:r>
      <w:proofErr w:type="spellEnd"/>
      <w:r>
        <w:t xml:space="preserve"> Spaces, 2000, S. 14–</w:t>
      </w:r>
      <w:proofErr w:type="gramStart"/>
      <w:r>
        <w:t>37)[</w:t>
      </w:r>
      <w:proofErr w:type="gramEnd"/>
      <w:r>
        <w:t>29]. Im FRZK erscheinen diese semantischen Felder als funktional erzeugte Strukturen, deren Stabilität durch semantische Attraktoren gehalten wird.</w:t>
      </w:r>
    </w:p>
    <w:p w14:paraId="1D3605CE" w14:textId="77777777" w:rsidR="00525928" w:rsidRDefault="00953AC0" w:rsidP="00525928">
      <w:r>
        <w:pict w14:anchorId="30D5DE71">
          <v:rect id="_x0000_i1044" style="width:0;height:1.5pt" o:hralign="center" o:hrstd="t" o:hr="t" fillcolor="#a0a0a0" stroked="f"/>
        </w:pict>
      </w:r>
    </w:p>
    <w:p w14:paraId="3C897D3D" w14:textId="77777777" w:rsidR="00525928" w:rsidRDefault="00525928" w:rsidP="00525928">
      <w:pPr>
        <w:pStyle w:val="StandardWeb"/>
      </w:pPr>
      <w:r>
        <w:rPr>
          <w:rStyle w:val="Fett"/>
        </w:rPr>
        <w:t>4.5.2 Attraktoren als semantische Fixpunkte</w:t>
      </w:r>
      <w:r>
        <w:br/>
        <w:t xml:space="preserve">Ein Attraktor ist für mich kein statischer Begriffskern, sondern eine Zone semantischer Verdichtung, die über systeminterne Prozesse stabilisiert wird. Ähnlich wie in dynamischen Systemen physikalischer Natur entsteht hier eine Tendenz zur Konvergenz – Bedeutungen „ziehen“ andere Bedeutungen in ihre Nähe. Diese Vorstellung lehnt sich an Konzepte der </w:t>
      </w:r>
      <w:proofErr w:type="spellStart"/>
      <w:r>
        <w:t>Emergenztheorie</w:t>
      </w:r>
      <w:proofErr w:type="spellEnd"/>
      <w:r>
        <w:t xml:space="preserve"> an, etwa bei Holland, wo semantische Strukturen als Resultat evolutionärer Rückkopplung beschrieben werden (Holland, John H., </w:t>
      </w:r>
      <w:proofErr w:type="spellStart"/>
      <w:r>
        <w:t>Emergence</w:t>
      </w:r>
      <w:proofErr w:type="spellEnd"/>
      <w:r>
        <w:t xml:space="preserve">: </w:t>
      </w:r>
      <w:proofErr w:type="spellStart"/>
      <w:r>
        <w:t>From</w:t>
      </w:r>
      <w:proofErr w:type="spellEnd"/>
      <w:r>
        <w:t xml:space="preserve"> Chaos </w:t>
      </w:r>
      <w:proofErr w:type="spellStart"/>
      <w:r>
        <w:t>to</w:t>
      </w:r>
      <w:proofErr w:type="spellEnd"/>
      <w:r>
        <w:t xml:space="preserve"> Order, 1998, S. 31–</w:t>
      </w:r>
      <w:proofErr w:type="gramStart"/>
      <w:r>
        <w:t>52)[</w:t>
      </w:r>
      <w:proofErr w:type="gramEnd"/>
      <w:r>
        <w:t xml:space="preserve">30]. Auch im Diskurs lassen sich solche Attraktoren beobachten – </w:t>
      </w:r>
      <w:proofErr w:type="gramStart"/>
      <w:r>
        <w:t>etwa</w:t>
      </w:r>
      <w:proofErr w:type="gramEnd"/>
      <w:r>
        <w:t xml:space="preserve"> wenn Begriffe wie „Nachhaltigkeit“ oder „Freiheit“ semantisch aufgeladen und interdisziplinär verankert sind.</w:t>
      </w:r>
    </w:p>
    <w:p w14:paraId="0196647E" w14:textId="77777777" w:rsidR="00525928" w:rsidRDefault="00953AC0" w:rsidP="00525928">
      <w:r>
        <w:pict w14:anchorId="17C37509">
          <v:rect id="_x0000_i1045" style="width:0;height:1.5pt" o:hralign="center" o:hrstd="t" o:hr="t" fillcolor="#a0a0a0" stroked="f"/>
        </w:pict>
      </w:r>
    </w:p>
    <w:p w14:paraId="0199F0F9" w14:textId="77777777" w:rsidR="00525928" w:rsidRDefault="00525928" w:rsidP="00525928">
      <w:pPr>
        <w:pStyle w:val="StandardWeb"/>
      </w:pPr>
      <w:r>
        <w:rPr>
          <w:rStyle w:val="Fett"/>
        </w:rPr>
        <w:t>4.5.3 Semantische Drift und Re-Strukturierung</w:t>
      </w:r>
      <w:r>
        <w:br/>
        <w:t>Bedeutung ist nie dauerhaft fixiert. Ich beobachte immer wieder, wie Bedeutungsfelder „driften“ – durch Kontextverschiebung, neue Narrative oder ironische Brechung. Diese Drift kann als langsamer Übergang verstanden werden, oft begleitet von temporärer Instabilität. Im FRZK beschreibe ich diesen Prozess durch die Veränderung der semantischen Potentialstruktur. Die Drift wird hier nicht als Störung, sondern als Ausdruck reflexiver Systemoffenheit verstanden. Ähnlich wie Reckwitz kulturelle Praktiken als kontingente, aber strukturierte Semantisierungen beschreibt (Reckwitz, Andreas, Die Erfindung der Kreativität, 2012, S. 82–</w:t>
      </w:r>
      <w:proofErr w:type="gramStart"/>
      <w:r>
        <w:t>89)[</w:t>
      </w:r>
      <w:proofErr w:type="gramEnd"/>
      <w:r>
        <w:t xml:space="preserve">32], begreife ich solche Driftprozesse als strukturelle Bewegung innerhalb des semantischen Feldes – inklusive </w:t>
      </w:r>
      <w:proofErr w:type="spellStart"/>
      <w:r>
        <w:t>Reattribution</w:t>
      </w:r>
      <w:proofErr w:type="spellEnd"/>
      <w:r>
        <w:t>, Umwertung oder Framing.</w:t>
      </w:r>
    </w:p>
    <w:p w14:paraId="09BE209B" w14:textId="77777777" w:rsidR="00525928" w:rsidRDefault="00953AC0" w:rsidP="00525928">
      <w:r>
        <w:pict w14:anchorId="406DA7E5">
          <v:rect id="_x0000_i1046" style="width:0;height:1.5pt" o:hralign="center" o:hrstd="t" o:hr="t" fillcolor="#a0a0a0" stroked="f"/>
        </w:pict>
      </w:r>
    </w:p>
    <w:p w14:paraId="5DF5965C" w14:textId="77777777" w:rsidR="00525928" w:rsidRDefault="00525928" w:rsidP="00525928">
      <w:pPr>
        <w:pStyle w:val="StandardWeb"/>
      </w:pPr>
      <w:r>
        <w:rPr>
          <w:rStyle w:val="Fett"/>
        </w:rPr>
        <w:t>4.5.4 Interdisziplinäre Anschlussfähigkeit</w:t>
      </w:r>
      <w:r>
        <w:br/>
        <w:t xml:space="preserve">Das Modell ist anschlussfähig </w:t>
      </w:r>
      <w:proofErr w:type="gramStart"/>
      <w:r>
        <w:t>an mehrere disziplinäre Diskurse</w:t>
      </w:r>
      <w:proofErr w:type="gramEnd"/>
      <w:r>
        <w:t>: In der Kognitionswissenschaft wird Bedeutung zunehmend als dynamisches Netzwerk verstanden; in der Linguistik existieren Konzepte wie Frame-Semantik und semantische Prototypenmodelle; in der Diskurstheorie wiederum wird Bedeutung als Ergebnis performativer Praktiken gefasst. Das FRZK integriert diese Perspektiven, indem es Bedeutungsfelder als emergente Operatorlandschaften begreift. Besonders prägend war für mich die Konzeptualisierungslogik bei Fauconnier und Turner, die zeigen, dass „</w:t>
      </w:r>
      <w:proofErr w:type="spellStart"/>
      <w:r>
        <w:t>conceptual</w:t>
      </w:r>
      <w:proofErr w:type="spellEnd"/>
      <w:r>
        <w:t xml:space="preserve"> </w:t>
      </w:r>
      <w:proofErr w:type="spellStart"/>
      <w:r>
        <w:t>blending</w:t>
      </w:r>
      <w:proofErr w:type="spellEnd"/>
      <w:r>
        <w:t xml:space="preserve">“ nicht auf statische Begriffe, sondern auf operative Kombinationen basiert (Fauconnier, Gilles / Turner, Mark, The Way </w:t>
      </w:r>
      <w:proofErr w:type="spellStart"/>
      <w:r>
        <w:t>We</w:t>
      </w:r>
      <w:proofErr w:type="spellEnd"/>
      <w:r>
        <w:t xml:space="preserve"> Think, 2002, S. 38–</w:t>
      </w:r>
      <w:proofErr w:type="gramStart"/>
      <w:r>
        <w:t>59)[</w:t>
      </w:r>
      <w:proofErr w:type="gramEnd"/>
      <w:r>
        <w:t>31]. Diese dynamische Kopplung spiegelt sich auch in den Strukturierungsprozessen des FRZK wider.</w:t>
      </w:r>
    </w:p>
    <w:p w14:paraId="319633E4" w14:textId="77777777" w:rsidR="00525928" w:rsidRDefault="00953AC0" w:rsidP="00525928">
      <w:r>
        <w:pict w14:anchorId="49CEDCEC">
          <v:rect id="_x0000_i1047" style="width:0;height:1.5pt" o:hralign="center" o:hrstd="t" o:hr="t" fillcolor="#a0a0a0" stroked="f"/>
        </w:pict>
      </w:r>
    </w:p>
    <w:p w14:paraId="6A5184D9" w14:textId="77777777" w:rsidR="00525928" w:rsidRDefault="00525928" w:rsidP="00525928">
      <w:pPr>
        <w:pStyle w:val="StandardWeb"/>
      </w:pPr>
      <w:r>
        <w:rPr>
          <w:rStyle w:val="Fett"/>
        </w:rPr>
        <w:t>4.5.5 Beweisbarkeit im funktionalen Rahmen</w:t>
      </w:r>
      <w:r>
        <w:br/>
        <w:t xml:space="preserve">Die „Beweisbarkeit“ der dynamischen Struktur von Bedeutungsfeldern liegt im FRZK nicht in empirischer Messbarkeit, sondern in der Kohärenz des funktionalen Modells selbst. Wenn Bedeutung aus funktionaler Zuweisung hervorgeht, dann ist ein Modell, das diese Zuweisung beschreibt, auch in der Lage, deren Veränderbarkeit systematisch zu prognostizieren. Bedeutungen sind nur dann stabil, wenn sie im Feldsystem durch Attraktoren gehalten und durch Systemprozesse aufrechterhalten werden – andernfalls sind sie prinzipiell </w:t>
      </w:r>
      <w:proofErr w:type="spellStart"/>
      <w:r>
        <w:t>rekonfigurierbar</w:t>
      </w:r>
      <w:proofErr w:type="spellEnd"/>
      <w:r>
        <w:t xml:space="preserve">. Dies entspricht auch der Perspektive von Krippendorff, der in seiner Kybernetik der Bedeutung betont, dass semantische Stabilität immer ein Ergebnis operativer Re-Einbettung ist (Krippendorff, Klaus, The </w:t>
      </w:r>
      <w:proofErr w:type="spellStart"/>
      <w:r>
        <w:t>Semantic</w:t>
      </w:r>
      <w:proofErr w:type="spellEnd"/>
      <w:r>
        <w:t xml:space="preserve"> Turn, 2006, Kap. </w:t>
      </w:r>
      <w:proofErr w:type="gramStart"/>
      <w:r>
        <w:t>3)[</w:t>
      </w:r>
      <w:proofErr w:type="gramEnd"/>
      <w:r>
        <w:t>25].</w:t>
      </w:r>
    </w:p>
    <w:p w14:paraId="54625C90" w14:textId="77777777" w:rsidR="00525928" w:rsidRDefault="00953AC0" w:rsidP="00525928">
      <w:r>
        <w:pict w14:anchorId="1FFE36AF">
          <v:rect id="_x0000_i1048" style="width:0;height:1.5pt" o:hralign="center" o:hrstd="t" o:hr="t" fillcolor="#a0a0a0" stroked="f"/>
        </w:pict>
      </w:r>
    </w:p>
    <w:p w14:paraId="5C85D115" w14:textId="77777777" w:rsidR="00525928" w:rsidRDefault="00525928" w:rsidP="00525928">
      <w:pPr>
        <w:pStyle w:val="berschrift4"/>
      </w:pPr>
      <w:r>
        <w:rPr>
          <w:rFonts w:ascii="Segoe UI Emoji" w:hAnsi="Segoe UI Emoji" w:cs="Segoe UI Emoji"/>
        </w:rPr>
        <w:t>📑</w:t>
      </w:r>
      <w:r>
        <w:t xml:space="preserve"> </w:t>
      </w:r>
      <w:r>
        <w:rPr>
          <w:rStyle w:val="Fett"/>
          <w:b w:val="0"/>
          <w:bCs w:val="0"/>
        </w:rPr>
        <w:t>4) Neu gefundene Quellen</w:t>
      </w:r>
    </w:p>
    <w:p w14:paraId="14B30B7E" w14:textId="77777777" w:rsidR="00525928" w:rsidRDefault="00525928" w:rsidP="00525928">
      <w:pPr>
        <w:pStyle w:val="StandardWeb"/>
      </w:pPr>
      <w:r>
        <w:t xml:space="preserve">[29] </w:t>
      </w:r>
      <w:proofErr w:type="spellStart"/>
      <w:r>
        <w:t>Gärdenfors</w:t>
      </w:r>
      <w:proofErr w:type="spellEnd"/>
      <w:r>
        <w:t xml:space="preserve">, Peter (2000): </w:t>
      </w:r>
      <w:proofErr w:type="spellStart"/>
      <w:r>
        <w:t>Conceptual</w:t>
      </w:r>
      <w:proofErr w:type="spellEnd"/>
      <w:r>
        <w:t xml:space="preserve"> Spaces. Cambridge, MA: MIT Press.</w:t>
      </w:r>
      <w:r>
        <w:br/>
        <w:t xml:space="preserve">[30] Holland, John H. (1998): </w:t>
      </w:r>
      <w:proofErr w:type="spellStart"/>
      <w:r>
        <w:t>Emergence</w:t>
      </w:r>
      <w:proofErr w:type="spellEnd"/>
      <w:r>
        <w:t xml:space="preserve">: </w:t>
      </w:r>
      <w:proofErr w:type="spellStart"/>
      <w:r>
        <w:t>From</w:t>
      </w:r>
      <w:proofErr w:type="spellEnd"/>
      <w:r>
        <w:t xml:space="preserve"> Chaos </w:t>
      </w:r>
      <w:proofErr w:type="spellStart"/>
      <w:r>
        <w:t>to</w:t>
      </w:r>
      <w:proofErr w:type="spellEnd"/>
      <w:r>
        <w:t xml:space="preserve"> Order. Oxford: Oxford University Press.</w:t>
      </w:r>
      <w:r>
        <w:br/>
        <w:t xml:space="preserve">[31] Fauconnier, Gilles / Turner, Mark (2002): The Way </w:t>
      </w:r>
      <w:proofErr w:type="spellStart"/>
      <w:r>
        <w:t>We</w:t>
      </w:r>
      <w:proofErr w:type="spellEnd"/>
      <w:r>
        <w:t xml:space="preserve"> Think: </w:t>
      </w:r>
      <w:proofErr w:type="spellStart"/>
      <w:r>
        <w:t>Conceptual</w:t>
      </w:r>
      <w:proofErr w:type="spellEnd"/>
      <w:r>
        <w:t xml:space="preserve"> Blending and </w:t>
      </w:r>
      <w:proofErr w:type="spellStart"/>
      <w:r>
        <w:t>the</w:t>
      </w:r>
      <w:proofErr w:type="spellEnd"/>
      <w:r>
        <w:t xml:space="preserve"> </w:t>
      </w:r>
      <w:proofErr w:type="spellStart"/>
      <w:r>
        <w:t>Mind’s</w:t>
      </w:r>
      <w:proofErr w:type="spellEnd"/>
      <w:r>
        <w:t xml:space="preserve"> Hidden </w:t>
      </w:r>
      <w:proofErr w:type="spellStart"/>
      <w:r>
        <w:t>Complexities</w:t>
      </w:r>
      <w:proofErr w:type="spellEnd"/>
      <w:r>
        <w:t>. New York: Basic Books.</w:t>
      </w:r>
      <w:r>
        <w:br/>
        <w:t>[32] Reckwitz, Andreas (2012): Die Erfindung der Kreativität. Berlin: Suhrkamp.</w:t>
      </w:r>
    </w:p>
    <w:p w14:paraId="24A47CDA" w14:textId="52C6B1F2" w:rsidR="00525928" w:rsidRDefault="00525928" w:rsidP="00953AC0">
      <w:pPr>
        <w:pStyle w:val="StandardWeb"/>
      </w:pPr>
      <w:r>
        <w:rPr>
          <w:rStyle w:val="Fett"/>
        </w:rPr>
        <w:t>4.6 Transformierbarkeit symbolischer Ordnungen durch Reflexion</w:t>
      </w:r>
      <w:r>
        <w:br/>
        <w:t xml:space="preserve">Ich habe im Laufe meiner Arbeit immer wieder erfahren: Symbolische Ordnungen sind kein stabiler Hintergrund, auf dem sich Erkenntnis abspielt – sie sind selbst Teil des Spiels. Sie strukturieren, was gesagt, gedacht, gefühlt und getan werden darf – und zugleich sind sie durch Reflexion veränderbar. </w:t>
      </w:r>
      <w:r w:rsidR="00953AC0">
        <w:t xml:space="preserve">Im FRZK wird die </w:t>
      </w:r>
      <w:r w:rsidR="00953AC0">
        <w:rPr>
          <w:rStyle w:val="Fett"/>
        </w:rPr>
        <w:t>Transformierbarkeit</w:t>
      </w:r>
      <w:r w:rsidR="00953AC0">
        <w:t xml:space="preserve"> von Symbolsystemen nicht nur als philosophische Idee präsentiert – sie wird greifbar, messbar und </w:t>
      </w:r>
      <w:r w:rsidR="00953AC0">
        <w:rPr>
          <w:rStyle w:val="Fett"/>
        </w:rPr>
        <w:t>modellerlebbar</w:t>
      </w:r>
      <w:r w:rsidR="00953AC0">
        <w:t xml:space="preserve">. Hier wird deutlich: </w:t>
      </w:r>
      <w:r w:rsidR="00953AC0">
        <w:rPr>
          <w:rStyle w:val="Fett"/>
        </w:rPr>
        <w:t>Höhere Operatoren</w:t>
      </w:r>
      <w:r w:rsidR="00953AC0">
        <w:t xml:space="preserve">, die auf semantische Felder wirken, sind nicht nur abstrakte Begriffe, sondern konkrete </w:t>
      </w:r>
      <w:r w:rsidR="00953AC0">
        <w:rPr>
          <w:rStyle w:val="Fett"/>
        </w:rPr>
        <w:t>Werkzeuge</w:t>
      </w:r>
      <w:r w:rsidR="00953AC0">
        <w:t xml:space="preserve">, die </w:t>
      </w:r>
      <w:r w:rsidR="00953AC0">
        <w:rPr>
          <w:rStyle w:val="Fett"/>
        </w:rPr>
        <w:t>neue Realitäten schaffen</w:t>
      </w:r>
      <w:r w:rsidR="00953AC0">
        <w:t>.</w:t>
      </w:r>
      <w:r w:rsidR="00953AC0">
        <w:pict w14:anchorId="35C410EF">
          <v:rect id="_x0000_i1049" style="width:0;height:1.5pt" o:hralign="center" o:hrstd="t" o:hr="t" fillcolor="#a0a0a0" stroked="f"/>
        </w:pict>
      </w:r>
    </w:p>
    <w:p w14:paraId="55568844" w14:textId="77777777" w:rsidR="00525928" w:rsidRDefault="00525928" w:rsidP="00525928">
      <w:pPr>
        <w:pStyle w:val="StandardWeb"/>
      </w:pPr>
      <w:r>
        <w:rPr>
          <w:rStyle w:val="Fett"/>
        </w:rPr>
        <w:t>4.6.1 Symbolische Ordnung als strukturierende Semantik</w:t>
      </w:r>
      <w:r>
        <w:br/>
        <w:t>Symbolische Ordnungen begreife ich als strukturierte Netzwerke von Zeichen, Bedeutungen, Narrativen und normativen Erwartungen, die kollektive Wirklichkeitsdeutungen stabilisieren. Solche Ordnungen sind weder natürlich noch notwendig – sie sind durch Praxis, Sprache und soziale Institutionen hervorgebracht und reproduziert. Pierre Bourdieu hat dies als „symbolische Macht“ beschrieben: die Fähigkeit, durch Sprache und Zeichen soziale Wirklichkeit mitzugestalten (Bourdieu, Pierre, Die feinen Unterschiede, 1982, S. 120–</w:t>
      </w:r>
      <w:proofErr w:type="gramStart"/>
      <w:r>
        <w:t>135)[</w:t>
      </w:r>
      <w:proofErr w:type="gramEnd"/>
      <w:r>
        <w:t>33]. Auch Foucaults Begriff der „epistemischen Formation“ verweist auf die historisch kontingente Struktur von Aussagen und Denkweisen, die in einer Gesellschaft als „Wissen“ gelten (Foucault, Michel, Die Ordnung des Diskurses, 1971, S. 17–</w:t>
      </w:r>
      <w:proofErr w:type="gramStart"/>
      <w:r>
        <w:t>26)[</w:t>
      </w:r>
      <w:proofErr w:type="gramEnd"/>
      <w:r>
        <w:t>27].</w:t>
      </w:r>
      <w:r>
        <w:br/>
        <w:t xml:space="preserve">Im FRZK sind solche symbolischen Strukturen </w:t>
      </w:r>
      <w:proofErr w:type="spellStart"/>
      <w:r>
        <w:t>formalisierbar</w:t>
      </w:r>
      <w:proofErr w:type="spellEnd"/>
      <w:r>
        <w:t>: als Felder σ(x, y, z, t), die durch Operatoren generiert und verändert werden. Sie prägen nicht nur das, was gedacht wird, sondern wie überhaupt gedacht werden kann.</w:t>
      </w:r>
    </w:p>
    <w:p w14:paraId="73B68712" w14:textId="77777777" w:rsidR="00525928" w:rsidRDefault="00953AC0" w:rsidP="00525928">
      <w:r>
        <w:pict w14:anchorId="3DCA683B">
          <v:rect id="_x0000_i1050" style="width:0;height:1.5pt" o:hralign="center" o:hrstd="t" o:hr="t" fillcolor="#a0a0a0" stroked="f"/>
        </w:pict>
      </w:r>
    </w:p>
    <w:p w14:paraId="3C68ACBC" w14:textId="77777777" w:rsidR="00525928" w:rsidRDefault="00525928" w:rsidP="00525928">
      <w:pPr>
        <w:pStyle w:val="StandardWeb"/>
      </w:pPr>
      <w:r>
        <w:rPr>
          <w:rStyle w:val="Fett"/>
        </w:rPr>
        <w:t>4.6.2 Reflexion als systemische Meta-Operation</w:t>
      </w:r>
      <w:r>
        <w:br/>
        <w:t>Ich verstehe Reflexion als die Fähigkeit eines Systems, eigene Operationen zum Gegenstand machen zu können – eine Meta-Funktion, die auf andere Funktionen wirkt. Im FRZK wird sie als Operator höherer Ordnung modelliert:</w:t>
      </w:r>
      <w:r>
        <w:br/>
      </w:r>
      <w:r>
        <w:t> </w:t>
      </w:r>
      <w:r>
        <w:t> </w:t>
      </w:r>
      <w:r>
        <w:t xml:space="preserve">σ′ = R[σ] = </w:t>
      </w:r>
      <w:proofErr w:type="gramStart"/>
      <w:r>
        <w:t>T(</w:t>
      </w:r>
      <w:proofErr w:type="gramEnd"/>
      <w:r>
        <w:t>σ, C)</w:t>
      </w:r>
      <w:r>
        <w:br/>
        <w:t>wobei R die reflexive Anwendung und T die Transformation unter Kontextbedingungen C darstellt.</w:t>
      </w:r>
      <w:r>
        <w:br/>
        <w:t xml:space="preserve">Diese formale Struktur erlaubt es mir, Symbolsysteme nicht nur als statisch gegebene Bedeutungsträger zu behandeln, sondern als dynamisch </w:t>
      </w:r>
      <w:proofErr w:type="spellStart"/>
      <w:r>
        <w:t>rekonfigurierbare</w:t>
      </w:r>
      <w:proofErr w:type="spellEnd"/>
      <w:r>
        <w:t xml:space="preserve"> Felder. Heinz von Foerster spricht in diesem Zusammenhang von „</w:t>
      </w:r>
      <w:proofErr w:type="spellStart"/>
      <w:r>
        <w:t>observing</w:t>
      </w:r>
      <w:proofErr w:type="spellEnd"/>
      <w:r>
        <w:t xml:space="preserve"> </w:t>
      </w:r>
      <w:proofErr w:type="spellStart"/>
      <w:r>
        <w:t>systems</w:t>
      </w:r>
      <w:proofErr w:type="spellEnd"/>
      <w:r>
        <w:t xml:space="preserve">“, die ihre eigenen Beobachtungsprozesse rekonstruieren können (Foerster, Heinz von, </w:t>
      </w:r>
      <w:proofErr w:type="spellStart"/>
      <w:r>
        <w:t>Observing</w:t>
      </w:r>
      <w:proofErr w:type="spellEnd"/>
      <w:r>
        <w:t xml:space="preserve"> Systems, 1981, S. 1–</w:t>
      </w:r>
      <w:proofErr w:type="gramStart"/>
      <w:r>
        <w:t>20)[</w:t>
      </w:r>
      <w:proofErr w:type="gramEnd"/>
      <w:r>
        <w:t>6]. Im funktionalen Bezugssystem wird daraus ein Modell epistemischer Selbstmodifikation.</w:t>
      </w:r>
    </w:p>
    <w:p w14:paraId="16B7710E" w14:textId="77777777" w:rsidR="00525928" w:rsidRDefault="00953AC0" w:rsidP="00525928">
      <w:r>
        <w:pict w14:anchorId="190D7D3F">
          <v:rect id="_x0000_i1051" style="width:0;height:1.5pt" o:hralign="center" o:hrstd="t" o:hr="t" fillcolor="#a0a0a0" stroked="f"/>
        </w:pict>
      </w:r>
    </w:p>
    <w:p w14:paraId="1678E7E0" w14:textId="77777777" w:rsidR="00525928" w:rsidRDefault="00525928" w:rsidP="00525928">
      <w:pPr>
        <w:pStyle w:val="StandardWeb"/>
      </w:pPr>
      <w:r>
        <w:rPr>
          <w:rStyle w:val="Fett"/>
        </w:rPr>
        <w:t xml:space="preserve">4.6.3 Diskurs und Metakognition als </w:t>
      </w:r>
      <w:proofErr w:type="gramStart"/>
      <w:r>
        <w:rPr>
          <w:rStyle w:val="Fett"/>
        </w:rPr>
        <w:t>Transformationsmechanismen</w:t>
      </w:r>
      <w:proofErr w:type="gramEnd"/>
      <w:r>
        <w:br/>
        <w:t>Wenn ich selbst einen Begriff hinterfrage oder wenn eine Gesellschaft beginnt, ihre eigenen Narrative zu problematisieren, wirkt eine doppelte Bewegung: Diskurs und Metakognition greifen ineinander. Diskurs als Aggregat multipler Perspektiven – und Metakognition als reflexive Steuerung eigener Operationen. Im FRZK erscheint das als Operatorstruktur:</w:t>
      </w:r>
      <w:r>
        <w:br/>
      </w:r>
      <w:r>
        <w:t> </w:t>
      </w:r>
      <w:r>
        <w:t> </w:t>
      </w:r>
      <w:r>
        <w:t xml:space="preserve">Kₙ₊₁ = </w:t>
      </w:r>
      <w:proofErr w:type="gramStart"/>
      <w:r>
        <w:t>M(</w:t>
      </w:r>
      <w:proofErr w:type="gramEnd"/>
      <w:r>
        <w:t>Kₙ, σₙ)</w:t>
      </w:r>
      <w:r>
        <w:br/>
      </w:r>
      <w:r>
        <w:t> </w:t>
      </w:r>
      <w:r>
        <w:t> </w:t>
      </w:r>
      <w:proofErr w:type="spellStart"/>
      <w:r>
        <w:t>σ_Diskurs</w:t>
      </w:r>
      <w:proofErr w:type="spellEnd"/>
      <w:r>
        <w:t xml:space="preserve"> = D[{</w:t>
      </w:r>
      <w:proofErr w:type="spellStart"/>
      <w:r>
        <w:t>σ_i</w:t>
      </w:r>
      <w:proofErr w:type="spellEnd"/>
      <w:r>
        <w:t>}] = A(σ₁, …, σₙ).</w:t>
      </w:r>
      <w:r>
        <w:br/>
        <w:t xml:space="preserve">Damit werden auch kollektive Lernprozesse modellierbar. Wenn etwa durch gesellschaftliche Aushandlung neue Werte etabliert werden oder sich durch kritischen Diskurs bisherige Deutungsmuster auflösen, dann ist </w:t>
      </w:r>
      <w:proofErr w:type="gramStart"/>
      <w:r>
        <w:t>das Ausdruck</w:t>
      </w:r>
      <w:proofErr w:type="gramEnd"/>
      <w:r>
        <w:t xml:space="preserve"> funktionaler Reflexion auf symbolischer Ebene. Ich folge hier dem Ansatz von </w:t>
      </w:r>
      <w:proofErr w:type="spellStart"/>
      <w:r>
        <w:t>Fairclough</w:t>
      </w:r>
      <w:proofErr w:type="spellEnd"/>
      <w:r>
        <w:t>, der Diskursanalyse nicht als Textarbeit, sondern als kritische Analyse symbolischer Machtstrukturen versteht (</w:t>
      </w:r>
      <w:proofErr w:type="spellStart"/>
      <w:r>
        <w:t>Fairclough</w:t>
      </w:r>
      <w:proofErr w:type="spellEnd"/>
      <w:r>
        <w:t xml:space="preserve">, Norman, Critical </w:t>
      </w:r>
      <w:proofErr w:type="spellStart"/>
      <w:r>
        <w:t>Discourse</w:t>
      </w:r>
      <w:proofErr w:type="spellEnd"/>
      <w:r>
        <w:t xml:space="preserve"> Analysis, 1995, S. 20–</w:t>
      </w:r>
      <w:proofErr w:type="gramStart"/>
      <w:r>
        <w:t>42)[</w:t>
      </w:r>
      <w:proofErr w:type="gramEnd"/>
      <w:r>
        <w:t>34].</w:t>
      </w:r>
    </w:p>
    <w:p w14:paraId="37644249" w14:textId="77777777" w:rsidR="00525928" w:rsidRDefault="00953AC0" w:rsidP="00525928">
      <w:r>
        <w:pict w14:anchorId="358A9D40">
          <v:rect id="_x0000_i1052" style="width:0;height:1.5pt" o:hralign="center" o:hrstd="t" o:hr="t" fillcolor="#a0a0a0" stroked="f"/>
        </w:pict>
      </w:r>
    </w:p>
    <w:p w14:paraId="1C4FB00E" w14:textId="77777777" w:rsidR="00525928" w:rsidRDefault="00525928" w:rsidP="00525928">
      <w:pPr>
        <w:pStyle w:val="StandardWeb"/>
      </w:pPr>
      <w:r>
        <w:rPr>
          <w:rStyle w:val="Fett"/>
        </w:rPr>
        <w:t>4.6.4 Modellierte Transformierbarkeit im FRZK</w:t>
      </w:r>
      <w:r>
        <w:br/>
        <w:t xml:space="preserve">Im funktionalen Rahmen des FRZK wird deutlich: Jede symbolische Ordnung ist prinzipiell </w:t>
      </w:r>
      <w:proofErr w:type="spellStart"/>
      <w:r>
        <w:t>rekonfigurierbar</w:t>
      </w:r>
      <w:proofErr w:type="spellEnd"/>
      <w:r>
        <w:t>, solange eine Meta-Funktion auf sie zugreifen kann. Diese Transformierbarkeit ist kein pathologisches Störmoment, sondern ein systemisches Merkmal lernfähiger, adaptiver Strukturen. Ich betrachte diese Möglichkeit nicht nur als erkenntnistheoretischen Fortschritt, sondern als ethisch-politisches Potenzial: Reflexion ist der Raum, in dem Veränderung überhaupt erst möglich wird.</w:t>
      </w:r>
      <w:r>
        <w:br/>
        <w:t>Luhmann formulierte dies als „Beobachtung zweiter Ordnung“ – als Fähigkeit eines Systems, die Bedingungen seiner eigenen Beobachtung zu beobachten und gegebenenfalls zu ändern (Luhmann, Niklas, Soziale Systeme, 1984, S. 509–</w:t>
      </w:r>
      <w:proofErr w:type="gramStart"/>
      <w:r>
        <w:t>515)[</w:t>
      </w:r>
      <w:proofErr w:type="gramEnd"/>
      <w:r>
        <w:t>23]. Im FRZK wird diese Beobachtungsleistung operationalisiert. Das System kann sich selbst als semantische Ordnung beobachten – und sich dadurch anders ordnen.</w:t>
      </w:r>
    </w:p>
    <w:p w14:paraId="3821D224" w14:textId="77777777" w:rsidR="00525928" w:rsidRDefault="00953AC0" w:rsidP="00525928">
      <w:r>
        <w:pict w14:anchorId="21BF5F0B">
          <v:rect id="_x0000_i1053" style="width:0;height:1.5pt" o:hralign="center" o:hrstd="t" o:hr="t" fillcolor="#a0a0a0" stroked="f"/>
        </w:pict>
      </w:r>
    </w:p>
    <w:p w14:paraId="04878CBE" w14:textId="77777777" w:rsidR="00525928" w:rsidRDefault="00525928" w:rsidP="00525928">
      <w:pPr>
        <w:pStyle w:val="StandardWeb"/>
      </w:pPr>
      <w:r>
        <w:rPr>
          <w:rStyle w:val="Fett"/>
        </w:rPr>
        <w:t>4.6.5 Kulturelle und epistemische Relevanz</w:t>
      </w:r>
      <w:r>
        <w:br/>
        <w:t xml:space="preserve">Ich bin überzeugt: In einer Zeit der permanenten </w:t>
      </w:r>
      <w:proofErr w:type="spellStart"/>
      <w:r>
        <w:t>Umcodierung</w:t>
      </w:r>
      <w:proofErr w:type="spellEnd"/>
      <w:r>
        <w:t xml:space="preserve"> – durch Technologie, Migration, Klimawandel, Künstliche Intelligenz – wird die Fähigkeit zur Reflexion symbolischer Ordnungen zur Kernkompetenz. Was wir brauchen, sind Systeme, die ihre eigenen Bedeutungsrahmen infrage stellen können. Das FRZK stellt mir ein Modell bereit, das diese Kompetenz nicht nur abbildet, sondern generativ ermöglicht.</w:t>
      </w:r>
      <w:r>
        <w:br/>
        <w:t>In meiner Praxis – ob als Lehrer, Forscher oder Moderator – habe ich immer wieder erlebt, dass genau hier die entscheidenden Momente liegen: Wenn jemand beginnt, über sein eigenes Denken, über seine Begriffe, über seine Weltbilder zu reflektieren. Diese Momente sind nicht erklärbar durch Inhalte – sie sind nur verstehbar als funktionale Selbsttransformation. Und genau das bildet das FRZK modelltheoretisch ab.</w:t>
      </w:r>
    </w:p>
    <w:p w14:paraId="5F2F0A72" w14:textId="77777777" w:rsidR="00525928" w:rsidRDefault="00953AC0" w:rsidP="00525928">
      <w:r>
        <w:pict w14:anchorId="45ADE4B7">
          <v:rect id="_x0000_i1054" style="width:0;height:1.5pt" o:hralign="center" o:hrstd="t" o:hr="t" fillcolor="#a0a0a0" stroked="f"/>
        </w:pict>
      </w:r>
    </w:p>
    <w:p w14:paraId="2AB0A4D0" w14:textId="77777777" w:rsidR="00525928" w:rsidRDefault="00525928" w:rsidP="00525928">
      <w:pPr>
        <w:pStyle w:val="berschrift4"/>
      </w:pPr>
      <w:r>
        <w:rPr>
          <w:rFonts w:ascii="Segoe UI Emoji" w:hAnsi="Segoe UI Emoji" w:cs="Segoe UI Emoji"/>
        </w:rPr>
        <w:t>📑</w:t>
      </w:r>
      <w:r>
        <w:t xml:space="preserve"> </w:t>
      </w:r>
      <w:r>
        <w:rPr>
          <w:rStyle w:val="Fett"/>
          <w:b w:val="0"/>
          <w:bCs w:val="0"/>
        </w:rPr>
        <w:t>4) Neu gefundene Quellen</w:t>
      </w:r>
    </w:p>
    <w:p w14:paraId="55AF7A88" w14:textId="77777777" w:rsidR="00525928" w:rsidRDefault="00525928" w:rsidP="00525928">
      <w:pPr>
        <w:pStyle w:val="StandardWeb"/>
      </w:pPr>
      <w:r>
        <w:t>[33] Bourdieu, Pierre (1982): Die feinen Unterschiede. Frankfurt am Main: Suhrkamp.</w:t>
      </w:r>
      <w:r>
        <w:br/>
        <w:t xml:space="preserve">[34] </w:t>
      </w:r>
      <w:proofErr w:type="spellStart"/>
      <w:r>
        <w:t>Fairclough</w:t>
      </w:r>
      <w:proofErr w:type="spellEnd"/>
      <w:r>
        <w:t xml:space="preserve">, Norman (1995): Critical </w:t>
      </w:r>
      <w:proofErr w:type="spellStart"/>
      <w:r>
        <w:t>Discourse</w:t>
      </w:r>
      <w:proofErr w:type="spellEnd"/>
      <w:r>
        <w:t xml:space="preserve"> Analysis. London: Longman.</w:t>
      </w:r>
    </w:p>
    <w:p w14:paraId="5D6C5195" w14:textId="44716D4B" w:rsidR="00525928" w:rsidRDefault="00525928" w:rsidP="00953AC0">
      <w:pPr>
        <w:pStyle w:val="StandardWeb"/>
      </w:pPr>
      <w:r>
        <w:rPr>
          <w:rStyle w:val="Fett"/>
        </w:rPr>
        <w:t>4.7 Ko-evolutionäre Natur von semantischer und kultureller Entwicklung</w:t>
      </w:r>
      <w:r>
        <w:br/>
      </w:r>
      <w:r w:rsidR="00953AC0">
        <w:t xml:space="preserve">Ich habe erkannt, dass Kultur nicht nur der </w:t>
      </w:r>
      <w:r w:rsidR="00953AC0">
        <w:rPr>
          <w:rStyle w:val="Fett"/>
        </w:rPr>
        <w:t>Schauplatz</w:t>
      </w:r>
      <w:r w:rsidR="00953AC0">
        <w:t xml:space="preserve"> ist, auf dem Bedeutung wirkt, sondern dass sie selbst ein lebendiger, </w:t>
      </w:r>
      <w:r w:rsidR="00953AC0">
        <w:rPr>
          <w:rStyle w:val="Fett"/>
        </w:rPr>
        <w:t>dynamischer Partner</w:t>
      </w:r>
      <w:r w:rsidR="00953AC0">
        <w:t xml:space="preserve"> in diesem Spiel ist. </w:t>
      </w:r>
      <w:r w:rsidR="00953AC0">
        <w:rPr>
          <w:rStyle w:val="Fett"/>
        </w:rPr>
        <w:t>Bedeutung und Kultur tanzen zusammen</w:t>
      </w:r>
      <w:r w:rsidR="00953AC0">
        <w:t xml:space="preserve">, verändern sich </w:t>
      </w:r>
      <w:r w:rsidR="00953AC0">
        <w:rPr>
          <w:rStyle w:val="Fett"/>
        </w:rPr>
        <w:t>gegenseitig</w:t>
      </w:r>
      <w:r w:rsidR="00953AC0">
        <w:t xml:space="preserve"> und </w:t>
      </w:r>
      <w:r w:rsidR="00953AC0">
        <w:rPr>
          <w:rStyle w:val="Fett"/>
        </w:rPr>
        <w:t>formieren sich neu</w:t>
      </w:r>
      <w:r w:rsidR="00953AC0">
        <w:t xml:space="preserve"> – ein Prozess, der einen zentralen Punkt in meiner Arbeit mit dem FRZK ausmacht.</w:t>
      </w:r>
      <w:r w:rsidR="00953AC0">
        <w:pict w14:anchorId="424461FB">
          <v:rect id="_x0000_i1055" style="width:0;height:1.5pt" o:hralign="center" o:hrstd="t" o:hr="t" fillcolor="#a0a0a0" stroked="f"/>
        </w:pict>
      </w:r>
    </w:p>
    <w:p w14:paraId="1F82A96E" w14:textId="77777777" w:rsidR="00525928" w:rsidRDefault="00525928" w:rsidP="00525928">
      <w:pPr>
        <w:pStyle w:val="StandardWeb"/>
      </w:pPr>
      <w:r>
        <w:rPr>
          <w:rStyle w:val="Fett"/>
        </w:rPr>
        <w:t>4.7.1 Kulturelle Systeme als semantische Felder</w:t>
      </w:r>
      <w:r>
        <w:br/>
        <w:t>Kulturelle Systeme begreife ich als dynamische semantische Felder. Das bedeutet: Sie sind nicht aus sich selbst heraus stabil, sondern bestehen aus sich wiederholenden symbolischen Zuweisungen, aus narrativen Mustern, aus performativen Praktiken. Diese erzeugen und stabilisieren Bedeutungsräume, innerhalb derer soziale Orientierung möglich wird. Für mich ist Kultur daher kein externer Kontext – sie ist eine emergente Ordnung im Modell selbst. Das FRZK beschreibt diese Ordnung als ein dynamisches Feld, geformt durch Akteur-Funktionen, Diskurse und semantische Attraktoren.</w:t>
      </w:r>
    </w:p>
    <w:p w14:paraId="72AAB4CE" w14:textId="77777777" w:rsidR="00525928" w:rsidRDefault="00953AC0" w:rsidP="00525928">
      <w:r>
        <w:pict w14:anchorId="546F9F0B">
          <v:rect id="_x0000_i1056" style="width:0;height:1.5pt" o:hralign="center" o:hrstd="t" o:hr="t" fillcolor="#a0a0a0" stroked="f"/>
        </w:pict>
      </w:r>
    </w:p>
    <w:p w14:paraId="19E7267E" w14:textId="77777777" w:rsidR="00525928" w:rsidRDefault="00525928" w:rsidP="00525928">
      <w:pPr>
        <w:pStyle w:val="StandardWeb"/>
      </w:pPr>
      <w:r>
        <w:rPr>
          <w:rStyle w:val="Fett"/>
        </w:rPr>
        <w:t>4.7.2 Ko-Evolution als wechselseitige Strukturmodifikation</w:t>
      </w:r>
      <w:r>
        <w:br/>
        <w:t>Ich sehe die semantisch-kulturelle Beziehung nicht als Einbahnstraße. Ko-Evolution bedeutet für mich: Bedeutungszuschreibungen formen kulturelle Muster – und umgekehrt wirken kulturelle Praktiken zurück auf semantische Felder. Diese Rückwirkungen sind keine linearen Kausalketten, sondern rekursive Schleifen. Luhmann beschreibt dies als „strukturelle Kopplung“ von Systemen, die ihre eigene Umwelt über operative Anschlussfähigkeit erzeugen (Luhmann, Niklas, Soziale Systeme, 1984, S. 332–</w:t>
      </w:r>
      <w:proofErr w:type="gramStart"/>
      <w:r>
        <w:t>345)[</w:t>
      </w:r>
      <w:proofErr w:type="gramEnd"/>
      <w:r>
        <w:t xml:space="preserve">23]. Auch Arthur hat in seiner Theorie der technologischen Evolution dargelegt, wie neue symbolische Formen durch kulturelle Nutzung emergieren – etwa wenn Technologien neue Denkformen ermöglichen (Arthur, W. Brian, The Nature </w:t>
      </w:r>
      <w:proofErr w:type="spellStart"/>
      <w:r>
        <w:t>of</w:t>
      </w:r>
      <w:proofErr w:type="spellEnd"/>
      <w:r>
        <w:t xml:space="preserve"> Technology, 2009, S. 119–</w:t>
      </w:r>
      <w:proofErr w:type="gramStart"/>
      <w:r>
        <w:t>126)[</w:t>
      </w:r>
      <w:proofErr w:type="gramEnd"/>
      <w:r>
        <w:t>35].</w:t>
      </w:r>
    </w:p>
    <w:p w14:paraId="53BC79BA" w14:textId="77777777" w:rsidR="00525928" w:rsidRDefault="00953AC0" w:rsidP="00525928">
      <w:r>
        <w:pict w14:anchorId="59354010">
          <v:rect id="_x0000_i1057" style="width:0;height:1.5pt" o:hralign="center" o:hrstd="t" o:hr="t" fillcolor="#a0a0a0" stroked="f"/>
        </w:pict>
      </w:r>
    </w:p>
    <w:p w14:paraId="0096B921" w14:textId="77777777" w:rsidR="00525928" w:rsidRDefault="00525928" w:rsidP="00525928">
      <w:pPr>
        <w:pStyle w:val="StandardWeb"/>
      </w:pPr>
      <w:r>
        <w:rPr>
          <w:rStyle w:val="Fett"/>
        </w:rPr>
        <w:t>4.7.3 Modellierung durch funktionale Kopplung</w:t>
      </w:r>
      <w:r>
        <w:br/>
        <w:t xml:space="preserve">Im FRZK werden diese Prozesse durch die Kopplung </w:t>
      </w:r>
      <w:proofErr w:type="spellStart"/>
      <w:r>
        <w:t>operatorischer</w:t>
      </w:r>
      <w:proofErr w:type="spellEnd"/>
      <w:r>
        <w:t xml:space="preserve"> Räume beschrieben: semantische Feldlogik und kulturelle Repräsentationspraxis. Veränderungen in einem Bereich erzeugen systematisch Transformationen im anderen – </w:t>
      </w:r>
      <w:proofErr w:type="gramStart"/>
      <w:r>
        <w:t>etwa</w:t>
      </w:r>
      <w:proofErr w:type="gramEnd"/>
      <w:r>
        <w:t xml:space="preserve"> wenn neue kulturelle Medien neue semantische Formate hervorbringen oder wenn Bedeutungsverschiebungen bestimmte soziale Praktiken ermöglichen oder blockieren. Diese Kopplungen sind hochdynamisch, nichtlinear und emergent – wie auch in Modellen von </w:t>
      </w:r>
      <w:proofErr w:type="spellStart"/>
      <w:r>
        <w:t>Gabora</w:t>
      </w:r>
      <w:proofErr w:type="spellEnd"/>
      <w:r>
        <w:t xml:space="preserve"> zur kulturellen Rekombination nachgewiesen (</w:t>
      </w:r>
      <w:proofErr w:type="spellStart"/>
      <w:r>
        <w:t>Gabora</w:t>
      </w:r>
      <w:proofErr w:type="spellEnd"/>
      <w:r>
        <w:t xml:space="preserve">, Liane, </w:t>
      </w:r>
      <w:proofErr w:type="spellStart"/>
      <w:r>
        <w:t>Cognitive</w:t>
      </w:r>
      <w:proofErr w:type="spellEnd"/>
      <w:r>
        <w:t xml:space="preserve"> </w:t>
      </w:r>
      <w:proofErr w:type="spellStart"/>
      <w:r>
        <w:t>Mechanisms</w:t>
      </w:r>
      <w:proofErr w:type="spellEnd"/>
      <w:r>
        <w:t xml:space="preserve"> Underlying </w:t>
      </w:r>
      <w:proofErr w:type="spellStart"/>
      <w:r>
        <w:t>the</w:t>
      </w:r>
      <w:proofErr w:type="spellEnd"/>
      <w:r>
        <w:t xml:space="preserve"> Origin and Evolution </w:t>
      </w:r>
      <w:proofErr w:type="spellStart"/>
      <w:r>
        <w:t>of</w:t>
      </w:r>
      <w:proofErr w:type="spellEnd"/>
      <w:r>
        <w:t xml:space="preserve"> Culture, 2013, S. 94–</w:t>
      </w:r>
      <w:proofErr w:type="gramStart"/>
      <w:r>
        <w:t>110)[</w:t>
      </w:r>
      <w:proofErr w:type="gramEnd"/>
      <w:r>
        <w:t>36].</w:t>
      </w:r>
    </w:p>
    <w:p w14:paraId="3148D153" w14:textId="77777777" w:rsidR="00525928" w:rsidRDefault="00953AC0" w:rsidP="00525928">
      <w:r>
        <w:pict w14:anchorId="6AE78232">
          <v:rect id="_x0000_i1058" style="width:0;height:1.5pt" o:hralign="center" o:hrstd="t" o:hr="t" fillcolor="#a0a0a0" stroked="f"/>
        </w:pict>
      </w:r>
    </w:p>
    <w:p w14:paraId="519328AE" w14:textId="77777777" w:rsidR="00525928" w:rsidRDefault="00525928" w:rsidP="00525928">
      <w:pPr>
        <w:pStyle w:val="StandardWeb"/>
      </w:pPr>
      <w:r>
        <w:rPr>
          <w:rStyle w:val="Fett"/>
        </w:rPr>
        <w:t>4.7.4 Anschluss an interdisziplinäre Ko-Evolutionsmodelle</w:t>
      </w:r>
      <w:r>
        <w:br/>
        <w:t>Ich bin in dieser Perspektive nicht allein. Die Ko-Evolution symbolischer Systeme ist ein zentrales Thema in Evolutionsökonomie, Technikfolgenabschätzung und Kognitionswissenschaft. Modelle von Nissen zeigen, wie sich Technik, Organisation und Kultur wechselseitig rekonfigurieren – nicht durch Planung, sondern durch emergente Interaktion (Nissen, Norbert, Ko-Evolution von Technik, Organisation und Kultur, 2007, S. 73–</w:t>
      </w:r>
      <w:proofErr w:type="gramStart"/>
      <w:r>
        <w:t>85)[</w:t>
      </w:r>
      <w:proofErr w:type="gramEnd"/>
      <w:r>
        <w:t>37]. Das FRZK greift diese Konzepte auf und erweitert sie um eine funktionale Operatorstruktur: Es benennt die Mechanismen, durch die diese Rückwirkungen auftreten, formalisiert sie mathematisch – und macht sie so systematisch analysierbar.</w:t>
      </w:r>
    </w:p>
    <w:p w14:paraId="158C8427" w14:textId="77777777" w:rsidR="00525928" w:rsidRDefault="00953AC0" w:rsidP="00525928">
      <w:r>
        <w:pict w14:anchorId="4E7AB6F1">
          <v:rect id="_x0000_i1059" style="width:0;height:1.5pt" o:hralign="center" o:hrstd="t" o:hr="t" fillcolor="#a0a0a0" stroked="f"/>
        </w:pict>
      </w:r>
    </w:p>
    <w:p w14:paraId="4AB67B5F" w14:textId="77777777" w:rsidR="00525928" w:rsidRDefault="00525928" w:rsidP="00525928">
      <w:pPr>
        <w:pStyle w:val="StandardWeb"/>
      </w:pPr>
      <w:r>
        <w:rPr>
          <w:rStyle w:val="Fett"/>
        </w:rPr>
        <w:t>4.7.5 Bedeutung für Prognostik und Handlungsplanung</w:t>
      </w:r>
      <w:r>
        <w:br/>
        <w:t>Die strukturelle Vorhersage des FRZK lautet: Semantik und Kultur sind nicht separat modellierbar. Jede Transformation in einem Bereich erzeugt Rückwirkungen im anderen – oft mit zeitlicher Verzögerung, mit qualitativen Sprüngen, mit unerwarteter Emergenz. Für mich ergibt sich daraus ein entscheidender Hinweis für alle Formen reflexiver Handlungsplanung – ob in Bildung, Politik oder Technik: Wer kulturelle Wandlungsprozesse gestalten will, muss auch semantische Ordnungen berücksichtigen. Und umgekehrt: Wer Begriffe verändert, verändert Kultur.</w:t>
      </w:r>
      <w:r>
        <w:br/>
        <w:t>Das FRZK stellt hierfür ein Modell bereit, das nicht nur beobachtend, sondern gestaltend nutzbar ist. Es macht sichtbar, wie Bedeutungsfelder rekursiv auf kulturelle Dynamiken reagieren – und wie man diese Reaktion nicht nur nachvollziehen, sondern gezielt aktivieren kann.</w:t>
      </w:r>
    </w:p>
    <w:p w14:paraId="55A7D5FC" w14:textId="77777777" w:rsidR="00525928" w:rsidRDefault="00953AC0" w:rsidP="00525928">
      <w:r>
        <w:pict w14:anchorId="54C92247">
          <v:rect id="_x0000_i1060" style="width:0;height:1.5pt" o:hralign="center" o:hrstd="t" o:hr="t" fillcolor="#a0a0a0" stroked="f"/>
        </w:pict>
      </w:r>
    </w:p>
    <w:p w14:paraId="22C902A9" w14:textId="77777777" w:rsidR="00525928" w:rsidRDefault="00525928" w:rsidP="00525928">
      <w:pPr>
        <w:pStyle w:val="berschrift4"/>
      </w:pPr>
      <w:r>
        <w:rPr>
          <w:rFonts w:ascii="Segoe UI Emoji" w:hAnsi="Segoe UI Emoji" w:cs="Segoe UI Emoji"/>
        </w:rPr>
        <w:t>📑</w:t>
      </w:r>
      <w:r>
        <w:t xml:space="preserve"> </w:t>
      </w:r>
      <w:r>
        <w:rPr>
          <w:rStyle w:val="Fett"/>
          <w:b w:val="0"/>
          <w:bCs w:val="0"/>
        </w:rPr>
        <w:t>4) Neu gefundene Quellen</w:t>
      </w:r>
    </w:p>
    <w:p w14:paraId="1477C645" w14:textId="77777777" w:rsidR="00525928" w:rsidRDefault="00525928" w:rsidP="00525928">
      <w:pPr>
        <w:pStyle w:val="StandardWeb"/>
      </w:pPr>
      <w:r>
        <w:t xml:space="preserve">[35] Arthur, W. Brian (2009): The Nature </w:t>
      </w:r>
      <w:proofErr w:type="spellStart"/>
      <w:r>
        <w:t>of</w:t>
      </w:r>
      <w:proofErr w:type="spellEnd"/>
      <w:r>
        <w:t xml:space="preserve"> Technology: </w:t>
      </w:r>
      <w:proofErr w:type="spellStart"/>
      <w:r>
        <w:t>What</w:t>
      </w:r>
      <w:proofErr w:type="spellEnd"/>
      <w:r>
        <w:t xml:space="preserve"> </w:t>
      </w:r>
      <w:proofErr w:type="spellStart"/>
      <w:r>
        <w:t>It</w:t>
      </w:r>
      <w:proofErr w:type="spellEnd"/>
      <w:r>
        <w:t xml:space="preserve"> </w:t>
      </w:r>
      <w:proofErr w:type="spellStart"/>
      <w:r>
        <w:t>Is</w:t>
      </w:r>
      <w:proofErr w:type="spellEnd"/>
      <w:r>
        <w:t xml:space="preserve"> and </w:t>
      </w:r>
      <w:proofErr w:type="spellStart"/>
      <w:r>
        <w:t>How</w:t>
      </w:r>
      <w:proofErr w:type="spellEnd"/>
      <w:r>
        <w:t xml:space="preserve"> </w:t>
      </w:r>
      <w:proofErr w:type="spellStart"/>
      <w:r>
        <w:t>It</w:t>
      </w:r>
      <w:proofErr w:type="spellEnd"/>
      <w:r>
        <w:t xml:space="preserve"> </w:t>
      </w:r>
      <w:proofErr w:type="spellStart"/>
      <w:r>
        <w:t>Evolves</w:t>
      </w:r>
      <w:proofErr w:type="spellEnd"/>
      <w:r>
        <w:t>. New York: Free Press.</w:t>
      </w:r>
      <w:r>
        <w:br/>
        <w:t xml:space="preserve">[36] </w:t>
      </w:r>
      <w:proofErr w:type="spellStart"/>
      <w:r>
        <w:t>Gabora</w:t>
      </w:r>
      <w:proofErr w:type="spellEnd"/>
      <w:r>
        <w:t xml:space="preserve">, Liane (2013): </w:t>
      </w:r>
      <w:proofErr w:type="spellStart"/>
      <w:r>
        <w:t>Cognitive</w:t>
      </w:r>
      <w:proofErr w:type="spellEnd"/>
      <w:r>
        <w:t xml:space="preserve"> </w:t>
      </w:r>
      <w:proofErr w:type="spellStart"/>
      <w:r>
        <w:t>Mechanisms</w:t>
      </w:r>
      <w:proofErr w:type="spellEnd"/>
      <w:r>
        <w:t xml:space="preserve"> Underlying </w:t>
      </w:r>
      <w:proofErr w:type="spellStart"/>
      <w:r>
        <w:t>the</w:t>
      </w:r>
      <w:proofErr w:type="spellEnd"/>
      <w:r>
        <w:t xml:space="preserve"> Origin and Evolution </w:t>
      </w:r>
      <w:proofErr w:type="spellStart"/>
      <w:r>
        <w:t>of</w:t>
      </w:r>
      <w:proofErr w:type="spellEnd"/>
      <w:r>
        <w:t xml:space="preserve"> Culture. In: </w:t>
      </w:r>
      <w:proofErr w:type="spellStart"/>
      <w:r>
        <w:t>Psychonomic</w:t>
      </w:r>
      <w:proofErr w:type="spellEnd"/>
      <w:r>
        <w:t xml:space="preserve"> Bulletin &amp; Review, 20(1), 92–110.</w:t>
      </w:r>
      <w:r>
        <w:br/>
        <w:t xml:space="preserve">[37] Nissen, Norbert (2007): Ko-Evolution von Technik, Organisation und Kultur. In: </w:t>
      </w:r>
      <w:proofErr w:type="spellStart"/>
      <w:r>
        <w:t>Rammert</w:t>
      </w:r>
      <w:proofErr w:type="spellEnd"/>
      <w:r>
        <w:t xml:space="preserve">, W. / </w:t>
      </w:r>
      <w:proofErr w:type="spellStart"/>
      <w:r>
        <w:t>Windeler</w:t>
      </w:r>
      <w:proofErr w:type="spellEnd"/>
      <w:r>
        <w:t>, A. (Hrsg.): Innovationen im Netz. Frankfurt am Main: Campus, S. 67–88.</w:t>
      </w:r>
    </w:p>
    <w:p w14:paraId="7D5F3CC1" w14:textId="58491159" w:rsidR="00525928" w:rsidRDefault="00525928" w:rsidP="00953AC0">
      <w:pPr>
        <w:pStyle w:val="StandardWeb"/>
      </w:pPr>
      <w:r>
        <w:rPr>
          <w:rStyle w:val="Fett"/>
        </w:rPr>
        <w:t>4.8 Ethische Implikationen der Modellwahl</w:t>
      </w:r>
      <w:r>
        <w:br/>
        <w:t xml:space="preserve">Ich habe immer wieder erlebt, dass die Wahl eines Modells nie nur eine technische Entscheidung ist. Sie bestimmt, was als sichtbar gilt, welche Perspektiven zugelassen und welche ausgeschlossen werden. Deshalb verstehe ich Modellwahl als einen zutiefst normativen Akt. </w:t>
      </w:r>
      <w:r w:rsidR="00953AC0">
        <w:t xml:space="preserve">Es ist mehr als eine technische Entscheidung: Wer ein funktionales Bezugssystem konstruiert, gestaltet nicht nur eine </w:t>
      </w:r>
      <w:r w:rsidR="00953AC0">
        <w:rPr>
          <w:rStyle w:val="Fett"/>
        </w:rPr>
        <w:t>methodische Grundlage</w:t>
      </w:r>
      <w:r w:rsidR="00953AC0">
        <w:t xml:space="preserve">, sondern </w:t>
      </w:r>
      <w:r w:rsidR="00953AC0">
        <w:rPr>
          <w:rStyle w:val="Fett"/>
        </w:rPr>
        <w:t>eine neue Wirklichkeit</w:t>
      </w:r>
      <w:r w:rsidR="00953AC0">
        <w:t xml:space="preserve"> – eine Wirklichkeit, die uns, in all ihren Konsequenzen, zur Verantwortung ruft. Diese Verantwortung ist nicht nur eine ethische Forderung, sondern ein </w:t>
      </w:r>
      <w:r w:rsidR="00953AC0">
        <w:rPr>
          <w:rStyle w:val="Fett"/>
        </w:rPr>
        <w:t>aktiver, unentwirrbarer Bestandteil</w:t>
      </w:r>
      <w:r w:rsidR="00953AC0">
        <w:t xml:space="preserve"> dessen, was wir erschaffen.</w:t>
      </w:r>
      <w:r w:rsidR="00953AC0">
        <w:pict w14:anchorId="5B9F51CD">
          <v:rect id="_x0000_i1061" style="width:0;height:1.5pt" o:hralign="center" o:hrstd="t" o:hr="t" fillcolor="#a0a0a0" stroked="f"/>
        </w:pict>
      </w:r>
    </w:p>
    <w:p w14:paraId="49AAB7B7" w14:textId="77777777" w:rsidR="00525928" w:rsidRDefault="00525928" w:rsidP="00525928">
      <w:pPr>
        <w:pStyle w:val="StandardWeb"/>
      </w:pPr>
      <w:r>
        <w:rPr>
          <w:rStyle w:val="Fett"/>
        </w:rPr>
        <w:t>4.8.1 Modellwahl als normativer Akt</w:t>
      </w:r>
      <w:r>
        <w:br/>
        <w:t xml:space="preserve">Im FRZK werden Modelle nicht als neutrale Abbildungen verstanden, sondern als konstitutive Strukturen, die epistemische Horizonte eröffnen und andere versperren. Ich schließe mich der Perspektive von Giere an, der Wissenschaft als perspektivisch strukturierte Weltdeutung beschreibt – Modelle sind keine Abbilder, sondern Konstrukte mit normativer Wirkung (Giere, Ronald, Scientific </w:t>
      </w:r>
      <w:proofErr w:type="spellStart"/>
      <w:r>
        <w:t>Perspectivism</w:t>
      </w:r>
      <w:proofErr w:type="spellEnd"/>
      <w:r>
        <w:t>, 2006, S. 4–</w:t>
      </w:r>
      <w:proofErr w:type="gramStart"/>
      <w:r>
        <w:t>23)[</w:t>
      </w:r>
      <w:proofErr w:type="gramEnd"/>
      <w:r>
        <w:t xml:space="preserve">38]. Jedes Modell impliziert ein „Was zählt?“, „Für wen?“ und „Zu welchem Zweck?“. Diese implizite Wertstruktur muss </w:t>
      </w:r>
      <w:proofErr w:type="gramStart"/>
      <w:r>
        <w:t>offen gelegt</w:t>
      </w:r>
      <w:proofErr w:type="gramEnd"/>
      <w:r>
        <w:t xml:space="preserve"> werden, will man verantwortungsbewusst modellieren.</w:t>
      </w:r>
    </w:p>
    <w:p w14:paraId="3556CE35" w14:textId="77777777" w:rsidR="00525928" w:rsidRDefault="00953AC0" w:rsidP="00525928">
      <w:r>
        <w:pict w14:anchorId="0A11FA38">
          <v:rect id="_x0000_i1062" style="width:0;height:1.5pt" o:hralign="center" o:hrstd="t" o:hr="t" fillcolor="#a0a0a0" stroked="f"/>
        </w:pict>
      </w:r>
    </w:p>
    <w:p w14:paraId="5E31A237" w14:textId="77777777" w:rsidR="00525928" w:rsidRDefault="00525928" w:rsidP="00525928">
      <w:pPr>
        <w:pStyle w:val="StandardWeb"/>
      </w:pPr>
      <w:r>
        <w:rPr>
          <w:rStyle w:val="Fett"/>
        </w:rPr>
        <w:t>4.8.2 Ethische Prinzipien im Modellkontext</w:t>
      </w:r>
      <w:r>
        <w:br/>
        <w:t>Das FRZK greift explizit ethische Leitlinien auf, wie sie etwa im AI4People-Framework formuliert sind: Wohltun, Nicht-Schaden, Autonomie, Gerechtigkeit und Erklärbarkeit (</w:t>
      </w:r>
      <w:proofErr w:type="spellStart"/>
      <w:r>
        <w:t>Floridi</w:t>
      </w:r>
      <w:proofErr w:type="spellEnd"/>
      <w:r>
        <w:t xml:space="preserve">, Luciano et al., AI4People—An </w:t>
      </w:r>
      <w:proofErr w:type="spellStart"/>
      <w:r>
        <w:t>Ethical</w:t>
      </w:r>
      <w:proofErr w:type="spellEnd"/>
      <w:r>
        <w:t xml:space="preserve"> Framework </w:t>
      </w:r>
      <w:proofErr w:type="spellStart"/>
      <w:r>
        <w:t>for</w:t>
      </w:r>
      <w:proofErr w:type="spellEnd"/>
      <w:r>
        <w:t xml:space="preserve"> a </w:t>
      </w:r>
      <w:proofErr w:type="spellStart"/>
      <w:r>
        <w:t>Good</w:t>
      </w:r>
      <w:proofErr w:type="spellEnd"/>
      <w:r>
        <w:t xml:space="preserve"> AI Society, 2018, S. 690–</w:t>
      </w:r>
      <w:proofErr w:type="gramStart"/>
      <w:r>
        <w:t>702)[</w:t>
      </w:r>
      <w:proofErr w:type="gramEnd"/>
      <w:r>
        <w:t>39]. Diese Prinzipien übersetze ich in funktionale Operatoren, die in der Modellarchitektur aktiv wirksam werden. So wird z. B. Erklärbarkeit nicht als nachträgliche Anforderung verstanden, sondern als strukturelles Transparenzprinzip bei der Konstruktion funktionaler Ableitungsprozesse. Die Frage ist nicht: „Ist das Modell gut?“, sondern: „Welche normativen Dimensionen sind bereits in seiner Struktur eingeschrieben?“</w:t>
      </w:r>
    </w:p>
    <w:p w14:paraId="31290574" w14:textId="77777777" w:rsidR="00525928" w:rsidRDefault="00953AC0" w:rsidP="00525928">
      <w:r>
        <w:pict w14:anchorId="6EB8FA87">
          <v:rect id="_x0000_i1063" style="width:0;height:1.5pt" o:hralign="center" o:hrstd="t" o:hr="t" fillcolor="#a0a0a0" stroked="f"/>
        </w:pict>
      </w:r>
    </w:p>
    <w:p w14:paraId="0DC2F515" w14:textId="77777777" w:rsidR="00525928" w:rsidRDefault="00525928" w:rsidP="00525928">
      <w:pPr>
        <w:pStyle w:val="StandardWeb"/>
      </w:pPr>
      <w:r>
        <w:rPr>
          <w:rStyle w:val="Fett"/>
        </w:rPr>
        <w:t>4.8.3 Kritik an Prinzipienorientierung: Implementierungsethik</w:t>
      </w:r>
      <w:r>
        <w:br/>
        <w:t xml:space="preserve">Gleichzeitig sehe ich die Grenzen einer bloßen Prinzipienethik. Brent Mittelstadt hat überzeugend dargelegt, dass ethische Prinzipien ohne institutionelle Umsetzung und operationale Mechanismen wirkungslos bleiben (Mittelstadt, Brent, </w:t>
      </w:r>
      <w:proofErr w:type="spellStart"/>
      <w:r>
        <w:t>Principles</w:t>
      </w:r>
      <w:proofErr w:type="spellEnd"/>
      <w:r>
        <w:t xml:space="preserve"> Alone </w:t>
      </w:r>
      <w:proofErr w:type="spellStart"/>
      <w:r>
        <w:t>Cannot</w:t>
      </w:r>
      <w:proofErr w:type="spellEnd"/>
      <w:r>
        <w:t xml:space="preserve"> </w:t>
      </w:r>
      <w:proofErr w:type="spellStart"/>
      <w:r>
        <w:t>Guarantee</w:t>
      </w:r>
      <w:proofErr w:type="spellEnd"/>
      <w:r>
        <w:t xml:space="preserve"> </w:t>
      </w:r>
      <w:proofErr w:type="spellStart"/>
      <w:r>
        <w:t>Ethical</w:t>
      </w:r>
      <w:proofErr w:type="spellEnd"/>
      <w:r>
        <w:t xml:space="preserve"> AI, 2019, S. 501–</w:t>
      </w:r>
      <w:proofErr w:type="gramStart"/>
      <w:r>
        <w:t>507)[</w:t>
      </w:r>
      <w:proofErr w:type="gramEnd"/>
      <w:r>
        <w:t>40]. Genau deshalb implementiere ich im FRZK Audit-Strukturen – Reflexionsmechanismen, mit denen das System sich selbst auf ethische Konsistenz überprüft. Diese Reflexivität ist nicht äußerlich aufgesetzt, sondern im System selbst verankert: Jede Entscheidung im Modell erzeugt eine Rückfrage nach ihrer normativen Struktur.</w:t>
      </w:r>
    </w:p>
    <w:p w14:paraId="0B40D41D" w14:textId="77777777" w:rsidR="00525928" w:rsidRDefault="00953AC0" w:rsidP="00525928">
      <w:r>
        <w:pict w14:anchorId="496FF21F">
          <v:rect id="_x0000_i1064" style="width:0;height:1.5pt" o:hralign="center" o:hrstd="t" o:hr="t" fillcolor="#a0a0a0" stroked="f"/>
        </w:pict>
      </w:r>
    </w:p>
    <w:p w14:paraId="511619D3" w14:textId="77777777" w:rsidR="00525928" w:rsidRDefault="00525928" w:rsidP="00525928">
      <w:pPr>
        <w:pStyle w:val="StandardWeb"/>
      </w:pPr>
      <w:r>
        <w:rPr>
          <w:rStyle w:val="Fett"/>
        </w:rPr>
        <w:t>4.8.4 Narrative Verantwortung und demokratische Legitimation</w:t>
      </w:r>
      <w:r>
        <w:br/>
        <w:t xml:space="preserve">Mark </w:t>
      </w:r>
      <w:proofErr w:type="spellStart"/>
      <w:r>
        <w:t>Coeckelbergh</w:t>
      </w:r>
      <w:proofErr w:type="spellEnd"/>
      <w:r>
        <w:t xml:space="preserve"> betont, dass technische Systeme nicht nur moralisch richtig, sondern auch gesellschaftlich erzählbar sein müssen (</w:t>
      </w:r>
      <w:proofErr w:type="spellStart"/>
      <w:r>
        <w:t>Coeckelbergh</w:t>
      </w:r>
      <w:proofErr w:type="spellEnd"/>
      <w:r>
        <w:t xml:space="preserve">, Mark, Narrative and Technology </w:t>
      </w:r>
      <w:proofErr w:type="spellStart"/>
      <w:r>
        <w:t>Ethics</w:t>
      </w:r>
      <w:proofErr w:type="spellEnd"/>
      <w:r>
        <w:t>, 2010, S. 215–</w:t>
      </w:r>
      <w:proofErr w:type="gramStart"/>
      <w:r>
        <w:t>232)[</w:t>
      </w:r>
      <w:proofErr w:type="gramEnd"/>
      <w:r>
        <w:t>41]. Ich stimme dem zu. Für mich bedeutet das: Jedes Modell braucht eine narrative Anschlussfähigkeit – es muss erklären können, warum es so gebaut ist, wem es dient und welche Verantwortung es übernimmt. Das FRZK ermöglicht dies, indem es narrative Zuschreibungen formal in seine Beobachtungslogik integriert. Akteur-Funktionen können mit normativen Parametern versehen, Meta-Funktionen mit Bewertungen ausgestattet werden.</w:t>
      </w:r>
    </w:p>
    <w:p w14:paraId="57E9A3D2" w14:textId="77777777" w:rsidR="00525928" w:rsidRDefault="00953AC0" w:rsidP="00525928">
      <w:r>
        <w:pict w14:anchorId="66A86A73">
          <v:rect id="_x0000_i1065" style="width:0;height:1.5pt" o:hralign="center" o:hrstd="t" o:hr="t" fillcolor="#a0a0a0" stroked="f"/>
        </w:pict>
      </w:r>
    </w:p>
    <w:p w14:paraId="393E85E8" w14:textId="77777777" w:rsidR="00525928" w:rsidRDefault="00525928" w:rsidP="00525928">
      <w:pPr>
        <w:pStyle w:val="StandardWeb"/>
      </w:pPr>
      <w:r>
        <w:rPr>
          <w:rStyle w:val="Fett"/>
        </w:rPr>
        <w:t>4.8.5 Ethische Vorhersagefähigkeit</w:t>
      </w:r>
      <w:r>
        <w:br/>
        <w:t>Schließlich liefert das FRZK eine strukturelle Vorhersage: Systeme, die ihre Modelllogik nicht reflektieren, erzeugen blinde Wirklichkeitsbereiche – und damit auch blinde Handlungsfolgen. Ich sehe darin eine ethische Kernforderung an moderne Systemgestaltung: Prognosefähigkeit muss immer auch ethische Reflexionsfähigkeit umfassen. Wer ein Modell entwickelt, muss seine zukünftige Wirkung im semantischen Feld simulieren können – nicht nur funktional, sondern auch normativ. Das FRZK liefert hierfür eine formalisierte Grundlage.</w:t>
      </w:r>
    </w:p>
    <w:p w14:paraId="2EA3EE39" w14:textId="77777777" w:rsidR="00525928" w:rsidRDefault="00953AC0" w:rsidP="00525928">
      <w:r>
        <w:pict w14:anchorId="660899CA">
          <v:rect id="_x0000_i1066" style="width:0;height:1.5pt" o:hralign="center" o:hrstd="t" o:hr="t" fillcolor="#a0a0a0" stroked="f"/>
        </w:pict>
      </w:r>
    </w:p>
    <w:p w14:paraId="61F6CB7C" w14:textId="77777777" w:rsidR="00525928" w:rsidRDefault="00525928" w:rsidP="00525928">
      <w:pPr>
        <w:pStyle w:val="berschrift4"/>
      </w:pPr>
      <w:r>
        <w:rPr>
          <w:rFonts w:ascii="Segoe UI Emoji" w:hAnsi="Segoe UI Emoji" w:cs="Segoe UI Emoji"/>
        </w:rPr>
        <w:t>📑</w:t>
      </w:r>
      <w:r>
        <w:t xml:space="preserve"> </w:t>
      </w:r>
      <w:r>
        <w:rPr>
          <w:rStyle w:val="Fett"/>
          <w:b w:val="0"/>
          <w:bCs w:val="0"/>
        </w:rPr>
        <w:t>4) Neu gefundene Quellen</w:t>
      </w:r>
    </w:p>
    <w:p w14:paraId="53E93886" w14:textId="77777777" w:rsidR="00525928" w:rsidRDefault="00525928" w:rsidP="00525928">
      <w:pPr>
        <w:pStyle w:val="StandardWeb"/>
      </w:pPr>
      <w:r>
        <w:t xml:space="preserve">[38] Giere, Ronald (2006): </w:t>
      </w:r>
      <w:r>
        <w:rPr>
          <w:rStyle w:val="Hervorhebung"/>
        </w:rPr>
        <w:t xml:space="preserve">Scientific </w:t>
      </w:r>
      <w:proofErr w:type="spellStart"/>
      <w:r>
        <w:rPr>
          <w:rStyle w:val="Hervorhebung"/>
        </w:rPr>
        <w:t>Perspectivism</w:t>
      </w:r>
      <w:proofErr w:type="spellEnd"/>
      <w:r>
        <w:t xml:space="preserve">. Chicago: University </w:t>
      </w:r>
      <w:proofErr w:type="spellStart"/>
      <w:r>
        <w:t>of</w:t>
      </w:r>
      <w:proofErr w:type="spellEnd"/>
      <w:r>
        <w:t xml:space="preserve"> Chicago Press.</w:t>
      </w:r>
      <w:r>
        <w:br/>
        <w:t xml:space="preserve">[39] </w:t>
      </w:r>
      <w:proofErr w:type="spellStart"/>
      <w:r>
        <w:t>Floridi</w:t>
      </w:r>
      <w:proofErr w:type="spellEnd"/>
      <w:r>
        <w:t xml:space="preserve">, Luciano et al. (2018): AI4People—An </w:t>
      </w:r>
      <w:proofErr w:type="spellStart"/>
      <w:r>
        <w:t>Ethical</w:t>
      </w:r>
      <w:proofErr w:type="spellEnd"/>
      <w:r>
        <w:t xml:space="preserve"> Framework </w:t>
      </w:r>
      <w:proofErr w:type="spellStart"/>
      <w:r>
        <w:t>for</w:t>
      </w:r>
      <w:proofErr w:type="spellEnd"/>
      <w:r>
        <w:t xml:space="preserve"> a </w:t>
      </w:r>
      <w:proofErr w:type="spellStart"/>
      <w:r>
        <w:t>Good</w:t>
      </w:r>
      <w:proofErr w:type="spellEnd"/>
      <w:r>
        <w:t xml:space="preserve"> AI Society: </w:t>
      </w:r>
      <w:proofErr w:type="spellStart"/>
      <w:r>
        <w:t>Opportunities</w:t>
      </w:r>
      <w:proofErr w:type="spellEnd"/>
      <w:r>
        <w:t xml:space="preserve">, </w:t>
      </w:r>
      <w:proofErr w:type="spellStart"/>
      <w:r>
        <w:t>Risks</w:t>
      </w:r>
      <w:proofErr w:type="spellEnd"/>
      <w:r>
        <w:t xml:space="preserve">, </w:t>
      </w:r>
      <w:proofErr w:type="spellStart"/>
      <w:r>
        <w:t>Principles</w:t>
      </w:r>
      <w:proofErr w:type="spellEnd"/>
      <w:r>
        <w:t xml:space="preserve">, and </w:t>
      </w:r>
      <w:proofErr w:type="spellStart"/>
      <w:r>
        <w:t>Recommendations</w:t>
      </w:r>
      <w:proofErr w:type="spellEnd"/>
      <w:r>
        <w:t xml:space="preserve">. In: </w:t>
      </w:r>
      <w:r>
        <w:rPr>
          <w:rStyle w:val="Hervorhebung"/>
        </w:rPr>
        <w:t>Minds and Machines</w:t>
      </w:r>
      <w:r>
        <w:t>, 28(4), S. 689–707.</w:t>
      </w:r>
      <w:r>
        <w:br/>
        <w:t xml:space="preserve">[40] Mittelstadt, Brent (2019): </w:t>
      </w:r>
      <w:proofErr w:type="spellStart"/>
      <w:r>
        <w:t>Principles</w:t>
      </w:r>
      <w:proofErr w:type="spellEnd"/>
      <w:r>
        <w:t xml:space="preserve"> Alone </w:t>
      </w:r>
      <w:proofErr w:type="spellStart"/>
      <w:r>
        <w:t>Cannot</w:t>
      </w:r>
      <w:proofErr w:type="spellEnd"/>
      <w:r>
        <w:t xml:space="preserve"> </w:t>
      </w:r>
      <w:proofErr w:type="spellStart"/>
      <w:r>
        <w:t>Guarantee</w:t>
      </w:r>
      <w:proofErr w:type="spellEnd"/>
      <w:r>
        <w:t xml:space="preserve"> </w:t>
      </w:r>
      <w:proofErr w:type="spellStart"/>
      <w:r>
        <w:t>Ethical</w:t>
      </w:r>
      <w:proofErr w:type="spellEnd"/>
      <w:r>
        <w:t xml:space="preserve"> AI. In: </w:t>
      </w:r>
      <w:r>
        <w:rPr>
          <w:rStyle w:val="Hervorhebung"/>
        </w:rPr>
        <w:t xml:space="preserve">Nature </w:t>
      </w:r>
      <w:proofErr w:type="spellStart"/>
      <w:r>
        <w:rPr>
          <w:rStyle w:val="Hervorhebung"/>
        </w:rPr>
        <w:t>Machine</w:t>
      </w:r>
      <w:proofErr w:type="spellEnd"/>
      <w:r>
        <w:rPr>
          <w:rStyle w:val="Hervorhebung"/>
        </w:rPr>
        <w:t xml:space="preserve"> </w:t>
      </w:r>
      <w:proofErr w:type="spellStart"/>
      <w:r>
        <w:rPr>
          <w:rStyle w:val="Hervorhebung"/>
        </w:rPr>
        <w:t>Intelligence</w:t>
      </w:r>
      <w:proofErr w:type="spellEnd"/>
      <w:r>
        <w:t>, 1(11), S. 501–507.</w:t>
      </w:r>
      <w:r>
        <w:br/>
        <w:t xml:space="preserve">[41] </w:t>
      </w:r>
      <w:proofErr w:type="spellStart"/>
      <w:r>
        <w:t>Coeckelbergh</w:t>
      </w:r>
      <w:proofErr w:type="spellEnd"/>
      <w:r>
        <w:t xml:space="preserve">, Mark (2010): Narrative and Technology </w:t>
      </w:r>
      <w:proofErr w:type="spellStart"/>
      <w:r>
        <w:t>Ethics</w:t>
      </w:r>
      <w:proofErr w:type="spellEnd"/>
      <w:r>
        <w:t xml:space="preserve">. In: </w:t>
      </w:r>
      <w:proofErr w:type="spellStart"/>
      <w:r>
        <w:rPr>
          <w:rStyle w:val="Hervorhebung"/>
        </w:rPr>
        <w:t>Nanoethics</w:t>
      </w:r>
      <w:proofErr w:type="spellEnd"/>
      <w:r>
        <w:t>, 4(3), S. 215–222.</w:t>
      </w:r>
    </w:p>
    <w:p w14:paraId="39A7FC37" w14:textId="506E5F27" w:rsidR="00525928" w:rsidRDefault="00525928" w:rsidP="00525928">
      <w:pPr>
        <w:pStyle w:val="StandardWeb"/>
      </w:pPr>
      <w:r>
        <w:rPr>
          <w:rStyle w:val="Fett"/>
        </w:rPr>
        <w:t>4.8.6 Ethische Vorhersagefähigkeit (erweitert)</w:t>
      </w:r>
      <w:r>
        <w:br/>
        <w:t>Schließlich liefert das FRZK eine strukturelle Vorhersage: Systeme, die ihre Modelllogik nicht reflektieren, erzeugen blinde Wirklichkeitsbereiche – und damit auch blinde Handlungsfolgen. Ich sehe darin eine ethische Kernforderung an moderne Systemgestaltung: Prognosefähigkeit muss immer auch ethische Reflexionsfähigkeit umfassen. Wer ein Modell entwickelt, muss seine zukünftige Wirkung im semantischen Feld simulieren können – nicht nur funktional, sondern auch normativ. Das FRZK liefert hierfür eine formalisierte Grundlage.</w:t>
      </w:r>
    </w:p>
    <w:p w14:paraId="7C839342" w14:textId="77777777" w:rsidR="00525928" w:rsidRDefault="00525928" w:rsidP="00525928">
      <w:pPr>
        <w:pStyle w:val="StandardWeb"/>
      </w:pPr>
      <w:r>
        <w:t>Gerade weil Modelle Realität nicht nur beschreiben, sondern strukturieren, tragen Modellierende eine besondere Verantwortung: Sie erzeugen Möglichkeitsräume – und schließen andere aus. Jede modellhafte Entscheidung ist zugleich eine ethische Setzung, eine Intervention in das, was sichtbar, verhandelbar, gestaltbar wird. In diesem Sinn ist das FRZK nicht nur ein erkenntnistheoretisches Werkzeug, sondern ein ethisch aufgeladenes Handlungsinstrument. Es macht explizit, was viele Modelle implizit verdecken: Dass jede Struktur eine normative Entscheidung transportiert – und jede Simulation auch eine Gesellschaftsvision ist.</w:t>
      </w:r>
    </w:p>
    <w:p w14:paraId="5EB53D8A" w14:textId="77777777" w:rsidR="00525928" w:rsidRDefault="00525928" w:rsidP="00525928">
      <w:pPr>
        <w:pStyle w:val="StandardWeb"/>
      </w:pPr>
      <w:r>
        <w:t xml:space="preserve">Ich bin überzeugt: Es reicht nicht mehr, Modelle als „nützlich“ oder „treffend“ zu bewerten. Wir müssen fragen: Wem nützt dieses Modell? Wessen Weltbild spiegelt es? Und wessen Stimme bleibt darin unsichtbar? Wie Judith Butler in ihrem Werk zur performativen Kraft von Sprache und Normen ausführt, sind sprachliche und symbolische Strukturen niemals neutral, sondern immer Machtzusammenhänge eingeschrieben (Butler, Judith, </w:t>
      </w:r>
      <w:proofErr w:type="spellStart"/>
      <w:r>
        <w:rPr>
          <w:rStyle w:val="Hervorhebung"/>
        </w:rPr>
        <w:t>Excitable</w:t>
      </w:r>
      <w:proofErr w:type="spellEnd"/>
      <w:r>
        <w:rPr>
          <w:rStyle w:val="Hervorhebung"/>
        </w:rPr>
        <w:t xml:space="preserve"> Speech: A Politics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Performative</w:t>
      </w:r>
      <w:r>
        <w:t xml:space="preserve">, </w:t>
      </w:r>
      <w:proofErr w:type="gramStart"/>
      <w:r>
        <w:t>1997)[</w:t>
      </w:r>
      <w:proofErr w:type="gramEnd"/>
      <w:r>
        <w:t xml:space="preserve">42]. Sheila </w:t>
      </w:r>
      <w:proofErr w:type="spellStart"/>
      <w:r>
        <w:t>Jasanoff</w:t>
      </w:r>
      <w:proofErr w:type="spellEnd"/>
      <w:r>
        <w:t xml:space="preserve"> ergänzt dies durch ihre Analyse, wie technische und wissenschaftliche Modelle normative Ordnungen gesellschaftlich formen (</w:t>
      </w:r>
      <w:proofErr w:type="spellStart"/>
      <w:r>
        <w:t>Jasanoff</w:t>
      </w:r>
      <w:proofErr w:type="spellEnd"/>
      <w:r>
        <w:t xml:space="preserve">, Sheila, </w:t>
      </w:r>
      <w:r>
        <w:rPr>
          <w:rStyle w:val="Hervorhebung"/>
        </w:rPr>
        <w:t xml:space="preserve">The </w:t>
      </w:r>
      <w:proofErr w:type="spellStart"/>
      <w:r>
        <w:rPr>
          <w:rStyle w:val="Hervorhebung"/>
        </w:rPr>
        <w:t>Ethics</w:t>
      </w:r>
      <w:proofErr w:type="spellEnd"/>
      <w:r>
        <w:rPr>
          <w:rStyle w:val="Hervorhebung"/>
        </w:rPr>
        <w:t xml:space="preserve"> </w:t>
      </w:r>
      <w:proofErr w:type="spellStart"/>
      <w:r>
        <w:rPr>
          <w:rStyle w:val="Hervorhebung"/>
        </w:rPr>
        <w:t>of</w:t>
      </w:r>
      <w:proofErr w:type="spellEnd"/>
      <w:r>
        <w:rPr>
          <w:rStyle w:val="Hervorhebung"/>
        </w:rPr>
        <w:t xml:space="preserve"> Invention</w:t>
      </w:r>
      <w:r>
        <w:t xml:space="preserve">, </w:t>
      </w:r>
      <w:proofErr w:type="gramStart"/>
      <w:r>
        <w:t>2016)[</w:t>
      </w:r>
      <w:proofErr w:type="gramEnd"/>
      <w:r>
        <w:t xml:space="preserve">43]. Bruno Latour zeigt auf, dass Modellieren immer auch „Weltmachen“ bedeutet – ein aktiver, gesellschaftlicher Prozess mit ethischen Implikationen (Latour, Bruno, </w:t>
      </w:r>
      <w:r>
        <w:rPr>
          <w:rStyle w:val="Hervorhebung"/>
        </w:rPr>
        <w:t>Science in Action</w:t>
      </w:r>
      <w:r>
        <w:t xml:space="preserve">, </w:t>
      </w:r>
      <w:proofErr w:type="gramStart"/>
      <w:r>
        <w:t>1987)[</w:t>
      </w:r>
      <w:proofErr w:type="gramEnd"/>
      <w:r>
        <w:t>44].</w:t>
      </w:r>
    </w:p>
    <w:p w14:paraId="6A06CCFE" w14:textId="77777777" w:rsidR="00525928" w:rsidRDefault="00525928" w:rsidP="00525928">
      <w:pPr>
        <w:pStyle w:val="StandardWeb"/>
      </w:pPr>
      <w:r>
        <w:t>In einer Zeit, in der algorithmische Systeme zunehmend gesellschaftliche Entscheidungen beeinflussen, ist diese ethische Reflexion keine Option – sie ist Voraussetzung für verantwortungsvolles Modellieren. Genau hier setzt das FRZK an: Es operationalisiert ethische Reflexivität nicht als äußeren Kommentar, sondern als integralen Bestandteil der Modellarchitektur selbst.</w:t>
      </w:r>
    </w:p>
    <w:p w14:paraId="21F321C3" w14:textId="77777777" w:rsidR="00525928" w:rsidRDefault="00953AC0" w:rsidP="00525928">
      <w:r>
        <w:pict w14:anchorId="2B2B5D53">
          <v:rect id="_x0000_i1067" style="width:0;height:1.5pt" o:hralign="center" o:hrstd="t" o:hr="t" fillcolor="#a0a0a0" stroked="f"/>
        </w:pict>
      </w:r>
    </w:p>
    <w:p w14:paraId="0763087D" w14:textId="77777777" w:rsidR="00525928" w:rsidRDefault="00525928" w:rsidP="00525928">
      <w:pPr>
        <w:pStyle w:val="berschrift3"/>
      </w:pPr>
      <w:r>
        <w:t>Neue Quellen im Verzeichnis ergänzen:</w:t>
      </w:r>
    </w:p>
    <w:p w14:paraId="7D49644B" w14:textId="77777777" w:rsidR="00525928" w:rsidRDefault="00525928" w:rsidP="00525928">
      <w:pPr>
        <w:pStyle w:val="StandardWeb"/>
      </w:pPr>
      <w:r>
        <w:t xml:space="preserve">[42] Butler, Judith (1997): </w:t>
      </w:r>
      <w:proofErr w:type="spellStart"/>
      <w:r>
        <w:rPr>
          <w:rStyle w:val="Hervorhebung"/>
        </w:rPr>
        <w:t>Excitable</w:t>
      </w:r>
      <w:proofErr w:type="spellEnd"/>
      <w:r>
        <w:rPr>
          <w:rStyle w:val="Hervorhebung"/>
        </w:rPr>
        <w:t xml:space="preserve"> Speech: A Politics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Performative</w:t>
      </w:r>
      <w:r>
        <w:t>. New York: Routledge.</w:t>
      </w:r>
      <w:r>
        <w:br/>
        <w:t xml:space="preserve">[43] </w:t>
      </w:r>
      <w:proofErr w:type="spellStart"/>
      <w:r>
        <w:t>Jasanoff</w:t>
      </w:r>
      <w:proofErr w:type="spellEnd"/>
      <w:r>
        <w:t xml:space="preserve">, Sheila (2016): </w:t>
      </w:r>
      <w:r>
        <w:rPr>
          <w:rStyle w:val="Hervorhebung"/>
        </w:rPr>
        <w:t xml:space="preserve">The </w:t>
      </w:r>
      <w:proofErr w:type="spellStart"/>
      <w:r>
        <w:rPr>
          <w:rStyle w:val="Hervorhebung"/>
        </w:rPr>
        <w:t>Ethics</w:t>
      </w:r>
      <w:proofErr w:type="spellEnd"/>
      <w:r>
        <w:rPr>
          <w:rStyle w:val="Hervorhebung"/>
        </w:rPr>
        <w:t xml:space="preserve"> </w:t>
      </w:r>
      <w:proofErr w:type="spellStart"/>
      <w:r>
        <w:rPr>
          <w:rStyle w:val="Hervorhebung"/>
        </w:rPr>
        <w:t>of</w:t>
      </w:r>
      <w:proofErr w:type="spellEnd"/>
      <w:r>
        <w:rPr>
          <w:rStyle w:val="Hervorhebung"/>
        </w:rPr>
        <w:t xml:space="preserve"> Invention: Technology and </w:t>
      </w:r>
      <w:proofErr w:type="spellStart"/>
      <w:r>
        <w:rPr>
          <w:rStyle w:val="Hervorhebung"/>
        </w:rPr>
        <w:t>the</w:t>
      </w:r>
      <w:proofErr w:type="spellEnd"/>
      <w:r>
        <w:rPr>
          <w:rStyle w:val="Hervorhebung"/>
        </w:rPr>
        <w:t xml:space="preserve"> Human Future</w:t>
      </w:r>
      <w:r>
        <w:t>. New York: W.W. Norton &amp; Company.</w:t>
      </w:r>
      <w:r>
        <w:br/>
        <w:t xml:space="preserve">[44] Latour, Bruno (1987): </w:t>
      </w:r>
      <w:r>
        <w:rPr>
          <w:rStyle w:val="Hervorhebung"/>
        </w:rPr>
        <w:t xml:space="preserve">Science in Action: </w:t>
      </w:r>
      <w:proofErr w:type="spellStart"/>
      <w:r>
        <w:rPr>
          <w:rStyle w:val="Hervorhebung"/>
        </w:rPr>
        <w:t>How</w:t>
      </w:r>
      <w:proofErr w:type="spellEnd"/>
      <w:r>
        <w:rPr>
          <w:rStyle w:val="Hervorhebung"/>
        </w:rPr>
        <w:t xml:space="preserve"> </w:t>
      </w:r>
      <w:proofErr w:type="spellStart"/>
      <w:r>
        <w:rPr>
          <w:rStyle w:val="Hervorhebung"/>
        </w:rPr>
        <w:t>to</w:t>
      </w:r>
      <w:proofErr w:type="spellEnd"/>
      <w:r>
        <w:rPr>
          <w:rStyle w:val="Hervorhebung"/>
        </w:rPr>
        <w:t xml:space="preserve"> Follow </w:t>
      </w:r>
      <w:proofErr w:type="spellStart"/>
      <w:r>
        <w:rPr>
          <w:rStyle w:val="Hervorhebung"/>
        </w:rPr>
        <w:t>Scientists</w:t>
      </w:r>
      <w:proofErr w:type="spellEnd"/>
      <w:r>
        <w:rPr>
          <w:rStyle w:val="Hervorhebung"/>
        </w:rPr>
        <w:t xml:space="preserve"> and Engineers </w:t>
      </w:r>
      <w:proofErr w:type="spellStart"/>
      <w:r>
        <w:rPr>
          <w:rStyle w:val="Hervorhebung"/>
        </w:rPr>
        <w:t>through</w:t>
      </w:r>
      <w:proofErr w:type="spellEnd"/>
      <w:r>
        <w:rPr>
          <w:rStyle w:val="Hervorhebung"/>
        </w:rPr>
        <w:t xml:space="preserve"> Society</w:t>
      </w:r>
      <w:r>
        <w:t>. Cambridge, MA: Harvard University Press.</w:t>
      </w:r>
    </w:p>
    <w:p w14:paraId="46DCFD73" w14:textId="77777777" w:rsidR="00525928" w:rsidRDefault="00525928" w:rsidP="00525928">
      <w:pPr>
        <w:pStyle w:val="berschrift3"/>
        <w:rPr>
          <w:sz w:val="27"/>
          <w:szCs w:val="27"/>
        </w:rPr>
      </w:pPr>
      <w:r>
        <w:t>Korrigierter Fließtext mit korrekter Quellennummerierung:</w:t>
      </w:r>
    </w:p>
    <w:p w14:paraId="26F4092F" w14:textId="77777777" w:rsidR="00525928" w:rsidRDefault="00525928" w:rsidP="00525928">
      <w:pPr>
        <w:pStyle w:val="StandardWeb"/>
      </w:pPr>
      <w:r>
        <w:t>4.9 Zusammenfassung</w:t>
      </w:r>
      <w:r>
        <w:br/>
        <w:t>Ich habe in diesem Kapitel keine Hypothesen vorgestellt, sondern systeminterne Vorhersagen entfaltet. Sie ergeben sich aus der Architektur des Funktionalen Raum-Zeit-Kohärenzsystems – nicht als Behauptungen über die Welt, sondern als Aussagen über die Strukturbedingungen, unter denen Welt überhaupt als Phänomen modellierbar wird. Dabei habe ich deutlich gemacht, dass das FRZK keine empirische Theorie ist, sondern ein erkenntnistheoretisches Funktionsmodell: Es zeigt, wie Raum, Zeit, Objektivität, Bedeutung, Handlung oder Kultur als Resultate funktionaler Zuweisungen emergieren können.</w:t>
      </w:r>
      <w:r>
        <w:br/>
        <w:t xml:space="preserve">Die Vorhersagen des FRZK sind deshalb nicht „falsch“ oder „richtig“ im klassischen Sinn, sondern strukturell zwingend – solange man die Regeln des Systems akzeptiert. Sie verhalten sich zu klassischen Theorien wie eine rekursive Logik zu einer empirischen Typologie: nicht widersprechend, aber grundsätzlich anders. Sie folgen der Idee, dass Modelle keine Abbildungen sind, sondern Operatoren – keine Spiegel, sondern Systeme symbolischer Erzeugung. Ich finde mich damit in einer Linie mit konstruktivistischen und operativen Modelltheorien, wie sie z. B. in der Systemtheorie von Luhmann (Luhmann, N., Die Wissenschaft der Gesellschaft, 1990; Soziale Systeme, 1984)[18][23], der </w:t>
      </w:r>
      <w:proofErr w:type="spellStart"/>
      <w:r>
        <w:t>Autopoiesetheorie</w:t>
      </w:r>
      <w:proofErr w:type="spellEnd"/>
      <w:r>
        <w:t xml:space="preserve"> von Maturana und Varela (Varela, F. J., </w:t>
      </w:r>
      <w:proofErr w:type="spellStart"/>
      <w:r>
        <w:t>Principles</w:t>
      </w:r>
      <w:proofErr w:type="spellEnd"/>
      <w:r>
        <w:t xml:space="preserve"> </w:t>
      </w:r>
      <w:proofErr w:type="spellStart"/>
      <w:r>
        <w:t>of</w:t>
      </w:r>
      <w:proofErr w:type="spellEnd"/>
      <w:r>
        <w:t xml:space="preserve"> Biological </w:t>
      </w:r>
      <w:proofErr w:type="spellStart"/>
      <w:r>
        <w:t>Autonomy</w:t>
      </w:r>
      <w:proofErr w:type="spellEnd"/>
      <w:r>
        <w:t xml:space="preserve">, 1979)[5], oder in den Arbeiten von Spencer-Brown (Spencer-Brown, G., Laws </w:t>
      </w:r>
      <w:proofErr w:type="spellStart"/>
      <w:r>
        <w:t>of</w:t>
      </w:r>
      <w:proofErr w:type="spellEnd"/>
      <w:r>
        <w:t xml:space="preserve"> Form, 1972)[4], </w:t>
      </w:r>
      <w:proofErr w:type="spellStart"/>
      <w:r>
        <w:t>Barwise</w:t>
      </w:r>
      <w:proofErr w:type="spellEnd"/>
      <w:r>
        <w:t xml:space="preserve"> (</w:t>
      </w:r>
      <w:proofErr w:type="spellStart"/>
      <w:r>
        <w:t>Barwise</w:t>
      </w:r>
      <w:proofErr w:type="spellEnd"/>
      <w:r>
        <w:t xml:space="preserve">, J. / Moss, L., </w:t>
      </w:r>
      <w:proofErr w:type="spellStart"/>
      <w:r>
        <w:t>Vicious</w:t>
      </w:r>
      <w:proofErr w:type="spellEnd"/>
      <w:r>
        <w:t xml:space="preserve"> </w:t>
      </w:r>
      <w:proofErr w:type="spellStart"/>
      <w:r>
        <w:t>Circles</w:t>
      </w:r>
      <w:proofErr w:type="spellEnd"/>
      <w:r>
        <w:t xml:space="preserve">, 1996)[13] oder </w:t>
      </w:r>
      <w:proofErr w:type="spellStart"/>
      <w:r>
        <w:t>Bitbol</w:t>
      </w:r>
      <w:proofErr w:type="spellEnd"/>
      <w:r>
        <w:t xml:space="preserve"> (</w:t>
      </w:r>
      <w:proofErr w:type="spellStart"/>
      <w:r>
        <w:t>Bitbol</w:t>
      </w:r>
      <w:proofErr w:type="spellEnd"/>
      <w:r>
        <w:t xml:space="preserve">, M., </w:t>
      </w:r>
      <w:proofErr w:type="spellStart"/>
      <w:r>
        <w:t>Some</w:t>
      </w:r>
      <w:proofErr w:type="spellEnd"/>
      <w:r>
        <w:t xml:space="preserve"> </w:t>
      </w:r>
      <w:proofErr w:type="spellStart"/>
      <w:r>
        <w:t>Steps</w:t>
      </w:r>
      <w:proofErr w:type="spellEnd"/>
      <w:r>
        <w:t xml:space="preserve"> </w:t>
      </w:r>
      <w:proofErr w:type="spellStart"/>
      <w:r>
        <w:t>Toward</w:t>
      </w:r>
      <w:proofErr w:type="spellEnd"/>
      <w:r>
        <w:t xml:space="preserve"> a </w:t>
      </w:r>
      <w:proofErr w:type="spellStart"/>
      <w:r>
        <w:t>Transcendental</w:t>
      </w:r>
      <w:proofErr w:type="spellEnd"/>
      <w:r>
        <w:t xml:space="preserve"> </w:t>
      </w:r>
      <w:proofErr w:type="spellStart"/>
      <w:r>
        <w:t>Deduction</w:t>
      </w:r>
      <w:proofErr w:type="spellEnd"/>
      <w:r>
        <w:t xml:space="preserve"> </w:t>
      </w:r>
      <w:proofErr w:type="spellStart"/>
      <w:r>
        <w:t>of</w:t>
      </w:r>
      <w:proofErr w:type="spellEnd"/>
      <w:r>
        <w:t xml:space="preserve"> Quantum </w:t>
      </w:r>
      <w:proofErr w:type="spellStart"/>
      <w:r>
        <w:t>Mechanics</w:t>
      </w:r>
      <w:proofErr w:type="spellEnd"/>
      <w:r>
        <w:t>, 1998)[3] entfaltet wurden.</w:t>
      </w:r>
      <w:r>
        <w:br/>
        <w:t>Was mich am meisten überzeugt hat: Das FRZK zwingt mich zur Reflexion meiner eigenen Erkenntnissituation. Ich kann mit ihm nicht „von außen“ auf Welt blicken – ich bin als Beobachter immer schon Teil der Operatorstruktur. Damit stellt sich nicht nur die Frage nach Wahrheit, sondern auch nach Verantwortung neu. Die strukturelle Vorhersage des FRZK lautet: Wer Systeme konstruiert, erzeugt Realitäten. Und wer Realitäten erzeugt, trägt Verantwortung für ihre Möglichkeitsräume.</w:t>
      </w:r>
      <w:r>
        <w:br/>
        <w:t>Das FRZK liefert mir ein Modell, mit dem ich diese Verantwortung nicht nur denken, sondern auch gestalten kann.</w:t>
      </w:r>
    </w:p>
    <w:p w14:paraId="7E26D651" w14:textId="59AA4B9D" w:rsidR="003173E3" w:rsidRDefault="003173E3" w:rsidP="00380625">
      <w:pPr>
        <w:rPr>
          <w:rStyle w:val="IntensiveHervorhebung"/>
          <w:i w:val="0"/>
          <w:iCs w:val="0"/>
          <w:color w:val="auto"/>
        </w:rPr>
      </w:pPr>
    </w:p>
    <w:p w14:paraId="7345FFB5" w14:textId="77777777" w:rsidR="00F13E9D" w:rsidRDefault="00F13E9D" w:rsidP="00F13E9D">
      <w:pPr>
        <w:pStyle w:val="StandardWeb"/>
      </w:pPr>
      <w:r>
        <w:rPr>
          <w:rFonts w:ascii="Segoe UI Emoji" w:hAnsi="Segoe UI Emoji" w:cs="Segoe UI Emoji"/>
        </w:rPr>
        <w:t>📚</w:t>
      </w:r>
      <w:r>
        <w:t xml:space="preserve"> </w:t>
      </w:r>
      <w:r>
        <w:rPr>
          <w:rStyle w:val="Fett"/>
          <w:rFonts w:eastAsia="Calibri"/>
        </w:rPr>
        <w:t>Quellenverzeichnis Kapitel 4 – Einleitung bis 4.3</w:t>
      </w:r>
    </w:p>
    <w:p w14:paraId="5F6FB877" w14:textId="77777777" w:rsidR="00F13E9D" w:rsidRDefault="00F13E9D" w:rsidP="00F13E9D">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r>
        <w:br/>
        <w:t xml:space="preserve">[2] Cantor, G. (1895): </w:t>
      </w:r>
      <w:r>
        <w:rPr>
          <w:rStyle w:val="Hervorhebung"/>
        </w:rPr>
        <w:t>Beiträge zur Begründung der transfiniten Mengenlehre</w:t>
      </w:r>
      <w:r>
        <w:t xml:space="preserve">. In: </w:t>
      </w:r>
      <w:r>
        <w:rPr>
          <w:rStyle w:val="Hervorhebung"/>
        </w:rPr>
        <w:t>Mathematische Annalen</w:t>
      </w:r>
      <w:r>
        <w:t>, 46(4), 481–512.</w:t>
      </w:r>
      <w:r>
        <w:br/>
        <w:t xml:space="preserve">[3] </w:t>
      </w:r>
      <w:proofErr w:type="spellStart"/>
      <w:r>
        <w:t>Bitbol</w:t>
      </w:r>
      <w:proofErr w:type="spellEnd"/>
      <w:r>
        <w:t xml:space="preserve">, M. (1998): </w:t>
      </w:r>
      <w:proofErr w:type="spellStart"/>
      <w:r>
        <w:rPr>
          <w:rStyle w:val="Hervorhebung"/>
        </w:rPr>
        <w:t>Some</w:t>
      </w:r>
      <w:proofErr w:type="spellEnd"/>
      <w:r>
        <w:rPr>
          <w:rStyle w:val="Hervorhebung"/>
        </w:rPr>
        <w:t xml:space="preserve"> </w:t>
      </w:r>
      <w:proofErr w:type="spellStart"/>
      <w:r>
        <w:rPr>
          <w:rStyle w:val="Hervorhebung"/>
        </w:rPr>
        <w:t>Steps</w:t>
      </w:r>
      <w:proofErr w:type="spellEnd"/>
      <w:r>
        <w:rPr>
          <w:rStyle w:val="Hervorhebung"/>
        </w:rPr>
        <w:t xml:space="preserve"> </w:t>
      </w:r>
      <w:proofErr w:type="spellStart"/>
      <w:r>
        <w:rPr>
          <w:rStyle w:val="Hervorhebung"/>
        </w:rPr>
        <w:t>Toward</w:t>
      </w:r>
      <w:proofErr w:type="spellEnd"/>
      <w:r>
        <w:rPr>
          <w:rStyle w:val="Hervorhebung"/>
        </w:rPr>
        <w:t xml:space="preserve"> a </w:t>
      </w:r>
      <w:proofErr w:type="spellStart"/>
      <w:r>
        <w:rPr>
          <w:rStyle w:val="Hervorhebung"/>
        </w:rPr>
        <w:t>Transcendental</w:t>
      </w:r>
      <w:proofErr w:type="spellEnd"/>
      <w:r>
        <w:rPr>
          <w:rStyle w:val="Hervorhebung"/>
        </w:rPr>
        <w:t xml:space="preserve"> </w:t>
      </w:r>
      <w:proofErr w:type="spellStart"/>
      <w:r>
        <w:rPr>
          <w:rStyle w:val="Hervorhebung"/>
        </w:rPr>
        <w:t>Deduction</w:t>
      </w:r>
      <w:proofErr w:type="spellEnd"/>
      <w:r>
        <w:rPr>
          <w:rStyle w:val="Hervorhebung"/>
        </w:rPr>
        <w:t xml:space="preserve">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xml:space="preserve">. In: </w:t>
      </w:r>
      <w:r>
        <w:rPr>
          <w:rStyle w:val="Hervorhebung"/>
        </w:rPr>
        <w:t>Erkenntnis</w:t>
      </w:r>
      <w:r>
        <w:t>, 48(2–3), 181–208.</w:t>
      </w:r>
      <w:r>
        <w:br/>
        <w:t xml:space="preserve">[4] Spencer-Brown, G. (1972): </w:t>
      </w:r>
      <w:r>
        <w:rPr>
          <w:rStyle w:val="Hervorhebung"/>
        </w:rPr>
        <w:t xml:space="preserve">Laws </w:t>
      </w:r>
      <w:proofErr w:type="spellStart"/>
      <w:r>
        <w:rPr>
          <w:rStyle w:val="Hervorhebung"/>
        </w:rPr>
        <w:t>of</w:t>
      </w:r>
      <w:proofErr w:type="spellEnd"/>
      <w:r>
        <w:rPr>
          <w:rStyle w:val="Hervorhebung"/>
        </w:rPr>
        <w:t xml:space="preserve"> Form</w:t>
      </w:r>
      <w:r>
        <w:t xml:space="preserve">. London: Allen &amp; </w:t>
      </w:r>
      <w:proofErr w:type="spellStart"/>
      <w:r>
        <w:t>Unwin</w:t>
      </w:r>
      <w:proofErr w:type="spellEnd"/>
      <w:r>
        <w:t>.</w:t>
      </w:r>
      <w:r>
        <w:br/>
        <w:t xml:space="preserve">[5] Varela, F. J. (1979): </w:t>
      </w:r>
      <w:proofErr w:type="spellStart"/>
      <w:r>
        <w:rPr>
          <w:rStyle w:val="Hervorhebung"/>
        </w:rPr>
        <w:t>Principles</w:t>
      </w:r>
      <w:proofErr w:type="spellEnd"/>
      <w:r>
        <w:rPr>
          <w:rStyle w:val="Hervorhebung"/>
        </w:rPr>
        <w:t xml:space="preserve"> </w:t>
      </w:r>
      <w:proofErr w:type="spellStart"/>
      <w:r>
        <w:rPr>
          <w:rStyle w:val="Hervorhebung"/>
        </w:rPr>
        <w:t>of</w:t>
      </w:r>
      <w:proofErr w:type="spellEnd"/>
      <w:r>
        <w:rPr>
          <w:rStyle w:val="Hervorhebung"/>
        </w:rPr>
        <w:t xml:space="preserve"> Biological </w:t>
      </w:r>
      <w:proofErr w:type="spellStart"/>
      <w:r>
        <w:rPr>
          <w:rStyle w:val="Hervorhebung"/>
        </w:rPr>
        <w:t>Autonomy</w:t>
      </w:r>
      <w:proofErr w:type="spellEnd"/>
      <w:r>
        <w:t>. North Holland.</w:t>
      </w:r>
      <w:r>
        <w:br/>
        <w:t xml:space="preserve">[6] Foerster, H. von (1981): </w:t>
      </w:r>
      <w:proofErr w:type="spellStart"/>
      <w:r>
        <w:rPr>
          <w:rStyle w:val="Hervorhebung"/>
        </w:rPr>
        <w:t>Observing</w:t>
      </w:r>
      <w:proofErr w:type="spellEnd"/>
      <w:r>
        <w:rPr>
          <w:rStyle w:val="Hervorhebung"/>
        </w:rPr>
        <w:t xml:space="preserve"> Systems</w:t>
      </w:r>
      <w:r>
        <w:t>. Seaside, CA: Intersystems Publications.</w:t>
      </w:r>
      <w:r>
        <w:br/>
        <w:t xml:space="preserve">[7] Einstein, A. (1922): </w:t>
      </w:r>
      <w:r>
        <w:rPr>
          <w:rStyle w:val="Hervorhebung"/>
        </w:rPr>
        <w:t xml:space="preserve">The </w:t>
      </w:r>
      <w:proofErr w:type="spellStart"/>
      <w:r>
        <w:rPr>
          <w:rStyle w:val="Hervorhebung"/>
        </w:rPr>
        <w:t>Meaning</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Relativity</w:t>
      </w:r>
      <w:proofErr w:type="spellEnd"/>
      <w:r>
        <w:t>. Princeton: Princeton University Press.</w:t>
      </w:r>
      <w:r>
        <w:br/>
        <w:t xml:space="preserve">[8] Smolin, L. (2001): </w:t>
      </w:r>
      <w:proofErr w:type="spellStart"/>
      <w:r>
        <w:rPr>
          <w:rStyle w:val="Hervorhebung"/>
        </w:rPr>
        <w:t>Three</w:t>
      </w:r>
      <w:proofErr w:type="spellEnd"/>
      <w:r>
        <w:rPr>
          <w:rStyle w:val="Hervorhebung"/>
        </w:rPr>
        <w:t xml:space="preserve"> </w:t>
      </w:r>
      <w:proofErr w:type="spellStart"/>
      <w:r>
        <w:rPr>
          <w:rStyle w:val="Hervorhebung"/>
        </w:rPr>
        <w:t>Roads</w:t>
      </w:r>
      <w:proofErr w:type="spellEnd"/>
      <w:r>
        <w:rPr>
          <w:rStyle w:val="Hervorhebung"/>
        </w:rPr>
        <w:t xml:space="preserve"> </w:t>
      </w:r>
      <w:proofErr w:type="spellStart"/>
      <w:r>
        <w:rPr>
          <w:rStyle w:val="Hervorhebung"/>
        </w:rPr>
        <w:t>to</w:t>
      </w:r>
      <w:proofErr w:type="spellEnd"/>
      <w:r>
        <w:rPr>
          <w:rStyle w:val="Hervorhebung"/>
        </w:rPr>
        <w:t xml:space="preserve"> Quantum Gravity</w:t>
      </w:r>
      <w:r>
        <w:t>. New York: Basic Books.</w:t>
      </w:r>
      <w:r>
        <w:br/>
        <w:t xml:space="preserve">[9] Witten, E. (1996): </w:t>
      </w:r>
      <w:proofErr w:type="spellStart"/>
      <w:r>
        <w:rPr>
          <w:rStyle w:val="Hervorhebung"/>
        </w:rPr>
        <w:t>Reflections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Fate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Spacetime</w:t>
      </w:r>
      <w:proofErr w:type="spellEnd"/>
      <w:r>
        <w:t xml:space="preserve">. In: </w:t>
      </w:r>
      <w:r>
        <w:rPr>
          <w:rStyle w:val="Hervorhebung"/>
        </w:rPr>
        <w:t>Physics Today</w:t>
      </w:r>
      <w:r>
        <w:t>, 49(4), 24–30.</w:t>
      </w:r>
      <w:r>
        <w:br/>
        <w:t xml:space="preserve">[10] </w:t>
      </w:r>
      <w:proofErr w:type="spellStart"/>
      <w:r>
        <w:t>Rovelli</w:t>
      </w:r>
      <w:proofErr w:type="spellEnd"/>
      <w:r>
        <w:t xml:space="preserve">, C. (2021): </w:t>
      </w:r>
      <w:r>
        <w:rPr>
          <w:rStyle w:val="Hervorhebung"/>
        </w:rPr>
        <w:t xml:space="preserve">Helgoland: Making Sense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Quantum Revolution</w:t>
      </w:r>
      <w:r>
        <w:t>. London: Penguin Books.</w:t>
      </w:r>
      <w:r>
        <w:br/>
        <w:t xml:space="preserve">[11] </w:t>
      </w:r>
      <w:proofErr w:type="spellStart"/>
      <w:r>
        <w:t>Ladyman</w:t>
      </w:r>
      <w:proofErr w:type="spellEnd"/>
      <w:r>
        <w:t xml:space="preserve">, J. / Ross, D. (2007): </w:t>
      </w:r>
      <w:r>
        <w:rPr>
          <w:rStyle w:val="Hervorhebung"/>
        </w:rPr>
        <w:t xml:space="preserve">Every Thing </w:t>
      </w:r>
      <w:proofErr w:type="spellStart"/>
      <w:r>
        <w:rPr>
          <w:rStyle w:val="Hervorhebung"/>
        </w:rPr>
        <w:t>Must</w:t>
      </w:r>
      <w:proofErr w:type="spellEnd"/>
      <w:r>
        <w:rPr>
          <w:rStyle w:val="Hervorhebung"/>
        </w:rPr>
        <w:t xml:space="preserve"> Go: </w:t>
      </w:r>
      <w:proofErr w:type="spellStart"/>
      <w:r>
        <w:rPr>
          <w:rStyle w:val="Hervorhebung"/>
        </w:rPr>
        <w:t>Metaphysics</w:t>
      </w:r>
      <w:proofErr w:type="spellEnd"/>
      <w:r>
        <w:rPr>
          <w:rStyle w:val="Hervorhebung"/>
        </w:rPr>
        <w:t xml:space="preserve"> </w:t>
      </w:r>
      <w:proofErr w:type="spellStart"/>
      <w:r>
        <w:rPr>
          <w:rStyle w:val="Hervorhebung"/>
        </w:rPr>
        <w:t>Naturalized</w:t>
      </w:r>
      <w:proofErr w:type="spellEnd"/>
      <w:r>
        <w:t>. Oxford: Oxford University Press.</w:t>
      </w:r>
      <w:r>
        <w:br/>
        <w:t xml:space="preserve">[12] Goldblatt, R. (2006): </w:t>
      </w:r>
      <w:r>
        <w:rPr>
          <w:rStyle w:val="Hervorhebung"/>
        </w:rPr>
        <w:t xml:space="preserve">Topoi: The </w:t>
      </w:r>
      <w:proofErr w:type="spellStart"/>
      <w:r>
        <w:rPr>
          <w:rStyle w:val="Hervorhebung"/>
        </w:rPr>
        <w:t>Categorial</w:t>
      </w:r>
      <w:proofErr w:type="spellEnd"/>
      <w:r>
        <w:rPr>
          <w:rStyle w:val="Hervorhebung"/>
        </w:rPr>
        <w:t xml:space="preserve"> Analysis </w:t>
      </w:r>
      <w:proofErr w:type="spellStart"/>
      <w:r>
        <w:rPr>
          <w:rStyle w:val="Hervorhebung"/>
        </w:rPr>
        <w:t>of</w:t>
      </w:r>
      <w:proofErr w:type="spellEnd"/>
      <w:r>
        <w:rPr>
          <w:rStyle w:val="Hervorhebung"/>
        </w:rPr>
        <w:t xml:space="preserve"> </w:t>
      </w:r>
      <w:proofErr w:type="spellStart"/>
      <w:r>
        <w:rPr>
          <w:rStyle w:val="Hervorhebung"/>
        </w:rPr>
        <w:t>Logic</w:t>
      </w:r>
      <w:proofErr w:type="spellEnd"/>
      <w:r>
        <w:t>. Dover.</w:t>
      </w:r>
      <w:r>
        <w:br/>
        <w:t xml:space="preserve">[13] </w:t>
      </w:r>
      <w:proofErr w:type="spellStart"/>
      <w:r>
        <w:t>Barwise</w:t>
      </w:r>
      <w:proofErr w:type="spellEnd"/>
      <w:r>
        <w:t xml:space="preserve">, J. / Moss, L. (1996): </w:t>
      </w:r>
      <w:proofErr w:type="spellStart"/>
      <w:r>
        <w:rPr>
          <w:rStyle w:val="Hervorhebung"/>
        </w:rPr>
        <w:t>Vicious</w:t>
      </w:r>
      <w:proofErr w:type="spellEnd"/>
      <w:r>
        <w:rPr>
          <w:rStyle w:val="Hervorhebung"/>
        </w:rPr>
        <w:t xml:space="preserve"> </w:t>
      </w:r>
      <w:proofErr w:type="spellStart"/>
      <w:r>
        <w:rPr>
          <w:rStyle w:val="Hervorhebung"/>
        </w:rPr>
        <w:t>Circles</w:t>
      </w:r>
      <w:proofErr w:type="spellEnd"/>
      <w:r>
        <w:rPr>
          <w:rStyle w:val="Hervorhebung"/>
        </w:rPr>
        <w:t xml:space="preserve">: On </w:t>
      </w:r>
      <w:proofErr w:type="spellStart"/>
      <w:r>
        <w:rPr>
          <w:rStyle w:val="Hervorhebung"/>
        </w:rPr>
        <w:t>the</w:t>
      </w:r>
      <w:proofErr w:type="spellEnd"/>
      <w:r>
        <w:rPr>
          <w:rStyle w:val="Hervorhebung"/>
        </w:rPr>
        <w:t xml:space="preserve"> </w:t>
      </w:r>
      <w:proofErr w:type="spellStart"/>
      <w:r>
        <w:rPr>
          <w:rStyle w:val="Hervorhebung"/>
        </w:rPr>
        <w:t>Mathematics</w:t>
      </w:r>
      <w:proofErr w:type="spellEnd"/>
      <w:r>
        <w:rPr>
          <w:rStyle w:val="Hervorhebung"/>
        </w:rPr>
        <w:t xml:space="preserve"> </w:t>
      </w:r>
      <w:proofErr w:type="spellStart"/>
      <w:r>
        <w:rPr>
          <w:rStyle w:val="Hervorhebung"/>
        </w:rPr>
        <w:t>of</w:t>
      </w:r>
      <w:proofErr w:type="spellEnd"/>
      <w:r>
        <w:rPr>
          <w:rStyle w:val="Hervorhebung"/>
        </w:rPr>
        <w:t xml:space="preserve"> Non-</w:t>
      </w:r>
      <w:proofErr w:type="spellStart"/>
      <w:r>
        <w:rPr>
          <w:rStyle w:val="Hervorhebung"/>
        </w:rPr>
        <w:t>Wellfounded</w:t>
      </w:r>
      <w:proofErr w:type="spellEnd"/>
      <w:r>
        <w:rPr>
          <w:rStyle w:val="Hervorhebung"/>
        </w:rPr>
        <w:t xml:space="preserve"> </w:t>
      </w:r>
      <w:proofErr w:type="spellStart"/>
      <w:r>
        <w:rPr>
          <w:rStyle w:val="Hervorhebung"/>
        </w:rPr>
        <w:t>Phenomena</w:t>
      </w:r>
      <w:proofErr w:type="spellEnd"/>
      <w:r>
        <w:t>. Stanford: CSLI Publications.</w:t>
      </w:r>
      <w:r>
        <w:br/>
        <w:t xml:space="preserve">[14] Ortega, J. M. / </w:t>
      </w:r>
      <w:proofErr w:type="spellStart"/>
      <w:r>
        <w:t>Rheinboldt</w:t>
      </w:r>
      <w:proofErr w:type="spellEnd"/>
      <w:r>
        <w:t xml:space="preserve">, W. C. (2000): </w:t>
      </w:r>
      <w:r>
        <w:rPr>
          <w:rStyle w:val="Hervorhebung"/>
        </w:rPr>
        <w:t xml:space="preserve">Iterative Solution </w:t>
      </w:r>
      <w:proofErr w:type="spellStart"/>
      <w:r>
        <w:rPr>
          <w:rStyle w:val="Hervorhebung"/>
        </w:rPr>
        <w:t>of</w:t>
      </w:r>
      <w:proofErr w:type="spellEnd"/>
      <w:r>
        <w:rPr>
          <w:rStyle w:val="Hervorhebung"/>
        </w:rPr>
        <w:t xml:space="preserve"> </w:t>
      </w:r>
      <w:proofErr w:type="spellStart"/>
      <w:r>
        <w:rPr>
          <w:rStyle w:val="Hervorhebung"/>
        </w:rPr>
        <w:t>Nonlinear</w:t>
      </w:r>
      <w:proofErr w:type="spellEnd"/>
      <w:r>
        <w:rPr>
          <w:rStyle w:val="Hervorhebung"/>
        </w:rPr>
        <w:t xml:space="preserve"> </w:t>
      </w:r>
      <w:proofErr w:type="spellStart"/>
      <w:r>
        <w:rPr>
          <w:rStyle w:val="Hervorhebung"/>
        </w:rPr>
        <w:t>Equations</w:t>
      </w:r>
      <w:proofErr w:type="spellEnd"/>
      <w:r>
        <w:rPr>
          <w:rStyle w:val="Hervorhebung"/>
        </w:rPr>
        <w:t xml:space="preserve"> in </w:t>
      </w:r>
      <w:proofErr w:type="spellStart"/>
      <w:r>
        <w:rPr>
          <w:rStyle w:val="Hervorhebung"/>
        </w:rPr>
        <w:t>Several</w:t>
      </w:r>
      <w:proofErr w:type="spellEnd"/>
      <w:r>
        <w:rPr>
          <w:rStyle w:val="Hervorhebung"/>
        </w:rPr>
        <w:t xml:space="preserve"> Variables</w:t>
      </w:r>
      <w:r>
        <w:t>. Philadelphia: SIAM.</w:t>
      </w:r>
      <w:r>
        <w:br/>
        <w:t xml:space="preserve">[15] </w:t>
      </w:r>
      <w:proofErr w:type="spellStart"/>
      <w:r>
        <w:t>Troelstra</w:t>
      </w:r>
      <w:proofErr w:type="spellEnd"/>
      <w:r>
        <w:t xml:space="preserve">, A. S. / van Dalen, D. (1988): </w:t>
      </w:r>
      <w:proofErr w:type="spellStart"/>
      <w:r>
        <w:rPr>
          <w:rStyle w:val="Hervorhebung"/>
        </w:rPr>
        <w:t>Constructivism</w:t>
      </w:r>
      <w:proofErr w:type="spellEnd"/>
      <w:r>
        <w:rPr>
          <w:rStyle w:val="Hervorhebung"/>
        </w:rPr>
        <w:t xml:space="preserve"> in </w:t>
      </w:r>
      <w:proofErr w:type="spellStart"/>
      <w:r>
        <w:rPr>
          <w:rStyle w:val="Hervorhebung"/>
        </w:rPr>
        <w:t>Mathematics</w:t>
      </w:r>
      <w:proofErr w:type="spellEnd"/>
      <w:r>
        <w:t>. North-Holland.</w:t>
      </w:r>
      <w:r>
        <w:br/>
        <w:t xml:space="preserve">[16] </w:t>
      </w:r>
      <w:proofErr w:type="spellStart"/>
      <w:r>
        <w:t>Barwise</w:t>
      </w:r>
      <w:proofErr w:type="spellEnd"/>
      <w:r>
        <w:t xml:space="preserve">, J. / Perry, J. (1983): </w:t>
      </w:r>
      <w:proofErr w:type="spellStart"/>
      <w:r>
        <w:rPr>
          <w:rStyle w:val="Hervorhebung"/>
        </w:rPr>
        <w:t>Situations</w:t>
      </w:r>
      <w:proofErr w:type="spellEnd"/>
      <w:r>
        <w:rPr>
          <w:rStyle w:val="Hervorhebung"/>
        </w:rPr>
        <w:t xml:space="preserve"> and </w:t>
      </w:r>
      <w:proofErr w:type="spellStart"/>
      <w:r>
        <w:rPr>
          <w:rStyle w:val="Hervorhebung"/>
        </w:rPr>
        <w:t>Attitudes</w:t>
      </w:r>
      <w:proofErr w:type="spellEnd"/>
      <w:r>
        <w:t>. Cambridge, MA: MIT Press.</w:t>
      </w:r>
      <w:r>
        <w:br/>
        <w:t xml:space="preserve">[17] Nicolis, G. / Prigogine, I. (1977): </w:t>
      </w:r>
      <w:r>
        <w:rPr>
          <w:rStyle w:val="Hervorhebung"/>
        </w:rPr>
        <w:t>Self-</w:t>
      </w:r>
      <w:proofErr w:type="spellStart"/>
      <w:r>
        <w:rPr>
          <w:rStyle w:val="Hervorhebung"/>
        </w:rPr>
        <w:t>Organization</w:t>
      </w:r>
      <w:proofErr w:type="spellEnd"/>
      <w:r>
        <w:rPr>
          <w:rStyle w:val="Hervorhebung"/>
        </w:rPr>
        <w:t xml:space="preserve"> in </w:t>
      </w:r>
      <w:proofErr w:type="spellStart"/>
      <w:r>
        <w:rPr>
          <w:rStyle w:val="Hervorhebung"/>
        </w:rPr>
        <w:t>Nonequilibrium</w:t>
      </w:r>
      <w:proofErr w:type="spellEnd"/>
      <w:r>
        <w:rPr>
          <w:rStyle w:val="Hervorhebung"/>
        </w:rPr>
        <w:t xml:space="preserve"> Systems</w:t>
      </w:r>
      <w:r>
        <w:t>. Wiley.</w:t>
      </w:r>
      <w:r>
        <w:br/>
        <w:t xml:space="preserve">[18] Luhmann, N. (1990): </w:t>
      </w:r>
      <w:r>
        <w:rPr>
          <w:rStyle w:val="Hervorhebung"/>
        </w:rPr>
        <w:t>Die Wissenschaft der Gesellschaft</w:t>
      </w:r>
      <w:r>
        <w:t>. Frankfurt am Main: Suhrkamp.</w:t>
      </w:r>
      <w:r>
        <w:br/>
        <w:t xml:space="preserve">[19] Hofstadter, D. R. (1979): </w:t>
      </w:r>
      <w:r>
        <w:rPr>
          <w:rStyle w:val="Hervorhebung"/>
        </w:rPr>
        <w:t xml:space="preserve">Gödel, Escher, Bach: An </w:t>
      </w:r>
      <w:proofErr w:type="spellStart"/>
      <w:r>
        <w:rPr>
          <w:rStyle w:val="Hervorhebung"/>
        </w:rPr>
        <w:t>Eternal</w:t>
      </w:r>
      <w:proofErr w:type="spellEnd"/>
      <w:r>
        <w:rPr>
          <w:rStyle w:val="Hervorhebung"/>
        </w:rPr>
        <w:t xml:space="preserve"> Golden </w:t>
      </w:r>
      <w:proofErr w:type="spellStart"/>
      <w:r>
        <w:rPr>
          <w:rStyle w:val="Hervorhebung"/>
        </w:rPr>
        <w:t>Braid</w:t>
      </w:r>
      <w:proofErr w:type="spellEnd"/>
      <w:r>
        <w:t>. Basic Books.</w:t>
      </w:r>
      <w:r>
        <w:br/>
        <w:t xml:space="preserve">[20] Foerster, H. von (2003):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New York: Springer.</w:t>
      </w:r>
      <w:r>
        <w:br/>
        <w:t xml:space="preserve">[21] Church, A. (1941): </w:t>
      </w:r>
      <w:r>
        <w:rPr>
          <w:rStyle w:val="Hervorhebung"/>
        </w:rPr>
        <w:t xml:space="preserve">The </w:t>
      </w:r>
      <w:proofErr w:type="spellStart"/>
      <w:r>
        <w:rPr>
          <w:rStyle w:val="Hervorhebung"/>
        </w:rPr>
        <w:t>Calculi</w:t>
      </w:r>
      <w:proofErr w:type="spellEnd"/>
      <w:r>
        <w:rPr>
          <w:rStyle w:val="Hervorhebung"/>
        </w:rPr>
        <w:t xml:space="preserve"> </w:t>
      </w:r>
      <w:proofErr w:type="spellStart"/>
      <w:r>
        <w:rPr>
          <w:rStyle w:val="Hervorhebung"/>
        </w:rPr>
        <w:t>of</w:t>
      </w:r>
      <w:proofErr w:type="spellEnd"/>
      <w:r>
        <w:rPr>
          <w:rStyle w:val="Hervorhebung"/>
        </w:rPr>
        <w:t xml:space="preserve"> Lambda </w:t>
      </w:r>
      <w:proofErr w:type="spellStart"/>
      <w:r>
        <w:rPr>
          <w:rStyle w:val="Hervorhebung"/>
        </w:rPr>
        <w:t>Conversion</w:t>
      </w:r>
      <w:proofErr w:type="spellEnd"/>
      <w:r>
        <w:t>. Princeton: Princeton University Press.</w:t>
      </w:r>
      <w:r>
        <w:br/>
        <w:t xml:space="preserve">[22] Gödel, K. (1931): </w:t>
      </w:r>
      <w:r>
        <w:rPr>
          <w:rStyle w:val="Hervorhebung"/>
        </w:rPr>
        <w:t>Über formal unentscheidbare Sätze der Principia Mathematica</w:t>
      </w:r>
      <w:r>
        <w:t xml:space="preserve">. In: </w:t>
      </w:r>
      <w:r>
        <w:rPr>
          <w:rStyle w:val="Hervorhebung"/>
        </w:rPr>
        <w:t>Monatshefte für Mathematik</w:t>
      </w:r>
      <w:r>
        <w:t>, 38(1), 173–198.</w:t>
      </w:r>
      <w:r>
        <w:br/>
        <w:t xml:space="preserve">[23] Luhmann, N. (1984): </w:t>
      </w:r>
      <w:r>
        <w:rPr>
          <w:rStyle w:val="Hervorhebung"/>
        </w:rPr>
        <w:t>Soziale Systeme</w:t>
      </w:r>
      <w:r>
        <w:t>. Frankfurt am Main: Suhrkamp.</w:t>
      </w:r>
      <w:r>
        <w:br/>
        <w:t xml:space="preserve">[24] Bohr, N. (1934): </w:t>
      </w:r>
      <w:r>
        <w:rPr>
          <w:rStyle w:val="Hervorhebung"/>
        </w:rPr>
        <w:t xml:space="preserve">The </w:t>
      </w:r>
      <w:proofErr w:type="spellStart"/>
      <w:r>
        <w:rPr>
          <w:rStyle w:val="Hervorhebung"/>
        </w:rPr>
        <w:t>Philosophical</w:t>
      </w:r>
      <w:proofErr w:type="spellEnd"/>
      <w:r>
        <w:rPr>
          <w:rStyle w:val="Hervorhebung"/>
        </w:rPr>
        <w:t xml:space="preserve"> </w:t>
      </w:r>
      <w:proofErr w:type="spellStart"/>
      <w:r>
        <w:rPr>
          <w:rStyle w:val="Hervorhebung"/>
        </w:rPr>
        <w:t>Writings</w:t>
      </w:r>
      <w:proofErr w:type="spellEnd"/>
      <w:r>
        <w:rPr>
          <w:rStyle w:val="Hervorhebung"/>
        </w:rPr>
        <w:t xml:space="preserve"> </w:t>
      </w:r>
      <w:proofErr w:type="spellStart"/>
      <w:r>
        <w:rPr>
          <w:rStyle w:val="Hervorhebung"/>
        </w:rPr>
        <w:t>of</w:t>
      </w:r>
      <w:proofErr w:type="spellEnd"/>
      <w:r>
        <w:rPr>
          <w:rStyle w:val="Hervorhebung"/>
        </w:rPr>
        <w:t xml:space="preserve"> Niels Bohr</w:t>
      </w:r>
      <w:r>
        <w:t>, Vol. I. Oxford: Oxford University Press.</w:t>
      </w:r>
    </w:p>
    <w:p w14:paraId="5C0494DB" w14:textId="77777777" w:rsidR="00F13E9D" w:rsidRDefault="00F13E9D" w:rsidP="00F13E9D">
      <w:pPr>
        <w:pStyle w:val="StandardWeb"/>
      </w:pPr>
      <w:r>
        <w:t xml:space="preserve">[25] Krippendorff, Klaus (2006): The </w:t>
      </w:r>
      <w:proofErr w:type="spellStart"/>
      <w:r>
        <w:t>Semantic</w:t>
      </w:r>
      <w:proofErr w:type="spellEnd"/>
      <w:r>
        <w:t xml:space="preserve"> Turn. A New </w:t>
      </w:r>
      <w:proofErr w:type="spellStart"/>
      <w:r>
        <w:t>Foundation</w:t>
      </w:r>
      <w:proofErr w:type="spellEnd"/>
      <w:r>
        <w:t xml:space="preserve"> </w:t>
      </w:r>
      <w:proofErr w:type="spellStart"/>
      <w:r>
        <w:t>for</w:t>
      </w:r>
      <w:proofErr w:type="spellEnd"/>
      <w:r>
        <w:t xml:space="preserve"> Design. Boca </w:t>
      </w:r>
      <w:proofErr w:type="spellStart"/>
      <w:r>
        <w:t>Raton</w:t>
      </w:r>
      <w:proofErr w:type="spellEnd"/>
      <w:r>
        <w:t>: CRC Press.</w:t>
      </w:r>
      <w:r>
        <w:br/>
        <w:t>[26] Eco, Umberto (1972): Einführung in die Semiotik. München: Fink Verlag.</w:t>
      </w:r>
      <w:r>
        <w:br/>
        <w:t>[27] Foucault, Michel (1971): Die Ordnung des Diskurses. Frankfurt am Main: Suhrkamp.</w:t>
      </w:r>
      <w:r>
        <w:br/>
        <w:t>[28] Lévi-</w:t>
      </w:r>
      <w:proofErr w:type="spellStart"/>
      <w:r>
        <w:t>Strauss</w:t>
      </w:r>
      <w:proofErr w:type="spellEnd"/>
      <w:r>
        <w:t>, Claude (1962): Das wilde Denken. Frankfurt am Main: Suhrkamp.</w:t>
      </w:r>
    </w:p>
    <w:p w14:paraId="36CF776A" w14:textId="77777777" w:rsidR="00F13E9D" w:rsidRDefault="00F13E9D" w:rsidP="00F13E9D">
      <w:pPr>
        <w:pStyle w:val="StandardWeb"/>
      </w:pPr>
      <w:r>
        <w:t xml:space="preserve">[29] </w:t>
      </w:r>
      <w:proofErr w:type="spellStart"/>
      <w:r>
        <w:t>Gärdenfors</w:t>
      </w:r>
      <w:proofErr w:type="spellEnd"/>
      <w:r>
        <w:t xml:space="preserve">, Peter (2000): </w:t>
      </w:r>
      <w:proofErr w:type="spellStart"/>
      <w:r>
        <w:t>Conceptual</w:t>
      </w:r>
      <w:proofErr w:type="spellEnd"/>
      <w:r>
        <w:t xml:space="preserve"> Spaces. Cambridge, MA: MIT Press.</w:t>
      </w:r>
      <w:r>
        <w:br/>
        <w:t xml:space="preserve">[30] Holland, John H. (1998): </w:t>
      </w:r>
      <w:proofErr w:type="spellStart"/>
      <w:r>
        <w:t>Emergence</w:t>
      </w:r>
      <w:proofErr w:type="spellEnd"/>
      <w:r>
        <w:t xml:space="preserve">: </w:t>
      </w:r>
      <w:proofErr w:type="spellStart"/>
      <w:r>
        <w:t>From</w:t>
      </w:r>
      <w:proofErr w:type="spellEnd"/>
      <w:r>
        <w:t xml:space="preserve"> Chaos </w:t>
      </w:r>
      <w:proofErr w:type="spellStart"/>
      <w:r>
        <w:t>to</w:t>
      </w:r>
      <w:proofErr w:type="spellEnd"/>
      <w:r>
        <w:t xml:space="preserve"> Order. Oxford: Oxford University Press.</w:t>
      </w:r>
      <w:r>
        <w:br/>
        <w:t xml:space="preserve">[31] Fauconnier, Gilles / Turner, Mark (2002): The Way </w:t>
      </w:r>
      <w:proofErr w:type="spellStart"/>
      <w:r>
        <w:t>We</w:t>
      </w:r>
      <w:proofErr w:type="spellEnd"/>
      <w:r>
        <w:t xml:space="preserve"> Think: </w:t>
      </w:r>
      <w:proofErr w:type="spellStart"/>
      <w:r>
        <w:t>Conceptual</w:t>
      </w:r>
      <w:proofErr w:type="spellEnd"/>
      <w:r>
        <w:t xml:space="preserve"> Blending and </w:t>
      </w:r>
      <w:proofErr w:type="spellStart"/>
      <w:r>
        <w:t>the</w:t>
      </w:r>
      <w:proofErr w:type="spellEnd"/>
      <w:r>
        <w:t xml:space="preserve"> </w:t>
      </w:r>
      <w:proofErr w:type="spellStart"/>
      <w:r>
        <w:t>Mind’s</w:t>
      </w:r>
      <w:proofErr w:type="spellEnd"/>
      <w:r>
        <w:t xml:space="preserve"> Hidden </w:t>
      </w:r>
      <w:proofErr w:type="spellStart"/>
      <w:r>
        <w:t>Complexities</w:t>
      </w:r>
      <w:proofErr w:type="spellEnd"/>
      <w:r>
        <w:t>. New York: Basic Books.</w:t>
      </w:r>
      <w:r>
        <w:br/>
        <w:t>[32] Reckwitz, Andreas (2012): Die Erfindung der Kreativität. Berlin: Suhrkamp.</w:t>
      </w:r>
    </w:p>
    <w:p w14:paraId="5024FFE3" w14:textId="77777777" w:rsidR="00F13E9D" w:rsidRDefault="00F13E9D" w:rsidP="00F13E9D">
      <w:pPr>
        <w:pStyle w:val="StandardWeb"/>
      </w:pPr>
      <w:r>
        <w:t>[33] Bourdieu, Pierre (1982): Die feinen Unterschiede. Frankfurt am Main: Suhrkamp.</w:t>
      </w:r>
      <w:r>
        <w:br/>
        <w:t xml:space="preserve">[34] </w:t>
      </w:r>
      <w:proofErr w:type="spellStart"/>
      <w:r>
        <w:t>Fairclough</w:t>
      </w:r>
      <w:proofErr w:type="spellEnd"/>
      <w:r>
        <w:t xml:space="preserve">, Norman (1995): Critical </w:t>
      </w:r>
      <w:proofErr w:type="spellStart"/>
      <w:r>
        <w:t>Discourse</w:t>
      </w:r>
      <w:proofErr w:type="spellEnd"/>
      <w:r>
        <w:t xml:space="preserve"> Analysis. London: Longman.</w:t>
      </w:r>
    </w:p>
    <w:p w14:paraId="36799443" w14:textId="77777777" w:rsidR="00F13E9D" w:rsidRDefault="00F13E9D" w:rsidP="00F13E9D">
      <w:pPr>
        <w:pStyle w:val="StandardWeb"/>
      </w:pPr>
      <w:r>
        <w:t xml:space="preserve">[35] Arthur, W. Brian (2009): The Nature </w:t>
      </w:r>
      <w:proofErr w:type="spellStart"/>
      <w:r>
        <w:t>of</w:t>
      </w:r>
      <w:proofErr w:type="spellEnd"/>
      <w:r>
        <w:t xml:space="preserve"> Technology: </w:t>
      </w:r>
      <w:proofErr w:type="spellStart"/>
      <w:r>
        <w:t>What</w:t>
      </w:r>
      <w:proofErr w:type="spellEnd"/>
      <w:r>
        <w:t xml:space="preserve"> </w:t>
      </w:r>
      <w:proofErr w:type="spellStart"/>
      <w:r>
        <w:t>It</w:t>
      </w:r>
      <w:proofErr w:type="spellEnd"/>
      <w:r>
        <w:t xml:space="preserve"> </w:t>
      </w:r>
      <w:proofErr w:type="spellStart"/>
      <w:r>
        <w:t>Is</w:t>
      </w:r>
      <w:proofErr w:type="spellEnd"/>
      <w:r>
        <w:t xml:space="preserve"> and </w:t>
      </w:r>
      <w:proofErr w:type="spellStart"/>
      <w:r>
        <w:t>How</w:t>
      </w:r>
      <w:proofErr w:type="spellEnd"/>
      <w:r>
        <w:t xml:space="preserve"> </w:t>
      </w:r>
      <w:proofErr w:type="spellStart"/>
      <w:r>
        <w:t>It</w:t>
      </w:r>
      <w:proofErr w:type="spellEnd"/>
      <w:r>
        <w:t xml:space="preserve"> </w:t>
      </w:r>
      <w:proofErr w:type="spellStart"/>
      <w:r>
        <w:t>Evolves</w:t>
      </w:r>
      <w:proofErr w:type="spellEnd"/>
      <w:r>
        <w:t>. New York: Free Press.</w:t>
      </w:r>
      <w:r>
        <w:br/>
        <w:t xml:space="preserve">[36] </w:t>
      </w:r>
      <w:proofErr w:type="spellStart"/>
      <w:r>
        <w:t>Gabora</w:t>
      </w:r>
      <w:proofErr w:type="spellEnd"/>
      <w:r>
        <w:t xml:space="preserve">, Liane (2013): </w:t>
      </w:r>
      <w:proofErr w:type="spellStart"/>
      <w:r>
        <w:t>Cognitive</w:t>
      </w:r>
      <w:proofErr w:type="spellEnd"/>
      <w:r>
        <w:t xml:space="preserve"> </w:t>
      </w:r>
      <w:proofErr w:type="spellStart"/>
      <w:r>
        <w:t>Mechanisms</w:t>
      </w:r>
      <w:proofErr w:type="spellEnd"/>
      <w:r>
        <w:t xml:space="preserve"> Underlying </w:t>
      </w:r>
      <w:proofErr w:type="spellStart"/>
      <w:r>
        <w:t>the</w:t>
      </w:r>
      <w:proofErr w:type="spellEnd"/>
      <w:r>
        <w:t xml:space="preserve"> Origin and Evolution </w:t>
      </w:r>
      <w:proofErr w:type="spellStart"/>
      <w:r>
        <w:t>of</w:t>
      </w:r>
      <w:proofErr w:type="spellEnd"/>
      <w:r>
        <w:t xml:space="preserve"> Culture. In: </w:t>
      </w:r>
      <w:proofErr w:type="spellStart"/>
      <w:r>
        <w:t>Psychonomic</w:t>
      </w:r>
      <w:proofErr w:type="spellEnd"/>
      <w:r>
        <w:t xml:space="preserve"> Bulletin &amp; Review, 20(1), 92–110.</w:t>
      </w:r>
      <w:r>
        <w:br/>
        <w:t xml:space="preserve">[37] Nissen, Norbert (2007): Ko-Evolution von Technik, Organisation und Kultur. In: </w:t>
      </w:r>
      <w:proofErr w:type="spellStart"/>
      <w:r>
        <w:t>Rammert</w:t>
      </w:r>
      <w:proofErr w:type="spellEnd"/>
      <w:r>
        <w:t xml:space="preserve">, W. / </w:t>
      </w:r>
      <w:proofErr w:type="spellStart"/>
      <w:r>
        <w:t>Windeler</w:t>
      </w:r>
      <w:proofErr w:type="spellEnd"/>
      <w:r>
        <w:t>, A. (Hrsg.): Innovationen im Netz. Frankfurt am Main: Campus, S. 67–88.</w:t>
      </w:r>
    </w:p>
    <w:p w14:paraId="71399E49" w14:textId="77777777" w:rsidR="00F13E9D" w:rsidRDefault="00F13E9D" w:rsidP="00F13E9D">
      <w:pPr>
        <w:pStyle w:val="StandardWeb"/>
      </w:pPr>
      <w:r>
        <w:t xml:space="preserve">[38] Giere, Ronald (2006): </w:t>
      </w:r>
      <w:r>
        <w:rPr>
          <w:rStyle w:val="Hervorhebung"/>
        </w:rPr>
        <w:t xml:space="preserve">Scientific </w:t>
      </w:r>
      <w:proofErr w:type="spellStart"/>
      <w:r>
        <w:rPr>
          <w:rStyle w:val="Hervorhebung"/>
        </w:rPr>
        <w:t>Perspectivism</w:t>
      </w:r>
      <w:proofErr w:type="spellEnd"/>
      <w:r>
        <w:t xml:space="preserve">. Chicago: University </w:t>
      </w:r>
      <w:proofErr w:type="spellStart"/>
      <w:r>
        <w:t>of</w:t>
      </w:r>
      <w:proofErr w:type="spellEnd"/>
      <w:r>
        <w:t xml:space="preserve"> Chicago Press.</w:t>
      </w:r>
      <w:r>
        <w:br/>
        <w:t xml:space="preserve">[39] </w:t>
      </w:r>
      <w:proofErr w:type="spellStart"/>
      <w:r>
        <w:t>Floridi</w:t>
      </w:r>
      <w:proofErr w:type="spellEnd"/>
      <w:r>
        <w:t xml:space="preserve">, Luciano et al. (2018): AI4People—An </w:t>
      </w:r>
      <w:proofErr w:type="spellStart"/>
      <w:r>
        <w:t>Ethical</w:t>
      </w:r>
      <w:proofErr w:type="spellEnd"/>
      <w:r>
        <w:t xml:space="preserve"> Framework </w:t>
      </w:r>
      <w:proofErr w:type="spellStart"/>
      <w:r>
        <w:t>for</w:t>
      </w:r>
      <w:proofErr w:type="spellEnd"/>
      <w:r>
        <w:t xml:space="preserve"> a </w:t>
      </w:r>
      <w:proofErr w:type="spellStart"/>
      <w:r>
        <w:t>Good</w:t>
      </w:r>
      <w:proofErr w:type="spellEnd"/>
      <w:r>
        <w:t xml:space="preserve"> AI Society: </w:t>
      </w:r>
      <w:proofErr w:type="spellStart"/>
      <w:r>
        <w:t>Opportunities</w:t>
      </w:r>
      <w:proofErr w:type="spellEnd"/>
      <w:r>
        <w:t xml:space="preserve">, </w:t>
      </w:r>
      <w:proofErr w:type="spellStart"/>
      <w:r>
        <w:t>Risks</w:t>
      </w:r>
      <w:proofErr w:type="spellEnd"/>
      <w:r>
        <w:t xml:space="preserve">, </w:t>
      </w:r>
      <w:proofErr w:type="spellStart"/>
      <w:r>
        <w:t>Principles</w:t>
      </w:r>
      <w:proofErr w:type="spellEnd"/>
      <w:r>
        <w:t xml:space="preserve">, and </w:t>
      </w:r>
      <w:proofErr w:type="spellStart"/>
      <w:r>
        <w:t>Recommendations</w:t>
      </w:r>
      <w:proofErr w:type="spellEnd"/>
      <w:r>
        <w:t xml:space="preserve">. In: </w:t>
      </w:r>
      <w:r>
        <w:rPr>
          <w:rStyle w:val="Hervorhebung"/>
        </w:rPr>
        <w:t>Minds and Machines</w:t>
      </w:r>
      <w:r>
        <w:t>, 28(4), S. 689–707.</w:t>
      </w:r>
      <w:r>
        <w:br/>
        <w:t xml:space="preserve">[40] Mittelstadt, Brent (2019): </w:t>
      </w:r>
      <w:proofErr w:type="spellStart"/>
      <w:r>
        <w:t>Principles</w:t>
      </w:r>
      <w:proofErr w:type="spellEnd"/>
      <w:r>
        <w:t xml:space="preserve"> Alone </w:t>
      </w:r>
      <w:proofErr w:type="spellStart"/>
      <w:r>
        <w:t>Cannot</w:t>
      </w:r>
      <w:proofErr w:type="spellEnd"/>
      <w:r>
        <w:t xml:space="preserve"> </w:t>
      </w:r>
      <w:proofErr w:type="spellStart"/>
      <w:r>
        <w:t>Guarantee</w:t>
      </w:r>
      <w:proofErr w:type="spellEnd"/>
      <w:r>
        <w:t xml:space="preserve"> </w:t>
      </w:r>
      <w:proofErr w:type="spellStart"/>
      <w:r>
        <w:t>Ethical</w:t>
      </w:r>
      <w:proofErr w:type="spellEnd"/>
      <w:r>
        <w:t xml:space="preserve"> AI. In: </w:t>
      </w:r>
      <w:r>
        <w:rPr>
          <w:rStyle w:val="Hervorhebung"/>
        </w:rPr>
        <w:t xml:space="preserve">Nature </w:t>
      </w:r>
      <w:proofErr w:type="spellStart"/>
      <w:r>
        <w:rPr>
          <w:rStyle w:val="Hervorhebung"/>
        </w:rPr>
        <w:t>Machine</w:t>
      </w:r>
      <w:proofErr w:type="spellEnd"/>
      <w:r>
        <w:rPr>
          <w:rStyle w:val="Hervorhebung"/>
        </w:rPr>
        <w:t xml:space="preserve"> </w:t>
      </w:r>
      <w:proofErr w:type="spellStart"/>
      <w:r>
        <w:rPr>
          <w:rStyle w:val="Hervorhebung"/>
        </w:rPr>
        <w:t>Intelligence</w:t>
      </w:r>
      <w:proofErr w:type="spellEnd"/>
      <w:r>
        <w:t>, 1(11), S. 501–507.</w:t>
      </w:r>
      <w:r>
        <w:br/>
        <w:t xml:space="preserve">[41] </w:t>
      </w:r>
      <w:proofErr w:type="spellStart"/>
      <w:r>
        <w:t>Coeckelbergh</w:t>
      </w:r>
      <w:proofErr w:type="spellEnd"/>
      <w:r>
        <w:t xml:space="preserve">, Mark (2010): Narrative and Technology </w:t>
      </w:r>
      <w:proofErr w:type="spellStart"/>
      <w:r>
        <w:t>Ethics</w:t>
      </w:r>
      <w:proofErr w:type="spellEnd"/>
      <w:r>
        <w:t xml:space="preserve">. In: </w:t>
      </w:r>
      <w:proofErr w:type="spellStart"/>
      <w:r>
        <w:rPr>
          <w:rStyle w:val="Hervorhebung"/>
        </w:rPr>
        <w:t>Nanoethics</w:t>
      </w:r>
      <w:proofErr w:type="spellEnd"/>
      <w:r>
        <w:t>, 4(3), S. 215–222.</w:t>
      </w:r>
    </w:p>
    <w:p w14:paraId="4A7A4F74" w14:textId="77777777" w:rsidR="00F13E9D" w:rsidRDefault="00F13E9D" w:rsidP="00F13E9D">
      <w:pPr>
        <w:pStyle w:val="StandardWeb"/>
      </w:pPr>
      <w:r>
        <w:t xml:space="preserve">[42] Butler, Judith (1997): </w:t>
      </w:r>
      <w:proofErr w:type="spellStart"/>
      <w:r>
        <w:rPr>
          <w:rStyle w:val="Hervorhebung"/>
        </w:rPr>
        <w:t>Excitable</w:t>
      </w:r>
      <w:proofErr w:type="spellEnd"/>
      <w:r>
        <w:rPr>
          <w:rStyle w:val="Hervorhebung"/>
        </w:rPr>
        <w:t xml:space="preserve"> Speech: A Politics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Performative</w:t>
      </w:r>
      <w:r>
        <w:t>. New York: Routledge.</w:t>
      </w:r>
      <w:r>
        <w:br/>
        <w:t xml:space="preserve">[43] </w:t>
      </w:r>
      <w:proofErr w:type="spellStart"/>
      <w:r>
        <w:t>Jasanoff</w:t>
      </w:r>
      <w:proofErr w:type="spellEnd"/>
      <w:r>
        <w:t xml:space="preserve">, Sheila (2016): </w:t>
      </w:r>
      <w:r>
        <w:rPr>
          <w:rStyle w:val="Hervorhebung"/>
        </w:rPr>
        <w:t xml:space="preserve">The </w:t>
      </w:r>
      <w:proofErr w:type="spellStart"/>
      <w:r>
        <w:rPr>
          <w:rStyle w:val="Hervorhebung"/>
        </w:rPr>
        <w:t>Ethics</w:t>
      </w:r>
      <w:proofErr w:type="spellEnd"/>
      <w:r>
        <w:rPr>
          <w:rStyle w:val="Hervorhebung"/>
        </w:rPr>
        <w:t xml:space="preserve"> </w:t>
      </w:r>
      <w:proofErr w:type="spellStart"/>
      <w:r>
        <w:rPr>
          <w:rStyle w:val="Hervorhebung"/>
        </w:rPr>
        <w:t>of</w:t>
      </w:r>
      <w:proofErr w:type="spellEnd"/>
      <w:r>
        <w:rPr>
          <w:rStyle w:val="Hervorhebung"/>
        </w:rPr>
        <w:t xml:space="preserve"> Invention: Technology and </w:t>
      </w:r>
      <w:proofErr w:type="spellStart"/>
      <w:r>
        <w:rPr>
          <w:rStyle w:val="Hervorhebung"/>
        </w:rPr>
        <w:t>the</w:t>
      </w:r>
      <w:proofErr w:type="spellEnd"/>
      <w:r>
        <w:rPr>
          <w:rStyle w:val="Hervorhebung"/>
        </w:rPr>
        <w:t xml:space="preserve"> Human Future</w:t>
      </w:r>
      <w:r>
        <w:t>. New York: W.W. Norton &amp; Company.</w:t>
      </w:r>
      <w:r>
        <w:br/>
        <w:t xml:space="preserve">[44] Latour, Bruno (1987): </w:t>
      </w:r>
      <w:r>
        <w:rPr>
          <w:rStyle w:val="Hervorhebung"/>
        </w:rPr>
        <w:t xml:space="preserve">Science in Action: </w:t>
      </w:r>
      <w:proofErr w:type="spellStart"/>
      <w:r>
        <w:rPr>
          <w:rStyle w:val="Hervorhebung"/>
        </w:rPr>
        <w:t>How</w:t>
      </w:r>
      <w:proofErr w:type="spellEnd"/>
      <w:r>
        <w:rPr>
          <w:rStyle w:val="Hervorhebung"/>
        </w:rPr>
        <w:t xml:space="preserve"> </w:t>
      </w:r>
      <w:proofErr w:type="spellStart"/>
      <w:r>
        <w:rPr>
          <w:rStyle w:val="Hervorhebung"/>
        </w:rPr>
        <w:t>to</w:t>
      </w:r>
      <w:proofErr w:type="spellEnd"/>
      <w:r>
        <w:rPr>
          <w:rStyle w:val="Hervorhebung"/>
        </w:rPr>
        <w:t xml:space="preserve"> Follow </w:t>
      </w:r>
      <w:proofErr w:type="spellStart"/>
      <w:r>
        <w:rPr>
          <w:rStyle w:val="Hervorhebung"/>
        </w:rPr>
        <w:t>Scientists</w:t>
      </w:r>
      <w:proofErr w:type="spellEnd"/>
      <w:r>
        <w:rPr>
          <w:rStyle w:val="Hervorhebung"/>
        </w:rPr>
        <w:t xml:space="preserve"> and Engineers </w:t>
      </w:r>
      <w:proofErr w:type="spellStart"/>
      <w:r>
        <w:rPr>
          <w:rStyle w:val="Hervorhebung"/>
        </w:rPr>
        <w:t>through</w:t>
      </w:r>
      <w:proofErr w:type="spellEnd"/>
      <w:r>
        <w:rPr>
          <w:rStyle w:val="Hervorhebung"/>
        </w:rPr>
        <w:t xml:space="preserve"> Society</w:t>
      </w:r>
      <w:r>
        <w:t>. Cambridge, MA: Harvard University Press.</w:t>
      </w:r>
    </w:p>
    <w:p w14:paraId="7523A38B" w14:textId="77777777" w:rsidR="00F13E9D" w:rsidRDefault="00F13E9D" w:rsidP="00380625">
      <w:pPr>
        <w:rPr>
          <w:rStyle w:val="IntensiveHervorhebung"/>
          <w:i w:val="0"/>
          <w:iCs w:val="0"/>
          <w:color w:val="auto"/>
        </w:rPr>
      </w:pPr>
    </w:p>
    <w:sectPr w:rsidR="00F13E9D">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C41B1"/>
    <w:multiLevelType w:val="multilevel"/>
    <w:tmpl w:val="B3C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21CB"/>
    <w:multiLevelType w:val="multilevel"/>
    <w:tmpl w:val="5D3A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9476FA4"/>
    <w:multiLevelType w:val="multilevel"/>
    <w:tmpl w:val="684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513E0"/>
    <w:multiLevelType w:val="multilevel"/>
    <w:tmpl w:val="33FE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575883"/>
    <w:multiLevelType w:val="multilevel"/>
    <w:tmpl w:val="C88C579C"/>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7396672"/>
    <w:multiLevelType w:val="multilevel"/>
    <w:tmpl w:val="017A134C"/>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40AE8"/>
    <w:multiLevelType w:val="multilevel"/>
    <w:tmpl w:val="324C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9"/>
  </w:num>
  <w:num w:numId="5">
    <w:abstractNumId w:val="4"/>
  </w:num>
  <w:num w:numId="6">
    <w:abstractNumId w:val="0"/>
  </w:num>
  <w:num w:numId="7">
    <w:abstractNumId w:val="5"/>
  </w:num>
  <w:num w:numId="8">
    <w:abstractNumId w:val="8"/>
  </w:num>
  <w:num w:numId="9">
    <w:abstractNumId w:val="1"/>
  </w:num>
  <w:num w:numId="10">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3FE"/>
    <w:rsid w:val="000208EF"/>
    <w:rsid w:val="000467F2"/>
    <w:rsid w:val="00082214"/>
    <w:rsid w:val="00106528"/>
    <w:rsid w:val="00121CA7"/>
    <w:rsid w:val="001830F2"/>
    <w:rsid w:val="0019229D"/>
    <w:rsid w:val="001E6FE7"/>
    <w:rsid w:val="002B03D4"/>
    <w:rsid w:val="002D4202"/>
    <w:rsid w:val="002E69D5"/>
    <w:rsid w:val="003173E3"/>
    <w:rsid w:val="00324306"/>
    <w:rsid w:val="00380625"/>
    <w:rsid w:val="003A5984"/>
    <w:rsid w:val="00433ECB"/>
    <w:rsid w:val="00436FC4"/>
    <w:rsid w:val="00446557"/>
    <w:rsid w:val="004C012D"/>
    <w:rsid w:val="004C45D9"/>
    <w:rsid w:val="00500020"/>
    <w:rsid w:val="00525928"/>
    <w:rsid w:val="005454E6"/>
    <w:rsid w:val="00560B17"/>
    <w:rsid w:val="005B5EFD"/>
    <w:rsid w:val="005E4CED"/>
    <w:rsid w:val="006016DC"/>
    <w:rsid w:val="0066214F"/>
    <w:rsid w:val="007223FE"/>
    <w:rsid w:val="00727C6D"/>
    <w:rsid w:val="007A3369"/>
    <w:rsid w:val="007B7DE7"/>
    <w:rsid w:val="007E333F"/>
    <w:rsid w:val="008578BF"/>
    <w:rsid w:val="008871CF"/>
    <w:rsid w:val="008B0C43"/>
    <w:rsid w:val="008C4935"/>
    <w:rsid w:val="009032D7"/>
    <w:rsid w:val="00953AC0"/>
    <w:rsid w:val="0097255B"/>
    <w:rsid w:val="00997246"/>
    <w:rsid w:val="00A307C9"/>
    <w:rsid w:val="00AA4222"/>
    <w:rsid w:val="00AF6392"/>
    <w:rsid w:val="00B04313"/>
    <w:rsid w:val="00B43D68"/>
    <w:rsid w:val="00B53EE0"/>
    <w:rsid w:val="00B873C2"/>
    <w:rsid w:val="00BA664A"/>
    <w:rsid w:val="00C2343F"/>
    <w:rsid w:val="00C2601D"/>
    <w:rsid w:val="00CD2089"/>
    <w:rsid w:val="00D33BDA"/>
    <w:rsid w:val="00D44FE7"/>
    <w:rsid w:val="00D542C6"/>
    <w:rsid w:val="00D630AB"/>
    <w:rsid w:val="00D67542"/>
    <w:rsid w:val="00D80CC8"/>
    <w:rsid w:val="00E6450A"/>
    <w:rsid w:val="00E7270C"/>
    <w:rsid w:val="00EA1CC2"/>
    <w:rsid w:val="00EC35D8"/>
    <w:rsid w:val="00EC44BA"/>
    <w:rsid w:val="00F13E9D"/>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4118C"/>
  <w15:chartTrackingRefBased/>
  <w15:docId w15:val="{17159F9E-B937-413D-A0D8-CB22B28C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80625"/>
    <w:rPr>
      <w:rFonts w:ascii="Times New Roman" w:eastAsia="Times New Roman" w:hAnsi="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0"/>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7223FE"/>
    <w:rPr>
      <w:i/>
      <w:iCs/>
    </w:rPr>
  </w:style>
  <w:style w:type="character" w:customStyle="1" w:styleId="katex-mathml">
    <w:name w:val="katex-mathml"/>
    <w:basedOn w:val="Absatz-Standardschriftart"/>
    <w:rsid w:val="004C45D9"/>
  </w:style>
  <w:style w:type="character" w:customStyle="1" w:styleId="mord">
    <w:name w:val="mord"/>
    <w:basedOn w:val="Absatz-Standardschriftart"/>
    <w:rsid w:val="004C45D9"/>
  </w:style>
  <w:style w:type="character" w:customStyle="1" w:styleId="mrel">
    <w:name w:val="mrel"/>
    <w:basedOn w:val="Absatz-Standardschriftart"/>
    <w:rsid w:val="004C45D9"/>
  </w:style>
  <w:style w:type="character" w:customStyle="1" w:styleId="mbin">
    <w:name w:val="mbin"/>
    <w:basedOn w:val="Absatz-Standardschriftart"/>
    <w:rsid w:val="004C4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85611803">
      <w:bodyDiv w:val="1"/>
      <w:marLeft w:val="0"/>
      <w:marRight w:val="0"/>
      <w:marTop w:val="0"/>
      <w:marBottom w:val="0"/>
      <w:divBdr>
        <w:top w:val="none" w:sz="0" w:space="0" w:color="auto"/>
        <w:left w:val="none" w:sz="0" w:space="0" w:color="auto"/>
        <w:bottom w:val="none" w:sz="0" w:space="0" w:color="auto"/>
        <w:right w:val="none" w:sz="0" w:space="0" w:color="auto"/>
      </w:divBdr>
    </w:div>
    <w:div w:id="121314283">
      <w:bodyDiv w:val="1"/>
      <w:marLeft w:val="0"/>
      <w:marRight w:val="0"/>
      <w:marTop w:val="0"/>
      <w:marBottom w:val="0"/>
      <w:divBdr>
        <w:top w:val="none" w:sz="0" w:space="0" w:color="auto"/>
        <w:left w:val="none" w:sz="0" w:space="0" w:color="auto"/>
        <w:bottom w:val="none" w:sz="0" w:space="0" w:color="auto"/>
        <w:right w:val="none" w:sz="0" w:space="0" w:color="auto"/>
      </w:divBdr>
    </w:div>
    <w:div w:id="187069740">
      <w:bodyDiv w:val="1"/>
      <w:marLeft w:val="0"/>
      <w:marRight w:val="0"/>
      <w:marTop w:val="0"/>
      <w:marBottom w:val="0"/>
      <w:divBdr>
        <w:top w:val="none" w:sz="0" w:space="0" w:color="auto"/>
        <w:left w:val="none" w:sz="0" w:space="0" w:color="auto"/>
        <w:bottom w:val="none" w:sz="0" w:space="0" w:color="auto"/>
        <w:right w:val="none" w:sz="0" w:space="0" w:color="auto"/>
      </w:divBdr>
    </w:div>
    <w:div w:id="27139903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54889654">
      <w:bodyDiv w:val="1"/>
      <w:marLeft w:val="0"/>
      <w:marRight w:val="0"/>
      <w:marTop w:val="0"/>
      <w:marBottom w:val="0"/>
      <w:divBdr>
        <w:top w:val="none" w:sz="0" w:space="0" w:color="auto"/>
        <w:left w:val="none" w:sz="0" w:space="0" w:color="auto"/>
        <w:bottom w:val="none" w:sz="0" w:space="0" w:color="auto"/>
        <w:right w:val="none" w:sz="0" w:space="0" w:color="auto"/>
      </w:divBdr>
    </w:div>
    <w:div w:id="391731273">
      <w:bodyDiv w:val="1"/>
      <w:marLeft w:val="0"/>
      <w:marRight w:val="0"/>
      <w:marTop w:val="0"/>
      <w:marBottom w:val="0"/>
      <w:divBdr>
        <w:top w:val="none" w:sz="0" w:space="0" w:color="auto"/>
        <w:left w:val="none" w:sz="0" w:space="0" w:color="auto"/>
        <w:bottom w:val="none" w:sz="0" w:space="0" w:color="auto"/>
        <w:right w:val="none" w:sz="0" w:space="0" w:color="auto"/>
      </w:divBdr>
    </w:div>
    <w:div w:id="423573581">
      <w:bodyDiv w:val="1"/>
      <w:marLeft w:val="0"/>
      <w:marRight w:val="0"/>
      <w:marTop w:val="0"/>
      <w:marBottom w:val="0"/>
      <w:divBdr>
        <w:top w:val="none" w:sz="0" w:space="0" w:color="auto"/>
        <w:left w:val="none" w:sz="0" w:space="0" w:color="auto"/>
        <w:bottom w:val="none" w:sz="0" w:space="0" w:color="auto"/>
        <w:right w:val="none" w:sz="0" w:space="0" w:color="auto"/>
      </w:divBdr>
    </w:div>
    <w:div w:id="462770033">
      <w:bodyDiv w:val="1"/>
      <w:marLeft w:val="0"/>
      <w:marRight w:val="0"/>
      <w:marTop w:val="0"/>
      <w:marBottom w:val="0"/>
      <w:divBdr>
        <w:top w:val="none" w:sz="0" w:space="0" w:color="auto"/>
        <w:left w:val="none" w:sz="0" w:space="0" w:color="auto"/>
        <w:bottom w:val="none" w:sz="0" w:space="0" w:color="auto"/>
        <w:right w:val="none" w:sz="0" w:space="0" w:color="auto"/>
      </w:divBdr>
    </w:div>
    <w:div w:id="521164776">
      <w:bodyDiv w:val="1"/>
      <w:marLeft w:val="0"/>
      <w:marRight w:val="0"/>
      <w:marTop w:val="0"/>
      <w:marBottom w:val="0"/>
      <w:divBdr>
        <w:top w:val="none" w:sz="0" w:space="0" w:color="auto"/>
        <w:left w:val="none" w:sz="0" w:space="0" w:color="auto"/>
        <w:bottom w:val="none" w:sz="0" w:space="0" w:color="auto"/>
        <w:right w:val="none" w:sz="0" w:space="0" w:color="auto"/>
      </w:divBdr>
    </w:div>
    <w:div w:id="542596150">
      <w:bodyDiv w:val="1"/>
      <w:marLeft w:val="0"/>
      <w:marRight w:val="0"/>
      <w:marTop w:val="0"/>
      <w:marBottom w:val="0"/>
      <w:divBdr>
        <w:top w:val="none" w:sz="0" w:space="0" w:color="auto"/>
        <w:left w:val="none" w:sz="0" w:space="0" w:color="auto"/>
        <w:bottom w:val="none" w:sz="0" w:space="0" w:color="auto"/>
        <w:right w:val="none" w:sz="0" w:space="0" w:color="auto"/>
      </w:divBdr>
    </w:div>
    <w:div w:id="565258475">
      <w:bodyDiv w:val="1"/>
      <w:marLeft w:val="0"/>
      <w:marRight w:val="0"/>
      <w:marTop w:val="0"/>
      <w:marBottom w:val="0"/>
      <w:divBdr>
        <w:top w:val="none" w:sz="0" w:space="0" w:color="auto"/>
        <w:left w:val="none" w:sz="0" w:space="0" w:color="auto"/>
        <w:bottom w:val="none" w:sz="0" w:space="0" w:color="auto"/>
        <w:right w:val="none" w:sz="0" w:space="0" w:color="auto"/>
      </w:divBdr>
    </w:div>
    <w:div w:id="679359370">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6580272">
      <w:bodyDiv w:val="1"/>
      <w:marLeft w:val="0"/>
      <w:marRight w:val="0"/>
      <w:marTop w:val="0"/>
      <w:marBottom w:val="0"/>
      <w:divBdr>
        <w:top w:val="none" w:sz="0" w:space="0" w:color="auto"/>
        <w:left w:val="none" w:sz="0" w:space="0" w:color="auto"/>
        <w:bottom w:val="none" w:sz="0" w:space="0" w:color="auto"/>
        <w:right w:val="none" w:sz="0" w:space="0" w:color="auto"/>
      </w:divBdr>
    </w:div>
    <w:div w:id="980188722">
      <w:bodyDiv w:val="1"/>
      <w:marLeft w:val="0"/>
      <w:marRight w:val="0"/>
      <w:marTop w:val="0"/>
      <w:marBottom w:val="0"/>
      <w:divBdr>
        <w:top w:val="none" w:sz="0" w:space="0" w:color="auto"/>
        <w:left w:val="none" w:sz="0" w:space="0" w:color="auto"/>
        <w:bottom w:val="none" w:sz="0" w:space="0" w:color="auto"/>
        <w:right w:val="none" w:sz="0" w:space="0" w:color="auto"/>
      </w:divBdr>
    </w:div>
    <w:div w:id="980307866">
      <w:bodyDiv w:val="1"/>
      <w:marLeft w:val="0"/>
      <w:marRight w:val="0"/>
      <w:marTop w:val="0"/>
      <w:marBottom w:val="0"/>
      <w:divBdr>
        <w:top w:val="none" w:sz="0" w:space="0" w:color="auto"/>
        <w:left w:val="none" w:sz="0" w:space="0" w:color="auto"/>
        <w:bottom w:val="none" w:sz="0" w:space="0" w:color="auto"/>
        <w:right w:val="none" w:sz="0" w:space="0" w:color="auto"/>
      </w:divBdr>
    </w:div>
    <w:div w:id="1049374800">
      <w:bodyDiv w:val="1"/>
      <w:marLeft w:val="0"/>
      <w:marRight w:val="0"/>
      <w:marTop w:val="0"/>
      <w:marBottom w:val="0"/>
      <w:divBdr>
        <w:top w:val="none" w:sz="0" w:space="0" w:color="auto"/>
        <w:left w:val="none" w:sz="0" w:space="0" w:color="auto"/>
        <w:bottom w:val="none" w:sz="0" w:space="0" w:color="auto"/>
        <w:right w:val="none" w:sz="0" w:space="0" w:color="auto"/>
      </w:divBdr>
    </w:div>
    <w:div w:id="1076395867">
      <w:bodyDiv w:val="1"/>
      <w:marLeft w:val="0"/>
      <w:marRight w:val="0"/>
      <w:marTop w:val="0"/>
      <w:marBottom w:val="0"/>
      <w:divBdr>
        <w:top w:val="none" w:sz="0" w:space="0" w:color="auto"/>
        <w:left w:val="none" w:sz="0" w:space="0" w:color="auto"/>
        <w:bottom w:val="none" w:sz="0" w:space="0" w:color="auto"/>
        <w:right w:val="none" w:sz="0" w:space="0" w:color="auto"/>
      </w:divBdr>
    </w:div>
    <w:div w:id="1173496204">
      <w:bodyDiv w:val="1"/>
      <w:marLeft w:val="0"/>
      <w:marRight w:val="0"/>
      <w:marTop w:val="0"/>
      <w:marBottom w:val="0"/>
      <w:divBdr>
        <w:top w:val="none" w:sz="0" w:space="0" w:color="auto"/>
        <w:left w:val="none" w:sz="0" w:space="0" w:color="auto"/>
        <w:bottom w:val="none" w:sz="0" w:space="0" w:color="auto"/>
        <w:right w:val="none" w:sz="0" w:space="0" w:color="auto"/>
      </w:divBdr>
    </w:div>
    <w:div w:id="1236937392">
      <w:bodyDiv w:val="1"/>
      <w:marLeft w:val="0"/>
      <w:marRight w:val="0"/>
      <w:marTop w:val="0"/>
      <w:marBottom w:val="0"/>
      <w:divBdr>
        <w:top w:val="none" w:sz="0" w:space="0" w:color="auto"/>
        <w:left w:val="none" w:sz="0" w:space="0" w:color="auto"/>
        <w:bottom w:val="none" w:sz="0" w:space="0" w:color="auto"/>
        <w:right w:val="none" w:sz="0" w:space="0" w:color="auto"/>
      </w:divBdr>
    </w:div>
    <w:div w:id="1241716269">
      <w:bodyDiv w:val="1"/>
      <w:marLeft w:val="0"/>
      <w:marRight w:val="0"/>
      <w:marTop w:val="0"/>
      <w:marBottom w:val="0"/>
      <w:divBdr>
        <w:top w:val="none" w:sz="0" w:space="0" w:color="auto"/>
        <w:left w:val="none" w:sz="0" w:space="0" w:color="auto"/>
        <w:bottom w:val="none" w:sz="0" w:space="0" w:color="auto"/>
        <w:right w:val="none" w:sz="0" w:space="0" w:color="auto"/>
      </w:divBdr>
    </w:div>
    <w:div w:id="1393769657">
      <w:bodyDiv w:val="1"/>
      <w:marLeft w:val="0"/>
      <w:marRight w:val="0"/>
      <w:marTop w:val="0"/>
      <w:marBottom w:val="0"/>
      <w:divBdr>
        <w:top w:val="none" w:sz="0" w:space="0" w:color="auto"/>
        <w:left w:val="none" w:sz="0" w:space="0" w:color="auto"/>
        <w:bottom w:val="none" w:sz="0" w:space="0" w:color="auto"/>
        <w:right w:val="none" w:sz="0" w:space="0" w:color="auto"/>
      </w:divBdr>
    </w:div>
    <w:div w:id="1419861470">
      <w:bodyDiv w:val="1"/>
      <w:marLeft w:val="0"/>
      <w:marRight w:val="0"/>
      <w:marTop w:val="0"/>
      <w:marBottom w:val="0"/>
      <w:divBdr>
        <w:top w:val="none" w:sz="0" w:space="0" w:color="auto"/>
        <w:left w:val="none" w:sz="0" w:space="0" w:color="auto"/>
        <w:bottom w:val="none" w:sz="0" w:space="0" w:color="auto"/>
        <w:right w:val="none" w:sz="0" w:space="0" w:color="auto"/>
      </w:divBdr>
    </w:div>
    <w:div w:id="1421411732">
      <w:bodyDiv w:val="1"/>
      <w:marLeft w:val="0"/>
      <w:marRight w:val="0"/>
      <w:marTop w:val="0"/>
      <w:marBottom w:val="0"/>
      <w:divBdr>
        <w:top w:val="none" w:sz="0" w:space="0" w:color="auto"/>
        <w:left w:val="none" w:sz="0" w:space="0" w:color="auto"/>
        <w:bottom w:val="none" w:sz="0" w:space="0" w:color="auto"/>
        <w:right w:val="none" w:sz="0" w:space="0" w:color="auto"/>
      </w:divBdr>
    </w:div>
    <w:div w:id="1501774490">
      <w:bodyDiv w:val="1"/>
      <w:marLeft w:val="0"/>
      <w:marRight w:val="0"/>
      <w:marTop w:val="0"/>
      <w:marBottom w:val="0"/>
      <w:divBdr>
        <w:top w:val="none" w:sz="0" w:space="0" w:color="auto"/>
        <w:left w:val="none" w:sz="0" w:space="0" w:color="auto"/>
        <w:bottom w:val="none" w:sz="0" w:space="0" w:color="auto"/>
        <w:right w:val="none" w:sz="0" w:space="0" w:color="auto"/>
      </w:divBdr>
    </w:div>
    <w:div w:id="1511481514">
      <w:bodyDiv w:val="1"/>
      <w:marLeft w:val="0"/>
      <w:marRight w:val="0"/>
      <w:marTop w:val="0"/>
      <w:marBottom w:val="0"/>
      <w:divBdr>
        <w:top w:val="none" w:sz="0" w:space="0" w:color="auto"/>
        <w:left w:val="none" w:sz="0" w:space="0" w:color="auto"/>
        <w:bottom w:val="none" w:sz="0" w:space="0" w:color="auto"/>
        <w:right w:val="none" w:sz="0" w:space="0" w:color="auto"/>
      </w:divBdr>
    </w:div>
    <w:div w:id="1555695670">
      <w:bodyDiv w:val="1"/>
      <w:marLeft w:val="0"/>
      <w:marRight w:val="0"/>
      <w:marTop w:val="0"/>
      <w:marBottom w:val="0"/>
      <w:divBdr>
        <w:top w:val="none" w:sz="0" w:space="0" w:color="auto"/>
        <w:left w:val="none" w:sz="0" w:space="0" w:color="auto"/>
        <w:bottom w:val="none" w:sz="0" w:space="0" w:color="auto"/>
        <w:right w:val="none" w:sz="0" w:space="0" w:color="auto"/>
      </w:divBdr>
    </w:div>
    <w:div w:id="1589804017">
      <w:bodyDiv w:val="1"/>
      <w:marLeft w:val="0"/>
      <w:marRight w:val="0"/>
      <w:marTop w:val="0"/>
      <w:marBottom w:val="0"/>
      <w:divBdr>
        <w:top w:val="none" w:sz="0" w:space="0" w:color="auto"/>
        <w:left w:val="none" w:sz="0" w:space="0" w:color="auto"/>
        <w:bottom w:val="none" w:sz="0" w:space="0" w:color="auto"/>
        <w:right w:val="none" w:sz="0" w:space="0" w:color="auto"/>
      </w:divBdr>
    </w:div>
    <w:div w:id="1638486179">
      <w:bodyDiv w:val="1"/>
      <w:marLeft w:val="0"/>
      <w:marRight w:val="0"/>
      <w:marTop w:val="0"/>
      <w:marBottom w:val="0"/>
      <w:divBdr>
        <w:top w:val="none" w:sz="0" w:space="0" w:color="auto"/>
        <w:left w:val="none" w:sz="0" w:space="0" w:color="auto"/>
        <w:bottom w:val="none" w:sz="0" w:space="0" w:color="auto"/>
        <w:right w:val="none" w:sz="0" w:space="0" w:color="auto"/>
      </w:divBdr>
    </w:div>
    <w:div w:id="1720124368">
      <w:bodyDiv w:val="1"/>
      <w:marLeft w:val="0"/>
      <w:marRight w:val="0"/>
      <w:marTop w:val="0"/>
      <w:marBottom w:val="0"/>
      <w:divBdr>
        <w:top w:val="none" w:sz="0" w:space="0" w:color="auto"/>
        <w:left w:val="none" w:sz="0" w:space="0" w:color="auto"/>
        <w:bottom w:val="none" w:sz="0" w:space="0" w:color="auto"/>
        <w:right w:val="none" w:sz="0" w:space="0" w:color="auto"/>
      </w:divBdr>
    </w:div>
    <w:div w:id="1726566921">
      <w:bodyDiv w:val="1"/>
      <w:marLeft w:val="0"/>
      <w:marRight w:val="0"/>
      <w:marTop w:val="0"/>
      <w:marBottom w:val="0"/>
      <w:divBdr>
        <w:top w:val="none" w:sz="0" w:space="0" w:color="auto"/>
        <w:left w:val="none" w:sz="0" w:space="0" w:color="auto"/>
        <w:bottom w:val="none" w:sz="0" w:space="0" w:color="auto"/>
        <w:right w:val="none" w:sz="0" w:space="0" w:color="auto"/>
      </w:divBdr>
    </w:div>
    <w:div w:id="1739088044">
      <w:bodyDiv w:val="1"/>
      <w:marLeft w:val="0"/>
      <w:marRight w:val="0"/>
      <w:marTop w:val="0"/>
      <w:marBottom w:val="0"/>
      <w:divBdr>
        <w:top w:val="none" w:sz="0" w:space="0" w:color="auto"/>
        <w:left w:val="none" w:sz="0" w:space="0" w:color="auto"/>
        <w:bottom w:val="none" w:sz="0" w:space="0" w:color="auto"/>
        <w:right w:val="none" w:sz="0" w:space="0" w:color="auto"/>
      </w:divBdr>
    </w:div>
    <w:div w:id="1959676568">
      <w:bodyDiv w:val="1"/>
      <w:marLeft w:val="0"/>
      <w:marRight w:val="0"/>
      <w:marTop w:val="0"/>
      <w:marBottom w:val="0"/>
      <w:divBdr>
        <w:top w:val="none" w:sz="0" w:space="0" w:color="auto"/>
        <w:left w:val="none" w:sz="0" w:space="0" w:color="auto"/>
        <w:bottom w:val="none" w:sz="0" w:space="0" w:color="auto"/>
        <w:right w:val="none" w:sz="0" w:space="0" w:color="auto"/>
      </w:divBdr>
    </w:div>
    <w:div w:id="1969823967">
      <w:bodyDiv w:val="1"/>
      <w:marLeft w:val="0"/>
      <w:marRight w:val="0"/>
      <w:marTop w:val="0"/>
      <w:marBottom w:val="0"/>
      <w:divBdr>
        <w:top w:val="none" w:sz="0" w:space="0" w:color="auto"/>
        <w:left w:val="none" w:sz="0" w:space="0" w:color="auto"/>
        <w:bottom w:val="none" w:sz="0" w:space="0" w:color="auto"/>
        <w:right w:val="none" w:sz="0" w:space="0" w:color="auto"/>
      </w:divBdr>
    </w:div>
    <w:div w:id="1996374650">
      <w:bodyDiv w:val="1"/>
      <w:marLeft w:val="0"/>
      <w:marRight w:val="0"/>
      <w:marTop w:val="0"/>
      <w:marBottom w:val="0"/>
      <w:divBdr>
        <w:top w:val="none" w:sz="0" w:space="0" w:color="auto"/>
        <w:left w:val="none" w:sz="0" w:space="0" w:color="auto"/>
        <w:bottom w:val="none" w:sz="0" w:space="0" w:color="auto"/>
        <w:right w:val="none" w:sz="0" w:space="0" w:color="auto"/>
      </w:divBdr>
    </w:div>
    <w:div w:id="2021464102">
      <w:bodyDiv w:val="1"/>
      <w:marLeft w:val="0"/>
      <w:marRight w:val="0"/>
      <w:marTop w:val="0"/>
      <w:marBottom w:val="0"/>
      <w:divBdr>
        <w:top w:val="none" w:sz="0" w:space="0" w:color="auto"/>
        <w:left w:val="none" w:sz="0" w:space="0" w:color="auto"/>
        <w:bottom w:val="none" w:sz="0" w:space="0" w:color="auto"/>
        <w:right w:val="none" w:sz="0" w:space="0" w:color="auto"/>
      </w:divBdr>
    </w:div>
    <w:div w:id="2041004799">
      <w:bodyDiv w:val="1"/>
      <w:marLeft w:val="0"/>
      <w:marRight w:val="0"/>
      <w:marTop w:val="0"/>
      <w:marBottom w:val="0"/>
      <w:divBdr>
        <w:top w:val="none" w:sz="0" w:space="0" w:color="auto"/>
        <w:left w:val="none" w:sz="0" w:space="0" w:color="auto"/>
        <w:bottom w:val="none" w:sz="0" w:space="0" w:color="auto"/>
        <w:right w:val="none" w:sz="0" w:space="0" w:color="auto"/>
      </w:divBdr>
    </w:div>
    <w:div w:id="2060398678">
      <w:bodyDiv w:val="1"/>
      <w:marLeft w:val="0"/>
      <w:marRight w:val="0"/>
      <w:marTop w:val="0"/>
      <w:marBottom w:val="0"/>
      <w:divBdr>
        <w:top w:val="none" w:sz="0" w:space="0" w:color="auto"/>
        <w:left w:val="none" w:sz="0" w:space="0" w:color="auto"/>
        <w:bottom w:val="none" w:sz="0" w:space="0" w:color="auto"/>
        <w:right w:val="none" w:sz="0" w:space="0" w:color="auto"/>
      </w:divBdr>
    </w:div>
    <w:div w:id="214010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19</Pages>
  <Words>7836</Words>
  <Characters>49372</Characters>
  <Application>Microsoft Office Word</Application>
  <DocSecurity>0</DocSecurity>
  <Lines>411</Lines>
  <Paragraphs>114</Paragraphs>
  <ScaleCrop>false</ScaleCrop>
  <HeadingPairs>
    <vt:vector size="4" baseType="variant">
      <vt:variant>
        <vt:lpstr>Titel</vt:lpstr>
      </vt:variant>
      <vt:variant>
        <vt:i4>1</vt:i4>
      </vt:variant>
      <vt:variant>
        <vt:lpstr>Überschriften</vt:lpstr>
      </vt:variant>
      <vt:variant>
        <vt:i4>16</vt:i4>
      </vt:variant>
    </vt:vector>
  </HeadingPairs>
  <TitlesOfParts>
    <vt:vector size="17" baseType="lpstr">
      <vt:lpstr/>
      <vt:lpstr>4. Vorhersagen des Funktionalen Raum-Zeit-Kohärenzsystems (FRZK)</vt:lpstr>
      <vt:lpstr>        4.1 Emergenz von Realität durch funktionale Zuweisungen</vt:lpstr>
      <vt:lpstr>    4.2 Hierarchische und emergente Struktur von Gleichungstypen</vt:lpstr>
      <vt:lpstr>        4.2.1 Gleichungstypen als funktionale Ebenen</vt:lpstr>
      <vt:lpstr>        4.2.2 Iterative Ableitbarkeit und funktionale Emergenz</vt:lpstr>
      <vt:lpstr>        4.2.3 Formale Kohärenz und interne Beweisbarkeit</vt:lpstr>
      <vt:lpstr>        4.2.4 Rekursive Strukturlogik und Reflexion</vt:lpstr>
      <vt:lpstr>        4.2.5 Vergleich zu etablierten Systemtheorien</vt:lpstr>
      <vt:lpstr>        4.3 Rekursivität und Selbstbezüglichkeit von Beobachtung</vt:lpstr>
      <vt:lpstr>        4.3.1 Beobachtung als Systemfunktion</vt:lpstr>
      <vt:lpstr>        4.3.2 Rekursion und funktionale Selbstanwendung</vt:lpstr>
      <vt:lpstr>        4.3.3 Beobachtung zweiter Ordnung als Modellprinzip</vt:lpstr>
      <vt:lpstr>        4.3.4 Beobachtereffekte und strukturabhängige Erkenntnis</vt:lpstr>
      <vt:lpstr>        4.3.5 Beobachtung als dynamische Steuergröße</vt:lpstr>
      <vt:lpstr>        Neue Quellen im Verzeichnis ergänzen:</vt:lpstr>
      <vt:lpstr>        Korrigierter Fließtext mit korrekter Quellennummerierung:</vt:lpstr>
    </vt:vector>
  </TitlesOfParts>
  <Company/>
  <LinksUpToDate>false</LinksUpToDate>
  <CharactersWithSpaces>57094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2025-07-04T01:26:00Z</dcterms:created>
  <dcterms:modified xsi:type="dcterms:W3CDTF">2025-07-05T01:34:00Z</dcterms:modified>
</cp:coreProperties>
</file>