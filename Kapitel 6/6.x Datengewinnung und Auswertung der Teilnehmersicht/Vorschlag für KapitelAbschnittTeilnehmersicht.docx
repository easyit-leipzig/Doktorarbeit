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71527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Vorschlag für Kapitel</w:t>
      </w:r>
    </w:p>
    <w:p w14:paraId="49734884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 Auswertung der Teilnehmersicht</w:t>
      </w:r>
    </w:p>
    <w:p w14:paraId="66B1D781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6.x.0 Einleitung</w:t>
      </w:r>
    </w:p>
    <w:p w14:paraId="4FA54AC0" w14:textId="77777777" w:rsidR="00CA5B06" w:rsidRPr="00CA5B06" w:rsidRDefault="00CA5B06" w:rsidP="00CA5B06">
      <w:r w:rsidRPr="00CA5B06">
        <w:t>Ziel dieses Abschnitts ist die Rekonstruktion individueller und kollektiver Lernprozesse aus der Perspektive der Lernenden.</w:t>
      </w:r>
    </w:p>
    <w:p w14:paraId="13318E41" w14:textId="77777777" w:rsidR="00CA5B06" w:rsidRPr="00CA5B06" w:rsidRDefault="00CA5B06" w:rsidP="00CA5B06">
      <w:r w:rsidRPr="00CA5B06">
        <w:t>Im Unterschied zur Lehrkraftsicht wird hier nicht untersucht, welche semantischen Strukturen durch die Lehrkraft erzeugt werden, sondern welche funktionalen Zustände bei den Teilnehmenden tatsächlich entstehen.</w:t>
      </w:r>
    </w:p>
    <w:p w14:paraId="6F2B19AB" w14:textId="77777777" w:rsidR="00CA5B06" w:rsidRPr="00CA5B06" w:rsidRDefault="00CA5B06" w:rsidP="00CA5B06">
      <w:r w:rsidRPr="00CA5B06">
        <w:t>Die Grundlage bildet der sieben-dimensionale FRZK-Zustandsraum:</w:t>
      </w:r>
    </w:p>
    <w:p w14:paraId="6384AEF4" w14:textId="77777777" w:rsidR="00CA5B06" w:rsidRPr="00CA5B06" w:rsidRDefault="00CA5B06" w:rsidP="00CA5B06">
      <w:pPr>
        <w:numPr>
          <w:ilvl w:val="0"/>
          <w:numId w:val="6"/>
        </w:numPr>
      </w:pPr>
      <w:r w:rsidRPr="00CA5B06">
        <w:t xml:space="preserve">Kognition </w:t>
      </w:r>
    </w:p>
    <w:p w14:paraId="7438ADF7" w14:textId="77777777" w:rsidR="00CA5B06" w:rsidRPr="00CA5B06" w:rsidRDefault="00CA5B06" w:rsidP="00CA5B06">
      <w:pPr>
        <w:numPr>
          <w:ilvl w:val="0"/>
          <w:numId w:val="6"/>
        </w:numPr>
      </w:pPr>
      <w:r w:rsidRPr="00CA5B06">
        <w:t xml:space="preserve">Sozial </w:t>
      </w:r>
    </w:p>
    <w:p w14:paraId="3D76C914" w14:textId="77777777" w:rsidR="00CA5B06" w:rsidRPr="00CA5B06" w:rsidRDefault="00CA5B06" w:rsidP="00CA5B06">
      <w:pPr>
        <w:numPr>
          <w:ilvl w:val="0"/>
          <w:numId w:val="6"/>
        </w:numPr>
      </w:pPr>
      <w:r w:rsidRPr="00CA5B06">
        <w:t xml:space="preserve">Affektiv </w:t>
      </w:r>
    </w:p>
    <w:p w14:paraId="110CD0EC" w14:textId="77777777" w:rsidR="00CA5B06" w:rsidRPr="00CA5B06" w:rsidRDefault="00CA5B06" w:rsidP="00CA5B06">
      <w:pPr>
        <w:numPr>
          <w:ilvl w:val="0"/>
          <w:numId w:val="6"/>
        </w:numPr>
      </w:pPr>
      <w:r w:rsidRPr="00CA5B06">
        <w:t xml:space="preserve">Motivation </w:t>
      </w:r>
    </w:p>
    <w:p w14:paraId="33B79A3E" w14:textId="77777777" w:rsidR="00CA5B06" w:rsidRPr="00CA5B06" w:rsidRDefault="00CA5B06" w:rsidP="00CA5B06">
      <w:pPr>
        <w:numPr>
          <w:ilvl w:val="0"/>
          <w:numId w:val="6"/>
        </w:numPr>
      </w:pPr>
      <w:r w:rsidRPr="00CA5B06">
        <w:t xml:space="preserve">Methodik </w:t>
      </w:r>
    </w:p>
    <w:p w14:paraId="25A51251" w14:textId="77777777" w:rsidR="00CA5B06" w:rsidRPr="00CA5B06" w:rsidRDefault="00CA5B06" w:rsidP="00CA5B06">
      <w:pPr>
        <w:numPr>
          <w:ilvl w:val="0"/>
          <w:numId w:val="6"/>
        </w:numPr>
      </w:pPr>
      <w:r w:rsidRPr="00CA5B06">
        <w:t xml:space="preserve">Performanz </w:t>
      </w:r>
    </w:p>
    <w:p w14:paraId="48BC8671" w14:textId="77777777" w:rsidR="00CA5B06" w:rsidRPr="00CA5B06" w:rsidRDefault="00CA5B06" w:rsidP="00CA5B06">
      <w:pPr>
        <w:numPr>
          <w:ilvl w:val="0"/>
          <w:numId w:val="6"/>
        </w:numPr>
      </w:pPr>
      <w:r w:rsidRPr="00CA5B06">
        <w:t xml:space="preserve">Regulation </w:t>
      </w:r>
    </w:p>
    <w:p w14:paraId="037E6ECD" w14:textId="77777777" w:rsidR="00CA5B06" w:rsidRPr="00CA5B06" w:rsidRDefault="00CA5B06" w:rsidP="00CA5B06">
      <w:r w:rsidRPr="00CA5B06">
        <w:t xml:space="preserve">Die Teilnehmerrückmeldungen werden in diese sieben Dimensionen projiziert und als zeitabhängige Zustandsvektoren interpretiert. </w:t>
      </w:r>
    </w:p>
    <w:p w14:paraId="246D6878" w14:textId="77777777" w:rsidR="00CA5B06" w:rsidRPr="00CA5B06" w:rsidRDefault="00CA5B06" w:rsidP="00CA5B06">
      <w:r w:rsidRPr="00CA5B06">
        <w:pict w14:anchorId="255276E3">
          <v:rect id="_x0000_i1719" style="width:0;height:1.5pt" o:hralign="center" o:hrstd="t" o:hr="t" fillcolor="#a0a0a0" stroked="f"/>
        </w:pict>
      </w:r>
    </w:p>
    <w:p w14:paraId="144D8DB3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Teil I</w:t>
      </w:r>
    </w:p>
    <w:p w14:paraId="7E41D827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Individuelle Teilnehmerzustände</w:t>
      </w:r>
    </w:p>
    <w:p w14:paraId="3F0E3EFD" w14:textId="77777777" w:rsidR="00CA5B06" w:rsidRPr="00CA5B06" w:rsidRDefault="00CA5B06" w:rsidP="00CA5B06">
      <w:r w:rsidRPr="00CA5B06">
        <w:pict w14:anchorId="67A79AA9">
          <v:rect id="_x0000_i1720" style="width:0;height:1.5pt" o:hralign="center" o:hrstd="t" o:hr="t" fillcolor="#a0a0a0" stroked="f"/>
        </w:pict>
      </w:r>
    </w:p>
    <w:p w14:paraId="20933C44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6.x.1 Der 7-dimensionale Teilnehmerraum</w:t>
      </w:r>
    </w:p>
    <w:p w14:paraId="4B7BB3B3" w14:textId="77777777" w:rsidR="00CA5B06" w:rsidRPr="00CA5B06" w:rsidRDefault="00CA5B06" w:rsidP="00CA5B06">
      <w:r w:rsidRPr="00CA5B06">
        <w:t>Entspricht dem alten:</w:t>
      </w:r>
    </w:p>
    <w:p w14:paraId="63A9C04D" w14:textId="77777777" w:rsidR="00CA5B06" w:rsidRPr="00CA5B06" w:rsidRDefault="00CA5B06" w:rsidP="00CA5B06">
      <w:r w:rsidRPr="00CA5B06">
        <w:t>Verortung im epistemischen Raum</w:t>
      </w:r>
    </w:p>
    <w:p w14:paraId="024347DB" w14:textId="77777777" w:rsidR="00CA5B06" w:rsidRPr="00CA5B06" w:rsidRDefault="00CA5B06" w:rsidP="00CA5B06">
      <w:r w:rsidRPr="00CA5B06">
        <w:t xml:space="preserve">aus Kapitel 6.1.3. </w:t>
      </w:r>
    </w:p>
    <w:p w14:paraId="6A285607" w14:textId="77777777" w:rsidR="00CA5B06" w:rsidRPr="00CA5B06" w:rsidRDefault="00CA5B06" w:rsidP="00CA5B06">
      <w:r w:rsidRPr="00CA5B06">
        <w:t>Neu:</w:t>
      </w:r>
    </w:p>
    <w:p w14:paraId="56345C4B" w14:textId="22E5AF5F" w:rsidR="00CA5B06" w:rsidRPr="00CA5B06" w:rsidRDefault="00CA5B06" w:rsidP="00CA5B06">
      <w:r w:rsidRPr="00CA5B06">
        <w:t>Jeder Teilnehmer besitzt zu jedem Zeitpunkt einen Zustandsvektor</w:t>
      </w:r>
      <w:r w:rsidRPr="00CA5B06">
        <w:br/>
      </w: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Me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1C58F00" w14:textId="77777777" w:rsidR="00CA5B06" w:rsidRPr="00CA5B06" w:rsidRDefault="00CA5B06" w:rsidP="00CA5B06">
      <w:r w:rsidRPr="00CA5B06">
        <w:pict w14:anchorId="23E52814">
          <v:rect id="_x0000_i1721" style="width:0;height:1.5pt" o:hralign="center" o:hrstd="t" o:hr="t" fillcolor="#a0a0a0" stroked="f"/>
        </w:pict>
      </w:r>
    </w:p>
    <w:p w14:paraId="030BC01B" w14:textId="77777777" w:rsidR="00CA5B06" w:rsidRPr="00CA5B06" w:rsidRDefault="00CA5B06" w:rsidP="00CA5B06">
      <w:r w:rsidRPr="00CA5B06">
        <w:t>Fragestellungen:</w:t>
      </w:r>
    </w:p>
    <w:p w14:paraId="74D57BC3" w14:textId="77777777" w:rsidR="00CA5B06" w:rsidRPr="00CA5B06" w:rsidRDefault="00CA5B06" w:rsidP="00CA5B06">
      <w:pPr>
        <w:numPr>
          <w:ilvl w:val="0"/>
          <w:numId w:val="7"/>
        </w:numPr>
      </w:pPr>
      <w:r w:rsidRPr="00CA5B06">
        <w:t xml:space="preserve">Wo befinden sich Teilnehmer im Bedeutungsraum? </w:t>
      </w:r>
    </w:p>
    <w:p w14:paraId="3CF9CB46" w14:textId="77777777" w:rsidR="00CA5B06" w:rsidRPr="00CA5B06" w:rsidRDefault="00CA5B06" w:rsidP="00CA5B06">
      <w:pPr>
        <w:numPr>
          <w:ilvl w:val="0"/>
          <w:numId w:val="7"/>
        </w:numPr>
      </w:pPr>
      <w:r w:rsidRPr="00CA5B06">
        <w:lastRenderedPageBreak/>
        <w:t xml:space="preserve">Welche Dimension dominiert? </w:t>
      </w:r>
    </w:p>
    <w:p w14:paraId="55F80855" w14:textId="77777777" w:rsidR="00CA5B06" w:rsidRPr="00CA5B06" w:rsidRDefault="00CA5B06" w:rsidP="00CA5B06">
      <w:pPr>
        <w:numPr>
          <w:ilvl w:val="0"/>
          <w:numId w:val="7"/>
        </w:numPr>
      </w:pPr>
      <w:r w:rsidRPr="00CA5B06">
        <w:t xml:space="preserve">Welche Dimension fehlt? </w:t>
      </w:r>
    </w:p>
    <w:p w14:paraId="27647ECB" w14:textId="77777777" w:rsidR="00CA5B06" w:rsidRPr="00CA5B06" w:rsidRDefault="00CA5B06" w:rsidP="00CA5B06">
      <w:r w:rsidRPr="00CA5B06">
        <w:pict w14:anchorId="293F4336">
          <v:rect id="_x0000_i1722" style="width:0;height:1.5pt" o:hralign="center" o:hrstd="t" o:hr="t" fillcolor="#a0a0a0" stroked="f"/>
        </w:pict>
      </w:r>
    </w:p>
    <w:p w14:paraId="55610A63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Teil II</w:t>
      </w:r>
    </w:p>
    <w:p w14:paraId="06D84D3D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Semantische Struktur</w:t>
      </w:r>
    </w:p>
    <w:p w14:paraId="3317C566" w14:textId="77777777" w:rsidR="00CA5B06" w:rsidRPr="00CA5B06" w:rsidRDefault="00CA5B06" w:rsidP="00CA5B06">
      <w:r w:rsidRPr="00CA5B06">
        <w:pict w14:anchorId="7B022E14">
          <v:rect id="_x0000_i1723" style="width:0;height:1.5pt" o:hralign="center" o:hrstd="t" o:hr="t" fillcolor="#a0a0a0" stroked="f"/>
        </w:pict>
      </w:r>
    </w:p>
    <w:p w14:paraId="31FCA249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6.x.2 Semantische Dichte</w:t>
      </w:r>
    </w:p>
    <w:p w14:paraId="43EAA841" w14:textId="77777777" w:rsidR="00CA5B06" w:rsidRPr="00CA5B06" w:rsidRDefault="00CA5B06" w:rsidP="00CA5B06">
      <w:r w:rsidRPr="00CA5B06">
        <w:t>(alter Kernabschnitt 6.3)</w:t>
      </w:r>
    </w:p>
    <w:p w14:paraId="1C45A85F" w14:textId="77777777" w:rsidR="00CA5B06" w:rsidRPr="00CA5B06" w:rsidRDefault="00CA5B06" w:rsidP="00CA5B06">
      <w:r w:rsidRPr="00CA5B06">
        <w:t xml:space="preserve">Hier kann fast die komplette Argumentation des alten Kapitels übernommen werden. </w:t>
      </w:r>
    </w:p>
    <w:p w14:paraId="3759076C" w14:textId="77777777" w:rsidR="00CA5B06" w:rsidRPr="00CA5B06" w:rsidRDefault="00CA5B06" w:rsidP="00CA5B06">
      <w:r w:rsidRPr="00CA5B06">
        <w:t xml:space="preserve">Nur die </w:t>
      </w:r>
      <w:proofErr w:type="spellStart"/>
      <w:r w:rsidRPr="00CA5B06">
        <w:t>Brane</w:t>
      </w:r>
      <w:proofErr w:type="spellEnd"/>
      <w:r w:rsidRPr="00CA5B06">
        <w:t>-Funktion wird nun auf</w:t>
      </w:r>
    </w:p>
    <w:p w14:paraId="6D7E9BF0" w14:textId="77777777" w:rsidR="00CA5B06" w:rsidRPr="00CA5B06" w:rsidRDefault="00CA5B06" w:rsidP="00CA5B06">
      <w:r w:rsidRPr="00CA5B06">
        <w:t xml:space="preserve">h(T)h(T)h(T) </w:t>
      </w:r>
    </w:p>
    <w:p w14:paraId="2D3140FF" w14:textId="77777777" w:rsidR="00CA5B06" w:rsidRPr="00CA5B06" w:rsidRDefault="00CA5B06" w:rsidP="00CA5B06">
      <w:r w:rsidRPr="00CA5B06">
        <w:t>im 7D-Raum erweitert.</w:t>
      </w:r>
    </w:p>
    <w:p w14:paraId="55974563" w14:textId="77777777" w:rsidR="00CA5B06" w:rsidRPr="00CA5B06" w:rsidRDefault="00CA5B06" w:rsidP="00CA5B06">
      <w:r w:rsidRPr="00CA5B06">
        <w:t>Fragestellungen:</w:t>
      </w:r>
    </w:p>
    <w:p w14:paraId="274DBD22" w14:textId="77777777" w:rsidR="00CA5B06" w:rsidRPr="00CA5B06" w:rsidRDefault="00CA5B06" w:rsidP="00CA5B06">
      <w:pPr>
        <w:numPr>
          <w:ilvl w:val="0"/>
          <w:numId w:val="8"/>
        </w:numPr>
      </w:pPr>
      <w:r w:rsidRPr="00CA5B06">
        <w:t xml:space="preserve">Wo entstehen Verdichtungen? </w:t>
      </w:r>
    </w:p>
    <w:p w14:paraId="6C5D96D8" w14:textId="77777777" w:rsidR="00CA5B06" w:rsidRPr="00CA5B06" w:rsidRDefault="00CA5B06" w:rsidP="00CA5B06">
      <w:pPr>
        <w:numPr>
          <w:ilvl w:val="0"/>
          <w:numId w:val="8"/>
        </w:numPr>
      </w:pPr>
      <w:r w:rsidRPr="00CA5B06">
        <w:t xml:space="preserve">Wo entstehen Leerstellen? </w:t>
      </w:r>
    </w:p>
    <w:p w14:paraId="5D70BFF9" w14:textId="77777777" w:rsidR="00CA5B06" w:rsidRPr="00CA5B06" w:rsidRDefault="00CA5B06" w:rsidP="00CA5B06">
      <w:pPr>
        <w:numPr>
          <w:ilvl w:val="0"/>
          <w:numId w:val="8"/>
        </w:numPr>
      </w:pPr>
      <w:r w:rsidRPr="00CA5B06">
        <w:t xml:space="preserve">Welche Gruppen zeigen hohe semantische Dichte? </w:t>
      </w:r>
    </w:p>
    <w:p w14:paraId="498195B0" w14:textId="77777777" w:rsidR="00CA5B06" w:rsidRPr="00CA5B06" w:rsidRDefault="00CA5B06" w:rsidP="00CA5B06">
      <w:pPr>
        <w:numPr>
          <w:ilvl w:val="0"/>
          <w:numId w:val="8"/>
        </w:numPr>
      </w:pPr>
      <w:r w:rsidRPr="00CA5B06">
        <w:t xml:space="preserve">Welche Gruppen bleiben diffus? </w:t>
      </w:r>
    </w:p>
    <w:p w14:paraId="0B585FCD" w14:textId="77777777" w:rsidR="00CA5B06" w:rsidRPr="00CA5B06" w:rsidRDefault="00CA5B06" w:rsidP="00CA5B06">
      <w:r w:rsidRPr="00CA5B06">
        <w:pict w14:anchorId="1DAEAFB3">
          <v:rect id="_x0000_i1724" style="width:0;height:1.5pt" o:hralign="center" o:hrstd="t" o:hr="t" fillcolor="#a0a0a0" stroked="f"/>
        </w:pict>
      </w:r>
    </w:p>
    <w:p w14:paraId="585FED4C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6.x.3 Dominanzstrukturen</w:t>
      </w:r>
    </w:p>
    <w:p w14:paraId="731F74CB" w14:textId="77777777" w:rsidR="00CA5B06" w:rsidRPr="00CA5B06" w:rsidRDefault="00CA5B06" w:rsidP="00CA5B06">
      <w:r w:rsidRPr="00CA5B06">
        <w:t>Neu gegenüber dem alten Modell.</w:t>
      </w:r>
    </w:p>
    <w:p w14:paraId="18D07713" w14:textId="77777777" w:rsidR="00CA5B06" w:rsidRPr="00CA5B06" w:rsidRDefault="00CA5B06" w:rsidP="00CA5B06">
      <w:r w:rsidRPr="00CA5B06">
        <w:t>Die PHP-Skripte bestimmen bereits:</w:t>
      </w:r>
    </w:p>
    <w:p w14:paraId="1074D9F7" w14:textId="77777777" w:rsidR="00CA5B06" w:rsidRPr="00CA5B06" w:rsidRDefault="00CA5B06" w:rsidP="00CA5B06">
      <w:pPr>
        <w:numPr>
          <w:ilvl w:val="0"/>
          <w:numId w:val="9"/>
        </w:numPr>
      </w:pPr>
      <w:r w:rsidRPr="00CA5B06">
        <w:t xml:space="preserve">dominante Dimension </w:t>
      </w:r>
    </w:p>
    <w:p w14:paraId="6DDA85D6" w14:textId="77777777" w:rsidR="00CA5B06" w:rsidRPr="00CA5B06" w:rsidRDefault="00CA5B06" w:rsidP="00CA5B06">
      <w:pPr>
        <w:numPr>
          <w:ilvl w:val="0"/>
          <w:numId w:val="9"/>
        </w:numPr>
      </w:pPr>
      <w:r w:rsidRPr="00CA5B06">
        <w:t xml:space="preserve">Dominanzwert </w:t>
      </w:r>
    </w:p>
    <w:p w14:paraId="734D49EA" w14:textId="77777777" w:rsidR="00CA5B06" w:rsidRPr="00CA5B06" w:rsidRDefault="00CA5B06" w:rsidP="00CA5B06">
      <w:r w:rsidRPr="00CA5B06">
        <w:t xml:space="preserve">für jeden Teilnehmerzustand. </w:t>
      </w:r>
    </w:p>
    <w:p w14:paraId="77199ADA" w14:textId="77777777" w:rsidR="00CA5B06" w:rsidRPr="00CA5B06" w:rsidRDefault="00CA5B06" w:rsidP="00CA5B06">
      <w:r w:rsidRPr="00CA5B06">
        <w:t>Fragestellungen:</w:t>
      </w:r>
    </w:p>
    <w:p w14:paraId="2C569F59" w14:textId="77777777" w:rsidR="00CA5B06" w:rsidRPr="00CA5B06" w:rsidRDefault="00CA5B06" w:rsidP="00CA5B06">
      <w:pPr>
        <w:numPr>
          <w:ilvl w:val="0"/>
          <w:numId w:val="10"/>
        </w:numPr>
      </w:pPr>
      <w:r w:rsidRPr="00CA5B06">
        <w:t xml:space="preserve">Ist Lernen kognitiv dominiert? </w:t>
      </w:r>
    </w:p>
    <w:p w14:paraId="122BE071" w14:textId="77777777" w:rsidR="00CA5B06" w:rsidRPr="00CA5B06" w:rsidRDefault="00CA5B06" w:rsidP="00CA5B06">
      <w:pPr>
        <w:numPr>
          <w:ilvl w:val="0"/>
          <w:numId w:val="10"/>
        </w:numPr>
      </w:pPr>
      <w:r w:rsidRPr="00CA5B06">
        <w:t xml:space="preserve">affektiv dominiert? </w:t>
      </w:r>
    </w:p>
    <w:p w14:paraId="384E10FD" w14:textId="77777777" w:rsidR="00CA5B06" w:rsidRPr="00CA5B06" w:rsidRDefault="00CA5B06" w:rsidP="00CA5B06">
      <w:pPr>
        <w:numPr>
          <w:ilvl w:val="0"/>
          <w:numId w:val="10"/>
        </w:numPr>
      </w:pPr>
      <w:r w:rsidRPr="00CA5B06">
        <w:t xml:space="preserve">motivational dominiert? </w:t>
      </w:r>
    </w:p>
    <w:p w14:paraId="25EE8DC2" w14:textId="77777777" w:rsidR="00CA5B06" w:rsidRPr="00CA5B06" w:rsidRDefault="00CA5B06" w:rsidP="00CA5B06">
      <w:pPr>
        <w:numPr>
          <w:ilvl w:val="0"/>
          <w:numId w:val="10"/>
        </w:numPr>
      </w:pPr>
      <w:r w:rsidRPr="00CA5B06">
        <w:t xml:space="preserve">regulatorisch dominiert? </w:t>
      </w:r>
    </w:p>
    <w:p w14:paraId="4BC108C4" w14:textId="77777777" w:rsidR="00CA5B06" w:rsidRPr="00CA5B06" w:rsidRDefault="00CA5B06" w:rsidP="00CA5B06">
      <w:r w:rsidRPr="00CA5B06">
        <w:pict w14:anchorId="5197385F">
          <v:rect id="_x0000_i1725" style="width:0;height:1.5pt" o:hralign="center" o:hrstd="t" o:hr="t" fillcolor="#a0a0a0" stroked="f"/>
        </w:pict>
      </w:r>
    </w:p>
    <w:p w14:paraId="477A375F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6.x.4 Polarität</w:t>
      </w:r>
    </w:p>
    <w:p w14:paraId="36AB0E21" w14:textId="77777777" w:rsidR="00CA5B06" w:rsidRPr="00CA5B06" w:rsidRDefault="00CA5B06" w:rsidP="00CA5B06">
      <w:r w:rsidRPr="00CA5B06">
        <w:t>Die Skripte erzeugen bereits</w:t>
      </w:r>
    </w:p>
    <w:p w14:paraId="5B49E0ED" w14:textId="77777777" w:rsidR="00CA5B06" w:rsidRPr="00CA5B06" w:rsidRDefault="00CA5B06" w:rsidP="00CA5B06">
      <w:pPr>
        <w:numPr>
          <w:ilvl w:val="0"/>
          <w:numId w:val="11"/>
        </w:numPr>
      </w:pPr>
      <w:r w:rsidRPr="00CA5B06">
        <w:t xml:space="preserve">positive Zustände </w:t>
      </w:r>
    </w:p>
    <w:p w14:paraId="3C46D53D" w14:textId="77777777" w:rsidR="00CA5B06" w:rsidRPr="00CA5B06" w:rsidRDefault="00CA5B06" w:rsidP="00CA5B06">
      <w:pPr>
        <w:numPr>
          <w:ilvl w:val="0"/>
          <w:numId w:val="11"/>
        </w:numPr>
      </w:pPr>
      <w:r w:rsidRPr="00CA5B06">
        <w:t xml:space="preserve">negative Zustände </w:t>
      </w:r>
    </w:p>
    <w:p w14:paraId="046F69A5" w14:textId="77777777" w:rsidR="00CA5B06" w:rsidRPr="00CA5B06" w:rsidRDefault="00CA5B06" w:rsidP="00CA5B06">
      <w:pPr>
        <w:numPr>
          <w:ilvl w:val="0"/>
          <w:numId w:val="11"/>
        </w:numPr>
      </w:pPr>
      <w:r w:rsidRPr="00CA5B06">
        <w:lastRenderedPageBreak/>
        <w:t xml:space="preserve">neutrale Zustände </w:t>
      </w:r>
    </w:p>
    <w:p w14:paraId="4134824F" w14:textId="77777777" w:rsidR="00CA5B06" w:rsidRPr="00CA5B06" w:rsidRDefault="00CA5B06" w:rsidP="00CA5B06">
      <w:r w:rsidRPr="00CA5B06">
        <w:t xml:space="preserve">über den Polaritätsindex. </w:t>
      </w:r>
    </w:p>
    <w:p w14:paraId="1677E05A" w14:textId="77777777" w:rsidR="00CA5B06" w:rsidRPr="00CA5B06" w:rsidRDefault="00CA5B06" w:rsidP="00CA5B06">
      <w:r w:rsidRPr="00CA5B06">
        <w:t>Fragestellungen:</w:t>
      </w:r>
    </w:p>
    <w:p w14:paraId="0FE69365" w14:textId="77777777" w:rsidR="00CA5B06" w:rsidRPr="00CA5B06" w:rsidRDefault="00CA5B06" w:rsidP="00CA5B06">
      <w:pPr>
        <w:numPr>
          <w:ilvl w:val="0"/>
          <w:numId w:val="12"/>
        </w:numPr>
      </w:pPr>
      <w:r w:rsidRPr="00CA5B06">
        <w:t xml:space="preserve">Welche Gruppen zeigen positive Entwicklung? </w:t>
      </w:r>
    </w:p>
    <w:p w14:paraId="1BB15419" w14:textId="77777777" w:rsidR="00CA5B06" w:rsidRPr="00CA5B06" w:rsidRDefault="00CA5B06" w:rsidP="00CA5B06">
      <w:pPr>
        <w:numPr>
          <w:ilvl w:val="0"/>
          <w:numId w:val="12"/>
        </w:numPr>
      </w:pPr>
      <w:r w:rsidRPr="00CA5B06">
        <w:t xml:space="preserve">Wo entstehen negative Zustandsräume? </w:t>
      </w:r>
    </w:p>
    <w:p w14:paraId="7CF404B7" w14:textId="77777777" w:rsidR="00CA5B06" w:rsidRPr="00CA5B06" w:rsidRDefault="00CA5B06" w:rsidP="00CA5B06">
      <w:r w:rsidRPr="00CA5B06">
        <w:pict w14:anchorId="315A8641">
          <v:rect id="_x0000_i1726" style="width:0;height:1.5pt" o:hralign="center" o:hrstd="t" o:hr="t" fillcolor="#a0a0a0" stroked="f"/>
        </w:pict>
      </w:r>
    </w:p>
    <w:p w14:paraId="3865E52E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Teil III</w:t>
      </w:r>
    </w:p>
    <w:p w14:paraId="3815E390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Dynamik</w:t>
      </w:r>
    </w:p>
    <w:p w14:paraId="3AC7DA96" w14:textId="77777777" w:rsidR="00CA5B06" w:rsidRPr="00CA5B06" w:rsidRDefault="00CA5B06" w:rsidP="00CA5B06">
      <w:r w:rsidRPr="00CA5B06">
        <w:pict w14:anchorId="78DD3B1C">
          <v:rect id="_x0000_i1727" style="width:0;height:1.5pt" o:hralign="center" o:hrstd="t" o:hr="t" fillcolor="#a0a0a0" stroked="f"/>
        </w:pict>
      </w:r>
    </w:p>
    <w:p w14:paraId="20198D14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6.x.5 Drift</w:t>
      </w:r>
    </w:p>
    <w:p w14:paraId="0F45F0EA" w14:textId="77777777" w:rsidR="00CA5B06" w:rsidRPr="00CA5B06" w:rsidRDefault="00CA5B06" w:rsidP="00CA5B06">
      <w:r w:rsidRPr="00CA5B06">
        <w:t>Hier beginnt der eigentliche Mehrwert des 7D-Modells.</w:t>
      </w:r>
    </w:p>
    <w:p w14:paraId="093800C7" w14:textId="77777777" w:rsidR="00CA5B06" w:rsidRPr="00CA5B06" w:rsidRDefault="00CA5B06" w:rsidP="00CA5B06">
      <w:r w:rsidRPr="00CA5B06">
        <w:t xml:space="preserve">Die neue Teilnehmersicht berechnet bereits Driftnormen und Zustandsänderungen. </w:t>
      </w:r>
    </w:p>
    <w:p w14:paraId="44827582" w14:textId="77777777" w:rsidR="00CA5B06" w:rsidRPr="00CA5B06" w:rsidRDefault="00CA5B06" w:rsidP="00CA5B06">
      <w:r w:rsidRPr="00CA5B06">
        <w:t>Fragestellungen:</w:t>
      </w:r>
    </w:p>
    <w:p w14:paraId="5BE2E44D" w14:textId="77777777" w:rsidR="00CA5B06" w:rsidRPr="00CA5B06" w:rsidRDefault="00CA5B06" w:rsidP="00CA5B06">
      <w:pPr>
        <w:numPr>
          <w:ilvl w:val="0"/>
          <w:numId w:val="13"/>
        </w:numPr>
      </w:pPr>
      <w:r w:rsidRPr="00CA5B06">
        <w:t xml:space="preserve">Wie stark verändern sich Teilnehmer? </w:t>
      </w:r>
    </w:p>
    <w:p w14:paraId="2A5D4347" w14:textId="77777777" w:rsidR="00CA5B06" w:rsidRPr="00CA5B06" w:rsidRDefault="00CA5B06" w:rsidP="00CA5B06">
      <w:pPr>
        <w:numPr>
          <w:ilvl w:val="0"/>
          <w:numId w:val="13"/>
        </w:numPr>
      </w:pPr>
      <w:r w:rsidRPr="00CA5B06">
        <w:t xml:space="preserve">Welche Gruppen sind stabil? </w:t>
      </w:r>
    </w:p>
    <w:p w14:paraId="56EAC472" w14:textId="77777777" w:rsidR="00CA5B06" w:rsidRPr="00CA5B06" w:rsidRDefault="00CA5B06" w:rsidP="00CA5B06">
      <w:pPr>
        <w:numPr>
          <w:ilvl w:val="0"/>
          <w:numId w:val="13"/>
        </w:numPr>
      </w:pPr>
      <w:r w:rsidRPr="00CA5B06">
        <w:t xml:space="preserve">Welche Gruppen oszillieren? </w:t>
      </w:r>
    </w:p>
    <w:p w14:paraId="077F3876" w14:textId="77777777" w:rsidR="00CA5B06" w:rsidRPr="00CA5B06" w:rsidRDefault="00CA5B06" w:rsidP="00CA5B06">
      <w:r w:rsidRPr="00CA5B06">
        <w:pict w14:anchorId="5A3196A8">
          <v:rect id="_x0000_i1728" style="width:0;height:1.5pt" o:hralign="center" o:hrstd="t" o:hr="t" fillcolor="#a0a0a0" stroked="f"/>
        </w:pict>
      </w:r>
    </w:p>
    <w:p w14:paraId="36A5C1B0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6.x.6 Transitionen</w:t>
      </w:r>
    </w:p>
    <w:p w14:paraId="100446F8" w14:textId="77777777" w:rsidR="00CA5B06" w:rsidRPr="00CA5B06" w:rsidRDefault="00CA5B06" w:rsidP="00CA5B06">
      <w:r w:rsidRPr="00CA5B06">
        <w:t>Die PHP-Implementierung klassifiziert Zustandsübergänge bereits in</w:t>
      </w:r>
    </w:p>
    <w:p w14:paraId="0F235D42" w14:textId="77777777" w:rsidR="00CA5B06" w:rsidRPr="00CA5B06" w:rsidRDefault="00CA5B06" w:rsidP="00CA5B06">
      <w:pPr>
        <w:numPr>
          <w:ilvl w:val="0"/>
          <w:numId w:val="14"/>
        </w:numPr>
      </w:pPr>
      <w:r w:rsidRPr="00CA5B06">
        <w:t xml:space="preserve">stabil </w:t>
      </w:r>
    </w:p>
    <w:p w14:paraId="5ABD5330" w14:textId="77777777" w:rsidR="00CA5B06" w:rsidRPr="00CA5B06" w:rsidRDefault="00CA5B06" w:rsidP="00CA5B06">
      <w:pPr>
        <w:numPr>
          <w:ilvl w:val="0"/>
          <w:numId w:val="14"/>
        </w:numPr>
      </w:pPr>
      <w:r w:rsidRPr="00CA5B06">
        <w:t xml:space="preserve">adaptiv </w:t>
      </w:r>
    </w:p>
    <w:p w14:paraId="2C2D4AB4" w14:textId="77777777" w:rsidR="00CA5B06" w:rsidRPr="00CA5B06" w:rsidRDefault="00CA5B06" w:rsidP="00CA5B06">
      <w:pPr>
        <w:numPr>
          <w:ilvl w:val="0"/>
          <w:numId w:val="14"/>
        </w:numPr>
      </w:pPr>
      <w:r w:rsidRPr="00CA5B06">
        <w:t xml:space="preserve">koordinativ </w:t>
      </w:r>
    </w:p>
    <w:p w14:paraId="6097B54E" w14:textId="77777777" w:rsidR="00CA5B06" w:rsidRPr="00CA5B06" w:rsidRDefault="00CA5B06" w:rsidP="00CA5B06">
      <w:pPr>
        <w:numPr>
          <w:ilvl w:val="0"/>
          <w:numId w:val="14"/>
        </w:numPr>
      </w:pPr>
      <w:r w:rsidRPr="00CA5B06">
        <w:t xml:space="preserve">transformativ </w:t>
      </w:r>
    </w:p>
    <w:p w14:paraId="371349FA" w14:textId="77777777" w:rsidR="00CA5B06" w:rsidRPr="00CA5B06" w:rsidRDefault="00CA5B06" w:rsidP="00CA5B06">
      <w:pPr>
        <w:numPr>
          <w:ilvl w:val="0"/>
          <w:numId w:val="14"/>
        </w:numPr>
      </w:pPr>
      <w:r w:rsidRPr="00CA5B06">
        <w:t xml:space="preserve">kritisch </w:t>
      </w:r>
    </w:p>
    <w:p w14:paraId="7A09D116" w14:textId="77777777" w:rsidR="00CA5B06" w:rsidRPr="00CA5B06" w:rsidRDefault="00CA5B06" w:rsidP="00CA5B06">
      <w:r w:rsidRPr="00CA5B06">
        <w:t>Fragestellungen:</w:t>
      </w:r>
    </w:p>
    <w:p w14:paraId="65A72DF4" w14:textId="77777777" w:rsidR="00CA5B06" w:rsidRPr="00CA5B06" w:rsidRDefault="00CA5B06" w:rsidP="00CA5B06">
      <w:pPr>
        <w:numPr>
          <w:ilvl w:val="0"/>
          <w:numId w:val="15"/>
        </w:numPr>
      </w:pPr>
      <w:r w:rsidRPr="00CA5B06">
        <w:t xml:space="preserve">Wann entstehen Lernsprünge? </w:t>
      </w:r>
    </w:p>
    <w:p w14:paraId="599AD84F" w14:textId="77777777" w:rsidR="00CA5B06" w:rsidRPr="00CA5B06" w:rsidRDefault="00CA5B06" w:rsidP="00CA5B06">
      <w:pPr>
        <w:numPr>
          <w:ilvl w:val="0"/>
          <w:numId w:val="15"/>
        </w:numPr>
      </w:pPr>
      <w:r w:rsidRPr="00CA5B06">
        <w:t xml:space="preserve">Wann entstehen Krisen? </w:t>
      </w:r>
    </w:p>
    <w:p w14:paraId="24693368" w14:textId="77777777" w:rsidR="00CA5B06" w:rsidRPr="00CA5B06" w:rsidRDefault="00CA5B06" w:rsidP="00CA5B06">
      <w:pPr>
        <w:numPr>
          <w:ilvl w:val="0"/>
          <w:numId w:val="15"/>
        </w:numPr>
      </w:pPr>
      <w:r w:rsidRPr="00CA5B06">
        <w:t xml:space="preserve">Wann entstehen Reorganisationen? </w:t>
      </w:r>
    </w:p>
    <w:p w14:paraId="72E5D50D" w14:textId="77777777" w:rsidR="00CA5B06" w:rsidRPr="00CA5B06" w:rsidRDefault="00CA5B06" w:rsidP="00CA5B06">
      <w:r w:rsidRPr="00CA5B06">
        <w:pict w14:anchorId="3B6DA40B">
          <v:rect id="_x0000_i1729" style="width:0;height:1.5pt" o:hralign="center" o:hrstd="t" o:hr="t" fillcolor="#a0a0a0" stroked="f"/>
        </w:pict>
      </w:r>
    </w:p>
    <w:p w14:paraId="762B3D5E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6.x.7 Attraktoren</w:t>
      </w:r>
    </w:p>
    <w:p w14:paraId="73DE43D8" w14:textId="77777777" w:rsidR="00CA5B06" w:rsidRPr="00CA5B06" w:rsidRDefault="00CA5B06" w:rsidP="00CA5B06">
      <w:r w:rsidRPr="00CA5B06">
        <w:t>Aus Dominanz + Drift + Transition.</w:t>
      </w:r>
    </w:p>
    <w:p w14:paraId="30DDA9AF" w14:textId="77777777" w:rsidR="00CA5B06" w:rsidRPr="00CA5B06" w:rsidRDefault="00CA5B06" w:rsidP="00CA5B06">
      <w:r w:rsidRPr="00CA5B06">
        <w:t>Fragestellungen:</w:t>
      </w:r>
    </w:p>
    <w:p w14:paraId="42C36DEC" w14:textId="77777777" w:rsidR="00CA5B06" w:rsidRPr="00CA5B06" w:rsidRDefault="00CA5B06" w:rsidP="00CA5B06">
      <w:pPr>
        <w:numPr>
          <w:ilvl w:val="0"/>
          <w:numId w:val="16"/>
        </w:numPr>
      </w:pPr>
      <w:r w:rsidRPr="00CA5B06">
        <w:t xml:space="preserve">Welche Zustände werden immer wieder erreicht? </w:t>
      </w:r>
    </w:p>
    <w:p w14:paraId="5E5CDE49" w14:textId="77777777" w:rsidR="00CA5B06" w:rsidRPr="00CA5B06" w:rsidRDefault="00CA5B06" w:rsidP="00CA5B06">
      <w:pPr>
        <w:numPr>
          <w:ilvl w:val="0"/>
          <w:numId w:val="16"/>
        </w:numPr>
      </w:pPr>
      <w:r w:rsidRPr="00CA5B06">
        <w:t xml:space="preserve">Welche Dimensionen ziehen Gruppen an? </w:t>
      </w:r>
    </w:p>
    <w:p w14:paraId="2BC87169" w14:textId="77777777" w:rsidR="00CA5B06" w:rsidRPr="00CA5B06" w:rsidRDefault="00CA5B06" w:rsidP="00CA5B06">
      <w:pPr>
        <w:numPr>
          <w:ilvl w:val="0"/>
          <w:numId w:val="16"/>
        </w:numPr>
      </w:pPr>
      <w:r w:rsidRPr="00CA5B06">
        <w:lastRenderedPageBreak/>
        <w:t xml:space="preserve">Gibt es stabile Lernmuster? </w:t>
      </w:r>
    </w:p>
    <w:p w14:paraId="43B38949" w14:textId="77777777" w:rsidR="00CA5B06" w:rsidRPr="00CA5B06" w:rsidRDefault="00CA5B06" w:rsidP="00CA5B06">
      <w:r w:rsidRPr="00CA5B06">
        <w:pict w14:anchorId="783AFAE2">
          <v:rect id="_x0000_i1730" style="width:0;height:1.5pt" o:hralign="center" o:hrstd="t" o:hr="t" fillcolor="#a0a0a0" stroked="f"/>
        </w:pict>
      </w:r>
    </w:p>
    <w:p w14:paraId="59A67B94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Teil IV</w:t>
      </w:r>
    </w:p>
    <w:p w14:paraId="62DFB03C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Emotionale Dynamik</w:t>
      </w:r>
    </w:p>
    <w:p w14:paraId="3A78D4F9" w14:textId="77777777" w:rsidR="00CA5B06" w:rsidRPr="00CA5B06" w:rsidRDefault="00CA5B06" w:rsidP="00CA5B06">
      <w:r w:rsidRPr="00CA5B06">
        <w:pict w14:anchorId="09B7957C">
          <v:rect id="_x0000_i1731" style="width:0;height:1.5pt" o:hralign="center" o:hrstd="t" o:hr="t" fillcolor="#a0a0a0" stroked="f"/>
        </w:pict>
      </w:r>
    </w:p>
    <w:p w14:paraId="488F32DE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6.x.8 Emotionale Landschaften</w:t>
      </w:r>
    </w:p>
    <w:p w14:paraId="389F4365" w14:textId="77777777" w:rsidR="00CA5B06" w:rsidRPr="00CA5B06" w:rsidRDefault="00CA5B06" w:rsidP="00CA5B06">
      <w:r w:rsidRPr="00CA5B06">
        <w:t>Das alte Modell nutzte Emotionen nur indirekt.</w:t>
      </w:r>
    </w:p>
    <w:p w14:paraId="50E93DE0" w14:textId="77777777" w:rsidR="00CA5B06" w:rsidRPr="00CA5B06" w:rsidRDefault="00CA5B06" w:rsidP="00CA5B06">
      <w:r w:rsidRPr="00CA5B06">
        <w:t>Die neue Teilnehmersicht enthält:</w:t>
      </w:r>
    </w:p>
    <w:p w14:paraId="1EF79F75" w14:textId="77777777" w:rsidR="00CA5B06" w:rsidRPr="00CA5B06" w:rsidRDefault="00CA5B06" w:rsidP="00CA5B06">
      <w:pPr>
        <w:numPr>
          <w:ilvl w:val="0"/>
          <w:numId w:val="17"/>
        </w:numPr>
      </w:pPr>
      <w:r w:rsidRPr="00CA5B06">
        <w:t xml:space="preserve">Emotionen </w:t>
      </w:r>
    </w:p>
    <w:p w14:paraId="1CAD0042" w14:textId="77777777" w:rsidR="00CA5B06" w:rsidRPr="00CA5B06" w:rsidRDefault="00CA5B06" w:rsidP="00CA5B06">
      <w:pPr>
        <w:numPr>
          <w:ilvl w:val="0"/>
          <w:numId w:val="17"/>
        </w:numPr>
      </w:pPr>
      <w:r w:rsidRPr="00CA5B06">
        <w:t xml:space="preserve">Valenz </w:t>
      </w:r>
    </w:p>
    <w:p w14:paraId="33EF92A8" w14:textId="77777777" w:rsidR="00CA5B06" w:rsidRPr="00CA5B06" w:rsidRDefault="00CA5B06" w:rsidP="00CA5B06">
      <w:pPr>
        <w:numPr>
          <w:ilvl w:val="0"/>
          <w:numId w:val="17"/>
        </w:numPr>
      </w:pPr>
      <w:r w:rsidRPr="00CA5B06">
        <w:t xml:space="preserve">Aktivierung </w:t>
      </w:r>
    </w:p>
    <w:p w14:paraId="08DA1718" w14:textId="77777777" w:rsidR="00CA5B06" w:rsidRPr="00CA5B06" w:rsidRDefault="00CA5B06" w:rsidP="00CA5B06">
      <w:r w:rsidRPr="00CA5B06">
        <w:t xml:space="preserve">explizit. </w:t>
      </w:r>
    </w:p>
    <w:p w14:paraId="31B4A1F3" w14:textId="77777777" w:rsidR="00CA5B06" w:rsidRPr="00CA5B06" w:rsidRDefault="00CA5B06" w:rsidP="00CA5B06">
      <w:r w:rsidRPr="00CA5B06">
        <w:t>Fragestellungen:</w:t>
      </w:r>
    </w:p>
    <w:p w14:paraId="79B5C3E3" w14:textId="77777777" w:rsidR="00CA5B06" w:rsidRPr="00CA5B06" w:rsidRDefault="00CA5B06" w:rsidP="00CA5B06">
      <w:pPr>
        <w:numPr>
          <w:ilvl w:val="0"/>
          <w:numId w:val="18"/>
        </w:numPr>
      </w:pPr>
      <w:r w:rsidRPr="00CA5B06">
        <w:t xml:space="preserve">Welche Emotionen dominieren? </w:t>
      </w:r>
    </w:p>
    <w:p w14:paraId="4D28C8C9" w14:textId="77777777" w:rsidR="00CA5B06" w:rsidRPr="00CA5B06" w:rsidRDefault="00CA5B06" w:rsidP="00CA5B06">
      <w:pPr>
        <w:numPr>
          <w:ilvl w:val="0"/>
          <w:numId w:val="18"/>
        </w:numPr>
      </w:pPr>
      <w:r w:rsidRPr="00CA5B06">
        <w:t xml:space="preserve">Welche Emotionen begleiten Lernfortschritt? </w:t>
      </w:r>
    </w:p>
    <w:p w14:paraId="30ABA176" w14:textId="77777777" w:rsidR="00CA5B06" w:rsidRPr="00CA5B06" w:rsidRDefault="00CA5B06" w:rsidP="00CA5B06">
      <w:pPr>
        <w:numPr>
          <w:ilvl w:val="0"/>
          <w:numId w:val="18"/>
        </w:numPr>
      </w:pPr>
      <w:r w:rsidRPr="00CA5B06">
        <w:t xml:space="preserve">Welche Emotionen begleiten Krisen? </w:t>
      </w:r>
    </w:p>
    <w:p w14:paraId="435DE88F" w14:textId="77777777" w:rsidR="00CA5B06" w:rsidRPr="00CA5B06" w:rsidRDefault="00CA5B06" w:rsidP="00CA5B06">
      <w:r w:rsidRPr="00CA5B06">
        <w:pict w14:anchorId="62EE6061">
          <v:rect id="_x0000_i1732" style="width:0;height:1.5pt" o:hralign="center" o:hrstd="t" o:hr="t" fillcolor="#a0a0a0" stroked="f"/>
        </w:pict>
      </w:r>
    </w:p>
    <w:p w14:paraId="04AF94BD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6.x.9 Emotionale Übergänge</w:t>
      </w:r>
    </w:p>
    <w:p w14:paraId="5EE9C185" w14:textId="77777777" w:rsidR="00CA5B06" w:rsidRPr="00CA5B06" w:rsidRDefault="00CA5B06" w:rsidP="00CA5B06">
      <w:r w:rsidRPr="00CA5B06">
        <w:t>Auswertung:</w:t>
      </w:r>
    </w:p>
    <w:p w14:paraId="48B1E142" w14:textId="77777777" w:rsidR="00CA5B06" w:rsidRPr="00CA5B06" w:rsidRDefault="00CA5B06" w:rsidP="00CA5B06">
      <w:r w:rsidRPr="00CA5B06">
        <w:t>Emotion t → Emotion t+1</w:t>
      </w:r>
    </w:p>
    <w:p w14:paraId="6B1B87ED" w14:textId="77777777" w:rsidR="00CA5B06" w:rsidRPr="00CA5B06" w:rsidRDefault="00CA5B06" w:rsidP="00CA5B06">
      <w:r w:rsidRPr="00CA5B06">
        <w:t>Beispiele:</w:t>
      </w:r>
    </w:p>
    <w:p w14:paraId="1A3A7EF8" w14:textId="77777777" w:rsidR="00CA5B06" w:rsidRPr="00CA5B06" w:rsidRDefault="00CA5B06" w:rsidP="00CA5B06">
      <w:pPr>
        <w:numPr>
          <w:ilvl w:val="0"/>
          <w:numId w:val="19"/>
        </w:numPr>
      </w:pPr>
      <w:r w:rsidRPr="00CA5B06">
        <w:t xml:space="preserve">Unsicherheit → Interesse </w:t>
      </w:r>
    </w:p>
    <w:p w14:paraId="5125AAE9" w14:textId="77777777" w:rsidR="00CA5B06" w:rsidRPr="00CA5B06" w:rsidRDefault="00CA5B06" w:rsidP="00CA5B06">
      <w:pPr>
        <w:numPr>
          <w:ilvl w:val="0"/>
          <w:numId w:val="19"/>
        </w:numPr>
      </w:pPr>
      <w:r w:rsidRPr="00CA5B06">
        <w:t xml:space="preserve">Interesse → Freude </w:t>
      </w:r>
    </w:p>
    <w:p w14:paraId="2D1A9D0A" w14:textId="77777777" w:rsidR="00CA5B06" w:rsidRPr="00CA5B06" w:rsidRDefault="00CA5B06" w:rsidP="00CA5B06">
      <w:pPr>
        <w:numPr>
          <w:ilvl w:val="0"/>
          <w:numId w:val="19"/>
        </w:numPr>
      </w:pPr>
      <w:r w:rsidRPr="00CA5B06">
        <w:t xml:space="preserve">Freude → Stolz </w:t>
      </w:r>
    </w:p>
    <w:p w14:paraId="71074DCA" w14:textId="77777777" w:rsidR="00CA5B06" w:rsidRPr="00CA5B06" w:rsidRDefault="00CA5B06" w:rsidP="00CA5B06">
      <w:pPr>
        <w:numPr>
          <w:ilvl w:val="0"/>
          <w:numId w:val="19"/>
        </w:numPr>
      </w:pPr>
      <w:r w:rsidRPr="00CA5B06">
        <w:t xml:space="preserve">Frustration → Regulation </w:t>
      </w:r>
    </w:p>
    <w:p w14:paraId="40403153" w14:textId="77777777" w:rsidR="00CA5B06" w:rsidRPr="00CA5B06" w:rsidRDefault="00CA5B06" w:rsidP="00CA5B06">
      <w:r w:rsidRPr="00CA5B06">
        <w:pict w14:anchorId="6DF45B20">
          <v:rect id="_x0000_i1733" style="width:0;height:1.5pt" o:hralign="center" o:hrstd="t" o:hr="t" fillcolor="#a0a0a0" stroked="f"/>
        </w:pict>
      </w:r>
    </w:p>
    <w:p w14:paraId="79B10934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Teil V</w:t>
      </w:r>
    </w:p>
    <w:p w14:paraId="17BAF7BE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Gruppenebene</w:t>
      </w:r>
    </w:p>
    <w:p w14:paraId="7ABF0491" w14:textId="77777777" w:rsidR="00CA5B06" w:rsidRPr="00CA5B06" w:rsidRDefault="00CA5B06" w:rsidP="00CA5B06">
      <w:r w:rsidRPr="00CA5B06">
        <w:pict w14:anchorId="5258DE6C">
          <v:rect id="_x0000_i1734" style="width:0;height:1.5pt" o:hralign="center" o:hrstd="t" o:hr="t" fillcolor="#a0a0a0" stroked="f"/>
        </w:pict>
      </w:r>
    </w:p>
    <w:p w14:paraId="0D1F38FF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6.x.10 Gruppensemantik</w:t>
      </w:r>
    </w:p>
    <w:p w14:paraId="01DA4E1B" w14:textId="77777777" w:rsidR="00CA5B06" w:rsidRPr="00CA5B06" w:rsidRDefault="00CA5B06" w:rsidP="00CA5B06">
      <w:r w:rsidRPr="00CA5B06">
        <w:t>Basierend auf</w:t>
      </w:r>
    </w:p>
    <w:p w14:paraId="2EF30F84" w14:textId="77777777" w:rsidR="00CA5B06" w:rsidRPr="00CA5B06" w:rsidRDefault="00CA5B06" w:rsidP="00CA5B06">
      <w:pPr>
        <w:numPr>
          <w:ilvl w:val="0"/>
          <w:numId w:val="20"/>
        </w:numPr>
      </w:pPr>
      <w:r w:rsidRPr="00CA5B06">
        <w:t xml:space="preserve">frzk_group_semantische_dichte_7d </w:t>
      </w:r>
    </w:p>
    <w:p w14:paraId="3DA70D27" w14:textId="77777777" w:rsidR="00CA5B06" w:rsidRPr="00CA5B06" w:rsidRDefault="00CA5B06" w:rsidP="00CA5B06">
      <w:pPr>
        <w:numPr>
          <w:ilvl w:val="0"/>
          <w:numId w:val="20"/>
        </w:numPr>
      </w:pPr>
      <w:proofErr w:type="spellStart"/>
      <w:r w:rsidRPr="00CA5B06">
        <w:t>frzk_group_semantische_dichte</w:t>
      </w:r>
      <w:proofErr w:type="spellEnd"/>
      <w:r w:rsidRPr="00CA5B06">
        <w:t xml:space="preserve"> </w:t>
      </w:r>
    </w:p>
    <w:p w14:paraId="4CB0659D" w14:textId="77777777" w:rsidR="00CA5B06" w:rsidRPr="00CA5B06" w:rsidRDefault="00CA5B06" w:rsidP="00CA5B06">
      <w:r w:rsidRPr="00CA5B06">
        <w:t>Fragestellungen:</w:t>
      </w:r>
    </w:p>
    <w:p w14:paraId="263706B6" w14:textId="77777777" w:rsidR="00CA5B06" w:rsidRPr="00CA5B06" w:rsidRDefault="00CA5B06" w:rsidP="00CA5B06">
      <w:pPr>
        <w:numPr>
          <w:ilvl w:val="0"/>
          <w:numId w:val="21"/>
        </w:numPr>
      </w:pPr>
      <w:r w:rsidRPr="00CA5B06">
        <w:lastRenderedPageBreak/>
        <w:t xml:space="preserve">Wie entwickelt sich die Gruppe als Ganzes? </w:t>
      </w:r>
    </w:p>
    <w:p w14:paraId="28094351" w14:textId="77777777" w:rsidR="00CA5B06" w:rsidRPr="00CA5B06" w:rsidRDefault="00CA5B06" w:rsidP="00CA5B06">
      <w:pPr>
        <w:numPr>
          <w:ilvl w:val="0"/>
          <w:numId w:val="21"/>
        </w:numPr>
      </w:pPr>
      <w:r w:rsidRPr="00CA5B06">
        <w:t xml:space="preserve">Wo entstehen gemeinsame Bedeutungsräume? </w:t>
      </w:r>
    </w:p>
    <w:p w14:paraId="0668540B" w14:textId="77777777" w:rsidR="00CA5B06" w:rsidRPr="00CA5B06" w:rsidRDefault="00CA5B06" w:rsidP="00CA5B06">
      <w:r w:rsidRPr="00CA5B06">
        <w:pict w14:anchorId="3659C28E">
          <v:rect id="_x0000_i1735" style="width:0;height:1.5pt" o:hralign="center" o:hrstd="t" o:hr="t" fillcolor="#a0a0a0" stroked="f"/>
        </w:pict>
      </w:r>
    </w:p>
    <w:p w14:paraId="6B6CE6C3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6.x.11 Kohärenz</w:t>
      </w:r>
    </w:p>
    <w:p w14:paraId="4BDDAC98" w14:textId="77777777" w:rsidR="00CA5B06" w:rsidRPr="00CA5B06" w:rsidRDefault="00CA5B06" w:rsidP="00CA5B06">
      <w:r w:rsidRPr="00CA5B06">
        <w:t>Direkte FRZK-Frage:</w:t>
      </w:r>
    </w:p>
    <w:p w14:paraId="12331079" w14:textId="77777777" w:rsidR="00CA5B06" w:rsidRPr="00CA5B06" w:rsidRDefault="00CA5B06" w:rsidP="00CA5B06">
      <w:r w:rsidRPr="00CA5B06">
        <w:t>Bleiben Teilnehmerzustände kompatibel?</w:t>
      </w:r>
    </w:p>
    <w:p w14:paraId="4C0BAFD9" w14:textId="77777777" w:rsidR="00CA5B06" w:rsidRPr="00CA5B06" w:rsidRDefault="00CA5B06" w:rsidP="00CA5B06">
      <w:r w:rsidRPr="00CA5B06">
        <w:t>Hier kann Kohärenz aus Kapitel 3 direkt operationalisiert werden.</w:t>
      </w:r>
    </w:p>
    <w:p w14:paraId="7765F304" w14:textId="77777777" w:rsidR="00CA5B06" w:rsidRPr="00CA5B06" w:rsidRDefault="00CA5B06" w:rsidP="00CA5B06">
      <w:r w:rsidRPr="00CA5B06">
        <w:pict w14:anchorId="2C899BF3">
          <v:rect id="_x0000_i1736" style="width:0;height:1.5pt" o:hralign="center" o:hrstd="t" o:hr="t" fillcolor="#a0a0a0" stroked="f"/>
        </w:pict>
      </w:r>
    </w:p>
    <w:p w14:paraId="1D28E2D5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6.x.12 Hubs</w:t>
      </w:r>
    </w:p>
    <w:p w14:paraId="4492BAF4" w14:textId="77777777" w:rsidR="00CA5B06" w:rsidRPr="00CA5B06" w:rsidRDefault="00CA5B06" w:rsidP="00CA5B06">
      <w:r w:rsidRPr="00CA5B06">
        <w:t>Aus:</w:t>
      </w:r>
    </w:p>
    <w:p w14:paraId="4C1AF79C" w14:textId="77777777" w:rsidR="00CA5B06" w:rsidRPr="00CA5B06" w:rsidRDefault="00CA5B06" w:rsidP="00CA5B06">
      <w:pPr>
        <w:numPr>
          <w:ilvl w:val="0"/>
          <w:numId w:val="22"/>
        </w:numPr>
      </w:pPr>
      <w:proofErr w:type="spellStart"/>
      <w:r w:rsidRPr="00CA5B06">
        <w:t>frzk_hubs</w:t>
      </w:r>
      <w:proofErr w:type="spellEnd"/>
      <w:r w:rsidRPr="00CA5B06">
        <w:t xml:space="preserve"> </w:t>
      </w:r>
    </w:p>
    <w:p w14:paraId="4199F4C3" w14:textId="77777777" w:rsidR="00CA5B06" w:rsidRPr="00CA5B06" w:rsidRDefault="00CA5B06" w:rsidP="00CA5B06">
      <w:pPr>
        <w:numPr>
          <w:ilvl w:val="0"/>
          <w:numId w:val="22"/>
        </w:numPr>
      </w:pPr>
      <w:proofErr w:type="spellStart"/>
      <w:r w:rsidRPr="00CA5B06">
        <w:t>frzk_group_hubs</w:t>
      </w:r>
      <w:proofErr w:type="spellEnd"/>
      <w:r w:rsidRPr="00CA5B06">
        <w:t xml:space="preserve"> </w:t>
      </w:r>
    </w:p>
    <w:p w14:paraId="4A4FB58E" w14:textId="77777777" w:rsidR="00CA5B06" w:rsidRPr="00CA5B06" w:rsidRDefault="00CA5B06" w:rsidP="00CA5B06">
      <w:r w:rsidRPr="00CA5B06">
        <w:t>Fragestellungen:</w:t>
      </w:r>
    </w:p>
    <w:p w14:paraId="6EF4E4D2" w14:textId="77777777" w:rsidR="00CA5B06" w:rsidRPr="00CA5B06" w:rsidRDefault="00CA5B06" w:rsidP="00CA5B06">
      <w:pPr>
        <w:numPr>
          <w:ilvl w:val="0"/>
          <w:numId w:val="23"/>
        </w:numPr>
      </w:pPr>
      <w:r w:rsidRPr="00CA5B06">
        <w:t xml:space="preserve">Welche Zustände verbinden viele andere Zustände? </w:t>
      </w:r>
    </w:p>
    <w:p w14:paraId="43FB3D22" w14:textId="77777777" w:rsidR="00CA5B06" w:rsidRPr="00CA5B06" w:rsidRDefault="00CA5B06" w:rsidP="00CA5B06">
      <w:pPr>
        <w:numPr>
          <w:ilvl w:val="0"/>
          <w:numId w:val="23"/>
        </w:numPr>
      </w:pPr>
      <w:r w:rsidRPr="00CA5B06">
        <w:t xml:space="preserve">Wo entstehen semantische Zentren? </w:t>
      </w:r>
    </w:p>
    <w:p w14:paraId="18650A1C" w14:textId="77777777" w:rsidR="00CA5B06" w:rsidRPr="00CA5B06" w:rsidRDefault="00CA5B06" w:rsidP="00CA5B06">
      <w:r w:rsidRPr="00CA5B06">
        <w:pict w14:anchorId="3630955D">
          <v:rect id="_x0000_i1737" style="width:0;height:1.5pt" o:hralign="center" o:hrstd="t" o:hr="t" fillcolor="#a0a0a0" stroked="f"/>
        </w:pict>
      </w:r>
    </w:p>
    <w:p w14:paraId="774195F5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6.x.13 Interdependenzen</w:t>
      </w:r>
    </w:p>
    <w:p w14:paraId="2A22C447" w14:textId="77777777" w:rsidR="00CA5B06" w:rsidRPr="00CA5B06" w:rsidRDefault="00CA5B06" w:rsidP="00CA5B06">
      <w:r w:rsidRPr="00CA5B06">
        <w:t>Aus:</w:t>
      </w:r>
    </w:p>
    <w:p w14:paraId="12D09D68" w14:textId="77777777" w:rsidR="00CA5B06" w:rsidRPr="00CA5B06" w:rsidRDefault="00CA5B06" w:rsidP="00CA5B06">
      <w:pPr>
        <w:numPr>
          <w:ilvl w:val="0"/>
          <w:numId w:val="24"/>
        </w:numPr>
      </w:pPr>
      <w:proofErr w:type="spellStart"/>
      <w:r w:rsidRPr="00CA5B06">
        <w:t>frzk_interdependenz</w:t>
      </w:r>
      <w:proofErr w:type="spellEnd"/>
      <w:r w:rsidRPr="00CA5B06">
        <w:t xml:space="preserve"> </w:t>
      </w:r>
    </w:p>
    <w:p w14:paraId="68334870" w14:textId="77777777" w:rsidR="00CA5B06" w:rsidRPr="00CA5B06" w:rsidRDefault="00CA5B06" w:rsidP="00CA5B06">
      <w:pPr>
        <w:numPr>
          <w:ilvl w:val="0"/>
          <w:numId w:val="24"/>
        </w:numPr>
      </w:pPr>
      <w:proofErr w:type="spellStart"/>
      <w:r w:rsidRPr="00CA5B06">
        <w:t>frzk_group_interdependenz</w:t>
      </w:r>
      <w:proofErr w:type="spellEnd"/>
      <w:r w:rsidRPr="00CA5B06">
        <w:t xml:space="preserve"> </w:t>
      </w:r>
    </w:p>
    <w:p w14:paraId="126EF098" w14:textId="77777777" w:rsidR="00CA5B06" w:rsidRPr="00CA5B06" w:rsidRDefault="00CA5B06" w:rsidP="00CA5B06">
      <w:r w:rsidRPr="00CA5B06">
        <w:t>Fragestellungen:</w:t>
      </w:r>
    </w:p>
    <w:p w14:paraId="4510AD04" w14:textId="77777777" w:rsidR="00CA5B06" w:rsidRPr="00CA5B06" w:rsidRDefault="00CA5B06" w:rsidP="00CA5B06">
      <w:pPr>
        <w:numPr>
          <w:ilvl w:val="0"/>
          <w:numId w:val="25"/>
        </w:numPr>
      </w:pPr>
      <w:r w:rsidRPr="00CA5B06">
        <w:t xml:space="preserve">Welche Dimensionen beeinflussen sich gegenseitig? </w:t>
      </w:r>
    </w:p>
    <w:p w14:paraId="2BCA5C54" w14:textId="77777777" w:rsidR="00CA5B06" w:rsidRPr="00CA5B06" w:rsidRDefault="00CA5B06" w:rsidP="00CA5B06">
      <w:pPr>
        <w:numPr>
          <w:ilvl w:val="0"/>
          <w:numId w:val="25"/>
        </w:numPr>
      </w:pPr>
      <w:r w:rsidRPr="00CA5B06">
        <w:t xml:space="preserve">Welche Dimensionen treiben die Gruppe? </w:t>
      </w:r>
    </w:p>
    <w:p w14:paraId="0D44CF3F" w14:textId="77777777" w:rsidR="00CA5B06" w:rsidRPr="00CA5B06" w:rsidRDefault="00CA5B06" w:rsidP="00CA5B06">
      <w:r w:rsidRPr="00CA5B06">
        <w:pict w14:anchorId="00DEF3B2">
          <v:rect id="_x0000_i1738" style="width:0;height:1.5pt" o:hralign="center" o:hrstd="t" o:hr="t" fillcolor="#a0a0a0" stroked="f"/>
        </w:pict>
      </w:r>
    </w:p>
    <w:p w14:paraId="23CF575D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6.x.14 Reflexion</w:t>
      </w:r>
    </w:p>
    <w:p w14:paraId="64575C75" w14:textId="77777777" w:rsidR="00CA5B06" w:rsidRPr="00CA5B06" w:rsidRDefault="00CA5B06" w:rsidP="00CA5B06">
      <w:r w:rsidRPr="00CA5B06">
        <w:t>Aus:</w:t>
      </w:r>
    </w:p>
    <w:p w14:paraId="0682CDE6" w14:textId="77777777" w:rsidR="00CA5B06" w:rsidRPr="00CA5B06" w:rsidRDefault="00CA5B06" w:rsidP="00CA5B06">
      <w:pPr>
        <w:numPr>
          <w:ilvl w:val="0"/>
          <w:numId w:val="26"/>
        </w:numPr>
      </w:pPr>
      <w:proofErr w:type="spellStart"/>
      <w:r w:rsidRPr="00CA5B06">
        <w:t>frzk_reflexion</w:t>
      </w:r>
      <w:proofErr w:type="spellEnd"/>
      <w:r w:rsidRPr="00CA5B06">
        <w:t xml:space="preserve"> </w:t>
      </w:r>
    </w:p>
    <w:p w14:paraId="6321986A" w14:textId="77777777" w:rsidR="00CA5B06" w:rsidRPr="00CA5B06" w:rsidRDefault="00CA5B06" w:rsidP="00CA5B06">
      <w:pPr>
        <w:numPr>
          <w:ilvl w:val="0"/>
          <w:numId w:val="26"/>
        </w:numPr>
      </w:pPr>
      <w:proofErr w:type="spellStart"/>
      <w:r w:rsidRPr="00CA5B06">
        <w:t>frzk_group_reflexion</w:t>
      </w:r>
      <w:proofErr w:type="spellEnd"/>
      <w:r w:rsidRPr="00CA5B06">
        <w:t xml:space="preserve"> </w:t>
      </w:r>
    </w:p>
    <w:p w14:paraId="1AE10CA0" w14:textId="77777777" w:rsidR="00CA5B06" w:rsidRPr="00CA5B06" w:rsidRDefault="00CA5B06" w:rsidP="00CA5B06">
      <w:r w:rsidRPr="00CA5B06">
        <w:t>Fragestellungen:</w:t>
      </w:r>
    </w:p>
    <w:p w14:paraId="46AE221A" w14:textId="77777777" w:rsidR="00CA5B06" w:rsidRPr="00CA5B06" w:rsidRDefault="00CA5B06" w:rsidP="00CA5B06">
      <w:pPr>
        <w:numPr>
          <w:ilvl w:val="0"/>
          <w:numId w:val="27"/>
        </w:numPr>
      </w:pPr>
      <w:r w:rsidRPr="00CA5B06">
        <w:t xml:space="preserve">Wann beginnen Gruppen sich selbst zu beobachten? </w:t>
      </w:r>
    </w:p>
    <w:p w14:paraId="215F2054" w14:textId="77777777" w:rsidR="00CA5B06" w:rsidRPr="00CA5B06" w:rsidRDefault="00CA5B06" w:rsidP="00CA5B06">
      <w:pPr>
        <w:numPr>
          <w:ilvl w:val="0"/>
          <w:numId w:val="27"/>
        </w:numPr>
      </w:pPr>
      <w:r w:rsidRPr="00CA5B06">
        <w:t xml:space="preserve">Wann entstehen metakognitive Zustände? </w:t>
      </w:r>
    </w:p>
    <w:p w14:paraId="59680B09" w14:textId="77777777" w:rsidR="00CA5B06" w:rsidRPr="00CA5B06" w:rsidRDefault="00CA5B06" w:rsidP="00CA5B06">
      <w:r w:rsidRPr="00CA5B06">
        <w:pict w14:anchorId="04379E27">
          <v:rect id="_x0000_i1739" style="width:0;height:1.5pt" o:hralign="center" o:hrstd="t" o:hr="t" fillcolor="#a0a0a0" stroked="f"/>
        </w:pict>
      </w:r>
    </w:p>
    <w:p w14:paraId="077C2DEB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6.x.15 Loops</w:t>
      </w:r>
    </w:p>
    <w:p w14:paraId="41FA3516" w14:textId="77777777" w:rsidR="00CA5B06" w:rsidRPr="00CA5B06" w:rsidRDefault="00CA5B06" w:rsidP="00CA5B06">
      <w:r w:rsidRPr="00CA5B06">
        <w:t>Aus:</w:t>
      </w:r>
    </w:p>
    <w:p w14:paraId="36D366FB" w14:textId="77777777" w:rsidR="00CA5B06" w:rsidRPr="00CA5B06" w:rsidRDefault="00CA5B06" w:rsidP="00CA5B06">
      <w:pPr>
        <w:numPr>
          <w:ilvl w:val="0"/>
          <w:numId w:val="28"/>
        </w:numPr>
      </w:pPr>
      <w:proofErr w:type="spellStart"/>
      <w:r w:rsidRPr="00CA5B06">
        <w:lastRenderedPageBreak/>
        <w:t>frzk_loops</w:t>
      </w:r>
      <w:proofErr w:type="spellEnd"/>
      <w:r w:rsidRPr="00CA5B06">
        <w:t xml:space="preserve"> </w:t>
      </w:r>
    </w:p>
    <w:p w14:paraId="67228ACA" w14:textId="77777777" w:rsidR="00CA5B06" w:rsidRPr="00CA5B06" w:rsidRDefault="00CA5B06" w:rsidP="00CA5B06">
      <w:pPr>
        <w:numPr>
          <w:ilvl w:val="0"/>
          <w:numId w:val="28"/>
        </w:numPr>
      </w:pPr>
      <w:proofErr w:type="spellStart"/>
      <w:r w:rsidRPr="00CA5B06">
        <w:t>frzk_group_loops</w:t>
      </w:r>
      <w:proofErr w:type="spellEnd"/>
      <w:r w:rsidRPr="00CA5B06">
        <w:t xml:space="preserve"> </w:t>
      </w:r>
    </w:p>
    <w:p w14:paraId="33335EE5" w14:textId="77777777" w:rsidR="00CA5B06" w:rsidRPr="00CA5B06" w:rsidRDefault="00CA5B06" w:rsidP="00CA5B06">
      <w:r w:rsidRPr="00CA5B06">
        <w:t>Fragestellungen:</w:t>
      </w:r>
    </w:p>
    <w:p w14:paraId="54CC462A" w14:textId="77777777" w:rsidR="00CA5B06" w:rsidRPr="00CA5B06" w:rsidRDefault="00CA5B06" w:rsidP="00CA5B06">
      <w:pPr>
        <w:numPr>
          <w:ilvl w:val="0"/>
          <w:numId w:val="29"/>
        </w:numPr>
      </w:pPr>
      <w:r w:rsidRPr="00CA5B06">
        <w:t xml:space="preserve">Welche Lernmuster wiederholen sich? </w:t>
      </w:r>
    </w:p>
    <w:p w14:paraId="3BACA455" w14:textId="77777777" w:rsidR="00CA5B06" w:rsidRPr="00CA5B06" w:rsidRDefault="00CA5B06" w:rsidP="00CA5B06">
      <w:pPr>
        <w:numPr>
          <w:ilvl w:val="0"/>
          <w:numId w:val="29"/>
        </w:numPr>
      </w:pPr>
      <w:r w:rsidRPr="00CA5B06">
        <w:t xml:space="preserve">Welche Schleifen stabilisieren Lernen? </w:t>
      </w:r>
    </w:p>
    <w:p w14:paraId="69291A02" w14:textId="77777777" w:rsidR="00CA5B06" w:rsidRPr="00CA5B06" w:rsidRDefault="00CA5B06" w:rsidP="00CA5B06">
      <w:r w:rsidRPr="00CA5B06">
        <w:pict w14:anchorId="64BAF145">
          <v:rect id="_x0000_i1740" style="width:0;height:1.5pt" o:hralign="center" o:hrstd="t" o:hr="t" fillcolor="#a0a0a0" stroked="f"/>
        </w:pict>
      </w:r>
    </w:p>
    <w:p w14:paraId="68D7A35A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Teil VI</w:t>
      </w:r>
    </w:p>
    <w:p w14:paraId="33A2B1BA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Synthese</w:t>
      </w:r>
    </w:p>
    <w:p w14:paraId="0388F3FB" w14:textId="77777777" w:rsidR="00CA5B06" w:rsidRPr="00CA5B06" w:rsidRDefault="00CA5B06" w:rsidP="00CA5B06">
      <w:r w:rsidRPr="00CA5B06">
        <w:pict w14:anchorId="72C6C4C1">
          <v:rect id="_x0000_i1741" style="width:0;height:1.5pt" o:hralign="center" o:hrstd="t" o:hr="t" fillcolor="#a0a0a0" stroked="f"/>
        </w:pict>
      </w:r>
    </w:p>
    <w:p w14:paraId="38049BA2" w14:textId="77777777" w:rsidR="00CA5B06" w:rsidRPr="00CA5B06" w:rsidRDefault="00CA5B06" w:rsidP="00CA5B06">
      <w:pPr>
        <w:rPr>
          <w:b/>
        </w:rPr>
      </w:pPr>
      <w:r w:rsidRPr="00CA5B06">
        <w:rPr>
          <w:b/>
        </w:rPr>
        <w:t>6.x.16 Emergenz kollektiver Lernräume</w:t>
      </w:r>
    </w:p>
    <w:p w14:paraId="23D35937" w14:textId="77777777" w:rsidR="00CA5B06" w:rsidRPr="00CA5B06" w:rsidRDefault="00CA5B06" w:rsidP="00CA5B06">
      <w:r w:rsidRPr="00CA5B06">
        <w:t>Hier würde ich die eigentliche Abschlussauswertung der Teilnehmersicht platzieren.</w:t>
      </w:r>
    </w:p>
    <w:p w14:paraId="7E1251C4" w14:textId="77777777" w:rsidR="00CA5B06" w:rsidRPr="00CA5B06" w:rsidRDefault="00CA5B06" w:rsidP="00CA5B06">
      <w:r w:rsidRPr="00CA5B06">
        <w:t>Nicht mehr:</w:t>
      </w:r>
    </w:p>
    <w:p w14:paraId="1FD7D4A6" w14:textId="77777777" w:rsidR="00CA5B06" w:rsidRPr="00CA5B06" w:rsidRDefault="00CA5B06" w:rsidP="00CA5B06">
      <w:r w:rsidRPr="00CA5B06">
        <w:t>Teilnehmer haben Note X gegeben.</w:t>
      </w:r>
    </w:p>
    <w:p w14:paraId="3605B54E" w14:textId="77777777" w:rsidR="00CA5B06" w:rsidRPr="00CA5B06" w:rsidRDefault="00CA5B06" w:rsidP="00CA5B06">
      <w:r w:rsidRPr="00CA5B06">
        <w:t>sondern:</w:t>
      </w:r>
    </w:p>
    <w:p w14:paraId="14093260" w14:textId="77777777" w:rsidR="00CA5B06" w:rsidRPr="00CA5B06" w:rsidRDefault="00CA5B06" w:rsidP="00CA5B06">
      <w:r w:rsidRPr="00CA5B06">
        <w:t>Aus individuellen 7D-Zuständen entstanden kollektive semantische Räume mit spezifischen Dominanz-, Drift-, Emotions- und Kohärenzstrukturen.</w:t>
      </w:r>
    </w:p>
    <w:p w14:paraId="3FDE59D4" w14:textId="77777777" w:rsidR="00CA5B06" w:rsidRPr="00CA5B06" w:rsidRDefault="00CA5B06" w:rsidP="00CA5B06">
      <w:r w:rsidRPr="00CA5B06">
        <w:t>Das wäre aus meiner Sicht die logisch saubere Weiterentwicklung des alten 3D-Kapitels:</w:t>
      </w:r>
    </w:p>
    <w:p w14:paraId="5028E265" w14:textId="77777777" w:rsidR="00CA5B06" w:rsidRPr="00CA5B06" w:rsidRDefault="00CA5B06" w:rsidP="00CA5B06">
      <w:r w:rsidRPr="00CA5B06">
        <w:rPr>
          <w:b/>
        </w:rPr>
        <w:t>3D-Kapitel = Position + Dichte</w:t>
      </w:r>
    </w:p>
    <w:p w14:paraId="4B82285D" w14:textId="77777777" w:rsidR="00CA5B06" w:rsidRPr="00CA5B06" w:rsidRDefault="00CA5B06" w:rsidP="00CA5B06">
      <w:r w:rsidRPr="00CA5B06">
        <w:t>↓</w:t>
      </w:r>
    </w:p>
    <w:p w14:paraId="5B53524C" w14:textId="77777777" w:rsidR="00CA5B06" w:rsidRPr="00CA5B06" w:rsidRDefault="00CA5B06" w:rsidP="00CA5B06">
      <w:r w:rsidRPr="00CA5B06">
        <w:rPr>
          <w:b/>
        </w:rPr>
        <w:t>7D-Kapitel = Position + Dichte + Dominanz + Polarität + Drift + Transition + Emotion + Kohärenz + Attraktoren + Hubs + Interdependenzen + Reflexion + Loops</w:t>
      </w:r>
    </w:p>
    <w:p w14:paraId="268917A3" w14:textId="77777777" w:rsidR="00CA5B06" w:rsidRPr="00CA5B06" w:rsidRDefault="00CA5B06" w:rsidP="00CA5B06">
      <w:r w:rsidRPr="00CA5B06">
        <w:t>Damit wäre die Teilnehmersicht vollständig an die neue FRZK-Architektur aus Kapitel 3 angebunden und gleichzeitig direkt auf die vorhandenen FRZK-Tabellen und PHP-Module abgestützt.</w:t>
      </w:r>
    </w:p>
    <w:p w14:paraId="6C31BD97" w14:textId="250AAB18" w:rsidR="00CA5B06" w:rsidRPr="00CA5B06" w:rsidRDefault="00CA5B06" w:rsidP="00CA5B06">
      <w:pPr>
        <w:rPr>
          <w:rStyle w:val="SQLTabellen"/>
          <w:rFonts w:ascii="Calibri" w:hAnsi="Calibri"/>
          <w:b w:val="0"/>
          <w:sz w:val="24"/>
        </w:rPr>
      </w:pPr>
    </w:p>
    <w:sectPr w:rsidR="00CA5B06" w:rsidRPr="00CA5B06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796"/>
    <w:multiLevelType w:val="multilevel"/>
    <w:tmpl w:val="B460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B24461"/>
    <w:multiLevelType w:val="multilevel"/>
    <w:tmpl w:val="04F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770B4"/>
    <w:multiLevelType w:val="multilevel"/>
    <w:tmpl w:val="DB8A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16B52"/>
    <w:multiLevelType w:val="multilevel"/>
    <w:tmpl w:val="C8F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72EE3"/>
    <w:multiLevelType w:val="multilevel"/>
    <w:tmpl w:val="D482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50EB2"/>
    <w:multiLevelType w:val="multilevel"/>
    <w:tmpl w:val="FA72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17DE7"/>
    <w:multiLevelType w:val="multilevel"/>
    <w:tmpl w:val="C43A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346F8"/>
    <w:multiLevelType w:val="multilevel"/>
    <w:tmpl w:val="CDA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B058E"/>
    <w:multiLevelType w:val="multilevel"/>
    <w:tmpl w:val="B52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12CE1"/>
    <w:multiLevelType w:val="multilevel"/>
    <w:tmpl w:val="E30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273D6"/>
    <w:multiLevelType w:val="multilevel"/>
    <w:tmpl w:val="4116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8276A"/>
    <w:multiLevelType w:val="multilevel"/>
    <w:tmpl w:val="6C3A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E14FC"/>
    <w:multiLevelType w:val="multilevel"/>
    <w:tmpl w:val="59B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D4602"/>
    <w:multiLevelType w:val="multilevel"/>
    <w:tmpl w:val="127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56CD1"/>
    <w:multiLevelType w:val="multilevel"/>
    <w:tmpl w:val="C806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11601"/>
    <w:multiLevelType w:val="multilevel"/>
    <w:tmpl w:val="D68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54706"/>
    <w:multiLevelType w:val="multilevel"/>
    <w:tmpl w:val="0C5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43A31"/>
    <w:multiLevelType w:val="multilevel"/>
    <w:tmpl w:val="47FC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D2814"/>
    <w:multiLevelType w:val="multilevel"/>
    <w:tmpl w:val="8180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25BBD"/>
    <w:multiLevelType w:val="multilevel"/>
    <w:tmpl w:val="39F4BE56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724A3EBF"/>
    <w:multiLevelType w:val="multilevel"/>
    <w:tmpl w:val="B3D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04C9C"/>
    <w:multiLevelType w:val="multilevel"/>
    <w:tmpl w:val="5F00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52F7A"/>
    <w:multiLevelType w:val="multilevel"/>
    <w:tmpl w:val="0B62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B2261"/>
    <w:multiLevelType w:val="multilevel"/>
    <w:tmpl w:val="33EC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21FCB"/>
    <w:multiLevelType w:val="multilevel"/>
    <w:tmpl w:val="DA80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21805">
    <w:abstractNumId w:val="1"/>
  </w:num>
  <w:num w:numId="2" w16cid:durableId="250164984">
    <w:abstractNumId w:val="5"/>
  </w:num>
  <w:num w:numId="3" w16cid:durableId="66727205">
    <w:abstractNumId w:val="11"/>
  </w:num>
  <w:num w:numId="4" w16cid:durableId="998769572">
    <w:abstractNumId w:val="22"/>
  </w:num>
  <w:num w:numId="5" w16cid:durableId="15216999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6330882">
    <w:abstractNumId w:val="10"/>
  </w:num>
  <w:num w:numId="7" w16cid:durableId="1862402602">
    <w:abstractNumId w:val="17"/>
  </w:num>
  <w:num w:numId="8" w16cid:durableId="2009363996">
    <w:abstractNumId w:val="12"/>
  </w:num>
  <w:num w:numId="9" w16cid:durableId="964967339">
    <w:abstractNumId w:val="21"/>
  </w:num>
  <w:num w:numId="10" w16cid:durableId="366099972">
    <w:abstractNumId w:val="13"/>
  </w:num>
  <w:num w:numId="11" w16cid:durableId="2120369647">
    <w:abstractNumId w:val="20"/>
  </w:num>
  <w:num w:numId="12" w16cid:durableId="441456002">
    <w:abstractNumId w:val="8"/>
  </w:num>
  <w:num w:numId="13" w16cid:durableId="1052997936">
    <w:abstractNumId w:val="16"/>
  </w:num>
  <w:num w:numId="14" w16cid:durableId="1894079887">
    <w:abstractNumId w:val="3"/>
  </w:num>
  <w:num w:numId="15" w16cid:durableId="2046521078">
    <w:abstractNumId w:val="0"/>
  </w:num>
  <w:num w:numId="16" w16cid:durableId="997147370">
    <w:abstractNumId w:val="7"/>
  </w:num>
  <w:num w:numId="17" w16cid:durableId="142084626">
    <w:abstractNumId w:val="14"/>
  </w:num>
  <w:num w:numId="18" w16cid:durableId="40525012">
    <w:abstractNumId w:val="26"/>
  </w:num>
  <w:num w:numId="19" w16cid:durableId="1134756695">
    <w:abstractNumId w:val="2"/>
  </w:num>
  <w:num w:numId="20" w16cid:durableId="1878009918">
    <w:abstractNumId w:val="15"/>
  </w:num>
  <w:num w:numId="21" w16cid:durableId="330187057">
    <w:abstractNumId w:val="4"/>
  </w:num>
  <w:num w:numId="22" w16cid:durableId="725373368">
    <w:abstractNumId w:val="9"/>
  </w:num>
  <w:num w:numId="23" w16cid:durableId="812331901">
    <w:abstractNumId w:val="19"/>
  </w:num>
  <w:num w:numId="24" w16cid:durableId="177624786">
    <w:abstractNumId w:val="23"/>
  </w:num>
  <w:num w:numId="25" w16cid:durableId="362095627">
    <w:abstractNumId w:val="24"/>
  </w:num>
  <w:num w:numId="26" w16cid:durableId="539778586">
    <w:abstractNumId w:val="27"/>
  </w:num>
  <w:num w:numId="27" w16cid:durableId="1513571903">
    <w:abstractNumId w:val="18"/>
  </w:num>
  <w:num w:numId="28" w16cid:durableId="162745311">
    <w:abstractNumId w:val="6"/>
  </w:num>
  <w:num w:numId="29" w16cid:durableId="770470266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06"/>
    <w:rsid w:val="00003048"/>
    <w:rsid w:val="00004714"/>
    <w:rsid w:val="000467F2"/>
    <w:rsid w:val="0006156C"/>
    <w:rsid w:val="00082214"/>
    <w:rsid w:val="000B0C44"/>
    <w:rsid w:val="000C2FC6"/>
    <w:rsid w:val="000D70EA"/>
    <w:rsid w:val="00103784"/>
    <w:rsid w:val="00106528"/>
    <w:rsid w:val="00153E4B"/>
    <w:rsid w:val="001830F2"/>
    <w:rsid w:val="0019229D"/>
    <w:rsid w:val="002B03D4"/>
    <w:rsid w:val="002D20FA"/>
    <w:rsid w:val="002D4202"/>
    <w:rsid w:val="00324306"/>
    <w:rsid w:val="00341905"/>
    <w:rsid w:val="00433ECB"/>
    <w:rsid w:val="00436FC4"/>
    <w:rsid w:val="0044266C"/>
    <w:rsid w:val="00446557"/>
    <w:rsid w:val="00461C7A"/>
    <w:rsid w:val="00483AB8"/>
    <w:rsid w:val="00500020"/>
    <w:rsid w:val="00515208"/>
    <w:rsid w:val="005454E6"/>
    <w:rsid w:val="00560B17"/>
    <w:rsid w:val="005B5EFD"/>
    <w:rsid w:val="005E4CED"/>
    <w:rsid w:val="006016DC"/>
    <w:rsid w:val="00687548"/>
    <w:rsid w:val="006B3395"/>
    <w:rsid w:val="00706409"/>
    <w:rsid w:val="007115B7"/>
    <w:rsid w:val="00795695"/>
    <w:rsid w:val="007A3369"/>
    <w:rsid w:val="007B5C0D"/>
    <w:rsid w:val="007B7DE7"/>
    <w:rsid w:val="007E333F"/>
    <w:rsid w:val="007E47AB"/>
    <w:rsid w:val="008871CF"/>
    <w:rsid w:val="008B0C43"/>
    <w:rsid w:val="008C4935"/>
    <w:rsid w:val="009032D7"/>
    <w:rsid w:val="00997246"/>
    <w:rsid w:val="009A595B"/>
    <w:rsid w:val="009D04D3"/>
    <w:rsid w:val="00A307C9"/>
    <w:rsid w:val="00AA4222"/>
    <w:rsid w:val="00AE408D"/>
    <w:rsid w:val="00AF6392"/>
    <w:rsid w:val="00B04313"/>
    <w:rsid w:val="00B53EE0"/>
    <w:rsid w:val="00B555C2"/>
    <w:rsid w:val="00B873C2"/>
    <w:rsid w:val="00BA5790"/>
    <w:rsid w:val="00BA664A"/>
    <w:rsid w:val="00BB30C9"/>
    <w:rsid w:val="00C2343F"/>
    <w:rsid w:val="00C6537C"/>
    <w:rsid w:val="00CA5B06"/>
    <w:rsid w:val="00CD2089"/>
    <w:rsid w:val="00CF1387"/>
    <w:rsid w:val="00D33BDA"/>
    <w:rsid w:val="00D44FE7"/>
    <w:rsid w:val="00D542C6"/>
    <w:rsid w:val="00D67542"/>
    <w:rsid w:val="00D80CC8"/>
    <w:rsid w:val="00E6450A"/>
    <w:rsid w:val="00EA1CC2"/>
    <w:rsid w:val="00EC35D8"/>
    <w:rsid w:val="00EE1062"/>
    <w:rsid w:val="00EE2879"/>
    <w:rsid w:val="00F40666"/>
    <w:rsid w:val="00F46CF6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7B809"/>
  <w15:chartTrackingRefBased/>
  <w15:docId w15:val="{8E69AEC7-7CB0-4F95-A201-205795E8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115B7"/>
    <w:pPr>
      <w:spacing w:after="120"/>
    </w:pPr>
    <w:rPr>
      <w:rFonts w:eastAsia="Times New Roman" w:cs="Calibri"/>
      <w:bCs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4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9D04D3"/>
    <w:rPr>
      <w:rFonts w:ascii="Courier New" w:eastAsia="Times New Roman" w:hAnsi="Courier New"/>
      <w:b/>
      <w:sz w:val="22"/>
      <w:szCs w:val="24"/>
    </w:rPr>
  </w:style>
  <w:style w:type="character" w:customStyle="1" w:styleId="SQLTabellennamenZchn">
    <w:name w:val="SQLTabellennamen Zchn"/>
    <w:link w:val="SQLTabellennamen"/>
    <w:rsid w:val="009D04D3"/>
    <w:rPr>
      <w:rFonts w:ascii="Courier New" w:eastAsia="Times New Roman" w:hAnsi="Courier New"/>
      <w:b/>
      <w:sz w:val="22"/>
      <w:szCs w:val="24"/>
    </w:rPr>
  </w:style>
  <w:style w:type="character" w:customStyle="1" w:styleId="SQLTabellen">
    <w:name w:val="SQLTabellen"/>
    <w:uiPriority w:val="1"/>
    <w:rsid w:val="006B3395"/>
    <w:rPr>
      <w:rFonts w:ascii="Courier New" w:hAnsi="Courier New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2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8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9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59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8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1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5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8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78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6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3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MeineDissertation.dotm</Template>
  <TotalTime>0</TotalTime>
  <Pages>6</Pages>
  <Words>684</Words>
  <Characters>4313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2026-06-17T16:47:00Z</dcterms:created>
  <dcterms:modified xsi:type="dcterms:W3CDTF">2026-06-17T23:57:00Z</dcterms:modified>
</cp:coreProperties>
</file>