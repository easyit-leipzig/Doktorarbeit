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CB274" w14:textId="144103C1" w:rsidR="001E41BC" w:rsidRPr="00B82559" w:rsidRDefault="001E41BC" w:rsidP="001E41BC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1-3</w:t>
      </w:r>
    </w:p>
    <w:p w14:paraId="2424A98B" w14:textId="77777777" w:rsid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20D14E2B" w14:textId="3698EF64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import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numpy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as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</w:t>
      </w:r>
      <w:proofErr w:type="spellEnd"/>
    </w:p>
    <w:p w14:paraId="18B096F9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import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matplotlib.pyplot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as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plt</w:t>
      </w:r>
      <w:proofErr w:type="spellEnd"/>
    </w:p>
    <w:p w14:paraId="499C8FA5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from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scipy.ndimage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import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gaussian_gradient_magnitude</w:t>
      </w:r>
      <w:proofErr w:type="spellEnd"/>
    </w:p>
    <w:p w14:paraId="163F87D5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1E4AB685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Beispielhafte "didaktische Anforderungslandschaft" h(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x,y</w:t>
      </w:r>
      <w:proofErr w:type="spellEnd"/>
      <w:r w:rsidRPr="001E41BC">
        <w:rPr>
          <w:rStyle w:val="IntensiveHervorhebung"/>
          <w:i w:val="0"/>
          <w:iCs w:val="0"/>
          <w:color w:val="auto"/>
        </w:rPr>
        <w:t>)</w:t>
      </w:r>
    </w:p>
    <w:p w14:paraId="3348D260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def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didaktische_landschaft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(x, y):</w:t>
      </w:r>
    </w:p>
    <w:p w14:paraId="0BBB8059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   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return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(</w:t>
      </w:r>
    </w:p>
    <w:p w14:paraId="33379725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        0.5 *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np.exp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(-((x+1)**2 + (y+1)**2)) +   # einfache Phase</w:t>
      </w:r>
    </w:p>
    <w:p w14:paraId="76AE44D9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        1.0 *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np.exp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(-((x-1)**2 + (y-1)**2)/0.5) +  # intensive, plötzliche Phase</w:t>
      </w:r>
    </w:p>
    <w:p w14:paraId="169433F1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        0.3 *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np.exp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(-((x-2)**2 + (y+2)**2)/2)     # leichte Reflexion</w:t>
      </w:r>
    </w:p>
    <w:p w14:paraId="4E9968CF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    )</w:t>
      </w:r>
    </w:p>
    <w:p w14:paraId="6E56B93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100D7CE2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Gitter erzeugen</w:t>
      </w:r>
    </w:p>
    <w:p w14:paraId="707C993B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x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(-4, 4, 200)</w:t>
      </w:r>
    </w:p>
    <w:p w14:paraId="770F4FEF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y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(-4, 4, 200)</w:t>
      </w:r>
    </w:p>
    <w:p w14:paraId="217A8C6C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X, Y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np.meshgrid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(x, y)</w:t>
      </w:r>
    </w:p>
    <w:p w14:paraId="7569C3CD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758994F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h(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x,y</w:t>
      </w:r>
      <w:proofErr w:type="spellEnd"/>
      <w:r w:rsidRPr="001E41BC">
        <w:rPr>
          <w:rStyle w:val="IntensiveHervorhebung"/>
          <w:i w:val="0"/>
          <w:iCs w:val="0"/>
          <w:color w:val="auto"/>
        </w:rPr>
        <w:t>): didaktische Anforderung</w:t>
      </w:r>
    </w:p>
    <w:p w14:paraId="3A25C87D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H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didaktische_landschaft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(X, Y)</w:t>
      </w:r>
    </w:p>
    <w:p w14:paraId="568932C2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686D2406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Gradient (Veränderungsrate der Anforderungen)</w:t>
      </w:r>
    </w:p>
    <w:p w14:paraId="3E0BFB6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grad_H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gaussian_gradient_magnitude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(H,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sigma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=1)</w:t>
      </w:r>
    </w:p>
    <w:p w14:paraId="6CB99176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max_grad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np.max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grad_H</w:t>
      </w:r>
      <w:proofErr w:type="spellEnd"/>
      <w:r w:rsidRPr="001E41BC">
        <w:rPr>
          <w:rStyle w:val="IntensiveHervorhebung"/>
          <w:i w:val="0"/>
          <w:iCs w:val="0"/>
          <w:color w:val="auto"/>
        </w:rPr>
        <w:t>)</w:t>
      </w:r>
    </w:p>
    <w:p w14:paraId="260E484A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0CF8126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O(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x,y</w:t>
      </w:r>
      <w:proofErr w:type="spellEnd"/>
      <w:r w:rsidRPr="001E41BC">
        <w:rPr>
          <w:rStyle w:val="IntensiveHervorhebung"/>
          <w:i w:val="0"/>
          <w:iCs w:val="0"/>
          <w:color w:val="auto"/>
        </w:rPr>
        <w:t>): "didaktische Glätte" = 1 - normierter Gradient</w:t>
      </w:r>
    </w:p>
    <w:p w14:paraId="23E7CDBF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O = 1 -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grad_H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/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max_grad</w:t>
      </w:r>
      <w:proofErr w:type="spellEnd"/>
    </w:p>
    <w:p w14:paraId="0ECCCC51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61C6EE2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># Plot</w:t>
      </w:r>
    </w:p>
    <w:p w14:paraId="27AC41BD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fig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plt.subplots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(1, 3,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figsize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=(18, 7))</w:t>
      </w:r>
    </w:p>
    <w:p w14:paraId="1662C023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6571B556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[0].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imshow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(H,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extent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=[-4,4,-4,4],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origin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lower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',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cmap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='viridis')</w:t>
      </w:r>
    </w:p>
    <w:p w14:paraId="56468E0A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[0].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set_title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("Didaktische Anforderung h(x, y)")</w:t>
      </w:r>
    </w:p>
    <w:p w14:paraId="6BC401C1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[0].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set_xlabel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("Methodische Phase X")</w:t>
      </w:r>
    </w:p>
    <w:p w14:paraId="59842712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[0].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set_ylabel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("Sozialform /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Kogn</w:t>
      </w:r>
      <w:proofErr w:type="spellEnd"/>
      <w:r w:rsidRPr="001E41BC">
        <w:rPr>
          <w:rStyle w:val="IntensiveHervorhebung"/>
          <w:i w:val="0"/>
          <w:iCs w:val="0"/>
          <w:color w:val="auto"/>
        </w:rPr>
        <w:t>. Niveau Y")</w:t>
      </w:r>
    </w:p>
    <w:p w14:paraId="3DDBD55A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3594A22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[1].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imshow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grad_H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extent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=[-4,4,-4,4],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origin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lower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',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cmap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inferno</w:t>
      </w:r>
      <w:proofErr w:type="spellEnd"/>
      <w:r w:rsidRPr="001E41BC">
        <w:rPr>
          <w:rStyle w:val="IntensiveHervorhebung"/>
          <w:i w:val="0"/>
          <w:iCs w:val="0"/>
          <w:color w:val="auto"/>
        </w:rPr>
        <w:t>')</w:t>
      </w:r>
    </w:p>
    <w:p w14:paraId="221E994D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[1].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set_title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("Methodenwechsel / Brüche (</w:t>
      </w:r>
      <w:r w:rsidRPr="001E41BC">
        <w:rPr>
          <w:rStyle w:val="IntensiveHervorhebung"/>
          <w:rFonts w:ascii="Cambria Math" w:hAnsi="Cambria Math" w:cs="Cambria Math"/>
          <w:i w:val="0"/>
          <w:iCs w:val="0"/>
          <w:color w:val="auto"/>
        </w:rPr>
        <w:t>∇</w:t>
      </w:r>
      <w:r w:rsidRPr="001E41BC">
        <w:rPr>
          <w:rStyle w:val="IntensiveHervorhebung"/>
          <w:i w:val="0"/>
          <w:iCs w:val="0"/>
          <w:color w:val="auto"/>
        </w:rPr>
        <w:t>h)")</w:t>
      </w:r>
    </w:p>
    <w:p w14:paraId="0AEBE99B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[1].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set_xlabel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("X")</w:t>
      </w:r>
    </w:p>
    <w:p w14:paraId="176D8F7E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[1].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set_ylabel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("Y")</w:t>
      </w:r>
    </w:p>
    <w:p w14:paraId="61268061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1D17FE81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r w:rsidRPr="001E41BC">
        <w:rPr>
          <w:rStyle w:val="IntensiveHervorhebung"/>
          <w:i w:val="0"/>
          <w:iCs w:val="0"/>
          <w:color w:val="auto"/>
        </w:rPr>
        <w:t xml:space="preserve">im =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[2].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imshow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(O,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extent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=[-4,4,-4,4],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origin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lower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',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cmap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='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plasma</w:t>
      </w:r>
      <w:proofErr w:type="spellEnd"/>
      <w:r w:rsidRPr="001E41BC">
        <w:rPr>
          <w:rStyle w:val="IntensiveHervorhebung"/>
          <w:i w:val="0"/>
          <w:iCs w:val="0"/>
          <w:color w:val="auto"/>
        </w:rPr>
        <w:t>')</w:t>
      </w:r>
    </w:p>
    <w:p w14:paraId="3C8B589B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lastRenderedPageBreak/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[2].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set_title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("Didaktische Kohärenz O(x, y)")</w:t>
      </w:r>
    </w:p>
    <w:p w14:paraId="48D2FF8F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[2].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set_xlabel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("X")</w:t>
      </w:r>
    </w:p>
    <w:p w14:paraId="61A2F534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[2].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set_ylabel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("Y")</w:t>
      </w:r>
    </w:p>
    <w:p w14:paraId="43A5A714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45078647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fig.colorbar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(im,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ax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ax.ravel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().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tolist</w:t>
      </w:r>
      <w:proofErr w:type="spellEnd"/>
      <w:r w:rsidRPr="001E41BC">
        <w:rPr>
          <w:rStyle w:val="IntensiveHervorhebung"/>
          <w:i w:val="0"/>
          <w:iCs w:val="0"/>
          <w:color w:val="auto"/>
        </w:rPr>
        <w:t xml:space="preserve">(), </w:t>
      </w:r>
      <w:proofErr w:type="spellStart"/>
      <w:r w:rsidRPr="001E41BC">
        <w:rPr>
          <w:rStyle w:val="IntensiveHervorhebung"/>
          <w:i w:val="0"/>
          <w:iCs w:val="0"/>
          <w:color w:val="auto"/>
        </w:rPr>
        <w:t>shrink</w:t>
      </w:r>
      <w:proofErr w:type="spellEnd"/>
      <w:r w:rsidRPr="001E41BC">
        <w:rPr>
          <w:rStyle w:val="IntensiveHervorhebung"/>
          <w:i w:val="0"/>
          <w:iCs w:val="0"/>
          <w:color w:val="auto"/>
        </w:rPr>
        <w:t>=0.8)</w:t>
      </w:r>
    </w:p>
    <w:p w14:paraId="4CB72DBB" w14:textId="77777777" w:rsidR="001E41BC" w:rsidRP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plt.tight_layout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()</w:t>
      </w:r>
    </w:p>
    <w:p w14:paraId="06129F68" w14:textId="0204B332" w:rsidR="001E41BC" w:rsidRDefault="001E41BC" w:rsidP="001E41BC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1E41BC">
        <w:rPr>
          <w:rStyle w:val="IntensiveHervorhebung"/>
          <w:i w:val="0"/>
          <w:iCs w:val="0"/>
          <w:color w:val="auto"/>
        </w:rPr>
        <w:t>plt.show</w:t>
      </w:r>
      <w:proofErr w:type="spellEnd"/>
      <w:r w:rsidRPr="001E41BC">
        <w:rPr>
          <w:rStyle w:val="IntensiveHervorhebung"/>
          <w:i w:val="0"/>
          <w:iCs w:val="0"/>
          <w:color w:val="auto"/>
        </w:rPr>
        <w:t>()</w:t>
      </w:r>
    </w:p>
    <w:p w14:paraId="095B472E" w14:textId="33551DF4" w:rsidR="00E57A9B" w:rsidRDefault="00E57A9B" w:rsidP="001E41BC">
      <w:pPr>
        <w:pStyle w:val="Code"/>
        <w:rPr>
          <w:rStyle w:val="IntensiveHervorhebung"/>
          <w:i w:val="0"/>
          <w:iCs w:val="0"/>
          <w:color w:val="auto"/>
        </w:rPr>
      </w:pPr>
    </w:p>
    <w:p w14:paraId="636AFB58" w14:textId="64981DA7" w:rsidR="00350ACE" w:rsidRDefault="00350ACE" w:rsidP="00350ACE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3.a</w:t>
      </w:r>
    </w:p>
    <w:p w14:paraId="48019C85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numpy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</w:t>
      </w:r>
      <w:proofErr w:type="spellEnd"/>
    </w:p>
    <w:p w14:paraId="00DE7DAD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matplotlib.pyplot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plt</w:t>
      </w:r>
      <w:proofErr w:type="spellEnd"/>
    </w:p>
    <w:p w14:paraId="728803C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from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mpl_toolkits.mplot3d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Axes3D</w:t>
      </w:r>
    </w:p>
    <w:p w14:paraId="6705D065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651895AB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Gitter für Raum</w:t>
      </w:r>
    </w:p>
    <w:p w14:paraId="7B32BF4C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x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(-3, 3, 100)</w:t>
      </w:r>
    </w:p>
    <w:p w14:paraId="64E1C250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y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(-3, 3, 100)</w:t>
      </w:r>
    </w:p>
    <w:p w14:paraId="43E8731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X, Y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np.meshgrid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(x, y)</w:t>
      </w:r>
    </w:p>
    <w:p w14:paraId="4793449E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77BC3B6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Semantische Dichtefunktion: Hub im Zentrum</w:t>
      </w:r>
    </w:p>
    <w:p w14:paraId="0B3F2494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1.2  # Breite des Hubs</w:t>
      </w:r>
    </w:p>
    <w:p w14:paraId="106AEC8E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Z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np.exp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(-(X**2 + Y**2) / (2*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**2))</w:t>
      </w:r>
    </w:p>
    <w:p w14:paraId="7101AC3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6837E53C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Plot</w:t>
      </w:r>
    </w:p>
    <w:p w14:paraId="43621E5D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fig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plt.figure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figsize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=(15,20))</w:t>
      </w:r>
    </w:p>
    <w:p w14:paraId="2633C16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fig.add_subplot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(111,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projection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='3d')</w:t>
      </w:r>
    </w:p>
    <w:p w14:paraId="2A8EA026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3CA29996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ax.plot_surface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(X, Y, Z,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cmap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='viridis',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alpha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=0.9)</w:t>
      </w:r>
    </w:p>
    <w:p w14:paraId="44EAE9C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031772C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Teilnehmer auf dem Kreis markieren</w:t>
      </w:r>
    </w:p>
    <w:p w14:paraId="359AFCF5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n = 5</w:t>
      </w:r>
    </w:p>
    <w:p w14:paraId="15E7137B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(0,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np.pi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n,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endpoint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False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5CE3234F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np.cos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10CE6E6F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np.sin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5A6F5EE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pz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np.exp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**2 +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>**2) / (2*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**2))</w:t>
      </w:r>
    </w:p>
    <w:p w14:paraId="7D98C82A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6943E3F3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ax.scatter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pz</w:t>
      </w:r>
      <w:proofErr w:type="spellEnd"/>
      <w:r w:rsidRPr="00350ACE">
        <w:rPr>
          <w:rStyle w:val="IntensiveHervorhebung"/>
          <w:i w:val="0"/>
          <w:iCs w:val="0"/>
          <w:color w:val="auto"/>
        </w:rPr>
        <w:t>, c='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blue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', s=60,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="Lernende")</w:t>
      </w:r>
    </w:p>
    <w:p w14:paraId="6C8CC24F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ax.scatter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(0, 0, 1, c='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red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', s=100,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marker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="*",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="Hub (Dozent)")</w:t>
      </w:r>
    </w:p>
    <w:p w14:paraId="6F07332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02425316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ax.set_title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("Gruppe A – Mit Hubs (gleichmäßige Orientierung)")</w:t>
      </w:r>
    </w:p>
    <w:p w14:paraId="457A267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ax.set_xlabel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("x")</w:t>
      </w:r>
    </w:p>
    <w:p w14:paraId="7A229B44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ax.set_ylabel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("y")</w:t>
      </w:r>
    </w:p>
    <w:p w14:paraId="1CAB7019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ax.set_zlabel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("Semantische Dichte")</w:t>
      </w:r>
    </w:p>
    <w:p w14:paraId="77F8343D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ax.legend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()</w:t>
      </w:r>
    </w:p>
    <w:p w14:paraId="07F8FB1B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4982A086" w14:textId="70B04C68" w:rsid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plt.show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()</w:t>
      </w:r>
    </w:p>
    <w:p w14:paraId="491C2DDD" w14:textId="01FDDA6C" w:rsidR="00350ACE" w:rsidRDefault="00350ACE" w:rsidP="00350ACE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3.</w:t>
      </w:r>
      <w:r>
        <w:rPr>
          <w:rStyle w:val="IntensiveHervorhebung"/>
          <w:i w:val="0"/>
          <w:iCs w:val="0"/>
          <w:color w:val="auto"/>
        </w:rPr>
        <w:t>b</w:t>
      </w:r>
    </w:p>
    <w:p w14:paraId="367012F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numpy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</w:t>
      </w:r>
      <w:proofErr w:type="spellEnd"/>
    </w:p>
    <w:p w14:paraId="049457D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matplotlib.pyplot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plt</w:t>
      </w:r>
      <w:proofErr w:type="spellEnd"/>
    </w:p>
    <w:p w14:paraId="49FA78DE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from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mpl_toolkits.mplot3d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import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Axes3D</w:t>
      </w:r>
    </w:p>
    <w:p w14:paraId="28FBCB7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5EB986DF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Gitter für Raum</w:t>
      </w:r>
    </w:p>
    <w:p w14:paraId="0E77EF6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x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(-3, 3, 100)</w:t>
      </w:r>
    </w:p>
    <w:p w14:paraId="2A282CD1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y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(-3, 3, 100)</w:t>
      </w:r>
    </w:p>
    <w:p w14:paraId="624C2511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X, Y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np.meshgrid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(x, y)</w:t>
      </w:r>
    </w:p>
    <w:p w14:paraId="1E36E08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3A5095B4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Semantische Dichte: nur ein Hub bei einem Lernenden (z.B. rechts auf dem Kreis)</w:t>
      </w:r>
    </w:p>
    <w:p w14:paraId="408BDB21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(2, 0)</w:t>
      </w:r>
    </w:p>
    <w:p w14:paraId="5062586E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0.8</w:t>
      </w:r>
    </w:p>
    <w:p w14:paraId="67E74CD3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 xml:space="preserve">Z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np.exp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(-((X-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[0])**2 + (Y-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[1])**2) / (2*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**2))</w:t>
      </w:r>
    </w:p>
    <w:p w14:paraId="2F7B24D4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22409B41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Plot</w:t>
      </w:r>
    </w:p>
    <w:p w14:paraId="2390D5F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fig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plt.figure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figsize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=(15,20))</w:t>
      </w:r>
    </w:p>
    <w:p w14:paraId="066D5E45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fig.add_subplot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(111,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projection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='3d')</w:t>
      </w:r>
    </w:p>
    <w:p w14:paraId="2CC6220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48136F42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ax.plot_surface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(X, Y, Z,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cmap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='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plasma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',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alpha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=0.9)</w:t>
      </w:r>
    </w:p>
    <w:p w14:paraId="2CA00A39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12B4FEFB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# Teilnehmer auf dem Kreis markieren</w:t>
      </w:r>
    </w:p>
    <w:p w14:paraId="44A6A79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r w:rsidRPr="00350ACE">
        <w:rPr>
          <w:rStyle w:val="IntensiveHervorhebung"/>
          <w:i w:val="0"/>
          <w:iCs w:val="0"/>
          <w:color w:val="auto"/>
        </w:rPr>
        <w:t>n = 5</w:t>
      </w:r>
    </w:p>
    <w:p w14:paraId="487845D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(0,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np.pi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n,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endpoint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False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491C17DB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np.cos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55CC02BA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np.sin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winkel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)</w:t>
      </w:r>
    </w:p>
    <w:p w14:paraId="0E916F11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pz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np.exp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(-((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px-hub_pos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[0])**2 + 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py-hub_pos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[1])**2) / (2*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sigma</w:t>
      </w:r>
      <w:proofErr w:type="spellEnd"/>
      <w:r w:rsidRPr="00350ACE">
        <w:rPr>
          <w:rStyle w:val="IntensiveHervorhebung"/>
          <w:i w:val="0"/>
          <w:iCs w:val="0"/>
          <w:color w:val="auto"/>
        </w:rPr>
        <w:t>**2))</w:t>
      </w:r>
    </w:p>
    <w:p w14:paraId="7C5E9C50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549FB1A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ax.scatter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px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py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pz</w:t>
      </w:r>
      <w:proofErr w:type="spellEnd"/>
      <w:r w:rsidRPr="00350ACE">
        <w:rPr>
          <w:rStyle w:val="IntensiveHervorhebung"/>
          <w:i w:val="0"/>
          <w:iCs w:val="0"/>
          <w:color w:val="auto"/>
        </w:rPr>
        <w:t>, c='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blue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', s=60,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="Lernende")</w:t>
      </w:r>
    </w:p>
    <w:p w14:paraId="0D6F58F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ax.scatter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[0],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hub_pos</w:t>
      </w:r>
      <w:proofErr w:type="spellEnd"/>
      <w:r w:rsidRPr="00350ACE">
        <w:rPr>
          <w:rStyle w:val="IntensiveHervorhebung"/>
          <w:i w:val="0"/>
          <w:iCs w:val="0"/>
          <w:color w:val="auto"/>
        </w:rPr>
        <w:t>[1], 1, c='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red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', s=100,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marker</w:t>
      </w:r>
      <w:proofErr w:type="spellEnd"/>
      <w:r w:rsidRPr="00350ACE">
        <w:rPr>
          <w:rStyle w:val="IntensiveHervorhebung"/>
          <w:i w:val="0"/>
          <w:iCs w:val="0"/>
          <w:color w:val="auto"/>
        </w:rPr>
        <w:t xml:space="preserve">="*", </w:t>
      </w:r>
      <w:proofErr w:type="spellStart"/>
      <w:r w:rsidRPr="00350ACE">
        <w:rPr>
          <w:rStyle w:val="IntensiveHervorhebung"/>
          <w:i w:val="0"/>
          <w:iCs w:val="0"/>
          <w:color w:val="auto"/>
        </w:rPr>
        <w:t>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="Hub (nur 1 Verbindung)")</w:t>
      </w:r>
    </w:p>
    <w:p w14:paraId="03B4DAE5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4C3E2A8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ax.set_title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("Gruppe B – Ohne Hubs (Orientierungsverlust)")</w:t>
      </w:r>
    </w:p>
    <w:p w14:paraId="07F264BF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ax.set_xlabel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("x")</w:t>
      </w:r>
    </w:p>
    <w:p w14:paraId="790FB5D8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ax.set_ylabel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("y")</w:t>
      </w:r>
    </w:p>
    <w:p w14:paraId="6AC02417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ax.set_zlabel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("Semantische Dichte")</w:t>
      </w:r>
    </w:p>
    <w:p w14:paraId="683573AC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ax.legend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()</w:t>
      </w:r>
    </w:p>
    <w:p w14:paraId="65A38E36" w14:textId="77777777" w:rsidR="00350ACE" w:rsidRP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</w:p>
    <w:p w14:paraId="4E9389B4" w14:textId="77777777" w:rsidR="00350ACE" w:rsidRDefault="00350ACE" w:rsidP="00350ACE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350ACE">
        <w:rPr>
          <w:rStyle w:val="IntensiveHervorhebung"/>
          <w:i w:val="0"/>
          <w:iCs w:val="0"/>
          <w:color w:val="auto"/>
        </w:rPr>
        <w:t>plt.show</w:t>
      </w:r>
      <w:proofErr w:type="spellEnd"/>
      <w:r w:rsidRPr="00350ACE">
        <w:rPr>
          <w:rStyle w:val="IntensiveHervorhebung"/>
          <w:i w:val="0"/>
          <w:iCs w:val="0"/>
          <w:color w:val="auto"/>
        </w:rPr>
        <w:t>()</w:t>
      </w:r>
    </w:p>
    <w:p w14:paraId="02B123DA" w14:textId="77777777" w:rsidR="00350ACE" w:rsidRPr="00350ACE" w:rsidRDefault="00350ACE" w:rsidP="00350ACE">
      <w:pPr>
        <w:rPr>
          <w:lang w:eastAsia="en-US"/>
        </w:rPr>
      </w:pPr>
    </w:p>
    <w:p w14:paraId="0EFD6F6D" w14:textId="12E3D2D7" w:rsidR="00E57A9B" w:rsidRDefault="00C0609F" w:rsidP="00350ACE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4</w:t>
      </w:r>
    </w:p>
    <w:p w14:paraId="7451DB7B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abbildung_1_flache_semantische_dichte.py</w:t>
      </w:r>
    </w:p>
    <w:p w14:paraId="035DE94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numpy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as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</w:t>
      </w:r>
      <w:proofErr w:type="spellEnd"/>
    </w:p>
    <w:p w14:paraId="44CB42B4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matplotlib.pyplot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as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plt</w:t>
      </w:r>
      <w:proofErr w:type="spellEnd"/>
    </w:p>
    <w:p w14:paraId="44CABB2C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from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mpl_toolkits.mplot3d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Axes3D</w:t>
      </w:r>
    </w:p>
    <w:p w14:paraId="307B6146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084F8F8D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Gitter (Raum der didaktischen Dimensionen)</w:t>
      </w:r>
    </w:p>
    <w:p w14:paraId="6F42D4E2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x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(-3, 3, 120)</w:t>
      </w:r>
    </w:p>
    <w:p w14:paraId="71EDD8E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y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(-3, 3, 120)</w:t>
      </w:r>
    </w:p>
    <w:p w14:paraId="4CA84C53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X, Y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np.meshgrid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(x, y)</w:t>
      </w:r>
    </w:p>
    <w:p w14:paraId="6F84DD9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5736216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Flache Dichtefunktion: fast konstant mit kleinen zufälligen Varianzen</w:t>
      </w:r>
    </w:p>
    <w:p w14:paraId="52AD53B3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np.random.seed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(0)</w:t>
      </w:r>
    </w:p>
    <w:p w14:paraId="5E70D297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noise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0.02 *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np.random.randn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(*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X.shape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</w:t>
      </w:r>
    </w:p>
    <w:p w14:paraId="294BDF8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h = 0.5 + 0.02 * (X * 0) + 0.02 * (Y * 0) +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noise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  # quasi-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constant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surface</w:t>
      </w:r>
      <w:proofErr w:type="spellEnd"/>
    </w:p>
    <w:p w14:paraId="5ECAC40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23CF7B7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3D-Plot</w:t>
      </w:r>
    </w:p>
    <w:p w14:paraId="69C14BAA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fig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plt.figure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figsize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=(8,6))</w:t>
      </w:r>
    </w:p>
    <w:p w14:paraId="3780B01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fig.add_subplot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(111,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projection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='3d')</w:t>
      </w:r>
    </w:p>
    <w:p w14:paraId="5EF1564C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ax.plot_surface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(X, Y, h,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rstride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=2,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cstride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=2,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linewidth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=0,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antialiased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=True)</w:t>
      </w:r>
    </w:p>
    <w:p w14:paraId="6B8894EC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ax.set_title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('Abbildung 1 — Flache semantische Dichte (h(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x,y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))')</w:t>
      </w:r>
    </w:p>
    <w:p w14:paraId="71C6107A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ax.set_xlabel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('kognitiver Zugriff (x)')</w:t>
      </w:r>
    </w:p>
    <w:p w14:paraId="56730424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ax.set_ylabel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('sozialer Kontext (y)')</w:t>
      </w:r>
    </w:p>
    <w:p w14:paraId="1572C19B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ax.set_zlabel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('semantische Dichte h(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x,y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)')</w:t>
      </w:r>
    </w:p>
    <w:p w14:paraId="6E7A19B1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plt.tight_layout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()</w:t>
      </w:r>
    </w:p>
    <w:p w14:paraId="792623A5" w14:textId="641466A0" w:rsidR="00E57A9B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plt.show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()</w:t>
      </w:r>
    </w:p>
    <w:p w14:paraId="7DB1FA3D" w14:textId="2FD9E881" w:rsid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1AD18526" w14:textId="24A797A2" w:rsidR="00C0609F" w:rsidRDefault="00C0609F" w:rsidP="00C0609F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5</w:t>
      </w:r>
    </w:p>
    <w:p w14:paraId="6098E49B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abbildung_2_strukturierte_semantische_dichte.py</w:t>
      </w:r>
    </w:p>
    <w:p w14:paraId="6486EF30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numpy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as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</w:t>
      </w:r>
      <w:proofErr w:type="spellEnd"/>
    </w:p>
    <w:p w14:paraId="2792FF52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matplotlib.pyplot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as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plt</w:t>
      </w:r>
      <w:proofErr w:type="spellEnd"/>
    </w:p>
    <w:p w14:paraId="4D59C26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from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mpl_toolkits.mplot3d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import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Axes3D</w:t>
      </w:r>
    </w:p>
    <w:p w14:paraId="0784E768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10AE346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Gitter</w:t>
      </w:r>
    </w:p>
    <w:p w14:paraId="061D596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x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(-4, 4, 200)</w:t>
      </w:r>
    </w:p>
    <w:p w14:paraId="2EFB227A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y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np.linspace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(-4, 4, 200)</w:t>
      </w:r>
    </w:p>
    <w:p w14:paraId="7366714B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X, Y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np.meshgrid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(x, y)</w:t>
      </w:r>
    </w:p>
    <w:p w14:paraId="3C153552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14AB53F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Definition mehrerer Hubs (Position, Gewicht, Sigma)</w:t>
      </w:r>
    </w:p>
    <w:p w14:paraId="0BC222E0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hubs = [</w:t>
      </w:r>
    </w:p>
    <w:p w14:paraId="31C0988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{'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(1.0, 0.5),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1.0,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sigma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0.8},</w:t>
      </w:r>
    </w:p>
    <w:p w14:paraId="44A96DBB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{'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(-1.5, -0.5),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0.8,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sigma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0.6},</w:t>
      </w:r>
    </w:p>
    <w:p w14:paraId="32E3793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{'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(0.0, -2.0),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0.6, 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sigma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': 1.0}</w:t>
      </w:r>
    </w:p>
    <w:p w14:paraId="5BAE54D3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]</w:t>
      </w:r>
    </w:p>
    <w:p w14:paraId="49F909A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71F528A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def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h_structured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(X, Y, hubs):</w:t>
      </w:r>
    </w:p>
    <w:p w14:paraId="65269E8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Z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np.zeros_like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(X)</w:t>
      </w:r>
    </w:p>
    <w:p w14:paraId="159DBDD3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for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hub in hubs:</w:t>
      </w:r>
    </w:p>
    <w:p w14:paraId="5F881461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    cx,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cy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']</w:t>
      </w:r>
    </w:p>
    <w:p w14:paraId="0282A71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   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']</w:t>
      </w:r>
    </w:p>
    <w:p w14:paraId="69507BE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    s = 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sigma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']</w:t>
      </w:r>
    </w:p>
    <w:p w14:paraId="4FAF7F94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    dist2 = (X - cx)**2 + (Y -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cy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)**2</w:t>
      </w:r>
    </w:p>
    <w:p w14:paraId="1ABE35F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    Z +=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*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np.exp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(-dist2 / (2 * s**2))</w:t>
      </w:r>
    </w:p>
    <w:p w14:paraId="0E2A3A54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# optional: Basislevel 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background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</w:t>
      </w:r>
    </w:p>
    <w:p w14:paraId="050C4EF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Z += 0.05</w:t>
      </w:r>
    </w:p>
    <w:p w14:paraId="443DC773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return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Z</w:t>
      </w:r>
    </w:p>
    <w:p w14:paraId="1119545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13C4F448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Z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h_structured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(X, Y, hubs)</w:t>
      </w:r>
    </w:p>
    <w:p w14:paraId="05DC38DD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6C7E2D6E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3D-Plot</w:t>
      </w:r>
    </w:p>
    <w:p w14:paraId="3FA1C92D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fig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plt.figure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figsize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=(9,6))</w:t>
      </w:r>
    </w:p>
    <w:p w14:paraId="3CAF92B2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=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fig.add_subplot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(111,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projection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='3d')</w:t>
      </w:r>
    </w:p>
    <w:p w14:paraId="369B9E37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ax.plot_surface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(X, Y, Z,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rstride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=3,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cstride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=3,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linewidth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=0,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antialiased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=True)</w:t>
      </w:r>
    </w:p>
    <w:p w14:paraId="0B117EDF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># Markiere Hub-Zentren</w:t>
      </w:r>
    </w:p>
    <w:p w14:paraId="393CF127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for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 hub in hubs:</w:t>
      </w:r>
    </w:p>
    <w:p w14:paraId="71FC2B39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r w:rsidRPr="00C0609F">
        <w:rPr>
          <w:rStyle w:val="IntensiveHervorhebung"/>
          <w:i w:val="0"/>
          <w:iCs w:val="0"/>
          <w:color w:val="auto"/>
        </w:rPr>
        <w:t xml:space="preserve">   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ax.scatter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'][0], 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center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'][1], hub['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amp</w:t>
      </w:r>
      <w:proofErr w:type="spellEnd"/>
      <w:r w:rsidRPr="00C0609F">
        <w:rPr>
          <w:rStyle w:val="IntensiveHervorhebung"/>
          <w:i w:val="0"/>
          <w:iCs w:val="0"/>
          <w:color w:val="auto"/>
        </w:rPr>
        <w:t xml:space="preserve">'] + 0.05, 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marker</w:t>
      </w:r>
      <w:proofErr w:type="spellEnd"/>
      <w:r w:rsidRPr="00C0609F">
        <w:rPr>
          <w:rStyle w:val="IntensiveHervorhebung"/>
          <w:i w:val="0"/>
          <w:iCs w:val="0"/>
          <w:color w:val="auto"/>
        </w:rPr>
        <w:t>='x', s=80)</w:t>
      </w:r>
    </w:p>
    <w:p w14:paraId="7213238A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ax.set_title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('Abbildung 2 — Strukturierte semantische Dichte (h(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x,y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))')</w:t>
      </w:r>
    </w:p>
    <w:p w14:paraId="63474C75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ax.set_xlabel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('kognitiver Zugriff (x)')</w:t>
      </w:r>
    </w:p>
    <w:p w14:paraId="414D10ED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ax.set_ylabel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('sozialer Kontext (y)')</w:t>
      </w:r>
    </w:p>
    <w:p w14:paraId="448F2791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ax.set_zlabel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('semantische Dichte h(</w:t>
      </w:r>
      <w:proofErr w:type="spellStart"/>
      <w:r w:rsidRPr="00C0609F">
        <w:rPr>
          <w:rStyle w:val="IntensiveHervorhebung"/>
          <w:i w:val="0"/>
          <w:iCs w:val="0"/>
          <w:color w:val="auto"/>
        </w:rPr>
        <w:t>x,y</w:t>
      </w:r>
      <w:proofErr w:type="spellEnd"/>
      <w:r w:rsidRPr="00C0609F">
        <w:rPr>
          <w:rStyle w:val="IntensiveHervorhebung"/>
          <w:i w:val="0"/>
          <w:iCs w:val="0"/>
          <w:color w:val="auto"/>
        </w:rPr>
        <w:t>)')</w:t>
      </w:r>
    </w:p>
    <w:p w14:paraId="42EDCCDA" w14:textId="77777777" w:rsidR="00C0609F" w:rsidRP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plt.tight_layout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()</w:t>
      </w:r>
    </w:p>
    <w:p w14:paraId="55B95788" w14:textId="78545695" w:rsid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  <w:proofErr w:type="spellStart"/>
      <w:r w:rsidRPr="00C0609F">
        <w:rPr>
          <w:rStyle w:val="IntensiveHervorhebung"/>
          <w:i w:val="0"/>
          <w:iCs w:val="0"/>
          <w:color w:val="auto"/>
        </w:rPr>
        <w:t>plt.show</w:t>
      </w:r>
      <w:proofErr w:type="spellEnd"/>
      <w:r w:rsidRPr="00C0609F">
        <w:rPr>
          <w:rStyle w:val="IntensiveHervorhebung"/>
          <w:i w:val="0"/>
          <w:iCs w:val="0"/>
          <w:color w:val="auto"/>
        </w:rPr>
        <w:t>()</w:t>
      </w:r>
    </w:p>
    <w:p w14:paraId="568A9524" w14:textId="77777777" w:rsidR="00C0609F" w:rsidRDefault="00C0609F" w:rsidP="00C0609F">
      <w:pPr>
        <w:pStyle w:val="Code"/>
        <w:rPr>
          <w:rStyle w:val="IntensiveHervorhebung"/>
          <w:i w:val="0"/>
          <w:iCs w:val="0"/>
          <w:color w:val="auto"/>
        </w:rPr>
      </w:pPr>
    </w:p>
    <w:p w14:paraId="2C7AA68E" w14:textId="146A0552" w:rsidR="00C0609F" w:rsidRDefault="00C0609F" w:rsidP="00C0609F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6</w:t>
      </w:r>
    </w:p>
    <w:p w14:paraId="4242A624" w14:textId="77777777" w:rsidR="00C0609F" w:rsidRDefault="00C0609F" w:rsidP="00C0609F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abbildung_3_orientierungsverlust_heatmap.py</w:t>
      </w:r>
    </w:p>
    <w:p w14:paraId="11EC8F8B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3B4B8084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5A8E2A8F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B038B4A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Gitter (verwende dieselben Hubs wie in Skript B für Konsistenz)</w:t>
      </w:r>
    </w:p>
    <w:p w14:paraId="72035977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8C244B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5900AC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X, 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y)</w:t>
      </w:r>
    </w:p>
    <w:p w14:paraId="2D7BC5DD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628109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Wieder die strukturierte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Brane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(kopiere hubs aus Skript B)</w:t>
      </w:r>
    </w:p>
    <w:p w14:paraId="5DFCF04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hubs = [</w:t>
      </w:r>
    </w:p>
    <w:p w14:paraId="4B9A2ACF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{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(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},</w:t>
      </w:r>
    </w:p>
    <w:p w14:paraId="746921B6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{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(</w:t>
      </w:r>
      <w:r>
        <w:rPr>
          <w:rFonts w:ascii="Courier New" w:hAnsi="Courier New" w:cs="Courier New"/>
          <w:color w:val="116644"/>
          <w:sz w:val="21"/>
          <w:szCs w:val="21"/>
        </w:rPr>
        <w:t>-1.5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},</w:t>
      </w:r>
    </w:p>
    <w:p w14:paraId="003F2D25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{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(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12B398D2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EFA627F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6A15871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h_structured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hubs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6CABCD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0ABACB8A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hub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3B1F1B4A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hub[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3366BB87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hub[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734F520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s = hub[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5AC8041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dist2 = (X - cx)**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</w:p>
    <w:p w14:paraId="15C0F6DD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Z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(-dist2 /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s**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6CB2712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Z += </w:t>
      </w:r>
      <w:r>
        <w:rPr>
          <w:rFonts w:ascii="Courier New" w:hAnsi="Courier New" w:cs="Courier New"/>
          <w:color w:val="116644"/>
          <w:sz w:val="21"/>
          <w:szCs w:val="21"/>
        </w:rPr>
        <w:t>0.05</w:t>
      </w:r>
    </w:p>
    <w:p w14:paraId="5AA6AC8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Z</w:t>
      </w:r>
    </w:p>
    <w:p w14:paraId="473508AA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9A2AE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h_structured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Y, hubs)</w:t>
      </w:r>
    </w:p>
    <w:p w14:paraId="2D6C2B18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9BE0F6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Gradient (numerisch)</w:t>
      </w:r>
    </w:p>
    <w:p w14:paraId="7B61105E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(Z, x, y,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edge_order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5BDEA52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D33583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EB8C7BE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Orientierungsmaß O(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und Orientierungsverlust L = 1 - O</w:t>
      </w:r>
    </w:p>
    <w:p w14:paraId="21D3A642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&gt;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4F9DEA79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     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Normiertes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Gradientmaß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(0..1)</w:t>
      </w:r>
    </w:p>
    <w:p w14:paraId="7838FC25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                 </w:t>
      </w:r>
      <w:r>
        <w:rPr>
          <w:rFonts w:ascii="Courier New" w:hAnsi="Courier New" w:cs="Courier New"/>
          <w:color w:val="008000"/>
          <w:sz w:val="21"/>
          <w:szCs w:val="21"/>
        </w:rPr>
        <w:t># L ~ Orientierungsverlust (1 = maximaler Verlust)</w:t>
      </w:r>
    </w:p>
    <w:p w14:paraId="3D2E0FA0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1A5474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2D-Heatmap — Orientierungsverlust</w:t>
      </w:r>
    </w:p>
    <w:p w14:paraId="2C26AC20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7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2A61420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im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plt.imshow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origin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lower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x.</w:t>
      </w:r>
      <w:r>
        <w:rPr>
          <w:rFonts w:ascii="Courier New" w:hAnsi="Courier New" w:cs="Courier New"/>
          <w:color w:val="6A5221"/>
          <w:sz w:val="21"/>
          <w:szCs w:val="21"/>
        </w:rPr>
        <w:t>min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x.</w:t>
      </w:r>
      <w:r>
        <w:rPr>
          <w:rFonts w:ascii="Courier New" w:hAnsi="Courier New" w:cs="Courier New"/>
          <w:color w:val="6A5221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y.</w:t>
      </w:r>
      <w:r>
        <w:rPr>
          <w:rFonts w:ascii="Courier New" w:hAnsi="Courier New" w:cs="Courier New"/>
          <w:color w:val="6A5221"/>
          <w:sz w:val="21"/>
          <w:szCs w:val="21"/>
        </w:rPr>
        <w:t>min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y.</w:t>
      </w:r>
      <w:r>
        <w:rPr>
          <w:rFonts w:ascii="Courier New" w:hAnsi="Courier New" w:cs="Courier New"/>
          <w:color w:val="6A5221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()])</w:t>
      </w:r>
    </w:p>
    <w:p w14:paraId="185EFAED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plt.colorbar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(im,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'Orientierungsverlust L(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(1 = hoch)'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CD0DC6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'Abbildung 3 — Orientierungsverlust-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Heatmap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L(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9616D4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'kognitiver Zugriff (x)'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7F6C22A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'sozialer Kontext (y)'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083CEE7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optional: Hub-Zentren einzeichnen</w:t>
      </w:r>
    </w:p>
    <w:p w14:paraId="6BA54151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hub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3DC7B29E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(hub[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hub[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white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60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1C2A58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0914EBB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18630D5" w14:textId="77777777" w:rsidR="00C0609F" w:rsidRDefault="00C0609F" w:rsidP="00C0609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0A63E54" w14:textId="77777777" w:rsidR="00C0609F" w:rsidRDefault="00C0609F" w:rsidP="00B82559">
      <w:pPr>
        <w:pStyle w:val="berschrift1"/>
        <w:rPr>
          <w:rStyle w:val="IntensiveHervorhebung"/>
          <w:i w:val="0"/>
          <w:iCs w:val="0"/>
          <w:color w:val="auto"/>
        </w:rPr>
      </w:pPr>
    </w:p>
    <w:p w14:paraId="120B3838" w14:textId="4C70DB9F" w:rsidR="00B82559" w:rsidRPr="00B82559" w:rsidRDefault="00B82559" w:rsidP="00B82559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 w:rsidR="002D5607">
        <w:rPr>
          <w:rStyle w:val="IntensiveHervorhebung"/>
          <w:i w:val="0"/>
          <w:iCs w:val="0"/>
          <w:color w:val="auto"/>
        </w:rPr>
        <w:t>7</w:t>
      </w:r>
    </w:p>
    <w:p w14:paraId="4F131533" w14:textId="77777777" w:rsid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77BB8123" w14:textId="53787450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"""</w:t>
      </w:r>
    </w:p>
    <w:p w14:paraId="6F560BE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Visualisierung des Orientierungsmaßes O(U) im 3D-Epistemischen Raum</w:t>
      </w:r>
    </w:p>
    <w:p w14:paraId="5312B3C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F8852B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Benötigte Pakete:</w:t>
      </w:r>
    </w:p>
    <w:p w14:paraId="7BDA9D8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numpy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matplotlib</w:t>
      </w:r>
      <w:proofErr w:type="spellEnd"/>
    </w:p>
    <w:p w14:paraId="0CDB57A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Optional (interaktiv):</w:t>
      </w:r>
    </w:p>
    <w:p w14:paraId="55BF9B3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</w:p>
    <w:p w14:paraId="32B30B4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9C4DC1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Installation (falls nötig):</w:t>
      </w:r>
    </w:p>
    <w:p w14:paraId="303C3FC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pip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install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numpy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matplotlib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</w:p>
    <w:p w14:paraId="1266FAC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3AF5D1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Erläuterung:</w:t>
      </w:r>
    </w:p>
    <w:p w14:paraId="4993090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- Definiere Hubs als Liste von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x,y,z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 Koordinaten</w:t>
      </w:r>
    </w:p>
    <w:p w14:paraId="28CF45C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- Definiere zugehörige Gewichte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und Reichweiten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sigma_k</w:t>
      </w:r>
      <w:proofErr w:type="spellEnd"/>
    </w:p>
    <w:p w14:paraId="32B518D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-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Script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erstellt ein reguläres Gitter, berechnet O(U) und zeigt:</w:t>
      </w:r>
    </w:p>
    <w:p w14:paraId="6886F4B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* 3D-Punktwolke (gewichtete Stichprobe, damit Zentrum / Hubs sichtbar sind)</w:t>
      </w:r>
    </w:p>
    <w:p w14:paraId="1C6770B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* 3 XY-Schnitte zur Orientierung (z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z_slices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475CF57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* (Optional) interaktive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mit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</w:p>
    <w:p w14:paraId="5441211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"""</w:t>
      </w:r>
    </w:p>
    <w:p w14:paraId="619FEAF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import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numpy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</w:t>
      </w:r>
      <w:proofErr w:type="spellEnd"/>
    </w:p>
    <w:p w14:paraId="4F05DD9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import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matplotlib.pyplot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plt</w:t>
      </w:r>
      <w:proofErr w:type="spellEnd"/>
    </w:p>
    <w:p w14:paraId="2F13F91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from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mpl_toolkits.mplot3d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import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Axes3D  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noqa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: F401</w:t>
      </w:r>
    </w:p>
    <w:p w14:paraId="2C471F5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3F8A842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3FFDB34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1) Parameter / Hubs</w:t>
      </w:r>
    </w:p>
    <w:p w14:paraId="02D45B9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27CAF97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Beispiel-Hubs: passe hier deine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an</w:t>
      </w:r>
    </w:p>
    <w:p w14:paraId="30D2026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hubs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([</w:t>
      </w:r>
    </w:p>
    <w:p w14:paraId="03B24F8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[0.0, 0.0, 0.0],   # zentraler Hub im Ursprung</w:t>
      </w:r>
    </w:p>
    <w:p w14:paraId="6AA0E2E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[1.0, 0.8, -0.5],  # Satellit 1</w:t>
      </w:r>
    </w:p>
    <w:p w14:paraId="392D85F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[-1.2, -0.6, 0.9], # Satellit 2</w:t>
      </w:r>
    </w:p>
    <w:p w14:paraId="227A457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])</w:t>
      </w:r>
    </w:p>
    <w:p w14:paraId="47C7475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309748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([1.2, 0.8, 0.6])       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w_k</w:t>
      </w:r>
      <w:proofErr w:type="spellEnd"/>
    </w:p>
    <w:p w14:paraId="5CC9472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([0.35, 0.6, 0.7])       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(Reichweiten)</w:t>
      </w:r>
    </w:p>
    <w:p w14:paraId="30BB554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DC40BF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assert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hubs.shape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[0] ==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weights.size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sigmas.size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"Anzahl 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und Sigmas muss übereinstimmen."</w:t>
      </w:r>
    </w:p>
    <w:p w14:paraId="050AF36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028312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Raumgrenzen und Gitterauflösung</w:t>
      </w:r>
    </w:p>
    <w:p w14:paraId="70F349C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2.0          # ±Lim in jeder Achse</w:t>
      </w:r>
    </w:p>
    <w:p w14:paraId="4061A37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60           # Gitterauflösung pro Achse (res^3 Punkte; 60 =&gt; 216k Werte; anpassen)</w:t>
      </w:r>
    </w:p>
    <w:p w14:paraId="7CC80B9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np.linspace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21710B5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np.linspace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08CC51F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np.linspace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2171FA6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2CA1052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3850B0E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2) Definition von O(U)</w:t>
      </w:r>
    </w:p>
    <w:p w14:paraId="0A9F0C5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12A96CE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def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orientation_O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(X, Y, Z, 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):</w:t>
      </w:r>
    </w:p>
    <w:p w14:paraId="08C49B9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"""</w:t>
      </w:r>
    </w:p>
    <w:p w14:paraId="79919B0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Berechnet O(U) auf Vektoren X, Y, Z (gleichförmig geformt).</w:t>
      </w:r>
    </w:p>
    <w:p w14:paraId="61F4B3E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X,Y,Z können 3D-Arrays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meshgrid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 oder 1D-Flattenarrays sein.</w:t>
      </w:r>
    </w:p>
    <w:p w14:paraId="03A6A1D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Rückgabe: Array gleicher Form mit O-Werten.</w:t>
      </w:r>
    </w:p>
    <w:p w14:paraId="2A9AEDA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"""</w:t>
      </w:r>
    </w:p>
    <w:p w14:paraId="149AE20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# Stelle sicher, dass 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numpy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arrays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sind</w:t>
      </w:r>
    </w:p>
    <w:p w14:paraId="14DDE44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hubs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np.asarray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(hubs)</w:t>
      </w:r>
    </w:p>
    <w:p w14:paraId="1F8B91C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np.asarray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486416D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np.asarray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42CC517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# Form bestimmen</w:t>
      </w:r>
    </w:p>
    <w:p w14:paraId="335E915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flat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False</w:t>
      </w:r>
      <w:proofErr w:type="spellEnd"/>
    </w:p>
    <w:p w14:paraId="4DFA45D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X.ndim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== 1:</w:t>
      </w:r>
    </w:p>
    <w:p w14:paraId="155537E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# X, Y, Z als 1D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arrays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(flach)</w:t>
      </w:r>
    </w:p>
    <w:p w14:paraId="014E254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np.stack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([X, Y, Z],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axis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=1)  # (N,3)</w:t>
      </w:r>
    </w:p>
    <w:p w14:paraId="2DF913D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O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np.zeros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pts.shape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[0])</w:t>
      </w:r>
    </w:p>
    <w:p w14:paraId="477C2E4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k,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enumerate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zip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)):</w:t>
      </w:r>
    </w:p>
    <w:p w14:paraId="0207233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d2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np.sum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-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)**2,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axis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=1)</w:t>
      </w:r>
    </w:p>
    <w:p w14:paraId="66DF65A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O +=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*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np.exp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(-d2 / (2 *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**2))</w:t>
      </w:r>
    </w:p>
    <w:p w14:paraId="234B7BA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return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O</w:t>
      </w:r>
    </w:p>
    <w:p w14:paraId="21D2B6A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else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:</w:t>
      </w:r>
    </w:p>
    <w:p w14:paraId="2BB6762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# X,Y,Z sind 3D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arrays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meshgrid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 -&gt; berechne flach und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zurück</w:t>
      </w:r>
    </w:p>
    <w:p w14:paraId="11E0245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X.shape</w:t>
      </w:r>
      <w:proofErr w:type="spellEnd"/>
    </w:p>
    <w:p w14:paraId="5EDFEE5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np.stack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(),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(),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()],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axis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=1)</w:t>
      </w:r>
    </w:p>
    <w:p w14:paraId="4FC717F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Oflat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np.zeros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pts.shape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[0])</w:t>
      </w:r>
    </w:p>
    <w:p w14:paraId="23EEED1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k,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enumerate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zip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)):</w:t>
      </w:r>
    </w:p>
    <w:p w14:paraId="200B6CF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d2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np.sum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-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)**2,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axis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=1)</w:t>
      </w:r>
    </w:p>
    <w:p w14:paraId="715F399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Oflat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+=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*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np.exp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(-d2 / (2 *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**2))</w:t>
      </w:r>
    </w:p>
    <w:p w14:paraId="6D31EA4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return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Oflat.reshape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2EF50F6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A5C3D5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0FA99CB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3) Gitter erzeugen, O berechnen</w:t>
      </w:r>
    </w:p>
    <w:p w14:paraId="78EE63E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6C7BC16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X, Y, Z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np.meshgrid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indexing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')  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: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res,res,res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62B76BA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print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("Berechne O(U) auf Gitter (dies kann einige Sekunden dauern)...")</w:t>
      </w:r>
    </w:p>
    <w:p w14:paraId="31A9BA6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O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orientation_O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(X, Y, Z, hubs,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  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res,res,res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576138B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print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("Fertig.")</w:t>
      </w:r>
    </w:p>
    <w:p w14:paraId="47C8C36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7BFC3B5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167DC0B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4) Gewichtete Stichprobe zum Plotten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sparsify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für Performance)</w:t>
      </w:r>
    </w:p>
    <w:p w14:paraId="7157F2C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560A314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rng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np.random.default_rng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(42)</w:t>
      </w:r>
    </w:p>
    <w:p w14:paraId="60127C5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N_plot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20000  # Anzahl Punkte, die geplottet werden; anpassen je nach RAM/Leistung</w:t>
      </w:r>
    </w:p>
    <w:p w14:paraId="4038EAE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Flatten Gitter</w:t>
      </w:r>
    </w:p>
    <w:p w14:paraId="629761F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64967C0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7C21DC7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A13574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1307686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E3D00B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Erzeuge Wahrscheinlichkeitsverteilung proportional zu O (plus kleine Regularisierung)</w:t>
      </w:r>
    </w:p>
    <w:p w14:paraId="25509F3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p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-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Of.min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20F969D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p.sum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 &lt;= 0:</w:t>
      </w:r>
    </w:p>
    <w:p w14:paraId="1B5EE51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p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np.ones_like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(p)</w:t>
      </w:r>
    </w:p>
    <w:p w14:paraId="2287070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p = p /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p.sum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125A4C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C2F758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Ziehe Indices (mit Ersatz=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False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wenn genug Punkte)</w:t>
      </w:r>
    </w:p>
    <w:p w14:paraId="13BDADD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replace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N_plot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&gt;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p.size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6EC1ED9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idx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rng.choice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np.arange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p.size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N_plot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replace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replace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 p=p)</w:t>
      </w:r>
    </w:p>
    <w:p w14:paraId="20C56CD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50ED2EA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idx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362284A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idx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6547839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idx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038FDC9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Os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idx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410DA70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3CD972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Setze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Markergrößen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proportional zu O (sichtbarer)</w:t>
      </w:r>
    </w:p>
    <w:p w14:paraId="412C845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sizes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6 * (Os /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Os.max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()) + 0.5</w:t>
      </w:r>
    </w:p>
    <w:p w14:paraId="63DCE66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2C7FC22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3C47351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5)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Matplotlib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3D-Plot (Punktwolke + Schnitte)</w:t>
      </w:r>
    </w:p>
    <w:p w14:paraId="12CDA48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762DA6B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plt.figure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=(12, 9))</w:t>
      </w:r>
    </w:p>
    <w:p w14:paraId="50615B8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fig.add_subplot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(111,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projection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='3d')</w:t>
      </w:r>
    </w:p>
    <w:p w14:paraId="4201019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3BA5E20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sc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ax.scatter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c=Os,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cmap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='viridis', s=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sizes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alpha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=0.75,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linewidth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=0)</w:t>
      </w:r>
    </w:p>
    <w:p w14:paraId="65DC216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8FA022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ax.set_xlabel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('x (kognitiver Zugriff)')</w:t>
      </w:r>
    </w:p>
    <w:p w14:paraId="3A31393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ax.set_ylabel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('y (sozialer Kontext)')</w:t>
      </w:r>
    </w:p>
    <w:p w14:paraId="0D6C721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ax.set_zlabel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('z (affektive Beteiligung)')</w:t>
      </w:r>
    </w:p>
    <w:p w14:paraId="14616294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ax.set_title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r'Orientierungsmaß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$O(U)=\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sum_k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e^{-\|U-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h_k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\|^2/(2\sigma_k^2)}$')</w:t>
      </w:r>
    </w:p>
    <w:p w14:paraId="770F7E2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2867E62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cbar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fig.colorbar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sc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shrink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=0.6,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pad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=0.1)</w:t>
      </w:r>
    </w:p>
    <w:p w14:paraId="34F5385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cbar.set_label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('O(U)')</w:t>
      </w:r>
    </w:p>
    <w:p w14:paraId="3E802B9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5615179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Markiere Hub-Positionen</w:t>
      </w:r>
    </w:p>
    <w:p w14:paraId="023716F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ax.scatter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(hubs[:,0], hubs[:,1], hubs[:,2],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color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', s=80,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marker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='X',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label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='Hubs')</w:t>
      </w:r>
    </w:p>
    <w:p w14:paraId="16788EB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i,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enumerate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(hubs):</w:t>
      </w:r>
    </w:p>
    <w:p w14:paraId="2A07066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ax.text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[0],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[1],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[2], f'  h{i+1}',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color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')</w:t>
      </w:r>
    </w:p>
    <w:p w14:paraId="6A8D6FB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F029DB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ax.legend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26922B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6667B6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Schnittebenen (z-Slices) als farbige Flächen (aus dem Gitter entnommen)</w:t>
      </w:r>
    </w:p>
    <w:p w14:paraId="2499415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z_slices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[ -1.0, 0.0, 1.0 ]  # passe an; falls außerhalb von [-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lim,lim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]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skip</w:t>
      </w:r>
      <w:proofErr w:type="spellEnd"/>
    </w:p>
    <w:p w14:paraId="266B6F8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z0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z_slices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:</w:t>
      </w:r>
    </w:p>
    <w:p w14:paraId="02A37E1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# Finde nächstliegenden Index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</w:p>
    <w:p w14:paraId="55291A9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np.argmin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np.abs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- z0)))</w:t>
      </w:r>
    </w:p>
    <w:p w14:paraId="24EDCB5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# Ebene: X[:,:,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], Y[:,:,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], O[:,:,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519F2AE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Xi = X[:,:,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623D359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Yi = Y[:,:,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613D7D4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Oi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O[:,:,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]</w:t>
      </w:r>
    </w:p>
    <w:p w14:paraId="0EFBF91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# Projektion leicht transparent in die 3D-Szene</w:t>
      </w:r>
    </w:p>
    <w:p w14:paraId="738EC6B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ax.plot_surface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(Xi, Yi,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iz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facecolors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plt.cm.viridis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Oi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-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O.min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())/(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O.max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()-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O.min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())),</w:t>
      </w:r>
    </w:p>
    <w:p w14:paraId="4769FD2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rcount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=50,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ccount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=50,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antialiased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=True,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alpha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=0.9)</w:t>
      </w:r>
    </w:p>
    <w:p w14:paraId="48225EB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69989B9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Perspektive</w:t>
      </w:r>
    </w:p>
    <w:p w14:paraId="1E9625D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ax.view_init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elev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=30,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azim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=40)</w:t>
      </w:r>
    </w:p>
    <w:p w14:paraId="0137244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plt.tight_layout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B77192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plt.show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630C957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74CF6A5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542FA9E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6) Optional: Interaktive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mit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(auskommentiert; aktivieren falls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installiert)</w:t>
      </w:r>
    </w:p>
    <w:p w14:paraId="4396E1F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0E674D5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"""</w:t>
      </w:r>
    </w:p>
    <w:p w14:paraId="2C0E0A0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Uncomment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the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following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block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to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create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an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interactive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</w:t>
      </w:r>
    </w:p>
    <w:p w14:paraId="31A43E3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import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plotly.graph_objects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go</w:t>
      </w:r>
      <w:proofErr w:type="spellEnd"/>
    </w:p>
    <w:p w14:paraId="04F44F6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2B96E07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Flatten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arrays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Plotly</w:t>
      </w:r>
      <w:proofErr w:type="spellEnd"/>
    </w:p>
    <w:p w14:paraId="562DD1A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6CFE142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60017DA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343EB0A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O.ravel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640CFFD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61BED16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Wähle zwei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Isowerte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(z.B. Quantile)</w:t>
      </w:r>
    </w:p>
    <w:p w14:paraId="7073A25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iso_low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np.percentile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 65)</w:t>
      </w:r>
    </w:p>
    <w:p w14:paraId="1F2812F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iso_high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np.percentile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 90)</w:t>
      </w:r>
    </w:p>
    <w:p w14:paraId="5F6B5C8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34C96AA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=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go.Figure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2E0C762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figp.add_trace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go.Isosurface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</w:p>
    <w:p w14:paraId="2F1EBEC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x=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 y=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 z=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value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Of_all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,</w:t>
      </w:r>
    </w:p>
    <w:p w14:paraId="498A43C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isomin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iso_low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isomax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Of_all.max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(),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surface_count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=3,</w:t>
      </w:r>
    </w:p>
    <w:p w14:paraId="5857989D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caps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dict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x_show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False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y_show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False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z_show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False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),</w:t>
      </w:r>
    </w:p>
    <w:p w14:paraId="33869F0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opacity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=0.4,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showscale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=True</w:t>
      </w:r>
    </w:p>
    <w:p w14:paraId="4E8F507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))</w:t>
      </w:r>
    </w:p>
    <w:p w14:paraId="6B0DDFC8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E4EE89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Add hubs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scatter3d</w:t>
      </w:r>
    </w:p>
    <w:p w14:paraId="043E39F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figp.add_trace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(go.Scatter3d(x=hubs[:,0], y=hubs[:,1], z=hubs[:,2],</w:t>
      </w:r>
    </w:p>
    <w:p w14:paraId="62432A7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        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mode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markers+text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marker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dict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size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=6,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color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red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'),</w:t>
      </w:r>
    </w:p>
    <w:p w14:paraId="45C0569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                    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text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=[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f'h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{i+1}'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for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i in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range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hubs.shape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[0])],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textposition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='top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center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'))</w:t>
      </w:r>
    </w:p>
    <w:p w14:paraId="7EC5DBE1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7913377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figp.update_layout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(title='Interaktive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Isosurface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: O(U)',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scene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dict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</w:t>
      </w:r>
    </w:p>
    <w:p w14:paraId="686FFEEC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   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xaxis_title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='x',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yaxis_title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='y',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zaxis_title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='z'</w:t>
      </w:r>
    </w:p>
    <w:p w14:paraId="2B93816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),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width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=900,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height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=700)</w:t>
      </w:r>
    </w:p>
    <w:p w14:paraId="54D7DB7A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780BC4B6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figp.show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()</w:t>
      </w:r>
    </w:p>
    <w:p w14:paraId="768681CF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ggf.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figp.write_html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("O_orientation_isosurface.html")</w:t>
      </w:r>
    </w:p>
    <w:p w14:paraId="212EE09B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"""</w:t>
      </w:r>
    </w:p>
    <w:p w14:paraId="1E6B5E45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80C4D3E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2AFC04A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7) Hinweise / Anpassungen</w:t>
      </w:r>
    </w:p>
    <w:p w14:paraId="214AB523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-------------------------</w:t>
      </w:r>
    </w:p>
    <w:p w14:paraId="4A13C3F9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 Erhöhe 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res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 für feinere Flächen (geht mit deutlich mehr RAM einher).</w:t>
      </w:r>
    </w:p>
    <w:p w14:paraId="73521380" w14:textId="77777777" w:rsidR="00B82559" w:rsidRPr="00B82559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# - Passe 'hubs', 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weights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', '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sigmas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' an dein Modell an.</w:t>
      </w:r>
    </w:p>
    <w:p w14:paraId="3C4C04D2" w14:textId="30FC88F5" w:rsidR="00106528" w:rsidRDefault="00B82559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 xml:space="preserve"># - Für Publikationen: </w:t>
      </w:r>
      <w:proofErr w:type="spellStart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fig.savefig</w:t>
      </w:r>
      <w:proofErr w:type="spellEnd"/>
      <w:r w:rsidRPr="00B82559">
        <w:rPr>
          <w:rStyle w:val="IntensiveHervorhebung"/>
          <w:i w:val="0"/>
          <w:iCs w:val="0"/>
          <w:color w:val="auto"/>
          <w:sz w:val="22"/>
          <w:szCs w:val="22"/>
        </w:rPr>
        <w:t>("O_orientation_scatter.png", dpi=300)</w:t>
      </w:r>
    </w:p>
    <w:p w14:paraId="631EF7DE" w14:textId="07CFD428" w:rsidR="00846770" w:rsidRDefault="00846770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B0AB4E2" w14:textId="74CA1E56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08FABA17" w14:textId="15C1A6C0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4126D58A" w14:textId="09DAD50B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2B2BCC88" w14:textId="13BF32FC" w:rsidR="00C30928" w:rsidRPr="00C30928" w:rsidRDefault="00C30928" w:rsidP="00C30928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8</w:t>
      </w:r>
    </w:p>
    <w:p w14:paraId="1818FA6A" w14:textId="114B6F7B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600734A" w14:textId="2A539ACD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12BBF942" w14:textId="77777777" w:rsidR="00C30928" w:rsidRDefault="00C30928" w:rsidP="00C30928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50560602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Abb. 5 – Semantische Dichtefunktion 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x,y,z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im epistemischen Raum</w:t>
      </w:r>
    </w:p>
    <w:p w14:paraId="0F315AF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------------------------------------------------------------------</w:t>
      </w:r>
    </w:p>
    <w:p w14:paraId="737A655A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Darstellung des epistemischen Raums als 3D-Oberfläche mit Dichte-Peaks.</w:t>
      </w:r>
    </w:p>
    <w:p w14:paraId="398F286E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Achsen:</w:t>
      </w:r>
    </w:p>
    <w:p w14:paraId="440ECBD1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x = kognitiver Zugriff</w:t>
      </w:r>
    </w:p>
    <w:p w14:paraId="06ADF23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y = sozialer Kontext</w:t>
      </w:r>
    </w:p>
    <w:p w14:paraId="5A30C612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z = affektive Beteiligung</w:t>
      </w:r>
    </w:p>
    <w:p w14:paraId="1C2B87F1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4D0AF58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8791E3F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198A1C33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626884AD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Axes3D</w:t>
      </w:r>
    </w:p>
    <w:p w14:paraId="5EB6CADF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591A7AD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Raumgitter</w:t>
      </w:r>
    </w:p>
    <w:p w14:paraId="5FDA6971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90C0CD5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554017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X, 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y)</w:t>
      </w:r>
    </w:p>
    <w:p w14:paraId="67887DBB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A4C64CB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Semantische Dichtefunktion h(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x,y,z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(vereinfachtes Modell: Summe von Gauß-Feldern)</w:t>
      </w:r>
    </w:p>
    <w:p w14:paraId="5FC3B53B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h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20C9171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(-((x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 +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*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(-((x+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(y+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734834D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9E068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Z = h(X, Y)</w:t>
      </w:r>
    </w:p>
    <w:p w14:paraId="1D6C3B1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C229121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3D-Oberfläche plotten</w:t>
      </w:r>
    </w:p>
    <w:p w14:paraId="3526814C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13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13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13B0013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fig.add_subplot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111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"3d"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F7EACF8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ax.plot_surface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Y, Z,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"viridis"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9BE9EA7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0D9508C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"x (kognitiver Zugriff)"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BF3E992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"y (sozialer Kontext)"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54504C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ax.set_zlabel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(Semantische Dichte)"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899275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"Abb. 5 – Semantische Dichtefunktion 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x,y,z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85E847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A2CB8D2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6677CC" w14:textId="77777777" w:rsidR="00C30928" w:rsidRDefault="00C30928" w:rsidP="00B82559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p w14:paraId="3FF3709E" w14:textId="522646A6" w:rsidR="00C30928" w:rsidRDefault="00C30928" w:rsidP="00C30928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9</w:t>
      </w:r>
    </w:p>
    <w:p w14:paraId="355C3FA1" w14:textId="77777777" w:rsidR="00E57A9B" w:rsidRDefault="00E57A9B" w:rsidP="00E57A9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2F01E0DA" w14:textId="59FB5C61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Abb. 9 – Semantische Dichtefunktion 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x,y,z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im epistemischen Raum</w:t>
      </w:r>
    </w:p>
    <w:p w14:paraId="761BCB1B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------------------------------------------------------------------</w:t>
      </w:r>
    </w:p>
    <w:p w14:paraId="234BC8B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Darstellung des epistemischen Raums als 3D-Oberfläche mit Dichte-Peaks.</w:t>
      </w:r>
    </w:p>
    <w:p w14:paraId="2D5EE7C6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Achsen:</w:t>
      </w:r>
    </w:p>
    <w:p w14:paraId="2CEE569F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x = kognitiver Zugriff</w:t>
      </w:r>
    </w:p>
    <w:p w14:paraId="4E7DD45F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y = sozialer Kontext</w:t>
      </w:r>
    </w:p>
    <w:p w14:paraId="4C492CB5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z = affektive Beteiligung</w:t>
      </w:r>
    </w:p>
    <w:p w14:paraId="2E4500AF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283806C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0867D10A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11CB2595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Axes3D</w:t>
      </w:r>
    </w:p>
    <w:p w14:paraId="396D7A67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7FDA0E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Beispielhafte Funktion h(x, y, z) mit den Dichte-Peaks</w:t>
      </w:r>
    </w:p>
    <w:p w14:paraId="18119AF4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h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z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hubs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672337E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density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162E5319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hz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0A36B655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Berechnet den Abstand und die Dichte (z.B. Gaußsche Funktion)</w:t>
      </w:r>
    </w:p>
    <w:p w14:paraId="6FFDA2F5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distance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((x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(z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hz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61872A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density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distance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8B4154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density</w:t>
      </w:r>
      <w:proofErr w:type="spellEnd"/>
    </w:p>
    <w:p w14:paraId="41562316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08CC83A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Erstelle Gitter für X, Y und Z</w:t>
      </w:r>
    </w:p>
    <w:p w14:paraId="53EA2C9D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9BE712E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08CBFF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86F11E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X, Y, 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y, z)</w:t>
      </w:r>
    </w:p>
    <w:p w14:paraId="59DCF2EC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C603E93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Definiere die Hubs (Dichte-Peaks)</w:t>
      </w:r>
    </w:p>
    <w:p w14:paraId="634D4406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hubs = [(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), 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)]</w:t>
      </w:r>
    </w:p>
    <w:p w14:paraId="263783FB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ACEF9F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Zeitdimension hinzufügen</w:t>
      </w:r>
    </w:p>
    <w:p w14:paraId="31577083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28422E4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23B3B6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Beispiel: zeitliche Veränderung der Dichtefunktion</w:t>
      </w:r>
    </w:p>
    <w:p w14:paraId="5561B4B5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Z_t0 = h(X, Y, Z, hubs)</w:t>
      </w:r>
    </w:p>
    <w:p w14:paraId="205E64A3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Z_t1 = h(X * 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Y * </w:t>
      </w:r>
      <w:r>
        <w:rPr>
          <w:rFonts w:ascii="Courier New" w:hAnsi="Courier New" w:cs="Courier New"/>
          <w:color w:val="116644"/>
          <w:sz w:val="21"/>
          <w:szCs w:val="21"/>
        </w:rPr>
        <w:t>1.1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Z * </w:t>
      </w:r>
      <w:r>
        <w:rPr>
          <w:rFonts w:ascii="Courier New" w:hAnsi="Courier New" w:cs="Courier New"/>
          <w:color w:val="116644"/>
          <w:sz w:val="21"/>
          <w:szCs w:val="21"/>
        </w:rPr>
        <w:t>1.05</w:t>
      </w:r>
      <w:r>
        <w:rPr>
          <w:rFonts w:ascii="Courier New" w:hAnsi="Courier New" w:cs="Courier New"/>
          <w:color w:val="000000"/>
          <w:sz w:val="21"/>
          <w:szCs w:val="21"/>
        </w:rPr>
        <w:t>, hubs)  </w:t>
      </w:r>
      <w:r>
        <w:rPr>
          <w:rFonts w:ascii="Courier New" w:hAnsi="Courier New" w:cs="Courier New"/>
          <w:color w:val="008000"/>
          <w:sz w:val="21"/>
          <w:szCs w:val="21"/>
        </w:rPr>
        <w:t># leicht veränderte Position der Hubs</w:t>
      </w:r>
    </w:p>
    <w:p w14:paraId="604795BB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Z_t1 - Z_t0</w:t>
      </w:r>
    </w:p>
    <w:p w14:paraId="354822F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7142A1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Plot der Veränderung der Dichte</w:t>
      </w:r>
    </w:p>
    <w:p w14:paraId="3315F47A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C50CBED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fig.add_subplot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111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"3d"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AC3A9B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ax.plot_surface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(X[:, :, 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Y[:, :, 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[:, :, 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coolwarm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45141B8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C5321F6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"x (kognitiver Zugriff)"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C4AA659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"y (sozialer Kontext)"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DC5EDA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ax.set_zlabel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Δh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(Veränderung)"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2FA5B8" w14:textId="62D959FA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"Abb. 9 – Veränderung der semantischen Dichte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F53320" w14:textId="77777777" w:rsidR="00E57A9B" w:rsidRDefault="00E57A9B" w:rsidP="00E57A9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2671650" w14:textId="77777777" w:rsidR="00C30928" w:rsidRDefault="00C30928" w:rsidP="00C3092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5FE2D0E" w14:textId="33D6717B" w:rsidR="003760F6" w:rsidRDefault="003760F6" w:rsidP="003760F6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10</w:t>
      </w:r>
    </w:p>
    <w:p w14:paraId="0832B5EA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numpy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np</w:t>
      </w:r>
      <w:proofErr w:type="spellEnd"/>
    </w:p>
    <w:p w14:paraId="1C79814A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matplotlib.pyplot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plt</w:t>
      </w:r>
      <w:proofErr w:type="spellEnd"/>
    </w:p>
    <w:p w14:paraId="7C61BEF5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from</w:t>
      </w:r>
      <w:proofErr w:type="spellEnd"/>
      <w:r>
        <w:rPr>
          <w:lang w:eastAsia="en-US"/>
        </w:rPr>
        <w:t xml:space="preserve"> mpl_toolkits.mplot3d </w:t>
      </w: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Axes3D</w:t>
      </w:r>
    </w:p>
    <w:p w14:paraId="4CE7BD5B" w14:textId="77777777" w:rsidR="003760F6" w:rsidRDefault="003760F6" w:rsidP="003760F6">
      <w:pPr>
        <w:pStyle w:val="Code"/>
        <w:rPr>
          <w:lang w:eastAsia="en-US"/>
        </w:rPr>
      </w:pPr>
    </w:p>
    <w:p w14:paraId="71582BBD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Zufallsdaten für die Punktwolke (simulierter epistemischer Raum)</w:t>
      </w:r>
    </w:p>
    <w:p w14:paraId="5E92F023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np.random.seed</w:t>
      </w:r>
      <w:proofErr w:type="spellEnd"/>
      <w:r>
        <w:rPr>
          <w:lang w:eastAsia="en-US"/>
        </w:rPr>
        <w:t>(42)</w:t>
      </w:r>
    </w:p>
    <w:p w14:paraId="46135FEE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N = 500</w:t>
      </w:r>
    </w:p>
    <w:p w14:paraId="705418E8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x = </w:t>
      </w:r>
      <w:proofErr w:type="spellStart"/>
      <w:r>
        <w:rPr>
          <w:lang w:eastAsia="en-US"/>
        </w:rPr>
        <w:t>np.random.normal</w:t>
      </w:r>
      <w:proofErr w:type="spellEnd"/>
      <w:r>
        <w:rPr>
          <w:lang w:eastAsia="en-US"/>
        </w:rPr>
        <w:t>(0, 2, N)</w:t>
      </w:r>
    </w:p>
    <w:p w14:paraId="654C6840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y = </w:t>
      </w:r>
      <w:proofErr w:type="spellStart"/>
      <w:r>
        <w:rPr>
          <w:lang w:eastAsia="en-US"/>
        </w:rPr>
        <w:t>np.random.normal</w:t>
      </w:r>
      <w:proofErr w:type="spellEnd"/>
      <w:r>
        <w:rPr>
          <w:lang w:eastAsia="en-US"/>
        </w:rPr>
        <w:t>(0, 2, N)</w:t>
      </w:r>
    </w:p>
    <w:p w14:paraId="3F4855B6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z = </w:t>
      </w:r>
      <w:proofErr w:type="spellStart"/>
      <w:r>
        <w:rPr>
          <w:lang w:eastAsia="en-US"/>
        </w:rPr>
        <w:t>np.random.normal</w:t>
      </w:r>
      <w:proofErr w:type="spellEnd"/>
      <w:r>
        <w:rPr>
          <w:lang w:eastAsia="en-US"/>
        </w:rPr>
        <w:t>(0, 2, N)</w:t>
      </w:r>
    </w:p>
    <w:p w14:paraId="550D07A0" w14:textId="77777777" w:rsidR="003760F6" w:rsidRDefault="003760F6" w:rsidP="003760F6">
      <w:pPr>
        <w:pStyle w:val="Code"/>
        <w:rPr>
          <w:lang w:eastAsia="en-US"/>
        </w:rPr>
      </w:pPr>
    </w:p>
    <w:p w14:paraId="6FEA5D2A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Definition einiger epistemischer Hubs (schwarze Marker)</w:t>
      </w:r>
    </w:p>
    <w:p w14:paraId="0D04FE82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hubs = </w:t>
      </w:r>
      <w:proofErr w:type="spellStart"/>
      <w:r>
        <w:rPr>
          <w:lang w:eastAsia="en-US"/>
        </w:rPr>
        <w:t>np.array</w:t>
      </w:r>
      <w:proofErr w:type="spellEnd"/>
      <w:r>
        <w:rPr>
          <w:lang w:eastAsia="en-US"/>
        </w:rPr>
        <w:t>([</w:t>
      </w:r>
    </w:p>
    <w:p w14:paraId="13A48A96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[2, 2, 0],</w:t>
      </w:r>
    </w:p>
    <w:p w14:paraId="2A65494D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[-2, -1, 1],</w:t>
      </w:r>
    </w:p>
    <w:p w14:paraId="0AB9DA47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[0, 3, -2]</w:t>
      </w:r>
    </w:p>
    <w:p w14:paraId="16F79E54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])</w:t>
      </w:r>
    </w:p>
    <w:p w14:paraId="3481A966" w14:textId="77777777" w:rsidR="003760F6" w:rsidRDefault="003760F6" w:rsidP="003760F6">
      <w:pPr>
        <w:pStyle w:val="Code"/>
        <w:rPr>
          <w:lang w:eastAsia="en-US"/>
        </w:rPr>
      </w:pPr>
    </w:p>
    <w:p w14:paraId="6D4C8053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Semantische Dichtefunktion h(</w:t>
      </w:r>
      <w:proofErr w:type="spellStart"/>
      <w:r>
        <w:rPr>
          <w:lang w:eastAsia="en-US"/>
        </w:rPr>
        <w:t>x,y,z</w:t>
      </w:r>
      <w:proofErr w:type="spellEnd"/>
      <w:r>
        <w:rPr>
          <w:lang w:eastAsia="en-US"/>
        </w:rPr>
        <w:t>)</w:t>
      </w:r>
    </w:p>
    <w:p w14:paraId="2AE3DAED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def</w:t>
      </w:r>
      <w:proofErr w:type="spellEnd"/>
      <w:r>
        <w:rPr>
          <w:lang w:eastAsia="en-US"/>
        </w:rPr>
        <w:t xml:space="preserve"> h(x, y, z, hubs):</w:t>
      </w:r>
    </w:p>
    <w:p w14:paraId="025289CC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density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np.zeros_like</w:t>
      </w:r>
      <w:proofErr w:type="spellEnd"/>
      <w:r>
        <w:rPr>
          <w:lang w:eastAsia="en-US"/>
        </w:rPr>
        <w:t>(x)</w:t>
      </w:r>
    </w:p>
    <w:p w14:paraId="337D0677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for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hx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hy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hz</w:t>
      </w:r>
      <w:proofErr w:type="spellEnd"/>
      <w:r>
        <w:rPr>
          <w:lang w:eastAsia="en-US"/>
        </w:rPr>
        <w:t xml:space="preserve"> in hubs:</w:t>
      </w:r>
    </w:p>
    <w:p w14:paraId="5E6DD547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    </w:t>
      </w:r>
      <w:proofErr w:type="spellStart"/>
      <w:r>
        <w:rPr>
          <w:lang w:eastAsia="en-US"/>
        </w:rPr>
        <w:t>density</w:t>
      </w:r>
      <w:proofErr w:type="spellEnd"/>
      <w:r>
        <w:rPr>
          <w:lang w:eastAsia="en-US"/>
        </w:rPr>
        <w:t xml:space="preserve"> += </w:t>
      </w:r>
      <w:proofErr w:type="spellStart"/>
      <w:r>
        <w:rPr>
          <w:lang w:eastAsia="en-US"/>
        </w:rPr>
        <w:t>np.exp</w:t>
      </w:r>
      <w:proofErr w:type="spellEnd"/>
      <w:r>
        <w:rPr>
          <w:lang w:eastAsia="en-US"/>
        </w:rPr>
        <w:t xml:space="preserve">(-((x - </w:t>
      </w:r>
      <w:proofErr w:type="spellStart"/>
      <w:r>
        <w:rPr>
          <w:lang w:eastAsia="en-US"/>
        </w:rPr>
        <w:t>hx</w:t>
      </w:r>
      <w:proofErr w:type="spellEnd"/>
      <w:r>
        <w:rPr>
          <w:lang w:eastAsia="en-US"/>
        </w:rPr>
        <w:t xml:space="preserve">)**2 + (y - </w:t>
      </w:r>
      <w:proofErr w:type="spellStart"/>
      <w:r>
        <w:rPr>
          <w:lang w:eastAsia="en-US"/>
        </w:rPr>
        <w:t>hy</w:t>
      </w:r>
      <w:proofErr w:type="spellEnd"/>
      <w:r>
        <w:rPr>
          <w:lang w:eastAsia="en-US"/>
        </w:rPr>
        <w:t xml:space="preserve">)**2 + (z - </w:t>
      </w:r>
      <w:proofErr w:type="spellStart"/>
      <w:r>
        <w:rPr>
          <w:lang w:eastAsia="en-US"/>
        </w:rPr>
        <w:t>hz</w:t>
      </w:r>
      <w:proofErr w:type="spellEnd"/>
      <w:r>
        <w:rPr>
          <w:lang w:eastAsia="en-US"/>
        </w:rPr>
        <w:t>)**2) / (2 * 1.5**2))</w:t>
      </w:r>
    </w:p>
    <w:p w14:paraId="369BF1AA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density</w:t>
      </w:r>
      <w:proofErr w:type="spellEnd"/>
    </w:p>
    <w:p w14:paraId="1792DDAD" w14:textId="77777777" w:rsidR="003760F6" w:rsidRDefault="003760F6" w:rsidP="003760F6">
      <w:pPr>
        <w:pStyle w:val="Code"/>
        <w:rPr>
          <w:lang w:eastAsia="en-US"/>
        </w:rPr>
      </w:pPr>
    </w:p>
    <w:p w14:paraId="784F044B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density</w:t>
      </w:r>
      <w:proofErr w:type="spellEnd"/>
      <w:r>
        <w:rPr>
          <w:lang w:eastAsia="en-US"/>
        </w:rPr>
        <w:t xml:space="preserve"> = h(x, y, z, hubs)</w:t>
      </w:r>
    </w:p>
    <w:p w14:paraId="0A64B845" w14:textId="77777777" w:rsidR="003760F6" w:rsidRDefault="003760F6" w:rsidP="003760F6">
      <w:pPr>
        <w:pStyle w:val="Code"/>
        <w:rPr>
          <w:lang w:eastAsia="en-US"/>
        </w:rPr>
      </w:pPr>
    </w:p>
    <w:p w14:paraId="54FDEED4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3D-Scatterplot</w:t>
      </w:r>
    </w:p>
    <w:p w14:paraId="2CC02AF6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fig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plt.figure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figsize</w:t>
      </w:r>
      <w:proofErr w:type="spellEnd"/>
      <w:r>
        <w:rPr>
          <w:lang w:eastAsia="en-US"/>
        </w:rPr>
        <w:t>=(10, 7))</w:t>
      </w:r>
    </w:p>
    <w:p w14:paraId="633CE114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fig.add_subplot</w:t>
      </w:r>
      <w:proofErr w:type="spellEnd"/>
      <w:r>
        <w:rPr>
          <w:lang w:eastAsia="en-US"/>
        </w:rPr>
        <w:t xml:space="preserve">(111, </w:t>
      </w:r>
      <w:proofErr w:type="spellStart"/>
      <w:r>
        <w:rPr>
          <w:lang w:eastAsia="en-US"/>
        </w:rPr>
        <w:t>projection</w:t>
      </w:r>
      <w:proofErr w:type="spellEnd"/>
      <w:r>
        <w:rPr>
          <w:lang w:eastAsia="en-US"/>
        </w:rPr>
        <w:t>='3d')</w:t>
      </w:r>
    </w:p>
    <w:p w14:paraId="3193A192" w14:textId="77777777" w:rsidR="003760F6" w:rsidRDefault="003760F6" w:rsidP="003760F6">
      <w:pPr>
        <w:pStyle w:val="Code"/>
        <w:rPr>
          <w:lang w:eastAsia="en-US"/>
        </w:rPr>
      </w:pPr>
    </w:p>
    <w:p w14:paraId="07AA27B3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Punktwolke einfärben nach Dichte</w:t>
      </w:r>
    </w:p>
    <w:p w14:paraId="25C1A059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 xml:space="preserve">p = </w:t>
      </w:r>
      <w:proofErr w:type="spellStart"/>
      <w:r>
        <w:rPr>
          <w:lang w:eastAsia="en-US"/>
        </w:rPr>
        <w:t>ax.scatter</w:t>
      </w:r>
      <w:proofErr w:type="spellEnd"/>
      <w:r>
        <w:rPr>
          <w:lang w:eastAsia="en-US"/>
        </w:rPr>
        <w:t>(x, y, z, c=</w:t>
      </w:r>
      <w:proofErr w:type="spellStart"/>
      <w:r>
        <w:rPr>
          <w:lang w:eastAsia="en-US"/>
        </w:rPr>
        <w:t>density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cmap</w:t>
      </w:r>
      <w:proofErr w:type="spellEnd"/>
      <w:r>
        <w:rPr>
          <w:lang w:eastAsia="en-US"/>
        </w:rPr>
        <w:t xml:space="preserve">='viridis', s=20, </w:t>
      </w:r>
      <w:proofErr w:type="spellStart"/>
      <w:r>
        <w:rPr>
          <w:lang w:eastAsia="en-US"/>
        </w:rPr>
        <w:t>alpha</w:t>
      </w:r>
      <w:proofErr w:type="spellEnd"/>
      <w:r>
        <w:rPr>
          <w:lang w:eastAsia="en-US"/>
        </w:rPr>
        <w:t>=0.7)</w:t>
      </w:r>
    </w:p>
    <w:p w14:paraId="10313127" w14:textId="77777777" w:rsidR="003760F6" w:rsidRDefault="003760F6" w:rsidP="003760F6">
      <w:pPr>
        <w:pStyle w:val="Code"/>
        <w:rPr>
          <w:lang w:eastAsia="en-US"/>
        </w:rPr>
      </w:pPr>
    </w:p>
    <w:p w14:paraId="4A376F32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Hubs als schwarze Marker einzeichnen</w:t>
      </w:r>
    </w:p>
    <w:p w14:paraId="4BB1BCB0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ax.scatter</w:t>
      </w:r>
      <w:proofErr w:type="spellEnd"/>
      <w:r>
        <w:rPr>
          <w:lang w:eastAsia="en-US"/>
        </w:rPr>
        <w:t>(hubs[:,0], hubs[:,1], hubs[:,2], c='</w:t>
      </w:r>
      <w:proofErr w:type="spellStart"/>
      <w:r>
        <w:rPr>
          <w:lang w:eastAsia="en-US"/>
        </w:rPr>
        <w:t>black</w:t>
      </w:r>
      <w:proofErr w:type="spellEnd"/>
      <w:r>
        <w:rPr>
          <w:lang w:eastAsia="en-US"/>
        </w:rPr>
        <w:t xml:space="preserve">', s=100, </w:t>
      </w:r>
      <w:proofErr w:type="spellStart"/>
      <w:r>
        <w:rPr>
          <w:lang w:eastAsia="en-US"/>
        </w:rPr>
        <w:t>marker</w:t>
      </w:r>
      <w:proofErr w:type="spellEnd"/>
      <w:r>
        <w:rPr>
          <w:lang w:eastAsia="en-US"/>
        </w:rPr>
        <w:t xml:space="preserve">='X',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='Hubs')</w:t>
      </w:r>
    </w:p>
    <w:p w14:paraId="7CA07883" w14:textId="77777777" w:rsidR="003760F6" w:rsidRDefault="003760F6" w:rsidP="003760F6">
      <w:pPr>
        <w:pStyle w:val="Code"/>
        <w:rPr>
          <w:lang w:eastAsia="en-US"/>
        </w:rPr>
      </w:pPr>
    </w:p>
    <w:p w14:paraId="333C2BDB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Achsenbeschriftungen</w:t>
      </w:r>
    </w:p>
    <w:p w14:paraId="266B4A8D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ax.set_xlabel</w:t>
      </w:r>
      <w:proofErr w:type="spellEnd"/>
      <w:r>
        <w:rPr>
          <w:lang w:eastAsia="en-US"/>
        </w:rPr>
        <w:t>("Kognitiver Zugriff (x)")</w:t>
      </w:r>
    </w:p>
    <w:p w14:paraId="7D17BC77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ax.set_ylabel</w:t>
      </w:r>
      <w:proofErr w:type="spellEnd"/>
      <w:r>
        <w:rPr>
          <w:lang w:eastAsia="en-US"/>
        </w:rPr>
        <w:t>("Sozialer Kontext (y)")</w:t>
      </w:r>
    </w:p>
    <w:p w14:paraId="12A618BF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ax.set_zlabel</w:t>
      </w:r>
      <w:proofErr w:type="spellEnd"/>
      <w:r>
        <w:rPr>
          <w:lang w:eastAsia="en-US"/>
        </w:rPr>
        <w:t>("Affektive Beteiligung (z)")</w:t>
      </w:r>
    </w:p>
    <w:p w14:paraId="09100014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ax.set_title</w:t>
      </w:r>
      <w:proofErr w:type="spellEnd"/>
      <w:r>
        <w:rPr>
          <w:lang w:eastAsia="en-US"/>
        </w:rPr>
        <w:t>("Abb. 8 – FRZK semantische Dichte (3D-Scatter)")</w:t>
      </w:r>
    </w:p>
    <w:p w14:paraId="45DFA494" w14:textId="77777777" w:rsidR="003760F6" w:rsidRDefault="003760F6" w:rsidP="003760F6">
      <w:pPr>
        <w:pStyle w:val="Code"/>
        <w:rPr>
          <w:lang w:eastAsia="en-US"/>
        </w:rPr>
      </w:pPr>
    </w:p>
    <w:p w14:paraId="2FB9AD24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fig.colorbar</w:t>
      </w:r>
      <w:proofErr w:type="spellEnd"/>
      <w:r>
        <w:rPr>
          <w:lang w:eastAsia="en-US"/>
        </w:rPr>
        <w:t xml:space="preserve">(p, </w:t>
      </w:r>
      <w:proofErr w:type="spellStart"/>
      <w:r>
        <w:rPr>
          <w:lang w:eastAsia="en-US"/>
        </w:rPr>
        <w:t>ax</w:t>
      </w:r>
      <w:proofErr w:type="spellEnd"/>
      <w:r>
        <w:rPr>
          <w:lang w:eastAsia="en-US"/>
        </w:rPr>
        <w:t>=</w:t>
      </w:r>
      <w:proofErr w:type="spellStart"/>
      <w:r>
        <w:rPr>
          <w:lang w:eastAsia="en-US"/>
        </w:rPr>
        <w:t>ax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="Semantische Dichte h(</w:t>
      </w:r>
      <w:proofErr w:type="spellStart"/>
      <w:r>
        <w:rPr>
          <w:lang w:eastAsia="en-US"/>
        </w:rPr>
        <w:t>x,y,z</w:t>
      </w:r>
      <w:proofErr w:type="spellEnd"/>
      <w:r>
        <w:rPr>
          <w:lang w:eastAsia="en-US"/>
        </w:rPr>
        <w:t>)")</w:t>
      </w:r>
    </w:p>
    <w:p w14:paraId="0133FCB9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ax.legend</w:t>
      </w:r>
      <w:proofErr w:type="spellEnd"/>
      <w:r>
        <w:rPr>
          <w:lang w:eastAsia="en-US"/>
        </w:rPr>
        <w:t>()</w:t>
      </w:r>
    </w:p>
    <w:p w14:paraId="4272F2FD" w14:textId="77777777" w:rsidR="003760F6" w:rsidRDefault="003760F6" w:rsidP="003760F6">
      <w:pPr>
        <w:pStyle w:val="Code"/>
        <w:rPr>
          <w:lang w:eastAsia="en-US"/>
        </w:rPr>
      </w:pPr>
    </w:p>
    <w:p w14:paraId="4EE0AD13" w14:textId="77777777" w:rsidR="003760F6" w:rsidRDefault="003760F6" w:rsidP="003760F6">
      <w:pPr>
        <w:pStyle w:val="Code"/>
        <w:rPr>
          <w:lang w:eastAsia="en-US"/>
        </w:rPr>
      </w:pPr>
      <w:r>
        <w:rPr>
          <w:lang w:eastAsia="en-US"/>
        </w:rPr>
        <w:t># Datei speichern</w:t>
      </w:r>
    </w:p>
    <w:p w14:paraId="1C5C9D0D" w14:textId="77777777" w:rsidR="003760F6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plt.savefig</w:t>
      </w:r>
      <w:proofErr w:type="spellEnd"/>
      <w:r>
        <w:rPr>
          <w:lang w:eastAsia="en-US"/>
        </w:rPr>
        <w:t xml:space="preserve">("frzk_semantic_density_3d_scatter.png", dpi=300, </w:t>
      </w:r>
      <w:proofErr w:type="spellStart"/>
      <w:r>
        <w:rPr>
          <w:lang w:eastAsia="en-US"/>
        </w:rPr>
        <w:t>bbox_inches</w:t>
      </w:r>
      <w:proofErr w:type="spellEnd"/>
      <w:r>
        <w:rPr>
          <w:lang w:eastAsia="en-US"/>
        </w:rPr>
        <w:t>='</w:t>
      </w:r>
      <w:proofErr w:type="spellStart"/>
      <w:r>
        <w:rPr>
          <w:lang w:eastAsia="en-US"/>
        </w:rPr>
        <w:t>tight</w:t>
      </w:r>
      <w:proofErr w:type="spellEnd"/>
      <w:r>
        <w:rPr>
          <w:lang w:eastAsia="en-US"/>
        </w:rPr>
        <w:t>')</w:t>
      </w:r>
    </w:p>
    <w:p w14:paraId="5CB813CC" w14:textId="4AA6B306" w:rsidR="00C30928" w:rsidRDefault="003760F6" w:rsidP="003760F6">
      <w:pPr>
        <w:pStyle w:val="Code"/>
        <w:rPr>
          <w:lang w:eastAsia="en-US"/>
        </w:rPr>
      </w:pPr>
      <w:proofErr w:type="spellStart"/>
      <w:r>
        <w:rPr>
          <w:lang w:eastAsia="en-US"/>
        </w:rPr>
        <w:t>plt.show</w:t>
      </w:r>
      <w:proofErr w:type="spellEnd"/>
      <w:r>
        <w:rPr>
          <w:lang w:eastAsia="en-US"/>
        </w:rPr>
        <w:t>()</w:t>
      </w:r>
    </w:p>
    <w:p w14:paraId="782EC584" w14:textId="355C5F13" w:rsidR="00073D2A" w:rsidRDefault="00073D2A" w:rsidP="003760F6">
      <w:pPr>
        <w:pStyle w:val="Code"/>
        <w:rPr>
          <w:lang w:eastAsia="en-US"/>
        </w:rPr>
      </w:pPr>
    </w:p>
    <w:p w14:paraId="33B83B23" w14:textId="3DC18262" w:rsidR="00073D2A" w:rsidRDefault="00073D2A" w:rsidP="003760F6">
      <w:pPr>
        <w:pStyle w:val="Code"/>
        <w:rPr>
          <w:lang w:eastAsia="en-US"/>
        </w:rPr>
      </w:pPr>
    </w:p>
    <w:p w14:paraId="69C8E40C" w14:textId="05EB8FC2" w:rsidR="00073D2A" w:rsidRDefault="00073D2A" w:rsidP="00073D2A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11</w:t>
      </w:r>
    </w:p>
    <w:p w14:paraId="7FE77833" w14:textId="77777777" w:rsidR="00073D2A" w:rsidRDefault="00073D2A" w:rsidP="00073D2A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6DFB301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hubs_epistemic_space_3d.py</w:t>
      </w:r>
    </w:p>
    <w:p w14:paraId="586FD99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5FC22F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3D-Visualisierung: "Hubs im epistemischen Raum"</w:t>
      </w:r>
    </w:p>
    <w:p w14:paraId="44D744A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Zeichnet eine semantische Dichtefunktion 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 als 3D-Oberfläche (Summe von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Gauss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-Peaks)</w:t>
      </w:r>
    </w:p>
    <w:p w14:paraId="1170FD4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Markiert Hubs (Positionen) mit roten X und optionalen Labels</w:t>
      </w:r>
    </w:p>
    <w:p w14:paraId="36B255E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Speichert Ergebnis als PNG (hubs_epistemic_space_3d.png)</w:t>
      </w:r>
    </w:p>
    <w:p w14:paraId="7295699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- Anpassbar: hubs = [(cx,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), ...],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grid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colormap</w:t>
      </w:r>
      <w:proofErr w:type="spellEnd"/>
    </w:p>
    <w:p w14:paraId="690078F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522D245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D83FE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0B18450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3D1CFBA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Axes3D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noqa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: F401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needed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3D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1BEF14E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</w:t>
      </w:r>
      <w:proofErr w:type="spellEnd"/>
    </w:p>
    <w:p w14:paraId="3E01B69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C67C1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7392A7B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Visual /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settings</w:t>
      </w:r>
      <w:proofErr w:type="spellEnd"/>
    </w:p>
    <w:p w14:paraId="5C39D86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322F99B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plt.rcParams.update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({</w:t>
      </w:r>
    </w:p>
    <w:p w14:paraId="672816E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font.size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,    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default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ticks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labels</w:t>
      </w:r>
      <w:proofErr w:type="spellEnd"/>
    </w:p>
    <w:p w14:paraId="08049D6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axes.titlesize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title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size</w:t>
      </w:r>
      <w:proofErr w:type="spellEnd"/>
    </w:p>
    <w:p w14:paraId="341826D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axes.labelsize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size</w:t>
      </w:r>
      <w:proofErr w:type="spellEnd"/>
    </w:p>
    <w:p w14:paraId="1D9670C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legend.fontsize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2F70588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xtick.labelsize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400362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ytick.labelsize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</w:p>
    <w:p w14:paraId="1729BE6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})</w:t>
      </w:r>
    </w:p>
    <w:p w14:paraId="377B09A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2F26E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59F3A1A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Parameters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edit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here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28DD05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457FAFA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Define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hubs: (cx,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amplitude_at_t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E820C6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hubs = [</w:t>
      </w:r>
    </w:p>
    <w:p w14:paraId="6E22C5D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(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>,  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A\n(Reflexion)"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470D0E6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(</w:t>
      </w:r>
      <w:r>
        <w:rPr>
          <w:rFonts w:ascii="Courier New" w:hAnsi="Courier New" w:cs="Courier New"/>
          <w:color w:val="116644"/>
          <w:sz w:val="21"/>
          <w:szCs w:val="21"/>
        </w:rPr>
        <w:t>-1.6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-0.4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B\n(Diskurs)"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5AEDF63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( </w:t>
      </w:r>
      <w:r>
        <w:rPr>
          <w:rFonts w:ascii="Courier New" w:hAnsi="Courier New" w:cs="Courier New"/>
          <w:color w:val="116644"/>
          <w:sz w:val="21"/>
          <w:szCs w:val="21"/>
        </w:rPr>
        <w:t>0.3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C\n(Schlüsselaufgabe)"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60B2DF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( </w:t>
      </w:r>
      <w:r>
        <w:rPr>
          <w:rFonts w:ascii="Courier New" w:hAnsi="Courier New" w:cs="Courier New"/>
          <w:color w:val="116644"/>
          <w:sz w:val="21"/>
          <w:szCs w:val="21"/>
        </w:rPr>
        <w:t>2.2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D\n(Resonanz)"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EF26F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2B76BA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1AB06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baseline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level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09169C2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"viridis"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colormap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surface</w:t>
      </w:r>
      <w:proofErr w:type="spellEnd"/>
    </w:p>
    <w:p w14:paraId="4371ED5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4.0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coordinates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-grid_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extent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..+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grid_extent</w:t>
      </w:r>
      <w:proofErr w:type="spellEnd"/>
    </w:p>
    <w:p w14:paraId="04AB2D0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220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resolution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per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higher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-&gt; smoother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surface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35EA1F4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save_png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</w:p>
    <w:p w14:paraId="71BEF58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output_filename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"hubs_epistemic_space_3d.png"</w:t>
      </w:r>
    </w:p>
    <w:p w14:paraId="45DE3D3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dpi = </w:t>
      </w:r>
      <w:r>
        <w:rPr>
          <w:rFonts w:ascii="Courier New" w:hAnsi="Courier New" w:cs="Courier New"/>
          <w:color w:val="116644"/>
          <w:sz w:val="21"/>
          <w:szCs w:val="21"/>
        </w:rPr>
        <w:t>300</w:t>
      </w:r>
    </w:p>
    <w:p w14:paraId="79DF6CE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B60BDE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Option: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show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gradient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arrows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at a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few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sample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points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(True/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1962B39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show_gradients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7A9186A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BE838E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56DB7CE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Functions</w:t>
      </w:r>
      <w:proofErr w:type="spellEnd"/>
    </w:p>
    <w:p w14:paraId="3D52E62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30556B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hubs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7FB5A2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gaussian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hubs on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grid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(X,Y)."""</w:t>
      </w:r>
    </w:p>
    <w:p w14:paraId="60BD83F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np.full_like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fill_value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float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7CB51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_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083BC75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dist2 = (X - cx)**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</w:p>
    <w:p w14:paraId="785C015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Z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(-dist2 / (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7CAD510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Z</w:t>
      </w:r>
    </w:p>
    <w:p w14:paraId="200A90A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05CFE8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1A9E994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Build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grid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and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compute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field</w:t>
      </w:r>
      <w:proofErr w:type="spellEnd"/>
    </w:p>
    <w:p w14:paraId="516A1C4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6ECB4BB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25BF9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B330E2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X, 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y)</w:t>
      </w:r>
    </w:p>
    <w:p w14:paraId="60B26D9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Y, hubs,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822427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55DCE6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Gradient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optional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diagnostics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arrows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AC48EE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(Z, x, y,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edge_order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AAF7F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grad_mag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dZ_dy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F722C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FE361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606DC54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Plotting</w:t>
      </w:r>
      <w:proofErr w:type="spellEnd"/>
    </w:p>
    <w:p w14:paraId="6E35319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</w:t>
      </w:r>
    </w:p>
    <w:p w14:paraId="09BC6C0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C896A9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fig.add_subplot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111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'3d'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CBDE9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E27A46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Surface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plot</w:t>
      </w:r>
      <w:proofErr w:type="spellEnd"/>
    </w:p>
    <w:p w14:paraId="61DB7AF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surf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ax.plot_surface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3C09CE6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X, Y, Z,</w:t>
      </w:r>
    </w:p>
    <w:p w14:paraId="5F40B38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rstride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cstride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503498B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antialiased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CD3675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252F692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0.95</w:t>
      </w:r>
    </w:p>
    <w:p w14:paraId="26E248D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1094F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2F275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Mark hub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centers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X and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annotate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labels</w:t>
      </w:r>
      <w:proofErr w:type="spellEnd"/>
    </w:p>
    <w:p w14:paraId="6905E2A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21D48ED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z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coordinate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evaluate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local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height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contributes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most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27878B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z_mark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([[cx]]),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]]), [(cx,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2BCD21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z_mark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depthshade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D37CC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C66339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place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slightly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above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marker</w:t>
      </w:r>
      <w:proofErr w:type="spellEnd"/>
    </w:p>
    <w:p w14:paraId="77D5C6F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ax.text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z_mark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11</w:t>
      </w:r>
      <w:r>
        <w:rPr>
          <w:rFonts w:ascii="Courier New" w:hAnsi="Courier New" w:cs="Courier New"/>
          <w:color w:val="000000"/>
          <w:sz w:val="21"/>
          <w:szCs w:val="21"/>
        </w:rPr>
        <w:t>, ha=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bottom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black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white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3E40C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248E14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Optionally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draw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gradient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arrows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at a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sparse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sample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points</w:t>
      </w:r>
      <w:proofErr w:type="spellEnd"/>
    </w:p>
    <w:p w14:paraId="70F7FED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show_gradients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4F977F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// </w:t>
      </w:r>
      <w:r>
        <w:rPr>
          <w:rFonts w:ascii="Courier New" w:hAnsi="Courier New" w:cs="Courier New"/>
          <w:color w:val="116644"/>
          <w:sz w:val="21"/>
          <w:szCs w:val="21"/>
        </w:rPr>
        <w:t>20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7C3F8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sample_x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X[::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::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369E278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sample_y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=_</w:t>
      </w:r>
    </w:p>
    <w:p w14:paraId="43B3CD2E" w14:textId="4233E4BA" w:rsidR="00073D2A" w:rsidRDefault="00073D2A" w:rsidP="003760F6">
      <w:pPr>
        <w:pStyle w:val="Code"/>
        <w:rPr>
          <w:lang w:eastAsia="en-US"/>
        </w:rPr>
      </w:pPr>
    </w:p>
    <w:p w14:paraId="5BDA85EA" w14:textId="695053BF" w:rsidR="00073D2A" w:rsidRDefault="00073D2A" w:rsidP="003760F6">
      <w:pPr>
        <w:pStyle w:val="Code"/>
        <w:rPr>
          <w:lang w:eastAsia="en-US"/>
        </w:rPr>
      </w:pPr>
    </w:p>
    <w:p w14:paraId="49A9BC40" w14:textId="0FA7B261" w:rsidR="00073D2A" w:rsidRDefault="00073D2A" w:rsidP="003760F6">
      <w:pPr>
        <w:pStyle w:val="Code"/>
        <w:rPr>
          <w:lang w:eastAsia="en-US"/>
        </w:rPr>
      </w:pPr>
    </w:p>
    <w:p w14:paraId="2F72DF86" w14:textId="7AB782A7" w:rsidR="00073D2A" w:rsidRDefault="00073D2A" w:rsidP="00073D2A">
      <w:pPr>
        <w:pStyle w:val="berschrift1"/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12</w:t>
      </w:r>
    </w:p>
    <w:p w14:paraId="4682180E" w14:textId="07E1A1B6" w:rsidR="00073D2A" w:rsidRDefault="00073D2A" w:rsidP="003760F6">
      <w:pPr>
        <w:pStyle w:val="Code"/>
        <w:rPr>
          <w:lang w:eastAsia="en-US"/>
        </w:rPr>
      </w:pPr>
    </w:p>
    <w:p w14:paraId="18231EBB" w14:textId="77777777" w:rsidR="00073D2A" w:rsidRDefault="00073D2A" w:rsidP="00073D2A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165E99B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trajectories_epistemic_space_3d.py</w:t>
      </w:r>
    </w:p>
    <w:p w14:paraId="463BDAA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13FCBA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Visualisierung: Lerntrajektorien im epistemischen Raum</w:t>
      </w:r>
    </w:p>
    <w:p w14:paraId="0773913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Hubs (Peaks) als Orientierungszentren</w:t>
      </w:r>
    </w:p>
    <w:p w14:paraId="7797C26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Trajektorien mehrerer Lernender über Zeit</w:t>
      </w:r>
    </w:p>
    <w:p w14:paraId="1408D3D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Klassifikation: "gerichtet" vs. "driftend"</w:t>
      </w:r>
    </w:p>
    <w:p w14:paraId="31B319F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- Markierung kritischer Zeitpunkte (hoher Drift)</w:t>
      </w:r>
    </w:p>
    <w:p w14:paraId="3EF7400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- Anpassbar: hubs,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learners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T,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noise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thresholds</w:t>
      </w:r>
      <w:proofErr w:type="spellEnd"/>
    </w:p>
    <w:p w14:paraId="2E5FB0E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121A0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Dependencies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matplotlib</w:t>
      </w:r>
      <w:proofErr w:type="spellEnd"/>
    </w:p>
    <w:p w14:paraId="597E754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Run: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python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trajectories_epistemic_space_3d.py</w:t>
      </w:r>
    </w:p>
    <w:p w14:paraId="63654D9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405DF0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ED1A86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7C3775A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76A86A1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Axes3D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noqa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: F401</w:t>
      </w:r>
    </w:p>
    <w:p w14:paraId="35FAF50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</w:t>
      </w:r>
      <w:proofErr w:type="spellEnd"/>
    </w:p>
    <w:p w14:paraId="779622E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5C67F5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3B11058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Plot /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settings</w:t>
      </w:r>
      <w:proofErr w:type="spellEnd"/>
    </w:p>
    <w:p w14:paraId="170CDCD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6381CA3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plt.rcParams.update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({</w:t>
      </w:r>
    </w:p>
    <w:p w14:paraId="0536DE0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font.size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11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24F12BD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axes.titlesize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18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532B4A1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axes.labelsize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14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EC5572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xtick.labelsize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3AD390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ytick.labelsize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177099E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})</w:t>
      </w:r>
    </w:p>
    <w:p w14:paraId="55CE0CA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CC7A68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724B5BC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Parameters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edit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here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500DEFD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41B6C44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4.0</w:t>
      </w:r>
    </w:p>
    <w:p w14:paraId="1B94A1F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120</w:t>
      </w:r>
    </w:p>
    <w:p w14:paraId="3016A08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0.03</w:t>
      </w:r>
    </w:p>
    <w:p w14:paraId="6F1A2BE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13C96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Hubs: (cx,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amplitude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421ADE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hubs = [</w:t>
      </w:r>
    </w:p>
    <w:p w14:paraId="5B19A06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(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>,  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A\n(Einstieg)"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012B8AA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(</w:t>
      </w:r>
      <w:r>
        <w:rPr>
          <w:rFonts w:ascii="Courier New" w:hAnsi="Courier New" w:cs="Courier New"/>
          <w:color w:val="116644"/>
          <w:sz w:val="21"/>
          <w:szCs w:val="21"/>
        </w:rPr>
        <w:t>-1.4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B\n(Disc.)"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E73E0F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( 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-2.1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"Hub C\n(Schluss)"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8A66E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E9B9FE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3538E1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Simulation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settings</w:t>
      </w:r>
      <w:proofErr w:type="spellEnd"/>
    </w:p>
    <w:p w14:paraId="077F8C6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</w:p>
    <w:p w14:paraId="433B440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 = </w:t>
      </w:r>
      <w:r>
        <w:rPr>
          <w:rFonts w:ascii="Courier New" w:hAnsi="Courier New" w:cs="Courier New"/>
          <w:color w:val="116644"/>
          <w:sz w:val="21"/>
          <w:szCs w:val="21"/>
        </w:rPr>
        <w:t>120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      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number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timesteps</w:t>
      </w:r>
      <w:proofErr w:type="spellEnd"/>
    </w:p>
    <w:p w14:paraId="53ACD7B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DC834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EA47DE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Behavior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knobs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higher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-&gt;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learners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more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strongly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attracted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hubs)</w:t>
      </w:r>
    </w:p>
    <w:p w14:paraId="777DE0B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attraction_strength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</w:p>
    <w:p w14:paraId="33231E0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random_walk_scale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randomness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6544DAD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inertia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            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how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much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previous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velocity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persists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(0..1)</w:t>
      </w:r>
    </w:p>
    <w:p w14:paraId="1D8D8A6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03991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Diagnostic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thresholds</w:t>
      </w:r>
      <w:proofErr w:type="spellEnd"/>
    </w:p>
    <w:p w14:paraId="5715C58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convergence_threshold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average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distance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reduction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count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converging</w:t>
      </w:r>
      <w:proofErr w:type="spellEnd"/>
    </w:p>
    <w:p w14:paraId="7946A2C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drift_speed_threshold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instantaneous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speed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above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this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considered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event</w:t>
      </w:r>
      <w:proofErr w:type="spellEnd"/>
    </w:p>
    <w:p w14:paraId="25DF9FF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F094B6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Output</w:t>
      </w:r>
    </w:p>
    <w:p w14:paraId="729EABD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"trajectories_epistemic_space_3d.png"</w:t>
      </w:r>
    </w:p>
    <w:p w14:paraId="4C33803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dpi = </w:t>
      </w:r>
      <w:r>
        <w:rPr>
          <w:rFonts w:ascii="Courier New" w:hAnsi="Courier New" w:cs="Courier New"/>
          <w:color w:val="116644"/>
          <w:sz w:val="21"/>
          <w:szCs w:val="21"/>
        </w:rPr>
        <w:t>300</w:t>
      </w:r>
    </w:p>
    <w:p w14:paraId="6ECABCD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2BB251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108A20B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Helper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functions</w:t>
      </w:r>
      <w:proofErr w:type="spellEnd"/>
    </w:p>
    <w:p w14:paraId="1E1706F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7472374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hubs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CC0401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np.full_like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fill_value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float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667985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_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5F4BD6E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dist2 = (X - cx)**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(Y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</w:p>
    <w:p w14:paraId="7B7F8C6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Z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(-dist2 / (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73AC96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Z</w:t>
      </w:r>
    </w:p>
    <w:p w14:paraId="554E2B7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E58DE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hub_force_at_point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hubs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B80C5E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Compute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a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vector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force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fx,fy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that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pulls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toward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hubs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weighted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grad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gaussians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."""</w:t>
      </w:r>
    </w:p>
    <w:p w14:paraId="0636297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</w:p>
    <w:p w14:paraId="66E139D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</w:p>
    <w:p w14:paraId="697563E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_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578714A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dx = cx - x</w:t>
      </w:r>
    </w:p>
    <w:p w14:paraId="742FFBD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y</w:t>
      </w:r>
    </w:p>
    <w:p w14:paraId="6FDC87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dist2 = dx*dx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1e-8</w:t>
      </w:r>
    </w:p>
    <w:p w14:paraId="7A38966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proportional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amplitude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and inverse-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scaled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gaussian</w:t>
      </w:r>
      <w:proofErr w:type="spellEnd"/>
    </w:p>
    <w:p w14:paraId="67EE43F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strength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(-dist2 / (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 /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AB2E34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strength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dx</w:t>
      </w:r>
    </w:p>
    <w:p w14:paraId="7BC6E9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strength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dy</w:t>
      </w:r>
      <w:proofErr w:type="spellEnd"/>
    </w:p>
    <w:p w14:paraId="18EA368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fy</w:t>
      </w:r>
      <w:proofErr w:type="spellEnd"/>
    </w:p>
    <w:p w14:paraId="6C3AEB6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64B84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51FDBBE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Build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coarse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field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context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/ optional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surface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0E1D82E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1D339B6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DE97B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6E14C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X, 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(x, y)</w:t>
      </w:r>
    </w:p>
    <w:p w14:paraId="0F1FE7F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Z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Y, hubs,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612C84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999DB3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0E7C29F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Initialize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learners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start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positions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sampled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across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the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space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C61F5A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65196E6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np.random.uniform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(-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grid_extent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*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BADD08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small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bias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: half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learners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start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near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left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half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near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right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variety</w:t>
      </w:r>
      <w:proofErr w:type="spellEnd"/>
    </w:p>
    <w:p w14:paraId="76263DE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420FBB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&lt;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//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064810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  <w:r>
        <w:rPr>
          <w:rFonts w:ascii="Courier New" w:hAnsi="Courier New" w:cs="Courier New"/>
          <w:color w:val="116644"/>
          <w:sz w:val="21"/>
          <w:szCs w:val="21"/>
        </w:rPr>
        <w:t>-1.0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0.3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AB7C21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69CC0D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-0.5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69F00E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CF3518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containers</w:t>
      </w:r>
      <w:proofErr w:type="spellEnd"/>
    </w:p>
    <w:p w14:paraId="0D8A675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T,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x,y,z</w:t>
      </w:r>
      <w:proofErr w:type="spellEnd"/>
    </w:p>
    <w:p w14:paraId="11AAD47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1A58FA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initialize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z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h_field</w:t>
      </w:r>
      <w:proofErr w:type="spellEnd"/>
    </w:p>
    <w:p w14:paraId="2783E86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A76C9B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A259B0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FB9D0D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]]]),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]]]), hubs,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68E55E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831BF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simulate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over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time</w:t>
      </w:r>
    </w:p>
    <w:p w14:paraId="39D3EB4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t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, T):</w:t>
      </w:r>
    </w:p>
    <w:p w14:paraId="11F4FC6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E82A79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 t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 t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5645F5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compute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attraction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hubs</w:t>
      </w:r>
    </w:p>
    <w:p w14:paraId="26A96BE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hub_force_at_point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hubs)</w:t>
      </w:r>
    </w:p>
    <w:p w14:paraId="4C9CA5A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velocity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update: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inertia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attraction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random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perturbation</w:t>
      </w:r>
      <w:proofErr w:type="spellEnd"/>
    </w:p>
    <w:p w14:paraId="308AD3E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noise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np.random.normal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random_walk_scale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8EF0FA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inertia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attraction_strength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])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noise</w:t>
      </w:r>
      <w:proofErr w:type="spellEnd"/>
    </w:p>
    <w:p w14:paraId="6638DE0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v_new</w:t>
      </w:r>
      <w:proofErr w:type="spellEnd"/>
    </w:p>
    <w:p w14:paraId="2EAB64C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update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position</w:t>
      </w:r>
      <w:proofErr w:type="spellEnd"/>
    </w:p>
    <w:p w14:paraId="0045E7C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4D9B40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EDD531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]]),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y_new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]]), hubs,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BCA08B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[i, t,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x_new</w:t>
      </w:r>
      <w:proofErr w:type="spellEnd"/>
    </w:p>
    <w:p w14:paraId="60BDDCC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[i, t,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y_new</w:t>
      </w:r>
      <w:proofErr w:type="spellEnd"/>
    </w:p>
    <w:p w14:paraId="6ECAA46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[i, t,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z_new</w:t>
      </w:r>
      <w:proofErr w:type="spellEnd"/>
    </w:p>
    <w:p w14:paraId="6F1166B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99E8B5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2253809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Diagnostics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classify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trajectories</w:t>
      </w:r>
      <w:proofErr w:type="spellEnd"/>
    </w:p>
    <w:p w14:paraId="7879C6D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72CF4FE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1639F4C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drift_events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 []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_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]</w:t>
      </w:r>
    </w:p>
    <w:p w14:paraId="486FC99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394624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distance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nearest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hub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over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time</w:t>
      </w:r>
    </w:p>
    <w:p w14:paraId="6E8BADF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(T)</w:t>
      </w:r>
    </w:p>
    <w:p w14:paraId="7F9CB01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t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(T):</w:t>
      </w:r>
    </w:p>
    <w:p w14:paraId="391C75B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[i,t,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[i,t,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3DDB89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[t] = </w:t>
      </w:r>
      <w:r>
        <w:rPr>
          <w:rFonts w:ascii="Courier New" w:hAnsi="Courier New" w:cs="Courier New"/>
          <w:color w:val="6A5221"/>
          <w:sz w:val="21"/>
          <w:szCs w:val="21"/>
        </w:rPr>
        <w:t>min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cx)**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*_ )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hubs)</w:t>
      </w:r>
    </w:p>
    <w:p w14:paraId="3BFF460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check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average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reduction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in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distance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first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half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last half</w:t>
      </w:r>
    </w:p>
    <w:p w14:paraId="4B2E7E3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[:T//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1ABFD1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[-T//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:].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E19F6C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reduction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late</w:t>
      </w:r>
      <w:proofErr w:type="spellEnd"/>
    </w:p>
    <w:p w14:paraId="551E42A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compute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instantaneous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speeds</w:t>
      </w:r>
      <w:proofErr w:type="spellEnd"/>
    </w:p>
    <w:p w14:paraId="04F0109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speeds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np.diff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[i,:,: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8B9E18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detect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events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(high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instantaneous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speed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5E0DBC0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np.where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speeds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&gt;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drift_speed_threshold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FF2428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drift_events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drift_idx.tolist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BEF693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classify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average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reduction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&gt;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threshold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-&gt;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converging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directed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drifting</w:t>
      </w:r>
      <w:proofErr w:type="spellEnd"/>
    </w:p>
    <w:p w14:paraId="4AA569C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reduction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&gt;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convergence_threshold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6D8EE7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"gerichtet"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B40EA8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472FA3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"driftend"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9F5E56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96E569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28FCC53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Plot: 3D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trajectories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hubs</w:t>
      </w:r>
    </w:p>
    <w:p w14:paraId="042660B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4F5A0E5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9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CE638F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fig.add_subplot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111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'3d'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72334A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CA74F2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surface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context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(semi-transparent)</w:t>
      </w:r>
    </w:p>
    <w:p w14:paraId="19950B6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ax.plot_surface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Y, Z,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rstride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cstride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"viridis"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0.35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antialiased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E4102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4D049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plot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hubs</w:t>
      </w:r>
    </w:p>
    <w:p w14:paraId="3AB696F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hubs:</w:t>
      </w:r>
    </w:p>
    <w:p w14:paraId="09CB11E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z_hub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h_field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([[cx]]),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]]), [(cx,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E79670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z_hub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120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2739C7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ax.text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z_hub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, ha=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bottom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backgroundcolor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white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84752C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33FA7A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plot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trajectories</w:t>
      </w:r>
      <w:proofErr w:type="spellEnd"/>
    </w:p>
    <w:p w14:paraId="6C0FD28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60CD160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[i]</w:t>
      </w:r>
    </w:p>
    <w:p w14:paraId="24C9103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classification</w:t>
      </w:r>
      <w:proofErr w:type="spellEnd"/>
    </w:p>
    <w:p w14:paraId="5080CF1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tab:blue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[i] == </w:t>
      </w:r>
      <w:r>
        <w:rPr>
          <w:rFonts w:ascii="Courier New" w:hAnsi="Courier New" w:cs="Courier New"/>
          <w:color w:val="A31515"/>
          <w:sz w:val="21"/>
          <w:szCs w:val="21"/>
        </w:rPr>
        <w:t>"gerichtet"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tab:orange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</w:p>
    <w:p w14:paraId="7896C5B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B2C7F3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mark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start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and end</w:t>
      </w:r>
    </w:p>
    <w:p w14:paraId="0519F4A5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'o'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30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black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FCB1B3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'^'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edgecolor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'k'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DE0969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BFE688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mark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events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along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trajectory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any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19FE354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drift_events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[i]:</w:t>
      </w:r>
    </w:p>
    <w:p w14:paraId="484DC97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take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a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few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sample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indices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up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6)</w:t>
      </w:r>
    </w:p>
    <w:p w14:paraId="6B36C5A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drift_events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[i][: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]:</w:t>
      </w:r>
    </w:p>
    <w:p w14:paraId="2F4A69D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speeds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index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shifted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1</w:t>
      </w:r>
    </w:p>
    <w:p w14:paraId="54CA6D63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[t_idx,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[t_idx,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traj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[t_idx,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+ </w:t>
      </w:r>
      <w:r>
        <w:rPr>
          <w:rFonts w:ascii="Courier New" w:hAnsi="Courier New" w:cs="Courier New"/>
          <w:color w:val="116644"/>
          <w:sz w:val="21"/>
          <w:szCs w:val="21"/>
        </w:rPr>
        <w:t>0.01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's'</w:t>
      </w:r>
      <w:r>
        <w:rPr>
          <w:rFonts w:ascii="Courier New" w:hAnsi="Courier New" w:cs="Courier New"/>
          <w:color w:val="000000"/>
          <w:sz w:val="21"/>
          <w:szCs w:val="21"/>
        </w:rPr>
        <w:t>, s=</w:t>
      </w:r>
      <w:r>
        <w:rPr>
          <w:rFonts w:ascii="Courier New" w:hAnsi="Courier New" w:cs="Courier New"/>
          <w:color w:val="116644"/>
          <w:sz w:val="21"/>
          <w:szCs w:val="21"/>
        </w:rPr>
        <w:t>30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4D34F7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99CACF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legend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manual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3AA59CF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matplotlib.lines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Line2D</w:t>
      </w:r>
    </w:p>
    <w:p w14:paraId="7E835989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legend_elems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</w:t>
      </w:r>
    </w:p>
    <w:p w14:paraId="100EEA9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Line2D([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tab:blue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'gerichtete Trajektorie'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274B36A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Line2D([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tab:orange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'driftende Trajektorie'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0B7D095A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Line2D([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'w'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'Hub (Orientierungspunkt)'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markerfacecolor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markeredgecolor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markeredgewidth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56DC834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Line2D([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's'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'w'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'Drift-Ereignis'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markerfacecolor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A4525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EF7CBD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handles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legend_elems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upper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left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bbox_to_anchor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0.01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0.99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354CB9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712D4F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labels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&amp;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view</w:t>
      </w:r>
      <w:proofErr w:type="spellEnd"/>
    </w:p>
    <w:p w14:paraId="2881E12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"Lerntrajektorien im epistemischen Raum: Zielgerichtet vs. Driftend"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9A756B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"kognitive Dimension (x)"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3B71B4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"soziale Dimension (y)"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9F2ADE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ax.set_zlabel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"semantische Dichte h(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3C74F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D5F29C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ax.view_init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elev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azim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-60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D2842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5254D6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3170B7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save</w:t>
      </w:r>
    </w:p>
    <w:p w14:paraId="56206E2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dpi=dpi,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bbox_inches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tight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52FEEB2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"Saved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plot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(dpi=</w:t>
      </w:r>
      <w:r>
        <w:rPr>
          <w:rFonts w:ascii="Courier New" w:hAnsi="Courier New" w:cs="Courier New"/>
          <w:color w:val="000000"/>
          <w:sz w:val="21"/>
          <w:szCs w:val="21"/>
        </w:rPr>
        <w:t>{dpi}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AE4F28B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C3963B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0B407B4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5984726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1DEE76F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Print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diagnostic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summary</w:t>
      </w:r>
      <w:proofErr w:type="spellEnd"/>
    </w:p>
    <w:p w14:paraId="6055B1D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-------------------------</w:t>
      </w:r>
    </w:p>
    <w:p w14:paraId="5295AC4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n_directed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classifications.count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"gerichtet"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FFDC3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n_drift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classifications.count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"driftend"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CB0067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nDiagnostics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summary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F3FC6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learners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n_learners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62810ED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"Directed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(gerichtet):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n_directed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1E55CC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"Drifting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(driftend):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n_drift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CE5D21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enumerate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FD7BC18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"driftend"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25796FF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 -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Learner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{i+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driftend; sample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drift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events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at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timesteps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approx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drift_events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[i][: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54889E7" w14:textId="77777777" w:rsidR="00073D2A" w:rsidRDefault="00073D2A" w:rsidP="00073D2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60587AC" w14:textId="77777777" w:rsidR="00073D2A" w:rsidRPr="00C30928" w:rsidRDefault="00073D2A" w:rsidP="003760F6">
      <w:pPr>
        <w:pStyle w:val="Code"/>
        <w:rPr>
          <w:lang w:eastAsia="en-US"/>
        </w:rPr>
      </w:pPr>
    </w:p>
    <w:p w14:paraId="05E74D63" w14:textId="0D6F204D" w:rsidR="00B1151F" w:rsidRDefault="00B1151F" w:rsidP="00B1151F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13-14</w:t>
      </w:r>
    </w:p>
    <w:p w14:paraId="0D9F82EB" w14:textId="77777777" w:rsidR="00B1151F" w:rsidRDefault="00B1151F" w:rsidP="00B1151F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3B6E2F1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0D1238CA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Axes3D</w:t>
      </w:r>
    </w:p>
    <w:p w14:paraId="0F195B4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CF679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C6F46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9B3C1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Zeitachse</w:t>
      </w:r>
    </w:p>
    <w:p w14:paraId="665CC698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 = </w:t>
      </w:r>
      <w:r>
        <w:rPr>
          <w:rFonts w:ascii="Courier New" w:hAnsi="Courier New" w:cs="Courier New"/>
          <w:color w:val="116644"/>
          <w:sz w:val="21"/>
          <w:szCs w:val="21"/>
        </w:rPr>
        <w:t>200</w:t>
      </w:r>
    </w:p>
    <w:p w14:paraId="103BB4A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, T)</w:t>
      </w:r>
    </w:p>
    <w:p w14:paraId="5D8F033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7A97C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Operatoren simulieren (synthetische Verläufe)</w:t>
      </w:r>
    </w:p>
    <w:p w14:paraId="441D04A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(-((t - 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**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 /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0.06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**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 + 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(-((t - </w:t>
      </w:r>
      <w:r>
        <w:rPr>
          <w:rFonts w:ascii="Courier New" w:hAnsi="Courier New" w:cs="Courier New"/>
          <w:color w:val="116644"/>
          <w:sz w:val="21"/>
          <w:szCs w:val="21"/>
        </w:rPr>
        <w:t>0.75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**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 /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0.02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**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849762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S =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/ 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-20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(t - </w:t>
      </w:r>
      <w:r>
        <w:rPr>
          <w:rFonts w:ascii="Courier New" w:hAnsi="Courier New" w:cs="Courier New"/>
          <w:color w:val="116644"/>
          <w:sz w:val="21"/>
          <w:szCs w:val="21"/>
        </w:rPr>
        <w:t>0.35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))) + </w:t>
      </w:r>
      <w:r>
        <w:rPr>
          <w:rFonts w:ascii="Courier New" w:hAnsi="Courier New" w:cs="Courier New"/>
          <w:color w:val="116644"/>
          <w:sz w:val="21"/>
          <w:szCs w:val="21"/>
        </w:rPr>
        <w:t>0.05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(T)       </w:t>
      </w:r>
      <w:r>
        <w:rPr>
          <w:rFonts w:ascii="Courier New" w:hAnsi="Courier New" w:cs="Courier New"/>
          <w:color w:val="008000"/>
          <w:sz w:val="21"/>
          <w:szCs w:val="21"/>
        </w:rPr>
        <w:t># Symbolische Struktur</w:t>
      </w:r>
    </w:p>
    <w:p w14:paraId="25479CE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 = 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np.pi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t) * (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t) + </w:t>
      </w:r>
      <w:r>
        <w:rPr>
          <w:rFonts w:ascii="Courier New" w:hAnsi="Courier New" w:cs="Courier New"/>
          <w:color w:val="116644"/>
          <w:sz w:val="21"/>
          <w:szCs w:val="21"/>
        </w:rPr>
        <w:t>0.1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(T)     </w:t>
      </w:r>
      <w:r>
        <w:rPr>
          <w:rFonts w:ascii="Courier New" w:hAnsi="Courier New" w:cs="Courier New"/>
          <w:color w:val="008000"/>
          <w:sz w:val="21"/>
          <w:szCs w:val="21"/>
        </w:rPr>
        <w:t># Diskurs</w:t>
      </w:r>
    </w:p>
    <w:p w14:paraId="475BFE3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M =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/ 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np.exp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-40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(t -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)))                                    </w:t>
      </w:r>
      <w:r>
        <w:rPr>
          <w:rFonts w:ascii="Courier New" w:hAnsi="Courier New" w:cs="Courier New"/>
          <w:color w:val="008000"/>
          <w:sz w:val="21"/>
          <w:szCs w:val="21"/>
        </w:rPr>
        <w:t># Metareflexion</w:t>
      </w:r>
    </w:p>
    <w:p w14:paraId="2F35A20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R = </w:t>
      </w:r>
      <w:r>
        <w:rPr>
          <w:rFonts w:ascii="Courier New" w:hAnsi="Courier New" w:cs="Courier New"/>
          <w:color w:val="116644"/>
          <w:sz w:val="21"/>
          <w:szCs w:val="21"/>
        </w:rPr>
        <w:t>0.3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(t %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(T)                    </w:t>
      </w:r>
      <w:r>
        <w:rPr>
          <w:rFonts w:ascii="Courier New" w:hAnsi="Courier New" w:cs="Courier New"/>
          <w:color w:val="008000"/>
          <w:sz w:val="21"/>
          <w:szCs w:val="21"/>
        </w:rPr>
        <w:t># Rekursion</w:t>
      </w:r>
    </w:p>
    <w:p w14:paraId="3796035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E = </w:t>
      </w:r>
      <w:r>
        <w:rPr>
          <w:rFonts w:ascii="Courier New" w:hAnsi="Courier New" w:cs="Courier New"/>
          <w:color w:val="116644"/>
          <w:sz w:val="21"/>
          <w:szCs w:val="21"/>
        </w:rPr>
        <w:t>0.25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S + </w:t>
      </w:r>
      <w:r>
        <w:rPr>
          <w:rFonts w:ascii="Courier New" w:hAnsi="Courier New" w:cs="Courier New"/>
          <w:color w:val="116644"/>
          <w:sz w:val="21"/>
          <w:szCs w:val="21"/>
        </w:rPr>
        <w:t>0.35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D + </w:t>
      </w:r>
      <w:r>
        <w:rPr>
          <w:rFonts w:ascii="Courier New" w:hAnsi="Courier New" w:cs="Courier New"/>
          <w:color w:val="116644"/>
          <w:sz w:val="21"/>
          <w:szCs w:val="21"/>
        </w:rPr>
        <w:t>0.25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R +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0.03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(T)  </w:t>
      </w:r>
      <w:r>
        <w:rPr>
          <w:rFonts w:ascii="Courier New" w:hAnsi="Courier New" w:cs="Courier New"/>
          <w:color w:val="008000"/>
          <w:sz w:val="21"/>
          <w:szCs w:val="21"/>
        </w:rPr>
        <w:t># Emergenz</w:t>
      </w:r>
    </w:p>
    <w:p w14:paraId="110C0DA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674BE1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Intentionaler Vektor</w:t>
      </w:r>
    </w:p>
    <w:p w14:paraId="17ACA2CA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I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np.vstack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S, D, M, R, E]).T  </w:t>
      </w:r>
      <w:r>
        <w:rPr>
          <w:rFonts w:ascii="Courier New" w:hAnsi="Courier New" w:cs="Courier New"/>
          <w:color w:val="008000"/>
          <w:sz w:val="21"/>
          <w:szCs w:val="21"/>
        </w:rPr>
        <w:t># Shape (T,6)</w:t>
      </w:r>
    </w:p>
    <w:p w14:paraId="54EDE896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600AE1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Diagnostik: steigender Diskurs bei stagnierender Reflexion</w:t>
      </w:r>
    </w:p>
    <w:p w14:paraId="23237BE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dD_dt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(D, t)</w:t>
      </w:r>
    </w:p>
    <w:p w14:paraId="235514B4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dM_dt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(M, t)</w:t>
      </w:r>
    </w:p>
    <w:p w14:paraId="1207F152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rising_discourse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dD_dt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&gt;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np.percentile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dD_dt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75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5C1858B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stagnant_reflex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abs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dM_dt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&lt;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np.median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abs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dM_dt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7C2D0C8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np.where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rising_discourse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&amp;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stagnant_reflex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746412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D3E524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Grafik 1: 3D-Trajektorie ---</w:t>
      </w:r>
    </w:p>
    <w:p w14:paraId="2AE84BB6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CAD42A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ax3d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fig.add_subplot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projection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'3d'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E21F90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6E1A191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ax3d.plot(I[:,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], I[:,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], I[:,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1.5</w:t>
      </w:r>
      <w:r>
        <w:rPr>
          <w:rFonts w:ascii="Courier New" w:hAnsi="Courier New" w:cs="Courier New"/>
          <w:color w:val="000000"/>
          <w:sz w:val="21"/>
          <w:szCs w:val="21"/>
        </w:rPr>
        <w:t>)  </w:t>
      </w:r>
      <w:r>
        <w:rPr>
          <w:rFonts w:ascii="Courier New" w:hAnsi="Courier New" w:cs="Courier New"/>
          <w:color w:val="008000"/>
          <w:sz w:val="21"/>
          <w:szCs w:val="21"/>
        </w:rPr>
        <w:t># (S,D,E)</w:t>
      </w:r>
    </w:p>
    <w:p w14:paraId="090011B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ax3d.scatter(I[:,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], I[:,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], I[:,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>], s=</w:t>
      </w:r>
      <w:r>
        <w:rPr>
          <w:rFonts w:ascii="Courier New" w:hAnsi="Courier New" w:cs="Courier New"/>
          <w:color w:val="116644"/>
          <w:sz w:val="21"/>
          <w:szCs w:val="21"/>
        </w:rPr>
        <w:t>20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B5663C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1FFF2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ax3d.set_xlabel(</w:t>
      </w:r>
      <w:r>
        <w:rPr>
          <w:rFonts w:ascii="Courier New" w:hAnsi="Courier New" w:cs="Courier New"/>
          <w:color w:val="A31515"/>
          <w:sz w:val="21"/>
          <w:szCs w:val="21"/>
        </w:rPr>
        <w:t>'S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symbolic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structure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A8DA3CA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ax3d.set_ylabel(</w:t>
      </w:r>
      <w:r>
        <w:rPr>
          <w:rFonts w:ascii="Courier New" w:hAnsi="Courier New" w:cs="Courier New"/>
          <w:color w:val="A31515"/>
          <w:sz w:val="21"/>
          <w:szCs w:val="21"/>
        </w:rPr>
        <w:t>'D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diskurs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D13D92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ax3d.set_zlabel(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'E (emergent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order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33E4E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ax3d.set_title(</w:t>
      </w:r>
      <w:r>
        <w:rPr>
          <w:rFonts w:ascii="Courier New" w:hAnsi="Courier New" w:cs="Courier New"/>
          <w:color w:val="A31515"/>
          <w:sz w:val="21"/>
          <w:szCs w:val="21"/>
        </w:rPr>
        <w:t>'3D-Trajektorie im intentionalen Raum (S,D,E)'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5E23E9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3886000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Annotiere diagnostische Punkte</w:t>
      </w:r>
    </w:p>
    <w:p w14:paraId="01D7D9D6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0CCA78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ax3d.text(I[idx,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], I[idx,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], I[idx,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644D0F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912B26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Grafik 2: Zeitreihen aller Operatoren ---</w:t>
      </w:r>
    </w:p>
    <w:p w14:paraId="4D523B1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operators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66B17A88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'σ (semantische Dichte)'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sigma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41B68E72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'S (symbolische Struktur)'</w:t>
      </w:r>
      <w:r>
        <w:rPr>
          <w:rFonts w:ascii="Courier New" w:hAnsi="Courier New" w:cs="Courier New"/>
          <w:color w:val="000000"/>
          <w:sz w:val="21"/>
          <w:szCs w:val="21"/>
        </w:rPr>
        <w:t>: S,</w:t>
      </w:r>
    </w:p>
    <w:p w14:paraId="1383797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'D (Diskurs)'</w:t>
      </w:r>
      <w:r>
        <w:rPr>
          <w:rFonts w:ascii="Courier New" w:hAnsi="Courier New" w:cs="Courier New"/>
          <w:color w:val="000000"/>
          <w:sz w:val="21"/>
          <w:szCs w:val="21"/>
        </w:rPr>
        <w:t>: D,</w:t>
      </w:r>
    </w:p>
    <w:p w14:paraId="35D8949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'M (Metareflexion)'</w:t>
      </w:r>
      <w:r>
        <w:rPr>
          <w:rFonts w:ascii="Courier New" w:hAnsi="Courier New" w:cs="Courier New"/>
          <w:color w:val="000000"/>
          <w:sz w:val="21"/>
          <w:szCs w:val="21"/>
        </w:rPr>
        <w:t>: M,</w:t>
      </w:r>
    </w:p>
    <w:p w14:paraId="50C9391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'R (Rekursion)'</w:t>
      </w:r>
      <w:r>
        <w:rPr>
          <w:rFonts w:ascii="Courier New" w:hAnsi="Courier New" w:cs="Courier New"/>
          <w:color w:val="000000"/>
          <w:sz w:val="21"/>
          <w:szCs w:val="21"/>
        </w:rPr>
        <w:t>: R,</w:t>
      </w:r>
    </w:p>
    <w:p w14:paraId="529F6E0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'E (emergente Ordnung)'</w:t>
      </w:r>
      <w:r>
        <w:rPr>
          <w:rFonts w:ascii="Courier New" w:hAnsi="Courier New" w:cs="Courier New"/>
          <w:color w:val="000000"/>
          <w:sz w:val="21"/>
          <w:szCs w:val="21"/>
        </w:rPr>
        <w:t>: E</w:t>
      </w:r>
    </w:p>
    <w:p w14:paraId="494D2AD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307105DF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AFB035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fig_ts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operators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sharex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ABC1DD0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fig_ts.suptitle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'Operator-Verläufe im intentionalen Raum'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DD07C1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23676A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series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zip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operators.items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()):</w:t>
      </w:r>
    </w:p>
    <w:p w14:paraId="2E72799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(t,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series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AEC9F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ax.set_ylabel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rotation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labelpad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center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866F6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label.startswith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'D ('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46CB3A3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934394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ax.axvline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linestyle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'--'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3870495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ax.grid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linestyle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':'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C79826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24E9B4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set_xlabel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'Zeit (t, normiert)'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C26A0FE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0.03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0.95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30FAFAD4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7756697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ED84F2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Diagnostische Zusammenfassung ---</w:t>
      </w:r>
    </w:p>
    <w:p w14:paraId="7C122CC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"Diagnostische Zusammenfassung:"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04D9C19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"Gesamtanzahl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Zeitpunkte: </w:t>
      </w:r>
      <w:r>
        <w:rPr>
          <w:rFonts w:ascii="Courier New" w:hAnsi="Courier New" w:cs="Courier New"/>
          <w:color w:val="000000"/>
          <w:sz w:val="21"/>
          <w:szCs w:val="21"/>
        </w:rPr>
        <w:t>{T}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C6A4D04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"Gefundene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kritische Punkte: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5195571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&gt;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7EF925D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"Indizes:"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diagnostic_points.tolist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2CCECA1C" w14:textId="77777777" w:rsidR="00B1151F" w:rsidRDefault="00B1151F" w:rsidP="00B1151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3436DC" w14:textId="58646879" w:rsidR="00C30928" w:rsidRDefault="00C30928" w:rsidP="00C30928">
      <w:pPr>
        <w:pStyle w:val="berschrift1"/>
        <w:rPr>
          <w:rStyle w:val="IntensiveHervorhebung"/>
          <w:i w:val="0"/>
          <w:iCs w:val="0"/>
          <w:color w:val="auto"/>
        </w:rPr>
      </w:pPr>
      <w:r w:rsidRPr="00B82559">
        <w:rPr>
          <w:rStyle w:val="IntensiveHervorhebung"/>
          <w:i w:val="0"/>
          <w:iCs w:val="0"/>
          <w:color w:val="auto"/>
        </w:rPr>
        <w:t xml:space="preserve">Abbildung </w:t>
      </w:r>
      <w:r>
        <w:rPr>
          <w:rStyle w:val="IntensiveHervorhebung"/>
          <w:i w:val="0"/>
          <w:iCs w:val="0"/>
          <w:color w:val="auto"/>
        </w:rPr>
        <w:t>15</w:t>
      </w:r>
    </w:p>
    <w:p w14:paraId="55609DB4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numpy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np</w:t>
      </w:r>
      <w:proofErr w:type="spellEnd"/>
    </w:p>
    <w:p w14:paraId="768EF64D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import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matplotlib.pyplot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plt</w:t>
      </w:r>
      <w:proofErr w:type="spellEnd"/>
    </w:p>
    <w:p w14:paraId="658BE819" w14:textId="77777777" w:rsidR="00846770" w:rsidRDefault="00846770" w:rsidP="00846770">
      <w:pPr>
        <w:pStyle w:val="Code"/>
        <w:rPr>
          <w:lang w:eastAsia="en-US"/>
        </w:rPr>
      </w:pPr>
    </w:p>
    <w:p w14:paraId="4353F84C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Simulationseinstellungen</w:t>
      </w:r>
    </w:p>
    <w:p w14:paraId="0769670F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T = 200</w:t>
      </w:r>
    </w:p>
    <w:p w14:paraId="71A3700E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t = </w:t>
      </w:r>
      <w:proofErr w:type="spellStart"/>
      <w:r>
        <w:rPr>
          <w:lang w:eastAsia="en-US"/>
        </w:rPr>
        <w:t>np.arange</w:t>
      </w:r>
      <w:proofErr w:type="spellEnd"/>
      <w:r>
        <w:rPr>
          <w:lang w:eastAsia="en-US"/>
        </w:rPr>
        <w:t>(T)</w:t>
      </w:r>
    </w:p>
    <w:p w14:paraId="260EBF79" w14:textId="77777777" w:rsidR="00846770" w:rsidRDefault="00846770" w:rsidP="00846770">
      <w:pPr>
        <w:pStyle w:val="Code"/>
        <w:rPr>
          <w:lang w:eastAsia="en-US"/>
        </w:rPr>
      </w:pPr>
    </w:p>
    <w:p w14:paraId="1ED45E80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Beispiel Input-Zeitreihen (kann durch reale Messdaten ersetzt werden)</w:t>
      </w:r>
    </w:p>
    <w:p w14:paraId="543A0A4C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S: symbolische Struktur (aufbauend), D: Diskurs (oszillierend)</w:t>
      </w:r>
    </w:p>
    <w:p w14:paraId="51A9EF7B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S = 0.5 / (1 + </w:t>
      </w:r>
      <w:proofErr w:type="spellStart"/>
      <w:r>
        <w:rPr>
          <w:lang w:eastAsia="en-US"/>
        </w:rPr>
        <w:t>np.exp</w:t>
      </w:r>
      <w:proofErr w:type="spellEnd"/>
      <w:r>
        <w:rPr>
          <w:lang w:eastAsia="en-US"/>
        </w:rPr>
        <w:t>(-0.05*(t-60)))           # langsamer Anstieg</w:t>
      </w:r>
    </w:p>
    <w:p w14:paraId="7F5534C5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D = 0.3 * </w:t>
      </w:r>
      <w:proofErr w:type="spellStart"/>
      <w:r>
        <w:rPr>
          <w:lang w:eastAsia="en-US"/>
        </w:rPr>
        <w:t>np.sin</w:t>
      </w:r>
      <w:proofErr w:type="spellEnd"/>
      <w:r>
        <w:rPr>
          <w:lang w:eastAsia="en-US"/>
        </w:rPr>
        <w:t>(0.2*t) + 0.15*</w:t>
      </w:r>
      <w:proofErr w:type="spellStart"/>
      <w:r>
        <w:rPr>
          <w:lang w:eastAsia="en-US"/>
        </w:rPr>
        <w:t>np.random.randn</w:t>
      </w:r>
      <w:proofErr w:type="spellEnd"/>
      <w:r>
        <w:rPr>
          <w:lang w:eastAsia="en-US"/>
        </w:rPr>
        <w:t>(T)  # variabler Diskurs (Rauschen)</w:t>
      </w:r>
    </w:p>
    <w:p w14:paraId="02D669C6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D = </w:t>
      </w:r>
      <w:proofErr w:type="spellStart"/>
      <w:r>
        <w:rPr>
          <w:lang w:eastAsia="en-US"/>
        </w:rPr>
        <w:t>np.clip</w:t>
      </w:r>
      <w:proofErr w:type="spellEnd"/>
      <w:r>
        <w:rPr>
          <w:lang w:eastAsia="en-US"/>
        </w:rPr>
        <w:t>(D, 0, 1)</w:t>
      </w:r>
    </w:p>
    <w:p w14:paraId="76A47C4F" w14:textId="77777777" w:rsidR="00846770" w:rsidRDefault="00846770" w:rsidP="00846770">
      <w:pPr>
        <w:pStyle w:val="Code"/>
        <w:rPr>
          <w:lang w:eastAsia="en-US"/>
        </w:rPr>
      </w:pPr>
    </w:p>
    <w:p w14:paraId="1F41E96D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# Beispiel: </w:t>
      </w:r>
      <w:proofErr w:type="spellStart"/>
      <w:r>
        <w:rPr>
          <w:lang w:eastAsia="en-US"/>
        </w:rPr>
        <w:t>O^hub</w:t>
      </w:r>
      <w:proofErr w:type="spellEnd"/>
      <w:r>
        <w:rPr>
          <w:lang w:eastAsia="en-US"/>
        </w:rPr>
        <w:t xml:space="preserve"> aus 2 Hubs in 2D (vereinfachte zeitunabhängige Hubs)</w:t>
      </w:r>
    </w:p>
    <w:p w14:paraId="3EA4B56B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def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compute_Ohub_grid</w:t>
      </w:r>
      <w:proofErr w:type="spellEnd"/>
      <w:r>
        <w:rPr>
          <w:lang w:eastAsia="en-US"/>
        </w:rPr>
        <w:t>(T):</w:t>
      </w:r>
    </w:p>
    <w:p w14:paraId="4FD093E6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# Hier wird </w:t>
      </w:r>
      <w:proofErr w:type="spellStart"/>
      <w:r>
        <w:rPr>
          <w:lang w:eastAsia="en-US"/>
        </w:rPr>
        <w:t>O^hub</w:t>
      </w:r>
      <w:proofErr w:type="spellEnd"/>
      <w:r>
        <w:rPr>
          <w:lang w:eastAsia="en-US"/>
        </w:rPr>
        <w:t>(t) vereinfacht als Summe zweier zeitlich leicht variierender Hubs</w:t>
      </w:r>
    </w:p>
    <w:p w14:paraId="0FC6CA14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h1 = 0.7 * </w:t>
      </w:r>
      <w:proofErr w:type="spellStart"/>
      <w:r>
        <w:rPr>
          <w:lang w:eastAsia="en-US"/>
        </w:rPr>
        <w:t>np.exp</w:t>
      </w:r>
      <w:proofErr w:type="spellEnd"/>
      <w:r>
        <w:rPr>
          <w:lang w:eastAsia="en-US"/>
        </w:rPr>
        <w:t>(-0.001*(t-50)**2)</w:t>
      </w:r>
    </w:p>
    <w:p w14:paraId="58432DD7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h2 = 0.5 * </w:t>
      </w:r>
      <w:proofErr w:type="spellStart"/>
      <w:r>
        <w:rPr>
          <w:lang w:eastAsia="en-US"/>
        </w:rPr>
        <w:t>np.exp</w:t>
      </w:r>
      <w:proofErr w:type="spellEnd"/>
      <w:r>
        <w:rPr>
          <w:lang w:eastAsia="en-US"/>
        </w:rPr>
        <w:t>(-0.001*(t-120)**2)</w:t>
      </w:r>
    </w:p>
    <w:p w14:paraId="24428360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h1 + h2</w:t>
      </w:r>
    </w:p>
    <w:p w14:paraId="26B6AD6D" w14:textId="77777777" w:rsidR="00846770" w:rsidRDefault="00846770" w:rsidP="00846770">
      <w:pPr>
        <w:pStyle w:val="Code"/>
        <w:rPr>
          <w:lang w:eastAsia="en-US"/>
        </w:rPr>
      </w:pPr>
    </w:p>
    <w:p w14:paraId="4928073D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Ohub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compute_Ohub_grid</w:t>
      </w:r>
      <w:proofErr w:type="spellEnd"/>
      <w:r>
        <w:rPr>
          <w:lang w:eastAsia="en-US"/>
        </w:rPr>
        <w:t>(T)</w:t>
      </w:r>
    </w:p>
    <w:p w14:paraId="1FAA846E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Ohub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np.clip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Ohub</w:t>
      </w:r>
      <w:proofErr w:type="spellEnd"/>
      <w:r>
        <w:rPr>
          <w:lang w:eastAsia="en-US"/>
        </w:rPr>
        <w:t>, 0, 1)</w:t>
      </w:r>
    </w:p>
    <w:p w14:paraId="6BA73E8F" w14:textId="77777777" w:rsidR="00846770" w:rsidRDefault="00846770" w:rsidP="00846770">
      <w:pPr>
        <w:pStyle w:val="Code"/>
        <w:rPr>
          <w:lang w:eastAsia="en-US"/>
        </w:rPr>
      </w:pPr>
    </w:p>
    <w:p w14:paraId="0A17E28C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Parameter (einstellbar)</w:t>
      </w:r>
    </w:p>
    <w:p w14:paraId="515ACC3B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eta</w:t>
      </w:r>
      <w:proofErr w:type="spellEnd"/>
      <w:r>
        <w:rPr>
          <w:lang w:eastAsia="en-US"/>
        </w:rPr>
        <w:t xml:space="preserve"> = 0.1</w:t>
      </w:r>
    </w:p>
    <w:p w14:paraId="2359D631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alpha_S</w:t>
      </w:r>
      <w:proofErr w:type="spellEnd"/>
      <w:r>
        <w:rPr>
          <w:lang w:eastAsia="en-US"/>
        </w:rPr>
        <w:t xml:space="preserve"> = 0.6</w:t>
      </w:r>
    </w:p>
    <w:p w14:paraId="487AD8B6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alpha_D</w:t>
      </w:r>
      <w:proofErr w:type="spellEnd"/>
      <w:r>
        <w:rPr>
          <w:lang w:eastAsia="en-US"/>
        </w:rPr>
        <w:t xml:space="preserve"> = 0.4</w:t>
      </w:r>
    </w:p>
    <w:p w14:paraId="2BD89FD3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lambda_M</w:t>
      </w:r>
      <w:proofErr w:type="spellEnd"/>
      <w:r>
        <w:rPr>
          <w:lang w:eastAsia="en-US"/>
        </w:rPr>
        <w:t xml:space="preserve"> = 0.05</w:t>
      </w:r>
    </w:p>
    <w:p w14:paraId="30783619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kappa</w:t>
      </w:r>
      <w:proofErr w:type="spellEnd"/>
      <w:r>
        <w:rPr>
          <w:lang w:eastAsia="en-US"/>
        </w:rPr>
        <w:t xml:space="preserve"> = 0.02</w:t>
      </w:r>
    </w:p>
    <w:p w14:paraId="0EC02BC3" w14:textId="77777777" w:rsidR="00846770" w:rsidRDefault="00846770" w:rsidP="00846770">
      <w:pPr>
        <w:pStyle w:val="Code"/>
        <w:rPr>
          <w:lang w:eastAsia="en-US"/>
        </w:rPr>
      </w:pPr>
    </w:p>
    <w:p w14:paraId="7D5B80AC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rho</w:t>
      </w:r>
      <w:proofErr w:type="spellEnd"/>
      <w:r>
        <w:rPr>
          <w:lang w:eastAsia="en-US"/>
        </w:rPr>
        <w:t xml:space="preserve"> = 0.98</w:t>
      </w:r>
    </w:p>
    <w:p w14:paraId="3A644676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gamma</w:t>
      </w:r>
      <w:proofErr w:type="spellEnd"/>
      <w:r>
        <w:rPr>
          <w:lang w:eastAsia="en-US"/>
        </w:rPr>
        <w:t xml:space="preserve"> = 0.01</w:t>
      </w:r>
    </w:p>
    <w:p w14:paraId="33F00000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lambda_R</w:t>
      </w:r>
      <w:proofErr w:type="spellEnd"/>
      <w:r>
        <w:rPr>
          <w:lang w:eastAsia="en-US"/>
        </w:rPr>
        <w:t xml:space="preserve"> = 0.01</w:t>
      </w:r>
    </w:p>
    <w:p w14:paraId="193CBF64" w14:textId="77777777" w:rsidR="00846770" w:rsidRDefault="00846770" w:rsidP="00846770">
      <w:pPr>
        <w:pStyle w:val="Code"/>
        <w:rPr>
          <w:lang w:eastAsia="en-US"/>
        </w:rPr>
      </w:pPr>
    </w:p>
    <w:p w14:paraId="4A872C6E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beta</w:t>
      </w:r>
      <w:proofErr w:type="spellEnd"/>
      <w:r>
        <w:rPr>
          <w:lang w:eastAsia="en-US"/>
        </w:rPr>
        <w:t xml:space="preserve"> = 0.3</w:t>
      </w:r>
    </w:p>
    <w:p w14:paraId="3EC04E47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delta</w:t>
      </w:r>
      <w:proofErr w:type="spellEnd"/>
      <w:r>
        <w:rPr>
          <w:lang w:eastAsia="en-US"/>
        </w:rPr>
        <w:t xml:space="preserve"> = 0.25</w:t>
      </w:r>
    </w:p>
    <w:p w14:paraId="7287DD38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mu</w:t>
      </w:r>
      <w:proofErr w:type="spellEnd"/>
      <w:r>
        <w:rPr>
          <w:lang w:eastAsia="en-US"/>
        </w:rPr>
        <w:t xml:space="preserve"> = 0.4</w:t>
      </w:r>
    </w:p>
    <w:p w14:paraId="613EAEF8" w14:textId="77777777" w:rsidR="00846770" w:rsidRDefault="00846770" w:rsidP="00846770">
      <w:pPr>
        <w:pStyle w:val="Code"/>
        <w:rPr>
          <w:lang w:eastAsia="en-US"/>
        </w:rPr>
      </w:pPr>
    </w:p>
    <w:p w14:paraId="3CCB4339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Startwerte</w:t>
      </w:r>
    </w:p>
    <w:p w14:paraId="5CDEC775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M = </w:t>
      </w:r>
      <w:proofErr w:type="spellStart"/>
      <w:r>
        <w:rPr>
          <w:lang w:eastAsia="en-US"/>
        </w:rPr>
        <w:t>np.zeros</w:t>
      </w:r>
      <w:proofErr w:type="spellEnd"/>
      <w:r>
        <w:rPr>
          <w:lang w:eastAsia="en-US"/>
        </w:rPr>
        <w:t>(T)</w:t>
      </w:r>
    </w:p>
    <w:p w14:paraId="6996C6F7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R = </w:t>
      </w:r>
      <w:proofErr w:type="spellStart"/>
      <w:r>
        <w:rPr>
          <w:lang w:eastAsia="en-US"/>
        </w:rPr>
        <w:t>np.zeros</w:t>
      </w:r>
      <w:proofErr w:type="spellEnd"/>
      <w:r>
        <w:rPr>
          <w:lang w:eastAsia="en-US"/>
        </w:rPr>
        <w:t>(T)</w:t>
      </w:r>
    </w:p>
    <w:p w14:paraId="585BEE69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O = </w:t>
      </w:r>
      <w:proofErr w:type="spellStart"/>
      <w:r>
        <w:rPr>
          <w:lang w:eastAsia="en-US"/>
        </w:rPr>
        <w:t>np.zeros</w:t>
      </w:r>
      <w:proofErr w:type="spellEnd"/>
      <w:r>
        <w:rPr>
          <w:lang w:eastAsia="en-US"/>
        </w:rPr>
        <w:t>(T)</w:t>
      </w:r>
    </w:p>
    <w:p w14:paraId="59D61593" w14:textId="77777777" w:rsidR="00846770" w:rsidRDefault="00846770" w:rsidP="00846770">
      <w:pPr>
        <w:pStyle w:val="Code"/>
        <w:rPr>
          <w:lang w:eastAsia="en-US"/>
        </w:rPr>
      </w:pPr>
    </w:p>
    <w:p w14:paraId="050683AB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M[0] = 0.1</w:t>
      </w:r>
    </w:p>
    <w:p w14:paraId="65F5F3BC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R[0] = 0.05</w:t>
      </w:r>
    </w:p>
    <w:p w14:paraId="2794717A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O[0] = 0.2</w:t>
      </w:r>
    </w:p>
    <w:p w14:paraId="04D22AAB" w14:textId="77777777" w:rsidR="00846770" w:rsidRDefault="00846770" w:rsidP="00846770">
      <w:pPr>
        <w:pStyle w:val="Code"/>
        <w:rPr>
          <w:lang w:eastAsia="en-US"/>
        </w:rPr>
      </w:pPr>
    </w:p>
    <w:p w14:paraId="0DBB9154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Simulation (diskret)</w:t>
      </w:r>
    </w:p>
    <w:p w14:paraId="6FC3079F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for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 xml:space="preserve"> in </w:t>
      </w:r>
      <w:proofErr w:type="spellStart"/>
      <w:r>
        <w:rPr>
          <w:lang w:eastAsia="en-US"/>
        </w:rPr>
        <w:t>range</w:t>
      </w:r>
      <w:proofErr w:type="spellEnd"/>
      <w:r>
        <w:rPr>
          <w:lang w:eastAsia="en-US"/>
        </w:rPr>
        <w:t>(T-1):</w:t>
      </w:r>
    </w:p>
    <w:p w14:paraId="2808633D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# Inputs at time </w:t>
      </w:r>
      <w:proofErr w:type="spellStart"/>
      <w:r>
        <w:rPr>
          <w:lang w:eastAsia="en-US"/>
        </w:rPr>
        <w:t>ti</w:t>
      </w:r>
      <w:proofErr w:type="spellEnd"/>
    </w:p>
    <w:p w14:paraId="64D3D407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S_t</w:t>
      </w:r>
      <w:proofErr w:type="spellEnd"/>
      <w:r>
        <w:rPr>
          <w:lang w:eastAsia="en-US"/>
        </w:rPr>
        <w:t xml:space="preserve"> = S[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2D7A0B94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D_t</w:t>
      </w:r>
      <w:proofErr w:type="spellEnd"/>
      <w:r>
        <w:rPr>
          <w:lang w:eastAsia="en-US"/>
        </w:rPr>
        <w:t xml:space="preserve"> = D[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3E1AE9FC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Ohub_t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Ohub</w:t>
      </w:r>
      <w:proofErr w:type="spellEnd"/>
      <w:r>
        <w:rPr>
          <w:lang w:eastAsia="en-US"/>
        </w:rPr>
        <w:t>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298F2B62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O_t</w:t>
      </w:r>
      <w:proofErr w:type="spellEnd"/>
      <w:r>
        <w:rPr>
          <w:lang w:eastAsia="en-US"/>
        </w:rPr>
        <w:t xml:space="preserve"> = O[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74802956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M_t</w:t>
      </w:r>
      <w:proofErr w:type="spellEnd"/>
      <w:r>
        <w:rPr>
          <w:lang w:eastAsia="en-US"/>
        </w:rPr>
        <w:t xml:space="preserve"> = M[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73BEC72B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R_t</w:t>
      </w:r>
      <w:proofErr w:type="spellEnd"/>
      <w:r>
        <w:rPr>
          <w:lang w:eastAsia="en-US"/>
        </w:rPr>
        <w:t xml:space="preserve"> = R[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>]</w:t>
      </w:r>
    </w:p>
    <w:p w14:paraId="78EBB16E" w14:textId="77777777" w:rsidR="00846770" w:rsidRDefault="00846770" w:rsidP="00846770">
      <w:pPr>
        <w:pStyle w:val="Code"/>
        <w:rPr>
          <w:lang w:eastAsia="en-US"/>
        </w:rPr>
      </w:pPr>
    </w:p>
    <w:p w14:paraId="0502D010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# Update M</w:t>
      </w:r>
    </w:p>
    <w:p w14:paraId="57F4961B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M[ti+1] = </w:t>
      </w:r>
      <w:proofErr w:type="spellStart"/>
      <w:r>
        <w:rPr>
          <w:lang w:eastAsia="en-US"/>
        </w:rPr>
        <w:t>M_t</w:t>
      </w:r>
      <w:proofErr w:type="spellEnd"/>
      <w:r>
        <w:rPr>
          <w:lang w:eastAsia="en-US"/>
        </w:rPr>
        <w:t xml:space="preserve"> + </w:t>
      </w:r>
      <w:proofErr w:type="spellStart"/>
      <w:r>
        <w:rPr>
          <w:lang w:eastAsia="en-US"/>
        </w:rPr>
        <w:t>eta</w:t>
      </w:r>
      <w:proofErr w:type="spellEnd"/>
      <w:r>
        <w:rPr>
          <w:lang w:eastAsia="en-US"/>
        </w:rPr>
        <w:t>*(</w:t>
      </w:r>
      <w:proofErr w:type="spellStart"/>
      <w:r>
        <w:rPr>
          <w:lang w:eastAsia="en-US"/>
        </w:rPr>
        <w:t>alpha_S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S_t</w:t>
      </w:r>
      <w:proofErr w:type="spellEnd"/>
      <w:r>
        <w:rPr>
          <w:lang w:eastAsia="en-US"/>
        </w:rPr>
        <w:t xml:space="preserve"> + </w:t>
      </w:r>
      <w:proofErr w:type="spellStart"/>
      <w:r>
        <w:rPr>
          <w:lang w:eastAsia="en-US"/>
        </w:rPr>
        <w:t>alpha_D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D_t</w:t>
      </w:r>
      <w:proofErr w:type="spellEnd"/>
      <w:r>
        <w:rPr>
          <w:lang w:eastAsia="en-US"/>
        </w:rPr>
        <w:t xml:space="preserve"> - </w:t>
      </w:r>
      <w:proofErr w:type="spellStart"/>
      <w:r>
        <w:rPr>
          <w:lang w:eastAsia="en-US"/>
        </w:rPr>
        <w:t>lambda_M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M_t</w:t>
      </w:r>
      <w:proofErr w:type="spellEnd"/>
      <w:r>
        <w:rPr>
          <w:lang w:eastAsia="en-US"/>
        </w:rPr>
        <w:t xml:space="preserve">) + </w:t>
      </w:r>
      <w:proofErr w:type="spellStart"/>
      <w:r>
        <w:rPr>
          <w:lang w:eastAsia="en-US"/>
        </w:rPr>
        <w:t>kappa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R_t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M_t</w:t>
      </w:r>
      <w:proofErr w:type="spellEnd"/>
    </w:p>
    <w:p w14:paraId="5D2F6EA9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M[ti+1] = </w:t>
      </w:r>
      <w:proofErr w:type="spellStart"/>
      <w:r>
        <w:rPr>
          <w:lang w:eastAsia="en-US"/>
        </w:rPr>
        <w:t>np.clip</w:t>
      </w:r>
      <w:proofErr w:type="spellEnd"/>
      <w:r>
        <w:rPr>
          <w:lang w:eastAsia="en-US"/>
        </w:rPr>
        <w:t>(M[ti+1], 0, 1)</w:t>
      </w:r>
    </w:p>
    <w:p w14:paraId="7FB535F6" w14:textId="77777777" w:rsidR="00846770" w:rsidRDefault="00846770" w:rsidP="00846770">
      <w:pPr>
        <w:pStyle w:val="Code"/>
        <w:rPr>
          <w:lang w:eastAsia="en-US"/>
        </w:rPr>
      </w:pPr>
    </w:p>
    <w:p w14:paraId="65E42623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# Update R</w:t>
      </w:r>
    </w:p>
    <w:p w14:paraId="7C97EBA5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R[ti+1] = </w:t>
      </w:r>
      <w:proofErr w:type="spellStart"/>
      <w:r>
        <w:rPr>
          <w:lang w:eastAsia="en-US"/>
        </w:rPr>
        <w:t>rho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R_t</w:t>
      </w:r>
      <w:proofErr w:type="spellEnd"/>
      <w:r>
        <w:rPr>
          <w:lang w:eastAsia="en-US"/>
        </w:rPr>
        <w:t xml:space="preserve"> + </w:t>
      </w:r>
      <w:proofErr w:type="spellStart"/>
      <w:r>
        <w:rPr>
          <w:lang w:eastAsia="en-US"/>
        </w:rPr>
        <w:t>gamma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M_t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O_t</w:t>
      </w:r>
      <w:proofErr w:type="spellEnd"/>
      <w:r>
        <w:rPr>
          <w:lang w:eastAsia="en-US"/>
        </w:rPr>
        <w:t xml:space="preserve"> - </w:t>
      </w:r>
      <w:proofErr w:type="spellStart"/>
      <w:r>
        <w:rPr>
          <w:lang w:eastAsia="en-US"/>
        </w:rPr>
        <w:t>lambda_R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R_t</w:t>
      </w:r>
      <w:proofErr w:type="spellEnd"/>
    </w:p>
    <w:p w14:paraId="6B381E76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R[ti+1] = </w:t>
      </w:r>
      <w:proofErr w:type="spellStart"/>
      <w:r>
        <w:rPr>
          <w:lang w:eastAsia="en-US"/>
        </w:rPr>
        <w:t>np.clip</w:t>
      </w:r>
      <w:proofErr w:type="spellEnd"/>
      <w:r>
        <w:rPr>
          <w:lang w:eastAsia="en-US"/>
        </w:rPr>
        <w:t>(R[ti+1], 0, 1)</w:t>
      </w:r>
    </w:p>
    <w:p w14:paraId="62F58914" w14:textId="77777777" w:rsidR="00846770" w:rsidRDefault="00846770" w:rsidP="00846770">
      <w:pPr>
        <w:pStyle w:val="Code"/>
        <w:rPr>
          <w:lang w:eastAsia="en-US"/>
        </w:rPr>
      </w:pPr>
    </w:p>
    <w:p w14:paraId="0098B9FB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# Update O</w:t>
      </w:r>
    </w:p>
    <w:p w14:paraId="7E23935E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O[ti+1] = </w:t>
      </w:r>
      <w:proofErr w:type="spellStart"/>
      <w:r>
        <w:rPr>
          <w:lang w:eastAsia="en-US"/>
        </w:rPr>
        <w:t>O_t</w:t>
      </w:r>
      <w:proofErr w:type="spellEnd"/>
      <w:r>
        <w:rPr>
          <w:lang w:eastAsia="en-US"/>
        </w:rPr>
        <w:t xml:space="preserve"> + </w:t>
      </w:r>
      <w:proofErr w:type="spellStart"/>
      <w:r>
        <w:rPr>
          <w:lang w:eastAsia="en-US"/>
        </w:rPr>
        <w:t>beta</w:t>
      </w:r>
      <w:proofErr w:type="spellEnd"/>
      <w:r>
        <w:rPr>
          <w:lang w:eastAsia="en-US"/>
        </w:rPr>
        <w:t>*(</w:t>
      </w:r>
      <w:proofErr w:type="spellStart"/>
      <w:r>
        <w:rPr>
          <w:lang w:eastAsia="en-US"/>
        </w:rPr>
        <w:t>Ohub_t</w:t>
      </w:r>
      <w:proofErr w:type="spellEnd"/>
      <w:r>
        <w:rPr>
          <w:lang w:eastAsia="en-US"/>
        </w:rPr>
        <w:t xml:space="preserve"> - </w:t>
      </w:r>
      <w:proofErr w:type="spellStart"/>
      <w:r>
        <w:rPr>
          <w:lang w:eastAsia="en-US"/>
        </w:rPr>
        <w:t>O_t</w:t>
      </w:r>
      <w:proofErr w:type="spellEnd"/>
      <w:r>
        <w:rPr>
          <w:lang w:eastAsia="en-US"/>
        </w:rPr>
        <w:t xml:space="preserve">) + </w:t>
      </w:r>
      <w:proofErr w:type="spellStart"/>
      <w:r>
        <w:rPr>
          <w:lang w:eastAsia="en-US"/>
        </w:rPr>
        <w:t>delta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M_t</w:t>
      </w:r>
      <w:proofErr w:type="spellEnd"/>
      <w:r>
        <w:rPr>
          <w:lang w:eastAsia="en-US"/>
        </w:rPr>
        <w:t xml:space="preserve">*(1-O_t) - </w:t>
      </w:r>
      <w:proofErr w:type="spellStart"/>
      <w:r>
        <w:rPr>
          <w:lang w:eastAsia="en-US"/>
        </w:rPr>
        <w:t>mu</w:t>
      </w:r>
      <w:proofErr w:type="spellEnd"/>
      <w:r>
        <w:rPr>
          <w:lang w:eastAsia="en-US"/>
        </w:rPr>
        <w:t>*</w:t>
      </w:r>
      <w:proofErr w:type="spellStart"/>
      <w:r>
        <w:rPr>
          <w:lang w:eastAsia="en-US"/>
        </w:rPr>
        <w:t>D_t</w:t>
      </w:r>
      <w:proofErr w:type="spellEnd"/>
      <w:r>
        <w:rPr>
          <w:lang w:eastAsia="en-US"/>
        </w:rPr>
        <w:t>*(1-M_t)</w:t>
      </w:r>
    </w:p>
    <w:p w14:paraId="35D97E67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 xml:space="preserve">    O[ti+1] = </w:t>
      </w:r>
      <w:proofErr w:type="spellStart"/>
      <w:r>
        <w:rPr>
          <w:lang w:eastAsia="en-US"/>
        </w:rPr>
        <w:t>np.clip</w:t>
      </w:r>
      <w:proofErr w:type="spellEnd"/>
      <w:r>
        <w:rPr>
          <w:lang w:eastAsia="en-US"/>
        </w:rPr>
        <w:t>(O[ti+1], 0, 1)</w:t>
      </w:r>
    </w:p>
    <w:p w14:paraId="73D3012B" w14:textId="77777777" w:rsidR="00846770" w:rsidRDefault="00846770" w:rsidP="00846770">
      <w:pPr>
        <w:pStyle w:val="Code"/>
        <w:rPr>
          <w:lang w:eastAsia="en-US"/>
        </w:rPr>
      </w:pPr>
    </w:p>
    <w:p w14:paraId="00E0C0F7" w14:textId="77777777" w:rsidR="00846770" w:rsidRDefault="00846770" w:rsidP="00846770">
      <w:pPr>
        <w:pStyle w:val="Code"/>
        <w:rPr>
          <w:lang w:eastAsia="en-US"/>
        </w:rPr>
      </w:pPr>
      <w:r>
        <w:rPr>
          <w:lang w:eastAsia="en-US"/>
        </w:rPr>
        <w:t># Plots</w:t>
      </w:r>
    </w:p>
    <w:p w14:paraId="49577E66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plt.figure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figsize</w:t>
      </w:r>
      <w:proofErr w:type="spellEnd"/>
      <w:r>
        <w:rPr>
          <w:lang w:eastAsia="en-US"/>
        </w:rPr>
        <w:t>=(10,8))</w:t>
      </w:r>
    </w:p>
    <w:p w14:paraId="3C98F183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plt.subplot</w:t>
      </w:r>
      <w:proofErr w:type="spellEnd"/>
      <w:r>
        <w:rPr>
          <w:lang w:eastAsia="en-US"/>
        </w:rPr>
        <w:t>(3,1,1)</w:t>
      </w:r>
    </w:p>
    <w:p w14:paraId="52760774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</w:t>
      </w:r>
      <w:proofErr w:type="spellStart"/>
      <w:r>
        <w:rPr>
          <w:lang w:eastAsia="en-US"/>
        </w:rPr>
        <w:t>Ohub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</w:t>
      </w:r>
      <w:proofErr w:type="spellStart"/>
      <w:r>
        <w:rPr>
          <w:lang w:eastAsia="en-US"/>
        </w:rPr>
        <w:t>O^hub</w:t>
      </w:r>
      <w:proofErr w:type="spellEnd"/>
      <w:r>
        <w:rPr>
          <w:lang w:eastAsia="en-US"/>
        </w:rPr>
        <w:t xml:space="preserve"> (Feldangebot)')</w:t>
      </w:r>
    </w:p>
    <w:p w14:paraId="1508D751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O,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='O (erlebte Orientierung)')</w:t>
      </w:r>
    </w:p>
    <w:p w14:paraId="0F3900AA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plt.legend</w:t>
      </w:r>
      <w:proofErr w:type="spellEnd"/>
      <w:r>
        <w:rPr>
          <w:lang w:eastAsia="en-US"/>
        </w:rPr>
        <w:t xml:space="preserve">(); </w:t>
      </w:r>
      <w:proofErr w:type="spellStart"/>
      <w:r>
        <w:rPr>
          <w:lang w:eastAsia="en-US"/>
        </w:rPr>
        <w:t>plt.title</w:t>
      </w:r>
      <w:proofErr w:type="spellEnd"/>
      <w:r>
        <w:rPr>
          <w:lang w:eastAsia="en-US"/>
        </w:rPr>
        <w:t>('Orientierung: Feldangebot vs. erlebte Orientierung')</w:t>
      </w:r>
    </w:p>
    <w:p w14:paraId="18DB431E" w14:textId="77777777" w:rsidR="00846770" w:rsidRDefault="00846770" w:rsidP="00846770">
      <w:pPr>
        <w:pStyle w:val="Code"/>
        <w:rPr>
          <w:lang w:eastAsia="en-US"/>
        </w:rPr>
      </w:pPr>
    </w:p>
    <w:p w14:paraId="2EAA82B5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plt.subplot</w:t>
      </w:r>
      <w:proofErr w:type="spellEnd"/>
      <w:r>
        <w:rPr>
          <w:lang w:eastAsia="en-US"/>
        </w:rPr>
        <w:t>(3,1,2)</w:t>
      </w:r>
    </w:p>
    <w:p w14:paraId="5E65250E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M,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='M (Metareflexion)')</w:t>
      </w:r>
    </w:p>
    <w:p w14:paraId="694B78FA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R,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='R (Rekursion)')</w:t>
      </w:r>
    </w:p>
    <w:p w14:paraId="0F6D086F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plt.legend</w:t>
      </w:r>
      <w:proofErr w:type="spellEnd"/>
      <w:r>
        <w:rPr>
          <w:lang w:eastAsia="en-US"/>
        </w:rPr>
        <w:t xml:space="preserve">(); </w:t>
      </w:r>
      <w:proofErr w:type="spellStart"/>
      <w:r>
        <w:rPr>
          <w:lang w:eastAsia="en-US"/>
        </w:rPr>
        <w:t>plt.title</w:t>
      </w:r>
      <w:proofErr w:type="spellEnd"/>
      <w:r>
        <w:rPr>
          <w:lang w:eastAsia="en-US"/>
        </w:rPr>
        <w:t>('Meta-Operatoren')</w:t>
      </w:r>
    </w:p>
    <w:p w14:paraId="64E9363B" w14:textId="77777777" w:rsidR="00846770" w:rsidRDefault="00846770" w:rsidP="00846770">
      <w:pPr>
        <w:pStyle w:val="Code"/>
        <w:rPr>
          <w:lang w:eastAsia="en-US"/>
        </w:rPr>
      </w:pPr>
    </w:p>
    <w:p w14:paraId="61D26034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plt.subplot</w:t>
      </w:r>
      <w:proofErr w:type="spellEnd"/>
      <w:r>
        <w:rPr>
          <w:lang w:eastAsia="en-US"/>
        </w:rPr>
        <w:t>(3,1,3)</w:t>
      </w:r>
    </w:p>
    <w:p w14:paraId="5EC1A4DF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S,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='S (</w:t>
      </w:r>
      <w:proofErr w:type="spellStart"/>
      <w:r>
        <w:rPr>
          <w:lang w:eastAsia="en-US"/>
        </w:rPr>
        <w:t>Symbolic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Structure</w:t>
      </w:r>
      <w:proofErr w:type="spellEnd"/>
      <w:r>
        <w:rPr>
          <w:lang w:eastAsia="en-US"/>
        </w:rPr>
        <w:t>)')</w:t>
      </w:r>
    </w:p>
    <w:p w14:paraId="45DEF420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plt.plot</w:t>
      </w:r>
      <w:proofErr w:type="spellEnd"/>
      <w:r>
        <w:rPr>
          <w:lang w:eastAsia="en-US"/>
        </w:rPr>
        <w:t xml:space="preserve">(t, D, </w:t>
      </w:r>
      <w:proofErr w:type="spellStart"/>
      <w:r>
        <w:rPr>
          <w:lang w:eastAsia="en-US"/>
        </w:rPr>
        <w:t>label</w:t>
      </w:r>
      <w:proofErr w:type="spellEnd"/>
      <w:r>
        <w:rPr>
          <w:lang w:eastAsia="en-US"/>
        </w:rPr>
        <w:t>='D (Diskurs)')</w:t>
      </w:r>
    </w:p>
    <w:p w14:paraId="154845CC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plt.legend</w:t>
      </w:r>
      <w:proofErr w:type="spellEnd"/>
      <w:r>
        <w:rPr>
          <w:lang w:eastAsia="en-US"/>
        </w:rPr>
        <w:t xml:space="preserve">(); </w:t>
      </w:r>
      <w:proofErr w:type="spellStart"/>
      <w:r>
        <w:rPr>
          <w:lang w:eastAsia="en-US"/>
        </w:rPr>
        <w:t>plt.title</w:t>
      </w:r>
      <w:proofErr w:type="spellEnd"/>
      <w:r>
        <w:rPr>
          <w:lang w:eastAsia="en-US"/>
        </w:rPr>
        <w:t>('Input-Operatoren')</w:t>
      </w:r>
    </w:p>
    <w:p w14:paraId="10AA523E" w14:textId="77777777" w:rsidR="00846770" w:rsidRDefault="00846770" w:rsidP="00846770">
      <w:pPr>
        <w:pStyle w:val="Code"/>
        <w:rPr>
          <w:lang w:eastAsia="en-US"/>
        </w:rPr>
      </w:pPr>
    </w:p>
    <w:p w14:paraId="7121D1AA" w14:textId="77777777" w:rsid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plt.tight_layout</w:t>
      </w:r>
      <w:proofErr w:type="spellEnd"/>
      <w:r>
        <w:rPr>
          <w:lang w:eastAsia="en-US"/>
        </w:rPr>
        <w:t>()</w:t>
      </w:r>
    </w:p>
    <w:p w14:paraId="432242C9" w14:textId="397548FD" w:rsidR="00846770" w:rsidRPr="00846770" w:rsidRDefault="00846770" w:rsidP="00846770">
      <w:pPr>
        <w:pStyle w:val="Code"/>
        <w:rPr>
          <w:lang w:eastAsia="en-US"/>
        </w:rPr>
      </w:pPr>
      <w:proofErr w:type="spellStart"/>
      <w:r>
        <w:rPr>
          <w:lang w:eastAsia="en-US"/>
        </w:rPr>
        <w:t>plt.show</w:t>
      </w:r>
      <w:proofErr w:type="spellEnd"/>
      <w:r>
        <w:rPr>
          <w:lang w:eastAsia="en-US"/>
        </w:rPr>
        <w:t>()</w:t>
      </w:r>
    </w:p>
    <w:p w14:paraId="4E7205E3" w14:textId="77777777" w:rsidR="00846770" w:rsidRPr="00B82559" w:rsidRDefault="00846770" w:rsidP="00846770">
      <w:pPr>
        <w:pStyle w:val="Code"/>
        <w:rPr>
          <w:rStyle w:val="IntensiveHervorhebung"/>
          <w:i w:val="0"/>
          <w:iCs w:val="0"/>
          <w:color w:val="auto"/>
          <w:sz w:val="22"/>
          <w:szCs w:val="22"/>
        </w:rPr>
      </w:pPr>
    </w:p>
    <w:sectPr w:rsidR="00846770" w:rsidRPr="00B82559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037A7"/>
    <w:multiLevelType w:val="multilevel"/>
    <w:tmpl w:val="733647D4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59"/>
    <w:rsid w:val="000467F2"/>
    <w:rsid w:val="00073D2A"/>
    <w:rsid w:val="00082214"/>
    <w:rsid w:val="00106528"/>
    <w:rsid w:val="001830F2"/>
    <w:rsid w:val="0019229D"/>
    <w:rsid w:val="001E41BC"/>
    <w:rsid w:val="002B03D4"/>
    <w:rsid w:val="002D4202"/>
    <w:rsid w:val="002D5607"/>
    <w:rsid w:val="00324306"/>
    <w:rsid w:val="00350ACE"/>
    <w:rsid w:val="003760F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46770"/>
    <w:rsid w:val="008871CF"/>
    <w:rsid w:val="008B0C43"/>
    <w:rsid w:val="008C4935"/>
    <w:rsid w:val="009032D7"/>
    <w:rsid w:val="00997246"/>
    <w:rsid w:val="00A307C9"/>
    <w:rsid w:val="00A74E8E"/>
    <w:rsid w:val="00AA4222"/>
    <w:rsid w:val="00AF6392"/>
    <w:rsid w:val="00B04313"/>
    <w:rsid w:val="00B1151F"/>
    <w:rsid w:val="00B53EE0"/>
    <w:rsid w:val="00B82559"/>
    <w:rsid w:val="00B873C2"/>
    <w:rsid w:val="00BA664A"/>
    <w:rsid w:val="00C0609F"/>
    <w:rsid w:val="00C2343F"/>
    <w:rsid w:val="00C30928"/>
    <w:rsid w:val="00CD2089"/>
    <w:rsid w:val="00CD6C8C"/>
    <w:rsid w:val="00D33BDA"/>
    <w:rsid w:val="00D44FE7"/>
    <w:rsid w:val="00D542C6"/>
    <w:rsid w:val="00D67542"/>
    <w:rsid w:val="00D80CC8"/>
    <w:rsid w:val="00E57A9B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9493"/>
  <w15:chartTrackingRefBased/>
  <w15:docId w15:val="{1ED11200-142F-400F-A779-1DDCD64C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B82559"/>
    <w:pPr>
      <w:spacing w:after="0"/>
    </w:pPr>
    <w:rPr>
      <w:rFonts w:ascii="Courier New" w:hAnsi="Courier New"/>
    </w:rPr>
  </w:style>
  <w:style w:type="character" w:customStyle="1" w:styleId="CodeZchn">
    <w:name w:val="Code Zchn"/>
    <w:link w:val="Code"/>
    <w:rsid w:val="00B82559"/>
    <w:rPr>
      <w:rFonts w:ascii="Courier New" w:eastAsia="Times New Roman" w:hAnsi="Courier New"/>
      <w:sz w:val="24"/>
      <w:szCs w:val="24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29</Pages>
  <Words>4794</Words>
  <Characters>30203</Characters>
  <Application>Microsoft Office Word</Application>
  <DocSecurity>0</DocSecurity>
  <Lines>251</Lines>
  <Paragraphs>69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13</vt:i4>
      </vt:variant>
    </vt:vector>
  </HeadingPairs>
  <TitlesOfParts>
    <vt:vector size="14" baseType="lpstr">
      <vt:lpstr/>
      <vt:lpstr>Abbildung 1-3</vt:lpstr>
      <vt:lpstr>Abbildung 4</vt:lpstr>
      <vt:lpstr>Abbildung 5</vt:lpstr>
      <vt:lpstr>Abbildung 6</vt:lpstr>
      <vt:lpstr/>
      <vt:lpstr>Abbildung 7</vt:lpstr>
      <vt:lpstr>Abbildung 8</vt:lpstr>
      <vt:lpstr>Abbildung 9</vt:lpstr>
      <vt:lpstr>Abbildung 10</vt:lpstr>
      <vt:lpstr>Abbildung 11</vt:lpstr>
      <vt:lpstr>Abbildung 12</vt:lpstr>
      <vt:lpstr>Abbildung 13-14</vt:lpstr>
      <vt:lpstr>Abbildung 15</vt:lpstr>
    </vt:vector>
  </TitlesOfParts>
  <Company/>
  <LinksUpToDate>false</LinksUpToDate>
  <CharactersWithSpaces>34928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6</cp:revision>
  <dcterms:created xsi:type="dcterms:W3CDTF">2025-09-19T08:49:00Z</dcterms:created>
  <dcterms:modified xsi:type="dcterms:W3CDTF">2025-09-21T11:10:00Z</dcterms:modified>
</cp:coreProperties>
</file>