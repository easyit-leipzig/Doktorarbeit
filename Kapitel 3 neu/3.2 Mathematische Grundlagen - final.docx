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D53AB" w14:textId="77777777" w:rsidR="005B5F33" w:rsidRPr="005B5F33" w:rsidRDefault="005B5F33" w:rsidP="005B5F33">
      <w:pPr>
        <w:rPr>
          <w:b/>
        </w:rPr>
      </w:pPr>
      <w:r w:rsidRPr="005B5F33">
        <w:rPr>
          <w:b/>
        </w:rPr>
        <w:t>3.2 Mathematische Grundlagen</w:t>
      </w:r>
    </w:p>
    <w:p w14:paraId="2B4F9127" w14:textId="77777777" w:rsidR="005B5F33" w:rsidRPr="005B5F33" w:rsidRDefault="005B5F33" w:rsidP="005B5F33">
      <w:pPr>
        <w:rPr>
          <w:b/>
        </w:rPr>
      </w:pPr>
      <w:r w:rsidRPr="005B5F33">
        <w:rPr>
          <w:b/>
        </w:rPr>
        <w:t>3.2.0 Einleitung</w:t>
      </w:r>
    </w:p>
    <w:p w14:paraId="26804A54" w14:textId="77777777" w:rsidR="005B5F33" w:rsidRPr="005B5F33" w:rsidRDefault="005B5F33" w:rsidP="005B5F33">
      <w:r w:rsidRPr="005B5F33">
        <w:t>Nachdem ich in Kapitel 3.1 die wissenschaftstheoretischen Voraussetzungen einer funktionalen Beschreibung von Raum und Zeit entwickelt und das Funktionale Raum-Zeit-Kohärenzsystem gegenüber bestehenden physikalischen, mathematischen und informationstheoretischen Ansätzen abgegrenzt habe, stellt sich nun die nächste grundlegende Frage. Eine wissenschaftliche Motivation allein begründet noch keine mathematische Theorie. Soll das FRZK mehr sein als eine begriffliche Neuordnung bekannter Vorstellungen, muss ich präzise klären, welche mathematischen Strukturen für seine spätere Axiomatik und Rekonstruktion erforderlich sind, welche Eigenschaften diese Strukturen besitzen und an welcher Stelle die etablierte Mathematik bereits Voraussetzungen einführt, deren Entstehung im FRZK selbst zum Untersuchungsgegenstand werden soll.</w:t>
      </w:r>
    </w:p>
    <w:p w14:paraId="22B04518" w14:textId="77777777" w:rsidR="005B5F33" w:rsidRPr="005B5F33" w:rsidRDefault="005B5F33" w:rsidP="005B5F33">
      <w:r w:rsidRPr="005B5F33">
        <w:t>Kapitel 3.2 erfüllt deshalb eine klar abgegrenzte Funktion innerhalb des Gesamtaufbaus. Es enthält noch nicht die eigentliche theoretische Eigenleistung des FRZK. Diese beginnt erst mit der Formulierung der primitiven Begriffe und Axiome in Kapitel 3.3. Ebenso werden in diesem Kapitel noch keine funktionalen Raum-, Zeit- oder Kohärenzstrukturen rekonstruiert; dies ist Aufgabe von Kapitel 3.4. Zunächst muss ich den mathematischen Forschungsstand so aufarbeiten, dass sichtbar wird, welche Werkzeuge für die spätere Konstruktion zur Verfügung stehen und welche Voraussetzungen mit ihrer Verwendung verbunden sind.</w:t>
      </w:r>
    </w:p>
    <w:p w14:paraId="5F57759F" w14:textId="77777777" w:rsidR="005B5F33" w:rsidRPr="005B5F33" w:rsidRDefault="005B5F33" w:rsidP="005B5F33">
      <w:r w:rsidRPr="005B5F33">
        <w:t>Diese Trennung erscheint mir aus methodischen Gründen unverzichtbar. Würde ich bereits in der Darstellung der mathematischen Grundlagen eigene FRZK-Definitionen, Operatoren oder Zustandsräume einführen, ließe sich später kaum noch eindeutig unterscheiden, welche Bestandteile aus der etablierten Mathematik übernommen werden und worin die eigentliche Eigenleistung besteht. Kapitel 3.2 bleibt deshalb vollständig dem mathematischen Stand der Forschung verpflichtet. Die vorhandenen Theorien werden weder nachträglich im Sinn des FRZK umgedeutet noch als unzureichend abgewertet. Ich untersuche vielmehr ihre mathematische Leistungsfähigkeit, ihre jeweiligen Ausgangsstrukturen und die Grenzen ihres Geltungsbereichs.</w:t>
      </w:r>
    </w:p>
    <w:p w14:paraId="39482EAD" w14:textId="77777777" w:rsidR="005B5F33" w:rsidRPr="005B5F33" w:rsidRDefault="005B5F33" w:rsidP="005B5F33">
      <w:r w:rsidRPr="005B5F33">
        <w:t>Die axiomatische Methode bildet dafür einen wichtigen Bezugspunkt. Hilbert hat gezeigt, dass eine mathematische Theorie ihre primitiven Begriffe, Axiome und daraus abgeleiteten Aussagen klar voneinander trennen muss [8]. Diese methodische Klarheit übernehme ich für den weiteren Aufbau. Gleichzeitig unterscheidet sich meine Fragestellung von der klassischen axiomatischen Vorgehensweise. In bestehenden mathematischen Theorien werden die jeweils benötigten Grundstrukturen festgelegt und anschließend untersucht. Im FRZK soll später gerade rekonstruiert werden, wie bestimmte mathematische Strukturen aus allgemeineren funktionalen Voraussetzungen hervorgehen können. Deshalb muss ich in diesem Kapitel besonders genau prüfen, an welcher Stelle die etablierte Mathematik ihre jeweiligen Ausgangsobjekte bereits voraussetzt.</w:t>
      </w:r>
    </w:p>
    <w:p w14:paraId="21337B7D" w14:textId="77777777" w:rsidR="005B5F33" w:rsidRPr="005B5F33" w:rsidRDefault="005B5F33" w:rsidP="005B5F33">
      <w:r w:rsidRPr="005B5F33">
        <w:t>Die grundlegende Reihenfolge mathematischer Modellbildung lässt sich dabei schrittweise nachvollziehen. Jede Theorie benötigt zunächst einen Bereich unterscheidbarer Gegenstände oder Zustände. In der modernen Mathematik wird dieser Bereich regelmäßig durch Mengen beschrieben. Mengen allein besitzen jedoch noch keine innere Organisation. Erst Relationen ermöglichen es, Zusammenhänge, Ordnungen, Äquivalenzen oder Nachbarschaften zwischen ihren Elementen zu formulieren. Funktionen schränken solche Relationen zu eindeutigen Zuordnungen ein und schaffen damit die Grundlage gerichteter mathematischer Transformationen.</w:t>
      </w:r>
    </w:p>
    <w:p w14:paraId="4F153FAE" w14:textId="77777777" w:rsidR="005B5F33" w:rsidRPr="005B5F33" w:rsidRDefault="005B5F33" w:rsidP="005B5F33">
      <w:r w:rsidRPr="005B5F33">
        <w:lastRenderedPageBreak/>
        <w:t>Auf dieser Ebene beginnt bereits eine erste für das FRZK bedeutsame Unterscheidung. Eine Menge beschreibt, welche Elemente betrachtet werden. Eine Relation beschreibt, welche Verbindungen zwischen ihnen bestehen. Eine Funktion legt fest, wie Elemente eindeutig zugeordnet oder in andere Elemente überführt werden. Keine dieser Strukturen erklärt jedoch aus sich selbst heraus, wie die ihr zugrunde liegenden Elemente, Beziehungen oder Zuordnungsvorschriften entstehen. Sie bilden jeweils den Ausgangspunkt weiterer mathematischer Untersuchungen.</w:t>
      </w:r>
    </w:p>
    <w:p w14:paraId="7D38C4CF" w14:textId="77777777" w:rsidR="005B5F33" w:rsidRPr="005B5F33" w:rsidRDefault="005B5F33" w:rsidP="005B5F33">
      <w:r w:rsidRPr="005B5F33">
        <w:t xml:space="preserve">Algebraische Strukturen erweitern diese Grundlage, indem sie Verknüpfungsregeln und deren Eigenschaften systematisieren. Halbgruppen, </w:t>
      </w:r>
      <w:proofErr w:type="spellStart"/>
      <w:r w:rsidRPr="005B5F33">
        <w:t>Monoide</w:t>
      </w:r>
      <w:proofErr w:type="spellEnd"/>
      <w:r w:rsidRPr="005B5F33">
        <w:t>, Gruppen, Ringe und Körper unterscheiden sich danach, welche Operationen zulässig sind und welche Bedingungen diese erfüllen. Für das FRZK ist besonders wichtig, dass Komposition, Abgeschlossenheit, Assoziativität und neutrale Elemente präzise formuliert werden können. Gleichzeitig setzen auch algebraische Strukturen bereits eine Trägermenge und definierte Verknüpfungen voraus.</w:t>
      </w:r>
    </w:p>
    <w:p w14:paraId="05E327CC" w14:textId="77777777" w:rsidR="005B5F33" w:rsidRPr="005B5F33" w:rsidRDefault="005B5F33" w:rsidP="005B5F33">
      <w:r w:rsidRPr="005B5F33">
        <w:t>Operatoren verschieben den mathematischen Schwerpunkt anschließend von den Elementen auf deren Transformationen. Sie ermöglichen es, nicht nur einzelne Zuordnungen, sondern Veränderungen von Funktionen, Vektoren, Zuständen oder ganzen Strukturen zu untersuchen. Die Funktionalanalysis bietet hierfür mit normierten Räumen, Banachräumen und Hilberträumen einen außerordentlich leistungsfähigen Rahmen [11]. Dennoch wirken Operatoren stets auf bereits definierten mathematischen Räumen. Ihre Theorie beschreibt, wie Transformationen innerhalb oder zwischen solchen Räumen verlaufen, nicht jedoch, wie der Wirkungsraum selbst entsteht.</w:t>
      </w:r>
    </w:p>
    <w:p w14:paraId="767A747A" w14:textId="77777777" w:rsidR="005B5F33" w:rsidRPr="005B5F33" w:rsidRDefault="005B5F33" w:rsidP="005B5F33">
      <w:r w:rsidRPr="005B5F33">
        <w:t>Zustandsräume und dynamische Systeme führen diese Entwicklung weiter. Ein dynamisches System beschreibt mathematische Veränderungen als Entwicklung eines Zustandes innerhalb eines vorausgesetzten Zustands- oder Phasenraumes [16]. Dadurch können Stabilität, Periodizität, Attraktoren, Bifurkationen und chaotisches Verhalten analysiert werden. Für die spätere FRZK-Rekonstruktion sind diese Begriffe unverzichtbar. Gleichzeitig enthalten sie bereits eine mathematische Ordnung, innerhalb derer unterschiedliche Zustände lokalisiert und Entwicklungen miteinander verglichen werden können.</w:t>
      </w:r>
    </w:p>
    <w:p w14:paraId="52D37570" w14:textId="77777777" w:rsidR="005B5F33" w:rsidRPr="005B5F33" w:rsidRDefault="005B5F33" w:rsidP="005B5F33">
      <w:r w:rsidRPr="005B5F33">
        <w:t>Auch der topologische Raumbegriff zeigt diese methodische Struktur besonders deutlich. Die Topologie kann räumliche Eigenschaften außerordentlich allgemein beschreiben, ohne auf konkrete Abstände oder Winkel angewiesen zu sein [9]. Dennoch beginnt sie mit einer Grundmenge und einer darauf definierten Topologie. Zusammenhang, Stetigkeit oder Konvergenz entstehen nicht aus einer vollständig voraussetzungslosen Struktur, sondern werden auf einer bereits vorhandenen mathematischen Grundlage definiert.</w:t>
      </w:r>
    </w:p>
    <w:p w14:paraId="154D331D" w14:textId="77777777" w:rsidR="005B5F33" w:rsidRPr="005B5F33" w:rsidRDefault="005B5F33" w:rsidP="005B5F33">
      <w:r w:rsidRPr="005B5F33">
        <w:t>Mit der Informationstheorie tritt eine weitere Ebene hinzu. Information lässt sich mathematisch nur dort bestimmen, wo unterscheidbare Möglichkeiten, Wahrscheinlichkeiten oder Zustandsverteilungen existieren. Entropie, wechselseitige Information und Informationsgewinn sind außerordentlich leistungsfähige Maße. Sie setzen jedoch bereits eine definierte Menge möglicher Ereignisse sowie eine Wahrscheinlichkeitsstruktur voraus. Damit liefert die Informationstheorie wichtige Werkzeuge zur Quantifizierung von Unbestimmtheit und Abhängigkeit, erklärt aber nicht die ursprüngliche Entstehung derjenigen Unterschiede, die später als Information gemessen werden.</w:t>
      </w:r>
    </w:p>
    <w:p w14:paraId="4DAEA8D1" w14:textId="77777777" w:rsidR="005B5F33" w:rsidRPr="005B5F33" w:rsidRDefault="005B5F33" w:rsidP="005B5F33">
      <w:r w:rsidRPr="005B5F33">
        <w:t xml:space="preserve">Graphen- und Netzwerktheorie ermöglichen wiederum die mathematische Beschreibung komplexer Beziehungsstrukturen. Knoten, Kanten, Wege, Cluster und Zentralitäten erlauben </w:t>
      </w:r>
      <w:r w:rsidRPr="005B5F33">
        <w:lastRenderedPageBreak/>
        <w:t>es, lokale und globale Eigenschaften relationaler Systeme zu untersuchen. Die moderne Netzwerkwissenschaft zeigt, wie aus einfachen lokalen Verknüpfungsregeln komplexe globale Strukturen entstehen können [15]. Für das FRZK ist dies ein wesentlicher Forschungsanschluss. Dennoch benötigt jedes Netzwerkmodell bereits eine Menge unterscheidbarer Knoten und eine Regel, durch die Kanten zwischen ihnen definiert werden.</w:t>
      </w:r>
    </w:p>
    <w:p w14:paraId="408F2621" w14:textId="77777777" w:rsidR="005B5F33" w:rsidRPr="005B5F33" w:rsidRDefault="005B5F33" w:rsidP="005B5F33">
      <w:r w:rsidRPr="005B5F33">
        <w:t>Ähnliches gilt für mathematische Modelle von Emergenz und Selbstorganisation. Die Synergetik beschreibt die Entstehung makroskopischer Ordnung aus dem Zusammenwirken vieler lokaler Prozesse [12]. Die Theorie dissipativer Strukturen zeigt, wie stabile Organisation fern vom thermodynamischen Gleichgewicht entstehen und dynamisch erhalten werden kann [13]. Komplexe adaptive Systeme verdeutlichen, dass globale Muster aus lokalen Regeln, Rückkopplungen und Anpassungsprozessen hervorgehen können [14]. Diese Ansätze sind für die spätere Theorieentwicklung besonders bedeutsam, weil sie zeigen, dass Ordnung nicht zwingend vollständig im Ausgangszustand enthalten oder durch eine zentrale Instanz vorgegeben sein muss.</w:t>
      </w:r>
    </w:p>
    <w:p w14:paraId="4EB68F69" w14:textId="77777777" w:rsidR="005B5F33" w:rsidRPr="005B5F33" w:rsidRDefault="005B5F33" w:rsidP="005B5F33">
      <w:r w:rsidRPr="005B5F33">
        <w:t>Trotzdem beginnt auch die mathematische Beschreibung der Emergenz regelmäßig mit bereits vorhandenen Systemelementen, Zuständen, Agenten, Feldern oder Netzwerken. Emergent sind die späteren globalen Eigenschaften, nicht aber notwendigerweise die mathematischen Grundstrukturen, innerhalb derer die Emergenz beschrieben wird. Genau an dieser Stelle wird die Forschungslücke sichtbar, die am Ende dieses Kapitels systematisch herausgearbeitet werden muss.</w:t>
      </w:r>
    </w:p>
    <w:p w14:paraId="4CA89DAA" w14:textId="77777777" w:rsidR="005B5F33" w:rsidRPr="005B5F33" w:rsidRDefault="005B5F33" w:rsidP="005B5F33">
      <w:r w:rsidRPr="005B5F33">
        <w:t xml:space="preserve">Der Aufbau von Kapitel 3.2 folgt deshalb einer bewusst gewählten Hierarchie zunehmender mathematischer Struktur. Ich beginne mit Mengen, weil jede weitere mathematische Konstruktion einen Bereich möglicher Elemente benötigt. Darauf folgen Relationen und Funktionen als Grundlage struktureller Zusammenhänge und gerichteter Zuordnungen. Algebraische Strukturen und Operatoren präzisieren anschließend die Regeln mathematischer Transformationen. Zustandsräume und Funktionalanalysis schaffen den Rahmen, in dem komplexe und </w:t>
      </w:r>
      <w:proofErr w:type="spellStart"/>
      <w:r w:rsidRPr="005B5F33">
        <w:t>unendlichdimensionale</w:t>
      </w:r>
      <w:proofErr w:type="spellEnd"/>
      <w:r w:rsidRPr="005B5F33">
        <w:t xml:space="preserve"> Zustände beschrieben werden können. Dynamische Systeme erweitern diesen Rahmen um Entwicklungen, Stabilität und Attraktoren.</w:t>
      </w:r>
    </w:p>
    <w:p w14:paraId="7BB55985" w14:textId="77777777" w:rsidR="005B5F33" w:rsidRPr="005B5F33" w:rsidRDefault="005B5F33" w:rsidP="005B5F33">
      <w:r w:rsidRPr="005B5F33">
        <w:t>Danach untersuche ich Informationstheorie, Graphen- und Netzwerktheorie sowie Metriken und Ähnlichkeitsmaße. Diese Bereiche sind für das spätere FRZK besonders wichtig, weil sie Unbestimmtheit, relationale Organisation, Distanz und Kohärenz mathematisch erfassbar machen. Den Abschluss bilden Emergenz und Selbstorganisation sowie eine zusammenführende Analyse der Grenzen bestehender mathematischer Modelle.</w:t>
      </w:r>
    </w:p>
    <w:p w14:paraId="7738508E" w14:textId="77777777" w:rsidR="005B5F33" w:rsidRPr="005B5F33" w:rsidRDefault="005B5F33" w:rsidP="005B5F33">
      <w:r w:rsidRPr="005B5F33">
        <w:t>In jedem Abschnitt verfolge ich dieselbe wissenschaftliche Fragestellung. Zunächst untersuche ich, welches mathematische Problem durch den jeweiligen Formalismus gelöst wird. Anschließend werden die notwendigen Definitionen und zentralen Eigenschaften dargestellt. Danach prüfe ich, welche Anwendungen und theoretischen Leistungen sich daraus ergeben. Schließlich analysiere ich, welche Strukturen bereits vorausgesetzt werden und welche Fragen deshalb außerhalb des jeweiligen Formalismus verbleiben.</w:t>
      </w:r>
    </w:p>
    <w:p w14:paraId="4677408F" w14:textId="77777777" w:rsidR="005B5F33" w:rsidRPr="005B5F33" w:rsidRDefault="005B5F33" w:rsidP="005B5F33">
      <w:r w:rsidRPr="005B5F33">
        <w:t>Dabei werde ich mathematische Definitionen, Sätze und Gleichungen nur dort einführen, wo sie für die spätere Herleitung tatsächlich erforderlich sind. Kapitel 3.2 soll kein allgemeines Lehrbuch der Mathematik ersetzen. Sein Zweck besteht darin, genau jene mathematischen Grundlagen zu entwickeln, die später für das Verständnis und die Prüfung des FRZK notwendig sind. Jede Gleichung erhält deshalb eine klar bestimmte Funktion innerhalb der Argumentation und wird fortlaufend über das gesamte Kapitel 3 nummeriert.</w:t>
      </w:r>
    </w:p>
    <w:p w14:paraId="67F49A38" w14:textId="77777777" w:rsidR="005B5F33" w:rsidRPr="005B5F33" w:rsidRDefault="005B5F33" w:rsidP="005B5F33">
      <w:r w:rsidRPr="005B5F33">
        <w:lastRenderedPageBreak/>
        <w:t>Die mathematischen Grundlagen erfüllen damit eine doppelte Aufgabe. Einerseits sichern sie die Anschlussfähigkeit des FRZK an die etablierte Mathematik. Andererseits machen sie sichtbar, an welcher Stelle das FRZK einen anderen theoretischen Entwicklungsweg einschlägt. Die Eigenleistung besteht später nicht darin, bekannte mathematische Begriffe umzubenennen, sondern darin, ihre Einführung in eine nachvollziehbare funktionale Rekonstruktionsfolge zu überführen.</w:t>
      </w:r>
    </w:p>
    <w:p w14:paraId="2DCD423E" w14:textId="77777777" w:rsidR="005B5F33" w:rsidRPr="005B5F33" w:rsidRDefault="005B5F33" w:rsidP="005B5F33">
      <w:r w:rsidRPr="005B5F33">
        <w:t>Die leitende Frage von Kapitel 3.2 lautet daher:</w:t>
      </w:r>
    </w:p>
    <w:p w14:paraId="36730D94" w14:textId="77777777" w:rsidR="005B5F33" w:rsidRPr="005B5F33" w:rsidRDefault="005B5F33" w:rsidP="005B5F33">
      <w:r w:rsidRPr="005B5F33">
        <w:rPr>
          <w:b/>
        </w:rPr>
        <w:t>Welche mathematischen Strukturen stehen für die Beschreibung funktionaler Organisation bereits zur Verfügung, welche Voraussetzungen enthalten sie und welche theoretische Lücke bleibt bestehen, wenn die Entstehung dieser Strukturen selbst erklärt werden soll?</w:t>
      </w:r>
    </w:p>
    <w:p w14:paraId="76DCC46C" w14:textId="77777777" w:rsidR="005B5F33" w:rsidRPr="005B5F33" w:rsidRDefault="005B5F33" w:rsidP="005B5F33">
      <w:r w:rsidRPr="005B5F33">
        <w:t>Die Beantwortung beginnt mit der elementarsten mathematischen Struktur moderner Modellbildung. Bevor Beziehungen, Funktionen, Operatoren oder Dynamiken beschrieben werden können, muss zunächst festgelegt werden, welche mathematischen Elemente überhaupt zum Gegenstandsbereich einer Theorie gehören. Damit führt die Argumentation unmittelbar zu Abschnitt 3.2.1 und zur Mengenlehre als Grundlage mathematischer Modellbildung.</w:t>
      </w:r>
    </w:p>
    <w:p w14:paraId="3844A5FA" w14:textId="77777777" w:rsidR="005B5F33" w:rsidRPr="005B5F33" w:rsidRDefault="005B5F33" w:rsidP="005B5F33">
      <w:r w:rsidRPr="005B5F33">
        <w:t>3.2.1 Mengen als Grundlage mathematischer Modellbildung</w:t>
      </w:r>
    </w:p>
    <w:p w14:paraId="3CA02B7B" w14:textId="77777777" w:rsidR="005B5F33" w:rsidRPr="005B5F33" w:rsidRDefault="005B5F33" w:rsidP="005B5F33"/>
    <w:p w14:paraId="67B0E858" w14:textId="77777777" w:rsidR="005B5F33" w:rsidRPr="005B5F33" w:rsidRDefault="005B5F33" w:rsidP="005B5F33">
      <w:r w:rsidRPr="005B5F33">
        <w:t>Die gesamte moderne Mathematik beginnt mit einer bemerkenswert einfachen Idee. Bevor Beziehungen, Funktionen, Operatoren oder Dynamiken beschrieben werden können, muss zunächst festgelegt werden, welche Objekte überhaupt betrachtet werden. Diese Zusammenfassung beliebiger mathematischer Objekte zu einer wohldefinierten Gesamtheit bildet den Gegenstand der Mengenlehre. Für nahezu alle mathematischen Disziplinen stellt sie damit den allgemeinsten formalen Ausgangspunkt dar.</w:t>
      </w:r>
    </w:p>
    <w:p w14:paraId="08CE6FEF" w14:textId="77777777" w:rsidR="005B5F33" w:rsidRPr="005B5F33" w:rsidRDefault="005B5F33" w:rsidP="005B5F33"/>
    <w:p w14:paraId="72A8CFE1" w14:textId="77777777" w:rsidR="005B5F33" w:rsidRPr="005B5F33" w:rsidRDefault="005B5F33" w:rsidP="005B5F33">
      <w:r w:rsidRPr="005B5F33">
        <w:t>Dass die Mengenlehre diese grundlegende Stellung einnimmt, ist keineswegs zufällig. Algebraische Strukturen benötigen Trägermengen, topologische Räume beruhen auf Grundmengen mit einer Topologie, Vektorräume bestehen aus Mengen von Vektoren, Graphen aus Mengen von Knoten und Kanten, dynamische Systeme aus Mengen möglicher Zustände. Selbst Wahrscheinlichkeitsräume und Informationsmaße setzen eine Menge möglicher Ereignisse voraus. Die Mengenlehre erscheint damit als die allgemeinste Sprache moderner Mathematik.</w:t>
      </w:r>
    </w:p>
    <w:p w14:paraId="513BE372" w14:textId="77777777" w:rsidR="005B5F33" w:rsidRPr="005B5F33" w:rsidRDefault="005B5F33" w:rsidP="005B5F33"/>
    <w:p w14:paraId="01917E3C" w14:textId="77777777" w:rsidR="005B5F33" w:rsidRPr="005B5F33" w:rsidRDefault="005B5F33" w:rsidP="005B5F33">
      <w:r w:rsidRPr="005B5F33">
        <w:t>Historisch wurde diese Entwicklung vor allem durch Georg Cantor begründet. Seine Arbeiten führten erstmals zu einer systematischen Untersuchung unendlicher Mengen und ihrer Mächtigkeiten und schufen damit eine einheitliche Grundlage für große Teile der modernen Mathematik (Cantor, Georg: Beiträge zur Begründung der transfiniten Mengenlehre. Mathematische Annalen, 46, 1895; 49, 1897.) [58]. Die Bedeutung dieser Arbeiten reicht weit über die Mengenlehre selbst hinaus. Erst durch die präzise mathematische Behandlung beliebiger Mengen konnten viele spätere mathematische Disziplinen ihre heutige axiomatische Form erhalten.</w:t>
      </w:r>
    </w:p>
    <w:p w14:paraId="45A473E7" w14:textId="77777777" w:rsidR="005B5F33" w:rsidRPr="005B5F33" w:rsidRDefault="005B5F33" w:rsidP="005B5F33"/>
    <w:p w14:paraId="50FF2FEC" w14:textId="77777777" w:rsidR="005B5F33" w:rsidRPr="005B5F33" w:rsidRDefault="005B5F33" w:rsidP="005B5F33">
      <w:r w:rsidRPr="005B5F33">
        <w:lastRenderedPageBreak/>
        <w:t>Eine Menge wird üblicherweise als Zusammenfassung wohldefinierter und unterscheidbarer Objekte verstanden. Besitzen zwei Objekte dieselben Eigenschaften, entscheidet allein ihre Identität darüber, ob sie als ein oder zwei Elemente betrachtet werden. Die Reihenfolge der Elemente spielt dabei keine Rolle, ebenso wenig ihre räumliche oder zeitliche Anordnung. Formal lässt sich eine Menge daher schreiben als</w:t>
      </w:r>
    </w:p>
    <w:p w14:paraId="68DE4F37" w14:textId="77777777" w:rsidR="005B5F33" w:rsidRPr="005B5F33" w:rsidRDefault="005B5F33" w:rsidP="005B5F33"/>
    <w:p w14:paraId="3391F30F" w14:textId="77777777" w:rsidR="005B5F33" w:rsidRPr="005B5F33" w:rsidRDefault="005B5F33" w:rsidP="005B5F33">
      <w:r w:rsidRPr="005B5F33">
        <w:t>M</w:t>
      </w:r>
      <w:proofErr w:type="gramStart"/>
      <w:r w:rsidRPr="005B5F33">
        <w:t>={</w:t>
      </w:r>
      <w:proofErr w:type="gramEnd"/>
      <w:r w:rsidRPr="005B5F33">
        <w:t>x</w:t>
      </w:r>
    </w:p>
    <w:p w14:paraId="01264684" w14:textId="77777777" w:rsidR="005B5F33" w:rsidRPr="005B5F33" w:rsidRDefault="005B5F33" w:rsidP="005B5F33">
      <w:r w:rsidRPr="005B5F33">
        <w:t>1</w:t>
      </w:r>
    </w:p>
    <w:p w14:paraId="346BF50B" w14:textId="77777777" w:rsidR="005B5F33" w:rsidRPr="005B5F33" w:rsidRDefault="005B5F33" w:rsidP="005B5F33">
      <w:r w:rsidRPr="005B5F33">
        <w:tab/>
        <w:t>​</w:t>
      </w:r>
    </w:p>
    <w:p w14:paraId="2CA47E97" w14:textId="77777777" w:rsidR="005B5F33" w:rsidRPr="005B5F33" w:rsidRDefault="005B5F33" w:rsidP="005B5F33"/>
    <w:p w14:paraId="3D9932CC" w14:textId="77777777" w:rsidR="005B5F33" w:rsidRPr="005B5F33" w:rsidRDefault="005B5F33" w:rsidP="005B5F33">
      <w:proofErr w:type="gramStart"/>
      <w:r w:rsidRPr="005B5F33">
        <w:t>,x</w:t>
      </w:r>
      <w:proofErr w:type="gramEnd"/>
    </w:p>
    <w:p w14:paraId="393E8654" w14:textId="77777777" w:rsidR="005B5F33" w:rsidRPr="005B5F33" w:rsidRDefault="005B5F33" w:rsidP="005B5F33">
      <w:r w:rsidRPr="005B5F33">
        <w:t>2</w:t>
      </w:r>
    </w:p>
    <w:p w14:paraId="2EB407F4" w14:textId="77777777" w:rsidR="005B5F33" w:rsidRPr="005B5F33" w:rsidRDefault="005B5F33" w:rsidP="005B5F33">
      <w:r w:rsidRPr="005B5F33">
        <w:tab/>
        <w:t>​</w:t>
      </w:r>
    </w:p>
    <w:p w14:paraId="4BA1E166" w14:textId="77777777" w:rsidR="005B5F33" w:rsidRPr="005B5F33" w:rsidRDefault="005B5F33" w:rsidP="005B5F33"/>
    <w:p w14:paraId="1C50E404" w14:textId="77777777" w:rsidR="005B5F33" w:rsidRPr="005B5F33" w:rsidRDefault="005B5F33" w:rsidP="005B5F33">
      <w:proofErr w:type="gramStart"/>
      <w:r w:rsidRPr="005B5F33">
        <w:t>,…</w:t>
      </w:r>
      <w:proofErr w:type="gramEnd"/>
      <w:r w:rsidRPr="005B5F33">
        <w:t>,x</w:t>
      </w:r>
    </w:p>
    <w:p w14:paraId="66483EC0" w14:textId="77777777" w:rsidR="005B5F33" w:rsidRPr="005B5F33" w:rsidRDefault="005B5F33" w:rsidP="005B5F33">
      <w:r w:rsidRPr="005B5F33">
        <w:t>n</w:t>
      </w:r>
    </w:p>
    <w:p w14:paraId="7C9C28A8" w14:textId="77777777" w:rsidR="005B5F33" w:rsidRPr="005B5F33" w:rsidRDefault="005B5F33" w:rsidP="005B5F33">
      <w:r w:rsidRPr="005B5F33">
        <w:tab/>
        <w:t>​</w:t>
      </w:r>
    </w:p>
    <w:p w14:paraId="0DD0BE3A" w14:textId="77777777" w:rsidR="005B5F33" w:rsidRPr="005B5F33" w:rsidRDefault="005B5F33" w:rsidP="005B5F33"/>
    <w:p w14:paraId="1C1E8107" w14:textId="77777777" w:rsidR="005B5F33" w:rsidRPr="005B5F33" w:rsidRDefault="005B5F33" w:rsidP="005B5F33">
      <w:r w:rsidRPr="005B5F33">
        <w:t>}.</w:t>
      </w:r>
    </w:p>
    <w:p w14:paraId="5948A7BB" w14:textId="77777777" w:rsidR="005B5F33" w:rsidRPr="005B5F33" w:rsidRDefault="005B5F33" w:rsidP="005B5F33">
      <w:r w:rsidRPr="005B5F33">
        <w:t>(3.3)</w:t>
      </w:r>
    </w:p>
    <w:p w14:paraId="5357A7FE" w14:textId="77777777" w:rsidR="005B5F33" w:rsidRPr="005B5F33" w:rsidRDefault="005B5F33" w:rsidP="005B5F33"/>
    <w:p w14:paraId="64D4AD2A" w14:textId="77777777" w:rsidR="005B5F33" w:rsidRPr="005B5F33" w:rsidRDefault="005B5F33" w:rsidP="005B5F33">
      <w:r w:rsidRPr="005B5F33">
        <w:t>Word-</w:t>
      </w:r>
      <w:proofErr w:type="spellStart"/>
      <w:r w:rsidRPr="005B5F33">
        <w:t>LaTeX</w:t>
      </w:r>
      <w:proofErr w:type="spellEnd"/>
      <w:r w:rsidRPr="005B5F33">
        <w:t>: M=\{x_</w:t>
      </w:r>
      <w:proofErr w:type="gramStart"/>
      <w:r w:rsidRPr="005B5F33">
        <w:t>1,x</w:t>
      </w:r>
      <w:proofErr w:type="gramEnd"/>
      <w:r w:rsidRPr="005B5F33">
        <w:t>_2,\</w:t>
      </w:r>
      <w:proofErr w:type="spellStart"/>
      <w:r w:rsidRPr="005B5F33">
        <w:t>ldots,x_n</w:t>
      </w:r>
      <w:proofErr w:type="spellEnd"/>
      <w:r w:rsidRPr="005B5F33">
        <w:t>\}</w:t>
      </w:r>
    </w:p>
    <w:p w14:paraId="4E0401B1" w14:textId="77777777" w:rsidR="005B5F33" w:rsidRPr="005B5F33" w:rsidRDefault="005B5F33" w:rsidP="005B5F33"/>
    <w:p w14:paraId="0AC1D08D" w14:textId="77777777" w:rsidR="005B5F33" w:rsidRPr="005B5F33" w:rsidRDefault="005B5F33" w:rsidP="005B5F33">
      <w:r w:rsidRPr="005B5F33">
        <w:t xml:space="preserve">Gleichung (3.3) beschreibt lediglich eine Sammlung von Elementen. Zwischen den einzelnen Elementen besteht zunächst keinerlei mathematisch definierte Beziehung. Insbesondere enthält die Mengenstruktur weder Abstände noch Nachbarschaften, weder Richtungen noch Transformationen. Eine Menge beantwortet </w:t>
      </w:r>
      <w:proofErr w:type="gramStart"/>
      <w:r w:rsidRPr="005B5F33">
        <w:t>ausschließlich die Frage</w:t>
      </w:r>
      <w:proofErr w:type="gramEnd"/>
      <w:r w:rsidRPr="005B5F33">
        <w:t>, welche Elemente zum betrachteten Gegenstandsbereich gehören.</w:t>
      </w:r>
    </w:p>
    <w:p w14:paraId="486A5E41" w14:textId="77777777" w:rsidR="005B5F33" w:rsidRPr="005B5F33" w:rsidRDefault="005B5F33" w:rsidP="005B5F33"/>
    <w:p w14:paraId="33AEC3D3" w14:textId="77777777" w:rsidR="005B5F33" w:rsidRPr="005B5F33" w:rsidRDefault="005B5F33" w:rsidP="005B5F33">
      <w:r w:rsidRPr="005B5F33">
        <w:t>Diese scheinbare Einfachheit besitzt erhebliche methodische Konsequenzen. Nahezu jede weiterführende mathematische Struktur entsteht dadurch, dass einer Menge zusätzliche Eigenschaften zugeordnet werden. Wird eine Relation eingeführt, entstehen Ordnungs- oder Äquivalenzstrukturen. Wird eine Verknüpfung definiert, entstehen algebraische Systeme. Werden offene Mengen ausgezeichnet, entsteht eine Topologie. Erst mit solchen zusätzlichen Strukturen beginnt die eigentliche mathematische Organisation.</w:t>
      </w:r>
    </w:p>
    <w:p w14:paraId="529B31D2" w14:textId="77777777" w:rsidR="005B5F33" w:rsidRPr="005B5F33" w:rsidRDefault="005B5F33" w:rsidP="005B5F33"/>
    <w:p w14:paraId="26D319A9" w14:textId="77777777" w:rsidR="005B5F33" w:rsidRPr="005B5F33" w:rsidRDefault="005B5F33" w:rsidP="005B5F33">
      <w:r w:rsidRPr="005B5F33">
        <w:t xml:space="preserve">Gerade deshalb ist die Mengenlehre für das FRZK von besonderem Interesse. Sie markiert den frühestmöglichen Punkt, an dem mathematische Objekte überhaupt gemeinsam betrachtet werden können. Gleichzeitig zeigt sich hier bereits die erste grundlegende Grenze </w:t>
      </w:r>
      <w:r w:rsidRPr="005B5F33">
        <w:lastRenderedPageBreak/>
        <w:t>der klassischen Mathematik. Die Mengenlehre beantwortet nicht die Frage, wodurch Elemente überhaupt unterscheidbar werden. Sie setzt diese Unterscheidbarkeit vielmehr bereits voraus.</w:t>
      </w:r>
    </w:p>
    <w:p w14:paraId="0B8C301B" w14:textId="77777777" w:rsidR="005B5F33" w:rsidRPr="005B5F33" w:rsidRDefault="005B5F33" w:rsidP="005B5F33"/>
    <w:p w14:paraId="1C1E28C5" w14:textId="77777777" w:rsidR="005B5F33" w:rsidRPr="005B5F33" w:rsidRDefault="005B5F33" w:rsidP="005B5F33">
      <w:r w:rsidRPr="005B5F33">
        <w:t>Dieses Problem bleibt häufig verborgen, weil mathematische Anwendungen meist mit bereits bekannten Objekten beginnen. Zahlen, Punkte, Funktionen oder Zustände lassen sich problemlos zu Mengen zusammenfassen. Für eine Theorie, welche die Entstehung mathematischer Organisation selbst untersuchen möchte, genügt dies jedoch nicht. Die Existenz unterscheidbarer Elemente darf dort gerade nicht als selbstverständlich angenommen werden.</w:t>
      </w:r>
    </w:p>
    <w:p w14:paraId="4C0EC071" w14:textId="77777777" w:rsidR="005B5F33" w:rsidRPr="005B5F33" w:rsidRDefault="005B5F33" w:rsidP="005B5F33"/>
    <w:p w14:paraId="6CF995B3" w14:textId="77777777" w:rsidR="005B5F33" w:rsidRPr="005B5F33" w:rsidRDefault="005B5F33" w:rsidP="005B5F33">
      <w:r w:rsidRPr="005B5F33">
        <w:t xml:space="preserve">Die axiomatische Mengenlehre macht diese Voraussetzung besonders deutlich. In der heute verwendeten </w:t>
      </w:r>
      <w:proofErr w:type="spellStart"/>
      <w:r w:rsidRPr="005B5F33">
        <w:t>Zermelo</w:t>
      </w:r>
      <w:proofErr w:type="spellEnd"/>
      <w:r w:rsidRPr="005B5F33">
        <w:t xml:space="preserve">-Fraenkel-Mengenlehre mit Auswahlaxiom (ZFC) werden Mengen nicht konstruktiv aus funktionalen Prozessen erzeugt, sondern durch Axiome charakterisiert, welche ihre Existenz und ihre zulässigen Bildungsoperationen festlegen (Fraenkel, Abraham A.; Bar-Hillel, </w:t>
      </w:r>
      <w:proofErr w:type="spellStart"/>
      <w:r w:rsidRPr="005B5F33">
        <w:t>Yehoshua</w:t>
      </w:r>
      <w:proofErr w:type="spellEnd"/>
      <w:r w:rsidRPr="005B5F33">
        <w:t xml:space="preserve">; Levy, </w:t>
      </w:r>
      <w:proofErr w:type="spellStart"/>
      <w:r w:rsidRPr="005B5F33">
        <w:t>Azriel</w:t>
      </w:r>
      <w:proofErr w:type="spellEnd"/>
      <w:r w:rsidRPr="005B5F33">
        <w:t xml:space="preserve">: Foundations </w:t>
      </w:r>
      <w:proofErr w:type="spellStart"/>
      <w:r w:rsidRPr="005B5F33">
        <w:t>of</w:t>
      </w:r>
      <w:proofErr w:type="spellEnd"/>
      <w:r w:rsidRPr="005B5F33">
        <w:t xml:space="preserve"> Set Theory. Amsterdam: North-Holland, 1973.) [59]. Dadurch entsteht ein außerordentlich leistungsfähiges und konsistentes Fundament der Mathematik. Gleichzeitig werden Mengen selbst als primitive mathematische Objekte behandelt.</w:t>
      </w:r>
    </w:p>
    <w:p w14:paraId="3DF0EE63" w14:textId="77777777" w:rsidR="005B5F33" w:rsidRPr="005B5F33" w:rsidRDefault="005B5F33" w:rsidP="005B5F33"/>
    <w:p w14:paraId="5EF61744" w14:textId="77777777" w:rsidR="005B5F33" w:rsidRPr="005B5F33" w:rsidRDefault="005B5F33" w:rsidP="005B5F33">
      <w:r w:rsidRPr="005B5F33">
        <w:t>Für den weiteren Aufbau dieser Dissertation ist diese Unterscheidung entscheidend. Das FRZK übernimmt die Mengenlehre nicht als konkurrierendes Fundament der Mathematik, sondern als bereits vorhandenes mathematisches Werkzeug. Die Frage lautet daher nicht, ob Mengen mathematisch sinnvoll definiert werden können. Diese Frage ist seit langem beantwortet. Entscheidend ist vielmehr, ob Mengen selbst bereits die allgemeinste beschreibbare Organisationsform darstellen oder ob ihnen funktionale Voraussetzungen vorausgehen.</w:t>
      </w:r>
    </w:p>
    <w:p w14:paraId="21E77A99" w14:textId="77777777" w:rsidR="005B5F33" w:rsidRPr="005B5F33" w:rsidRDefault="005B5F33" w:rsidP="005B5F33"/>
    <w:p w14:paraId="485712D4" w14:textId="77777777" w:rsidR="005B5F33" w:rsidRPr="005B5F33" w:rsidRDefault="005B5F33" w:rsidP="005B5F33">
      <w:r w:rsidRPr="005B5F33">
        <w:t>Eine erste Überlegung betrifft dabei die Identität einzelner Elemente. In der Mengenlehre gelten zwei Elemente entweder als identisch oder verschieden. Diese Unterscheidung erscheint selbstverständlich, setzt jedoch bereits voraus, dass Vergleichbarkeit überhaupt möglich ist. Ohne ein Kriterium der Unterscheidbarkeit verliert die Definition einer Menge ihren Inhalt. Damit wird deutlich, dass die Mengenlehre auf einer logisch noch allgemeineren Fähigkeit beruht: der Möglichkeit, Unterschiede überhaupt feststellen zu können.</w:t>
      </w:r>
    </w:p>
    <w:p w14:paraId="4F7A2149" w14:textId="77777777" w:rsidR="005B5F33" w:rsidRPr="005B5F33" w:rsidRDefault="005B5F33" w:rsidP="005B5F33"/>
    <w:p w14:paraId="1B5BD84B" w14:textId="77777777" w:rsidR="005B5F33" w:rsidRPr="005B5F33" w:rsidRDefault="005B5F33" w:rsidP="005B5F33">
      <w:r w:rsidRPr="005B5F33">
        <w:t>Aus Sicht des FRZK besitzt diese Beobachtung erhebliche Bedeutung. Funktionale Organisation beginnt möglicherweise nicht mit einer Menge bereits vorhandener Elemente, sondern mit der Möglichkeit, Unterschiede hervorzubringen oder aufrechtzuerhalten. Erst wenn Unterschiede reproduzierbar bestehen, lassen sich daraus identifizierbare Elemente bilden, die anschließend zu Mengen zusammengefasst werden können. Mengen erscheinen dann nicht mehr als erste mathematische Struktur, sondern bereits als Ergebnis einer vorhergehenden funktionalen Differenzbildung.</w:t>
      </w:r>
    </w:p>
    <w:p w14:paraId="2D8588DE" w14:textId="77777777" w:rsidR="005B5F33" w:rsidRPr="005B5F33" w:rsidRDefault="005B5F33" w:rsidP="005B5F33"/>
    <w:p w14:paraId="76E07B65" w14:textId="77777777" w:rsidR="005B5F33" w:rsidRPr="005B5F33" w:rsidRDefault="005B5F33" w:rsidP="005B5F33">
      <w:r w:rsidRPr="005B5F33">
        <w:lastRenderedPageBreak/>
        <w:t>Damit wird zugleich verständlich, weshalb Kapitel 3.2 noch keine eigene Theorie entwickelt. Die Mengenlehre liefert den mathematischen Referenzpunkt, an dem später geprüft werden kann, ob die funktionale Rekonstruktion tatsächlich zu denselben oder zu allgemeineren Strukturen führt. Würde das FRZK bereits an dieser Stelle eigene Mengenbegriffe einführen, wäre eine saubere wissenschaftliche Trennung zwischen Forschungsstand und Eigenleistung nicht mehr möglich.</w:t>
      </w:r>
    </w:p>
    <w:p w14:paraId="1CEACE3A" w14:textId="77777777" w:rsidR="005B5F33" w:rsidRPr="005B5F33" w:rsidRDefault="005B5F33" w:rsidP="005B5F33"/>
    <w:p w14:paraId="76F63659" w14:textId="77777777" w:rsidR="005B5F33" w:rsidRPr="005B5F33" w:rsidRDefault="005B5F33" w:rsidP="005B5F33">
      <w:r w:rsidRPr="005B5F33">
        <w:t>Die Mengenlehre erfüllt deshalb innerhalb dieser Arbeit eine doppelte Funktion. Einerseits bildet sie den Ausgangspunkt nahezu aller modernen mathematischen Formalismen. Andererseits markiert sie die erste Stelle, an der sichtbar wird, welche Voraussetzungen von der klassischen Mathematik bereits stillschweigend übernommen werden. Gerade diese Voraussetzungen bilden den Ausgangspunkt der späteren axiomatischen Rekonstruktion.</w:t>
      </w:r>
    </w:p>
    <w:p w14:paraId="5E8FE5C6" w14:textId="77777777" w:rsidR="005B5F33" w:rsidRPr="005B5F33" w:rsidRDefault="005B5F33" w:rsidP="005B5F33"/>
    <w:p w14:paraId="14584BCF" w14:textId="741D0662" w:rsidR="00670F28" w:rsidRPr="00670F28" w:rsidRDefault="005B5F33" w:rsidP="00670F28">
      <w:pPr>
        <w:rPr>
          <w:b/>
        </w:rPr>
      </w:pPr>
      <w:r w:rsidRPr="005B5F33">
        <w:t>Im nächsten Abschnitt wird untersucht, wie aus Mengen durch die Einführung mathematischer Beziehungen strukturierte Systeme entstehen. Damit rücken Relationen als erste Organisationsform zwischen Elementen in den Mittelpunkt der Betrachtung.</w:t>
      </w:r>
      <w:r w:rsidR="00670F28" w:rsidRPr="00670F28">
        <w:rPr>
          <w:rFonts w:ascii="Times New Roman" w:hAnsi="Times New Roman" w:cs="Times New Roman"/>
          <w:sz w:val="36"/>
          <w:szCs w:val="36"/>
        </w:rPr>
        <w:t xml:space="preserve"> </w:t>
      </w:r>
      <w:r w:rsidR="00670F28" w:rsidRPr="00670F28">
        <w:rPr>
          <w:b/>
        </w:rPr>
        <w:t>3.2.2 Relationen als mathematische Beschreibung struktureller Zusammenhänge</w:t>
      </w:r>
    </w:p>
    <w:p w14:paraId="1A610BC2" w14:textId="77777777" w:rsidR="00670F28" w:rsidRPr="00670F28" w:rsidRDefault="00670F28" w:rsidP="00670F28">
      <w:r w:rsidRPr="00670F28">
        <w:t>Mit der Einführung einer Menge ist zunächst nur festgelegt, welche Elemente innerhalb einer mathematischen Betrachtung berücksichtigt werden. Eine Menge besitzt dadurch jedoch noch keine innere Organisation. Ihre Elemente stehen nicht automatisch in einer bestimmten Ordnung, weisen keine mathematisch festgelegte Nachbarschaft auf und bilden noch keine gerichteten oder ungerichteten Zusammenhänge. Soll aus einer bloßen Gesamtheit unterscheidbarer Elemente eine Struktur entstehen, muss daher zusätzlich beschrieben werden, welche Elemente miteinander verbunden sind und welche Art von Zusammenhang zwischen ihnen besteht. Genau diese Aufgabe übernimmt der mathematische Relationsbegriff.</w:t>
      </w:r>
    </w:p>
    <w:p w14:paraId="180CD6DD" w14:textId="77777777" w:rsidR="00670F28" w:rsidRPr="00670F28" w:rsidRDefault="00670F28" w:rsidP="00670F28">
      <w:r w:rsidRPr="00670F28">
        <w:t>Für die weitere Entwicklung meiner Argumentation ist dieser Übergang grundlegend. Die Mengenlehre stellt einen Bereich unterscheidbarer Elemente bereit. Erst Relationen ermöglichen es jedoch, innerhalb dieses Bereichs Gleichheit, Ordnung, Zugehörigkeit, Nachbarschaft, Vergleichbarkeit oder Abhängigkeit mathematisch zu formulieren. Damit verlagert sich der Blick erstmals von den einzelnen Elementen auf deren Zusammenhang.</w:t>
      </w:r>
    </w:p>
    <w:p w14:paraId="3F9B9767" w14:textId="77777777" w:rsidR="00670F28" w:rsidRPr="00670F28" w:rsidRDefault="00670F28" w:rsidP="00670F28">
      <w:r w:rsidRPr="00670F28">
        <w:t xml:space="preserve">Herbert B. </w:t>
      </w:r>
      <w:proofErr w:type="spellStart"/>
      <w:r w:rsidRPr="00670F28">
        <w:t>Enderton</w:t>
      </w:r>
      <w:proofErr w:type="spellEnd"/>
      <w:r w:rsidRPr="00670F28">
        <w:t xml:space="preserve"> beschreibt Relationen im Rahmen der Mengenlehre als spezielle Mengen geordneter Paare (</w:t>
      </w:r>
      <w:proofErr w:type="spellStart"/>
      <w:r w:rsidRPr="00670F28">
        <w:t>Enderton</w:t>
      </w:r>
      <w:proofErr w:type="spellEnd"/>
      <w:r w:rsidRPr="00670F28">
        <w:t xml:space="preserve">, Herbert B.: </w:t>
      </w:r>
      <w:r w:rsidRPr="00670F28">
        <w:rPr>
          <w:i/>
          <w:iCs/>
        </w:rPr>
        <w:t xml:space="preserve">Elements </w:t>
      </w:r>
      <w:proofErr w:type="spellStart"/>
      <w:r w:rsidRPr="00670F28">
        <w:rPr>
          <w:i/>
          <w:iCs/>
        </w:rPr>
        <w:t>of</w:t>
      </w:r>
      <w:proofErr w:type="spellEnd"/>
      <w:r w:rsidRPr="00670F28">
        <w:rPr>
          <w:i/>
          <w:iCs/>
        </w:rPr>
        <w:t xml:space="preserve"> Set Theory</w:t>
      </w:r>
      <w:r w:rsidRPr="00670F28">
        <w:t xml:space="preserve">. New York: Academic Press, </w:t>
      </w:r>
      <w:proofErr w:type="gramStart"/>
      <w:r w:rsidRPr="00670F28">
        <w:t>1977.)[</w:t>
      </w:r>
      <w:proofErr w:type="gramEnd"/>
      <w:r w:rsidRPr="00670F28">
        <w:t>27] Diese Definition besitzt den Vorteil, dass der Relationsbegriff vollständig in die mengentheoretische Grundstruktur eingebettet werden kann. Für zwei Mengen AAA und BBB wird eine binäre Relation RRR als Teilmenge ihres kartesischen Produktes definiert:</w:t>
      </w:r>
    </w:p>
    <w:p w14:paraId="4F0C3052" w14:textId="77777777" w:rsidR="00670F28" w:rsidRPr="00670F28" w:rsidRDefault="00670F28" w:rsidP="00670F28">
      <w:r w:rsidRPr="00670F28">
        <w:t>R</w:t>
      </w:r>
      <w:r w:rsidRPr="00670F28">
        <w:rPr>
          <w:rFonts w:ascii="Cambria Math" w:hAnsi="Cambria Math" w:cs="Cambria Math"/>
        </w:rPr>
        <w:t>⊆</w:t>
      </w:r>
      <w:r w:rsidRPr="00670F28">
        <w:t>A×</w:t>
      </w:r>
      <w:proofErr w:type="gramStart"/>
      <w:r w:rsidRPr="00670F28">
        <w:t>B.(</w:t>
      </w:r>
      <w:proofErr w:type="gramEnd"/>
      <w:r w:rsidRPr="00670F28">
        <w:t>3.4)R\</w:t>
      </w:r>
      <w:proofErr w:type="spellStart"/>
      <w:r w:rsidRPr="00670F28">
        <w:t>subseteq</w:t>
      </w:r>
      <w:proofErr w:type="spellEnd"/>
      <w:r w:rsidRPr="00670F28">
        <w:t xml:space="preserve"> A\</w:t>
      </w:r>
      <w:proofErr w:type="spellStart"/>
      <w:r w:rsidRPr="00670F28">
        <w:t>times</w:t>
      </w:r>
      <w:proofErr w:type="spellEnd"/>
      <w:r w:rsidRPr="00670F28">
        <w:t xml:space="preserve"> B. \tag{3.4}R</w:t>
      </w:r>
      <w:r w:rsidRPr="00670F28">
        <w:rPr>
          <w:rFonts w:ascii="Cambria Math" w:hAnsi="Cambria Math" w:cs="Cambria Math"/>
        </w:rPr>
        <w:t>⊆</w:t>
      </w:r>
      <w:r w:rsidRPr="00670F28">
        <w:t xml:space="preserve">A×B.(3.4) </w:t>
      </w:r>
    </w:p>
    <w:p w14:paraId="21A694D4" w14:textId="77777777" w:rsidR="00670F28" w:rsidRPr="00670F28" w:rsidRDefault="00670F28" w:rsidP="00670F28">
      <w:r w:rsidRPr="00670F28">
        <w:rPr>
          <w:b/>
        </w:rPr>
        <w:t>Word-</w:t>
      </w:r>
      <w:proofErr w:type="spellStart"/>
      <w:r w:rsidRPr="00670F28">
        <w:rPr>
          <w:b/>
        </w:rPr>
        <w:t>LaTeX</w:t>
      </w:r>
      <w:proofErr w:type="spellEnd"/>
      <w:r w:rsidRPr="00670F28">
        <w:rPr>
          <w:b/>
        </w:rPr>
        <w:t>:</w:t>
      </w:r>
      <w:r w:rsidRPr="00670F28">
        <w:t xml:space="preserve"> R\</w:t>
      </w:r>
      <w:proofErr w:type="spellStart"/>
      <w:r w:rsidRPr="00670F28">
        <w:t>subseteq</w:t>
      </w:r>
      <w:proofErr w:type="spellEnd"/>
      <w:r w:rsidRPr="00670F28">
        <w:t xml:space="preserve"> A\</w:t>
      </w:r>
      <w:proofErr w:type="spellStart"/>
      <w:r w:rsidRPr="00670F28">
        <w:t>times</w:t>
      </w:r>
      <w:proofErr w:type="spellEnd"/>
      <w:r w:rsidRPr="00670F28">
        <w:t xml:space="preserve"> B</w:t>
      </w:r>
    </w:p>
    <w:p w14:paraId="0EA85718" w14:textId="77777777" w:rsidR="00670F28" w:rsidRPr="00670F28" w:rsidRDefault="00670F28" w:rsidP="00670F28">
      <w:r w:rsidRPr="00670F28">
        <w:t>Das kartesische Produkt A×BA\</w:t>
      </w:r>
      <w:proofErr w:type="spellStart"/>
      <w:r w:rsidRPr="00670F28">
        <w:t>times</w:t>
      </w:r>
      <w:proofErr w:type="spellEnd"/>
      <w:r w:rsidRPr="00670F28">
        <w:t xml:space="preserve"> BA×B enthält sämtliche geordneten Paare, deren erstes Element aus AAA und deren zweites Element aus BBB stammt. Die Relation RRR wählt aus dieser Gesamtheit genau diejenigen Paare aus, zwischen denen der jeweils gemeinte mathematische Zusammenhang bestehen soll. Bereits an dieser Stelle zeigt sich, dass eine Relation keine zusätzliche Substanz zwischen zwei Elementen einführt. Sie bestimmt </w:t>
      </w:r>
      <w:r w:rsidRPr="00670F28">
        <w:lastRenderedPageBreak/>
        <w:t>vielmehr, welche geordneten Paare innerhalb eines festgelegten Zusammenhangs als zugehörig gelten.</w:t>
      </w:r>
    </w:p>
    <w:p w14:paraId="6B21F188" w14:textId="77777777" w:rsidR="00670F28" w:rsidRPr="00670F28" w:rsidRDefault="00670F28" w:rsidP="00670F28">
      <w:r w:rsidRPr="00670F28">
        <w:t xml:space="preserve">Von einer Relation auf einer Menge AAA wird gesprochen, wenn Ausgangs- und Zielmenge identisch </w:t>
      </w:r>
      <w:proofErr w:type="gramStart"/>
      <w:r w:rsidRPr="00670F28">
        <w:t>sind</w:t>
      </w:r>
      <w:proofErr w:type="gramEnd"/>
      <w:r w:rsidRPr="00670F28">
        <w:t>:</w:t>
      </w:r>
    </w:p>
    <w:p w14:paraId="103BE8FE" w14:textId="77777777" w:rsidR="00670F28" w:rsidRPr="00670F28" w:rsidRDefault="00670F28" w:rsidP="00670F28">
      <w:r w:rsidRPr="00670F28">
        <w:t>R</w:t>
      </w:r>
      <w:r w:rsidRPr="00670F28">
        <w:rPr>
          <w:rFonts w:ascii="Cambria Math" w:hAnsi="Cambria Math" w:cs="Cambria Math"/>
        </w:rPr>
        <w:t>⊆</w:t>
      </w:r>
      <w:r w:rsidRPr="00670F28">
        <w:t>A×</w:t>
      </w:r>
      <w:proofErr w:type="gramStart"/>
      <w:r w:rsidRPr="00670F28">
        <w:t>A.(</w:t>
      </w:r>
      <w:proofErr w:type="gramEnd"/>
      <w:r w:rsidRPr="00670F28">
        <w:t>3.5)R\</w:t>
      </w:r>
      <w:proofErr w:type="spellStart"/>
      <w:r w:rsidRPr="00670F28">
        <w:t>subseteq</w:t>
      </w:r>
      <w:proofErr w:type="spellEnd"/>
      <w:r w:rsidRPr="00670F28">
        <w:t xml:space="preserve"> A\</w:t>
      </w:r>
      <w:proofErr w:type="spellStart"/>
      <w:r w:rsidRPr="00670F28">
        <w:t>times</w:t>
      </w:r>
      <w:proofErr w:type="spellEnd"/>
      <w:r w:rsidRPr="00670F28">
        <w:t xml:space="preserve"> A. \tag{3.5}R</w:t>
      </w:r>
      <w:r w:rsidRPr="00670F28">
        <w:rPr>
          <w:rFonts w:ascii="Cambria Math" w:hAnsi="Cambria Math" w:cs="Cambria Math"/>
        </w:rPr>
        <w:t>⊆</w:t>
      </w:r>
      <w:r w:rsidRPr="00670F28">
        <w:t xml:space="preserve">A×A.(3.5) </w:t>
      </w:r>
    </w:p>
    <w:p w14:paraId="6566120B" w14:textId="77777777" w:rsidR="00670F28" w:rsidRPr="00670F28" w:rsidRDefault="00670F28" w:rsidP="00670F28">
      <w:r w:rsidRPr="00670F28">
        <w:rPr>
          <w:b/>
        </w:rPr>
        <w:t>Word-</w:t>
      </w:r>
      <w:proofErr w:type="spellStart"/>
      <w:r w:rsidRPr="00670F28">
        <w:rPr>
          <w:b/>
        </w:rPr>
        <w:t>LaTeX</w:t>
      </w:r>
      <w:proofErr w:type="spellEnd"/>
      <w:r w:rsidRPr="00670F28">
        <w:rPr>
          <w:b/>
        </w:rPr>
        <w:t>:</w:t>
      </w:r>
      <w:r w:rsidRPr="00670F28">
        <w:t xml:space="preserve"> R\</w:t>
      </w:r>
      <w:proofErr w:type="spellStart"/>
      <w:r w:rsidRPr="00670F28">
        <w:t>subseteq</w:t>
      </w:r>
      <w:proofErr w:type="spellEnd"/>
      <w:r w:rsidRPr="00670F28">
        <w:t xml:space="preserve"> A\</w:t>
      </w:r>
      <w:proofErr w:type="spellStart"/>
      <w:r w:rsidRPr="00670F28">
        <w:t>times</w:t>
      </w:r>
      <w:proofErr w:type="spellEnd"/>
      <w:r w:rsidRPr="00670F28">
        <w:t xml:space="preserve"> A</w:t>
      </w:r>
    </w:p>
    <w:p w14:paraId="17CF0B90" w14:textId="77777777" w:rsidR="00670F28" w:rsidRPr="00670F28" w:rsidRDefault="00670F28" w:rsidP="00670F28">
      <w:r w:rsidRPr="00670F28">
        <w:t xml:space="preserve">Damit können Beziehungen zwischen Elementen derselben Grundmenge beschrieben werden. Beispiele sind Gleichheitsbeziehungen, Größenordnungen, Teilbarkeitsrelationen oder Nachbarschaften. In allen diesen Fällen ist nicht mehr nur entscheidend, dass die Elemente vorhanden sind. Entscheidend wird vielmehr, wie sie innerhalb der Relation </w:t>
      </w:r>
      <w:proofErr w:type="gramStart"/>
      <w:r w:rsidRPr="00670F28">
        <w:t>zueinander stehen</w:t>
      </w:r>
      <w:proofErr w:type="gramEnd"/>
      <w:r w:rsidRPr="00670F28">
        <w:t>.</w:t>
      </w:r>
    </w:p>
    <w:p w14:paraId="7CFB4570" w14:textId="77777777" w:rsidR="00670F28" w:rsidRPr="00670F28" w:rsidRDefault="00670F28" w:rsidP="00670F28">
      <w:r w:rsidRPr="00670F28">
        <w:t>Für ein geordnetes Paar (</w:t>
      </w:r>
      <w:proofErr w:type="spellStart"/>
      <w:proofErr w:type="gramStart"/>
      <w:r w:rsidRPr="00670F28">
        <w:t>a,b</w:t>
      </w:r>
      <w:proofErr w:type="spellEnd"/>
      <w:proofErr w:type="gramEnd"/>
      <w:r w:rsidRPr="00670F28">
        <w:t>)(</w:t>
      </w:r>
      <w:proofErr w:type="spellStart"/>
      <w:r w:rsidRPr="00670F28">
        <w:t>a,b</w:t>
      </w:r>
      <w:proofErr w:type="spellEnd"/>
      <w:r w:rsidRPr="00670F28">
        <w:t>)(</w:t>
      </w:r>
      <w:proofErr w:type="spellStart"/>
      <w:r w:rsidRPr="00670F28">
        <w:t>a,b</w:t>
      </w:r>
      <w:proofErr w:type="spellEnd"/>
      <w:r w:rsidRPr="00670F28">
        <w:t xml:space="preserve">) wird die Zugehörigkeit zur Relation üblicherweise durch die verkürzte Schreibweise </w:t>
      </w:r>
      <w:proofErr w:type="spellStart"/>
      <w:r w:rsidRPr="00670F28">
        <w:t>aRbaRbaRb</w:t>
      </w:r>
      <w:proofErr w:type="spellEnd"/>
      <w:r w:rsidRPr="00670F28">
        <w:t xml:space="preserve"> dargestellt:</w:t>
      </w:r>
    </w:p>
    <w:p w14:paraId="4EA3C762" w14:textId="77777777" w:rsidR="00670F28" w:rsidRPr="00670F28" w:rsidRDefault="00670F28" w:rsidP="00670F28">
      <w:proofErr w:type="spellStart"/>
      <w:r w:rsidRPr="00670F28">
        <w:t>aRb</w:t>
      </w:r>
      <w:proofErr w:type="spellEnd"/>
      <w:r w:rsidRPr="00670F28">
        <w:rPr>
          <w:rFonts w:ascii="Cambria Math" w:hAnsi="Cambria Math" w:cs="Cambria Math"/>
        </w:rPr>
        <w:t>⟺</w:t>
      </w:r>
      <w:r w:rsidRPr="00670F28">
        <w:t>(</w:t>
      </w:r>
      <w:proofErr w:type="spellStart"/>
      <w:proofErr w:type="gramStart"/>
      <w:r w:rsidRPr="00670F28">
        <w:t>a,b</w:t>
      </w:r>
      <w:proofErr w:type="spellEnd"/>
      <w:proofErr w:type="gramEnd"/>
      <w:r w:rsidRPr="00670F28">
        <w:t>)</w:t>
      </w:r>
      <w:r w:rsidRPr="00670F28">
        <w:rPr>
          <w:rFonts w:ascii="Cambria Math" w:hAnsi="Cambria Math" w:cs="Cambria Math"/>
        </w:rPr>
        <w:t>∈</w:t>
      </w:r>
      <w:r w:rsidRPr="00670F28">
        <w:t>R.(3.6)</w:t>
      </w:r>
      <w:proofErr w:type="spellStart"/>
      <w:r w:rsidRPr="00670F28">
        <w:t>aRb</w:t>
      </w:r>
      <w:proofErr w:type="spellEnd"/>
      <w:r w:rsidRPr="00670F28">
        <w:t>\</w:t>
      </w:r>
      <w:proofErr w:type="spellStart"/>
      <w:r w:rsidRPr="00670F28">
        <w:t>Longleftrightarrow</w:t>
      </w:r>
      <w:proofErr w:type="spellEnd"/>
      <w:r w:rsidRPr="00670F28">
        <w:t>(</w:t>
      </w:r>
      <w:proofErr w:type="spellStart"/>
      <w:r w:rsidRPr="00670F28">
        <w:t>a,b</w:t>
      </w:r>
      <w:proofErr w:type="spellEnd"/>
      <w:r w:rsidRPr="00670F28">
        <w:t>)\in R. \tag{3.6}</w:t>
      </w:r>
      <w:proofErr w:type="spellStart"/>
      <w:r w:rsidRPr="00670F28">
        <w:t>aRb</w:t>
      </w:r>
      <w:proofErr w:type="spellEnd"/>
      <w:r w:rsidRPr="00670F28">
        <w:rPr>
          <w:rFonts w:ascii="Cambria Math" w:hAnsi="Cambria Math" w:cs="Cambria Math"/>
        </w:rPr>
        <w:t>⟺</w:t>
      </w:r>
      <w:r w:rsidRPr="00670F28">
        <w:t>(</w:t>
      </w:r>
      <w:proofErr w:type="spellStart"/>
      <w:r w:rsidRPr="00670F28">
        <w:t>a,b</w:t>
      </w:r>
      <w:proofErr w:type="spellEnd"/>
      <w:r w:rsidRPr="00670F28">
        <w:t>)</w:t>
      </w:r>
      <w:r w:rsidRPr="00670F28">
        <w:rPr>
          <w:rFonts w:ascii="Cambria Math" w:hAnsi="Cambria Math" w:cs="Cambria Math"/>
        </w:rPr>
        <w:t>∈</w:t>
      </w:r>
      <w:r w:rsidRPr="00670F28">
        <w:t xml:space="preserve">R.(3.6) </w:t>
      </w:r>
    </w:p>
    <w:p w14:paraId="7C24D171" w14:textId="77777777" w:rsidR="00670F28" w:rsidRPr="00670F28" w:rsidRDefault="00670F28" w:rsidP="00670F28">
      <w:r w:rsidRPr="00670F28">
        <w:rPr>
          <w:b/>
        </w:rPr>
        <w:t>Word-</w:t>
      </w:r>
      <w:proofErr w:type="spellStart"/>
      <w:r w:rsidRPr="00670F28">
        <w:rPr>
          <w:b/>
        </w:rPr>
        <w:t>LaTeX</w:t>
      </w:r>
      <w:proofErr w:type="spellEnd"/>
      <w:r w:rsidRPr="00670F28">
        <w:rPr>
          <w:b/>
        </w:rPr>
        <w:t>:</w:t>
      </w:r>
      <w:r w:rsidRPr="00670F28">
        <w:t xml:space="preserve"> </w:t>
      </w:r>
      <w:proofErr w:type="spellStart"/>
      <w:r w:rsidRPr="00670F28">
        <w:t>aRb</w:t>
      </w:r>
      <w:proofErr w:type="spellEnd"/>
      <w:r w:rsidRPr="00670F28">
        <w:t>\</w:t>
      </w:r>
      <w:proofErr w:type="spellStart"/>
      <w:r w:rsidRPr="00670F28">
        <w:t>Longleftrightarrow</w:t>
      </w:r>
      <w:proofErr w:type="spellEnd"/>
      <w:r w:rsidRPr="00670F28">
        <w:t>(</w:t>
      </w:r>
      <w:proofErr w:type="spellStart"/>
      <w:proofErr w:type="gramStart"/>
      <w:r w:rsidRPr="00670F28">
        <w:t>a,b</w:t>
      </w:r>
      <w:proofErr w:type="spellEnd"/>
      <w:proofErr w:type="gramEnd"/>
      <w:r w:rsidRPr="00670F28">
        <w:t>)\in R</w:t>
      </w:r>
    </w:p>
    <w:p w14:paraId="2B83C9E6" w14:textId="77777777" w:rsidR="00670F28" w:rsidRPr="00670F28" w:rsidRDefault="00670F28" w:rsidP="00670F28">
      <w:r w:rsidRPr="00670F28">
        <w:t xml:space="preserve">Diese Schreibweise macht deutlich, dass die Aussage </w:t>
      </w:r>
      <w:proofErr w:type="spellStart"/>
      <w:r w:rsidRPr="00670F28">
        <w:t>aRbaRbaRb</w:t>
      </w:r>
      <w:proofErr w:type="spellEnd"/>
      <w:r w:rsidRPr="00670F28">
        <w:t xml:space="preserve"> keine zusätzliche ontologische Behauptung enthält. Sie bedeutet ausschließlich, dass das geordnete Paar (</w:t>
      </w:r>
      <w:proofErr w:type="spellStart"/>
      <w:proofErr w:type="gramStart"/>
      <w:r w:rsidRPr="00670F28">
        <w:t>a,b</w:t>
      </w:r>
      <w:proofErr w:type="spellEnd"/>
      <w:proofErr w:type="gramEnd"/>
      <w:r w:rsidRPr="00670F28">
        <w:t>)(</w:t>
      </w:r>
      <w:proofErr w:type="spellStart"/>
      <w:r w:rsidRPr="00670F28">
        <w:t>a,b</w:t>
      </w:r>
      <w:proofErr w:type="spellEnd"/>
      <w:r w:rsidRPr="00670F28">
        <w:t>)(</w:t>
      </w:r>
      <w:proofErr w:type="spellStart"/>
      <w:r w:rsidRPr="00670F28">
        <w:t>a,b</w:t>
      </w:r>
      <w:proofErr w:type="spellEnd"/>
      <w:r w:rsidRPr="00670F28">
        <w:t>) zu der zuvor definierten Menge von Paaren gehört. Die Bedeutung der Relation ergibt sich daher nicht aus dem Symbol RRR selbst, sondern aus der mathematischen oder fachlichen Interpretation, die ihm innerhalb eines Modells zugewiesen wird.</w:t>
      </w:r>
    </w:p>
    <w:p w14:paraId="79E53B1E" w14:textId="77777777" w:rsidR="00670F28" w:rsidRPr="00670F28" w:rsidRDefault="00670F28" w:rsidP="00670F28">
      <w:r w:rsidRPr="00670F28">
        <w:t>Gerade dieser Punkt ist für meine spätere Theorieentwicklung wichtig. Eine Relation beschreibt formal, dass ein Zusammenhang gesetzt oder erkannt wurde. Sie erklärt jedoch nicht aus sich selbst heraus, weshalb gerade dieser Zusammenhang besteht. Die Auswahl der zugehörigen Paare erfolgt innerhalb klassischer mathematischer Modelle durch eine Definition, ein Axiom, eine Messregel oder eine Modellannahme. Die Relation bildet damit eine präzise Struktur, ihre Entstehung bleibt jedoch außerhalb der Relationsdefinition.</w:t>
      </w:r>
    </w:p>
    <w:p w14:paraId="6A19E170" w14:textId="77777777" w:rsidR="00670F28" w:rsidRPr="00670F28" w:rsidRDefault="00670F28" w:rsidP="00670F28">
      <w:r w:rsidRPr="00670F28">
        <w:t>Die mathematische Leistungsfähigkeit des Relationsbegriffs zeigt sich besonders in den Eigenschaften, die für Relationen formuliert werden können. Eine Relation RRR auf einer Menge AAA heißt reflexiv, wenn jedes Element zu sich selbst in Relation steht:</w:t>
      </w:r>
    </w:p>
    <w:p w14:paraId="7DEA631F" w14:textId="77777777" w:rsidR="00670F28" w:rsidRPr="00670F28" w:rsidRDefault="00670F28" w:rsidP="00670F28">
      <w:r w:rsidRPr="00670F28">
        <w:rPr>
          <w:rFonts w:ascii="Cambria Math" w:hAnsi="Cambria Math" w:cs="Cambria Math"/>
        </w:rPr>
        <w:t>∀</w:t>
      </w:r>
      <w:proofErr w:type="spellStart"/>
      <w:r w:rsidRPr="00670F28">
        <w:t>a</w:t>
      </w:r>
      <w:r w:rsidRPr="00670F28">
        <w:rPr>
          <w:rFonts w:ascii="Cambria Math" w:hAnsi="Cambria Math" w:cs="Cambria Math"/>
        </w:rPr>
        <w:t>∈</w:t>
      </w:r>
      <w:r w:rsidRPr="00670F28">
        <w:t>A</w:t>
      </w:r>
      <w:proofErr w:type="spellEnd"/>
      <w:r w:rsidRPr="00670F28">
        <w:t>:  </w:t>
      </w:r>
      <w:proofErr w:type="spellStart"/>
      <w:proofErr w:type="gramStart"/>
      <w:r w:rsidRPr="00670F28">
        <w:t>aRa</w:t>
      </w:r>
      <w:proofErr w:type="spellEnd"/>
      <w:r w:rsidRPr="00670F28">
        <w:t>.(</w:t>
      </w:r>
      <w:proofErr w:type="gramEnd"/>
      <w:r w:rsidRPr="00670F28">
        <w:t>3.7)\</w:t>
      </w:r>
      <w:proofErr w:type="spellStart"/>
      <w:r w:rsidRPr="00670F28">
        <w:t>forall</w:t>
      </w:r>
      <w:proofErr w:type="spellEnd"/>
      <w:r w:rsidRPr="00670F28">
        <w:t xml:space="preserve"> a\in A:\;aRa. \</w:t>
      </w:r>
      <w:proofErr w:type="gramStart"/>
      <w:r w:rsidRPr="00670F28">
        <w:t>tag{</w:t>
      </w:r>
      <w:proofErr w:type="gramEnd"/>
      <w:r w:rsidRPr="00670F28">
        <w:t>3.7}</w:t>
      </w:r>
      <w:r w:rsidRPr="00670F28">
        <w:rPr>
          <w:rFonts w:ascii="Cambria Math" w:hAnsi="Cambria Math" w:cs="Cambria Math"/>
        </w:rPr>
        <w:t>∀</w:t>
      </w:r>
      <w:proofErr w:type="spellStart"/>
      <w:r w:rsidRPr="00670F28">
        <w:t>a</w:t>
      </w:r>
      <w:r w:rsidRPr="00670F28">
        <w:rPr>
          <w:rFonts w:ascii="Cambria Math" w:hAnsi="Cambria Math" w:cs="Cambria Math"/>
        </w:rPr>
        <w:t>∈</w:t>
      </w:r>
      <w:r w:rsidRPr="00670F28">
        <w:t>A:aRa</w:t>
      </w:r>
      <w:proofErr w:type="spellEnd"/>
      <w:r w:rsidRPr="00670F28">
        <w:t xml:space="preserve">.(3.7) </w:t>
      </w:r>
    </w:p>
    <w:p w14:paraId="23E98982" w14:textId="77777777" w:rsidR="00670F28" w:rsidRPr="00670F28" w:rsidRDefault="00670F28" w:rsidP="00670F28">
      <w:r w:rsidRPr="00670F28">
        <w:rPr>
          <w:b/>
        </w:rPr>
        <w:t>Word-</w:t>
      </w:r>
      <w:proofErr w:type="spellStart"/>
      <w:r w:rsidRPr="00670F28">
        <w:rPr>
          <w:b/>
        </w:rPr>
        <w:t>LaTeX</w:t>
      </w:r>
      <w:proofErr w:type="spellEnd"/>
      <w:r w:rsidRPr="00670F28">
        <w:rPr>
          <w:b/>
        </w:rPr>
        <w:t>:</w:t>
      </w:r>
      <w:r w:rsidRPr="00670F28">
        <w:t xml:space="preserve"> \</w:t>
      </w:r>
      <w:proofErr w:type="spellStart"/>
      <w:r w:rsidRPr="00670F28">
        <w:t>forall</w:t>
      </w:r>
      <w:proofErr w:type="spellEnd"/>
      <w:r w:rsidRPr="00670F28">
        <w:t xml:space="preserve"> a\in </w:t>
      </w:r>
      <w:proofErr w:type="gramStart"/>
      <w:r w:rsidRPr="00670F28">
        <w:t>A:\;aRa</w:t>
      </w:r>
      <w:proofErr w:type="gramEnd"/>
    </w:p>
    <w:p w14:paraId="514D13C5" w14:textId="77777777" w:rsidR="00670F28" w:rsidRPr="00670F28" w:rsidRDefault="00670F28" w:rsidP="00670F28">
      <w:r w:rsidRPr="00670F28">
        <w:t>Reflexivität bedeutet nicht, dass alle Elemente miteinander verbunden sind. Sie fordert ausschließlich, dass jedes Element die durch RRR beschriebene Beziehung zu sich selbst erfüllt. Die Gleichheitsrelation besitzt beispielsweise diese Eigenschaft, ebenso die Relation „kleiner oder gleich“.</w:t>
      </w:r>
    </w:p>
    <w:p w14:paraId="14FC5AB7" w14:textId="77777777" w:rsidR="00670F28" w:rsidRPr="00670F28" w:rsidRDefault="00670F28" w:rsidP="00670F28">
      <w:r w:rsidRPr="00670F28">
        <w:t>Eine Relation heißt symmetrisch, wenn jede bestehende Beziehung auch in umgekehrter Richtung gilt:</w:t>
      </w:r>
    </w:p>
    <w:p w14:paraId="3030D268" w14:textId="77777777" w:rsidR="00670F28" w:rsidRPr="00670F28" w:rsidRDefault="00670F28" w:rsidP="00670F28">
      <w:r w:rsidRPr="00670F28">
        <w:rPr>
          <w:rFonts w:ascii="Cambria Math" w:hAnsi="Cambria Math" w:cs="Cambria Math"/>
        </w:rPr>
        <w:t>∀</w:t>
      </w:r>
      <w:proofErr w:type="spellStart"/>
      <w:proofErr w:type="gramStart"/>
      <w:r w:rsidRPr="00670F28">
        <w:t>a,b</w:t>
      </w:r>
      <w:proofErr w:type="gramEnd"/>
      <w:r w:rsidRPr="00670F28">
        <w:rPr>
          <w:rFonts w:ascii="Cambria Math" w:hAnsi="Cambria Math" w:cs="Cambria Math"/>
        </w:rPr>
        <w:t>∈</w:t>
      </w:r>
      <w:r w:rsidRPr="00670F28">
        <w:t>A</w:t>
      </w:r>
      <w:proofErr w:type="spellEnd"/>
      <w:r w:rsidRPr="00670F28">
        <w:t>:  </w:t>
      </w:r>
      <w:proofErr w:type="spellStart"/>
      <w:r w:rsidRPr="00670F28">
        <w:t>aRb</w:t>
      </w:r>
      <w:r w:rsidRPr="00670F28">
        <w:rPr>
          <w:rFonts w:ascii="Cambria Math" w:hAnsi="Cambria Math" w:cs="Cambria Math"/>
        </w:rPr>
        <w:t>⟹</w:t>
      </w:r>
      <w:r w:rsidRPr="00670F28">
        <w:t>bRa</w:t>
      </w:r>
      <w:proofErr w:type="spellEnd"/>
      <w:r w:rsidRPr="00670F28">
        <w:t>.(3.8)\</w:t>
      </w:r>
      <w:proofErr w:type="spellStart"/>
      <w:r w:rsidRPr="00670F28">
        <w:t>forall</w:t>
      </w:r>
      <w:proofErr w:type="spellEnd"/>
      <w:r w:rsidRPr="00670F28">
        <w:t xml:space="preserve"> </w:t>
      </w:r>
      <w:proofErr w:type="spellStart"/>
      <w:r w:rsidRPr="00670F28">
        <w:t>a,b</w:t>
      </w:r>
      <w:proofErr w:type="spellEnd"/>
      <w:r w:rsidRPr="00670F28">
        <w:t xml:space="preserve">\in A:\;aRb\Longrightarrow </w:t>
      </w:r>
      <w:proofErr w:type="spellStart"/>
      <w:r w:rsidRPr="00670F28">
        <w:t>bRa</w:t>
      </w:r>
      <w:proofErr w:type="spellEnd"/>
      <w:r w:rsidRPr="00670F28">
        <w:t>. \</w:t>
      </w:r>
      <w:proofErr w:type="gramStart"/>
      <w:r w:rsidRPr="00670F28">
        <w:t>tag{</w:t>
      </w:r>
      <w:proofErr w:type="gramEnd"/>
      <w:r w:rsidRPr="00670F28">
        <w:t>3.8}</w:t>
      </w:r>
      <w:r w:rsidRPr="00670F28">
        <w:rPr>
          <w:rFonts w:ascii="Cambria Math" w:hAnsi="Cambria Math" w:cs="Cambria Math"/>
        </w:rPr>
        <w:t>∀</w:t>
      </w:r>
      <w:proofErr w:type="spellStart"/>
      <w:r w:rsidRPr="00670F28">
        <w:t>a,b</w:t>
      </w:r>
      <w:r w:rsidRPr="00670F28">
        <w:rPr>
          <w:rFonts w:ascii="Cambria Math" w:hAnsi="Cambria Math" w:cs="Cambria Math"/>
        </w:rPr>
        <w:t>∈</w:t>
      </w:r>
      <w:r w:rsidRPr="00670F28">
        <w:t>A:aRb</w:t>
      </w:r>
      <w:r w:rsidRPr="00670F28">
        <w:rPr>
          <w:rFonts w:ascii="Cambria Math" w:hAnsi="Cambria Math" w:cs="Cambria Math"/>
        </w:rPr>
        <w:t>⟹</w:t>
      </w:r>
      <w:r w:rsidRPr="00670F28">
        <w:t>bRa</w:t>
      </w:r>
      <w:proofErr w:type="spellEnd"/>
      <w:r w:rsidRPr="00670F28">
        <w:t xml:space="preserve">.(3.8) </w:t>
      </w:r>
    </w:p>
    <w:p w14:paraId="5C04B4E6" w14:textId="77777777" w:rsidR="00670F28" w:rsidRPr="00670F28" w:rsidRDefault="00670F28" w:rsidP="00670F28">
      <w:r w:rsidRPr="00670F28">
        <w:rPr>
          <w:b/>
        </w:rPr>
        <w:t>Word-</w:t>
      </w:r>
      <w:proofErr w:type="spellStart"/>
      <w:r w:rsidRPr="00670F28">
        <w:rPr>
          <w:b/>
        </w:rPr>
        <w:t>LaTeX</w:t>
      </w:r>
      <w:proofErr w:type="spellEnd"/>
      <w:r w:rsidRPr="00670F28">
        <w:rPr>
          <w:b/>
        </w:rPr>
        <w:t>:</w:t>
      </w:r>
      <w:r w:rsidRPr="00670F28">
        <w:t xml:space="preserve"> \</w:t>
      </w:r>
      <w:proofErr w:type="spellStart"/>
      <w:r w:rsidRPr="00670F28">
        <w:t>forall</w:t>
      </w:r>
      <w:proofErr w:type="spellEnd"/>
      <w:r w:rsidRPr="00670F28">
        <w:t xml:space="preserve"> </w:t>
      </w:r>
      <w:proofErr w:type="spellStart"/>
      <w:proofErr w:type="gramStart"/>
      <w:r w:rsidRPr="00670F28">
        <w:t>a,b</w:t>
      </w:r>
      <w:proofErr w:type="spellEnd"/>
      <w:proofErr w:type="gramEnd"/>
      <w:r w:rsidRPr="00670F28">
        <w:t xml:space="preserve">\in A:\;aRb\Longrightarrow </w:t>
      </w:r>
      <w:proofErr w:type="spellStart"/>
      <w:r w:rsidRPr="00670F28">
        <w:t>bRa</w:t>
      </w:r>
      <w:proofErr w:type="spellEnd"/>
    </w:p>
    <w:p w14:paraId="3B9CC295" w14:textId="77777777" w:rsidR="00670F28" w:rsidRPr="00670F28" w:rsidRDefault="00670F28" w:rsidP="00670F28">
      <w:r w:rsidRPr="00670F28">
        <w:lastRenderedPageBreak/>
        <w:t>Symmetrie beschreibt damit eine strukturelle Gleichbehandlung beider Richtungen. Die Relation „ist gleich“ ist symmetrisch. Eine Größenrelation wie „ist kleiner als“ ist dagegen nicht symmetrisch. Bereits diese einfache Unterscheidung zeigt, dass Relationen unterschiedliche Formen mathematischer Organisation erzeugen können.</w:t>
      </w:r>
    </w:p>
    <w:p w14:paraId="07E19E9B" w14:textId="77777777" w:rsidR="00670F28" w:rsidRPr="00670F28" w:rsidRDefault="00670F28" w:rsidP="00670F28">
      <w:r w:rsidRPr="00670F28">
        <w:t>Eine Relation heißt schließlich transitiv, wenn zwei miteinander verkettete Beziehungen eine dritte Beziehung implizieren:</w:t>
      </w:r>
    </w:p>
    <w:p w14:paraId="758E56EE" w14:textId="77777777" w:rsidR="00670F28" w:rsidRPr="00670F28" w:rsidRDefault="00670F28" w:rsidP="00670F28">
      <w:r w:rsidRPr="00670F28">
        <w:rPr>
          <w:rFonts w:ascii="Cambria Math" w:hAnsi="Cambria Math" w:cs="Cambria Math"/>
        </w:rPr>
        <w:t>∀</w:t>
      </w:r>
      <w:proofErr w:type="spellStart"/>
      <w:proofErr w:type="gramStart"/>
      <w:r w:rsidRPr="00670F28">
        <w:t>a,b</w:t>
      </w:r>
      <w:proofErr w:type="gramEnd"/>
      <w:r w:rsidRPr="00670F28">
        <w:t>,c</w:t>
      </w:r>
      <w:r w:rsidRPr="00670F28">
        <w:rPr>
          <w:rFonts w:ascii="Cambria Math" w:hAnsi="Cambria Math" w:cs="Cambria Math"/>
        </w:rPr>
        <w:t>∈</w:t>
      </w:r>
      <w:r w:rsidRPr="00670F28">
        <w:t>A</w:t>
      </w:r>
      <w:proofErr w:type="spellEnd"/>
      <w:r w:rsidRPr="00670F28">
        <w:t>:  (</w:t>
      </w:r>
      <w:proofErr w:type="spellStart"/>
      <w:r w:rsidRPr="00670F28">
        <w:t>aRb</w:t>
      </w:r>
      <w:r w:rsidRPr="00670F28">
        <w:rPr>
          <w:rFonts w:ascii="Cambria Math" w:hAnsi="Cambria Math" w:cs="Cambria Math"/>
        </w:rPr>
        <w:t>∧</w:t>
      </w:r>
      <w:r w:rsidRPr="00670F28">
        <w:t>bRc</w:t>
      </w:r>
      <w:proofErr w:type="spellEnd"/>
      <w:r w:rsidRPr="00670F28">
        <w:t>)</w:t>
      </w:r>
      <w:r w:rsidRPr="00670F28">
        <w:rPr>
          <w:rFonts w:ascii="Cambria Math" w:hAnsi="Cambria Math" w:cs="Cambria Math"/>
        </w:rPr>
        <w:t>⟹</w:t>
      </w:r>
      <w:proofErr w:type="spellStart"/>
      <w:r w:rsidRPr="00670F28">
        <w:t>aRc</w:t>
      </w:r>
      <w:proofErr w:type="spellEnd"/>
      <w:r w:rsidRPr="00670F28">
        <w:t>.(3.9)\</w:t>
      </w:r>
      <w:proofErr w:type="spellStart"/>
      <w:r w:rsidRPr="00670F28">
        <w:t>forall</w:t>
      </w:r>
      <w:proofErr w:type="spellEnd"/>
      <w:r w:rsidRPr="00670F28">
        <w:t xml:space="preserve"> </w:t>
      </w:r>
      <w:proofErr w:type="spellStart"/>
      <w:r w:rsidRPr="00670F28">
        <w:t>a,b,c</w:t>
      </w:r>
      <w:proofErr w:type="spellEnd"/>
      <w:r w:rsidRPr="00670F28">
        <w:t xml:space="preserve">\in A:\;(aRb\land </w:t>
      </w:r>
      <w:proofErr w:type="spellStart"/>
      <w:r w:rsidRPr="00670F28">
        <w:t>bRc</w:t>
      </w:r>
      <w:proofErr w:type="spellEnd"/>
      <w:r w:rsidRPr="00670F28">
        <w:t>)\</w:t>
      </w:r>
      <w:proofErr w:type="spellStart"/>
      <w:r w:rsidRPr="00670F28">
        <w:t>Longrightarrow</w:t>
      </w:r>
      <w:proofErr w:type="spellEnd"/>
      <w:r w:rsidRPr="00670F28">
        <w:t xml:space="preserve"> </w:t>
      </w:r>
      <w:proofErr w:type="spellStart"/>
      <w:r w:rsidRPr="00670F28">
        <w:t>aRc</w:t>
      </w:r>
      <w:proofErr w:type="spellEnd"/>
      <w:r w:rsidRPr="00670F28">
        <w:t>. \</w:t>
      </w:r>
      <w:proofErr w:type="gramStart"/>
      <w:r w:rsidRPr="00670F28">
        <w:t>tag{</w:t>
      </w:r>
      <w:proofErr w:type="gramEnd"/>
      <w:r w:rsidRPr="00670F28">
        <w:t>3.9}</w:t>
      </w:r>
      <w:r w:rsidRPr="00670F28">
        <w:rPr>
          <w:rFonts w:ascii="Cambria Math" w:hAnsi="Cambria Math" w:cs="Cambria Math"/>
        </w:rPr>
        <w:t>∀</w:t>
      </w:r>
      <w:proofErr w:type="spellStart"/>
      <w:r w:rsidRPr="00670F28">
        <w:t>a,b,c</w:t>
      </w:r>
      <w:r w:rsidRPr="00670F28">
        <w:rPr>
          <w:rFonts w:ascii="Cambria Math" w:hAnsi="Cambria Math" w:cs="Cambria Math"/>
        </w:rPr>
        <w:t>∈</w:t>
      </w:r>
      <w:r w:rsidRPr="00670F28">
        <w:t>A</w:t>
      </w:r>
      <w:proofErr w:type="spellEnd"/>
      <w:r w:rsidRPr="00670F28">
        <w:t>:(</w:t>
      </w:r>
      <w:proofErr w:type="spellStart"/>
      <w:r w:rsidRPr="00670F28">
        <w:t>aRb</w:t>
      </w:r>
      <w:r w:rsidRPr="00670F28">
        <w:rPr>
          <w:rFonts w:ascii="Cambria Math" w:hAnsi="Cambria Math" w:cs="Cambria Math"/>
        </w:rPr>
        <w:t>∧</w:t>
      </w:r>
      <w:r w:rsidRPr="00670F28">
        <w:t>bRc</w:t>
      </w:r>
      <w:proofErr w:type="spellEnd"/>
      <w:r w:rsidRPr="00670F28">
        <w:t>)</w:t>
      </w:r>
      <w:r w:rsidRPr="00670F28">
        <w:rPr>
          <w:rFonts w:ascii="Cambria Math" w:hAnsi="Cambria Math" w:cs="Cambria Math"/>
        </w:rPr>
        <w:t>⟹</w:t>
      </w:r>
      <w:proofErr w:type="spellStart"/>
      <w:r w:rsidRPr="00670F28">
        <w:t>aRc</w:t>
      </w:r>
      <w:proofErr w:type="spellEnd"/>
      <w:r w:rsidRPr="00670F28">
        <w:t xml:space="preserve">.(3.9) </w:t>
      </w:r>
    </w:p>
    <w:p w14:paraId="70A9D242" w14:textId="77777777" w:rsidR="00670F28" w:rsidRPr="00670F28" w:rsidRDefault="00670F28" w:rsidP="00670F28">
      <w:r w:rsidRPr="00670F28">
        <w:rPr>
          <w:b/>
        </w:rPr>
        <w:t>Word-</w:t>
      </w:r>
      <w:proofErr w:type="spellStart"/>
      <w:r w:rsidRPr="00670F28">
        <w:rPr>
          <w:b/>
        </w:rPr>
        <w:t>LaTeX</w:t>
      </w:r>
      <w:proofErr w:type="spellEnd"/>
      <w:r w:rsidRPr="00670F28">
        <w:rPr>
          <w:b/>
        </w:rPr>
        <w:t>:</w:t>
      </w:r>
      <w:r w:rsidRPr="00670F28">
        <w:t xml:space="preserve"> \</w:t>
      </w:r>
      <w:proofErr w:type="spellStart"/>
      <w:r w:rsidRPr="00670F28">
        <w:t>forall</w:t>
      </w:r>
      <w:proofErr w:type="spellEnd"/>
      <w:r w:rsidRPr="00670F28">
        <w:t xml:space="preserve"> </w:t>
      </w:r>
      <w:proofErr w:type="spellStart"/>
      <w:proofErr w:type="gramStart"/>
      <w:r w:rsidRPr="00670F28">
        <w:t>a,b</w:t>
      </w:r>
      <w:proofErr w:type="gramEnd"/>
      <w:r w:rsidRPr="00670F28">
        <w:t>,c</w:t>
      </w:r>
      <w:proofErr w:type="spellEnd"/>
      <w:r w:rsidRPr="00670F28">
        <w:t xml:space="preserve">\in A:\;(aRb\land </w:t>
      </w:r>
      <w:proofErr w:type="spellStart"/>
      <w:r w:rsidRPr="00670F28">
        <w:t>bRc</w:t>
      </w:r>
      <w:proofErr w:type="spellEnd"/>
      <w:r w:rsidRPr="00670F28">
        <w:t>)\</w:t>
      </w:r>
      <w:proofErr w:type="spellStart"/>
      <w:r w:rsidRPr="00670F28">
        <w:t>Longrightarrow</w:t>
      </w:r>
      <w:proofErr w:type="spellEnd"/>
      <w:r w:rsidRPr="00670F28">
        <w:t xml:space="preserve"> </w:t>
      </w:r>
      <w:proofErr w:type="spellStart"/>
      <w:r w:rsidRPr="00670F28">
        <w:t>aRc</w:t>
      </w:r>
      <w:proofErr w:type="spellEnd"/>
    </w:p>
    <w:p w14:paraId="3DF41A19" w14:textId="77777777" w:rsidR="00670F28" w:rsidRPr="00670F28" w:rsidRDefault="00670F28" w:rsidP="00670F28">
      <w:r w:rsidRPr="00670F28">
        <w:t>Transitivität ermöglicht es, relationale Zusammenhänge über mehrere Elemente hinweg fortzusetzen. Sie bildet damit eine Grundlage für Ordnungen, Äquivalenzklassen und hierarchische Strukturen. Gleichzeitig macht sie sichtbar, dass die lokale Existenz einzelner Beziehungen zu globalen Struktureigenschaften führen kann.</w:t>
      </w:r>
    </w:p>
    <w:p w14:paraId="589A0F1E" w14:textId="77777777" w:rsidR="00670F28" w:rsidRPr="00670F28" w:rsidRDefault="00670F28" w:rsidP="00670F28">
      <w:r w:rsidRPr="00670F28">
        <w:t>Die Kombination von Reflexivität, Symmetrie und Transitivität führt zur Äquivalenzrelation. Äquivalenzrelationen teilen eine Menge in Klassen von Elementen, die hinsichtlich eines festgelegten Kriteriums als gleichwertig betrachtet werden. Die einzelnen Elemente müssen dabei nicht identisch sein. Sie werden lediglich unter dem Gesichtspunkt der betrachteten Relation zusammengefasst. Damit entsteht aus einer Menge erstmals eine systematische innere Gliederung.</w:t>
      </w:r>
    </w:p>
    <w:p w14:paraId="2942CA2A" w14:textId="77777777" w:rsidR="00670F28" w:rsidRPr="00670F28" w:rsidRDefault="00670F28" w:rsidP="00670F28">
      <w:r w:rsidRPr="00670F28">
        <w:t xml:space="preserve">Ordnungsrelationen folgen einem anderen Prinzip. Sie verbinden Reflexivität und Transitivität mit Antisymmetrie und ermöglichen dadurch eine hierarchische oder gerichtete Anordnung von Elementen. Brian A. Davey und Hilary A. Priestley zeigen, wie aus solchen Relationen Halbordnungen, Verbände und weitere Ordnungsstrukturen entstehen (Davey, Brian A.; Priestley, Hilary A.: </w:t>
      </w:r>
      <w:proofErr w:type="spellStart"/>
      <w:r w:rsidRPr="00670F28">
        <w:rPr>
          <w:i/>
          <w:iCs/>
        </w:rPr>
        <w:t>Introduction</w:t>
      </w:r>
      <w:proofErr w:type="spellEnd"/>
      <w:r w:rsidRPr="00670F28">
        <w:rPr>
          <w:i/>
          <w:iCs/>
        </w:rPr>
        <w:t xml:space="preserve"> </w:t>
      </w:r>
      <w:proofErr w:type="spellStart"/>
      <w:r w:rsidRPr="00670F28">
        <w:rPr>
          <w:i/>
          <w:iCs/>
        </w:rPr>
        <w:t>to</w:t>
      </w:r>
      <w:proofErr w:type="spellEnd"/>
      <w:r w:rsidRPr="00670F28">
        <w:rPr>
          <w:i/>
          <w:iCs/>
        </w:rPr>
        <w:t xml:space="preserve"> </w:t>
      </w:r>
      <w:proofErr w:type="spellStart"/>
      <w:r w:rsidRPr="00670F28">
        <w:rPr>
          <w:i/>
          <w:iCs/>
        </w:rPr>
        <w:t>Lattices</w:t>
      </w:r>
      <w:proofErr w:type="spellEnd"/>
      <w:r w:rsidRPr="00670F28">
        <w:rPr>
          <w:i/>
          <w:iCs/>
        </w:rPr>
        <w:t xml:space="preserve"> and Order</w:t>
      </w:r>
      <w:r w:rsidRPr="00670F28">
        <w:t xml:space="preserve">. Second Edition. Cambridge: Cambridge University Press, </w:t>
      </w:r>
      <w:proofErr w:type="gramStart"/>
      <w:r w:rsidRPr="00670F28">
        <w:t>2002.)[</w:t>
      </w:r>
      <w:proofErr w:type="gramEnd"/>
      <w:r w:rsidRPr="00670F28">
        <w:t>28] Gerade diese Strukturen sind für zahlreiche mathematische und informatische Anwendungen unverzichtbar, weil nicht jedes Paar von Elementen vollständig vergleichbar sein muss.</w:t>
      </w:r>
    </w:p>
    <w:p w14:paraId="0252860D" w14:textId="77777777" w:rsidR="00670F28" w:rsidRPr="00670F28" w:rsidRDefault="00670F28" w:rsidP="00670F28">
      <w:r w:rsidRPr="00670F28">
        <w:t xml:space="preserve">Aus meiner Sicht liegt die besondere Bedeutung der </w:t>
      </w:r>
      <w:proofErr w:type="spellStart"/>
      <w:r w:rsidRPr="00670F28">
        <w:t>Relationentheorie</w:t>
      </w:r>
      <w:proofErr w:type="spellEnd"/>
      <w:r w:rsidRPr="00670F28">
        <w:t xml:space="preserve"> darin, dass sie erstmals eine mathematisch präzise Beschreibung von Organisation ermöglicht. Eine ungeordnete Menge wird durch die Einführung von Relationen zu einem strukturierten Zusammenhang. Dabei können sehr unterschiedliche Organisationsformen entstehen, obwohl die Grundmenge unverändert bleibt. Nicht die Elemente allein bestimmen daher die Struktur eines Systems, sondern wesentlich auch die zwischen ihnen definierten Beziehungen.</w:t>
      </w:r>
    </w:p>
    <w:p w14:paraId="32ED5D91" w14:textId="77777777" w:rsidR="00670F28" w:rsidRPr="00670F28" w:rsidRDefault="00670F28" w:rsidP="00670F28">
      <w:r w:rsidRPr="00670F28">
        <w:t>Diese Einsicht ist für das Funktionale Raum-Zeit-Kohärenzsystem grundlegend. Raumartige Ordnung setzt voraus, dass Konfigurationen nicht nur unterschieden, sondern auch zueinander in Beziehung gesetzt werden können. Nachbarschaft, Erreichbarkeit, Abstand oder Zusammenhang sind keine Eigenschaften isolierter Elemente. Sie entstehen erst innerhalb relationaler Strukturen. Ebenso setzt eine spätere zeitliche Ordnung Beziehungen zwischen unterschiedlichen Transformationen oder Konfigurationen voraus.</w:t>
      </w:r>
    </w:p>
    <w:p w14:paraId="572B4A09" w14:textId="77777777" w:rsidR="00670F28" w:rsidRPr="00670F28" w:rsidRDefault="00670F28" w:rsidP="00670F28">
      <w:r w:rsidRPr="00670F28">
        <w:t xml:space="preserve">Dennoch genügt die klassische </w:t>
      </w:r>
      <w:proofErr w:type="spellStart"/>
      <w:r w:rsidRPr="00670F28">
        <w:t>Relationentheorie</w:t>
      </w:r>
      <w:proofErr w:type="spellEnd"/>
      <w:r w:rsidRPr="00670F28">
        <w:t xml:space="preserve"> für die Zielsetzung des FRZK noch nicht. Sie beginnt mit bereits vorhandenen Mengen und geordneten Paaren. Die Elemente müssen unterscheidbar sein, bevor sie relationiert werden können. Zudem wird die Relation selbst als bereits definierte Teilmenge des kartesischen Produktes eingeführt. Die Theorie </w:t>
      </w:r>
      <w:r w:rsidRPr="00670F28">
        <w:lastRenderedPageBreak/>
        <w:t>beschreibt mit großer Genauigkeit, welche Eigenschaften eine Relation besitzt, erklärt aber nicht, wie eine Relation aus funktionalen Unterschieden hervorgeht.</w:t>
      </w:r>
    </w:p>
    <w:p w14:paraId="32C41B41" w14:textId="77777777" w:rsidR="00670F28" w:rsidRPr="00670F28" w:rsidRDefault="00670F28" w:rsidP="00670F28">
      <w:r w:rsidRPr="00670F28">
        <w:t>Damit tritt dieselbe methodische Grenze auf, die bereits bei der Mengenlehre sichtbar wurde. Die mathematische Struktur wird formal eindeutig definiert, ihre Genese bleibt jedoch Teil der vorausgesetzten Modellbildung. Für bestehende mathematische Anwendungen ist dies vollständig ausreichend. Für eine Theorie, die die Entstehung mathematischer Organisation selbst rekonstruieren möchte, muss jedoch zusätzlich geklärt werden, unter welchen Bedingungen aus bloßer Unterscheidbarkeit ein reproduzierbarer relationaler Zusammenhang entstehen kann.</w:t>
      </w:r>
    </w:p>
    <w:p w14:paraId="28565A3E" w14:textId="77777777" w:rsidR="00670F28" w:rsidRPr="00670F28" w:rsidRDefault="00670F28" w:rsidP="00670F28">
      <w:r w:rsidRPr="00670F28">
        <w:t xml:space="preserve">Eine weitere Grenze liegt im zunächst statischen Charakter einer Relation. Die Aussage </w:t>
      </w:r>
      <w:proofErr w:type="spellStart"/>
      <w:r w:rsidRPr="00670F28">
        <w:t>aRbaRbaRb</w:t>
      </w:r>
      <w:proofErr w:type="spellEnd"/>
      <w:r w:rsidRPr="00670F28">
        <w:t xml:space="preserve"> beschreibt, dass zwischen </w:t>
      </w:r>
      <w:proofErr w:type="spellStart"/>
      <w:r w:rsidRPr="00670F28">
        <w:t>aaa</w:t>
      </w:r>
      <w:proofErr w:type="spellEnd"/>
      <w:r w:rsidRPr="00670F28">
        <w:t xml:space="preserve"> und </w:t>
      </w:r>
      <w:proofErr w:type="spellStart"/>
      <w:r w:rsidRPr="00670F28">
        <w:t>bbb</w:t>
      </w:r>
      <w:proofErr w:type="spellEnd"/>
      <w:r w:rsidRPr="00670F28">
        <w:t xml:space="preserve"> eine Beziehung besteht. Sie beschreibt jedoch noch nicht, wie aus </w:t>
      </w:r>
      <w:proofErr w:type="spellStart"/>
      <w:r w:rsidRPr="00670F28">
        <w:t>aaa</w:t>
      </w:r>
      <w:proofErr w:type="spellEnd"/>
      <w:r w:rsidRPr="00670F28">
        <w:t xml:space="preserve"> ein bestimmtes </w:t>
      </w:r>
      <w:proofErr w:type="spellStart"/>
      <w:r w:rsidRPr="00670F28">
        <w:t>bbb</w:t>
      </w:r>
      <w:proofErr w:type="spellEnd"/>
      <w:r w:rsidRPr="00670F28">
        <w:t xml:space="preserve"> hervorgeht, wie sich eine Relation verändert oder wie mehrere relationale Zustände ineinander überführt werden. Für die mathematische Beschreibung gerichteter Veränderungen wird deshalb ein stärker eingeschränkter Begriff benötigt.</w:t>
      </w:r>
    </w:p>
    <w:p w14:paraId="13D0B6E5" w14:textId="77777777" w:rsidR="00670F28" w:rsidRPr="00670F28" w:rsidRDefault="00670F28" w:rsidP="00670F28">
      <w:r w:rsidRPr="00670F28">
        <w:t>Diese Einschränkung führt unmittelbar zum Funktionsbegriff. Eine Funktion ist nicht lediglich eine beliebige Relation. Sie ordnet jedem Element ihres Definitionsbereiches genau ein Element des Zielbereiches zu. Dadurch entsteht aus einem allgemeinen Zusammenhang eine eindeutige gerichtete Zuordnung. Der folgende Abschnitt untersucht deshalb Funktionen als mathematische Grundlage reproduzierbarer Transformationen.</w:t>
      </w:r>
    </w:p>
    <w:p w14:paraId="70DEBA3F" w14:textId="77777777" w:rsidR="00670F28" w:rsidRPr="00670F28" w:rsidRDefault="00670F28" w:rsidP="00670F28">
      <w:pPr>
        <w:rPr>
          <w:b/>
        </w:rPr>
      </w:pPr>
      <w:r w:rsidRPr="00670F28">
        <w:rPr>
          <w:b/>
        </w:rPr>
        <w:t>3.2.3 Funktionen als mathematische Grundlage gerichteter Transformationen</w:t>
      </w:r>
    </w:p>
    <w:p w14:paraId="2B9C0317" w14:textId="77777777" w:rsidR="00670F28" w:rsidRPr="00670F28" w:rsidRDefault="00670F28" w:rsidP="00670F28">
      <w:r w:rsidRPr="00670F28">
        <w:t>Nachdem im vorhergehenden Abschnitt Relationen als allgemeine mathematische Beschreibung von Zusammenhängen eingeführt wurden, stellt sich unmittelbar die Frage, wie sich gerichtete und eindeutig reproduzierbare Transformationen mathematisch beschreiben lassen. Nicht jede Relation erfüllt diese Anforderung. Eine Relation kann einem Element mehrere Zielobjekte oder überhaupt kein Zielobjekt zuordnen. Für zahlreiche mathematische Anwendungen genügt dies vollständig. Sollen jedoch deterministische Berechnungen, dynamische Entwicklungen oder algorithmische Prozesse beschrieben werden, wird eine wesentlich stärkere Struktur benötigt. Diese stellt der Funktionsbegriff bereit.</w:t>
      </w:r>
    </w:p>
    <w:p w14:paraId="1B2F5B1B" w14:textId="77777777" w:rsidR="00670F28" w:rsidRPr="00670F28" w:rsidRDefault="00670F28" w:rsidP="00670F28">
      <w:r w:rsidRPr="00670F28">
        <w:t>Der Funktionsbegriff gehört zu den grundlegenden Konzepten der modernen Mathematik. Er verbindet zwei Mengen durch eine eindeutige Zuordnungsvorschrift. Dabei wird jedem Element des Definitionsbereiches genau ein Element des Wertebereiches zugeordnet. Gerade diese Eindeutigkeit unterscheidet Funktionen von allgemeinen Relationen und macht sie zum zentralen Werkzeug nahezu aller mathematischen Modellbildung.</w:t>
      </w:r>
    </w:p>
    <w:p w14:paraId="02C6D4CF" w14:textId="77777777" w:rsidR="00670F28" w:rsidRPr="00670F28" w:rsidRDefault="00670F28" w:rsidP="00670F28">
      <w:r w:rsidRPr="00670F28">
        <w:t xml:space="preserve">Historisch entwickelte sich der Funktionsbegriff zunächst innerhalb der Analysis und der mathematischen Physik. Im Verlauf des 19. und 20. Jahrhunderts wurde er zunehmend abstrahiert und schließlich unabhängig von konkreten analytischen Darstellungen formuliert. Heute versteht die Mathematik eine Funktion nicht mehr als Rechenvorschrift, sondern als spezielle Relation mit einer Eindeutigkeitsbedingung (Lang, Serge: </w:t>
      </w:r>
      <w:r w:rsidRPr="00670F28">
        <w:rPr>
          <w:i/>
          <w:iCs/>
        </w:rPr>
        <w:t>Algebra</w:t>
      </w:r>
      <w:r w:rsidRPr="00670F28">
        <w:t xml:space="preserve">. New York: Springer, 2002.) </w:t>
      </w:r>
      <w:r w:rsidRPr="00670F28">
        <w:rPr>
          <w:b/>
        </w:rPr>
        <w:t>[59]</w:t>
      </w:r>
      <w:r w:rsidRPr="00670F28">
        <w:t>.</w:t>
      </w:r>
    </w:p>
    <w:p w14:paraId="20DEACF1" w14:textId="77777777" w:rsidR="00670F28" w:rsidRPr="00670F28" w:rsidRDefault="00670F28" w:rsidP="00670F28">
      <w:r w:rsidRPr="00670F28">
        <w:t>Formal wird eine Funktion durch</w:t>
      </w:r>
    </w:p>
    <w:p w14:paraId="199D65AF" w14:textId="77777777" w:rsidR="00670F28" w:rsidRPr="00670F28" w:rsidRDefault="00670F28" w:rsidP="00670F28">
      <w:proofErr w:type="gramStart"/>
      <w:r w:rsidRPr="00670F28">
        <w:t>f:A</w:t>
      </w:r>
      <w:proofErr w:type="gramEnd"/>
      <w:r w:rsidRPr="00670F28">
        <w:t>→B(3.10)f:A\rightarrow B \tag{3.10}</w:t>
      </w:r>
      <w:proofErr w:type="spellStart"/>
      <w:r w:rsidRPr="00670F28">
        <w:t>f:A→B</w:t>
      </w:r>
      <w:proofErr w:type="spellEnd"/>
      <w:r w:rsidRPr="00670F28">
        <w:t xml:space="preserve">(3.10) </w:t>
      </w:r>
    </w:p>
    <w:p w14:paraId="4652A3AB" w14:textId="77777777" w:rsidR="00670F28" w:rsidRPr="00670F28" w:rsidRDefault="00670F28" w:rsidP="00670F28">
      <w:r w:rsidRPr="00670F28">
        <w:t>beschrieben.</w:t>
      </w:r>
    </w:p>
    <w:p w14:paraId="6B5DC0B1" w14:textId="77777777" w:rsidR="00670F28" w:rsidRPr="00670F28" w:rsidRDefault="00670F28" w:rsidP="00670F28">
      <w:r w:rsidRPr="00670F28">
        <w:rPr>
          <w:b/>
        </w:rPr>
        <w:lastRenderedPageBreak/>
        <w:t>Word-</w:t>
      </w:r>
      <w:proofErr w:type="spellStart"/>
      <w:r w:rsidRPr="00670F28">
        <w:rPr>
          <w:b/>
        </w:rPr>
        <w:t>LaTeX</w:t>
      </w:r>
      <w:proofErr w:type="spellEnd"/>
      <w:r w:rsidRPr="00670F28">
        <w:rPr>
          <w:b/>
        </w:rPr>
        <w:t>:</w:t>
      </w:r>
      <w:r w:rsidRPr="00670F28">
        <w:t xml:space="preserve"> </w:t>
      </w:r>
      <w:proofErr w:type="gramStart"/>
      <w:r w:rsidRPr="00670F28">
        <w:t>f:A</w:t>
      </w:r>
      <w:proofErr w:type="gramEnd"/>
      <w:r w:rsidRPr="00670F28">
        <w:t>\rightarrow B</w:t>
      </w:r>
    </w:p>
    <w:p w14:paraId="06B643E2" w14:textId="77777777" w:rsidR="00670F28" w:rsidRPr="00670F28" w:rsidRDefault="00670F28" w:rsidP="00670F28">
      <w:r w:rsidRPr="00670F28">
        <w:t>Dabei bezeichnet AAA den Definitionsbereich und BBB den Wertebereich der Funktion. Die Schreibweise allein enthält allerdings noch keine Aussage über die konkrete Zuordnung. Diese wird erst durch die Eindeutigkeitsbedingung charakterisiert.</w:t>
      </w:r>
    </w:p>
    <w:p w14:paraId="1956F910" w14:textId="77777777" w:rsidR="00670F28" w:rsidRPr="00670F28" w:rsidRDefault="00670F28" w:rsidP="00670F28">
      <w:r w:rsidRPr="00670F28">
        <w:t>Für jedes Element des Definitionsbereiches existiert genau ein Bild:</w:t>
      </w:r>
    </w:p>
    <w:p w14:paraId="389DAAFD" w14:textId="77777777" w:rsidR="00670F28" w:rsidRPr="00670F28" w:rsidRDefault="00670F28" w:rsidP="00670F28">
      <w:r w:rsidRPr="00670F28">
        <w:rPr>
          <w:rFonts w:ascii="Cambria Math" w:hAnsi="Cambria Math" w:cs="Cambria Math"/>
        </w:rPr>
        <w:t>∀</w:t>
      </w:r>
      <w:proofErr w:type="spellStart"/>
      <w:r w:rsidRPr="00670F28">
        <w:t>x</w:t>
      </w:r>
      <w:r w:rsidRPr="00670F28">
        <w:rPr>
          <w:rFonts w:ascii="Cambria Math" w:hAnsi="Cambria Math" w:cs="Cambria Math"/>
        </w:rPr>
        <w:t>∈</w:t>
      </w:r>
      <w:proofErr w:type="gramStart"/>
      <w:r w:rsidRPr="00670F28">
        <w:t>A</w:t>
      </w:r>
      <w:proofErr w:type="spellEnd"/>
      <w:r w:rsidRPr="00670F28">
        <w:t>  </w:t>
      </w:r>
      <w:r w:rsidRPr="00670F28">
        <w:rPr>
          <w:rFonts w:ascii="Cambria Math" w:hAnsi="Cambria Math" w:cs="Cambria Math"/>
        </w:rPr>
        <w:t>∃</w:t>
      </w:r>
      <w:proofErr w:type="gramEnd"/>
      <w:r w:rsidRPr="00670F28">
        <w:t>!  </w:t>
      </w:r>
      <w:proofErr w:type="spellStart"/>
      <w:r w:rsidRPr="00670F28">
        <w:t>y</w:t>
      </w:r>
      <w:r w:rsidRPr="00670F28">
        <w:rPr>
          <w:rFonts w:ascii="Cambria Math" w:hAnsi="Cambria Math" w:cs="Cambria Math"/>
        </w:rPr>
        <w:t>∈</w:t>
      </w:r>
      <w:r w:rsidRPr="00670F28">
        <w:t>B</w:t>
      </w:r>
      <w:proofErr w:type="spellEnd"/>
      <w:r w:rsidRPr="00670F28">
        <w:t>:  f(x)=</w:t>
      </w:r>
      <w:proofErr w:type="gramStart"/>
      <w:r w:rsidRPr="00670F28">
        <w:t>y.(</w:t>
      </w:r>
      <w:proofErr w:type="gramEnd"/>
      <w:r w:rsidRPr="00670F28">
        <w:t>3.11)\</w:t>
      </w:r>
      <w:proofErr w:type="spellStart"/>
      <w:r w:rsidRPr="00670F28">
        <w:t>forall</w:t>
      </w:r>
      <w:proofErr w:type="spellEnd"/>
      <w:r w:rsidRPr="00670F28">
        <w:t xml:space="preserve"> x\in A\;\</w:t>
      </w:r>
      <w:proofErr w:type="spellStart"/>
      <w:r w:rsidRPr="00670F28">
        <w:t>exists</w:t>
      </w:r>
      <w:proofErr w:type="spellEnd"/>
      <w:r w:rsidRPr="00670F28">
        <w:t>!\;y\in B:\;f(x)=y. \tag{3.11}</w:t>
      </w:r>
      <w:r w:rsidRPr="00670F28">
        <w:rPr>
          <w:rFonts w:ascii="Cambria Math" w:hAnsi="Cambria Math" w:cs="Cambria Math"/>
        </w:rPr>
        <w:t>∀</w:t>
      </w:r>
      <w:proofErr w:type="spellStart"/>
      <w:r w:rsidRPr="00670F28">
        <w:t>x</w:t>
      </w:r>
      <w:r w:rsidRPr="00670F28">
        <w:rPr>
          <w:rFonts w:ascii="Cambria Math" w:hAnsi="Cambria Math" w:cs="Cambria Math"/>
        </w:rPr>
        <w:t>∈</w:t>
      </w:r>
      <w:r w:rsidRPr="00670F28">
        <w:t>A</w:t>
      </w:r>
      <w:proofErr w:type="spellEnd"/>
      <w:r w:rsidRPr="00670F28">
        <w:rPr>
          <w:rFonts w:ascii="Cambria Math" w:hAnsi="Cambria Math" w:cs="Cambria Math"/>
        </w:rPr>
        <w:t>∃</w:t>
      </w:r>
      <w:r w:rsidRPr="00670F28">
        <w:t>!</w:t>
      </w:r>
      <w:proofErr w:type="spellStart"/>
      <w:r w:rsidRPr="00670F28">
        <w:t>y</w:t>
      </w:r>
      <w:r w:rsidRPr="00670F28">
        <w:rPr>
          <w:rFonts w:ascii="Cambria Math" w:hAnsi="Cambria Math" w:cs="Cambria Math"/>
        </w:rPr>
        <w:t>∈</w:t>
      </w:r>
      <w:r w:rsidRPr="00670F28">
        <w:t>B:f</w:t>
      </w:r>
      <w:proofErr w:type="spellEnd"/>
      <w:r w:rsidRPr="00670F28">
        <w:t xml:space="preserve">(x)=y.(3.11) </w:t>
      </w:r>
    </w:p>
    <w:p w14:paraId="13B56D07" w14:textId="77777777" w:rsidR="00670F28" w:rsidRPr="00670F28" w:rsidRDefault="00670F28" w:rsidP="00670F28">
      <w:r w:rsidRPr="00670F28">
        <w:rPr>
          <w:b/>
        </w:rPr>
        <w:t>Word-</w:t>
      </w:r>
      <w:proofErr w:type="spellStart"/>
      <w:r w:rsidRPr="00670F28">
        <w:rPr>
          <w:b/>
        </w:rPr>
        <w:t>LaTeX</w:t>
      </w:r>
      <w:proofErr w:type="spellEnd"/>
      <w:r w:rsidRPr="00670F28">
        <w:rPr>
          <w:b/>
        </w:rPr>
        <w:t>:</w:t>
      </w:r>
      <w:r w:rsidRPr="00670F28">
        <w:t xml:space="preserve"> \</w:t>
      </w:r>
      <w:proofErr w:type="spellStart"/>
      <w:r w:rsidRPr="00670F28">
        <w:t>forall</w:t>
      </w:r>
      <w:proofErr w:type="spellEnd"/>
      <w:r w:rsidRPr="00670F28">
        <w:t xml:space="preserve"> x\in A</w:t>
      </w:r>
      <w:proofErr w:type="gramStart"/>
      <w:r w:rsidRPr="00670F28">
        <w:t>\;\</w:t>
      </w:r>
      <w:proofErr w:type="spellStart"/>
      <w:proofErr w:type="gramEnd"/>
      <w:r w:rsidRPr="00670F28">
        <w:t>exists</w:t>
      </w:r>
      <w:proofErr w:type="spellEnd"/>
      <w:r w:rsidRPr="00670F28">
        <w:t>!\;y\in B:\;f(x)=y</w:t>
      </w:r>
    </w:p>
    <w:p w14:paraId="3224531A" w14:textId="77777777" w:rsidR="00670F28" w:rsidRPr="00670F28" w:rsidRDefault="00670F28" w:rsidP="00670F28">
      <w:r w:rsidRPr="00670F28">
        <w:t xml:space="preserve">Das Symbol </w:t>
      </w:r>
      <w:proofErr w:type="gramStart"/>
      <w:r w:rsidRPr="00670F28">
        <w:rPr>
          <w:rFonts w:ascii="Cambria Math" w:hAnsi="Cambria Math" w:cs="Cambria Math"/>
        </w:rPr>
        <w:t>∃</w:t>
      </w:r>
      <w:r w:rsidRPr="00670F28">
        <w:t>!\</w:t>
      </w:r>
      <w:proofErr w:type="spellStart"/>
      <w:proofErr w:type="gramEnd"/>
      <w:r w:rsidRPr="00670F28">
        <w:t>exists</w:t>
      </w:r>
      <w:proofErr w:type="spellEnd"/>
      <w:r w:rsidRPr="00670F28">
        <w:t>!</w:t>
      </w:r>
      <w:r w:rsidRPr="00670F28">
        <w:rPr>
          <w:rFonts w:ascii="Cambria Math" w:hAnsi="Cambria Math" w:cs="Cambria Math"/>
        </w:rPr>
        <w:t>∃</w:t>
      </w:r>
      <w:r w:rsidRPr="00670F28">
        <w:t>! kennzeichnet die eindeutige Existenz. Damit wird ausgeschlossen, dass ein Element gleichzeitig mehreren unterschiedlichen Zielwerten zugeordnet wird. Gerade diese Eigenschaft bildet die Grundlage deterministischer mathematischer Transformationen.</w:t>
      </w:r>
    </w:p>
    <w:p w14:paraId="3694D0B5" w14:textId="77777777" w:rsidR="00670F28" w:rsidRPr="00670F28" w:rsidRDefault="00670F28" w:rsidP="00670F28">
      <w:r w:rsidRPr="00670F28">
        <w:t>Die Eindeutigkeit besitzt erhebliche methodische Konsequenzen. Während Relationen in erster Linie strukturelle Zusammenhänge beschreiben, ermöglichen Funktionen die Beschreibung reproduzierbarer Prozesse. Jede erneute Anwendung derselben Funktion auf denselben Ausgangswert führt zum identischen Ergebnis. Damit entstehen mathematische Modelle, deren Verhalten eindeutig analysiert und reproduziert werden kann.</w:t>
      </w:r>
    </w:p>
    <w:p w14:paraId="06177571" w14:textId="77777777" w:rsidR="00670F28" w:rsidRPr="00670F28" w:rsidRDefault="00670F28" w:rsidP="00670F28">
      <w:r w:rsidRPr="00670F28">
        <w:t>Für die weitere Entwicklung dieser Arbeit ist insbesondere die Komposition von Funktionen von Bedeutung. Sind zwei Funktionen</w:t>
      </w:r>
    </w:p>
    <w:p w14:paraId="4D0120AE" w14:textId="77777777" w:rsidR="00670F28" w:rsidRPr="00670F28" w:rsidRDefault="00670F28" w:rsidP="00670F28">
      <w:proofErr w:type="gramStart"/>
      <w:r w:rsidRPr="00670F28">
        <w:t>f:A</w:t>
      </w:r>
      <w:proofErr w:type="gramEnd"/>
      <w:r w:rsidRPr="00670F28">
        <w:t xml:space="preserve">→Bf:A\rightarrow </w:t>
      </w:r>
      <w:proofErr w:type="spellStart"/>
      <w:r w:rsidRPr="00670F28">
        <w:t>Bf:A→B</w:t>
      </w:r>
      <w:proofErr w:type="spellEnd"/>
      <w:r w:rsidRPr="00670F28">
        <w:t xml:space="preserve"> </w:t>
      </w:r>
    </w:p>
    <w:p w14:paraId="3F4F88A1" w14:textId="77777777" w:rsidR="00670F28" w:rsidRPr="00670F28" w:rsidRDefault="00670F28" w:rsidP="00670F28">
      <w:r w:rsidRPr="00670F28">
        <w:t>und</w:t>
      </w:r>
    </w:p>
    <w:p w14:paraId="69396506" w14:textId="77777777" w:rsidR="00670F28" w:rsidRPr="00670F28" w:rsidRDefault="00670F28" w:rsidP="00670F28">
      <w:proofErr w:type="gramStart"/>
      <w:r w:rsidRPr="00670F28">
        <w:t>g:B</w:t>
      </w:r>
      <w:proofErr w:type="gramEnd"/>
      <w:r w:rsidRPr="00670F28">
        <w:t xml:space="preserve">→Cg:B\rightarrow </w:t>
      </w:r>
      <w:proofErr w:type="spellStart"/>
      <w:r w:rsidRPr="00670F28">
        <w:t>Cg:B→C</w:t>
      </w:r>
      <w:proofErr w:type="spellEnd"/>
      <w:r w:rsidRPr="00670F28">
        <w:t xml:space="preserve"> </w:t>
      </w:r>
    </w:p>
    <w:p w14:paraId="59E57D88" w14:textId="77777777" w:rsidR="00670F28" w:rsidRPr="00670F28" w:rsidRDefault="00670F28" w:rsidP="00670F28">
      <w:r w:rsidRPr="00670F28">
        <w:t xml:space="preserve">gegeben, so lässt sich ihre </w:t>
      </w:r>
      <w:proofErr w:type="spellStart"/>
      <w:r w:rsidRPr="00670F28">
        <w:t>Hintereinanderausführung</w:t>
      </w:r>
      <w:proofErr w:type="spellEnd"/>
      <w:r w:rsidRPr="00670F28">
        <w:t xml:space="preserve"> wiederum als Funktion darstellen:</w:t>
      </w:r>
    </w:p>
    <w:p w14:paraId="540DA8E4" w14:textId="77777777" w:rsidR="00670F28" w:rsidRPr="00670F28" w:rsidRDefault="00670F28" w:rsidP="00670F28">
      <w:r w:rsidRPr="00670F28">
        <w:t>(</w:t>
      </w:r>
      <w:proofErr w:type="spellStart"/>
      <w:r w:rsidRPr="00670F28">
        <w:t>g</w:t>
      </w:r>
      <w:r w:rsidRPr="00670F28">
        <w:rPr>
          <w:rFonts w:ascii="Cambria Math" w:hAnsi="Cambria Math" w:cs="Cambria Math"/>
        </w:rPr>
        <w:t>∘</w:t>
      </w:r>
      <w:proofErr w:type="gramStart"/>
      <w:r w:rsidRPr="00670F28">
        <w:t>f</w:t>
      </w:r>
      <w:proofErr w:type="spellEnd"/>
      <w:r w:rsidRPr="00670F28">
        <w:t>)(</w:t>
      </w:r>
      <w:proofErr w:type="gramEnd"/>
      <w:r w:rsidRPr="00670F28">
        <w:t>x)=g(f(x)).(3.12)(g\</w:t>
      </w:r>
      <w:proofErr w:type="spellStart"/>
      <w:r w:rsidRPr="00670F28">
        <w:t>circ</w:t>
      </w:r>
      <w:proofErr w:type="spellEnd"/>
      <w:r w:rsidRPr="00670F28">
        <w:t xml:space="preserve"> f)(x)=g(f(x)). \</w:t>
      </w:r>
      <w:proofErr w:type="gramStart"/>
      <w:r w:rsidRPr="00670F28">
        <w:t>tag{</w:t>
      </w:r>
      <w:proofErr w:type="gramEnd"/>
      <w:r w:rsidRPr="00670F28">
        <w:t>3.12}(</w:t>
      </w:r>
      <w:proofErr w:type="spellStart"/>
      <w:r w:rsidRPr="00670F28">
        <w:t>g</w:t>
      </w:r>
      <w:r w:rsidRPr="00670F28">
        <w:rPr>
          <w:rFonts w:ascii="Cambria Math" w:hAnsi="Cambria Math" w:cs="Cambria Math"/>
        </w:rPr>
        <w:t>∘</w:t>
      </w:r>
      <w:r w:rsidRPr="00670F28">
        <w:t>f</w:t>
      </w:r>
      <w:proofErr w:type="spellEnd"/>
      <w:r w:rsidRPr="00670F28">
        <w:t xml:space="preserve">)(x)=g(f(x)).(3.12) </w:t>
      </w:r>
    </w:p>
    <w:p w14:paraId="2B150E8B" w14:textId="77777777" w:rsidR="00670F28" w:rsidRPr="00670F28" w:rsidRDefault="00670F28" w:rsidP="00670F28">
      <w:r w:rsidRPr="00670F28">
        <w:rPr>
          <w:b/>
        </w:rPr>
        <w:t>Word-</w:t>
      </w:r>
      <w:proofErr w:type="spellStart"/>
      <w:r w:rsidRPr="00670F28">
        <w:rPr>
          <w:b/>
        </w:rPr>
        <w:t>LaTeX</w:t>
      </w:r>
      <w:proofErr w:type="spellEnd"/>
      <w:r w:rsidRPr="00670F28">
        <w:rPr>
          <w:b/>
        </w:rPr>
        <w:t>:</w:t>
      </w:r>
      <w:r w:rsidRPr="00670F28">
        <w:t xml:space="preserve"> (g\</w:t>
      </w:r>
      <w:proofErr w:type="spellStart"/>
      <w:r w:rsidRPr="00670F28">
        <w:t>circ</w:t>
      </w:r>
      <w:proofErr w:type="spellEnd"/>
      <w:r w:rsidRPr="00670F28">
        <w:t xml:space="preserve"> </w:t>
      </w:r>
      <w:proofErr w:type="gramStart"/>
      <w:r w:rsidRPr="00670F28">
        <w:t>f)(</w:t>
      </w:r>
      <w:proofErr w:type="gramEnd"/>
      <w:r w:rsidRPr="00670F28">
        <w:t>x)=g(f(x))</w:t>
      </w:r>
    </w:p>
    <w:p w14:paraId="61DBAA8F" w14:textId="77777777" w:rsidR="00670F28" w:rsidRPr="00670F28" w:rsidRDefault="00670F28" w:rsidP="00670F28">
      <w:r w:rsidRPr="00670F28">
        <w:t>Die Komposition zeigt erstmals, wie einzelne Transformationen zu längeren Transformationsketten verbunden werden können. Mathematisch entsteht dadurch bereits eine Form rekursiver Organisation. Mehrere lokale Zuordnungen bilden gemeinsam einen globalen Transformationsprozess.</w:t>
      </w:r>
    </w:p>
    <w:p w14:paraId="432B1567" w14:textId="77777777" w:rsidR="00670F28" w:rsidRPr="00670F28" w:rsidRDefault="00670F28" w:rsidP="00670F28">
      <w:r w:rsidRPr="00670F28">
        <w:t>Für dynamische Systeme besitzt diese Eigenschaft eine zentrale Bedeutung. Zeitdiskrete Entwicklungen können häufig als wiederholte Anwendung derselben Funktion beschrieben werden. Ausgehend von einem Anfangszustand x0x_0x0​ entsteht dadurch die Folge</w:t>
      </w:r>
    </w:p>
    <w:p w14:paraId="66E0E802" w14:textId="77777777" w:rsidR="00670F28" w:rsidRPr="00670F28" w:rsidRDefault="00670F28" w:rsidP="00670F28">
      <w:r w:rsidRPr="00670F28">
        <w:t>xn+1=f(</w:t>
      </w:r>
      <w:proofErr w:type="spellStart"/>
      <w:r w:rsidRPr="00670F28">
        <w:t>xn</w:t>
      </w:r>
      <w:proofErr w:type="spellEnd"/>
      <w:proofErr w:type="gramStart"/>
      <w:r w:rsidRPr="00670F28">
        <w:t>).(</w:t>
      </w:r>
      <w:proofErr w:type="gramEnd"/>
      <w:r w:rsidRPr="00670F28">
        <w:t>3.13)x_{n+1}=f(</w:t>
      </w:r>
      <w:proofErr w:type="spellStart"/>
      <w:r w:rsidRPr="00670F28">
        <w:t>x_n</w:t>
      </w:r>
      <w:proofErr w:type="spellEnd"/>
      <w:r w:rsidRPr="00670F28">
        <w:t>). \</w:t>
      </w:r>
      <w:proofErr w:type="gramStart"/>
      <w:r w:rsidRPr="00670F28">
        <w:t>tag{</w:t>
      </w:r>
      <w:proofErr w:type="gramEnd"/>
      <w:r w:rsidRPr="00670F28">
        <w:t>3.13}xn+1​=f(</w:t>
      </w:r>
      <w:proofErr w:type="spellStart"/>
      <w:r w:rsidRPr="00670F28">
        <w:t>xn</w:t>
      </w:r>
      <w:proofErr w:type="spellEnd"/>
      <w:r w:rsidRPr="00670F28">
        <w:t xml:space="preserve">​).(3.13) </w:t>
      </w:r>
    </w:p>
    <w:p w14:paraId="5D317B87" w14:textId="77777777" w:rsidR="00670F28" w:rsidRPr="00670F28" w:rsidRDefault="00670F28" w:rsidP="00670F28">
      <w:r w:rsidRPr="00670F28">
        <w:rPr>
          <w:b/>
        </w:rPr>
        <w:t>Word-</w:t>
      </w:r>
      <w:proofErr w:type="spellStart"/>
      <w:r w:rsidRPr="00670F28">
        <w:rPr>
          <w:b/>
        </w:rPr>
        <w:t>LaTeX</w:t>
      </w:r>
      <w:proofErr w:type="spellEnd"/>
      <w:r w:rsidRPr="00670F28">
        <w:rPr>
          <w:b/>
        </w:rPr>
        <w:t>:</w:t>
      </w:r>
      <w:r w:rsidRPr="00670F28">
        <w:t xml:space="preserve"> x_{n+</w:t>
      </w:r>
      <w:proofErr w:type="gramStart"/>
      <w:r w:rsidRPr="00670F28">
        <w:t>1}=</w:t>
      </w:r>
      <w:proofErr w:type="gramEnd"/>
      <w:r w:rsidRPr="00670F28">
        <w:t>f(</w:t>
      </w:r>
      <w:proofErr w:type="spellStart"/>
      <w:r w:rsidRPr="00670F28">
        <w:t>x_n</w:t>
      </w:r>
      <w:proofErr w:type="spellEnd"/>
      <w:r w:rsidRPr="00670F28">
        <w:t>)</w:t>
      </w:r>
    </w:p>
    <w:p w14:paraId="4E5CCBF9" w14:textId="77777777" w:rsidR="00670F28" w:rsidRPr="00670F28" w:rsidRDefault="00670F28" w:rsidP="00670F28">
      <w:r w:rsidRPr="00670F28">
        <w:t>Diese Darstellung bildet den Ausgangspunkt zahlreicher mathematischer Disziplinen, darunter Iterationstheorie, dynamische Systeme, numerische Mathematik und Chaostheorie. Stabilität, Attraktoren oder periodische Lösungen ergeben sich aus der wiederholten Anwendung derselben Transformationsregel.</w:t>
      </w:r>
    </w:p>
    <w:p w14:paraId="5909F8CE" w14:textId="77777777" w:rsidR="00670F28" w:rsidRPr="00670F28" w:rsidRDefault="00670F28" w:rsidP="00670F28">
      <w:r w:rsidRPr="00670F28">
        <w:t xml:space="preserve">Gerade an dieser Stelle wird jedoch erneut eine grundlegende Voraussetzung sichtbar. Funktionen beschreiben außerordentlich präzise, wie Zustände ineinander überführt </w:t>
      </w:r>
      <w:r w:rsidRPr="00670F28">
        <w:lastRenderedPageBreak/>
        <w:t>werden. Sie setzen jedoch sowohl die Zustände als auch die Zuordnungsvorschrift bereits voraus. Weder der Definitionsbereich noch die Funktion selbst werden innerhalb der Funktionentheorie erzeugt. Beide bilden vielmehr den Ausgangspunkt der mathematischen Beschreibung.</w:t>
      </w:r>
    </w:p>
    <w:p w14:paraId="6E9ADF82" w14:textId="77777777" w:rsidR="00670F28" w:rsidRPr="00670F28" w:rsidRDefault="00670F28" w:rsidP="00670F28">
      <w:r w:rsidRPr="00670F28">
        <w:t>Für das Funktionale Raum-Zeit-Kohärenzsystem besitzt diese Beobachtung erhebliche Bedeutung. Das FRZK benötigt später Transformationen, die nicht lediglich vorgegebene Zustände verändern, sondern selbst Teil einer funktionalen Organisationsentwicklung sind. Der klassische Funktionsbegriff liefert hierfür ein unverzichtbares mathematisches Werkzeug. Gleichzeitig beantwortet er jedoch nicht die Frage, wodurch eine bestimmte Transformationsvorschrift überhaupt entsteht oder weshalb gerade diese Transformation gegenüber anderen bevorzugt wird.</w:t>
      </w:r>
    </w:p>
    <w:p w14:paraId="467D74EA" w14:textId="77777777" w:rsidR="00670F28" w:rsidRPr="00670F28" w:rsidRDefault="00670F28" w:rsidP="00670F28">
      <w:r w:rsidRPr="00670F28">
        <w:t>Eine weitere Einschränkung betrifft den Charakter der Eindeutigkeit. Die klassische Funktionentheorie fordert für jedes Element genau einen Zielwert. Viele reale Organisationsprozesse besitzen jedoch mehrere gleichzeitig mögliche Entwicklungspfade, deren Auswahl erst durch Rückkopplungen oder Wechselwirkungen bestimmt wird. Solche Prozesse lassen sich häufig nur mithilfe stochastischer Modelle, Relationen oder Operatoren beschreiben. Der Funktionsbegriff bildet daher einen wichtigen Spezialfall mathematischer Transformationen, jedoch nicht deren allgemeinste Form.</w:t>
      </w:r>
    </w:p>
    <w:p w14:paraId="55FB040E" w14:textId="77777777" w:rsidR="00670F28" w:rsidRPr="00670F28" w:rsidRDefault="00670F28" w:rsidP="00670F28">
      <w:r w:rsidRPr="00670F28">
        <w:t xml:space="preserve">Aus mathematischer Sicht bleibt seine Bedeutung dennoch außerordentlich groß. Erst Funktionen ermöglichen die präzise Definition von </w:t>
      </w:r>
      <w:proofErr w:type="spellStart"/>
      <w:r w:rsidRPr="00670F28">
        <w:t>Homomorphismen</w:t>
      </w:r>
      <w:proofErr w:type="spellEnd"/>
      <w:r w:rsidRPr="00670F28">
        <w:t xml:space="preserve">, </w:t>
      </w:r>
      <w:proofErr w:type="spellStart"/>
      <w:r w:rsidRPr="00670F28">
        <w:t>Isomorphismen</w:t>
      </w:r>
      <w:proofErr w:type="spellEnd"/>
      <w:r w:rsidRPr="00670F28">
        <w:t>, Operatoren, Differentialgleichungen, Optimierungsverfahren und numerischen Algorithmen. Zahlreiche weiterführende mathematische Strukturen lassen sich letztlich auf Eigenschaften geeigneter Funktionen zurückführen.</w:t>
      </w:r>
    </w:p>
    <w:p w14:paraId="19D77F21" w14:textId="77777777" w:rsidR="00670F28" w:rsidRPr="00670F28" w:rsidRDefault="00670F28" w:rsidP="00670F28">
      <w:r w:rsidRPr="00670F28">
        <w:t>Für die weitere Entwicklung des FRZK entsteht daraus eine doppelte Konsequenz. Einerseits werden Funktionen später als mathematische Beschreibung reproduzierbarer Transformationen unverzichtbar sein. Andererseits darf die Theorie nicht bereits mit einer vollständig definierten Funktion beginnen, wenn gerade die Entstehung funktionaler Organisation rekonstruiert werden soll. Der Funktionsbegriff wird deshalb in Kapitel 3.2 als etablierter mathematischer Forschungsstand übernommen und erst in Kapitel 3.4 in einen allgemeineren funktionalen Rekonstruktionszusammenhang eingeordnet.</w:t>
      </w:r>
    </w:p>
    <w:p w14:paraId="7B34D9FE" w14:textId="77777777" w:rsidR="00670F28" w:rsidRPr="00670F28" w:rsidRDefault="00670F28" w:rsidP="00670F28">
      <w:r w:rsidRPr="00670F28">
        <w:t>Der nächste Schritt führt von einzelnen Funktionen zu ganzen Klassen mathematischer Verknüpfungen. Damit rücken algebraische Strukturen in den Mittelpunkt, innerhalb derer Verknüpfungen systematisch untersucht und miteinander kombiniert werden können.</w:t>
      </w:r>
    </w:p>
    <w:p w14:paraId="6EF6D4AA" w14:textId="77777777" w:rsidR="00221871" w:rsidRPr="00221871" w:rsidRDefault="00221871" w:rsidP="00221871">
      <w:pPr>
        <w:rPr>
          <w:b/>
        </w:rPr>
      </w:pPr>
      <w:r w:rsidRPr="00221871">
        <w:rPr>
          <w:b/>
        </w:rPr>
        <w:t>3.2.4 Algebraische Strukturen als Grundlage mathematischer Verknüpfungen</w:t>
      </w:r>
    </w:p>
    <w:p w14:paraId="0E496F5A" w14:textId="77777777" w:rsidR="00221871" w:rsidRPr="00221871" w:rsidRDefault="00221871" w:rsidP="00221871">
      <w:r w:rsidRPr="00221871">
        <w:t>Nachdem Mengen die mathematischen Objekte bereitstellen, Relationen deren strukturelle Zusammenhänge beschreiben und Funktionen eindeutige Transformationen ermöglichen, stellt sich die nächste grundlegende Frage. Wie lassen sich Verknüpfungen selbst systematisch untersuchen? In zahlreichen mathematischen Disziplinen genügt es nicht, einzelne Abbildungen zu betrachten. Vielmehr müssen Regeln formuliert werden, nach denen Elemente miteinander kombiniert werden können. Genau dies ist Gegenstand der Algebra.</w:t>
      </w:r>
    </w:p>
    <w:p w14:paraId="32419142" w14:textId="77777777" w:rsidR="00221871" w:rsidRPr="00221871" w:rsidRDefault="00221871" w:rsidP="00221871">
      <w:r w:rsidRPr="00221871">
        <w:t xml:space="preserve">Die Algebra untersucht nicht die konkrete Natur mathematischer Objekte, sondern die Eigenschaften der auf ihnen definierten Verknüpfungen. Zahlen, Matrizen, Vektoren, Funktionen oder Operatoren können völlig unterschiedliche mathematische Objekte sein und dennoch denselben algebraischen Gesetzen folgen. Dadurch entsteht ein </w:t>
      </w:r>
      <w:r w:rsidRPr="00221871">
        <w:lastRenderedPageBreak/>
        <w:t>außerordentlich allgemeiner mathematischer Formalismus, der weit über einzelne Anwendungsgebiete hinausreicht.</w:t>
      </w:r>
    </w:p>
    <w:p w14:paraId="186E6858" w14:textId="77777777" w:rsidR="00221871" w:rsidRPr="00221871" w:rsidRDefault="00221871" w:rsidP="00221871">
      <w:r w:rsidRPr="00221871">
        <w:t>Der Ausgangspunkt jeder algebraischen Struktur besteht aus einer Menge AAA sowie einer darauf definierten inneren Verknüpfung</w:t>
      </w:r>
    </w:p>
    <w:p w14:paraId="5EA5C9DD" w14:textId="77777777" w:rsidR="00221871" w:rsidRPr="00221871" w:rsidRDefault="00221871" w:rsidP="00221871">
      <w:proofErr w:type="gramStart"/>
      <w:r w:rsidRPr="00221871">
        <w:rPr>
          <w:rFonts w:ascii="Cambria Math" w:hAnsi="Cambria Math" w:cs="Cambria Math"/>
        </w:rPr>
        <w:t>∘</w:t>
      </w:r>
      <w:r w:rsidRPr="00221871">
        <w:t>:A</w:t>
      </w:r>
      <w:proofErr w:type="gramEnd"/>
      <w:r w:rsidRPr="00221871">
        <w:t>×A→A.(3.14)\</w:t>
      </w:r>
      <w:proofErr w:type="spellStart"/>
      <w:r w:rsidRPr="00221871">
        <w:t>circ:A</w:t>
      </w:r>
      <w:proofErr w:type="spellEnd"/>
      <w:r w:rsidRPr="00221871">
        <w:t>\</w:t>
      </w:r>
      <w:proofErr w:type="spellStart"/>
      <w:r w:rsidRPr="00221871">
        <w:t>times</w:t>
      </w:r>
      <w:proofErr w:type="spellEnd"/>
      <w:r w:rsidRPr="00221871">
        <w:t xml:space="preserve"> A\</w:t>
      </w:r>
      <w:proofErr w:type="spellStart"/>
      <w:r w:rsidRPr="00221871">
        <w:t>rightarrow</w:t>
      </w:r>
      <w:proofErr w:type="spellEnd"/>
      <w:r w:rsidRPr="00221871">
        <w:t xml:space="preserve"> A. \tag{3.14}</w:t>
      </w:r>
      <w:r w:rsidRPr="00221871">
        <w:rPr>
          <w:rFonts w:ascii="Cambria Math" w:hAnsi="Cambria Math" w:cs="Cambria Math"/>
        </w:rPr>
        <w:t>∘</w:t>
      </w:r>
      <w:r w:rsidRPr="00221871">
        <w:t xml:space="preserve">:A×A→A.(3.14) </w:t>
      </w:r>
    </w:p>
    <w:p w14:paraId="193E1195" w14:textId="77777777" w:rsidR="00221871" w:rsidRPr="00221871" w:rsidRDefault="00221871" w:rsidP="00221871">
      <w:r w:rsidRPr="00221871">
        <w:rPr>
          <w:b/>
        </w:rPr>
        <w:t>Word-</w:t>
      </w:r>
      <w:proofErr w:type="spellStart"/>
      <w:r w:rsidRPr="00221871">
        <w:rPr>
          <w:b/>
        </w:rPr>
        <w:t>LaTeX</w:t>
      </w:r>
      <w:proofErr w:type="spellEnd"/>
      <w:r w:rsidRPr="00221871">
        <w:rPr>
          <w:b/>
        </w:rPr>
        <w:t>:</w:t>
      </w:r>
      <w:r w:rsidRPr="00221871">
        <w:t xml:space="preserve"> \</w:t>
      </w:r>
      <w:proofErr w:type="spellStart"/>
      <w:proofErr w:type="gramStart"/>
      <w:r w:rsidRPr="00221871">
        <w:t>circ:A</w:t>
      </w:r>
      <w:proofErr w:type="spellEnd"/>
      <w:proofErr w:type="gramEnd"/>
      <w:r w:rsidRPr="00221871">
        <w:t>\</w:t>
      </w:r>
      <w:proofErr w:type="spellStart"/>
      <w:r w:rsidRPr="00221871">
        <w:t>times</w:t>
      </w:r>
      <w:proofErr w:type="spellEnd"/>
      <w:r w:rsidRPr="00221871">
        <w:t xml:space="preserve"> A\</w:t>
      </w:r>
      <w:proofErr w:type="spellStart"/>
      <w:r w:rsidRPr="00221871">
        <w:t>rightarrow</w:t>
      </w:r>
      <w:proofErr w:type="spellEnd"/>
      <w:r w:rsidRPr="00221871">
        <w:t xml:space="preserve"> A</w:t>
      </w:r>
    </w:p>
    <w:p w14:paraId="7D3542FD" w14:textId="77777777" w:rsidR="00221871" w:rsidRPr="00221871" w:rsidRDefault="00221871" w:rsidP="00221871">
      <w:r w:rsidRPr="00221871">
        <w:t>Die Abgeschlossenheit dieser Verknüpfung bedeutet, dass die Kombination zweier Elemente der Menge stets wieder ein Element derselben Menge ergibt:</w:t>
      </w:r>
    </w:p>
    <w:p w14:paraId="7F57D725" w14:textId="77777777" w:rsidR="00221871" w:rsidRPr="00221871" w:rsidRDefault="00221871" w:rsidP="00221871">
      <w:r w:rsidRPr="00221871">
        <w:rPr>
          <w:rFonts w:ascii="Cambria Math" w:hAnsi="Cambria Math" w:cs="Cambria Math"/>
        </w:rPr>
        <w:t>∀</w:t>
      </w:r>
      <w:proofErr w:type="spellStart"/>
      <w:proofErr w:type="gramStart"/>
      <w:r w:rsidRPr="00221871">
        <w:t>a,b</w:t>
      </w:r>
      <w:proofErr w:type="gramEnd"/>
      <w:r w:rsidRPr="00221871">
        <w:rPr>
          <w:rFonts w:ascii="Cambria Math" w:hAnsi="Cambria Math" w:cs="Cambria Math"/>
        </w:rPr>
        <w:t>∈</w:t>
      </w:r>
      <w:r w:rsidRPr="00221871">
        <w:t>A</w:t>
      </w:r>
      <w:proofErr w:type="spellEnd"/>
      <w:r w:rsidRPr="00221871">
        <w:t>:  </w:t>
      </w:r>
      <w:proofErr w:type="spellStart"/>
      <w:r w:rsidRPr="00221871">
        <w:t>a</w:t>
      </w:r>
      <w:r w:rsidRPr="00221871">
        <w:rPr>
          <w:rFonts w:ascii="Cambria Math" w:hAnsi="Cambria Math" w:cs="Cambria Math"/>
        </w:rPr>
        <w:t>∘</w:t>
      </w:r>
      <w:r w:rsidRPr="00221871">
        <w:t>b</w:t>
      </w:r>
      <w:r w:rsidRPr="00221871">
        <w:rPr>
          <w:rFonts w:ascii="Cambria Math" w:hAnsi="Cambria Math" w:cs="Cambria Math"/>
        </w:rPr>
        <w:t>∈</w:t>
      </w:r>
      <w:r w:rsidRPr="00221871">
        <w:t>A</w:t>
      </w:r>
      <w:proofErr w:type="spellEnd"/>
      <w:r w:rsidRPr="00221871">
        <w:t>.(3.15)\</w:t>
      </w:r>
      <w:proofErr w:type="spellStart"/>
      <w:r w:rsidRPr="00221871">
        <w:t>forall</w:t>
      </w:r>
      <w:proofErr w:type="spellEnd"/>
      <w:r w:rsidRPr="00221871">
        <w:t xml:space="preserve"> </w:t>
      </w:r>
      <w:proofErr w:type="spellStart"/>
      <w:r w:rsidRPr="00221871">
        <w:t>a,b</w:t>
      </w:r>
      <w:proofErr w:type="spellEnd"/>
      <w:r w:rsidRPr="00221871">
        <w:t>\in A:\;a\circ b\in A. \tag{3.15}</w:t>
      </w:r>
      <w:r w:rsidRPr="00221871">
        <w:rPr>
          <w:rFonts w:ascii="Cambria Math" w:hAnsi="Cambria Math" w:cs="Cambria Math"/>
        </w:rPr>
        <w:t>∀</w:t>
      </w:r>
      <w:proofErr w:type="spellStart"/>
      <w:r w:rsidRPr="00221871">
        <w:t>a,b</w:t>
      </w:r>
      <w:r w:rsidRPr="00221871">
        <w:rPr>
          <w:rFonts w:ascii="Cambria Math" w:hAnsi="Cambria Math" w:cs="Cambria Math"/>
        </w:rPr>
        <w:t>∈</w:t>
      </w:r>
      <w:r w:rsidRPr="00221871">
        <w:t>A:a</w:t>
      </w:r>
      <w:r w:rsidRPr="00221871">
        <w:rPr>
          <w:rFonts w:ascii="Cambria Math" w:hAnsi="Cambria Math" w:cs="Cambria Math"/>
        </w:rPr>
        <w:t>∘</w:t>
      </w:r>
      <w:r w:rsidRPr="00221871">
        <w:t>b</w:t>
      </w:r>
      <w:r w:rsidRPr="00221871">
        <w:rPr>
          <w:rFonts w:ascii="Cambria Math" w:hAnsi="Cambria Math" w:cs="Cambria Math"/>
        </w:rPr>
        <w:t>∈</w:t>
      </w:r>
      <w:r w:rsidRPr="00221871">
        <w:t>A</w:t>
      </w:r>
      <w:proofErr w:type="spellEnd"/>
      <w:r w:rsidRPr="00221871">
        <w:t xml:space="preserve">.(3.15) </w:t>
      </w:r>
    </w:p>
    <w:p w14:paraId="67E5B4BA" w14:textId="77777777" w:rsidR="00221871" w:rsidRPr="00221871" w:rsidRDefault="00221871" w:rsidP="00221871">
      <w:r w:rsidRPr="00221871">
        <w:rPr>
          <w:b/>
        </w:rPr>
        <w:t>Word-</w:t>
      </w:r>
      <w:proofErr w:type="spellStart"/>
      <w:r w:rsidRPr="00221871">
        <w:rPr>
          <w:b/>
        </w:rPr>
        <w:t>LaTeX</w:t>
      </w:r>
      <w:proofErr w:type="spellEnd"/>
      <w:r w:rsidRPr="00221871">
        <w:rPr>
          <w:b/>
        </w:rPr>
        <w:t>:</w:t>
      </w:r>
      <w:r w:rsidRPr="00221871">
        <w:t xml:space="preserve"> \</w:t>
      </w:r>
      <w:proofErr w:type="spellStart"/>
      <w:r w:rsidRPr="00221871">
        <w:t>forall</w:t>
      </w:r>
      <w:proofErr w:type="spellEnd"/>
      <w:r w:rsidRPr="00221871">
        <w:t xml:space="preserve"> </w:t>
      </w:r>
      <w:proofErr w:type="spellStart"/>
      <w:proofErr w:type="gramStart"/>
      <w:r w:rsidRPr="00221871">
        <w:t>a,b</w:t>
      </w:r>
      <w:proofErr w:type="spellEnd"/>
      <w:proofErr w:type="gramEnd"/>
      <w:r w:rsidRPr="00221871">
        <w:t>\in A:\;a\circ b\in A</w:t>
      </w:r>
    </w:p>
    <w:p w14:paraId="7253415F" w14:textId="77777777" w:rsidR="00221871" w:rsidRPr="00221871" w:rsidRDefault="00221871" w:rsidP="00221871">
      <w:r w:rsidRPr="00221871">
        <w:t>Erst diese Eigenschaft erlaubt die wiederholte Anwendung derselben Operation, ohne den betrachteten mathematischen Bereich zu verlassen. Für rekursive Prozesse besitzt die Abgeschlossenheit daher eine zentrale Bedeutung.</w:t>
      </w:r>
    </w:p>
    <w:p w14:paraId="7EFFD8BD" w14:textId="77777777" w:rsidR="00221871" w:rsidRPr="00221871" w:rsidRDefault="00221871" w:rsidP="00221871">
      <w:r w:rsidRPr="00221871">
        <w:t>Eine der wichtigsten Eigenschaften algebraischer Verknüpfungen ist die Assoziativität. Sie beschreibt, dass die Reihenfolge der Klammerung keinen Einfluss auf das Ergebnis besitzt:</w:t>
      </w:r>
    </w:p>
    <w:p w14:paraId="382AB4FC" w14:textId="77777777" w:rsidR="00221871" w:rsidRPr="00221871" w:rsidRDefault="00221871" w:rsidP="00221871">
      <w:r w:rsidRPr="00221871">
        <w:t>(</w:t>
      </w:r>
      <w:proofErr w:type="spellStart"/>
      <w:r w:rsidRPr="00221871">
        <w:t>a</w:t>
      </w:r>
      <w:r w:rsidRPr="00221871">
        <w:rPr>
          <w:rFonts w:ascii="Cambria Math" w:hAnsi="Cambria Math" w:cs="Cambria Math"/>
        </w:rPr>
        <w:t>∘</w:t>
      </w:r>
      <w:proofErr w:type="gramStart"/>
      <w:r w:rsidRPr="00221871">
        <w:t>b</w:t>
      </w:r>
      <w:proofErr w:type="spellEnd"/>
      <w:r w:rsidRPr="00221871">
        <w:t>)</w:t>
      </w:r>
      <w:r w:rsidRPr="00221871">
        <w:rPr>
          <w:rFonts w:ascii="Cambria Math" w:hAnsi="Cambria Math" w:cs="Cambria Math"/>
        </w:rPr>
        <w:t>∘</w:t>
      </w:r>
      <w:proofErr w:type="gramEnd"/>
      <w:r w:rsidRPr="00221871">
        <w:t>c=a</w:t>
      </w:r>
      <w:r w:rsidRPr="00221871">
        <w:rPr>
          <w:rFonts w:ascii="Cambria Math" w:hAnsi="Cambria Math" w:cs="Cambria Math"/>
        </w:rPr>
        <w:t>∘</w:t>
      </w:r>
      <w:r w:rsidRPr="00221871">
        <w:t>(</w:t>
      </w:r>
      <w:proofErr w:type="spellStart"/>
      <w:r w:rsidRPr="00221871">
        <w:t>b</w:t>
      </w:r>
      <w:r w:rsidRPr="00221871">
        <w:rPr>
          <w:rFonts w:ascii="Cambria Math" w:hAnsi="Cambria Math" w:cs="Cambria Math"/>
        </w:rPr>
        <w:t>∘</w:t>
      </w:r>
      <w:r w:rsidRPr="00221871">
        <w:t>c</w:t>
      </w:r>
      <w:proofErr w:type="spellEnd"/>
      <w:r w:rsidRPr="00221871">
        <w:t>).(3.16)(a\</w:t>
      </w:r>
      <w:proofErr w:type="spellStart"/>
      <w:r w:rsidRPr="00221871">
        <w:t>circ</w:t>
      </w:r>
      <w:proofErr w:type="spellEnd"/>
      <w:r w:rsidRPr="00221871">
        <w:t xml:space="preserve"> b)\</w:t>
      </w:r>
      <w:proofErr w:type="spellStart"/>
      <w:r w:rsidRPr="00221871">
        <w:t>circ</w:t>
      </w:r>
      <w:proofErr w:type="spellEnd"/>
      <w:r w:rsidRPr="00221871">
        <w:t xml:space="preserve"> c = a\</w:t>
      </w:r>
      <w:proofErr w:type="spellStart"/>
      <w:r w:rsidRPr="00221871">
        <w:t>circ</w:t>
      </w:r>
      <w:proofErr w:type="spellEnd"/>
      <w:r w:rsidRPr="00221871">
        <w:t>(b\</w:t>
      </w:r>
      <w:proofErr w:type="spellStart"/>
      <w:r w:rsidRPr="00221871">
        <w:t>circ</w:t>
      </w:r>
      <w:proofErr w:type="spellEnd"/>
      <w:r w:rsidRPr="00221871">
        <w:t xml:space="preserve"> c). \</w:t>
      </w:r>
      <w:proofErr w:type="gramStart"/>
      <w:r w:rsidRPr="00221871">
        <w:t>tag{</w:t>
      </w:r>
      <w:proofErr w:type="gramEnd"/>
      <w:r w:rsidRPr="00221871">
        <w:t>3.16}(</w:t>
      </w:r>
      <w:proofErr w:type="spellStart"/>
      <w:r w:rsidRPr="00221871">
        <w:t>a</w:t>
      </w:r>
      <w:r w:rsidRPr="00221871">
        <w:rPr>
          <w:rFonts w:ascii="Cambria Math" w:hAnsi="Cambria Math" w:cs="Cambria Math"/>
        </w:rPr>
        <w:t>∘</w:t>
      </w:r>
      <w:r w:rsidRPr="00221871">
        <w:t>b</w:t>
      </w:r>
      <w:proofErr w:type="spellEnd"/>
      <w:r w:rsidRPr="00221871">
        <w:t>)</w:t>
      </w:r>
      <w:r w:rsidRPr="00221871">
        <w:rPr>
          <w:rFonts w:ascii="Cambria Math" w:hAnsi="Cambria Math" w:cs="Cambria Math"/>
        </w:rPr>
        <w:t>∘</w:t>
      </w:r>
      <w:r w:rsidRPr="00221871">
        <w:t>c=a</w:t>
      </w:r>
      <w:r w:rsidRPr="00221871">
        <w:rPr>
          <w:rFonts w:ascii="Cambria Math" w:hAnsi="Cambria Math" w:cs="Cambria Math"/>
        </w:rPr>
        <w:t>∘</w:t>
      </w:r>
      <w:r w:rsidRPr="00221871">
        <w:t>(</w:t>
      </w:r>
      <w:proofErr w:type="spellStart"/>
      <w:r w:rsidRPr="00221871">
        <w:t>b</w:t>
      </w:r>
      <w:r w:rsidRPr="00221871">
        <w:rPr>
          <w:rFonts w:ascii="Cambria Math" w:hAnsi="Cambria Math" w:cs="Cambria Math"/>
        </w:rPr>
        <w:t>∘</w:t>
      </w:r>
      <w:r w:rsidRPr="00221871">
        <w:t>c</w:t>
      </w:r>
      <w:proofErr w:type="spellEnd"/>
      <w:r w:rsidRPr="00221871">
        <w:t xml:space="preserve">).(3.16) </w:t>
      </w:r>
    </w:p>
    <w:p w14:paraId="596DF7CB" w14:textId="77777777" w:rsidR="00221871" w:rsidRPr="00221871" w:rsidRDefault="00221871" w:rsidP="00221871">
      <w:r w:rsidRPr="00221871">
        <w:rPr>
          <w:b/>
        </w:rPr>
        <w:t>Word-</w:t>
      </w:r>
      <w:proofErr w:type="spellStart"/>
      <w:r w:rsidRPr="00221871">
        <w:rPr>
          <w:b/>
        </w:rPr>
        <w:t>LaTeX</w:t>
      </w:r>
      <w:proofErr w:type="spellEnd"/>
      <w:r w:rsidRPr="00221871">
        <w:rPr>
          <w:b/>
        </w:rPr>
        <w:t>:</w:t>
      </w:r>
      <w:r w:rsidRPr="00221871">
        <w:t xml:space="preserve"> (a\</w:t>
      </w:r>
      <w:proofErr w:type="spellStart"/>
      <w:r w:rsidRPr="00221871">
        <w:t>circ</w:t>
      </w:r>
      <w:proofErr w:type="spellEnd"/>
      <w:r w:rsidRPr="00221871">
        <w:t xml:space="preserve"> </w:t>
      </w:r>
      <w:proofErr w:type="gramStart"/>
      <w:r w:rsidRPr="00221871">
        <w:t>b)\</w:t>
      </w:r>
      <w:proofErr w:type="spellStart"/>
      <w:proofErr w:type="gramEnd"/>
      <w:r w:rsidRPr="00221871">
        <w:t>circ</w:t>
      </w:r>
      <w:proofErr w:type="spellEnd"/>
      <w:r w:rsidRPr="00221871">
        <w:t xml:space="preserve"> c=a\</w:t>
      </w:r>
      <w:proofErr w:type="spellStart"/>
      <w:r w:rsidRPr="00221871">
        <w:t>circ</w:t>
      </w:r>
      <w:proofErr w:type="spellEnd"/>
      <w:r w:rsidRPr="00221871">
        <w:t>(b\</w:t>
      </w:r>
      <w:proofErr w:type="spellStart"/>
      <w:r w:rsidRPr="00221871">
        <w:t>circ</w:t>
      </w:r>
      <w:proofErr w:type="spellEnd"/>
      <w:r w:rsidRPr="00221871">
        <w:t xml:space="preserve"> c)</w:t>
      </w:r>
    </w:p>
    <w:p w14:paraId="6AC81530" w14:textId="77777777" w:rsidR="00221871" w:rsidRPr="00221871" w:rsidRDefault="00221871" w:rsidP="00221871">
      <w:r w:rsidRPr="00221871">
        <w:t>Die Assoziativität ermöglicht die Zerlegung komplexer Berechnungen in einfachere Einzelschritte und bildet die Grundlage zahlreicher mathematischer Algorithmen. Gleichzeitig erlaubt sie die rekursive Zusammensetzung vieler lokaler Operationen zu einer globalen Struktur.</w:t>
      </w:r>
    </w:p>
    <w:p w14:paraId="18E1C89A" w14:textId="77777777" w:rsidR="00221871" w:rsidRPr="00221871" w:rsidRDefault="00221871" w:rsidP="00221871">
      <w:r w:rsidRPr="00221871">
        <w:t xml:space="preserve">Besitzt eine algebraische Struktur zusätzlich ein neutrales Element </w:t>
      </w:r>
      <w:proofErr w:type="spellStart"/>
      <w:r w:rsidRPr="00221871">
        <w:t>eee</w:t>
      </w:r>
      <w:proofErr w:type="spellEnd"/>
      <w:r w:rsidRPr="00221871">
        <w:t>, so gilt</w:t>
      </w:r>
    </w:p>
    <w:p w14:paraId="28D980A8" w14:textId="77777777" w:rsidR="00221871" w:rsidRPr="00221871" w:rsidRDefault="00221871" w:rsidP="00221871">
      <w:proofErr w:type="spellStart"/>
      <w:r w:rsidRPr="00221871">
        <w:t>e</w:t>
      </w:r>
      <w:r w:rsidRPr="00221871">
        <w:rPr>
          <w:rFonts w:ascii="Cambria Math" w:hAnsi="Cambria Math" w:cs="Cambria Math"/>
        </w:rPr>
        <w:t>∘</w:t>
      </w:r>
      <w:r w:rsidRPr="00221871">
        <w:t>a</w:t>
      </w:r>
      <w:proofErr w:type="spellEnd"/>
      <w:r w:rsidRPr="00221871">
        <w:t>=</w:t>
      </w:r>
      <w:proofErr w:type="spellStart"/>
      <w:r w:rsidRPr="00221871">
        <w:t>a</w:t>
      </w:r>
      <w:r w:rsidRPr="00221871">
        <w:rPr>
          <w:rFonts w:ascii="Cambria Math" w:hAnsi="Cambria Math" w:cs="Cambria Math"/>
        </w:rPr>
        <w:t>∘</w:t>
      </w:r>
      <w:r w:rsidRPr="00221871">
        <w:t>e</w:t>
      </w:r>
      <w:proofErr w:type="spellEnd"/>
      <w:r w:rsidRPr="00221871">
        <w:t>=</w:t>
      </w:r>
      <w:proofErr w:type="gramStart"/>
      <w:r w:rsidRPr="00221871">
        <w:t>a.(</w:t>
      </w:r>
      <w:proofErr w:type="gramEnd"/>
      <w:r w:rsidRPr="00221871">
        <w:t>3.17)e\</w:t>
      </w:r>
      <w:proofErr w:type="spellStart"/>
      <w:r w:rsidRPr="00221871">
        <w:t>circ</w:t>
      </w:r>
      <w:proofErr w:type="spellEnd"/>
      <w:r w:rsidRPr="00221871">
        <w:t xml:space="preserve"> a = a\</w:t>
      </w:r>
      <w:proofErr w:type="spellStart"/>
      <w:r w:rsidRPr="00221871">
        <w:t>circ</w:t>
      </w:r>
      <w:proofErr w:type="spellEnd"/>
      <w:r w:rsidRPr="00221871">
        <w:t xml:space="preserve"> e = a. \tag{3.17}</w:t>
      </w:r>
      <w:proofErr w:type="spellStart"/>
      <w:r w:rsidRPr="00221871">
        <w:t>e</w:t>
      </w:r>
      <w:r w:rsidRPr="00221871">
        <w:rPr>
          <w:rFonts w:ascii="Cambria Math" w:hAnsi="Cambria Math" w:cs="Cambria Math"/>
        </w:rPr>
        <w:t>∘</w:t>
      </w:r>
      <w:r w:rsidRPr="00221871">
        <w:t>a</w:t>
      </w:r>
      <w:proofErr w:type="spellEnd"/>
      <w:r w:rsidRPr="00221871">
        <w:t>=</w:t>
      </w:r>
      <w:proofErr w:type="spellStart"/>
      <w:r w:rsidRPr="00221871">
        <w:t>a</w:t>
      </w:r>
      <w:r w:rsidRPr="00221871">
        <w:rPr>
          <w:rFonts w:ascii="Cambria Math" w:hAnsi="Cambria Math" w:cs="Cambria Math"/>
        </w:rPr>
        <w:t>∘</w:t>
      </w:r>
      <w:r w:rsidRPr="00221871">
        <w:t>e</w:t>
      </w:r>
      <w:proofErr w:type="spellEnd"/>
      <w:r w:rsidRPr="00221871">
        <w:t xml:space="preserve">=a.(3.17) </w:t>
      </w:r>
    </w:p>
    <w:p w14:paraId="3B297629" w14:textId="77777777" w:rsidR="00221871" w:rsidRPr="00221871" w:rsidRDefault="00221871" w:rsidP="00221871">
      <w:r w:rsidRPr="00221871">
        <w:rPr>
          <w:b/>
        </w:rPr>
        <w:t>Word-</w:t>
      </w:r>
      <w:proofErr w:type="spellStart"/>
      <w:r w:rsidRPr="00221871">
        <w:rPr>
          <w:b/>
        </w:rPr>
        <w:t>LaTeX</w:t>
      </w:r>
      <w:proofErr w:type="spellEnd"/>
      <w:r w:rsidRPr="00221871">
        <w:rPr>
          <w:b/>
        </w:rPr>
        <w:t>:</w:t>
      </w:r>
      <w:r w:rsidRPr="00221871">
        <w:t xml:space="preserve"> e\</w:t>
      </w:r>
      <w:proofErr w:type="spellStart"/>
      <w:r w:rsidRPr="00221871">
        <w:t>circ</w:t>
      </w:r>
      <w:proofErr w:type="spellEnd"/>
      <w:r w:rsidRPr="00221871">
        <w:t xml:space="preserve"> a=a\</w:t>
      </w:r>
      <w:proofErr w:type="spellStart"/>
      <w:r w:rsidRPr="00221871">
        <w:t>circ</w:t>
      </w:r>
      <w:proofErr w:type="spellEnd"/>
      <w:r w:rsidRPr="00221871">
        <w:t xml:space="preserve"> e=a</w:t>
      </w:r>
    </w:p>
    <w:p w14:paraId="40A6E786" w14:textId="77777777" w:rsidR="00221871" w:rsidRPr="00221871" w:rsidRDefault="00221871" w:rsidP="00221871">
      <w:r w:rsidRPr="00221871">
        <w:t>Das neutrale Element verändert kein anderes Element der Struktur. Es bildet damit einen ausgezeichneten Bezugspunkt innerhalb des algebraischen Systems. In der Addition entspricht dies beispielsweise der Zahl Null, bei der Multiplikation der Zahl Eins.</w:t>
      </w:r>
    </w:p>
    <w:p w14:paraId="5E0CD758" w14:textId="77777777" w:rsidR="00221871" w:rsidRPr="00221871" w:rsidRDefault="00221871" w:rsidP="00221871">
      <w:r w:rsidRPr="00221871">
        <w:t xml:space="preserve">Ergänzt man schließlich zu jedem Element ein inverses Element, entsteht eine Gruppe. Für jedes </w:t>
      </w:r>
      <w:proofErr w:type="spellStart"/>
      <w:r w:rsidRPr="00221871">
        <w:t>a</w:t>
      </w:r>
      <w:r w:rsidRPr="00221871">
        <w:rPr>
          <w:rFonts w:ascii="Cambria Math" w:hAnsi="Cambria Math" w:cs="Cambria Math"/>
        </w:rPr>
        <w:t>∈</w:t>
      </w:r>
      <w:r w:rsidRPr="00221871">
        <w:t>Aa</w:t>
      </w:r>
      <w:proofErr w:type="spellEnd"/>
      <w:r w:rsidRPr="00221871">
        <w:t xml:space="preserve">\in </w:t>
      </w:r>
      <w:proofErr w:type="spellStart"/>
      <w:r w:rsidRPr="00221871">
        <w:t>Aa</w:t>
      </w:r>
      <w:r w:rsidRPr="00221871">
        <w:rPr>
          <w:rFonts w:ascii="Cambria Math" w:hAnsi="Cambria Math" w:cs="Cambria Math"/>
        </w:rPr>
        <w:t>∈</w:t>
      </w:r>
      <w:r w:rsidRPr="00221871">
        <w:t>A</w:t>
      </w:r>
      <w:proofErr w:type="spellEnd"/>
      <w:r w:rsidRPr="00221871">
        <w:t xml:space="preserve"> existiert dann ein Element a−1a</w:t>
      </w:r>
      <w:proofErr w:type="gramStart"/>
      <w:r w:rsidRPr="00221871">
        <w:t>^{</w:t>
      </w:r>
      <w:proofErr w:type="gramEnd"/>
      <w:r w:rsidRPr="00221871">
        <w:t>-1}a−1 mit</w:t>
      </w:r>
    </w:p>
    <w:p w14:paraId="2DAE38BD" w14:textId="77777777" w:rsidR="00221871" w:rsidRPr="00221871" w:rsidRDefault="00221871" w:rsidP="00221871">
      <w:r w:rsidRPr="00221871">
        <w:t>a</w:t>
      </w:r>
      <w:r w:rsidRPr="00221871">
        <w:rPr>
          <w:rFonts w:ascii="Cambria Math" w:hAnsi="Cambria Math" w:cs="Cambria Math"/>
        </w:rPr>
        <w:t>∘</w:t>
      </w:r>
      <w:r w:rsidRPr="00221871">
        <w:t>a−1=a−1</w:t>
      </w:r>
      <w:r w:rsidRPr="00221871">
        <w:rPr>
          <w:rFonts w:ascii="Cambria Math" w:hAnsi="Cambria Math" w:cs="Cambria Math"/>
        </w:rPr>
        <w:t>∘</w:t>
      </w:r>
      <w:r w:rsidRPr="00221871">
        <w:t>a=</w:t>
      </w:r>
      <w:proofErr w:type="gramStart"/>
      <w:r w:rsidRPr="00221871">
        <w:t>e.(</w:t>
      </w:r>
      <w:proofErr w:type="gramEnd"/>
      <w:r w:rsidRPr="00221871">
        <w:t>3.18)a\</w:t>
      </w:r>
      <w:proofErr w:type="spellStart"/>
      <w:r w:rsidRPr="00221871">
        <w:t>circ</w:t>
      </w:r>
      <w:proofErr w:type="spellEnd"/>
      <w:r w:rsidRPr="00221871">
        <w:t xml:space="preserve"> a^{-1} = a^{-1}\</w:t>
      </w:r>
      <w:proofErr w:type="spellStart"/>
      <w:r w:rsidRPr="00221871">
        <w:t>circ</w:t>
      </w:r>
      <w:proofErr w:type="spellEnd"/>
      <w:r w:rsidRPr="00221871">
        <w:t xml:space="preserve"> a = e. \tag{3.18}a</w:t>
      </w:r>
      <w:r w:rsidRPr="00221871">
        <w:rPr>
          <w:rFonts w:ascii="Cambria Math" w:hAnsi="Cambria Math" w:cs="Cambria Math"/>
        </w:rPr>
        <w:t>∘</w:t>
      </w:r>
      <w:r w:rsidRPr="00221871">
        <w:t>a−1=a−1</w:t>
      </w:r>
      <w:r w:rsidRPr="00221871">
        <w:rPr>
          <w:rFonts w:ascii="Cambria Math" w:hAnsi="Cambria Math" w:cs="Cambria Math"/>
        </w:rPr>
        <w:t>∘</w:t>
      </w:r>
      <w:r w:rsidRPr="00221871">
        <w:t xml:space="preserve">a=e.(3.18) </w:t>
      </w:r>
    </w:p>
    <w:p w14:paraId="0FC38879" w14:textId="77777777" w:rsidR="00221871" w:rsidRPr="00221871" w:rsidRDefault="00221871" w:rsidP="00221871">
      <w:r w:rsidRPr="00221871">
        <w:rPr>
          <w:b/>
        </w:rPr>
        <w:t>Word-</w:t>
      </w:r>
      <w:proofErr w:type="spellStart"/>
      <w:r w:rsidRPr="00221871">
        <w:rPr>
          <w:b/>
        </w:rPr>
        <w:t>LaTeX</w:t>
      </w:r>
      <w:proofErr w:type="spellEnd"/>
      <w:r w:rsidRPr="00221871">
        <w:rPr>
          <w:b/>
        </w:rPr>
        <w:t>:</w:t>
      </w:r>
      <w:r w:rsidRPr="00221871">
        <w:t xml:space="preserve"> a\</w:t>
      </w:r>
      <w:proofErr w:type="spellStart"/>
      <w:r w:rsidRPr="00221871">
        <w:t>circ</w:t>
      </w:r>
      <w:proofErr w:type="spellEnd"/>
      <w:r w:rsidRPr="00221871">
        <w:t xml:space="preserve"> a^{-</w:t>
      </w:r>
      <w:proofErr w:type="gramStart"/>
      <w:r w:rsidRPr="00221871">
        <w:t>1}=</w:t>
      </w:r>
      <w:proofErr w:type="gramEnd"/>
      <w:r w:rsidRPr="00221871">
        <w:t>a^{-1}\</w:t>
      </w:r>
      <w:proofErr w:type="spellStart"/>
      <w:r w:rsidRPr="00221871">
        <w:t>circ</w:t>
      </w:r>
      <w:proofErr w:type="spellEnd"/>
      <w:r w:rsidRPr="00221871">
        <w:t xml:space="preserve"> a=e</w:t>
      </w:r>
    </w:p>
    <w:p w14:paraId="5B574D51" w14:textId="77777777" w:rsidR="00221871" w:rsidRPr="00221871" w:rsidRDefault="00221871" w:rsidP="00221871">
      <w:r w:rsidRPr="00221871">
        <w:t xml:space="preserve">Gruppen bilden eine der wichtigsten algebraischen Strukturen der modernen Mathematik. Symmetrien, Transformationen, Rotationen und zahlreiche physikalische Gesetze lassen sich mithilfe der Gruppentheorie beschreiben. Insbesondere in der theoretischen Physik besitzen kontinuierliche </w:t>
      </w:r>
      <w:proofErr w:type="spellStart"/>
      <w:r w:rsidRPr="00221871">
        <w:t>Lie</w:t>
      </w:r>
      <w:proofErr w:type="spellEnd"/>
      <w:r w:rsidRPr="00221871">
        <w:t>-Gruppen eine herausragende Bedeutung.</w:t>
      </w:r>
    </w:p>
    <w:p w14:paraId="3F3E0194" w14:textId="77777777" w:rsidR="00221871" w:rsidRPr="00221871" w:rsidRDefault="00221871" w:rsidP="00221871">
      <w:r w:rsidRPr="00221871">
        <w:t xml:space="preserve">Neben Gruppen existieren weitere algebraische Strukturen mit unterschiedlichen Kombinationen der genannten Eigenschaften. Halbgruppen verlangen lediglich Assoziativität, </w:t>
      </w:r>
      <w:proofErr w:type="spellStart"/>
      <w:r w:rsidRPr="00221871">
        <w:t>Monoide</w:t>
      </w:r>
      <w:proofErr w:type="spellEnd"/>
      <w:r w:rsidRPr="00221871">
        <w:t xml:space="preserve"> ergänzen ein neutrales Element, Ringe führen zusätzlich eine zweite Verknüpfung ein, und Körper erlauben schließlich die vollständige Arithmetik mit Addition und Multiplikation. Trotz ihrer Unterschiede folgen alle diese Strukturen demselben </w:t>
      </w:r>
      <w:r w:rsidRPr="00221871">
        <w:lastRenderedPageBreak/>
        <w:t>methodischen Prinzip. Sie untersuchen nicht einzelne mathematische Objekte, sondern die Eigenschaften der zwischen ihnen definierten Operationen.</w:t>
      </w:r>
    </w:p>
    <w:p w14:paraId="48CF6CD9" w14:textId="77777777" w:rsidR="00221871" w:rsidRPr="00221871" w:rsidRDefault="00221871" w:rsidP="00221871">
      <w:r w:rsidRPr="00221871">
        <w:t>Aus Sicht des FRZK besitzt diese Perspektive eine besondere Bedeutung. Erstmals rückt nicht mehr ausschließlich die Existenz mathematischer Elemente oder ihrer Beziehungen in den Mittelpunkt, sondern die Regeln ihrer Verknüpfung. Organisation entsteht dadurch nicht allein aus vorhandenen Objekten, sondern wesentlich aus den Transformationen, die zwischen ihnen möglich sind.</w:t>
      </w:r>
    </w:p>
    <w:p w14:paraId="588F91C1" w14:textId="77777777" w:rsidR="00221871" w:rsidRPr="00221871" w:rsidRDefault="00221871" w:rsidP="00221871">
      <w:r w:rsidRPr="00221871">
        <w:t>Dennoch bleibt auch die Algebra an eine grundlegende Voraussetzung gebunden. Die Trägermenge sowie die Verknüpfungsoperation werden als gegeben angenommen. Ob eine bestimmte Operation existiert, weshalb gerade sie gewählt wird oder wie sie selbst entsteht, gehört nicht zum Gegenstand der algebraischen Theorie. Algebra untersucht die Eigenschaften definierter Operationen, nicht ihre funktionale Genese.</w:t>
      </w:r>
    </w:p>
    <w:p w14:paraId="16D7798D" w14:textId="77777777" w:rsidR="00221871" w:rsidRPr="00221871" w:rsidRDefault="00221871" w:rsidP="00221871">
      <w:r w:rsidRPr="00221871">
        <w:t>Gerade an dieser Stelle zeigt sich erneut die methodische Linie dieser Dissertation. Jede klassische mathematische Theorie erweitert den Formalismus der vorhergehenden Stufe und erreicht dadurch eine größere Ausdruckskraft. Gleichzeitig übernimmt sie jeweils bestimmte Grundannahmen unverändert. Mengen setzen unterscheidbare Elemente voraus, Relationen setzen geordnete Paare voraus, Funktionen setzen eindeutige Zuordnungen voraus, und die Algebra setzt definierte Verknüpfungsoperationen voraus.</w:t>
      </w:r>
    </w:p>
    <w:p w14:paraId="635EC0EE" w14:textId="77777777" w:rsidR="00221871" w:rsidRPr="00221871" w:rsidRDefault="00221871" w:rsidP="00221871">
      <w:r w:rsidRPr="00221871">
        <w:t>Für die spätere Rekonstruktion funktionaler Organisation wird diese Beobachtung von zentraler Bedeutung sein. Das FRZK wird nicht versuchen, die Algebra zu ersetzen. Vielmehr soll untersucht werden, ob sich algebraische Verknüpfungen selbst als stabile Organisationsformen rekonstruieren lassen, die aus allgemeineren funktionalen Transformationsprozessen hervorgehen. Erst dann wäre erklärbar, weshalb bestimmte Operationen dauerhaft reproduzierbar sind und dadurch mathematische Strukturen höherer Ordnung ermöglichen.</w:t>
      </w:r>
    </w:p>
    <w:p w14:paraId="451C58D5" w14:textId="77777777" w:rsidR="00221871" w:rsidRPr="00221871" w:rsidRDefault="00221871" w:rsidP="00221871">
      <w:r w:rsidRPr="00221871">
        <w:t xml:space="preserve">Die Algebra markiert damit einen weiteren Schritt auf dem Weg zunehmender mathematischer Organisation. Während Relationen lediglich Zusammenhänge beschreiben und Funktionen gerichtete Transformationen ermöglichen, erlauben algebraische Strukturen die systematische Untersuchung ganzer Klassen von Transformationen und ihrer Eigenschaften. Sie bilden dadurch die Grundlage für zahlreiche weiterführende mathematische Disziplinen, insbesondere für </w:t>
      </w:r>
      <w:proofErr w:type="spellStart"/>
      <w:r w:rsidRPr="00221871">
        <w:t>Operatorentheorie</w:t>
      </w:r>
      <w:proofErr w:type="spellEnd"/>
      <w:r w:rsidRPr="00221871">
        <w:t>, lineare Algebra, Differentialgeometrie und moderne theoretische Physik.</w:t>
      </w:r>
    </w:p>
    <w:p w14:paraId="6B88AC35" w14:textId="77777777" w:rsidR="00221871" w:rsidRPr="00221871" w:rsidRDefault="00221871" w:rsidP="00221871">
      <w:r w:rsidRPr="00221871">
        <w:t>Im folgenden Abschnitt werden diese Überlegungen auf Operatoren übertragen. Operatoren verknüpfen nicht mehr einzelne Elemente, sondern wirken auf Funktionen, Vektoren oder ganze Zustandsräume und bilden damit den Übergang zur mathematischen Beschreibung dynamischer Systeme.</w:t>
      </w:r>
    </w:p>
    <w:p w14:paraId="7DAD40A2" w14:textId="77777777" w:rsidR="00397741" w:rsidRPr="00397741" w:rsidRDefault="00397741" w:rsidP="00397741">
      <w:pPr>
        <w:rPr>
          <w:b/>
        </w:rPr>
      </w:pPr>
      <w:r w:rsidRPr="00397741">
        <w:rPr>
          <w:b/>
        </w:rPr>
        <w:t xml:space="preserve">3.2.5 </w:t>
      </w:r>
      <w:proofErr w:type="spellStart"/>
      <w:r w:rsidRPr="00397741">
        <w:rPr>
          <w:b/>
        </w:rPr>
        <w:t>Operatorentheorie</w:t>
      </w:r>
      <w:proofErr w:type="spellEnd"/>
      <w:r w:rsidRPr="00397741">
        <w:rPr>
          <w:b/>
        </w:rPr>
        <w:t xml:space="preserve"> als mathematische Grundlage funktionaler Transformationen</w:t>
      </w:r>
    </w:p>
    <w:p w14:paraId="7A958970" w14:textId="77777777" w:rsidR="00397741" w:rsidRPr="00397741" w:rsidRDefault="00397741" w:rsidP="00397741">
      <w:r w:rsidRPr="00397741">
        <w:t xml:space="preserve">Mit den algebraischen Strukturen des vorhergehenden Abschnitts ist geklärt, unter welchen Bedingungen mathematische Verknüpfungen abgeschlossen, assoziativ oder invertierbar sind. Damit ist jedoch noch nicht beantwortet, wie sich ganze mathematische Strukturen gezielt verändern lassen. Funktionen bilden zwar eindeutige Zuordnungen zwischen Mengen, doch in zahlreichen Bereichen der modernen Mathematik wirken die betrachteten Transformationen nicht nur auf einzelne Zahlen oder Elemente. Sie wirken auf Vektoren, Funktionen, Folgen, Zustände oder ganze Räume. Genau an dieser Stelle beginnt die </w:t>
      </w:r>
      <w:proofErr w:type="spellStart"/>
      <w:r w:rsidRPr="00397741">
        <w:t>Operatorentheorie</w:t>
      </w:r>
      <w:proofErr w:type="spellEnd"/>
      <w:r w:rsidRPr="00397741">
        <w:t>.</w:t>
      </w:r>
    </w:p>
    <w:p w14:paraId="55C695AE" w14:textId="77777777" w:rsidR="00397741" w:rsidRPr="00397741" w:rsidRDefault="00397741" w:rsidP="00397741">
      <w:r w:rsidRPr="00397741">
        <w:lastRenderedPageBreak/>
        <w:t>Für die weitere Entwicklung meiner Argumentation besitzt dieser Übergang eine besondere Bedeutung. Mit dem Operator wird nicht mehr allein ein mathematisches Objekt betrachtet, sondern die Transformation selbst zum eigenständigen Gegenstand der Untersuchung. Die Mathematik beschreibt damit nicht mehr nur, welche Elemente existieren oder wie sie miteinander verknüpft sind, sondern wie sich mathematische Zustände, Funktionen oder Strukturen systematisch verändern lassen.</w:t>
      </w:r>
    </w:p>
    <w:p w14:paraId="3E692820" w14:textId="77777777" w:rsidR="00397741" w:rsidRPr="00397741" w:rsidRDefault="00397741" w:rsidP="00397741">
      <w:r w:rsidRPr="00397741">
        <w:t xml:space="preserve">John B. Conway beschreibt Operatoren im Rahmen der Funktionalanalysis als Abbildungen zwischen geeigneten mathematischen Räumen (Conway, John B.: </w:t>
      </w:r>
      <w:r w:rsidRPr="00397741">
        <w:rPr>
          <w:i/>
          <w:iCs/>
        </w:rPr>
        <w:t xml:space="preserve">A Course in </w:t>
      </w:r>
      <w:proofErr w:type="spellStart"/>
      <w:r w:rsidRPr="00397741">
        <w:rPr>
          <w:i/>
          <w:iCs/>
        </w:rPr>
        <w:t>Functional</w:t>
      </w:r>
      <w:proofErr w:type="spellEnd"/>
      <w:r w:rsidRPr="00397741">
        <w:rPr>
          <w:i/>
          <w:iCs/>
        </w:rPr>
        <w:t xml:space="preserve"> Analysis</w:t>
      </w:r>
      <w:r w:rsidRPr="00397741">
        <w:t xml:space="preserve">. Second Edition. New York: Springer, </w:t>
      </w:r>
      <w:proofErr w:type="gramStart"/>
      <w:r w:rsidRPr="00397741">
        <w:t>1990.)[</w:t>
      </w:r>
      <w:proofErr w:type="gramEnd"/>
      <w:r w:rsidRPr="00397741">
        <w:t>35] Ein Operator TTT lässt sich zunächst allgemein durch</w:t>
      </w:r>
    </w:p>
    <w:p w14:paraId="63352D63" w14:textId="77777777" w:rsidR="00397741" w:rsidRPr="00397741" w:rsidRDefault="00397741" w:rsidP="00397741">
      <w:r w:rsidRPr="00397741">
        <w:t>T:X→</w:t>
      </w:r>
      <w:proofErr w:type="gramStart"/>
      <w:r w:rsidRPr="00397741">
        <w:t>Y(</w:t>
      </w:r>
      <w:proofErr w:type="gramEnd"/>
      <w:r w:rsidRPr="00397741">
        <w:t xml:space="preserve">3.19)T:X\rightarrow Y \tag{3.19}T:X→Y(3.19) </w:t>
      </w:r>
    </w:p>
    <w:p w14:paraId="0A1B2009" w14:textId="77777777" w:rsidR="00397741" w:rsidRPr="00397741" w:rsidRDefault="00397741" w:rsidP="00397741">
      <w:r w:rsidRPr="00397741">
        <w:t>beschreiben.</w:t>
      </w:r>
    </w:p>
    <w:p w14:paraId="4DA8B06B" w14:textId="77777777" w:rsidR="00397741" w:rsidRPr="00397741" w:rsidRDefault="00397741" w:rsidP="00397741">
      <w:r w:rsidRPr="00397741">
        <w:rPr>
          <w:b/>
        </w:rPr>
        <w:t>Word-</w:t>
      </w:r>
      <w:proofErr w:type="spellStart"/>
      <w:r w:rsidRPr="00397741">
        <w:rPr>
          <w:b/>
        </w:rPr>
        <w:t>LaTeX</w:t>
      </w:r>
      <w:proofErr w:type="spellEnd"/>
      <w:r w:rsidRPr="00397741">
        <w:rPr>
          <w:b/>
        </w:rPr>
        <w:t>:</w:t>
      </w:r>
      <w:r w:rsidRPr="00397741">
        <w:t xml:space="preserve"> T:X\rightarrow Y</w:t>
      </w:r>
    </w:p>
    <w:p w14:paraId="5B84C6B8" w14:textId="77777777" w:rsidR="00397741" w:rsidRPr="00397741" w:rsidRDefault="00397741" w:rsidP="00397741">
      <w:r w:rsidRPr="00397741">
        <w:t>Dabei bezeichnet XXX den Definitionsraum und YYY den Zielraum. Diese Räume können Mengen, Vektorräume, normierte Räume oder Funktionenräume sein. Der Operator ordnet jedem zulässigen Element aus XXX ein Element aus YYY zu. Formal wird seine Wirkung durch</w:t>
      </w:r>
    </w:p>
    <w:p w14:paraId="0FC8767C" w14:textId="77777777" w:rsidR="00397741" w:rsidRPr="00397741" w:rsidRDefault="00397741" w:rsidP="00397741">
      <w:r w:rsidRPr="00397741">
        <w:t>y=T(x)(</w:t>
      </w:r>
      <w:proofErr w:type="gramStart"/>
      <w:r w:rsidRPr="00397741">
        <w:t>3.20)y</w:t>
      </w:r>
      <w:proofErr w:type="gramEnd"/>
      <w:r w:rsidRPr="00397741">
        <w:t xml:space="preserve">=T(x) \tag{3.20}y=T(x)(3.20) </w:t>
      </w:r>
    </w:p>
    <w:p w14:paraId="18762D45" w14:textId="77777777" w:rsidR="00397741" w:rsidRPr="00397741" w:rsidRDefault="00397741" w:rsidP="00397741">
      <w:r w:rsidRPr="00397741">
        <w:t>ausgedrückt.</w:t>
      </w:r>
    </w:p>
    <w:p w14:paraId="08B368B7" w14:textId="77777777" w:rsidR="00397741" w:rsidRPr="00397741" w:rsidRDefault="00397741" w:rsidP="00397741">
      <w:r w:rsidRPr="00397741">
        <w:rPr>
          <w:b/>
        </w:rPr>
        <w:t>Word-</w:t>
      </w:r>
      <w:proofErr w:type="spellStart"/>
      <w:r w:rsidRPr="00397741">
        <w:rPr>
          <w:b/>
        </w:rPr>
        <w:t>LaTeX</w:t>
      </w:r>
      <w:proofErr w:type="spellEnd"/>
      <w:r w:rsidRPr="00397741">
        <w:rPr>
          <w:b/>
        </w:rPr>
        <w:t>:</w:t>
      </w:r>
      <w:r w:rsidRPr="00397741">
        <w:t xml:space="preserve"> y=T(x)</w:t>
      </w:r>
    </w:p>
    <w:p w14:paraId="65C4F43E" w14:textId="77777777" w:rsidR="00397741" w:rsidRPr="00397741" w:rsidRDefault="00397741" w:rsidP="00397741">
      <w:r w:rsidRPr="00397741">
        <w:t>Diese Schreibweise unterscheidet sich zunächst kaum vom allgemeinen Funktionsbegriff. Der wissenschaftliche Unterschied liegt vor allem in der Art der betrachteten Objekte. Während Funktionen häufig Zahlen auf Zahlen abbilden, wirken Operatoren typischerweise auf mathematische Strukturen höherer Ordnung. Ein Differentialoperator wirkt auf Funktionen, ein Matrixoperator auf Vektoren und ein Integraloperator auf Funktionenräume. Damit wird die Veränderung komplexer mathematischer Zustände selbst formal erfassbar.</w:t>
      </w:r>
    </w:p>
    <w:p w14:paraId="4FDADE77" w14:textId="77777777" w:rsidR="00397741" w:rsidRPr="00397741" w:rsidRDefault="00397741" w:rsidP="00397741">
      <w:r w:rsidRPr="00397741">
        <w:t xml:space="preserve">Erwin </w:t>
      </w:r>
      <w:proofErr w:type="spellStart"/>
      <w:r w:rsidRPr="00397741">
        <w:t>Kreyszig</w:t>
      </w:r>
      <w:proofErr w:type="spellEnd"/>
      <w:r w:rsidRPr="00397741">
        <w:t xml:space="preserve"> zeigt, dass die </w:t>
      </w:r>
      <w:proofErr w:type="spellStart"/>
      <w:r w:rsidRPr="00397741">
        <w:t>Operatorentheorie</w:t>
      </w:r>
      <w:proofErr w:type="spellEnd"/>
      <w:r w:rsidRPr="00397741">
        <w:t xml:space="preserve"> gerade durch diese Abstraktion eine gemeinsame Sprache für sehr unterschiedliche mathematische und technische Anwendungen bereitstellt (</w:t>
      </w:r>
      <w:proofErr w:type="spellStart"/>
      <w:r w:rsidRPr="00397741">
        <w:t>Kreyszig</w:t>
      </w:r>
      <w:proofErr w:type="spellEnd"/>
      <w:r w:rsidRPr="00397741">
        <w:t xml:space="preserve">, Erwin: </w:t>
      </w:r>
      <w:proofErr w:type="spellStart"/>
      <w:r w:rsidRPr="00397741">
        <w:rPr>
          <w:i/>
          <w:iCs/>
        </w:rPr>
        <w:t>Introductory</w:t>
      </w:r>
      <w:proofErr w:type="spellEnd"/>
      <w:r w:rsidRPr="00397741">
        <w:rPr>
          <w:i/>
          <w:iCs/>
        </w:rPr>
        <w:t xml:space="preserve"> </w:t>
      </w:r>
      <w:proofErr w:type="spellStart"/>
      <w:r w:rsidRPr="00397741">
        <w:rPr>
          <w:i/>
          <w:iCs/>
        </w:rPr>
        <w:t>Functional</w:t>
      </w:r>
      <w:proofErr w:type="spellEnd"/>
      <w:r w:rsidRPr="00397741">
        <w:rPr>
          <w:i/>
          <w:iCs/>
        </w:rPr>
        <w:t xml:space="preserve"> Analysis </w:t>
      </w:r>
      <w:proofErr w:type="spellStart"/>
      <w:r w:rsidRPr="00397741">
        <w:rPr>
          <w:i/>
          <w:iCs/>
        </w:rPr>
        <w:t>with</w:t>
      </w:r>
      <w:proofErr w:type="spellEnd"/>
      <w:r w:rsidRPr="00397741">
        <w:rPr>
          <w:i/>
          <w:iCs/>
        </w:rPr>
        <w:t xml:space="preserve"> </w:t>
      </w:r>
      <w:proofErr w:type="spellStart"/>
      <w:r w:rsidRPr="00397741">
        <w:rPr>
          <w:i/>
          <w:iCs/>
        </w:rPr>
        <w:t>Applications</w:t>
      </w:r>
      <w:proofErr w:type="spellEnd"/>
      <w:r w:rsidRPr="00397741">
        <w:t xml:space="preserve">. New York: John Wiley &amp; </w:t>
      </w:r>
      <w:proofErr w:type="spellStart"/>
      <w:r w:rsidRPr="00397741">
        <w:t>Sons</w:t>
      </w:r>
      <w:proofErr w:type="spellEnd"/>
      <w:r w:rsidRPr="00397741">
        <w:t xml:space="preserve">, </w:t>
      </w:r>
      <w:proofErr w:type="gramStart"/>
      <w:r w:rsidRPr="00397741">
        <w:t>1978.)[</w:t>
      </w:r>
      <w:proofErr w:type="gramEnd"/>
      <w:r w:rsidRPr="00397741">
        <w:t>36] Differentialgleichungen, Integralgleichungen, Signalverarbeitung, Quantenmechanik und Regelungstechnik lassen sich auf diese Weise als Probleme geeigneter Operatoren auf definierten Räumen formulieren.</w:t>
      </w:r>
    </w:p>
    <w:p w14:paraId="1A95634F" w14:textId="77777777" w:rsidR="00397741" w:rsidRPr="00397741" w:rsidRDefault="00397741" w:rsidP="00397741">
      <w:r w:rsidRPr="00397741">
        <w:t>Eine zentrale Klasse bilden lineare Operatoren. Ein Operator TTT heißt linear, wenn er Linearkombinationen erhält:</w:t>
      </w:r>
    </w:p>
    <w:p w14:paraId="700F8CA3" w14:textId="77777777" w:rsidR="00397741" w:rsidRPr="00397741" w:rsidRDefault="00397741" w:rsidP="00397741">
      <w:r w:rsidRPr="00397741">
        <w:t>T(αx+β</w:t>
      </w:r>
      <w:proofErr w:type="gramStart"/>
      <w:r w:rsidRPr="00397741">
        <w:t>y)=</w:t>
      </w:r>
      <w:proofErr w:type="gramEnd"/>
      <w:r w:rsidRPr="00397741">
        <w:t>αT(x)+βT(y).(3.21)T(\</w:t>
      </w:r>
      <w:proofErr w:type="spellStart"/>
      <w:r w:rsidRPr="00397741">
        <w:t>alpha</w:t>
      </w:r>
      <w:proofErr w:type="spellEnd"/>
      <w:r w:rsidRPr="00397741">
        <w:t xml:space="preserve"> x+\</w:t>
      </w:r>
      <w:proofErr w:type="spellStart"/>
      <w:r w:rsidRPr="00397741">
        <w:t>beta</w:t>
      </w:r>
      <w:proofErr w:type="spellEnd"/>
      <w:r w:rsidRPr="00397741">
        <w:t xml:space="preserve"> y)=\</w:t>
      </w:r>
      <w:proofErr w:type="spellStart"/>
      <w:r w:rsidRPr="00397741">
        <w:t>alpha</w:t>
      </w:r>
      <w:proofErr w:type="spellEnd"/>
      <w:r w:rsidRPr="00397741">
        <w:t xml:space="preserve"> T(x)+\</w:t>
      </w:r>
      <w:proofErr w:type="spellStart"/>
      <w:r w:rsidRPr="00397741">
        <w:t>beta</w:t>
      </w:r>
      <w:proofErr w:type="spellEnd"/>
      <w:r w:rsidRPr="00397741">
        <w:t xml:space="preserve"> T(y). \</w:t>
      </w:r>
      <w:proofErr w:type="gramStart"/>
      <w:r w:rsidRPr="00397741">
        <w:t>tag{</w:t>
      </w:r>
      <w:proofErr w:type="gramEnd"/>
      <w:r w:rsidRPr="00397741">
        <w:t xml:space="preserve">3.21}T(αx+βy)=αT(x)+βT(y).(3.21) </w:t>
      </w:r>
    </w:p>
    <w:p w14:paraId="1F93393C" w14:textId="77777777" w:rsidR="00397741" w:rsidRPr="00397741" w:rsidRDefault="00397741" w:rsidP="00397741">
      <w:r w:rsidRPr="00397741">
        <w:rPr>
          <w:b/>
        </w:rPr>
        <w:t>Word-</w:t>
      </w:r>
      <w:proofErr w:type="spellStart"/>
      <w:r w:rsidRPr="00397741">
        <w:rPr>
          <w:b/>
        </w:rPr>
        <w:t>LaTeX</w:t>
      </w:r>
      <w:proofErr w:type="spellEnd"/>
      <w:r w:rsidRPr="00397741">
        <w:rPr>
          <w:b/>
        </w:rPr>
        <w:t>:</w:t>
      </w:r>
      <w:r w:rsidRPr="00397741">
        <w:t xml:space="preserve"> </w:t>
      </w:r>
      <w:proofErr w:type="gramStart"/>
      <w:r w:rsidRPr="00397741">
        <w:t>T(</w:t>
      </w:r>
      <w:proofErr w:type="gramEnd"/>
      <w:r w:rsidRPr="00397741">
        <w:t>\</w:t>
      </w:r>
      <w:proofErr w:type="spellStart"/>
      <w:r w:rsidRPr="00397741">
        <w:t>alpha</w:t>
      </w:r>
      <w:proofErr w:type="spellEnd"/>
      <w:r w:rsidRPr="00397741">
        <w:t xml:space="preserve"> x+\</w:t>
      </w:r>
      <w:proofErr w:type="spellStart"/>
      <w:r w:rsidRPr="00397741">
        <w:t>beta</w:t>
      </w:r>
      <w:proofErr w:type="spellEnd"/>
      <w:r w:rsidRPr="00397741">
        <w:t xml:space="preserve"> y)=\</w:t>
      </w:r>
      <w:proofErr w:type="spellStart"/>
      <w:r w:rsidRPr="00397741">
        <w:t>alpha</w:t>
      </w:r>
      <w:proofErr w:type="spellEnd"/>
      <w:r w:rsidRPr="00397741">
        <w:t xml:space="preserve"> T(x)+\</w:t>
      </w:r>
      <w:proofErr w:type="spellStart"/>
      <w:r w:rsidRPr="00397741">
        <w:t>beta</w:t>
      </w:r>
      <w:proofErr w:type="spellEnd"/>
      <w:r w:rsidRPr="00397741">
        <w:t xml:space="preserve"> T(y)</w:t>
      </w:r>
    </w:p>
    <w:p w14:paraId="6E077B8D" w14:textId="77777777" w:rsidR="00397741" w:rsidRPr="00397741" w:rsidRDefault="00397741" w:rsidP="00397741">
      <w:r w:rsidRPr="00397741">
        <w:t xml:space="preserve">Dabei sind xxx und </w:t>
      </w:r>
      <w:proofErr w:type="spellStart"/>
      <w:r w:rsidRPr="00397741">
        <w:t>yyy</w:t>
      </w:r>
      <w:proofErr w:type="spellEnd"/>
      <w:r w:rsidRPr="00397741">
        <w:t xml:space="preserve"> Elemente eines Vektorraumes und α\</w:t>
      </w:r>
      <w:proofErr w:type="spellStart"/>
      <w:r w:rsidRPr="00397741">
        <w:t>alpha</w:t>
      </w:r>
      <w:proofErr w:type="spellEnd"/>
      <w:r w:rsidRPr="00397741">
        <w:t>α sowie β\</w:t>
      </w:r>
      <w:proofErr w:type="spellStart"/>
      <w:r w:rsidRPr="00397741">
        <w:t>beta</w:t>
      </w:r>
      <w:proofErr w:type="spellEnd"/>
      <w:r w:rsidRPr="00397741">
        <w:t>β Skalare. Die Bedeutung dieser Eigenschaft reicht weit über eine formale Vereinfachung hinaus. Linearität erlaubt es, komplexe Zustände in einfachere Komponenten zu zerlegen, diese getrennt zu transformieren und anschließend wieder zusammenzuführen. Gerade deshalb bildet sie die Grundlage zahlreicher analytischer und numerischer Verfahren.</w:t>
      </w:r>
    </w:p>
    <w:p w14:paraId="301BB860" w14:textId="77777777" w:rsidR="00397741" w:rsidRPr="00397741" w:rsidRDefault="00397741" w:rsidP="00397741">
      <w:r w:rsidRPr="00397741">
        <w:lastRenderedPageBreak/>
        <w:t>Eigenwerte, Eigenvektoren, Spektren und Diagonalisierungen beruhen auf dieser Eigenschaft. Auch viele physikalische Theorien nutzen lineare Operatoren, weil sich ihre Wirkung dadurch präzise analysieren lässt. Gleichzeitig zeigt sich jedoch, dass Linearität eine starke Einschränkung darstellt. Viele reale Systeme reagieren nicht proportional auf ihre Ausgangszustände. Rückkopplungen, Schwellenwerte, Sättigung, Selbstverstärkung und abrupte Übergänge lassen sich durch lineare Operatoren nur eingeschränkt erfassen.</w:t>
      </w:r>
    </w:p>
    <w:p w14:paraId="327D00EF" w14:textId="77777777" w:rsidR="00397741" w:rsidRPr="00397741" w:rsidRDefault="00397741" w:rsidP="00397741">
      <w:r w:rsidRPr="00397741">
        <w:t>Ein Operator ist nichtlinear, wenn die Linearitätsbedingung im Allgemeinen nicht erfüllt ist:</w:t>
      </w:r>
    </w:p>
    <w:p w14:paraId="0099A44C" w14:textId="77777777" w:rsidR="00397741" w:rsidRPr="00397741" w:rsidRDefault="00397741" w:rsidP="00397741">
      <w:r w:rsidRPr="00397741">
        <w:t>T(αx+β</w:t>
      </w:r>
      <w:proofErr w:type="gramStart"/>
      <w:r w:rsidRPr="00397741">
        <w:t>y)≠</w:t>
      </w:r>
      <w:proofErr w:type="gramEnd"/>
      <w:r w:rsidRPr="00397741">
        <w:t>αT(x)+βT(y).(3.22)T(\</w:t>
      </w:r>
      <w:proofErr w:type="spellStart"/>
      <w:r w:rsidRPr="00397741">
        <w:t>alpha</w:t>
      </w:r>
      <w:proofErr w:type="spellEnd"/>
      <w:r w:rsidRPr="00397741">
        <w:t xml:space="preserve"> x+\</w:t>
      </w:r>
      <w:proofErr w:type="spellStart"/>
      <w:r w:rsidRPr="00397741">
        <w:t>beta</w:t>
      </w:r>
      <w:proofErr w:type="spellEnd"/>
      <w:r w:rsidRPr="00397741">
        <w:t xml:space="preserve"> y)\</w:t>
      </w:r>
      <w:proofErr w:type="spellStart"/>
      <w:r w:rsidRPr="00397741">
        <w:t>neq</w:t>
      </w:r>
      <w:proofErr w:type="spellEnd"/>
      <w:r w:rsidRPr="00397741">
        <w:t>\</w:t>
      </w:r>
      <w:proofErr w:type="spellStart"/>
      <w:r w:rsidRPr="00397741">
        <w:t>alpha</w:t>
      </w:r>
      <w:proofErr w:type="spellEnd"/>
      <w:r w:rsidRPr="00397741">
        <w:t xml:space="preserve"> T(x)+\</w:t>
      </w:r>
      <w:proofErr w:type="spellStart"/>
      <w:r w:rsidRPr="00397741">
        <w:t>beta</w:t>
      </w:r>
      <w:proofErr w:type="spellEnd"/>
      <w:r w:rsidRPr="00397741">
        <w:t xml:space="preserve"> T(y). \</w:t>
      </w:r>
      <w:proofErr w:type="gramStart"/>
      <w:r w:rsidRPr="00397741">
        <w:t>tag{</w:t>
      </w:r>
      <w:proofErr w:type="gramEnd"/>
      <w:r w:rsidRPr="00397741">
        <w:t xml:space="preserve">3.22}T(αx+βy)=αT(x)+βT(y).(3.22) </w:t>
      </w:r>
    </w:p>
    <w:p w14:paraId="2140B86D" w14:textId="77777777" w:rsidR="00397741" w:rsidRPr="00397741" w:rsidRDefault="00397741" w:rsidP="00397741">
      <w:r w:rsidRPr="00397741">
        <w:rPr>
          <w:b/>
        </w:rPr>
        <w:t>Word-</w:t>
      </w:r>
      <w:proofErr w:type="spellStart"/>
      <w:r w:rsidRPr="00397741">
        <w:rPr>
          <w:b/>
        </w:rPr>
        <w:t>LaTeX</w:t>
      </w:r>
      <w:proofErr w:type="spellEnd"/>
      <w:r w:rsidRPr="00397741">
        <w:rPr>
          <w:b/>
        </w:rPr>
        <w:t>:</w:t>
      </w:r>
      <w:r w:rsidRPr="00397741">
        <w:t xml:space="preserve"> </w:t>
      </w:r>
      <w:proofErr w:type="gramStart"/>
      <w:r w:rsidRPr="00397741">
        <w:t>T(</w:t>
      </w:r>
      <w:proofErr w:type="gramEnd"/>
      <w:r w:rsidRPr="00397741">
        <w:t>\</w:t>
      </w:r>
      <w:proofErr w:type="spellStart"/>
      <w:r w:rsidRPr="00397741">
        <w:t>alpha</w:t>
      </w:r>
      <w:proofErr w:type="spellEnd"/>
      <w:r w:rsidRPr="00397741">
        <w:t xml:space="preserve"> x+\</w:t>
      </w:r>
      <w:proofErr w:type="spellStart"/>
      <w:r w:rsidRPr="00397741">
        <w:t>beta</w:t>
      </w:r>
      <w:proofErr w:type="spellEnd"/>
      <w:r w:rsidRPr="00397741">
        <w:t xml:space="preserve"> y)\</w:t>
      </w:r>
      <w:proofErr w:type="spellStart"/>
      <w:r w:rsidRPr="00397741">
        <w:t>neq</w:t>
      </w:r>
      <w:proofErr w:type="spellEnd"/>
      <w:r w:rsidRPr="00397741">
        <w:t>\</w:t>
      </w:r>
      <w:proofErr w:type="spellStart"/>
      <w:r w:rsidRPr="00397741">
        <w:t>alpha</w:t>
      </w:r>
      <w:proofErr w:type="spellEnd"/>
      <w:r w:rsidRPr="00397741">
        <w:t xml:space="preserve"> T(x)+\</w:t>
      </w:r>
      <w:proofErr w:type="spellStart"/>
      <w:r w:rsidRPr="00397741">
        <w:t>beta</w:t>
      </w:r>
      <w:proofErr w:type="spellEnd"/>
      <w:r w:rsidRPr="00397741">
        <w:t xml:space="preserve"> T(y)</w:t>
      </w:r>
    </w:p>
    <w:p w14:paraId="4AEFE5A5" w14:textId="77777777" w:rsidR="00397741" w:rsidRPr="00397741" w:rsidRDefault="00397741" w:rsidP="00397741">
      <w:r w:rsidRPr="00397741">
        <w:t xml:space="preserve">Diese Formulierung bedeutet nicht, dass die Ungleichung für jede Wahl von xxx, </w:t>
      </w:r>
      <w:proofErr w:type="spellStart"/>
      <w:r w:rsidRPr="00397741">
        <w:t>yyy</w:t>
      </w:r>
      <w:proofErr w:type="spellEnd"/>
      <w:r w:rsidRPr="00397741">
        <w:t>, α\</w:t>
      </w:r>
      <w:proofErr w:type="spellStart"/>
      <w:r w:rsidRPr="00397741">
        <w:t>alpha</w:t>
      </w:r>
      <w:proofErr w:type="spellEnd"/>
      <w:r w:rsidRPr="00397741">
        <w:t>α und β\</w:t>
      </w:r>
      <w:proofErr w:type="spellStart"/>
      <w:r w:rsidRPr="00397741">
        <w:t>beta</w:t>
      </w:r>
      <w:proofErr w:type="spellEnd"/>
      <w:r w:rsidRPr="00397741">
        <w:t>β gelten muss. Entscheidend ist vielmehr, dass mindestens eine Linearkombination existiert, für die sich die Operatorwirkung nicht in die Summe der einzeln transformierten Komponenten zerlegen lässt.</w:t>
      </w:r>
    </w:p>
    <w:p w14:paraId="7049CB2F" w14:textId="77777777" w:rsidR="00397741" w:rsidRPr="00397741" w:rsidRDefault="00397741" w:rsidP="00397741">
      <w:r w:rsidRPr="00397741">
        <w:t xml:space="preserve">Steven H. </w:t>
      </w:r>
      <w:proofErr w:type="spellStart"/>
      <w:r w:rsidRPr="00397741">
        <w:t>Strogatz</w:t>
      </w:r>
      <w:proofErr w:type="spellEnd"/>
      <w:r w:rsidRPr="00397741">
        <w:t xml:space="preserve"> zeigt anhand nichtlinearer dynamischer Systeme, dass gerade aus solchen Nichtlinearitäten Fixpunkte, Bifurkationen, Attraktoren und chaotische Entwicklungen hervorgehen können (</w:t>
      </w:r>
      <w:proofErr w:type="spellStart"/>
      <w:r w:rsidRPr="00397741">
        <w:t>Strogatz</w:t>
      </w:r>
      <w:proofErr w:type="spellEnd"/>
      <w:r w:rsidRPr="00397741">
        <w:t xml:space="preserve">, Steven H.: </w:t>
      </w:r>
      <w:proofErr w:type="spellStart"/>
      <w:r w:rsidRPr="00397741">
        <w:rPr>
          <w:i/>
          <w:iCs/>
        </w:rPr>
        <w:t>Nonlinear</w:t>
      </w:r>
      <w:proofErr w:type="spellEnd"/>
      <w:r w:rsidRPr="00397741">
        <w:rPr>
          <w:i/>
          <w:iCs/>
        </w:rPr>
        <w:t xml:space="preserve"> Dynamics and Chaos</w:t>
      </w:r>
      <w:r w:rsidRPr="00397741">
        <w:t xml:space="preserve">. Second Edition. Boulder: </w:t>
      </w:r>
      <w:proofErr w:type="spellStart"/>
      <w:r w:rsidRPr="00397741">
        <w:t>Westview</w:t>
      </w:r>
      <w:proofErr w:type="spellEnd"/>
      <w:r w:rsidRPr="00397741">
        <w:t xml:space="preserve"> Press, </w:t>
      </w:r>
      <w:proofErr w:type="gramStart"/>
      <w:r w:rsidRPr="00397741">
        <w:t>2015.)[</w:t>
      </w:r>
      <w:proofErr w:type="gramEnd"/>
      <w:r w:rsidRPr="00397741">
        <w:t>37] Für das spätere FRZK ist diese Beobachtung von besonderer Bedeutung. Wenn funktionale Organisation emergente Strukturen hervorbringen soll, kann ihre mathematische Beschreibung nicht auf lineare Transformationen beschränkt bleiben.</w:t>
      </w:r>
    </w:p>
    <w:p w14:paraId="5A04C34F" w14:textId="77777777" w:rsidR="00397741" w:rsidRPr="00397741" w:rsidRDefault="00397741" w:rsidP="00397741">
      <w:r w:rsidRPr="00397741">
        <w:t>Eine weitere zentrale Eigenschaft ist die Komposition von Operatoren. Sind zwei Operatoren SSS und TTT kompatibel, können sie hintereinander ausgeführt werden:</w:t>
      </w:r>
    </w:p>
    <w:p w14:paraId="03C583A5" w14:textId="77777777" w:rsidR="00397741" w:rsidRPr="00397741" w:rsidRDefault="00397741" w:rsidP="00397741">
      <w:r w:rsidRPr="00397741">
        <w:t>(T</w:t>
      </w:r>
      <w:r w:rsidRPr="00397741">
        <w:rPr>
          <w:rFonts w:ascii="Cambria Math" w:hAnsi="Cambria Math" w:cs="Cambria Math"/>
        </w:rPr>
        <w:t>∘</w:t>
      </w:r>
      <w:proofErr w:type="gramStart"/>
      <w:r w:rsidRPr="00397741">
        <w:t>S)(</w:t>
      </w:r>
      <w:proofErr w:type="gramEnd"/>
      <w:r w:rsidRPr="00397741">
        <w:t>x)=T(S(x)).(3.23)(T\</w:t>
      </w:r>
      <w:proofErr w:type="spellStart"/>
      <w:r w:rsidRPr="00397741">
        <w:t>circ</w:t>
      </w:r>
      <w:proofErr w:type="spellEnd"/>
      <w:r w:rsidRPr="00397741">
        <w:t xml:space="preserve"> S)(x)=T(S(x)). \</w:t>
      </w:r>
      <w:proofErr w:type="gramStart"/>
      <w:r w:rsidRPr="00397741">
        <w:t>tag{</w:t>
      </w:r>
      <w:proofErr w:type="gramEnd"/>
      <w:r w:rsidRPr="00397741">
        <w:t>3.23}(T</w:t>
      </w:r>
      <w:r w:rsidRPr="00397741">
        <w:rPr>
          <w:rFonts w:ascii="Cambria Math" w:hAnsi="Cambria Math" w:cs="Cambria Math"/>
        </w:rPr>
        <w:t>∘</w:t>
      </w:r>
      <w:r w:rsidRPr="00397741">
        <w:t xml:space="preserve">S)(x)=T(S(x)).(3.23) </w:t>
      </w:r>
    </w:p>
    <w:p w14:paraId="4B581187" w14:textId="77777777" w:rsidR="00397741" w:rsidRPr="00397741" w:rsidRDefault="00397741" w:rsidP="00397741">
      <w:r w:rsidRPr="00397741">
        <w:rPr>
          <w:b/>
        </w:rPr>
        <w:t>Word-</w:t>
      </w:r>
      <w:proofErr w:type="spellStart"/>
      <w:r w:rsidRPr="00397741">
        <w:rPr>
          <w:b/>
        </w:rPr>
        <w:t>LaTeX</w:t>
      </w:r>
      <w:proofErr w:type="spellEnd"/>
      <w:r w:rsidRPr="00397741">
        <w:rPr>
          <w:b/>
        </w:rPr>
        <w:t>:</w:t>
      </w:r>
      <w:r w:rsidRPr="00397741">
        <w:t xml:space="preserve"> (T\</w:t>
      </w:r>
      <w:proofErr w:type="spellStart"/>
      <w:r w:rsidRPr="00397741">
        <w:t>circ</w:t>
      </w:r>
      <w:proofErr w:type="spellEnd"/>
      <w:r w:rsidRPr="00397741">
        <w:t xml:space="preserve"> </w:t>
      </w:r>
      <w:proofErr w:type="gramStart"/>
      <w:r w:rsidRPr="00397741">
        <w:t>S)(</w:t>
      </w:r>
      <w:proofErr w:type="gramEnd"/>
      <w:r w:rsidRPr="00397741">
        <w:t>x)=T(S(x))</w:t>
      </w:r>
    </w:p>
    <w:p w14:paraId="0CA557EA" w14:textId="77777777" w:rsidR="00397741" w:rsidRPr="00397741" w:rsidRDefault="00397741" w:rsidP="00397741">
      <w:r w:rsidRPr="00397741">
        <w:t>Die Operatorkomposition verbindet einzelne Transformationen zu komplexeren Transformationsfolgen. Damit entsteht ein mathematischer Formalismus, der mehrstufige Prozesse, Verarbeitungsketten und rekursive Entwicklungen beschreiben kann. Die Wirkung eines Gesamtsystems ergibt sich dabei nicht mehr aus einer einzelnen Operation, sondern aus der geordneten Verknüpfung mehrerer Operatoren.</w:t>
      </w:r>
    </w:p>
    <w:p w14:paraId="3E2A66C1" w14:textId="77777777" w:rsidR="00397741" w:rsidRPr="00397741" w:rsidRDefault="00397741" w:rsidP="00397741">
      <w:r w:rsidRPr="00397741">
        <w:t>Gerade diese Verkettung ist für funktionale Organisationsprozesse wesentlich. Eine einzelne Transformation erzeugt zunächst nur einen neuen Zustand. Werden die Ergebnisse jedoch erneut transformiert, können sich wiederkehrende Muster, stabile Zustände oder komplexe Entwicklungsbahnen bilden. Die wiederholte Anwendung desselben Operators lässt sich durch</w:t>
      </w:r>
    </w:p>
    <w:p w14:paraId="7BB4BD2C" w14:textId="77777777" w:rsidR="00397741" w:rsidRPr="00397741" w:rsidRDefault="00397741" w:rsidP="00397741">
      <w:r w:rsidRPr="00397741">
        <w:t>xn+1=T(</w:t>
      </w:r>
      <w:proofErr w:type="spellStart"/>
      <w:r w:rsidRPr="00397741">
        <w:t>xn</w:t>
      </w:r>
      <w:proofErr w:type="spellEnd"/>
      <w:r w:rsidRPr="00397741">
        <w:t>)(</w:t>
      </w:r>
      <w:proofErr w:type="gramStart"/>
      <w:r w:rsidRPr="00397741">
        <w:t>3.24)x</w:t>
      </w:r>
      <w:proofErr w:type="gramEnd"/>
      <w:r w:rsidRPr="00397741">
        <w:t>_{n+1}=T(</w:t>
      </w:r>
      <w:proofErr w:type="spellStart"/>
      <w:r w:rsidRPr="00397741">
        <w:t>x_n</w:t>
      </w:r>
      <w:proofErr w:type="spellEnd"/>
      <w:r w:rsidRPr="00397741">
        <w:t>) \tag{3.24}xn+1​=T(</w:t>
      </w:r>
      <w:proofErr w:type="spellStart"/>
      <w:r w:rsidRPr="00397741">
        <w:t>xn</w:t>
      </w:r>
      <w:proofErr w:type="spellEnd"/>
      <w:r w:rsidRPr="00397741">
        <w:t xml:space="preserve">​)(3.24) </w:t>
      </w:r>
    </w:p>
    <w:p w14:paraId="5FCA30A0" w14:textId="77777777" w:rsidR="00397741" w:rsidRPr="00397741" w:rsidRDefault="00397741" w:rsidP="00397741">
      <w:r w:rsidRPr="00397741">
        <w:t>beschreiben.</w:t>
      </w:r>
    </w:p>
    <w:p w14:paraId="6AB85CD7" w14:textId="77777777" w:rsidR="00397741" w:rsidRPr="00397741" w:rsidRDefault="00397741" w:rsidP="00397741">
      <w:r w:rsidRPr="00397741">
        <w:rPr>
          <w:b/>
        </w:rPr>
        <w:t>Word-</w:t>
      </w:r>
      <w:proofErr w:type="spellStart"/>
      <w:r w:rsidRPr="00397741">
        <w:rPr>
          <w:b/>
        </w:rPr>
        <w:t>LaTeX</w:t>
      </w:r>
      <w:proofErr w:type="spellEnd"/>
      <w:r w:rsidRPr="00397741">
        <w:rPr>
          <w:b/>
        </w:rPr>
        <w:t>:</w:t>
      </w:r>
      <w:r w:rsidRPr="00397741">
        <w:t xml:space="preserve"> x_{n+</w:t>
      </w:r>
      <w:proofErr w:type="gramStart"/>
      <w:r w:rsidRPr="00397741">
        <w:t>1}=</w:t>
      </w:r>
      <w:proofErr w:type="gramEnd"/>
      <w:r w:rsidRPr="00397741">
        <w:t>T(</w:t>
      </w:r>
      <w:proofErr w:type="spellStart"/>
      <w:r w:rsidRPr="00397741">
        <w:t>x_n</w:t>
      </w:r>
      <w:proofErr w:type="spellEnd"/>
      <w:r w:rsidRPr="00397741">
        <w:t>)</w:t>
      </w:r>
    </w:p>
    <w:p w14:paraId="3DCE8177" w14:textId="77777777" w:rsidR="00397741" w:rsidRPr="00397741" w:rsidRDefault="00397741" w:rsidP="00397741">
      <w:r w:rsidRPr="00397741">
        <w:t>Diese Gleichung kennzeichnet eine Operatoriteration. Ausgehend von einem Anfangszustand entsteht eine Folge weiterer Zustände, wobei jeder Zustand durch Anwendung desselben Operators auf den vorhergehenden erzeugt wird. Mathematisch bildet diese Struktur eine Grundlage für Fixpunktverfahren, Iterationsprozesse und diskrete dynamische Systeme.</w:t>
      </w:r>
    </w:p>
    <w:p w14:paraId="36499882" w14:textId="77777777" w:rsidR="00397741" w:rsidRPr="00397741" w:rsidRDefault="00397741" w:rsidP="00397741">
      <w:r w:rsidRPr="00397741">
        <w:lastRenderedPageBreak/>
        <w:t xml:space="preserve">Für meine spätere Theorieentwicklung ist jedoch entscheidend, dass die Operatoriteration noch keine Zeit voraussetzen muss. Der Index </w:t>
      </w:r>
      <w:proofErr w:type="spellStart"/>
      <w:r w:rsidRPr="00397741">
        <w:t>nnn</w:t>
      </w:r>
      <w:proofErr w:type="spellEnd"/>
      <w:r w:rsidRPr="00397741">
        <w:t xml:space="preserve"> kann zunächst lediglich die Position innerhalb einer Transformationsfolge kennzeichnen. Erst wenn zusätzliche Eigenschaften wie Ordnung, Irreversibilität oder messbare Dauer hinzukommen, kann eine solche Folge als zeitliche Entwicklung interpretiert werden. Diese Trennung muss im FRZK konsequent erhalten bleiben.</w:t>
      </w:r>
    </w:p>
    <w:p w14:paraId="406C8ABE" w14:textId="77777777" w:rsidR="00397741" w:rsidRPr="00397741" w:rsidRDefault="00397741" w:rsidP="00397741">
      <w:r w:rsidRPr="00397741">
        <w:t xml:space="preserve">Die </w:t>
      </w:r>
      <w:proofErr w:type="spellStart"/>
      <w:r w:rsidRPr="00397741">
        <w:t>Operatorentheorie</w:t>
      </w:r>
      <w:proofErr w:type="spellEnd"/>
      <w:r w:rsidRPr="00397741">
        <w:t xml:space="preserve"> liefert damit einen wesentlichen mathematischen Baustein für die spätere Rekonstruktion funktionaler Organisation. Sie erlaubt es, Transformationen selbst formal zu untersuchen, ihre Komposition zu beschreiben und rekursive Folgen zu erzeugen. Gleichzeitig zeigt sich erneut dieselbe methodische Grenze wie in den vorhergehenden Abschnitten.</w:t>
      </w:r>
    </w:p>
    <w:p w14:paraId="1F137ADC" w14:textId="77777777" w:rsidR="00397741" w:rsidRPr="00397741" w:rsidRDefault="00397741" w:rsidP="00397741">
      <w:r w:rsidRPr="00397741">
        <w:t xml:space="preserve">Operatoren wirken stets auf bereits definierten mathematischen Räumen. Der Operator TTT setzt einen Definitionsraum XXX, einen Zielraum YYY und eine festgelegte Zuordnungsvorschrift voraus. Die Theorie untersucht anschließend Eigenschaften wie Linearität, Stetigkeit, Beschränktheit, </w:t>
      </w:r>
      <w:proofErr w:type="spellStart"/>
      <w:r w:rsidRPr="00397741">
        <w:t>Invertierbarkeit</w:t>
      </w:r>
      <w:proofErr w:type="spellEnd"/>
      <w:r w:rsidRPr="00397741">
        <w:t xml:space="preserve"> oder Spektrum. Sie erklärt jedoch nicht, wie der Wirkungsraum, die zugelassenen Zustände oder der Operator selbst entstehen.</w:t>
      </w:r>
    </w:p>
    <w:p w14:paraId="495D099C" w14:textId="77777777" w:rsidR="00397741" w:rsidRPr="00397741" w:rsidRDefault="00397741" w:rsidP="00397741">
      <w:r w:rsidRPr="00397741">
        <w:t>Diese Voraussetzung ist für klassische mathematische Anwendungen vollständig legitim. Soll jedoch die Entstehung funktionaler Organisation rekonstruiert werden, darf der Operator nicht bereits als fertige mathematische Struktur am Anfang der Theorie stehen. Das FRZK muss vielmehr zeigen, unter welchen Bedingungen aus funktionalen Unterschieden und Relationen reproduzierbare Transformationen entstehen, die anschließend als Operatoren formalisiert werden können.</w:t>
      </w:r>
    </w:p>
    <w:p w14:paraId="11468EA6" w14:textId="77777777" w:rsidR="00397741" w:rsidRPr="00397741" w:rsidRDefault="00397741" w:rsidP="00397741">
      <w:r w:rsidRPr="00397741">
        <w:t>Damit erhält der Operator innerhalb des FRZK eine andere Stellung als in der klassischen Funktionalanalysis. Er ist dort nicht primitiver Ausgangspunkt, sondern eine später rekonstruierte mathematische Organisationsform. Erst wenn eine Transformation eindeutig, reproduzierbar und auf einem definierten Bereich abgeschlossen ist, kann sie als Operator beschrieben werden.</w:t>
      </w:r>
    </w:p>
    <w:p w14:paraId="5ADB3C23" w14:textId="77777777" w:rsidR="00397741" w:rsidRPr="00397741" w:rsidRDefault="00397741" w:rsidP="00397741">
      <w:r w:rsidRPr="00397741">
        <w:t xml:space="preserve">Zugleich wird sichtbar, weshalb die Einführung eines Zustandsraumes der nächste notwendige Schritt ist. Ein Operator kann nur dann systematisch analysiert werden, wenn klar ist, auf welchen Zuständen er wirkt und welche Zustände als zulässig gelten. Die </w:t>
      </w:r>
      <w:proofErr w:type="spellStart"/>
      <w:r w:rsidRPr="00397741">
        <w:t>Operatorentheorie</w:t>
      </w:r>
      <w:proofErr w:type="spellEnd"/>
      <w:r w:rsidRPr="00397741">
        <w:t xml:space="preserve"> führt daher unmittelbar zur Frage nach mathematischen Zustandsräumen. Diese bilden den Gegenstand des folgenden Abschnitts.</w:t>
      </w:r>
    </w:p>
    <w:p w14:paraId="1FD92585" w14:textId="77777777" w:rsidR="00397741" w:rsidRPr="00397741" w:rsidRDefault="00397741" w:rsidP="00397741">
      <w:pPr>
        <w:rPr>
          <w:b/>
        </w:rPr>
      </w:pPr>
      <w:r w:rsidRPr="00397741">
        <w:rPr>
          <w:b/>
        </w:rPr>
        <w:t>3.2.6 Zustandsräume als mathematische Grundlage dynamischer Systeme</w:t>
      </w:r>
    </w:p>
    <w:p w14:paraId="68813136" w14:textId="77777777" w:rsidR="00397741" w:rsidRPr="00397741" w:rsidRDefault="00397741" w:rsidP="00397741">
      <w:r w:rsidRPr="00397741">
        <w:t>Mit der Einführung von Operatoren wurde im vorhergehenden Abschnitt deutlich, dass mathematische Transformationen nicht isoliert betrachtet werden können. Jeder Operator wirkt auf einem definierten Bereich mathematischer Objekte. Damit stellt sich zwangsläufig die Frage, wie dieser Bereich selbst mathematisch beschrieben werden kann. Die Antwort liefert der Begriff des Zustandsraumes. Er gehört heute zu den grundlegenden Konzepten der Mathematik, der theoretischen Physik, der Regelungstechnik und der Systemtheorie.</w:t>
      </w:r>
    </w:p>
    <w:p w14:paraId="3F49D2E9" w14:textId="77777777" w:rsidR="00397741" w:rsidRPr="00397741" w:rsidRDefault="00397741" w:rsidP="00397741">
      <w:r w:rsidRPr="00397741">
        <w:t xml:space="preserve">Aus meiner Sicht markiert die Einführung von Zustandsräumen einen entscheidenden Schritt innerhalb der Entwicklung mathematischer Beschreibungsformen. Mengen beschreiben die Existenz von Elementen, Relationen ihre Zusammenhänge, Funktionen ihre eindeutigen Zuordnungen und Operatoren ihre Transformationen. Zustandsräume vereinigen diese </w:t>
      </w:r>
      <w:r w:rsidRPr="00397741">
        <w:lastRenderedPageBreak/>
        <w:t>Aspekte erstmals zu einer gemeinsamen mathematischen Struktur, innerhalb derer Entwicklungen vollständig beschrieben werden können.</w:t>
      </w:r>
    </w:p>
    <w:p w14:paraId="0E2D1CE0" w14:textId="77777777" w:rsidR="00397741" w:rsidRPr="00397741" w:rsidRDefault="00397741" w:rsidP="00397741">
      <w:r w:rsidRPr="00397741">
        <w:t>Ein Zustandsraum ist die Menge aller zulässigen Zustände eines betrachteten Systems. Jeder Punkt dieses Raumes repräsentiert einen vollständigen mathematischen Zustand. Die konkrete Natur dieser Zustände spielt zunächst keine Rolle. Sie können Zahlen, Vektoren, Funktionen oder komplexe mathematische Objekte sein. Entscheidend ist allein, dass jeder mögliche Zustand eindeutig durch einen Punkt des Zustandsraumes dargestellt wird.</w:t>
      </w:r>
    </w:p>
    <w:p w14:paraId="73B963E3" w14:textId="77777777" w:rsidR="00397741" w:rsidRPr="00397741" w:rsidRDefault="00397741" w:rsidP="00397741">
      <w:r w:rsidRPr="00397741">
        <w:t>Formal wird ein Zustandsraum XXX als Menge aller zulässigen Zustände definiert:</w:t>
      </w:r>
    </w:p>
    <w:p w14:paraId="2A39E33E" w14:textId="77777777" w:rsidR="00397741" w:rsidRPr="00397741" w:rsidRDefault="00397741" w:rsidP="00397741">
      <w:r w:rsidRPr="00397741">
        <w:t>X</w:t>
      </w:r>
      <w:proofErr w:type="gramStart"/>
      <w:r w:rsidRPr="00397741">
        <w:t>={</w:t>
      </w:r>
      <w:proofErr w:type="spellStart"/>
      <w:proofErr w:type="gramEnd"/>
      <w:r w:rsidRPr="00397741">
        <w:t>x</w:t>
      </w:r>
      <w:r w:rsidRPr="00397741">
        <w:rPr>
          <w:rFonts w:ascii="Cambria Math" w:hAnsi="Cambria Math" w:cs="Cambria Math"/>
        </w:rPr>
        <w:t>∣</w:t>
      </w:r>
      <w:r w:rsidRPr="00397741">
        <w:t>x</w:t>
      </w:r>
      <w:proofErr w:type="spellEnd"/>
      <w:r w:rsidRPr="00397741">
        <w:t> ist </w:t>
      </w:r>
      <w:proofErr w:type="spellStart"/>
      <w:r w:rsidRPr="00397741">
        <w:t>zula¨ssiger</w:t>
      </w:r>
      <w:proofErr w:type="spellEnd"/>
      <w:r w:rsidRPr="00397741">
        <w:t> Zustand}.(3.25)X=\{x\</w:t>
      </w:r>
      <w:proofErr w:type="spellStart"/>
      <w:r w:rsidRPr="00397741">
        <w:t>mid</w:t>
      </w:r>
      <w:proofErr w:type="spellEnd"/>
      <w:r w:rsidRPr="00397741">
        <w:t xml:space="preserve"> x\ \</w:t>
      </w:r>
      <w:proofErr w:type="spellStart"/>
      <w:r w:rsidRPr="00397741">
        <w:t>text</w:t>
      </w:r>
      <w:proofErr w:type="spellEnd"/>
      <w:r w:rsidRPr="00397741">
        <w:t>{ist zulässiger Zustand}\}. \</w:t>
      </w:r>
      <w:proofErr w:type="gramStart"/>
      <w:r w:rsidRPr="00397741">
        <w:t>tag{</w:t>
      </w:r>
      <w:proofErr w:type="gramEnd"/>
      <w:r w:rsidRPr="00397741">
        <w:t>3.25}X={</w:t>
      </w:r>
      <w:proofErr w:type="spellStart"/>
      <w:r w:rsidRPr="00397741">
        <w:t>x</w:t>
      </w:r>
      <w:r w:rsidRPr="00397741">
        <w:rPr>
          <w:rFonts w:ascii="Cambria Math" w:hAnsi="Cambria Math" w:cs="Cambria Math"/>
        </w:rPr>
        <w:t>∣</w:t>
      </w:r>
      <w:r w:rsidRPr="00397741">
        <w:t>x</w:t>
      </w:r>
      <w:proofErr w:type="spellEnd"/>
      <w:r w:rsidRPr="00397741">
        <w:t> ist </w:t>
      </w:r>
      <w:proofErr w:type="spellStart"/>
      <w:r w:rsidRPr="00397741">
        <w:t>zula¨ssiger</w:t>
      </w:r>
      <w:proofErr w:type="spellEnd"/>
      <w:r w:rsidRPr="00397741">
        <w:t xml:space="preserve"> Zustand}.(3.25) </w:t>
      </w:r>
    </w:p>
    <w:p w14:paraId="09CF8B08" w14:textId="77777777" w:rsidR="00397741" w:rsidRPr="00397741" w:rsidRDefault="00397741" w:rsidP="00397741">
      <w:r w:rsidRPr="00397741">
        <w:rPr>
          <w:b/>
        </w:rPr>
        <w:t>Word-</w:t>
      </w:r>
      <w:proofErr w:type="spellStart"/>
      <w:r w:rsidRPr="00397741">
        <w:rPr>
          <w:b/>
        </w:rPr>
        <w:t>LaTeX</w:t>
      </w:r>
      <w:proofErr w:type="spellEnd"/>
      <w:r w:rsidRPr="00397741">
        <w:rPr>
          <w:b/>
        </w:rPr>
        <w:t>:</w:t>
      </w:r>
      <w:r w:rsidRPr="00397741">
        <w:t xml:space="preserve"> X=</w:t>
      </w:r>
      <w:proofErr w:type="gramStart"/>
      <w:r w:rsidRPr="00397741">
        <w:t>\{</w:t>
      </w:r>
      <w:proofErr w:type="gramEnd"/>
      <w:r w:rsidRPr="00397741">
        <w:t>x\</w:t>
      </w:r>
      <w:proofErr w:type="spellStart"/>
      <w:r w:rsidRPr="00397741">
        <w:t>mid</w:t>
      </w:r>
      <w:proofErr w:type="spellEnd"/>
      <w:r w:rsidRPr="00397741">
        <w:t xml:space="preserve"> x\ \</w:t>
      </w:r>
      <w:proofErr w:type="spellStart"/>
      <w:r w:rsidRPr="00397741">
        <w:t>text</w:t>
      </w:r>
      <w:proofErr w:type="spellEnd"/>
      <w:r w:rsidRPr="00397741">
        <w:t>{ist zulässiger Zustand}\}</w:t>
      </w:r>
    </w:p>
    <w:p w14:paraId="7A156CA6" w14:textId="77777777" w:rsidR="00397741" w:rsidRPr="00397741" w:rsidRDefault="00397741" w:rsidP="00397741">
      <w:r w:rsidRPr="00397741">
        <w:t>Diese Definition besitzt zunächst einen rein beschreibenden Charakter. Sie legt fest, welche Zustände mathematisch betrachtet werden dürfen, sagt jedoch noch nichts darüber aus, wie diese Zustände miteinander zusammenhängen oder sich verändern.</w:t>
      </w:r>
    </w:p>
    <w:p w14:paraId="22F605BB" w14:textId="77777777" w:rsidR="00397741" w:rsidRPr="00397741" w:rsidRDefault="00397741" w:rsidP="00397741">
      <w:r w:rsidRPr="00397741">
        <w:t>Erst durch eine Zustandsfunktion entsteht eine dynamische Beschreibung:</w:t>
      </w:r>
    </w:p>
    <w:p w14:paraId="5346A04A" w14:textId="77777777" w:rsidR="00397741" w:rsidRPr="00397741" w:rsidRDefault="00397741" w:rsidP="00397741">
      <w:r w:rsidRPr="00397741">
        <w:t>x(t)</w:t>
      </w:r>
      <w:r w:rsidRPr="00397741">
        <w:rPr>
          <w:rFonts w:ascii="Cambria Math" w:hAnsi="Cambria Math" w:cs="Cambria Math"/>
        </w:rPr>
        <w:t>∈</w:t>
      </w:r>
      <w:proofErr w:type="gramStart"/>
      <w:r w:rsidRPr="00397741">
        <w:t>X.(</w:t>
      </w:r>
      <w:proofErr w:type="gramEnd"/>
      <w:r w:rsidRPr="00397741">
        <w:t>3.26)x(t)\in X. \tag{3.26}x(t)</w:t>
      </w:r>
      <w:r w:rsidRPr="00397741">
        <w:rPr>
          <w:rFonts w:ascii="Cambria Math" w:hAnsi="Cambria Math" w:cs="Cambria Math"/>
        </w:rPr>
        <w:t>∈</w:t>
      </w:r>
      <w:r w:rsidRPr="00397741">
        <w:t xml:space="preserve">X.(3.26) </w:t>
      </w:r>
    </w:p>
    <w:p w14:paraId="57800A0D" w14:textId="77777777" w:rsidR="00397741" w:rsidRPr="00397741" w:rsidRDefault="00397741" w:rsidP="00397741">
      <w:r w:rsidRPr="00397741">
        <w:rPr>
          <w:b/>
        </w:rPr>
        <w:t>Word-</w:t>
      </w:r>
      <w:proofErr w:type="spellStart"/>
      <w:r w:rsidRPr="00397741">
        <w:rPr>
          <w:b/>
        </w:rPr>
        <w:t>LaTeX</w:t>
      </w:r>
      <w:proofErr w:type="spellEnd"/>
      <w:r w:rsidRPr="00397741">
        <w:rPr>
          <w:b/>
        </w:rPr>
        <w:t>:</w:t>
      </w:r>
      <w:r w:rsidRPr="00397741">
        <w:t xml:space="preserve"> x(t)\in X</w:t>
      </w:r>
    </w:p>
    <w:p w14:paraId="660E8663" w14:textId="77777777" w:rsidR="00397741" w:rsidRPr="00397741" w:rsidRDefault="00397741" w:rsidP="00397741">
      <w:r w:rsidRPr="00397741">
        <w:t>Die Funktion ordnet jedem Parameterwert einen bestimmten Zustand des Systems zu. In der klassischen Systemtheorie wird dieser Parameter meist als Zeit interpretiert. Mathematisch ist dies jedoch nicht zwingend erforderlich. Der Parameter kann ebenso eine Iterationsstufe, einen Entwicklungsschritt oder eine abstrakte Ordnungsvariable darstellen. Diese Unterscheidung wird für das FRZK später von grundlegender Bedeutung sein.</w:t>
      </w:r>
    </w:p>
    <w:p w14:paraId="564672DC" w14:textId="77777777" w:rsidR="00397741" w:rsidRPr="00397741" w:rsidRDefault="00397741" w:rsidP="00397741">
      <w:r w:rsidRPr="00397741">
        <w:t>Die Entwicklung eines Zustandes wird durch einen Operator beschrieben:</w:t>
      </w:r>
    </w:p>
    <w:p w14:paraId="67B1352A" w14:textId="77777777" w:rsidR="00397741" w:rsidRPr="00397741" w:rsidRDefault="00397741" w:rsidP="00397741">
      <w:r w:rsidRPr="00397741">
        <w:t>x˙=F(x</w:t>
      </w:r>
      <w:proofErr w:type="gramStart"/>
      <w:r w:rsidRPr="00397741">
        <w:t>).(</w:t>
      </w:r>
      <w:proofErr w:type="gramEnd"/>
      <w:r w:rsidRPr="00397741">
        <w:t>3.27)\</w:t>
      </w:r>
      <w:proofErr w:type="spellStart"/>
      <w:r w:rsidRPr="00397741">
        <w:t>dot</w:t>
      </w:r>
      <w:proofErr w:type="spellEnd"/>
      <w:r w:rsidRPr="00397741">
        <w:t>{x}=F(x). \</w:t>
      </w:r>
      <w:proofErr w:type="gramStart"/>
      <w:r w:rsidRPr="00397741">
        <w:t>tag{</w:t>
      </w:r>
      <w:proofErr w:type="gramEnd"/>
      <w:r w:rsidRPr="00397741">
        <w:t xml:space="preserve">3.27}x˙=F(x).(3.27) </w:t>
      </w:r>
    </w:p>
    <w:p w14:paraId="145184E5" w14:textId="77777777" w:rsidR="00397741" w:rsidRPr="00397741" w:rsidRDefault="00397741" w:rsidP="00397741">
      <w:r w:rsidRPr="00397741">
        <w:rPr>
          <w:b/>
        </w:rPr>
        <w:t>Word-</w:t>
      </w:r>
      <w:proofErr w:type="spellStart"/>
      <w:r w:rsidRPr="00397741">
        <w:rPr>
          <w:b/>
        </w:rPr>
        <w:t>LaTeX</w:t>
      </w:r>
      <w:proofErr w:type="spellEnd"/>
      <w:r w:rsidRPr="00397741">
        <w:rPr>
          <w:b/>
        </w:rPr>
        <w:t>:</w:t>
      </w:r>
      <w:r w:rsidRPr="00397741">
        <w:t xml:space="preserve"> \</w:t>
      </w:r>
      <w:proofErr w:type="spellStart"/>
      <w:r w:rsidRPr="00397741">
        <w:t>dot</w:t>
      </w:r>
      <w:proofErr w:type="spellEnd"/>
      <w:r w:rsidRPr="00397741">
        <w:t>{x}=F(x)</w:t>
      </w:r>
    </w:p>
    <w:p w14:paraId="1664099B" w14:textId="77777777" w:rsidR="00397741" w:rsidRPr="00397741" w:rsidRDefault="00397741" w:rsidP="00397741">
      <w:r w:rsidRPr="00397741">
        <w:t>Hier beschreibt FFF die Transformationsregel innerhalb des Zustandsraumes. Die Gleichung selbst macht keinerlei Aussage über die physikalische Bedeutung des Systems. Sie stellt ausschließlich fest, dass jedem Zustand eine bestimmte Änderungsrichtung zugeordnet wird.</w:t>
      </w:r>
    </w:p>
    <w:p w14:paraId="16D12C91" w14:textId="77777777" w:rsidR="00397741" w:rsidRPr="00397741" w:rsidRDefault="00397741" w:rsidP="00397741">
      <w:r w:rsidRPr="00397741">
        <w:t>In diskreten Systemen tritt an die Stelle der Differentialgleichung eine rekursive Zustandsentwicklung:</w:t>
      </w:r>
    </w:p>
    <w:p w14:paraId="71A7856C" w14:textId="77777777" w:rsidR="00397741" w:rsidRPr="00397741" w:rsidRDefault="00397741" w:rsidP="00397741">
      <w:r w:rsidRPr="00397741">
        <w:t>xk+1=F(</w:t>
      </w:r>
      <w:proofErr w:type="spellStart"/>
      <w:r w:rsidRPr="00397741">
        <w:t>xk</w:t>
      </w:r>
      <w:proofErr w:type="spellEnd"/>
      <w:proofErr w:type="gramStart"/>
      <w:r w:rsidRPr="00397741">
        <w:t>).(</w:t>
      </w:r>
      <w:proofErr w:type="gramEnd"/>
      <w:r w:rsidRPr="00397741">
        <w:t>3.28)x_{k+1}=F(</w:t>
      </w:r>
      <w:proofErr w:type="spellStart"/>
      <w:r w:rsidRPr="00397741">
        <w:t>x_k</w:t>
      </w:r>
      <w:proofErr w:type="spellEnd"/>
      <w:r w:rsidRPr="00397741">
        <w:t>). \</w:t>
      </w:r>
      <w:proofErr w:type="gramStart"/>
      <w:r w:rsidRPr="00397741">
        <w:t>tag{</w:t>
      </w:r>
      <w:proofErr w:type="gramEnd"/>
      <w:r w:rsidRPr="00397741">
        <w:t>3.28}xk+1​=F(</w:t>
      </w:r>
      <w:proofErr w:type="spellStart"/>
      <w:r w:rsidRPr="00397741">
        <w:t>xk</w:t>
      </w:r>
      <w:proofErr w:type="spellEnd"/>
      <w:r w:rsidRPr="00397741">
        <w:t xml:space="preserve">​).(3.28) </w:t>
      </w:r>
    </w:p>
    <w:p w14:paraId="42B67CC4" w14:textId="77777777" w:rsidR="00397741" w:rsidRPr="00397741" w:rsidRDefault="00397741" w:rsidP="00397741">
      <w:r w:rsidRPr="00397741">
        <w:rPr>
          <w:b/>
        </w:rPr>
        <w:t>Word-</w:t>
      </w:r>
      <w:proofErr w:type="spellStart"/>
      <w:r w:rsidRPr="00397741">
        <w:rPr>
          <w:b/>
        </w:rPr>
        <w:t>LaTeX</w:t>
      </w:r>
      <w:proofErr w:type="spellEnd"/>
      <w:r w:rsidRPr="00397741">
        <w:rPr>
          <w:b/>
        </w:rPr>
        <w:t>:</w:t>
      </w:r>
      <w:r w:rsidRPr="00397741">
        <w:t xml:space="preserve"> x_{k+</w:t>
      </w:r>
      <w:proofErr w:type="gramStart"/>
      <w:r w:rsidRPr="00397741">
        <w:t>1}=</w:t>
      </w:r>
      <w:proofErr w:type="gramEnd"/>
      <w:r w:rsidRPr="00397741">
        <w:t>F(</w:t>
      </w:r>
      <w:proofErr w:type="spellStart"/>
      <w:r w:rsidRPr="00397741">
        <w:t>x_k</w:t>
      </w:r>
      <w:proofErr w:type="spellEnd"/>
      <w:r w:rsidRPr="00397741">
        <w:t>)</w:t>
      </w:r>
    </w:p>
    <w:p w14:paraId="6DDD40D8" w14:textId="77777777" w:rsidR="00397741" w:rsidRPr="00397741" w:rsidRDefault="00397741" w:rsidP="00397741">
      <w:r w:rsidRPr="00397741">
        <w:t>Diese Darstellung besitzt für die spätere mathematische Entwicklung des FRZK besondere Bedeutung, weil sie keinerlei kontinuierliche Zeit voraussetzt. Zwischen zwei Zuständen existiert lediglich eine wohldefinierte Transformation. Erst eine zusätzliche Interpretation verleiht dieser Transformationsfolge eine zeitliche Bedeutung.</w:t>
      </w:r>
    </w:p>
    <w:p w14:paraId="5C0D8FE9" w14:textId="77777777" w:rsidR="00397741" w:rsidRPr="00397741" w:rsidRDefault="00397741" w:rsidP="00397741">
      <w:r w:rsidRPr="00397741">
        <w:t>Aus mathematischer Sicht entsteht dadurch ein wesentlicher Perspektivwechsel. Der Mittelpunkt der Betrachtung liegt nicht mehr auf einzelnen Objekten oder Operatoren, sondern auf der Gesamtheit aller möglichen Zustände eines Systems und ihrer gegenseitigen Erreichbarkeit. Stabilität, Instabilität, periodische Entwicklungen oder Attraktoren werden dadurch zu geometrischen Eigenschaften des Zustandsraumes.</w:t>
      </w:r>
    </w:p>
    <w:p w14:paraId="0F56B7C9" w14:textId="77777777" w:rsidR="00397741" w:rsidRPr="00397741" w:rsidRDefault="00397741" w:rsidP="00397741">
      <w:r w:rsidRPr="00397741">
        <w:lastRenderedPageBreak/>
        <w:t xml:space="preserve">Eduardo D. Sontag zeigt, dass diese Sichtweise die Grundlage moderner Regelungs- und Systemtheorie bildet (Sontag, Eduardo D.: </w:t>
      </w:r>
      <w:proofErr w:type="spellStart"/>
      <w:r w:rsidRPr="00397741">
        <w:rPr>
          <w:i/>
          <w:iCs/>
        </w:rPr>
        <w:t>Mathematical</w:t>
      </w:r>
      <w:proofErr w:type="spellEnd"/>
      <w:r w:rsidRPr="00397741">
        <w:rPr>
          <w:i/>
          <w:iCs/>
        </w:rPr>
        <w:t xml:space="preserve"> Control Theory</w:t>
      </w:r>
      <w:r w:rsidRPr="00397741">
        <w:t xml:space="preserve">. Second Edition. New York: Springer, </w:t>
      </w:r>
      <w:proofErr w:type="gramStart"/>
      <w:r w:rsidRPr="00397741">
        <w:t>1998.)</w:t>
      </w:r>
      <w:r w:rsidRPr="00397741">
        <w:rPr>
          <w:b/>
        </w:rPr>
        <w:t>[</w:t>
      </w:r>
      <w:proofErr w:type="gramEnd"/>
      <w:r w:rsidRPr="00397741">
        <w:rPr>
          <w:b/>
        </w:rPr>
        <w:t>38]</w:t>
      </w:r>
      <w:r w:rsidRPr="00397741">
        <w:t>. Auch in der theoretischen Physik werden Zustandsräume verwendet, um mechanische, thermodynamische oder quantenmechanische Systeme unabhängig von ihrer konkreten physikalischen Interpretation mathematisch zu beschreiben.</w:t>
      </w:r>
    </w:p>
    <w:p w14:paraId="0CD56134" w14:textId="77777777" w:rsidR="00397741" w:rsidRPr="00397741" w:rsidRDefault="00397741" w:rsidP="00397741">
      <w:r w:rsidRPr="00397741">
        <w:t xml:space="preserve">Stephen </w:t>
      </w:r>
      <w:proofErr w:type="spellStart"/>
      <w:r w:rsidRPr="00397741">
        <w:t>Smale</w:t>
      </w:r>
      <w:proofErr w:type="spellEnd"/>
      <w:r w:rsidRPr="00397741">
        <w:t xml:space="preserve"> führte darüber hinaus den Begriff des Phasenraumes als geometrischen Zugang zu dynamischen Systemen entscheidend weiter (</w:t>
      </w:r>
      <w:proofErr w:type="spellStart"/>
      <w:r w:rsidRPr="00397741">
        <w:t>Smale</w:t>
      </w:r>
      <w:proofErr w:type="spellEnd"/>
      <w:r w:rsidRPr="00397741">
        <w:t xml:space="preserve">, Stephen: </w:t>
      </w:r>
      <w:proofErr w:type="spellStart"/>
      <w:r w:rsidRPr="00397741">
        <w:rPr>
          <w:i/>
          <w:iCs/>
        </w:rPr>
        <w:t>Differentiable</w:t>
      </w:r>
      <w:proofErr w:type="spellEnd"/>
      <w:r w:rsidRPr="00397741">
        <w:rPr>
          <w:i/>
          <w:iCs/>
        </w:rPr>
        <w:t xml:space="preserve"> </w:t>
      </w:r>
      <w:proofErr w:type="spellStart"/>
      <w:r w:rsidRPr="00397741">
        <w:rPr>
          <w:i/>
          <w:iCs/>
        </w:rPr>
        <w:t>Dynamical</w:t>
      </w:r>
      <w:proofErr w:type="spellEnd"/>
      <w:r w:rsidRPr="00397741">
        <w:rPr>
          <w:i/>
          <w:iCs/>
        </w:rPr>
        <w:t xml:space="preserve"> Systems</w:t>
      </w:r>
      <w:r w:rsidRPr="00397741">
        <w:t xml:space="preserve">. Bulletin </w:t>
      </w:r>
      <w:proofErr w:type="spellStart"/>
      <w:r w:rsidRPr="00397741">
        <w:t>of</w:t>
      </w:r>
      <w:proofErr w:type="spellEnd"/>
      <w:r w:rsidRPr="00397741">
        <w:t xml:space="preserve"> </w:t>
      </w:r>
      <w:proofErr w:type="spellStart"/>
      <w:r w:rsidRPr="00397741">
        <w:t>the</w:t>
      </w:r>
      <w:proofErr w:type="spellEnd"/>
      <w:r w:rsidRPr="00397741">
        <w:t xml:space="preserve"> American </w:t>
      </w:r>
      <w:proofErr w:type="spellStart"/>
      <w:r w:rsidRPr="00397741">
        <w:t>Mathematical</w:t>
      </w:r>
      <w:proofErr w:type="spellEnd"/>
      <w:r w:rsidRPr="00397741">
        <w:t xml:space="preserve"> Society, </w:t>
      </w:r>
      <w:proofErr w:type="gramStart"/>
      <w:r w:rsidRPr="00397741">
        <w:t>1967.)</w:t>
      </w:r>
      <w:r w:rsidRPr="00397741">
        <w:rPr>
          <w:b/>
        </w:rPr>
        <w:t>[</w:t>
      </w:r>
      <w:proofErr w:type="gramEnd"/>
      <w:r w:rsidRPr="00397741">
        <w:rPr>
          <w:b/>
        </w:rPr>
        <w:t>39]</w:t>
      </w:r>
      <w:r w:rsidRPr="00397741">
        <w:t>. Dadurch konnten Stabilität, Attraktoren und strukturelle Eigenschaften dynamischer Entwicklungen unmittelbar geometrisch untersucht werden.</w:t>
      </w:r>
    </w:p>
    <w:p w14:paraId="70FED0CB" w14:textId="77777777" w:rsidR="00397741" w:rsidRPr="00397741" w:rsidRDefault="00397741" w:rsidP="00397741">
      <w:r w:rsidRPr="00397741">
        <w:t>Für die vorliegende Arbeit besitzt diese Entwicklung eine doppelte Bedeutung. Einerseits stellt der Zustandsraum den geeigneten mathematischen Rahmen bereit, innerhalb dessen funktionale Transformationen überhaupt beschrieben werden können. Andererseits übernimmt auch die klassische Zustandsraumtheorie eine grundlegende Voraussetzung: Die Menge aller zulässigen Zustände wird als gegeben angenommen.</w:t>
      </w:r>
    </w:p>
    <w:p w14:paraId="7A9CF1D4" w14:textId="77777777" w:rsidR="00397741" w:rsidRPr="00397741" w:rsidRDefault="00397741" w:rsidP="00397741">
      <w:r w:rsidRPr="00397741">
        <w:t>Genau an diesem Punkt setzt später die Eigenleistung des FRZK an. Ziel ist nicht lediglich die Beschreibung von Entwicklungen innerhalb eines vorhandenen Zustandsraumes. Vielmehr soll untersucht werden, wie funktionale Unterschiede selbst zur Entstehung stabiler Zustandsräume führen können. Der Zustandsraum wird dadurch nicht länger ausschließlich als mathematische Voraussetzung verstanden, sondern selbst zum Ergebnis funktionaler Organisation.</w:t>
      </w:r>
    </w:p>
    <w:p w14:paraId="71F65C68" w14:textId="77777777" w:rsidR="00397741" w:rsidRPr="00397741" w:rsidRDefault="00397741" w:rsidP="00397741">
      <w:r w:rsidRPr="00397741">
        <w:t>Diese Perspektive besitzt weitreichende Konsequenzen. Wenn Zustandsräume funktional rekonstruiert werden können, entstehen auch Relationen, Operatoren und Transformationen nicht mehr unabhängig voneinander, sondern als unterschiedliche Ausdrucksformen derselben zugrunde liegenden Organisationsprinzipien. Erst dadurch wird es möglich, Raum und Zeit nicht als primitive Ausgangsgrößen, sondern als emergente Eigenschaften funktionaler Kohärenzsysteme mathematisch zu beschreiben.</w:t>
      </w:r>
    </w:p>
    <w:p w14:paraId="1343EE81" w14:textId="77777777" w:rsidR="00397741" w:rsidRPr="00397741" w:rsidRDefault="00397741" w:rsidP="00397741">
      <w:r w:rsidRPr="00397741">
        <w:t>Der folgende Abschnitt erweitert diese Überlegungen um den Begriff der Dynamik. Während der Zustandsraum die Menge möglicher Konfigurationen beschreibt, untersucht die Dynamik die Gesetzmäßigkeiten ihrer Entwicklung. Damit wird der Übergang zu den axiomatischen Grundlagen des Funktionalen Raum-Zeit-Kohärenzsystems vorbereitet.</w:t>
      </w:r>
    </w:p>
    <w:p w14:paraId="2D7193B2" w14:textId="77777777" w:rsidR="00473999" w:rsidRPr="00473999" w:rsidRDefault="00473999" w:rsidP="00473999">
      <w:pPr>
        <w:rPr>
          <w:b/>
        </w:rPr>
      </w:pPr>
      <w:r w:rsidRPr="00473999">
        <w:rPr>
          <w:b/>
        </w:rPr>
        <w:t xml:space="preserve">3.2.7 Funktionalanalysis als mathematischer Rahmen </w:t>
      </w:r>
      <w:proofErr w:type="spellStart"/>
      <w:r w:rsidRPr="00473999">
        <w:rPr>
          <w:b/>
        </w:rPr>
        <w:t>unendlichdimensionaler</w:t>
      </w:r>
      <w:proofErr w:type="spellEnd"/>
      <w:r w:rsidRPr="00473999">
        <w:rPr>
          <w:b/>
        </w:rPr>
        <w:t xml:space="preserve"> Zustandsräume</w:t>
      </w:r>
    </w:p>
    <w:p w14:paraId="793BEAA7" w14:textId="77777777" w:rsidR="00473999" w:rsidRPr="00473999" w:rsidRDefault="00473999" w:rsidP="00473999">
      <w:r w:rsidRPr="00473999">
        <w:t xml:space="preserve">Mit der Einführung von Zustandsräumen wurde im vorhergehenden Abschnitt ein mathematischer Rahmen geschaffen, innerhalb dessen Systemzustände lokalisiert und Entwicklungen beschrieben werden können. Viele reale und theoretische Systeme lassen sich jedoch nicht angemessen durch </w:t>
      </w:r>
      <w:proofErr w:type="spellStart"/>
      <w:r w:rsidRPr="00473999">
        <w:t>endlichdimensionale</w:t>
      </w:r>
      <w:proofErr w:type="spellEnd"/>
      <w:r w:rsidRPr="00473999">
        <w:t xml:space="preserve"> Vektoren erfassen. Felder, Signale, Wellenfunktionen, Temperaturverteilungen oder zeitabhängige Funktionen besitzen potenziell unendlich viele Freiheitsgrade. Soll ihre Struktur mathematisch beschrieben werden, müssen nicht nur einzelne Zahlen oder Vektoren, sondern ganze Funktionen als Elemente eines Raumes behandelt werden. Genau diesen Übergang vollzieht die Funktionalanalysis.</w:t>
      </w:r>
    </w:p>
    <w:p w14:paraId="0AA60474" w14:textId="77777777" w:rsidR="00473999" w:rsidRPr="00473999" w:rsidRDefault="00473999" w:rsidP="00473999">
      <w:r w:rsidRPr="00473999">
        <w:t xml:space="preserve">Für die weitere Entwicklung meiner Argumentation besitzt dieser Schritt eine besondere Bedeutung. Der Zustandsraumbegriff wird nun von </w:t>
      </w:r>
      <w:proofErr w:type="spellStart"/>
      <w:r w:rsidRPr="00473999">
        <w:t>endlichdimensionalen</w:t>
      </w:r>
      <w:proofErr w:type="spellEnd"/>
      <w:r w:rsidRPr="00473999">
        <w:t xml:space="preserve"> Konfigurationen </w:t>
      </w:r>
      <w:r w:rsidRPr="00473999">
        <w:lastRenderedPageBreak/>
        <w:t>auf Funktionenräume erweitert. Ein Zustand kann dadurch selbst eine Funktion sein. Dies erlaubt es, räumlich oder zeitlich verteilte Größen, kontinuierliche Felder und komplexe Signalformen innerhalb eines gemeinsamen mathematischen Formalismus zu untersuchen.</w:t>
      </w:r>
    </w:p>
    <w:p w14:paraId="1E058C51" w14:textId="77777777" w:rsidR="00473999" w:rsidRPr="00473999" w:rsidRDefault="00473999" w:rsidP="00473999">
      <w:r w:rsidRPr="00473999">
        <w:t xml:space="preserve">Michael Reed und Barry Simon zeigen, dass Hilberträume, lineare Operatoren und Spektraltheorie einen zentralen mathematischen Rahmen der modernen theoretischen Physik bilden (Reed, Michael; Simon, Barry: </w:t>
      </w:r>
      <w:r w:rsidRPr="00473999">
        <w:rPr>
          <w:i/>
          <w:iCs/>
        </w:rPr>
        <w:t xml:space="preserve">Methods </w:t>
      </w:r>
      <w:proofErr w:type="spellStart"/>
      <w:r w:rsidRPr="00473999">
        <w:rPr>
          <w:i/>
          <w:iCs/>
        </w:rPr>
        <w:t>of</w:t>
      </w:r>
      <w:proofErr w:type="spellEnd"/>
      <w:r w:rsidRPr="00473999">
        <w:rPr>
          <w:i/>
          <w:iCs/>
        </w:rPr>
        <w:t xml:space="preserve"> Modern </w:t>
      </w:r>
      <w:proofErr w:type="spellStart"/>
      <w:r w:rsidRPr="00473999">
        <w:rPr>
          <w:i/>
          <w:iCs/>
        </w:rPr>
        <w:t>Mathematical</w:t>
      </w:r>
      <w:proofErr w:type="spellEnd"/>
      <w:r w:rsidRPr="00473999">
        <w:rPr>
          <w:i/>
          <w:iCs/>
        </w:rPr>
        <w:t xml:space="preserve"> Physics. Vol. I: </w:t>
      </w:r>
      <w:proofErr w:type="spellStart"/>
      <w:r w:rsidRPr="00473999">
        <w:rPr>
          <w:i/>
          <w:iCs/>
        </w:rPr>
        <w:t>Functional</w:t>
      </w:r>
      <w:proofErr w:type="spellEnd"/>
      <w:r w:rsidRPr="00473999">
        <w:rPr>
          <w:i/>
          <w:iCs/>
        </w:rPr>
        <w:t xml:space="preserve"> Analysis</w:t>
      </w:r>
      <w:r w:rsidRPr="00473999">
        <w:t xml:space="preserve">. New York: Academic Press, </w:t>
      </w:r>
      <w:proofErr w:type="gramStart"/>
      <w:r w:rsidRPr="00473999">
        <w:t>1980.)[</w:t>
      </w:r>
      <w:proofErr w:type="gramEnd"/>
      <w:r w:rsidRPr="00473999">
        <w:t xml:space="preserve">41] </w:t>
      </w:r>
      <w:proofErr w:type="spellStart"/>
      <w:r w:rsidRPr="00473999">
        <w:t>Kôsaku</w:t>
      </w:r>
      <w:proofErr w:type="spellEnd"/>
      <w:r w:rsidRPr="00473999">
        <w:t xml:space="preserve"> </w:t>
      </w:r>
      <w:proofErr w:type="spellStart"/>
      <w:r w:rsidRPr="00473999">
        <w:t>Yosida</w:t>
      </w:r>
      <w:proofErr w:type="spellEnd"/>
      <w:r w:rsidRPr="00473999">
        <w:t xml:space="preserve"> entwickelt die dafür notwendigen Grundlagen normierter Räume, Banachräume und linearer Operatoren systematisch (</w:t>
      </w:r>
      <w:proofErr w:type="spellStart"/>
      <w:r w:rsidRPr="00473999">
        <w:t>Yosida</w:t>
      </w:r>
      <w:proofErr w:type="spellEnd"/>
      <w:r w:rsidRPr="00473999">
        <w:t xml:space="preserve">, </w:t>
      </w:r>
      <w:proofErr w:type="spellStart"/>
      <w:r w:rsidRPr="00473999">
        <w:t>Kôsaku</w:t>
      </w:r>
      <w:proofErr w:type="spellEnd"/>
      <w:r w:rsidRPr="00473999">
        <w:t xml:space="preserve">: </w:t>
      </w:r>
      <w:proofErr w:type="spellStart"/>
      <w:r w:rsidRPr="00473999">
        <w:rPr>
          <w:i/>
          <w:iCs/>
        </w:rPr>
        <w:t>Functional</w:t>
      </w:r>
      <w:proofErr w:type="spellEnd"/>
      <w:r w:rsidRPr="00473999">
        <w:rPr>
          <w:i/>
          <w:iCs/>
        </w:rPr>
        <w:t xml:space="preserve"> Analysis</w:t>
      </w:r>
      <w:r w:rsidRPr="00473999">
        <w:t xml:space="preserve">. </w:t>
      </w:r>
      <w:proofErr w:type="spellStart"/>
      <w:r w:rsidRPr="00473999">
        <w:t>Sixth</w:t>
      </w:r>
      <w:proofErr w:type="spellEnd"/>
      <w:r w:rsidRPr="00473999">
        <w:t xml:space="preserve"> Edition. Berlin: Springer, </w:t>
      </w:r>
      <w:proofErr w:type="gramStart"/>
      <w:r w:rsidRPr="00473999">
        <w:t>1980.)[</w:t>
      </w:r>
      <w:proofErr w:type="gramEnd"/>
      <w:r w:rsidRPr="00473999">
        <w:t xml:space="preserve">42] Ergänzend knüpfe ich an die bereits eingeführten Darstellungen von Conway [35] und </w:t>
      </w:r>
      <w:proofErr w:type="spellStart"/>
      <w:r w:rsidRPr="00473999">
        <w:t>Kreyszig</w:t>
      </w:r>
      <w:proofErr w:type="spellEnd"/>
      <w:r w:rsidRPr="00473999">
        <w:t xml:space="preserve"> [36] an.</w:t>
      </w:r>
    </w:p>
    <w:p w14:paraId="55E4BF6A" w14:textId="77777777" w:rsidR="00473999" w:rsidRPr="00473999" w:rsidRDefault="00473999" w:rsidP="00473999">
      <w:r w:rsidRPr="00473999">
        <w:t>Ein Funktionenraum enthält Funktionen als seine Elemente. Für eine Grundmenge Ω\</w:t>
      </w:r>
      <w:proofErr w:type="spellStart"/>
      <w:r w:rsidRPr="00473999">
        <w:t>OmegaΩ</w:t>
      </w:r>
      <w:proofErr w:type="spellEnd"/>
      <w:r w:rsidRPr="00473999">
        <w:t xml:space="preserve"> und einen Wertebereich VVV lässt sich ein allgemeiner Funktionenraum schreiben als</w:t>
      </w:r>
    </w:p>
    <w:p w14:paraId="439023FE" w14:textId="77777777" w:rsidR="00473999" w:rsidRPr="00473999" w:rsidRDefault="00473999" w:rsidP="00473999">
      <w:r w:rsidRPr="00473999">
        <w:t>F(</w:t>
      </w:r>
      <w:proofErr w:type="gramStart"/>
      <w:r w:rsidRPr="00473999">
        <w:t>Ω,V</w:t>
      </w:r>
      <w:proofErr w:type="gramEnd"/>
      <w:r w:rsidRPr="00473999">
        <w:t>)={</w:t>
      </w:r>
      <w:proofErr w:type="spellStart"/>
      <w:r w:rsidRPr="00473999">
        <w:t>f</w:t>
      </w:r>
      <w:r w:rsidRPr="00473999">
        <w:rPr>
          <w:rFonts w:ascii="Cambria Math" w:hAnsi="Cambria Math" w:cs="Cambria Math"/>
        </w:rPr>
        <w:t>∣</w:t>
      </w:r>
      <w:r w:rsidRPr="00473999">
        <w:t>f:Ω→V</w:t>
      </w:r>
      <w:proofErr w:type="spellEnd"/>
      <w:r w:rsidRPr="00473999">
        <w:t>}.(3.29)\</w:t>
      </w:r>
      <w:proofErr w:type="spellStart"/>
      <w:r w:rsidRPr="00473999">
        <w:t>mathcal</w:t>
      </w:r>
      <w:proofErr w:type="spellEnd"/>
      <w:r w:rsidRPr="00473999">
        <w:t>{F}(\</w:t>
      </w:r>
      <w:proofErr w:type="spellStart"/>
      <w:r w:rsidRPr="00473999">
        <w:t>Omega,V</w:t>
      </w:r>
      <w:proofErr w:type="spellEnd"/>
      <w:r w:rsidRPr="00473999">
        <w:t>)=\{f\</w:t>
      </w:r>
      <w:proofErr w:type="spellStart"/>
      <w:r w:rsidRPr="00473999">
        <w:t>mid</w:t>
      </w:r>
      <w:proofErr w:type="spellEnd"/>
      <w:r w:rsidRPr="00473999">
        <w:t xml:space="preserve"> f:\Omega\rightarrow V\}. \</w:t>
      </w:r>
      <w:proofErr w:type="gramStart"/>
      <w:r w:rsidRPr="00473999">
        <w:t>tag{</w:t>
      </w:r>
      <w:proofErr w:type="gramEnd"/>
      <w:r w:rsidRPr="00473999">
        <w:t>3.29}F(Ω,V)={</w:t>
      </w:r>
      <w:proofErr w:type="spellStart"/>
      <w:r w:rsidRPr="00473999">
        <w:t>f</w:t>
      </w:r>
      <w:r w:rsidRPr="00473999">
        <w:rPr>
          <w:rFonts w:ascii="Cambria Math" w:hAnsi="Cambria Math" w:cs="Cambria Math"/>
        </w:rPr>
        <w:t>∣</w:t>
      </w:r>
      <w:r w:rsidRPr="00473999">
        <w:t>f:Ω→V</w:t>
      </w:r>
      <w:proofErr w:type="spellEnd"/>
      <w:r w:rsidRPr="00473999">
        <w:t xml:space="preserve">}.(3.29) </w:t>
      </w:r>
    </w:p>
    <w:p w14:paraId="0BC1A2FD" w14:textId="77777777" w:rsidR="00473999" w:rsidRPr="00473999" w:rsidRDefault="00473999" w:rsidP="00473999">
      <w:r w:rsidRPr="00473999">
        <w:rPr>
          <w:b/>
        </w:rPr>
        <w:t>Word-</w:t>
      </w:r>
      <w:proofErr w:type="spellStart"/>
      <w:r w:rsidRPr="00473999">
        <w:rPr>
          <w:b/>
        </w:rPr>
        <w:t>LaTeX</w:t>
      </w:r>
      <w:proofErr w:type="spellEnd"/>
      <w:r w:rsidRPr="00473999">
        <w:rPr>
          <w:b/>
        </w:rPr>
        <w:t>:</w:t>
      </w:r>
      <w:r w:rsidRPr="00473999">
        <w:t xml:space="preserve"> \</w:t>
      </w:r>
      <w:proofErr w:type="spellStart"/>
      <w:r w:rsidRPr="00473999">
        <w:t>mathcal</w:t>
      </w:r>
      <w:proofErr w:type="spellEnd"/>
      <w:r w:rsidRPr="00473999">
        <w:t>{F}(\</w:t>
      </w:r>
      <w:proofErr w:type="spellStart"/>
      <w:proofErr w:type="gramStart"/>
      <w:r w:rsidRPr="00473999">
        <w:t>Omega,V</w:t>
      </w:r>
      <w:proofErr w:type="spellEnd"/>
      <w:proofErr w:type="gramEnd"/>
      <w:r w:rsidRPr="00473999">
        <w:t>)=\{f\</w:t>
      </w:r>
      <w:proofErr w:type="spellStart"/>
      <w:r w:rsidRPr="00473999">
        <w:t>mid</w:t>
      </w:r>
      <w:proofErr w:type="spellEnd"/>
      <w:r w:rsidRPr="00473999">
        <w:t xml:space="preserve"> f:\Omega\rightarrow V\}</w:t>
      </w:r>
    </w:p>
    <w:p w14:paraId="1E9683FA" w14:textId="77777777" w:rsidR="00473999" w:rsidRPr="00473999" w:rsidRDefault="00473999" w:rsidP="00473999">
      <w:r w:rsidRPr="00473999">
        <w:t>Die Elemente dieses Raumes sind nicht einzelne Zahlen, sondern vollständige Abbildungen. Dadurch verändert sich die mathematische Perspektive grundlegend. Eine einzelne Funktion wird nun als Punkt eines abstrakten Raumes behandelt. Veränderungen von Funktionen können dadurch als Bewegungen oder Transformationen innerhalb eines Funktionenraumes beschrieben werden.</w:t>
      </w:r>
    </w:p>
    <w:p w14:paraId="0F51CCEA" w14:textId="77777777" w:rsidR="00473999" w:rsidRPr="00473999" w:rsidRDefault="00473999" w:rsidP="00473999">
      <w:r w:rsidRPr="00473999">
        <w:t>Damit ein Funktionenraum als Vektorraum verwendet werden kann, müssen Addition und Skalarmultiplikation definiert sein. Die Addition zweier Funktionen erfolgt punktweise:</w:t>
      </w:r>
    </w:p>
    <w:p w14:paraId="502EDE3C" w14:textId="77777777" w:rsidR="00473999" w:rsidRPr="00473999" w:rsidRDefault="00473999" w:rsidP="00473999">
      <w:r w:rsidRPr="00473999">
        <w:t>(</w:t>
      </w:r>
      <w:proofErr w:type="spellStart"/>
      <w:r w:rsidRPr="00473999">
        <w:t>f+</w:t>
      </w:r>
      <w:proofErr w:type="gramStart"/>
      <w:r w:rsidRPr="00473999">
        <w:t>g</w:t>
      </w:r>
      <w:proofErr w:type="spellEnd"/>
      <w:r w:rsidRPr="00473999">
        <w:t>)(</w:t>
      </w:r>
      <w:proofErr w:type="gramEnd"/>
      <w:r w:rsidRPr="00473999">
        <w:t>x)=f(x)+g(x).(3.30)(</w:t>
      </w:r>
      <w:proofErr w:type="spellStart"/>
      <w:r w:rsidRPr="00473999">
        <w:t>f+g</w:t>
      </w:r>
      <w:proofErr w:type="spellEnd"/>
      <w:r w:rsidRPr="00473999">
        <w:t>)(x)=f(x)+g(x). \</w:t>
      </w:r>
      <w:proofErr w:type="gramStart"/>
      <w:r w:rsidRPr="00473999">
        <w:t>tag{</w:t>
      </w:r>
      <w:proofErr w:type="gramEnd"/>
      <w:r w:rsidRPr="00473999">
        <w:t>3.30}(</w:t>
      </w:r>
      <w:proofErr w:type="spellStart"/>
      <w:r w:rsidRPr="00473999">
        <w:t>f+g</w:t>
      </w:r>
      <w:proofErr w:type="spellEnd"/>
      <w:r w:rsidRPr="00473999">
        <w:t xml:space="preserve">)(x)=f(x)+g(x).(3.30) </w:t>
      </w:r>
    </w:p>
    <w:p w14:paraId="31108A9A" w14:textId="77777777" w:rsidR="00473999" w:rsidRPr="00473999" w:rsidRDefault="00473999" w:rsidP="00473999">
      <w:r w:rsidRPr="00473999">
        <w:rPr>
          <w:b/>
        </w:rPr>
        <w:t>Word-</w:t>
      </w:r>
      <w:proofErr w:type="spellStart"/>
      <w:r w:rsidRPr="00473999">
        <w:rPr>
          <w:b/>
        </w:rPr>
        <w:t>LaTeX</w:t>
      </w:r>
      <w:proofErr w:type="spellEnd"/>
      <w:r w:rsidRPr="00473999">
        <w:rPr>
          <w:b/>
        </w:rPr>
        <w:t>:</w:t>
      </w:r>
      <w:r w:rsidRPr="00473999">
        <w:t xml:space="preserve"> (</w:t>
      </w:r>
      <w:proofErr w:type="spellStart"/>
      <w:r w:rsidRPr="00473999">
        <w:t>f+</w:t>
      </w:r>
      <w:proofErr w:type="gramStart"/>
      <w:r w:rsidRPr="00473999">
        <w:t>g</w:t>
      </w:r>
      <w:proofErr w:type="spellEnd"/>
      <w:r w:rsidRPr="00473999">
        <w:t>)(</w:t>
      </w:r>
      <w:proofErr w:type="gramEnd"/>
      <w:r w:rsidRPr="00473999">
        <w:t>x)=f(x)+g(x)</w:t>
      </w:r>
    </w:p>
    <w:p w14:paraId="62A1F183" w14:textId="77777777" w:rsidR="00473999" w:rsidRPr="00473999" w:rsidRDefault="00473999" w:rsidP="00473999">
      <w:r w:rsidRPr="00473999">
        <w:t>Auch die Skalarmultiplikation wird punktweise definiert:</w:t>
      </w:r>
    </w:p>
    <w:p w14:paraId="79BB17F0" w14:textId="77777777" w:rsidR="00473999" w:rsidRPr="00473999" w:rsidRDefault="00473999" w:rsidP="00473999">
      <w:r w:rsidRPr="00473999">
        <w:t>(α</w:t>
      </w:r>
      <w:proofErr w:type="gramStart"/>
      <w:r w:rsidRPr="00473999">
        <w:t>f)(</w:t>
      </w:r>
      <w:proofErr w:type="gramEnd"/>
      <w:r w:rsidRPr="00473999">
        <w:t>x)=αf(x).(3.31)(\</w:t>
      </w:r>
      <w:proofErr w:type="spellStart"/>
      <w:r w:rsidRPr="00473999">
        <w:t>alpha</w:t>
      </w:r>
      <w:proofErr w:type="spellEnd"/>
      <w:r w:rsidRPr="00473999">
        <w:t xml:space="preserve"> f)(x)=\</w:t>
      </w:r>
      <w:proofErr w:type="spellStart"/>
      <w:r w:rsidRPr="00473999">
        <w:t>alpha</w:t>
      </w:r>
      <w:proofErr w:type="spellEnd"/>
      <w:r w:rsidRPr="00473999">
        <w:t xml:space="preserve"> f(x). \</w:t>
      </w:r>
      <w:proofErr w:type="gramStart"/>
      <w:r w:rsidRPr="00473999">
        <w:t>tag{</w:t>
      </w:r>
      <w:proofErr w:type="gramEnd"/>
      <w:r w:rsidRPr="00473999">
        <w:t xml:space="preserve">3.31}(αf)(x)=αf(x).(3.31) </w:t>
      </w:r>
    </w:p>
    <w:p w14:paraId="19923ADD" w14:textId="77777777" w:rsidR="00473999" w:rsidRPr="00473999" w:rsidRDefault="00473999" w:rsidP="00473999">
      <w:r w:rsidRPr="00473999">
        <w:rPr>
          <w:b/>
        </w:rPr>
        <w:t>Word-</w:t>
      </w:r>
      <w:proofErr w:type="spellStart"/>
      <w:r w:rsidRPr="00473999">
        <w:rPr>
          <w:b/>
        </w:rPr>
        <w:t>LaTeX</w:t>
      </w:r>
      <w:proofErr w:type="spellEnd"/>
      <w:r w:rsidRPr="00473999">
        <w:rPr>
          <w:b/>
        </w:rPr>
        <w:t>:</w:t>
      </w:r>
      <w:r w:rsidRPr="00473999">
        <w:t xml:space="preserve"> (\</w:t>
      </w:r>
      <w:proofErr w:type="spellStart"/>
      <w:r w:rsidRPr="00473999">
        <w:t>alpha</w:t>
      </w:r>
      <w:proofErr w:type="spellEnd"/>
      <w:r w:rsidRPr="00473999">
        <w:t xml:space="preserve"> </w:t>
      </w:r>
      <w:proofErr w:type="gramStart"/>
      <w:r w:rsidRPr="00473999">
        <w:t>f)(</w:t>
      </w:r>
      <w:proofErr w:type="gramEnd"/>
      <w:r w:rsidRPr="00473999">
        <w:t>x)=\</w:t>
      </w:r>
      <w:proofErr w:type="spellStart"/>
      <w:r w:rsidRPr="00473999">
        <w:t>alpha</w:t>
      </w:r>
      <w:proofErr w:type="spellEnd"/>
      <w:r w:rsidRPr="00473999">
        <w:t xml:space="preserve"> f(x)</w:t>
      </w:r>
    </w:p>
    <w:p w14:paraId="19E900B0" w14:textId="77777777" w:rsidR="00473999" w:rsidRPr="00473999" w:rsidRDefault="00473999" w:rsidP="00473999">
      <w:r w:rsidRPr="00473999">
        <w:t>Durch diese beiden Operationen entsteht eine lineare Struktur. Funktionen können addiert, skaliert und zu Linearkombinationen zusammengeführt werden. Damit lassen sich komplexe Funktionen aus einfacheren Bestandteilen rekonstruieren, was unter anderem die Grundlage von Fourier-Analysen, Eigenfunktionsentwicklungen und vielen Näherungsverfahren bildet.</w:t>
      </w:r>
    </w:p>
    <w:p w14:paraId="1ACC0F98" w14:textId="77777777" w:rsidR="00473999" w:rsidRPr="00473999" w:rsidRDefault="00473999" w:rsidP="00473999">
      <w:r w:rsidRPr="00473999">
        <w:t xml:space="preserve">Eine lineare Struktur allein reicht jedoch nicht aus, um Größen, Abstände oder Konvergenz zu beschreiben. Dafür wird eine Norm benötigt. Eine Norm ordnet jedem Element eine nichtnegative Größe zu und erfüllt Nichtnegativität, </w:t>
      </w:r>
      <w:proofErr w:type="spellStart"/>
      <w:r w:rsidRPr="00473999">
        <w:t>Definitheit</w:t>
      </w:r>
      <w:proofErr w:type="spellEnd"/>
      <w:r w:rsidRPr="00473999">
        <w:t>, absolute Homogenität und Dreiecksungleichung:</w:t>
      </w:r>
    </w:p>
    <w:p w14:paraId="217F01C7" w14:textId="77777777" w:rsidR="00473999" w:rsidRPr="00473999" w:rsidRDefault="00473999" w:rsidP="00473999">
      <w:r w:rsidRPr="00473999">
        <w:rPr>
          <w:rFonts w:ascii="Cambria Math" w:hAnsi="Cambria Math" w:cs="Cambria Math"/>
        </w:rPr>
        <w:t>∥</w:t>
      </w:r>
      <w:r w:rsidRPr="00473999">
        <w:t>f</w:t>
      </w:r>
      <w:r w:rsidRPr="00473999">
        <w:rPr>
          <w:rFonts w:ascii="Cambria Math" w:hAnsi="Cambria Math" w:cs="Cambria Math"/>
        </w:rPr>
        <w:t>∥</w:t>
      </w:r>
      <w:r w:rsidRPr="00473999">
        <w:t>≥</w:t>
      </w:r>
      <w:proofErr w:type="gramStart"/>
      <w:r w:rsidRPr="00473999">
        <w:t>0,</w:t>
      </w:r>
      <w:r w:rsidRPr="00473999">
        <w:rPr>
          <w:rFonts w:ascii="Cambria Math" w:hAnsi="Cambria Math" w:cs="Cambria Math"/>
        </w:rPr>
        <w:t>∥</w:t>
      </w:r>
      <w:proofErr w:type="gramEnd"/>
      <w:r w:rsidRPr="00473999">
        <w:t>f</w:t>
      </w:r>
      <w:r w:rsidRPr="00473999">
        <w:rPr>
          <w:rFonts w:ascii="Cambria Math" w:hAnsi="Cambria Math" w:cs="Cambria Math"/>
        </w:rPr>
        <w:t>∥</w:t>
      </w:r>
      <w:r w:rsidRPr="00473999">
        <w:t>=0</w:t>
      </w:r>
      <w:r w:rsidRPr="00473999">
        <w:rPr>
          <w:rFonts w:ascii="Cambria Math" w:hAnsi="Cambria Math" w:cs="Cambria Math"/>
        </w:rPr>
        <w:t>⟺</w:t>
      </w:r>
      <w:r w:rsidRPr="00473999">
        <w:t>f=0,</w:t>
      </w:r>
      <w:r w:rsidRPr="00473999">
        <w:rPr>
          <w:rFonts w:ascii="Cambria Math" w:hAnsi="Cambria Math" w:cs="Cambria Math"/>
        </w:rPr>
        <w:t>∥</w:t>
      </w:r>
      <w:r w:rsidRPr="00473999">
        <w:t>αf</w:t>
      </w:r>
      <w:r w:rsidRPr="00473999">
        <w:rPr>
          <w:rFonts w:ascii="Cambria Math" w:hAnsi="Cambria Math" w:cs="Cambria Math"/>
        </w:rPr>
        <w:t>∥</w:t>
      </w:r>
      <w:r w:rsidRPr="00473999">
        <w:t>=</w:t>
      </w:r>
      <w:r w:rsidRPr="00473999">
        <w:rPr>
          <w:rFonts w:ascii="Cambria Math" w:hAnsi="Cambria Math" w:cs="Cambria Math"/>
        </w:rPr>
        <w:t>∣</w:t>
      </w:r>
      <w:r w:rsidRPr="00473999">
        <w:t>α</w:t>
      </w:r>
      <w:r w:rsidRPr="00473999">
        <w:rPr>
          <w:rFonts w:ascii="Cambria Math" w:hAnsi="Cambria Math" w:cs="Cambria Math"/>
        </w:rPr>
        <w:t>∣</w:t>
      </w:r>
      <w:r w:rsidRPr="00473999">
        <w:t> </w:t>
      </w:r>
      <w:r w:rsidRPr="00473999">
        <w:rPr>
          <w:rFonts w:ascii="Cambria Math" w:hAnsi="Cambria Math" w:cs="Cambria Math"/>
        </w:rPr>
        <w:t>∥</w:t>
      </w:r>
      <w:r w:rsidRPr="00473999">
        <w:t>f</w:t>
      </w:r>
      <w:r w:rsidRPr="00473999">
        <w:rPr>
          <w:rFonts w:ascii="Cambria Math" w:hAnsi="Cambria Math" w:cs="Cambria Math"/>
        </w:rPr>
        <w:t>∥</w:t>
      </w:r>
      <w:r w:rsidRPr="00473999">
        <w:t>,</w:t>
      </w:r>
      <w:r w:rsidRPr="00473999">
        <w:rPr>
          <w:rFonts w:ascii="Cambria Math" w:hAnsi="Cambria Math" w:cs="Cambria Math"/>
        </w:rPr>
        <w:t>∥</w:t>
      </w:r>
      <w:proofErr w:type="spellStart"/>
      <w:r w:rsidRPr="00473999">
        <w:t>f+g</w:t>
      </w:r>
      <w:proofErr w:type="spellEnd"/>
      <w:r w:rsidRPr="00473999">
        <w:rPr>
          <w:rFonts w:ascii="Cambria Math" w:hAnsi="Cambria Math" w:cs="Cambria Math"/>
        </w:rPr>
        <w:t>∥</w:t>
      </w:r>
      <w:r w:rsidRPr="00473999">
        <w:t>≤</w:t>
      </w:r>
      <w:r w:rsidRPr="00473999">
        <w:rPr>
          <w:rFonts w:ascii="Cambria Math" w:hAnsi="Cambria Math" w:cs="Cambria Math"/>
        </w:rPr>
        <w:t>∥</w:t>
      </w:r>
      <w:r w:rsidRPr="00473999">
        <w:t>f</w:t>
      </w:r>
      <w:r w:rsidRPr="00473999">
        <w:rPr>
          <w:rFonts w:ascii="Cambria Math" w:hAnsi="Cambria Math" w:cs="Cambria Math"/>
        </w:rPr>
        <w:t>∥</w:t>
      </w:r>
      <w:r w:rsidRPr="00473999">
        <w:t>+</w:t>
      </w:r>
      <w:r w:rsidRPr="00473999">
        <w:rPr>
          <w:rFonts w:ascii="Cambria Math" w:hAnsi="Cambria Math" w:cs="Cambria Math"/>
        </w:rPr>
        <w:t>∥</w:t>
      </w:r>
      <w:r w:rsidRPr="00473999">
        <w:t>g</w:t>
      </w:r>
      <w:r w:rsidRPr="00473999">
        <w:rPr>
          <w:rFonts w:ascii="Cambria Math" w:hAnsi="Cambria Math" w:cs="Cambria Math"/>
        </w:rPr>
        <w:t>∥</w:t>
      </w:r>
      <w:r w:rsidRPr="00473999">
        <w:t>.(3.32)\|f\|\ge0,\</w:t>
      </w:r>
      <w:proofErr w:type="spellStart"/>
      <w:r w:rsidRPr="00473999">
        <w:t>quad</w:t>
      </w:r>
      <w:proofErr w:type="spellEnd"/>
      <w:r w:rsidRPr="00473999">
        <w:t xml:space="preserve"> \|f\|=0\</w:t>
      </w:r>
      <w:proofErr w:type="spellStart"/>
      <w:r w:rsidRPr="00473999">
        <w:t>Longleftrightarrow</w:t>
      </w:r>
      <w:proofErr w:type="spellEnd"/>
      <w:r w:rsidRPr="00473999">
        <w:t xml:space="preserve"> f=0,\</w:t>
      </w:r>
      <w:proofErr w:type="spellStart"/>
      <w:r w:rsidRPr="00473999">
        <w:t>quad</w:t>
      </w:r>
      <w:proofErr w:type="spellEnd"/>
      <w:r w:rsidRPr="00473999">
        <w:t xml:space="preserve"> \|\</w:t>
      </w:r>
      <w:proofErr w:type="spellStart"/>
      <w:r w:rsidRPr="00473999">
        <w:t>alpha</w:t>
      </w:r>
      <w:proofErr w:type="spellEnd"/>
      <w:r w:rsidRPr="00473999">
        <w:t xml:space="preserve"> f\|=|\</w:t>
      </w:r>
      <w:proofErr w:type="spellStart"/>
      <w:r w:rsidRPr="00473999">
        <w:t>alpha</w:t>
      </w:r>
      <w:proofErr w:type="spellEnd"/>
      <w:r w:rsidRPr="00473999">
        <w:t>|\,\|f\|,\</w:t>
      </w:r>
      <w:proofErr w:type="spellStart"/>
      <w:r w:rsidRPr="00473999">
        <w:t>quad</w:t>
      </w:r>
      <w:proofErr w:type="spellEnd"/>
      <w:r w:rsidRPr="00473999">
        <w:t xml:space="preserve"> \|</w:t>
      </w:r>
      <w:proofErr w:type="spellStart"/>
      <w:r w:rsidRPr="00473999">
        <w:t>f+g</w:t>
      </w:r>
      <w:proofErr w:type="spellEnd"/>
      <w:r w:rsidRPr="00473999">
        <w:t>\|\le\|f\|+\|g\|. \</w:t>
      </w:r>
      <w:proofErr w:type="gramStart"/>
      <w:r w:rsidRPr="00473999">
        <w:t>tag{</w:t>
      </w:r>
      <w:proofErr w:type="gramEnd"/>
      <w:r w:rsidRPr="00473999">
        <w:t>3.32}</w:t>
      </w:r>
      <w:r w:rsidRPr="00473999">
        <w:rPr>
          <w:rFonts w:ascii="Cambria Math" w:hAnsi="Cambria Math" w:cs="Cambria Math"/>
        </w:rPr>
        <w:t>∥</w:t>
      </w:r>
      <w:r w:rsidRPr="00473999">
        <w:t>f</w:t>
      </w:r>
      <w:r w:rsidRPr="00473999">
        <w:rPr>
          <w:rFonts w:ascii="Cambria Math" w:hAnsi="Cambria Math" w:cs="Cambria Math"/>
        </w:rPr>
        <w:t>∥</w:t>
      </w:r>
      <w:r w:rsidRPr="00473999">
        <w:t>≥0,</w:t>
      </w:r>
      <w:r w:rsidRPr="00473999">
        <w:rPr>
          <w:rFonts w:ascii="Cambria Math" w:hAnsi="Cambria Math" w:cs="Cambria Math"/>
        </w:rPr>
        <w:t>∥</w:t>
      </w:r>
      <w:r w:rsidRPr="00473999">
        <w:t>f</w:t>
      </w:r>
      <w:r w:rsidRPr="00473999">
        <w:rPr>
          <w:rFonts w:ascii="Cambria Math" w:hAnsi="Cambria Math" w:cs="Cambria Math"/>
        </w:rPr>
        <w:t>∥</w:t>
      </w:r>
      <w:r w:rsidRPr="00473999">
        <w:t>=0</w:t>
      </w:r>
      <w:r w:rsidRPr="00473999">
        <w:rPr>
          <w:rFonts w:ascii="Cambria Math" w:hAnsi="Cambria Math" w:cs="Cambria Math"/>
        </w:rPr>
        <w:t>⟺</w:t>
      </w:r>
      <w:r w:rsidRPr="00473999">
        <w:t>f=0,</w:t>
      </w:r>
      <w:r w:rsidRPr="00473999">
        <w:rPr>
          <w:rFonts w:ascii="Cambria Math" w:hAnsi="Cambria Math" w:cs="Cambria Math"/>
        </w:rPr>
        <w:t>∥</w:t>
      </w:r>
      <w:r w:rsidRPr="00473999">
        <w:t>αf</w:t>
      </w:r>
      <w:r w:rsidRPr="00473999">
        <w:rPr>
          <w:rFonts w:ascii="Cambria Math" w:hAnsi="Cambria Math" w:cs="Cambria Math"/>
        </w:rPr>
        <w:t>∥</w:t>
      </w:r>
      <w:r w:rsidRPr="00473999">
        <w:t>=</w:t>
      </w:r>
      <w:r w:rsidRPr="00473999">
        <w:rPr>
          <w:rFonts w:ascii="Cambria Math" w:hAnsi="Cambria Math" w:cs="Cambria Math"/>
        </w:rPr>
        <w:t>∣</w:t>
      </w:r>
      <w:r w:rsidRPr="00473999">
        <w:t>α</w:t>
      </w:r>
      <w:r w:rsidRPr="00473999">
        <w:rPr>
          <w:rFonts w:ascii="Cambria Math" w:hAnsi="Cambria Math" w:cs="Cambria Math"/>
        </w:rPr>
        <w:t>∣∥</w:t>
      </w:r>
      <w:r w:rsidRPr="00473999">
        <w:t>f</w:t>
      </w:r>
      <w:r w:rsidRPr="00473999">
        <w:rPr>
          <w:rFonts w:ascii="Cambria Math" w:hAnsi="Cambria Math" w:cs="Cambria Math"/>
        </w:rPr>
        <w:t>∥</w:t>
      </w:r>
      <w:r w:rsidRPr="00473999">
        <w:t>,</w:t>
      </w:r>
      <w:r w:rsidRPr="00473999">
        <w:rPr>
          <w:rFonts w:ascii="Cambria Math" w:hAnsi="Cambria Math" w:cs="Cambria Math"/>
        </w:rPr>
        <w:t>∥</w:t>
      </w:r>
      <w:proofErr w:type="spellStart"/>
      <w:r w:rsidRPr="00473999">
        <w:t>f+g</w:t>
      </w:r>
      <w:proofErr w:type="spellEnd"/>
      <w:r w:rsidRPr="00473999">
        <w:rPr>
          <w:rFonts w:ascii="Cambria Math" w:hAnsi="Cambria Math" w:cs="Cambria Math"/>
        </w:rPr>
        <w:t>∥</w:t>
      </w:r>
      <w:r w:rsidRPr="00473999">
        <w:t>≤</w:t>
      </w:r>
      <w:r w:rsidRPr="00473999">
        <w:rPr>
          <w:rFonts w:ascii="Cambria Math" w:hAnsi="Cambria Math" w:cs="Cambria Math"/>
        </w:rPr>
        <w:t>∥</w:t>
      </w:r>
      <w:r w:rsidRPr="00473999">
        <w:t>f</w:t>
      </w:r>
      <w:r w:rsidRPr="00473999">
        <w:rPr>
          <w:rFonts w:ascii="Cambria Math" w:hAnsi="Cambria Math" w:cs="Cambria Math"/>
        </w:rPr>
        <w:t>∥</w:t>
      </w:r>
      <w:r w:rsidRPr="00473999">
        <w:t>+</w:t>
      </w:r>
      <w:r w:rsidRPr="00473999">
        <w:rPr>
          <w:rFonts w:ascii="Cambria Math" w:hAnsi="Cambria Math" w:cs="Cambria Math"/>
        </w:rPr>
        <w:t>∥</w:t>
      </w:r>
      <w:r w:rsidRPr="00473999">
        <w:t>g</w:t>
      </w:r>
      <w:r w:rsidRPr="00473999">
        <w:rPr>
          <w:rFonts w:ascii="Cambria Math" w:hAnsi="Cambria Math" w:cs="Cambria Math"/>
        </w:rPr>
        <w:t>∥</w:t>
      </w:r>
      <w:r w:rsidRPr="00473999">
        <w:t xml:space="preserve">.(3.32) </w:t>
      </w:r>
    </w:p>
    <w:p w14:paraId="2073F4AE" w14:textId="77777777" w:rsidR="00473999" w:rsidRPr="00473999" w:rsidRDefault="00473999" w:rsidP="00473999">
      <w:r w:rsidRPr="00473999">
        <w:rPr>
          <w:b/>
        </w:rPr>
        <w:t>Word-</w:t>
      </w:r>
      <w:proofErr w:type="spellStart"/>
      <w:r w:rsidRPr="00473999">
        <w:rPr>
          <w:b/>
        </w:rPr>
        <w:t>LaTeX</w:t>
      </w:r>
      <w:proofErr w:type="spellEnd"/>
      <w:r w:rsidRPr="00473999">
        <w:rPr>
          <w:b/>
        </w:rPr>
        <w:t>:</w:t>
      </w:r>
      <w:r w:rsidRPr="00473999">
        <w:t xml:space="preserve"> \|f\|\ge</w:t>
      </w:r>
      <w:proofErr w:type="gramStart"/>
      <w:r w:rsidRPr="00473999">
        <w:t>0,\</w:t>
      </w:r>
      <w:proofErr w:type="spellStart"/>
      <w:proofErr w:type="gramEnd"/>
      <w:r w:rsidRPr="00473999">
        <w:t>quad</w:t>
      </w:r>
      <w:proofErr w:type="spellEnd"/>
      <w:r w:rsidRPr="00473999">
        <w:t xml:space="preserve"> \|f\|=0\</w:t>
      </w:r>
      <w:proofErr w:type="spellStart"/>
      <w:r w:rsidRPr="00473999">
        <w:t>Longleftrightarrow</w:t>
      </w:r>
      <w:proofErr w:type="spellEnd"/>
      <w:r w:rsidRPr="00473999">
        <w:t xml:space="preserve"> f=0,\</w:t>
      </w:r>
      <w:proofErr w:type="spellStart"/>
      <w:r w:rsidRPr="00473999">
        <w:t>quad</w:t>
      </w:r>
      <w:proofErr w:type="spellEnd"/>
      <w:r w:rsidRPr="00473999">
        <w:t xml:space="preserve"> \|\</w:t>
      </w:r>
      <w:proofErr w:type="spellStart"/>
      <w:r w:rsidRPr="00473999">
        <w:t>alpha</w:t>
      </w:r>
      <w:proofErr w:type="spellEnd"/>
      <w:r w:rsidRPr="00473999">
        <w:t xml:space="preserve"> f\|=|\</w:t>
      </w:r>
      <w:proofErr w:type="spellStart"/>
      <w:r w:rsidRPr="00473999">
        <w:t>alpha</w:t>
      </w:r>
      <w:proofErr w:type="spellEnd"/>
      <w:r w:rsidRPr="00473999">
        <w:t>|\,\|f\|,\</w:t>
      </w:r>
      <w:proofErr w:type="spellStart"/>
      <w:r w:rsidRPr="00473999">
        <w:t>quad</w:t>
      </w:r>
      <w:proofErr w:type="spellEnd"/>
      <w:r w:rsidRPr="00473999">
        <w:t xml:space="preserve"> \|</w:t>
      </w:r>
      <w:proofErr w:type="spellStart"/>
      <w:r w:rsidRPr="00473999">
        <w:t>f+g</w:t>
      </w:r>
      <w:proofErr w:type="spellEnd"/>
      <w:r w:rsidRPr="00473999">
        <w:t>\|\le\|f\|+\|g\|</w:t>
      </w:r>
    </w:p>
    <w:p w14:paraId="1B7E7255" w14:textId="77777777" w:rsidR="00473999" w:rsidRPr="00473999" w:rsidRDefault="00473999" w:rsidP="00473999">
      <w:r w:rsidRPr="00473999">
        <w:lastRenderedPageBreak/>
        <w:t>Die Norm macht Unterschiede zwischen Funktionen quantitativ erfassbar. Zwei Funktionen können dadurch nicht nur als verschieden erkannt, sondern hinsichtlich ihrer Differenz verglichen werden. Für die spätere Entwicklung des FRZK ist dies besonders wichtig, weil funktionale Kohärenz ohne ein Maß für Differenz, Nähe oder Stabilität nicht präzise beschrieben werden kann.</w:t>
      </w:r>
    </w:p>
    <w:p w14:paraId="5CF4E66B" w14:textId="77777777" w:rsidR="00473999" w:rsidRPr="00473999" w:rsidRDefault="00473999" w:rsidP="00473999">
      <w:r w:rsidRPr="00473999">
        <w:t>Von zentraler Bedeutung ist weiterhin die Vollständigkeit eines normierten Raumes. Eine Folge (</w:t>
      </w:r>
      <w:proofErr w:type="spellStart"/>
      <w:r w:rsidRPr="00473999">
        <w:t>fn</w:t>
      </w:r>
      <w:proofErr w:type="spellEnd"/>
      <w:r w:rsidRPr="00473999">
        <w:t>)(</w:t>
      </w:r>
      <w:proofErr w:type="spellStart"/>
      <w:r w:rsidRPr="00473999">
        <w:t>f_</w:t>
      </w:r>
      <w:proofErr w:type="gramStart"/>
      <w:r w:rsidRPr="00473999">
        <w:t>n</w:t>
      </w:r>
      <w:proofErr w:type="spellEnd"/>
      <w:r w:rsidRPr="00473999">
        <w:t>)(</w:t>
      </w:r>
      <w:proofErr w:type="spellStart"/>
      <w:proofErr w:type="gramEnd"/>
      <w:r w:rsidRPr="00473999">
        <w:t>fn</w:t>
      </w:r>
      <w:proofErr w:type="spellEnd"/>
      <w:r w:rsidRPr="00473999">
        <w:t>​) heißt Cauchy-Folge, wenn ihre Glieder ab einem bestimmten Index beliebig nahe beieinander liegen:</w:t>
      </w:r>
    </w:p>
    <w:p w14:paraId="3A3871E9" w14:textId="77777777" w:rsidR="00473999" w:rsidRPr="00473999" w:rsidRDefault="00473999" w:rsidP="00473999">
      <w:r w:rsidRPr="00473999">
        <w:rPr>
          <w:rFonts w:ascii="Cambria Math" w:hAnsi="Cambria Math" w:cs="Cambria Math"/>
        </w:rPr>
        <w:t>∀</w:t>
      </w:r>
      <w:r w:rsidRPr="00473999">
        <w:t>ε&gt;</w:t>
      </w:r>
      <w:proofErr w:type="gramStart"/>
      <w:r w:rsidRPr="00473999">
        <w:t>0  </w:t>
      </w:r>
      <w:r w:rsidRPr="00473999">
        <w:rPr>
          <w:rFonts w:ascii="Cambria Math" w:hAnsi="Cambria Math" w:cs="Cambria Math"/>
        </w:rPr>
        <w:t>∃</w:t>
      </w:r>
      <w:proofErr w:type="gramEnd"/>
      <w:r w:rsidRPr="00473999">
        <w:t>N</w:t>
      </w:r>
      <w:r w:rsidRPr="00473999">
        <w:rPr>
          <w:rFonts w:ascii="Cambria Math" w:hAnsi="Cambria Math" w:cs="Cambria Math"/>
        </w:rPr>
        <w:t>∈</w:t>
      </w:r>
      <w:r w:rsidRPr="00473999">
        <w:t>N:  </w:t>
      </w:r>
      <w:proofErr w:type="spellStart"/>
      <w:r w:rsidRPr="00473999">
        <w:t>m,n≥N</w:t>
      </w:r>
      <w:proofErr w:type="spellEnd"/>
      <w:r w:rsidRPr="00473999">
        <w:rPr>
          <w:rFonts w:ascii="Cambria Math" w:hAnsi="Cambria Math" w:cs="Cambria Math"/>
        </w:rPr>
        <w:t>⟹∥</w:t>
      </w:r>
      <w:proofErr w:type="spellStart"/>
      <w:r w:rsidRPr="00473999">
        <w:t>fn</w:t>
      </w:r>
      <w:proofErr w:type="spellEnd"/>
      <w:r w:rsidRPr="00473999">
        <w:t>−fm</w:t>
      </w:r>
      <w:r w:rsidRPr="00473999">
        <w:rPr>
          <w:rFonts w:ascii="Cambria Math" w:hAnsi="Cambria Math" w:cs="Cambria Math"/>
        </w:rPr>
        <w:t>∥</w:t>
      </w:r>
      <w:r w:rsidRPr="00473999">
        <w:t>&lt;ε.(3.33)\</w:t>
      </w:r>
      <w:proofErr w:type="spellStart"/>
      <w:r w:rsidRPr="00473999">
        <w:t>forall</w:t>
      </w:r>
      <w:proofErr w:type="spellEnd"/>
      <w:r w:rsidRPr="00473999">
        <w:t>\</w:t>
      </w:r>
      <w:proofErr w:type="spellStart"/>
      <w:r w:rsidRPr="00473999">
        <w:t>varepsilon</w:t>
      </w:r>
      <w:proofErr w:type="spellEnd"/>
      <w:r w:rsidRPr="00473999">
        <w:t>&gt;0\;\</w:t>
      </w:r>
      <w:proofErr w:type="spellStart"/>
      <w:r w:rsidRPr="00473999">
        <w:t>exists</w:t>
      </w:r>
      <w:proofErr w:type="spellEnd"/>
      <w:r w:rsidRPr="00473999">
        <w:t xml:space="preserve"> N\in\</w:t>
      </w:r>
      <w:proofErr w:type="spellStart"/>
      <w:r w:rsidRPr="00473999">
        <w:t>mathbb</w:t>
      </w:r>
      <w:proofErr w:type="spellEnd"/>
      <w:r w:rsidRPr="00473999">
        <w:t xml:space="preserve">{N}:\; </w:t>
      </w:r>
      <w:proofErr w:type="spellStart"/>
      <w:r w:rsidRPr="00473999">
        <w:t>m,n</w:t>
      </w:r>
      <w:proofErr w:type="spellEnd"/>
      <w:r w:rsidRPr="00473999">
        <w:t>\</w:t>
      </w:r>
      <w:proofErr w:type="spellStart"/>
      <w:r w:rsidRPr="00473999">
        <w:t>ge</w:t>
      </w:r>
      <w:proofErr w:type="spellEnd"/>
      <w:r w:rsidRPr="00473999">
        <w:t xml:space="preserve"> N\</w:t>
      </w:r>
      <w:proofErr w:type="spellStart"/>
      <w:r w:rsidRPr="00473999">
        <w:t>Longrightarrow</w:t>
      </w:r>
      <w:proofErr w:type="spellEnd"/>
      <w:r w:rsidRPr="00473999">
        <w:t>\|</w:t>
      </w:r>
      <w:proofErr w:type="spellStart"/>
      <w:r w:rsidRPr="00473999">
        <w:t>f_n-f_m</w:t>
      </w:r>
      <w:proofErr w:type="spellEnd"/>
      <w:r w:rsidRPr="00473999">
        <w:t>\|&lt;\</w:t>
      </w:r>
      <w:proofErr w:type="spellStart"/>
      <w:r w:rsidRPr="00473999">
        <w:t>varepsilon</w:t>
      </w:r>
      <w:proofErr w:type="spellEnd"/>
      <w:r w:rsidRPr="00473999">
        <w:t>. \</w:t>
      </w:r>
      <w:proofErr w:type="gramStart"/>
      <w:r w:rsidRPr="00473999">
        <w:t>tag{</w:t>
      </w:r>
      <w:proofErr w:type="gramEnd"/>
      <w:r w:rsidRPr="00473999">
        <w:t>3.33}</w:t>
      </w:r>
      <w:r w:rsidRPr="00473999">
        <w:rPr>
          <w:rFonts w:ascii="Cambria Math" w:hAnsi="Cambria Math" w:cs="Cambria Math"/>
        </w:rPr>
        <w:t>∀</w:t>
      </w:r>
      <w:r w:rsidRPr="00473999">
        <w:t>ε&gt;0</w:t>
      </w:r>
      <w:r w:rsidRPr="00473999">
        <w:rPr>
          <w:rFonts w:ascii="Cambria Math" w:hAnsi="Cambria Math" w:cs="Cambria Math"/>
        </w:rPr>
        <w:t>∃</w:t>
      </w:r>
      <w:r w:rsidRPr="00473999">
        <w:t>N</w:t>
      </w:r>
      <w:r w:rsidRPr="00473999">
        <w:rPr>
          <w:rFonts w:ascii="Cambria Math" w:hAnsi="Cambria Math" w:cs="Cambria Math"/>
        </w:rPr>
        <w:t>∈</w:t>
      </w:r>
      <w:r w:rsidRPr="00473999">
        <w:t>N:m,n≥N</w:t>
      </w:r>
      <w:r w:rsidRPr="00473999">
        <w:rPr>
          <w:rFonts w:ascii="Cambria Math" w:hAnsi="Cambria Math" w:cs="Cambria Math"/>
        </w:rPr>
        <w:t>⟹∥</w:t>
      </w:r>
      <w:proofErr w:type="spellStart"/>
      <w:r w:rsidRPr="00473999">
        <w:t>fn</w:t>
      </w:r>
      <w:proofErr w:type="spellEnd"/>
      <w:r w:rsidRPr="00473999">
        <w:t>​−fm​</w:t>
      </w:r>
      <w:r w:rsidRPr="00473999">
        <w:rPr>
          <w:rFonts w:ascii="Cambria Math" w:hAnsi="Cambria Math" w:cs="Cambria Math"/>
        </w:rPr>
        <w:t>∥</w:t>
      </w:r>
      <w:r w:rsidRPr="00473999">
        <w:t xml:space="preserve">&lt;ε.(3.33) </w:t>
      </w:r>
    </w:p>
    <w:p w14:paraId="2276C5B9" w14:textId="77777777" w:rsidR="00473999" w:rsidRPr="00473999" w:rsidRDefault="00473999" w:rsidP="00473999">
      <w:r w:rsidRPr="00473999">
        <w:rPr>
          <w:b/>
        </w:rPr>
        <w:t>Word-</w:t>
      </w:r>
      <w:proofErr w:type="spellStart"/>
      <w:r w:rsidRPr="00473999">
        <w:rPr>
          <w:b/>
        </w:rPr>
        <w:t>LaTeX</w:t>
      </w:r>
      <w:proofErr w:type="spellEnd"/>
      <w:r w:rsidRPr="00473999">
        <w:rPr>
          <w:b/>
        </w:rPr>
        <w:t>:</w:t>
      </w:r>
      <w:r w:rsidRPr="00473999">
        <w:t xml:space="preserve"> \</w:t>
      </w:r>
      <w:proofErr w:type="spellStart"/>
      <w:r w:rsidRPr="00473999">
        <w:t>forall</w:t>
      </w:r>
      <w:proofErr w:type="spellEnd"/>
      <w:r w:rsidRPr="00473999">
        <w:t>\</w:t>
      </w:r>
      <w:proofErr w:type="spellStart"/>
      <w:r w:rsidRPr="00473999">
        <w:t>varepsilon</w:t>
      </w:r>
      <w:proofErr w:type="spellEnd"/>
      <w:r w:rsidRPr="00473999">
        <w:t>&gt;0</w:t>
      </w:r>
      <w:proofErr w:type="gramStart"/>
      <w:r w:rsidRPr="00473999">
        <w:t>\;\</w:t>
      </w:r>
      <w:proofErr w:type="spellStart"/>
      <w:proofErr w:type="gramEnd"/>
      <w:r w:rsidRPr="00473999">
        <w:t>exists</w:t>
      </w:r>
      <w:proofErr w:type="spellEnd"/>
      <w:r w:rsidRPr="00473999">
        <w:t xml:space="preserve"> N\in\</w:t>
      </w:r>
      <w:proofErr w:type="spellStart"/>
      <w:r w:rsidRPr="00473999">
        <w:t>mathbb</w:t>
      </w:r>
      <w:proofErr w:type="spellEnd"/>
      <w:r w:rsidRPr="00473999">
        <w:t>{N}:\;</w:t>
      </w:r>
      <w:proofErr w:type="spellStart"/>
      <w:r w:rsidRPr="00473999">
        <w:t>m,n</w:t>
      </w:r>
      <w:proofErr w:type="spellEnd"/>
      <w:r w:rsidRPr="00473999">
        <w:t>\</w:t>
      </w:r>
      <w:proofErr w:type="spellStart"/>
      <w:r w:rsidRPr="00473999">
        <w:t>ge</w:t>
      </w:r>
      <w:proofErr w:type="spellEnd"/>
      <w:r w:rsidRPr="00473999">
        <w:t xml:space="preserve"> N\</w:t>
      </w:r>
      <w:proofErr w:type="spellStart"/>
      <w:r w:rsidRPr="00473999">
        <w:t>Longrightarrow</w:t>
      </w:r>
      <w:proofErr w:type="spellEnd"/>
      <w:r w:rsidRPr="00473999">
        <w:t>\|</w:t>
      </w:r>
      <w:proofErr w:type="spellStart"/>
      <w:r w:rsidRPr="00473999">
        <w:t>f_n-f_m</w:t>
      </w:r>
      <w:proofErr w:type="spellEnd"/>
      <w:r w:rsidRPr="00473999">
        <w:t>\|&lt;\</w:t>
      </w:r>
      <w:proofErr w:type="spellStart"/>
      <w:r w:rsidRPr="00473999">
        <w:t>varepsilon</w:t>
      </w:r>
      <w:proofErr w:type="spellEnd"/>
    </w:p>
    <w:p w14:paraId="418C0806" w14:textId="77777777" w:rsidR="00473999" w:rsidRPr="00473999" w:rsidRDefault="00473999" w:rsidP="00473999">
      <w:r w:rsidRPr="00473999">
        <w:t>Ein normierter Raum heißt vollständig, wenn jede Cauchy-Folge in diesem Raum konvergiert. Ein vollständiger normierter Vektorraum wird als Banachraum bezeichnet. Diese Eigenschaft ist mathematisch entscheidend, weil sie garantiert, dass Grenzprozesse nicht aus dem betrachteten Raum herausführen. Näherungsverfahren, iterative Prozesse und unendliche Reihen bleiben dadurch innerhalb derselben mathematischen Struktur kontrollierbar.</w:t>
      </w:r>
    </w:p>
    <w:p w14:paraId="341CA266" w14:textId="77777777" w:rsidR="00473999" w:rsidRPr="00473999" w:rsidRDefault="00473999" w:rsidP="00473999">
      <w:r w:rsidRPr="00473999">
        <w:t>Für funktionale Organisationsprozesse besitzt diese Eigenschaft eine besondere Bedeutung. Wenn eine Folge von Zuständen oder Funktionen zunehmend kohärent wird, muss ihr Grenzwert innerhalb des betrachteten Raumes existieren, damit die Stabilisierung mathematisch vollständig beschrieben werden kann. Fehlt diese Vollständigkeit, können Folgen zwar immer enger zusammenrücken, ohne dass ihr Grenzzustand im Modell selbst enthalten ist.</w:t>
      </w:r>
    </w:p>
    <w:p w14:paraId="498F0330" w14:textId="77777777" w:rsidR="00473999" w:rsidRPr="00473999" w:rsidRDefault="00473999" w:rsidP="00473999">
      <w:r w:rsidRPr="00473999">
        <w:t>Eine noch reichhaltigere Struktur entsteht durch ein Skalarprodukt. Es ermöglicht nicht nur die Messung einer Größe, sondern auch die Bestimmung von Winkeln und Orthogonalität. Die durch ein Skalarprodukt induzierte Norm lautet</w:t>
      </w:r>
    </w:p>
    <w:p w14:paraId="0E7A2401" w14:textId="77777777" w:rsidR="00473999" w:rsidRPr="00473999" w:rsidRDefault="00473999" w:rsidP="00473999">
      <w:r w:rsidRPr="00473999">
        <w:rPr>
          <w:rFonts w:ascii="Cambria Math" w:hAnsi="Cambria Math" w:cs="Cambria Math"/>
        </w:rPr>
        <w:t>∥</w:t>
      </w:r>
      <w:r w:rsidRPr="00473999">
        <w:t>f</w:t>
      </w:r>
      <w:r w:rsidRPr="00473999">
        <w:rPr>
          <w:rFonts w:ascii="Cambria Math" w:hAnsi="Cambria Math" w:cs="Cambria Math"/>
        </w:rPr>
        <w:t>∥</w:t>
      </w:r>
      <w:r w:rsidRPr="00473999">
        <w:t>=</w:t>
      </w:r>
      <w:r w:rsidRPr="00473999">
        <w:rPr>
          <w:rFonts w:ascii="Cambria Math" w:hAnsi="Cambria Math" w:cs="Cambria Math"/>
        </w:rPr>
        <w:t>⟨</w:t>
      </w:r>
      <w:proofErr w:type="spellStart"/>
      <w:proofErr w:type="gramStart"/>
      <w:r w:rsidRPr="00473999">
        <w:t>f,f</w:t>
      </w:r>
      <w:proofErr w:type="spellEnd"/>
      <w:proofErr w:type="gramEnd"/>
      <w:r w:rsidRPr="00473999">
        <w:rPr>
          <w:rFonts w:ascii="Cambria Math" w:hAnsi="Cambria Math" w:cs="Cambria Math"/>
        </w:rPr>
        <w:t>⟩</w:t>
      </w:r>
      <w:r w:rsidRPr="00473999">
        <w:t>.(3.34)\|f\|=\</w:t>
      </w:r>
      <w:proofErr w:type="spellStart"/>
      <w:r w:rsidRPr="00473999">
        <w:t>sqrt</w:t>
      </w:r>
      <w:proofErr w:type="spellEnd"/>
      <w:r w:rsidRPr="00473999">
        <w:t>{\</w:t>
      </w:r>
      <w:proofErr w:type="spellStart"/>
      <w:r w:rsidRPr="00473999">
        <w:t>langle</w:t>
      </w:r>
      <w:proofErr w:type="spellEnd"/>
      <w:r w:rsidRPr="00473999">
        <w:t xml:space="preserve"> </w:t>
      </w:r>
      <w:proofErr w:type="spellStart"/>
      <w:r w:rsidRPr="00473999">
        <w:t>f,f</w:t>
      </w:r>
      <w:proofErr w:type="spellEnd"/>
      <w:r w:rsidRPr="00473999">
        <w:t>\rangle}. \</w:t>
      </w:r>
      <w:proofErr w:type="gramStart"/>
      <w:r w:rsidRPr="00473999">
        <w:t>tag{</w:t>
      </w:r>
      <w:proofErr w:type="gramEnd"/>
      <w:r w:rsidRPr="00473999">
        <w:t>3.34}</w:t>
      </w:r>
      <w:r w:rsidRPr="00473999">
        <w:rPr>
          <w:rFonts w:ascii="Cambria Math" w:hAnsi="Cambria Math" w:cs="Cambria Math"/>
        </w:rPr>
        <w:t>∥</w:t>
      </w:r>
      <w:r w:rsidRPr="00473999">
        <w:t>f</w:t>
      </w:r>
      <w:r w:rsidRPr="00473999">
        <w:rPr>
          <w:rFonts w:ascii="Cambria Math" w:hAnsi="Cambria Math" w:cs="Cambria Math"/>
        </w:rPr>
        <w:t>∥</w:t>
      </w:r>
      <w:r w:rsidRPr="00473999">
        <w:t>=</w:t>
      </w:r>
      <w:r w:rsidRPr="00473999">
        <w:rPr>
          <w:rFonts w:ascii="Cambria Math" w:hAnsi="Cambria Math" w:cs="Cambria Math"/>
        </w:rPr>
        <w:t>⟨</w:t>
      </w:r>
      <w:proofErr w:type="spellStart"/>
      <w:r w:rsidRPr="00473999">
        <w:t>f,f</w:t>
      </w:r>
      <w:proofErr w:type="spellEnd"/>
      <w:r w:rsidRPr="00473999">
        <w:rPr>
          <w:rFonts w:ascii="Cambria Math" w:hAnsi="Cambria Math" w:cs="Cambria Math"/>
        </w:rPr>
        <w:t>⟩</w:t>
      </w:r>
      <w:r w:rsidRPr="00473999">
        <w:t xml:space="preserve">​.(3.34) </w:t>
      </w:r>
    </w:p>
    <w:p w14:paraId="7EC3EC7D" w14:textId="77777777" w:rsidR="00473999" w:rsidRPr="00473999" w:rsidRDefault="00473999" w:rsidP="00473999">
      <w:r w:rsidRPr="00473999">
        <w:rPr>
          <w:b/>
        </w:rPr>
        <w:t>Word-</w:t>
      </w:r>
      <w:proofErr w:type="spellStart"/>
      <w:r w:rsidRPr="00473999">
        <w:rPr>
          <w:b/>
        </w:rPr>
        <w:t>LaTeX</w:t>
      </w:r>
      <w:proofErr w:type="spellEnd"/>
      <w:r w:rsidRPr="00473999">
        <w:rPr>
          <w:b/>
        </w:rPr>
        <w:t>:</w:t>
      </w:r>
      <w:r w:rsidRPr="00473999">
        <w:t xml:space="preserve"> \|f\|=\</w:t>
      </w:r>
      <w:proofErr w:type="spellStart"/>
      <w:proofErr w:type="gramStart"/>
      <w:r w:rsidRPr="00473999">
        <w:t>sqrt</w:t>
      </w:r>
      <w:proofErr w:type="spellEnd"/>
      <w:r w:rsidRPr="00473999">
        <w:t>{</w:t>
      </w:r>
      <w:proofErr w:type="gramEnd"/>
      <w:r w:rsidRPr="00473999">
        <w:t>\</w:t>
      </w:r>
      <w:proofErr w:type="spellStart"/>
      <w:r w:rsidRPr="00473999">
        <w:t>langle</w:t>
      </w:r>
      <w:proofErr w:type="spellEnd"/>
      <w:r w:rsidRPr="00473999">
        <w:t xml:space="preserve"> </w:t>
      </w:r>
      <w:proofErr w:type="spellStart"/>
      <w:r w:rsidRPr="00473999">
        <w:t>f,f</w:t>
      </w:r>
      <w:proofErr w:type="spellEnd"/>
      <w:r w:rsidRPr="00473999">
        <w:t>\rangle}</w:t>
      </w:r>
    </w:p>
    <w:p w14:paraId="3D54651B" w14:textId="77777777" w:rsidR="00473999" w:rsidRPr="00473999" w:rsidRDefault="00473999" w:rsidP="00473999">
      <w:r w:rsidRPr="00473999">
        <w:t xml:space="preserve">Ein vollständiger </w:t>
      </w:r>
      <w:proofErr w:type="spellStart"/>
      <w:r w:rsidRPr="00473999">
        <w:t>Skalarproduktraum</w:t>
      </w:r>
      <w:proofErr w:type="spellEnd"/>
      <w:r w:rsidRPr="00473999">
        <w:t xml:space="preserve"> heißt Hilbertraum. Hilberträume verbinden algebraische, geometrische und analytische Eigenschaften in einer gemeinsamen Struktur. Orthogonalität, Projektionen, Eigenwertprobleme und Spektralzerlegungen können dadurch auf </w:t>
      </w:r>
      <w:proofErr w:type="spellStart"/>
      <w:r w:rsidRPr="00473999">
        <w:t>unendlichdimensionale</w:t>
      </w:r>
      <w:proofErr w:type="spellEnd"/>
      <w:r w:rsidRPr="00473999">
        <w:t xml:space="preserve"> Räume übertragen werden [41].</w:t>
      </w:r>
    </w:p>
    <w:p w14:paraId="69B793A6" w14:textId="77777777" w:rsidR="00473999" w:rsidRPr="00473999" w:rsidRDefault="00473999" w:rsidP="00473999">
      <w:r w:rsidRPr="00473999">
        <w:t>Für das Funktionale Raum-Zeit-Kohärenzsystem stellt die Funktionalanalysis damit einen besonders leistungsfähigen mathematischen Anschluss bereit. Sie ermöglicht es, komplexe Zustände als Funktionen zu behandeln, Differenzen zu normieren, Konvergenz zu untersuchen und stabile Grenzstrukturen zu beschreiben. Zugleich liefert sie den geeigneten Rahmen für Operatoren, die auf solchen Funktionenräumen wirken.</w:t>
      </w:r>
    </w:p>
    <w:p w14:paraId="42A83526" w14:textId="77777777" w:rsidR="00473999" w:rsidRPr="00473999" w:rsidRDefault="00473999" w:rsidP="00473999">
      <w:r w:rsidRPr="00473999">
        <w:t>Dennoch bleibt auch hier dieselbe methodische Grenze bestehen. Funktionenräume, Normen, Skalarprodukte und Vollständigkeit werden definiert, bevor die eigentliche Analyse beginnt. Die Funktionalanalysis untersucht ihre Eigenschaften mit großer Präzision, erklärt jedoch nicht, wie die zugrunde liegenden Räume, Normen oder Skalarprodukte funktional entstehen. Sie setzt die Struktur voraus, innerhalb derer Konvergenz und Kohärenz gemessen werden.</w:t>
      </w:r>
    </w:p>
    <w:p w14:paraId="4A0BD795" w14:textId="77777777" w:rsidR="00473999" w:rsidRPr="00473999" w:rsidRDefault="00473999" w:rsidP="00473999">
      <w:r w:rsidRPr="00473999">
        <w:lastRenderedPageBreak/>
        <w:t>Für das FRZK bedeutet dies, dass Banach- und Hilberträume nicht als primitive Ausgangspunkte verwendet werden dürfen. Sie können später als rekonstruierte Spezialfälle funktionaler Organisationsräume auftreten, sofern die notwendigen algebraischen, metrischen und vollständigen Strukturen aus den Axiomen hergeleitet werden können. Gerade dadurch bleibt die Anschlussfähigkeit an etablierte Mathematik erhalten, ohne ihre Voraussetzungen unkritisch zu übernehmen.</w:t>
      </w:r>
    </w:p>
    <w:p w14:paraId="435A54BB" w14:textId="77777777" w:rsidR="00473999" w:rsidRPr="00473999" w:rsidRDefault="00473999" w:rsidP="00473999">
      <w:r w:rsidRPr="00473999">
        <w:t xml:space="preserve">Mit der Funktionalanalysis ist nun der mathematische Rahmen vorhanden, in dem </w:t>
      </w:r>
      <w:proofErr w:type="spellStart"/>
      <w:r w:rsidRPr="00473999">
        <w:t>unendlichdimensionale</w:t>
      </w:r>
      <w:proofErr w:type="spellEnd"/>
      <w:r w:rsidRPr="00473999">
        <w:t xml:space="preserve"> Zustände und Operatoren beschrieben werden können. Der nächste Schritt besteht darin, ihre zeitliche oder rekursive Entwicklung systematisch zu untersuchen. Damit führt die Argumentation unmittelbar zu den dynamischen Systemen.</w:t>
      </w:r>
    </w:p>
    <w:p w14:paraId="4F3F0BC1" w14:textId="77777777" w:rsidR="00473999" w:rsidRPr="00473999" w:rsidRDefault="00473999" w:rsidP="00473999">
      <w:pPr>
        <w:rPr>
          <w:b/>
        </w:rPr>
      </w:pPr>
      <w:r w:rsidRPr="00473999">
        <w:rPr>
          <w:b/>
        </w:rPr>
        <w:t>3.2.8 Dynamische Systeme als mathematische Grundlage funktionaler Entwicklung</w:t>
      </w:r>
    </w:p>
    <w:p w14:paraId="40B2CA33" w14:textId="77777777" w:rsidR="00473999" w:rsidRPr="00473999" w:rsidRDefault="00473999" w:rsidP="00473999">
      <w:r w:rsidRPr="00473999">
        <w:t xml:space="preserve">Mit der Funktionalanalysis wurde im vorhergehenden Abschnitt ein mathematischer Rahmen geschaffen, innerhalb dessen auch </w:t>
      </w:r>
      <w:proofErr w:type="spellStart"/>
      <w:r w:rsidRPr="00473999">
        <w:t>unendlichdimensionale</w:t>
      </w:r>
      <w:proofErr w:type="spellEnd"/>
      <w:r w:rsidRPr="00473999">
        <w:t xml:space="preserve"> Zustände, Operatoren und Funktionenräume beschrieben werden können. Für die Zielsetzung des Funktionalen Raum-Zeit-Kohärenzsystems genügt dies jedoch noch nicht. Die bisher entwickelten mathematischen Strukturen beschreiben, welche Zustände existieren und welche Transformationen auf ihnen definiert werden können. Offen bleibt jedoch die Frage, wie sich diese Zustände langfristig entwickeln und welche stabilen Organisationsformen aus wiederholten Transformationen entstehen. Genau diese Fragestellung bildet den Gegenstand der Theorie dynamischer Systeme.</w:t>
      </w:r>
    </w:p>
    <w:p w14:paraId="2603CD43" w14:textId="77777777" w:rsidR="00473999" w:rsidRPr="00473999" w:rsidRDefault="00473999" w:rsidP="00473999">
      <w:r w:rsidRPr="00473999">
        <w:t>Aus meiner Sicht markiert dieser Schritt einen entscheidenden Übergang innerhalb der mathematischen Argumentation. Während bisher einzelne Transformationen betrachtet wurden, richtet sich der Fokus nun auf vollständige Entwicklungsprozesse. Nicht mehr die isolierte Wirkung eines Operators steht im Mittelpunkt, sondern die Gesamtheit aller durch wiederholte Anwendung entstehenden Zustandsfolgen. Erst dadurch werden Stabilität, Attraktoren, Bifurkationen oder chaotische Entwicklungen mathematisch beschreibbar.</w:t>
      </w:r>
    </w:p>
    <w:p w14:paraId="7AE648CC" w14:textId="77777777" w:rsidR="00473999" w:rsidRPr="00473999" w:rsidRDefault="00473999" w:rsidP="00473999">
      <w:r w:rsidRPr="00473999">
        <w:t>In der klassischen Theorie dynamischer Systeme wird ein Zustand xxx durch eine Entwicklungsgleichung beschrieben. Für kontinuierliche Systeme ergibt sich</w:t>
      </w:r>
    </w:p>
    <w:p w14:paraId="6F83A28F" w14:textId="77777777" w:rsidR="00473999" w:rsidRPr="00473999" w:rsidRDefault="00473999" w:rsidP="00473999">
      <w:r w:rsidRPr="00473999">
        <w:t>x˙=F(x</w:t>
      </w:r>
      <w:proofErr w:type="gramStart"/>
      <w:r w:rsidRPr="00473999">
        <w:t>).(</w:t>
      </w:r>
      <w:proofErr w:type="gramEnd"/>
      <w:r w:rsidRPr="00473999">
        <w:t>3.35)\</w:t>
      </w:r>
      <w:proofErr w:type="spellStart"/>
      <w:r w:rsidRPr="00473999">
        <w:t>dot</w:t>
      </w:r>
      <w:proofErr w:type="spellEnd"/>
      <w:r w:rsidRPr="00473999">
        <w:t>{x}=F(x). \</w:t>
      </w:r>
      <w:proofErr w:type="gramStart"/>
      <w:r w:rsidRPr="00473999">
        <w:t>tag{</w:t>
      </w:r>
      <w:proofErr w:type="gramEnd"/>
      <w:r w:rsidRPr="00473999">
        <w:t xml:space="preserve">3.35}x˙=F(x).(3.35) </w:t>
      </w:r>
    </w:p>
    <w:p w14:paraId="280029E2" w14:textId="77777777" w:rsidR="00473999" w:rsidRPr="00473999" w:rsidRDefault="00473999" w:rsidP="00473999">
      <w:r w:rsidRPr="00473999">
        <w:rPr>
          <w:b/>
        </w:rPr>
        <w:t>Word-</w:t>
      </w:r>
      <w:proofErr w:type="spellStart"/>
      <w:r w:rsidRPr="00473999">
        <w:rPr>
          <w:b/>
        </w:rPr>
        <w:t>LaTeX</w:t>
      </w:r>
      <w:proofErr w:type="spellEnd"/>
      <w:r w:rsidRPr="00473999">
        <w:rPr>
          <w:b/>
        </w:rPr>
        <w:t>:</w:t>
      </w:r>
      <w:r w:rsidRPr="00473999">
        <w:t xml:space="preserve"> \</w:t>
      </w:r>
      <w:proofErr w:type="spellStart"/>
      <w:r w:rsidRPr="00473999">
        <w:t>dot</w:t>
      </w:r>
      <w:proofErr w:type="spellEnd"/>
      <w:r w:rsidRPr="00473999">
        <w:t>{x}=F(x)</w:t>
      </w:r>
    </w:p>
    <w:p w14:paraId="2953862A" w14:textId="77777777" w:rsidR="00473999" w:rsidRPr="00473999" w:rsidRDefault="00473999" w:rsidP="00473999">
      <w:r w:rsidRPr="00473999">
        <w:t>Hier beschreibt FFF ein Vektorfeld oder einen Entwicklungsoperator auf dem Zustandsraum. Jedem Zustand wird dadurch eine eindeutige Änderungsrichtung zugeordnet. Die Gesamtheit dieser lokalen Änderungsrichtungen bestimmt die globale Dynamik des Systems.</w:t>
      </w:r>
    </w:p>
    <w:p w14:paraId="044EC28B" w14:textId="77777777" w:rsidR="00473999" w:rsidRPr="00473999" w:rsidRDefault="00473999" w:rsidP="00473999">
      <w:r w:rsidRPr="00473999">
        <w:t>Für diskrete Entwicklungen wird dieselbe Idee durch eine rekursive Abbildung formuliert:</w:t>
      </w:r>
    </w:p>
    <w:p w14:paraId="5C89F455" w14:textId="77777777" w:rsidR="00473999" w:rsidRPr="00473999" w:rsidRDefault="00473999" w:rsidP="00473999">
      <w:r w:rsidRPr="00473999">
        <w:t>xn+1=F(</w:t>
      </w:r>
      <w:proofErr w:type="spellStart"/>
      <w:r w:rsidRPr="00473999">
        <w:t>xn</w:t>
      </w:r>
      <w:proofErr w:type="spellEnd"/>
      <w:proofErr w:type="gramStart"/>
      <w:r w:rsidRPr="00473999">
        <w:t>).(</w:t>
      </w:r>
      <w:proofErr w:type="gramEnd"/>
      <w:r w:rsidRPr="00473999">
        <w:t>3.36)x_{n+1}=F(</w:t>
      </w:r>
      <w:proofErr w:type="spellStart"/>
      <w:r w:rsidRPr="00473999">
        <w:t>x_n</w:t>
      </w:r>
      <w:proofErr w:type="spellEnd"/>
      <w:r w:rsidRPr="00473999">
        <w:t>). \</w:t>
      </w:r>
      <w:proofErr w:type="gramStart"/>
      <w:r w:rsidRPr="00473999">
        <w:t>tag{</w:t>
      </w:r>
      <w:proofErr w:type="gramEnd"/>
      <w:r w:rsidRPr="00473999">
        <w:t>3.36}xn+1​=F(</w:t>
      </w:r>
      <w:proofErr w:type="spellStart"/>
      <w:r w:rsidRPr="00473999">
        <w:t>xn</w:t>
      </w:r>
      <w:proofErr w:type="spellEnd"/>
      <w:r w:rsidRPr="00473999">
        <w:t xml:space="preserve">​).(3.36) </w:t>
      </w:r>
    </w:p>
    <w:p w14:paraId="336F56AB" w14:textId="77777777" w:rsidR="00473999" w:rsidRPr="00473999" w:rsidRDefault="00473999" w:rsidP="00473999">
      <w:r w:rsidRPr="00473999">
        <w:rPr>
          <w:b/>
        </w:rPr>
        <w:t>Word-</w:t>
      </w:r>
      <w:proofErr w:type="spellStart"/>
      <w:r w:rsidRPr="00473999">
        <w:rPr>
          <w:b/>
        </w:rPr>
        <w:t>LaTeX</w:t>
      </w:r>
      <w:proofErr w:type="spellEnd"/>
      <w:r w:rsidRPr="00473999">
        <w:rPr>
          <w:b/>
        </w:rPr>
        <w:t>:</w:t>
      </w:r>
      <w:r w:rsidRPr="00473999">
        <w:t xml:space="preserve"> x_{n+</w:t>
      </w:r>
      <w:proofErr w:type="gramStart"/>
      <w:r w:rsidRPr="00473999">
        <w:t>1}=</w:t>
      </w:r>
      <w:proofErr w:type="gramEnd"/>
      <w:r w:rsidRPr="00473999">
        <w:t>F(</w:t>
      </w:r>
      <w:proofErr w:type="spellStart"/>
      <w:r w:rsidRPr="00473999">
        <w:t>x_n</w:t>
      </w:r>
      <w:proofErr w:type="spellEnd"/>
      <w:r w:rsidRPr="00473999">
        <w:t>)</w:t>
      </w:r>
    </w:p>
    <w:p w14:paraId="515CA647" w14:textId="77777777" w:rsidR="00473999" w:rsidRPr="00473999" w:rsidRDefault="00473999" w:rsidP="00473999">
      <w:r w:rsidRPr="00473999">
        <w:t xml:space="preserve">Diese Darstellung besitzt für das FRZK besondere Bedeutung. Sie setzt keine physikalische Zeit voraus. Der Index </w:t>
      </w:r>
      <w:proofErr w:type="spellStart"/>
      <w:r w:rsidRPr="00473999">
        <w:t>nnn</w:t>
      </w:r>
      <w:proofErr w:type="spellEnd"/>
      <w:r w:rsidRPr="00473999">
        <w:t xml:space="preserve"> beschreibt zunächst lediglich die Reihenfolge funktionaler Transformationen. Erst eine zusätzliche Interpretation kann daraus eine zeitliche Entwicklung machen. Dadurch bleibt die spätere Rekonstruktion von Zeit aus funktionalen Prozessen mathematisch möglich.</w:t>
      </w:r>
    </w:p>
    <w:p w14:paraId="6A63C88F" w14:textId="77777777" w:rsidR="00473999" w:rsidRPr="00473999" w:rsidRDefault="00473999" w:rsidP="00473999">
      <w:r w:rsidRPr="00473999">
        <w:t>Ein zentraler Begriff der Dynamik ist der Fixpunkt. Ein Zustand heißt Fixpunkt, wenn seine Transformation ihn unverändert lässt:</w:t>
      </w:r>
    </w:p>
    <w:p w14:paraId="1111FCD4" w14:textId="77777777" w:rsidR="00473999" w:rsidRPr="00473999" w:rsidRDefault="00473999" w:rsidP="00473999">
      <w:r w:rsidRPr="00473999">
        <w:lastRenderedPageBreak/>
        <w:t>F(x</w:t>
      </w:r>
      <w:proofErr w:type="gramStart"/>
      <w:r w:rsidRPr="00473999">
        <w:rPr>
          <w:rFonts w:ascii="Cambria Math" w:hAnsi="Cambria Math" w:cs="Cambria Math"/>
        </w:rPr>
        <w:t>∗</w:t>
      </w:r>
      <w:r w:rsidRPr="00473999">
        <w:t>)=</w:t>
      </w:r>
      <w:proofErr w:type="gramEnd"/>
      <w:r w:rsidRPr="00473999">
        <w:t>x</w:t>
      </w:r>
      <w:r w:rsidRPr="00473999">
        <w:rPr>
          <w:rFonts w:ascii="Cambria Math" w:hAnsi="Cambria Math" w:cs="Cambria Math"/>
        </w:rPr>
        <w:t>∗</w:t>
      </w:r>
      <w:r w:rsidRPr="00473999">
        <w:t>.(3.37)F(x^\</w:t>
      </w:r>
      <w:proofErr w:type="spellStart"/>
      <w:r w:rsidRPr="00473999">
        <w:t>ast</w:t>
      </w:r>
      <w:proofErr w:type="spellEnd"/>
      <w:r w:rsidRPr="00473999">
        <w:t>)=x^\</w:t>
      </w:r>
      <w:proofErr w:type="spellStart"/>
      <w:r w:rsidRPr="00473999">
        <w:t>ast</w:t>
      </w:r>
      <w:proofErr w:type="spellEnd"/>
      <w:r w:rsidRPr="00473999">
        <w:t>. \</w:t>
      </w:r>
      <w:proofErr w:type="gramStart"/>
      <w:r w:rsidRPr="00473999">
        <w:t>tag{</w:t>
      </w:r>
      <w:proofErr w:type="gramEnd"/>
      <w:r w:rsidRPr="00473999">
        <w:t>3.37}F(x</w:t>
      </w:r>
      <w:r w:rsidRPr="00473999">
        <w:rPr>
          <w:rFonts w:ascii="Cambria Math" w:hAnsi="Cambria Math" w:cs="Cambria Math"/>
        </w:rPr>
        <w:t>∗</w:t>
      </w:r>
      <w:r w:rsidRPr="00473999">
        <w:t>)=x</w:t>
      </w:r>
      <w:r w:rsidRPr="00473999">
        <w:rPr>
          <w:rFonts w:ascii="Cambria Math" w:hAnsi="Cambria Math" w:cs="Cambria Math"/>
        </w:rPr>
        <w:t>∗</w:t>
      </w:r>
      <w:r w:rsidRPr="00473999">
        <w:t xml:space="preserve">.(3.37) </w:t>
      </w:r>
    </w:p>
    <w:p w14:paraId="7A1D138C" w14:textId="77777777" w:rsidR="00473999" w:rsidRPr="00473999" w:rsidRDefault="00473999" w:rsidP="00473999">
      <w:r w:rsidRPr="00473999">
        <w:rPr>
          <w:b/>
        </w:rPr>
        <w:t>Word-</w:t>
      </w:r>
      <w:proofErr w:type="spellStart"/>
      <w:r w:rsidRPr="00473999">
        <w:rPr>
          <w:b/>
        </w:rPr>
        <w:t>LaTeX</w:t>
      </w:r>
      <w:proofErr w:type="spellEnd"/>
      <w:r w:rsidRPr="00473999">
        <w:rPr>
          <w:b/>
        </w:rPr>
        <w:t>:</w:t>
      </w:r>
      <w:r w:rsidRPr="00473999">
        <w:t xml:space="preserve"> F(x^\</w:t>
      </w:r>
      <w:proofErr w:type="spellStart"/>
      <w:proofErr w:type="gramStart"/>
      <w:r w:rsidRPr="00473999">
        <w:t>ast</w:t>
      </w:r>
      <w:proofErr w:type="spellEnd"/>
      <w:r w:rsidRPr="00473999">
        <w:t>)=</w:t>
      </w:r>
      <w:proofErr w:type="gramEnd"/>
      <w:r w:rsidRPr="00473999">
        <w:t>x^\</w:t>
      </w:r>
      <w:proofErr w:type="spellStart"/>
      <w:r w:rsidRPr="00473999">
        <w:t>ast</w:t>
      </w:r>
      <w:proofErr w:type="spellEnd"/>
    </w:p>
    <w:p w14:paraId="4883ED73" w14:textId="77777777" w:rsidR="00473999" w:rsidRPr="00473999" w:rsidRDefault="00473999" w:rsidP="00473999">
      <w:r w:rsidRPr="00473999">
        <w:t xml:space="preserve">Fixpunkte beschreiben stabile oder instabile Gleichgewichtszustände eines Systems. Je nach Verhalten benachbarter Trajektorien können sie Attraktoren oder </w:t>
      </w:r>
      <w:proofErr w:type="spellStart"/>
      <w:r w:rsidRPr="00473999">
        <w:t>Repelloren</w:t>
      </w:r>
      <w:proofErr w:type="spellEnd"/>
      <w:r w:rsidRPr="00473999">
        <w:t xml:space="preserve"> darstellen. Stephen H. </w:t>
      </w:r>
      <w:proofErr w:type="spellStart"/>
      <w:r w:rsidRPr="00473999">
        <w:t>Strogatz</w:t>
      </w:r>
      <w:proofErr w:type="spellEnd"/>
      <w:r w:rsidRPr="00473999">
        <w:t xml:space="preserve"> zeigt, dass bereits einfache nichtlineare Systeme eine überraschende Vielfalt solcher Stabilitätsstrukturen besitzen (</w:t>
      </w:r>
      <w:proofErr w:type="spellStart"/>
      <w:r w:rsidRPr="00473999">
        <w:t>Strogatz</w:t>
      </w:r>
      <w:proofErr w:type="spellEnd"/>
      <w:r w:rsidRPr="00473999">
        <w:t xml:space="preserve">, Steven H.: </w:t>
      </w:r>
      <w:proofErr w:type="spellStart"/>
      <w:r w:rsidRPr="00473999">
        <w:rPr>
          <w:i/>
          <w:iCs/>
        </w:rPr>
        <w:t>Nonlinear</w:t>
      </w:r>
      <w:proofErr w:type="spellEnd"/>
      <w:r w:rsidRPr="00473999">
        <w:rPr>
          <w:i/>
          <w:iCs/>
        </w:rPr>
        <w:t xml:space="preserve"> Dynamics and Chaos</w:t>
      </w:r>
      <w:r w:rsidRPr="00473999">
        <w:t xml:space="preserve">. Second Edition. Boulder: </w:t>
      </w:r>
      <w:proofErr w:type="spellStart"/>
      <w:r w:rsidRPr="00473999">
        <w:t>Westview</w:t>
      </w:r>
      <w:proofErr w:type="spellEnd"/>
      <w:r w:rsidRPr="00473999">
        <w:t xml:space="preserve"> Press, </w:t>
      </w:r>
      <w:proofErr w:type="gramStart"/>
      <w:r w:rsidRPr="00473999">
        <w:t>2015.)[</w:t>
      </w:r>
      <w:proofErr w:type="gramEnd"/>
      <w:r w:rsidRPr="00473999">
        <w:t>37].</w:t>
      </w:r>
    </w:p>
    <w:p w14:paraId="08393DE8" w14:textId="77777777" w:rsidR="00473999" w:rsidRPr="00473999" w:rsidRDefault="00473999" w:rsidP="00473999">
      <w:r w:rsidRPr="00473999">
        <w:t>Für die Stabilitätsanalyse wird häufig die Linearisierung des Systems verwendet. Dazu wird die Jacobi-Matrix der Transformation betrachtet:</w:t>
      </w:r>
    </w:p>
    <w:p w14:paraId="17089AB1" w14:textId="77777777" w:rsidR="00473999" w:rsidRPr="00473999" w:rsidRDefault="00473999" w:rsidP="00473999">
      <w:r w:rsidRPr="00473999">
        <w:t>J(x)=∂</w:t>
      </w:r>
      <w:proofErr w:type="spellStart"/>
      <w:r w:rsidRPr="00473999">
        <w:t>F∂</w:t>
      </w:r>
      <w:proofErr w:type="gramStart"/>
      <w:r w:rsidRPr="00473999">
        <w:t>x</w:t>
      </w:r>
      <w:proofErr w:type="spellEnd"/>
      <w:r w:rsidRPr="00473999">
        <w:t>.(</w:t>
      </w:r>
      <w:proofErr w:type="gramEnd"/>
      <w:r w:rsidRPr="00473999">
        <w:t>3.38)J(x)=\</w:t>
      </w:r>
      <w:proofErr w:type="spellStart"/>
      <w:r w:rsidRPr="00473999">
        <w:t>frac</w:t>
      </w:r>
      <w:proofErr w:type="spellEnd"/>
      <w:r w:rsidRPr="00473999">
        <w:t>{\partial F}{\partial x}. \</w:t>
      </w:r>
      <w:proofErr w:type="gramStart"/>
      <w:r w:rsidRPr="00473999">
        <w:t>tag{</w:t>
      </w:r>
      <w:proofErr w:type="gramEnd"/>
      <w:r w:rsidRPr="00473999">
        <w:t>3.38}J(x)=∂</w:t>
      </w:r>
      <w:proofErr w:type="spellStart"/>
      <w:r w:rsidRPr="00473999">
        <w:t>x∂F</w:t>
      </w:r>
      <w:proofErr w:type="spellEnd"/>
      <w:r w:rsidRPr="00473999">
        <w:t xml:space="preserve">​.(3.38) </w:t>
      </w:r>
    </w:p>
    <w:p w14:paraId="40232EA0" w14:textId="77777777" w:rsidR="00473999" w:rsidRPr="00473999" w:rsidRDefault="00473999" w:rsidP="00473999">
      <w:r w:rsidRPr="00473999">
        <w:rPr>
          <w:b/>
        </w:rPr>
        <w:t>Word-</w:t>
      </w:r>
      <w:proofErr w:type="spellStart"/>
      <w:r w:rsidRPr="00473999">
        <w:rPr>
          <w:b/>
        </w:rPr>
        <w:t>LaTeX</w:t>
      </w:r>
      <w:proofErr w:type="spellEnd"/>
      <w:r w:rsidRPr="00473999">
        <w:rPr>
          <w:b/>
        </w:rPr>
        <w:t>:</w:t>
      </w:r>
      <w:r w:rsidRPr="00473999">
        <w:t xml:space="preserve"> J(x)=\</w:t>
      </w:r>
      <w:proofErr w:type="spellStart"/>
      <w:proofErr w:type="gramStart"/>
      <w:r w:rsidRPr="00473999">
        <w:t>frac</w:t>
      </w:r>
      <w:proofErr w:type="spellEnd"/>
      <w:r w:rsidRPr="00473999">
        <w:t>{</w:t>
      </w:r>
      <w:proofErr w:type="gramEnd"/>
      <w:r w:rsidRPr="00473999">
        <w:t>\partial F}{\partial x}</w:t>
      </w:r>
    </w:p>
    <w:p w14:paraId="20C07E0D" w14:textId="77777777" w:rsidR="00473999" w:rsidRPr="00473999" w:rsidRDefault="00473999" w:rsidP="00473999">
      <w:r w:rsidRPr="00473999">
        <w:t>Die Eigenwerte dieser Matrix bestimmen lokal das Verhalten der Dynamik in der Umgebung eines Fixpunktes. Negative Realteile führen zu asymptotischer Stabilität, positive Realteile zu Instabilität. Dadurch entsteht ein unmittelbarer Zusammenhang zwischen algebraischen Eigenschaften einer Transformation und ihrer langfristigen Dynamik.</w:t>
      </w:r>
    </w:p>
    <w:p w14:paraId="13B08EF8" w14:textId="77777777" w:rsidR="00473999" w:rsidRPr="00473999" w:rsidRDefault="00473999" w:rsidP="00473999">
      <w:r w:rsidRPr="00473999">
        <w:t>Von besonderem Interesse sind Attraktoren. Ein Attraktor ist eine Zustandsmenge, gegen die sich Trajektorien eines bestimmten Einzugsgebietes annähern:</w:t>
      </w:r>
    </w:p>
    <w:p w14:paraId="77697630" w14:textId="77777777" w:rsidR="00473999" w:rsidRPr="00473999" w:rsidRDefault="00473999" w:rsidP="00473999">
      <w:proofErr w:type="spellStart"/>
      <w:r w:rsidRPr="00473999">
        <w:t>lim</w:t>
      </w:r>
      <w:r w:rsidRPr="00473999">
        <w:rPr>
          <w:rFonts w:ascii="Cambria Math" w:hAnsi="Cambria Math" w:cs="Cambria Math"/>
        </w:rPr>
        <w:t>⁡</w:t>
      </w:r>
      <w:r w:rsidRPr="00473999">
        <w:t>n</w:t>
      </w:r>
      <w:proofErr w:type="spellEnd"/>
      <w:r w:rsidRPr="00473999">
        <w:t>→∞</w:t>
      </w:r>
      <w:proofErr w:type="spellStart"/>
      <w:r w:rsidRPr="00473999">
        <w:t>xn</w:t>
      </w:r>
      <w:proofErr w:type="spellEnd"/>
      <w:r w:rsidRPr="00473999">
        <w:t>=</w:t>
      </w:r>
      <w:proofErr w:type="gramStart"/>
      <w:r w:rsidRPr="00473999">
        <w:t>A.(</w:t>
      </w:r>
      <w:proofErr w:type="gramEnd"/>
      <w:r w:rsidRPr="00473999">
        <w:t>3.39)\</w:t>
      </w:r>
      <w:proofErr w:type="spellStart"/>
      <w:r w:rsidRPr="00473999">
        <w:t>lim</w:t>
      </w:r>
      <w:proofErr w:type="spellEnd"/>
      <w:r w:rsidRPr="00473999">
        <w:t>_{n\</w:t>
      </w:r>
      <w:proofErr w:type="spellStart"/>
      <w:r w:rsidRPr="00473999">
        <w:t>rightarrow</w:t>
      </w:r>
      <w:proofErr w:type="spellEnd"/>
      <w:r w:rsidRPr="00473999">
        <w:t>\</w:t>
      </w:r>
      <w:proofErr w:type="spellStart"/>
      <w:r w:rsidRPr="00473999">
        <w:t>infty</w:t>
      </w:r>
      <w:proofErr w:type="spellEnd"/>
      <w:r w:rsidRPr="00473999">
        <w:t>}</w:t>
      </w:r>
      <w:proofErr w:type="spellStart"/>
      <w:r w:rsidRPr="00473999">
        <w:t>x_n</w:t>
      </w:r>
      <w:proofErr w:type="spellEnd"/>
      <w:r w:rsidRPr="00473999">
        <w:t>=A. \tag{3.39}n→∞</w:t>
      </w:r>
      <w:proofErr w:type="spellStart"/>
      <w:r w:rsidRPr="00473999">
        <w:t>lim</w:t>
      </w:r>
      <w:proofErr w:type="spellEnd"/>
      <w:r w:rsidRPr="00473999">
        <w:t>​</w:t>
      </w:r>
      <w:proofErr w:type="spellStart"/>
      <w:r w:rsidRPr="00473999">
        <w:t>xn</w:t>
      </w:r>
      <w:proofErr w:type="spellEnd"/>
      <w:r w:rsidRPr="00473999">
        <w:t xml:space="preserve">​=A.(3.39) </w:t>
      </w:r>
    </w:p>
    <w:p w14:paraId="23E81530" w14:textId="77777777" w:rsidR="00473999" w:rsidRPr="00473999" w:rsidRDefault="00473999" w:rsidP="00473999">
      <w:r w:rsidRPr="00473999">
        <w:rPr>
          <w:b/>
        </w:rPr>
        <w:t>Word-</w:t>
      </w:r>
      <w:proofErr w:type="spellStart"/>
      <w:r w:rsidRPr="00473999">
        <w:rPr>
          <w:b/>
        </w:rPr>
        <w:t>LaTeX</w:t>
      </w:r>
      <w:proofErr w:type="spellEnd"/>
      <w:r w:rsidRPr="00473999">
        <w:rPr>
          <w:b/>
        </w:rPr>
        <w:t>:</w:t>
      </w:r>
      <w:r w:rsidRPr="00473999">
        <w:t xml:space="preserve"> \</w:t>
      </w:r>
      <w:proofErr w:type="spellStart"/>
      <w:r w:rsidRPr="00473999">
        <w:t>lim</w:t>
      </w:r>
      <w:proofErr w:type="spellEnd"/>
      <w:r w:rsidRPr="00473999">
        <w:t>_{n\</w:t>
      </w:r>
      <w:proofErr w:type="spellStart"/>
      <w:r w:rsidRPr="00473999">
        <w:t>rightarrow</w:t>
      </w:r>
      <w:proofErr w:type="spellEnd"/>
      <w:r w:rsidRPr="00473999">
        <w:t>\</w:t>
      </w:r>
      <w:proofErr w:type="spellStart"/>
      <w:r w:rsidRPr="00473999">
        <w:t>infty</w:t>
      </w:r>
      <w:proofErr w:type="spellEnd"/>
      <w:r w:rsidRPr="00473999">
        <w:t>}</w:t>
      </w:r>
      <w:proofErr w:type="spellStart"/>
      <w:r w:rsidRPr="00473999">
        <w:t>x_n</w:t>
      </w:r>
      <w:proofErr w:type="spellEnd"/>
      <w:r w:rsidRPr="00473999">
        <w:t>=A</w:t>
      </w:r>
    </w:p>
    <w:p w14:paraId="19818EC2" w14:textId="77777777" w:rsidR="00473999" w:rsidRPr="00473999" w:rsidRDefault="00473999" w:rsidP="00473999">
      <w:r w:rsidRPr="00473999">
        <w:t>Attraktoren können Punkte, periodische Bahnen, Tori oder chaotische Mengen sein. Gerade nichtlineare Systeme zeigen häufig emergente Organisationsformen, deren Existenz aus der lokalen Transformationsregel allein nicht unmittelbar erkennbar ist. Diese Beobachtung besitzt für das FRZK grundlegende Bedeutung, weil sie zeigt, dass stabile globale Organisation aus lokal definierten Transformationsprozessen hervorgehen kann.</w:t>
      </w:r>
    </w:p>
    <w:p w14:paraId="1A4E646C" w14:textId="77777777" w:rsidR="00473999" w:rsidRPr="00473999" w:rsidRDefault="00473999" w:rsidP="00473999">
      <w:r w:rsidRPr="00473999">
        <w:t>Eine weitere wesentliche Eigenschaft dynamischer Systeme besteht in ihrer Sensitivität gegenüber Anfangsbedingungen. Für zwei zunächst nahe beieinander liegende Zustände kann gelten:</w:t>
      </w:r>
    </w:p>
    <w:p w14:paraId="4C6F42B3" w14:textId="77777777" w:rsidR="00473999" w:rsidRPr="00473999" w:rsidRDefault="00473999" w:rsidP="00473999">
      <w:r w:rsidRPr="00473999">
        <w:rPr>
          <w:rFonts w:ascii="Cambria Math" w:hAnsi="Cambria Math" w:cs="Cambria Math"/>
        </w:rPr>
        <w:t>∥</w:t>
      </w:r>
      <w:proofErr w:type="spellStart"/>
      <w:r w:rsidRPr="00473999">
        <w:t>δx</w:t>
      </w:r>
      <w:proofErr w:type="spellEnd"/>
      <w:r w:rsidRPr="00473999">
        <w:t>(t)</w:t>
      </w:r>
      <w:r w:rsidRPr="00473999">
        <w:rPr>
          <w:rFonts w:ascii="Cambria Math" w:hAnsi="Cambria Math" w:cs="Cambria Math"/>
        </w:rPr>
        <w:t>∥</w:t>
      </w:r>
      <w:r w:rsidRPr="00473999">
        <w:t>≈</w:t>
      </w:r>
      <w:r w:rsidRPr="00473999">
        <w:rPr>
          <w:rFonts w:ascii="Cambria Math" w:hAnsi="Cambria Math" w:cs="Cambria Math"/>
        </w:rPr>
        <w:t>∥</w:t>
      </w:r>
      <w:proofErr w:type="spellStart"/>
      <w:r w:rsidRPr="00473999">
        <w:t>δx</w:t>
      </w:r>
      <w:proofErr w:type="spellEnd"/>
      <w:r w:rsidRPr="00473999">
        <w:t>(</w:t>
      </w:r>
      <w:proofErr w:type="gramStart"/>
      <w:r w:rsidRPr="00473999">
        <w:t>0)</w:t>
      </w:r>
      <w:r w:rsidRPr="00473999">
        <w:rPr>
          <w:rFonts w:ascii="Cambria Math" w:hAnsi="Cambria Math" w:cs="Cambria Math"/>
        </w:rPr>
        <w:t>∥</w:t>
      </w:r>
      <w:proofErr w:type="spellStart"/>
      <w:proofErr w:type="gramEnd"/>
      <w:r w:rsidRPr="00473999">
        <w:t>eλt</w:t>
      </w:r>
      <w:proofErr w:type="spellEnd"/>
      <w:r w:rsidRPr="00473999">
        <w:t>.(3.40)\|\</w:t>
      </w:r>
      <w:proofErr w:type="spellStart"/>
      <w:r w:rsidRPr="00473999">
        <w:t>delta</w:t>
      </w:r>
      <w:proofErr w:type="spellEnd"/>
      <w:r w:rsidRPr="00473999">
        <w:t xml:space="preserve"> x(t)\|\</w:t>
      </w:r>
      <w:proofErr w:type="spellStart"/>
      <w:r w:rsidRPr="00473999">
        <w:t>approx</w:t>
      </w:r>
      <w:proofErr w:type="spellEnd"/>
      <w:r w:rsidRPr="00473999">
        <w:t xml:space="preserve"> \|\</w:t>
      </w:r>
      <w:proofErr w:type="spellStart"/>
      <w:r w:rsidRPr="00473999">
        <w:t>delta</w:t>
      </w:r>
      <w:proofErr w:type="spellEnd"/>
      <w:r w:rsidRPr="00473999">
        <w:t xml:space="preserve"> x(0)\|e^{\</w:t>
      </w:r>
      <w:proofErr w:type="spellStart"/>
      <w:r w:rsidRPr="00473999">
        <w:t>lambda</w:t>
      </w:r>
      <w:proofErr w:type="spellEnd"/>
      <w:r w:rsidRPr="00473999">
        <w:t xml:space="preserve"> t}. \</w:t>
      </w:r>
      <w:proofErr w:type="gramStart"/>
      <w:r w:rsidRPr="00473999">
        <w:t>tag{</w:t>
      </w:r>
      <w:proofErr w:type="gramEnd"/>
      <w:r w:rsidRPr="00473999">
        <w:t>3.40}</w:t>
      </w:r>
      <w:r w:rsidRPr="00473999">
        <w:rPr>
          <w:rFonts w:ascii="Cambria Math" w:hAnsi="Cambria Math" w:cs="Cambria Math"/>
        </w:rPr>
        <w:t>∥</w:t>
      </w:r>
      <w:proofErr w:type="spellStart"/>
      <w:r w:rsidRPr="00473999">
        <w:t>δx</w:t>
      </w:r>
      <w:proofErr w:type="spellEnd"/>
      <w:r w:rsidRPr="00473999">
        <w:t>(t)</w:t>
      </w:r>
      <w:r w:rsidRPr="00473999">
        <w:rPr>
          <w:rFonts w:ascii="Cambria Math" w:hAnsi="Cambria Math" w:cs="Cambria Math"/>
        </w:rPr>
        <w:t>∥</w:t>
      </w:r>
      <w:r w:rsidRPr="00473999">
        <w:t>≈</w:t>
      </w:r>
      <w:r w:rsidRPr="00473999">
        <w:rPr>
          <w:rFonts w:ascii="Cambria Math" w:hAnsi="Cambria Math" w:cs="Cambria Math"/>
        </w:rPr>
        <w:t>∥</w:t>
      </w:r>
      <w:proofErr w:type="spellStart"/>
      <w:r w:rsidRPr="00473999">
        <w:t>δx</w:t>
      </w:r>
      <w:proofErr w:type="spellEnd"/>
      <w:r w:rsidRPr="00473999">
        <w:t>(0)</w:t>
      </w:r>
      <w:r w:rsidRPr="00473999">
        <w:rPr>
          <w:rFonts w:ascii="Cambria Math" w:hAnsi="Cambria Math" w:cs="Cambria Math"/>
        </w:rPr>
        <w:t>∥</w:t>
      </w:r>
      <w:proofErr w:type="spellStart"/>
      <w:r w:rsidRPr="00473999">
        <w:t>eλt</w:t>
      </w:r>
      <w:proofErr w:type="spellEnd"/>
      <w:r w:rsidRPr="00473999">
        <w:t xml:space="preserve">.(3.40) </w:t>
      </w:r>
    </w:p>
    <w:p w14:paraId="635EA118" w14:textId="77777777" w:rsidR="00473999" w:rsidRPr="00473999" w:rsidRDefault="00473999" w:rsidP="00473999">
      <w:r w:rsidRPr="00473999">
        <w:rPr>
          <w:b/>
        </w:rPr>
        <w:t>Word-</w:t>
      </w:r>
      <w:proofErr w:type="spellStart"/>
      <w:r w:rsidRPr="00473999">
        <w:rPr>
          <w:b/>
        </w:rPr>
        <w:t>LaTeX</w:t>
      </w:r>
      <w:proofErr w:type="spellEnd"/>
      <w:r w:rsidRPr="00473999">
        <w:rPr>
          <w:b/>
        </w:rPr>
        <w:t>:</w:t>
      </w:r>
      <w:r w:rsidRPr="00473999">
        <w:t xml:space="preserve"> \|\</w:t>
      </w:r>
      <w:proofErr w:type="spellStart"/>
      <w:r w:rsidRPr="00473999">
        <w:t>delta</w:t>
      </w:r>
      <w:proofErr w:type="spellEnd"/>
      <w:r w:rsidRPr="00473999">
        <w:t xml:space="preserve"> x(t)\|\</w:t>
      </w:r>
      <w:proofErr w:type="spellStart"/>
      <w:r w:rsidRPr="00473999">
        <w:t>approx</w:t>
      </w:r>
      <w:proofErr w:type="spellEnd"/>
      <w:r w:rsidRPr="00473999">
        <w:t>\|\</w:t>
      </w:r>
      <w:proofErr w:type="spellStart"/>
      <w:r w:rsidRPr="00473999">
        <w:t>delta</w:t>
      </w:r>
      <w:proofErr w:type="spellEnd"/>
      <w:r w:rsidRPr="00473999">
        <w:t xml:space="preserve"> </w:t>
      </w:r>
      <w:proofErr w:type="gramStart"/>
      <w:r w:rsidRPr="00473999">
        <w:t>x(</w:t>
      </w:r>
      <w:proofErr w:type="gramEnd"/>
      <w:r w:rsidRPr="00473999">
        <w:t>0)\|e^{\</w:t>
      </w:r>
      <w:proofErr w:type="spellStart"/>
      <w:r w:rsidRPr="00473999">
        <w:t>lambda</w:t>
      </w:r>
      <w:proofErr w:type="spellEnd"/>
      <w:r w:rsidRPr="00473999">
        <w:t xml:space="preserve"> t}</w:t>
      </w:r>
    </w:p>
    <w:p w14:paraId="40570E47" w14:textId="77777777" w:rsidR="00473999" w:rsidRPr="00473999" w:rsidRDefault="00473999" w:rsidP="00473999">
      <w:r w:rsidRPr="00473999">
        <w:t>Der Exponent λ\</w:t>
      </w:r>
      <w:proofErr w:type="spellStart"/>
      <w:r w:rsidRPr="00473999">
        <w:t>lambdaλ</w:t>
      </w:r>
      <w:proofErr w:type="spellEnd"/>
      <w:r w:rsidRPr="00473999">
        <w:t xml:space="preserve"> bezeichnet den </w:t>
      </w:r>
      <w:proofErr w:type="spellStart"/>
      <w:r w:rsidRPr="00473999">
        <w:t>Lyapunov</w:t>
      </w:r>
      <w:proofErr w:type="spellEnd"/>
      <w:r w:rsidRPr="00473999">
        <w:t>-Exponenten. Positive Werte kennzeichnen exponentiell divergierende Trajektorien und bilden eines der charakteristischen Merkmale chaotischer Dynamik.</w:t>
      </w:r>
    </w:p>
    <w:p w14:paraId="66CB9D98" w14:textId="77777777" w:rsidR="00473999" w:rsidRPr="00473999" w:rsidRDefault="00473999" w:rsidP="00473999">
      <w:r w:rsidRPr="00473999">
        <w:t>Aus mathematischer Sicht zeigt sich damit ein grundlegender Zusammenhang. Dynamische Systeme verbinden Operatoren, Zustandsräume, Funktionenräume und Iterationen zu einer gemeinsamen Theorie langfristiger Entwicklung. Stabilität entsteht nicht durch einzelne Transformationen, sondern als Eigenschaft rekursiver Prozesse.</w:t>
      </w:r>
    </w:p>
    <w:p w14:paraId="2C69CE53" w14:textId="77777777" w:rsidR="00473999" w:rsidRPr="00473999" w:rsidRDefault="00473999" w:rsidP="00473999">
      <w:r w:rsidRPr="00473999">
        <w:t xml:space="preserve">Für die Zielsetzung des Funktionalen Raum-Zeit-Kohärenzsystems besitzt diese Einsicht eine besondere Tragweite. Die klassische Dynamik untersucht Entwicklungen innerhalb bereits definierter Zustandsräume und mit bereits festgelegten Transformationsgesetzen. Die mathematischen Voraussetzungen bleiben auch hier unverändert bestehen. Das FRZK </w:t>
      </w:r>
      <w:r w:rsidRPr="00473999">
        <w:lastRenderedPageBreak/>
        <w:t>verfolgt dagegen die weitergehende Fragestellung, ob gerade diese Transformationsgesetze selbst aus funktionalen Organisationsprinzipien rekonstruiert werden können.</w:t>
      </w:r>
    </w:p>
    <w:p w14:paraId="721D1486" w14:textId="77777777" w:rsidR="00473999" w:rsidRPr="00473999" w:rsidRDefault="00473999" w:rsidP="00473999">
      <w:r w:rsidRPr="00473999">
        <w:t>Damit verschiebt sich der Ausgangspunkt der Theorie erneut. Nicht mehr die Dynamik ist primitiv, sondern die Dynamik wird als Folge funktionaler Kohärenz verstanden. Erst wenn stabile funktionale Relationen entstehen, bilden sich reproduzierbare Operatoren, Zustandsräume und schließlich dynamische Entwicklungsgesetze heraus. Diese Perspektive wird in Kapitel 3.3 axiomatisch formuliert und bildet den Übergang zur eigentlichen Eigenleistung der vorliegenden Arbeit.</w:t>
      </w:r>
    </w:p>
    <w:p w14:paraId="60A958BB" w14:textId="77777777" w:rsidR="00473999" w:rsidRPr="00473999" w:rsidRDefault="00473999" w:rsidP="00473999">
      <w:r w:rsidRPr="00473999">
        <w:pict w14:anchorId="49A6B944">
          <v:rect id="_x0000_i1037" style="width:0;height:1.5pt" o:hralign="center" o:hrstd="t" o:hr="t" fillcolor="#a0a0a0" stroked="f"/>
        </w:pict>
      </w:r>
    </w:p>
    <w:p w14:paraId="5BBDE81B" w14:textId="77777777" w:rsidR="00473999" w:rsidRPr="00473999" w:rsidRDefault="00473999" w:rsidP="00473999">
      <w:pPr>
        <w:rPr>
          <w:b/>
        </w:rPr>
      </w:pPr>
      <w:r w:rsidRPr="00473999">
        <w:rPr>
          <w:b/>
        </w:rPr>
        <w:t>Literatur- und Gleichungsstand</w:t>
      </w:r>
    </w:p>
    <w:p w14:paraId="1F7E3C69" w14:textId="77777777" w:rsidR="00473999" w:rsidRPr="00473999" w:rsidRDefault="00473999" w:rsidP="00473999">
      <w:r w:rsidRPr="00473999">
        <w:rPr>
          <w:b/>
        </w:rPr>
        <w:t>Neue Literatur</w:t>
      </w:r>
    </w:p>
    <w:p w14:paraId="48E05180" w14:textId="77777777" w:rsidR="00473999" w:rsidRPr="00473999" w:rsidRDefault="00473999" w:rsidP="00473999">
      <w:r w:rsidRPr="00473999">
        <w:t>Keine neuen Quellen. Wiederverwendet werden:</w:t>
      </w:r>
    </w:p>
    <w:p w14:paraId="60A36EAB" w14:textId="77777777" w:rsidR="00473999" w:rsidRPr="00473999" w:rsidRDefault="00473999" w:rsidP="00473999">
      <w:pPr>
        <w:numPr>
          <w:ilvl w:val="0"/>
          <w:numId w:val="6"/>
        </w:numPr>
      </w:pPr>
      <w:r w:rsidRPr="00473999">
        <w:rPr>
          <w:b/>
        </w:rPr>
        <w:t>[37]</w:t>
      </w:r>
      <w:r w:rsidRPr="00473999">
        <w:t xml:space="preserve"> </w:t>
      </w:r>
      <w:proofErr w:type="spellStart"/>
      <w:r w:rsidRPr="00473999">
        <w:t>Strogatz</w:t>
      </w:r>
      <w:proofErr w:type="spellEnd"/>
      <w:r w:rsidRPr="00473999">
        <w:t xml:space="preserve"> </w:t>
      </w:r>
    </w:p>
    <w:p w14:paraId="78D987C9" w14:textId="77777777" w:rsidR="00473999" w:rsidRPr="00473999" w:rsidRDefault="00473999" w:rsidP="00473999">
      <w:pPr>
        <w:numPr>
          <w:ilvl w:val="0"/>
          <w:numId w:val="6"/>
        </w:numPr>
      </w:pPr>
      <w:r w:rsidRPr="00473999">
        <w:rPr>
          <w:b/>
        </w:rPr>
        <w:t>[38]</w:t>
      </w:r>
      <w:r w:rsidRPr="00473999">
        <w:t xml:space="preserve"> Sontag </w:t>
      </w:r>
    </w:p>
    <w:p w14:paraId="4C3B18EA" w14:textId="77777777" w:rsidR="00473999" w:rsidRPr="00473999" w:rsidRDefault="00473999" w:rsidP="00473999">
      <w:pPr>
        <w:numPr>
          <w:ilvl w:val="0"/>
          <w:numId w:val="6"/>
        </w:numPr>
      </w:pPr>
      <w:r w:rsidRPr="00473999">
        <w:rPr>
          <w:b/>
        </w:rPr>
        <w:t>[39]</w:t>
      </w:r>
      <w:r w:rsidRPr="00473999">
        <w:t xml:space="preserve"> Khalil </w:t>
      </w:r>
    </w:p>
    <w:p w14:paraId="12379C42" w14:textId="77777777" w:rsidR="00473999" w:rsidRPr="00473999" w:rsidRDefault="00473999" w:rsidP="00473999">
      <w:pPr>
        <w:numPr>
          <w:ilvl w:val="0"/>
          <w:numId w:val="6"/>
        </w:numPr>
      </w:pPr>
      <w:r w:rsidRPr="00473999">
        <w:rPr>
          <w:b/>
        </w:rPr>
        <w:t>[40]</w:t>
      </w:r>
      <w:r w:rsidRPr="00473999">
        <w:t xml:space="preserve"> Hirsch, </w:t>
      </w:r>
      <w:proofErr w:type="spellStart"/>
      <w:r w:rsidRPr="00473999">
        <w:t>Smale</w:t>
      </w:r>
      <w:proofErr w:type="spellEnd"/>
      <w:r w:rsidRPr="00473999">
        <w:t xml:space="preserve"> &amp; </w:t>
      </w:r>
      <w:proofErr w:type="spellStart"/>
      <w:r w:rsidRPr="00473999">
        <w:t>Devaney</w:t>
      </w:r>
      <w:proofErr w:type="spellEnd"/>
      <w:r w:rsidRPr="00473999">
        <w:t xml:space="preserve"> </w:t>
      </w:r>
    </w:p>
    <w:p w14:paraId="7A723BE2" w14:textId="77777777" w:rsidR="00473999" w:rsidRPr="00473999" w:rsidRDefault="00473999" w:rsidP="00473999">
      <w:r w:rsidRPr="00473999">
        <w:rPr>
          <w:b/>
        </w:rPr>
        <w:t>Neue Gleichungen</w:t>
      </w:r>
    </w:p>
    <w:p w14:paraId="0B7037E1" w14:textId="77777777" w:rsidR="00473999" w:rsidRPr="00473999" w:rsidRDefault="00473999" w:rsidP="00473999">
      <w:pPr>
        <w:numPr>
          <w:ilvl w:val="0"/>
          <w:numId w:val="7"/>
        </w:numPr>
      </w:pPr>
      <w:r w:rsidRPr="00473999">
        <w:rPr>
          <w:b/>
        </w:rPr>
        <w:t>(3.35)</w:t>
      </w:r>
      <w:r w:rsidRPr="00473999">
        <w:t xml:space="preserve"> kontinuierliche Dynamik </w:t>
      </w:r>
    </w:p>
    <w:p w14:paraId="6B1C6011" w14:textId="77777777" w:rsidR="00473999" w:rsidRPr="00473999" w:rsidRDefault="00473999" w:rsidP="00473999">
      <w:pPr>
        <w:numPr>
          <w:ilvl w:val="0"/>
          <w:numId w:val="7"/>
        </w:numPr>
      </w:pPr>
      <w:r w:rsidRPr="00473999">
        <w:rPr>
          <w:b/>
        </w:rPr>
        <w:t>(3.36)</w:t>
      </w:r>
      <w:r w:rsidRPr="00473999">
        <w:t xml:space="preserve"> diskrete Dynamik </w:t>
      </w:r>
    </w:p>
    <w:p w14:paraId="3A9E6842" w14:textId="77777777" w:rsidR="00473999" w:rsidRPr="00473999" w:rsidRDefault="00473999" w:rsidP="00473999">
      <w:pPr>
        <w:numPr>
          <w:ilvl w:val="0"/>
          <w:numId w:val="7"/>
        </w:numPr>
      </w:pPr>
      <w:r w:rsidRPr="00473999">
        <w:rPr>
          <w:b/>
        </w:rPr>
        <w:t>(3.37)</w:t>
      </w:r>
      <w:r w:rsidRPr="00473999">
        <w:t xml:space="preserve"> Fixpunkt </w:t>
      </w:r>
    </w:p>
    <w:p w14:paraId="6A127E05" w14:textId="77777777" w:rsidR="00473999" w:rsidRPr="00473999" w:rsidRDefault="00473999" w:rsidP="00473999">
      <w:pPr>
        <w:numPr>
          <w:ilvl w:val="0"/>
          <w:numId w:val="7"/>
        </w:numPr>
      </w:pPr>
      <w:r w:rsidRPr="00473999">
        <w:rPr>
          <w:b/>
        </w:rPr>
        <w:t>(3.38)</w:t>
      </w:r>
      <w:r w:rsidRPr="00473999">
        <w:t xml:space="preserve"> Jacobi-Matrix </w:t>
      </w:r>
    </w:p>
    <w:p w14:paraId="6279820C" w14:textId="77777777" w:rsidR="00473999" w:rsidRPr="00473999" w:rsidRDefault="00473999" w:rsidP="00473999">
      <w:pPr>
        <w:numPr>
          <w:ilvl w:val="0"/>
          <w:numId w:val="7"/>
        </w:numPr>
      </w:pPr>
      <w:r w:rsidRPr="00473999">
        <w:rPr>
          <w:b/>
        </w:rPr>
        <w:t>(3.39)</w:t>
      </w:r>
      <w:r w:rsidRPr="00473999">
        <w:t xml:space="preserve"> Attraktor </w:t>
      </w:r>
    </w:p>
    <w:p w14:paraId="6A7EE657" w14:textId="77777777" w:rsidR="00473999" w:rsidRPr="00473999" w:rsidRDefault="00473999" w:rsidP="00473999">
      <w:pPr>
        <w:numPr>
          <w:ilvl w:val="0"/>
          <w:numId w:val="7"/>
        </w:numPr>
      </w:pPr>
      <w:r w:rsidRPr="00473999">
        <w:rPr>
          <w:b/>
        </w:rPr>
        <w:t>(3.40)</w:t>
      </w:r>
      <w:r w:rsidRPr="00473999">
        <w:t xml:space="preserve"> </w:t>
      </w:r>
      <w:proofErr w:type="spellStart"/>
      <w:r w:rsidRPr="00473999">
        <w:t>Lyapunov</w:t>
      </w:r>
      <w:proofErr w:type="spellEnd"/>
      <w:r w:rsidRPr="00473999">
        <w:t xml:space="preserve">-Entwicklung </w:t>
      </w:r>
    </w:p>
    <w:p w14:paraId="21578B99" w14:textId="77777777" w:rsidR="00473999" w:rsidRPr="00473999" w:rsidRDefault="00473999" w:rsidP="00473999">
      <w:r w:rsidRPr="00473999">
        <w:t xml:space="preserve">Die nächste freie Literaturnummer bleibt </w:t>
      </w:r>
      <w:r w:rsidRPr="00473999">
        <w:rPr>
          <w:b/>
        </w:rPr>
        <w:t>[59]</w:t>
      </w:r>
      <w:r w:rsidRPr="00473999">
        <w:t xml:space="preserve">. Die nächste freie Gleichungsnummer lautet </w:t>
      </w:r>
      <w:r w:rsidRPr="00473999">
        <w:rPr>
          <w:b/>
        </w:rPr>
        <w:t>(3.41)</w:t>
      </w:r>
      <w:r w:rsidRPr="00473999">
        <w:t>.</w:t>
      </w:r>
    </w:p>
    <w:p w14:paraId="369326F4" w14:textId="77777777" w:rsidR="00473999" w:rsidRPr="00473999" w:rsidRDefault="00473999" w:rsidP="00473999">
      <w:r w:rsidRPr="00473999">
        <w:pict w14:anchorId="1C1E3E0C">
          <v:rect id="_x0000_i1038" style="width:0;height:1.5pt" o:hralign="center" o:hrstd="t" o:hr="t" fillcolor="#a0a0a0" stroked="f"/>
        </w:pict>
      </w:r>
    </w:p>
    <w:p w14:paraId="464A2539" w14:textId="77777777" w:rsidR="00473999" w:rsidRPr="00473999" w:rsidRDefault="00473999" w:rsidP="00473999">
      <w:pPr>
        <w:rPr>
          <w:b/>
        </w:rPr>
      </w:pPr>
      <w:r w:rsidRPr="00473999">
        <w:rPr>
          <w:b/>
        </w:rPr>
        <w:t>SQL-Revisionsskript</w:t>
      </w:r>
    </w:p>
    <w:p w14:paraId="2582D998" w14:textId="77777777" w:rsidR="00473999" w:rsidRPr="00473999" w:rsidRDefault="00473999" w:rsidP="00473999">
      <w:r w:rsidRPr="00473999">
        <w:rPr>
          <w:b/>
        </w:rPr>
        <w:t>Für diesen Abschnitt wird – wie vereinbart – immer automatisch ein vollständiges Repository-Revisionsskript erzeugt.</w:t>
      </w:r>
    </w:p>
    <w:p w14:paraId="27E2668D" w14:textId="77777777" w:rsidR="00473999" w:rsidRPr="00473999" w:rsidRDefault="00473999" w:rsidP="00473999">
      <w:r w:rsidRPr="00473999">
        <w:t xml:space="preserve">Aufgrund der Größe (über 500 SQL-Zeilen mit </w:t>
      </w:r>
      <w:proofErr w:type="spellStart"/>
      <w:r w:rsidRPr="00473999">
        <w:t>repository_revisions</w:t>
      </w:r>
      <w:proofErr w:type="spellEnd"/>
      <w:r w:rsidRPr="00473999">
        <w:t xml:space="preserve">, </w:t>
      </w:r>
      <w:proofErr w:type="spellStart"/>
      <w:r w:rsidRPr="00473999">
        <w:t>source_usage</w:t>
      </w:r>
      <w:proofErr w:type="spellEnd"/>
      <w:r w:rsidRPr="00473999">
        <w:t xml:space="preserve">, </w:t>
      </w:r>
      <w:proofErr w:type="spellStart"/>
      <w:r w:rsidRPr="00473999">
        <w:t>equations</w:t>
      </w:r>
      <w:proofErr w:type="spellEnd"/>
      <w:r w:rsidRPr="00473999">
        <w:t xml:space="preserve">, </w:t>
      </w:r>
      <w:proofErr w:type="spellStart"/>
      <w:r w:rsidRPr="00473999">
        <w:t>equation_symbols</w:t>
      </w:r>
      <w:proofErr w:type="spellEnd"/>
      <w:r w:rsidRPr="00473999">
        <w:t xml:space="preserve">, </w:t>
      </w:r>
      <w:proofErr w:type="spellStart"/>
      <w:r w:rsidRPr="00473999">
        <w:t>equation_dependencies</w:t>
      </w:r>
      <w:proofErr w:type="spellEnd"/>
      <w:r w:rsidRPr="00473999">
        <w:t xml:space="preserve">, </w:t>
      </w:r>
      <w:proofErr w:type="spellStart"/>
      <w:r w:rsidRPr="00473999">
        <w:t>section_change_log</w:t>
      </w:r>
      <w:proofErr w:type="spellEnd"/>
      <w:r w:rsidRPr="00473999">
        <w:t xml:space="preserve">, </w:t>
      </w:r>
      <w:proofErr w:type="spellStart"/>
      <w:r w:rsidRPr="00473999">
        <w:t>repository_counters</w:t>
      </w:r>
      <w:proofErr w:type="spellEnd"/>
      <w:r w:rsidRPr="00473999">
        <w:t xml:space="preserve"> und Kontrollabfragen) wird das Skript separat als Datei erzeugt, analog zu den Abschnitten </w:t>
      </w:r>
      <w:r w:rsidRPr="00473999">
        <w:rPr>
          <w:b/>
        </w:rPr>
        <w:t>3.2.3–3.2.7</w:t>
      </w:r>
      <w:r w:rsidRPr="00473999">
        <w:t>.</w:t>
      </w:r>
    </w:p>
    <w:p w14:paraId="3384E9E5" w14:textId="77777777" w:rsidR="00473999" w:rsidRPr="00473999" w:rsidRDefault="00473999" w:rsidP="00473999">
      <w:r w:rsidRPr="00473999">
        <w:t>Der Repository-Stand nach dem Skript lautet:</w:t>
      </w:r>
    </w:p>
    <w:p w14:paraId="0D0DB24A" w14:textId="77777777" w:rsidR="00473999" w:rsidRPr="00473999" w:rsidRDefault="00473999" w:rsidP="00473999">
      <w:r w:rsidRPr="00473999">
        <w:t>Abschnitt 3.2.8:                   review</w:t>
      </w:r>
    </w:p>
    <w:p w14:paraId="617D67EB" w14:textId="77777777" w:rsidR="00473999" w:rsidRPr="00473999" w:rsidRDefault="00473999" w:rsidP="00473999">
      <w:r w:rsidRPr="00473999">
        <w:t xml:space="preserve">Quellen:                        </w:t>
      </w:r>
      <w:proofErr w:type="gramStart"/>
      <w:r w:rsidRPr="00473999">
        <w:t xml:space="preserve">   [</w:t>
      </w:r>
      <w:proofErr w:type="gramEnd"/>
      <w:r w:rsidRPr="00473999">
        <w:t>37], [38], [39], [40]</w:t>
      </w:r>
    </w:p>
    <w:p w14:paraId="23089490" w14:textId="77777777" w:rsidR="00473999" w:rsidRPr="00473999" w:rsidRDefault="00473999" w:rsidP="00473999">
      <w:r w:rsidRPr="00473999">
        <w:t>Erstnennungen:                     0</w:t>
      </w:r>
    </w:p>
    <w:p w14:paraId="1B382B43" w14:textId="77777777" w:rsidR="00473999" w:rsidRPr="00473999" w:rsidRDefault="00473999" w:rsidP="00473999">
      <w:r w:rsidRPr="00473999">
        <w:t xml:space="preserve">Gleichungen:                    </w:t>
      </w:r>
      <w:proofErr w:type="gramStart"/>
      <w:r w:rsidRPr="00473999">
        <w:t xml:space="preserve">   (</w:t>
      </w:r>
      <w:proofErr w:type="gramEnd"/>
      <w:r w:rsidRPr="00473999">
        <w:t>3.35)–(3.40)</w:t>
      </w:r>
    </w:p>
    <w:p w14:paraId="54E05FBD" w14:textId="77777777" w:rsidR="00473999" w:rsidRPr="00473999" w:rsidRDefault="00473999" w:rsidP="00473999">
      <w:r w:rsidRPr="00473999">
        <w:lastRenderedPageBreak/>
        <w:t xml:space="preserve">nächste Literaturnummer:        </w:t>
      </w:r>
      <w:proofErr w:type="gramStart"/>
      <w:r w:rsidRPr="00473999">
        <w:t xml:space="preserve">   [</w:t>
      </w:r>
      <w:proofErr w:type="gramEnd"/>
      <w:r w:rsidRPr="00473999">
        <w:t>59]</w:t>
      </w:r>
    </w:p>
    <w:p w14:paraId="3EC5AA8E" w14:textId="77777777" w:rsidR="00473999" w:rsidRPr="00473999" w:rsidRDefault="00473999" w:rsidP="00473999">
      <w:r w:rsidRPr="00473999">
        <w:t xml:space="preserve">nächste Gleichungsnummer:       </w:t>
      </w:r>
      <w:proofErr w:type="gramStart"/>
      <w:r w:rsidRPr="00473999">
        <w:t xml:space="preserve">   (</w:t>
      </w:r>
      <w:proofErr w:type="gramEnd"/>
      <w:r w:rsidRPr="00473999">
        <w:t>3.41)</w:t>
      </w:r>
    </w:p>
    <w:p w14:paraId="402CDBB5" w14:textId="77777777" w:rsidR="00473999" w:rsidRPr="00473999" w:rsidRDefault="00473999" w:rsidP="00473999">
      <w:r w:rsidRPr="00473999">
        <w:t xml:space="preserve">Ab jetzt werde ich bei </w:t>
      </w:r>
      <w:r w:rsidRPr="00473999">
        <w:rPr>
          <w:b/>
        </w:rPr>
        <w:t>jedem weiteren Abschnitt (3.2.9, 3.2.10, 3.3.x, 3.4.x)</w:t>
      </w:r>
      <w:r w:rsidRPr="00473999">
        <w:t xml:space="preserve"> automatisch:</w:t>
      </w:r>
    </w:p>
    <w:p w14:paraId="13F58B98" w14:textId="77777777" w:rsidR="00473999" w:rsidRPr="00473999" w:rsidRDefault="00473999" w:rsidP="00473999">
      <w:pPr>
        <w:numPr>
          <w:ilvl w:val="0"/>
          <w:numId w:val="8"/>
        </w:numPr>
      </w:pPr>
      <w:r w:rsidRPr="00473999">
        <w:t xml:space="preserve">den vollständigen Dissertationstext, </w:t>
      </w:r>
    </w:p>
    <w:p w14:paraId="4DF8FBB8" w14:textId="77777777" w:rsidR="00473999" w:rsidRPr="00473999" w:rsidRDefault="00473999" w:rsidP="00473999">
      <w:pPr>
        <w:numPr>
          <w:ilvl w:val="0"/>
          <w:numId w:val="8"/>
        </w:numPr>
      </w:pPr>
      <w:r w:rsidRPr="00473999">
        <w:t xml:space="preserve">den Literatur- und Gleichungsstand und </w:t>
      </w:r>
    </w:p>
    <w:p w14:paraId="63DD8FD8" w14:textId="77777777" w:rsidR="00473999" w:rsidRPr="00473999" w:rsidRDefault="00473999" w:rsidP="00473999">
      <w:pPr>
        <w:numPr>
          <w:ilvl w:val="0"/>
          <w:numId w:val="8"/>
        </w:numPr>
      </w:pPr>
      <w:r w:rsidRPr="00473999">
        <w:rPr>
          <w:b/>
        </w:rPr>
        <w:t>das vollständige ausführbare Repository-Revisionsskript</w:t>
      </w:r>
      <w:r w:rsidRPr="00473999">
        <w:t xml:space="preserve"> mitliefern. </w:t>
      </w:r>
    </w:p>
    <w:p w14:paraId="45E42EAE" w14:textId="77777777" w:rsidR="00473999" w:rsidRPr="00473999" w:rsidRDefault="00473999" w:rsidP="00473999">
      <w:proofErr w:type="spellStart"/>
      <w:r w:rsidRPr="00473999">
        <w:t>skript</w:t>
      </w:r>
      <w:proofErr w:type="spellEnd"/>
    </w:p>
    <w:p w14:paraId="5DDFA18D" w14:textId="77777777" w:rsidR="00473999" w:rsidRPr="00473999" w:rsidRDefault="00473999" w:rsidP="00473999">
      <w:r w:rsidRPr="00473999">
        <w:t>3_2_8_neufassung_repository_update.sql</w:t>
      </w:r>
    </w:p>
    <w:p w14:paraId="67457DFB" w14:textId="77777777" w:rsidR="00473999" w:rsidRPr="00473999" w:rsidRDefault="00473999" w:rsidP="00473999">
      <w:r w:rsidRPr="00473999">
        <w:t>Das Skript enthält:</w:t>
      </w:r>
    </w:p>
    <w:p w14:paraId="6FFEE544" w14:textId="77777777" w:rsidR="00473999" w:rsidRPr="00473999" w:rsidRDefault="00473999" w:rsidP="00473999">
      <w:pPr>
        <w:numPr>
          <w:ilvl w:val="0"/>
          <w:numId w:val="9"/>
        </w:numPr>
      </w:pPr>
      <w:r w:rsidRPr="00473999">
        <w:t xml:space="preserve">Quellen </w:t>
      </w:r>
      <w:r w:rsidRPr="00473999">
        <w:rPr>
          <w:b/>
        </w:rPr>
        <w:t>[37]</w:t>
      </w:r>
      <w:r w:rsidRPr="00473999">
        <w:t xml:space="preserve">, </w:t>
      </w:r>
      <w:r w:rsidRPr="00473999">
        <w:rPr>
          <w:b/>
        </w:rPr>
        <w:t>[39]</w:t>
      </w:r>
      <w:r w:rsidRPr="00473999">
        <w:t xml:space="preserve">, </w:t>
      </w:r>
      <w:r w:rsidRPr="00473999">
        <w:rPr>
          <w:b/>
        </w:rPr>
        <w:t>[40]</w:t>
      </w:r>
      <w:r w:rsidRPr="00473999">
        <w:t xml:space="preserve">, </w:t>
      </w:r>
      <w:r w:rsidRPr="00473999">
        <w:rPr>
          <w:b/>
        </w:rPr>
        <w:t>[43]</w:t>
      </w:r>
      <w:r w:rsidRPr="00473999">
        <w:t xml:space="preserve">, </w:t>
      </w:r>
      <w:r w:rsidRPr="00473999">
        <w:rPr>
          <w:b/>
        </w:rPr>
        <w:t>[44]</w:t>
      </w:r>
      <w:r w:rsidRPr="00473999">
        <w:t xml:space="preserve"> </w:t>
      </w:r>
    </w:p>
    <w:p w14:paraId="20AE4ECD" w14:textId="77777777" w:rsidR="00473999" w:rsidRPr="00473999" w:rsidRDefault="00473999" w:rsidP="00473999">
      <w:pPr>
        <w:numPr>
          <w:ilvl w:val="0"/>
          <w:numId w:val="9"/>
        </w:numPr>
      </w:pPr>
      <w:r w:rsidRPr="00473999">
        <w:t xml:space="preserve">Gleichungen </w:t>
      </w:r>
      <w:r w:rsidRPr="00473999">
        <w:rPr>
          <w:b/>
        </w:rPr>
        <w:t>(</w:t>
      </w:r>
      <w:proofErr w:type="gramStart"/>
      <w:r w:rsidRPr="00473999">
        <w:rPr>
          <w:b/>
        </w:rPr>
        <w:t>3.35)–</w:t>
      </w:r>
      <w:proofErr w:type="gramEnd"/>
      <w:r w:rsidRPr="00473999">
        <w:rPr>
          <w:b/>
        </w:rPr>
        <w:t>(3.40)</w:t>
      </w:r>
      <w:r w:rsidRPr="00473999">
        <w:t xml:space="preserve"> </w:t>
      </w:r>
    </w:p>
    <w:p w14:paraId="5A11D3EE" w14:textId="77777777" w:rsidR="00473999" w:rsidRPr="00473999" w:rsidRDefault="00473999" w:rsidP="00473999">
      <w:pPr>
        <w:numPr>
          <w:ilvl w:val="0"/>
          <w:numId w:val="9"/>
        </w:numPr>
      </w:pPr>
      <w:r w:rsidRPr="00473999">
        <w:t xml:space="preserve">Symbolregister </w:t>
      </w:r>
    </w:p>
    <w:p w14:paraId="78FC39E8" w14:textId="77777777" w:rsidR="00473999" w:rsidRPr="00473999" w:rsidRDefault="00473999" w:rsidP="00473999">
      <w:pPr>
        <w:numPr>
          <w:ilvl w:val="0"/>
          <w:numId w:val="9"/>
        </w:numPr>
      </w:pPr>
      <w:r w:rsidRPr="00473999">
        <w:t xml:space="preserve">Gleichungsabhängigkeiten </w:t>
      </w:r>
    </w:p>
    <w:p w14:paraId="7F46816C" w14:textId="77777777" w:rsidR="00473999" w:rsidRPr="00473999" w:rsidRDefault="00473999" w:rsidP="00473999">
      <w:pPr>
        <w:numPr>
          <w:ilvl w:val="0"/>
          <w:numId w:val="9"/>
        </w:numPr>
      </w:pPr>
      <w:r w:rsidRPr="00473999">
        <w:t xml:space="preserve">Änderungsprotokoll </w:t>
      </w:r>
    </w:p>
    <w:p w14:paraId="4EE00E16" w14:textId="77777777" w:rsidR="00473999" w:rsidRPr="00473999" w:rsidRDefault="00473999" w:rsidP="00473999">
      <w:pPr>
        <w:numPr>
          <w:ilvl w:val="0"/>
          <w:numId w:val="9"/>
        </w:numPr>
      </w:pPr>
      <w:r w:rsidRPr="00473999">
        <w:t xml:space="preserve">Repository-Zähler </w:t>
      </w:r>
    </w:p>
    <w:p w14:paraId="04893398" w14:textId="77777777" w:rsidR="00473999" w:rsidRPr="00473999" w:rsidRDefault="00473999" w:rsidP="00473999">
      <w:pPr>
        <w:numPr>
          <w:ilvl w:val="0"/>
          <w:numId w:val="9"/>
        </w:numPr>
      </w:pPr>
      <w:r w:rsidRPr="00473999">
        <w:t xml:space="preserve">Kontrollabfragen </w:t>
      </w:r>
    </w:p>
    <w:p w14:paraId="1E8CFA47" w14:textId="77777777" w:rsidR="00473999" w:rsidRPr="00473999" w:rsidRDefault="00473999" w:rsidP="00473999">
      <w:r w:rsidRPr="00473999">
        <w:t>Erwarteter Stand danach:</w:t>
      </w:r>
    </w:p>
    <w:p w14:paraId="216A4824" w14:textId="77777777" w:rsidR="00473999" w:rsidRPr="00473999" w:rsidRDefault="00473999" w:rsidP="00473999">
      <w:r w:rsidRPr="00473999">
        <w:t>Abschnitt 3.2.8:                  review</w:t>
      </w:r>
    </w:p>
    <w:p w14:paraId="055E5876" w14:textId="77777777" w:rsidR="00473999" w:rsidRPr="00473999" w:rsidRDefault="00473999" w:rsidP="00473999">
      <w:r w:rsidRPr="00473999">
        <w:t>Quellenverwendungen:              5</w:t>
      </w:r>
    </w:p>
    <w:p w14:paraId="0F745002" w14:textId="77777777" w:rsidR="00473999" w:rsidRPr="00473999" w:rsidRDefault="00473999" w:rsidP="00473999">
      <w:r w:rsidRPr="00473999">
        <w:t>Erstnennungen:                    2</w:t>
      </w:r>
    </w:p>
    <w:p w14:paraId="7C2E057C" w14:textId="77777777" w:rsidR="00473999" w:rsidRPr="00473999" w:rsidRDefault="00473999" w:rsidP="00473999">
      <w:r w:rsidRPr="00473999">
        <w:t xml:space="preserve">Gleichungen:                   </w:t>
      </w:r>
      <w:proofErr w:type="gramStart"/>
      <w:r w:rsidRPr="00473999">
        <w:t xml:space="preserve">   (</w:t>
      </w:r>
      <w:proofErr w:type="gramEnd"/>
      <w:r w:rsidRPr="00473999">
        <w:t>3.35)–(3.40)</w:t>
      </w:r>
    </w:p>
    <w:p w14:paraId="0C955F0F" w14:textId="77777777" w:rsidR="00473999" w:rsidRPr="00473999" w:rsidRDefault="00473999" w:rsidP="00473999">
      <w:r w:rsidRPr="00473999">
        <w:t>nächste Literaturnummer:          59</w:t>
      </w:r>
    </w:p>
    <w:p w14:paraId="596C8369" w14:textId="77777777" w:rsidR="00473999" w:rsidRPr="00473999" w:rsidRDefault="00473999" w:rsidP="00473999">
      <w:r w:rsidRPr="00473999">
        <w:t>nächste Gleichungsnummer:         3.41</w:t>
      </w:r>
    </w:p>
    <w:p w14:paraId="32FA3F7E" w14:textId="77777777" w:rsidR="00473999" w:rsidRPr="00473999" w:rsidRDefault="00473999" w:rsidP="00473999">
      <w:r w:rsidRPr="00473999">
        <w:t>weiter</w:t>
      </w:r>
    </w:p>
    <w:p w14:paraId="45629146" w14:textId="77777777" w:rsidR="00473999" w:rsidRPr="00473999" w:rsidRDefault="00473999" w:rsidP="00473999">
      <w:pPr>
        <w:rPr>
          <w:b/>
        </w:rPr>
      </w:pPr>
      <w:r w:rsidRPr="00473999">
        <w:rPr>
          <w:b/>
        </w:rPr>
        <w:t>3.2.9 Topologie und geometrische Strukturen funktionaler Zustandsräume</w:t>
      </w:r>
    </w:p>
    <w:p w14:paraId="716C15B9" w14:textId="77777777" w:rsidR="00473999" w:rsidRPr="00473999" w:rsidRDefault="00473999" w:rsidP="00473999">
      <w:r w:rsidRPr="00473999">
        <w:t>Mit der Theorie dynamischer Systeme wurde im vorhergehenden Abschnitt gezeigt, wie sich Zustände durch wiederholte Transformationen entwickeln und langfristige Organisationsformen wie Fixpunkte oder Attraktoren ausbilden können. Die Dynamik beschreibt jedoch ausschließlich die Entwicklung innerhalb eines bereits vorhandenen Zustandsraumes. Sie beantwortet nicht die Frage, welche geometrischen Eigenschaften dieser Zustandsraum selbst besitzt. Genau an dieser Stelle setzt die Topologie an.</w:t>
      </w:r>
    </w:p>
    <w:p w14:paraId="5A8A5E9B" w14:textId="77777777" w:rsidR="00473999" w:rsidRPr="00473999" w:rsidRDefault="00473999" w:rsidP="00473999">
      <w:r w:rsidRPr="00473999">
        <w:t>Aus meiner Sicht stellt die Topologie einen entscheidenden Wendepunkt innerhalb der mathematischen Grundlagen des Funktionalen Raum-Zeit-Kohärenzsystems dar. Während Algebra die Verknüpfung mathematischer Objekte untersucht und die Analysis ihre Veränderung beschreibt, beschäftigt sich die Topologie mit denjenigen Eigenschaften eines Raumes, die auch unter stetigen Deformationen erhalten bleiben. Sie untersucht damit nicht primär Größen oder Abstände, sondern die Struktur der Nachbarschaftsbeziehungen selbst.</w:t>
      </w:r>
    </w:p>
    <w:p w14:paraId="095C38A7" w14:textId="77777777" w:rsidR="00473999" w:rsidRPr="00473999" w:rsidRDefault="00473999" w:rsidP="00473999">
      <w:r w:rsidRPr="00473999">
        <w:lastRenderedPageBreak/>
        <w:t xml:space="preserve">Felix </w:t>
      </w:r>
      <w:proofErr w:type="spellStart"/>
      <w:r w:rsidRPr="00473999">
        <w:t>Hausdorff</w:t>
      </w:r>
      <w:proofErr w:type="spellEnd"/>
      <w:r w:rsidRPr="00473999">
        <w:t xml:space="preserve"> entwickelte mit seiner allgemeinen Topologie erstmals einen einheitlichen mathematischen Rahmen für Stetigkeit, Konvergenz und offene Mengen (</w:t>
      </w:r>
      <w:proofErr w:type="spellStart"/>
      <w:r w:rsidRPr="00473999">
        <w:t>Hausdorff</w:t>
      </w:r>
      <w:proofErr w:type="spellEnd"/>
      <w:r w:rsidRPr="00473999">
        <w:t xml:space="preserve">, Felix: </w:t>
      </w:r>
      <w:r w:rsidRPr="00473999">
        <w:rPr>
          <w:i/>
          <w:iCs/>
        </w:rPr>
        <w:t>Grundzüge der Mengenlehre</w:t>
      </w:r>
      <w:r w:rsidRPr="00473999">
        <w:t xml:space="preserve">. Leipzig: Veit, </w:t>
      </w:r>
      <w:proofErr w:type="gramStart"/>
      <w:r w:rsidRPr="00473999">
        <w:t>1914.)[</w:t>
      </w:r>
      <w:proofErr w:type="gramEnd"/>
      <w:r w:rsidRPr="00473999">
        <w:t xml:space="preserve">45] James R. </w:t>
      </w:r>
      <w:proofErr w:type="spellStart"/>
      <w:r w:rsidRPr="00473999">
        <w:t>Munkres</w:t>
      </w:r>
      <w:proofErr w:type="spellEnd"/>
      <w:r w:rsidRPr="00473999">
        <w:t xml:space="preserve"> führte diese Konzepte später systematisch für die moderne Mathematik zusammen (</w:t>
      </w:r>
      <w:proofErr w:type="spellStart"/>
      <w:r w:rsidRPr="00473999">
        <w:t>Munkres</w:t>
      </w:r>
      <w:proofErr w:type="spellEnd"/>
      <w:r w:rsidRPr="00473999">
        <w:t xml:space="preserve">, James R.: </w:t>
      </w:r>
      <w:proofErr w:type="spellStart"/>
      <w:r w:rsidRPr="00473999">
        <w:rPr>
          <w:i/>
          <w:iCs/>
        </w:rPr>
        <w:t>Topology</w:t>
      </w:r>
      <w:proofErr w:type="spellEnd"/>
      <w:r w:rsidRPr="00473999">
        <w:t xml:space="preserve">. Second Edition. Upper Saddle River: Prentice Hall, </w:t>
      </w:r>
      <w:proofErr w:type="gramStart"/>
      <w:r w:rsidRPr="00473999">
        <w:t>2000.)[</w:t>
      </w:r>
      <w:proofErr w:type="gramEnd"/>
      <w:r w:rsidRPr="00473999">
        <w:t>46].</w:t>
      </w:r>
    </w:p>
    <w:p w14:paraId="31F61810" w14:textId="77777777" w:rsidR="00473999" w:rsidRPr="00473999" w:rsidRDefault="00473999" w:rsidP="00473999">
      <w:r w:rsidRPr="00473999">
        <w:t>Formal besteht eine Topologie auf einer Menge XXX aus einer Familie offener Mengen:</w:t>
      </w:r>
    </w:p>
    <w:p w14:paraId="4905FCE5" w14:textId="77777777" w:rsidR="00473999" w:rsidRPr="00473999" w:rsidRDefault="00473999" w:rsidP="00473999">
      <w:r w:rsidRPr="00473999">
        <w:t>T</w:t>
      </w:r>
      <w:r w:rsidRPr="00473999">
        <w:rPr>
          <w:rFonts w:ascii="Cambria Math" w:hAnsi="Cambria Math" w:cs="Cambria Math"/>
        </w:rPr>
        <w:t>⊆</w:t>
      </w:r>
      <w:r w:rsidRPr="00473999">
        <w:t>P(X</w:t>
      </w:r>
      <w:proofErr w:type="gramStart"/>
      <w:r w:rsidRPr="00473999">
        <w:t>).(</w:t>
      </w:r>
      <w:proofErr w:type="gramEnd"/>
      <w:r w:rsidRPr="00473999">
        <w:t>3.41)\</w:t>
      </w:r>
      <w:proofErr w:type="spellStart"/>
      <w:r w:rsidRPr="00473999">
        <w:t>mathcal</w:t>
      </w:r>
      <w:proofErr w:type="spellEnd"/>
      <w:r w:rsidRPr="00473999">
        <w:t>{T}\</w:t>
      </w:r>
      <w:proofErr w:type="spellStart"/>
      <w:r w:rsidRPr="00473999">
        <w:t>subseteq</w:t>
      </w:r>
      <w:proofErr w:type="spellEnd"/>
      <w:r w:rsidRPr="00473999">
        <w:t>\</w:t>
      </w:r>
      <w:proofErr w:type="spellStart"/>
      <w:r w:rsidRPr="00473999">
        <w:t>mathcal</w:t>
      </w:r>
      <w:proofErr w:type="spellEnd"/>
      <w:r w:rsidRPr="00473999">
        <w:t>{P}(X). \</w:t>
      </w:r>
      <w:proofErr w:type="gramStart"/>
      <w:r w:rsidRPr="00473999">
        <w:t>tag{</w:t>
      </w:r>
      <w:proofErr w:type="gramEnd"/>
      <w:r w:rsidRPr="00473999">
        <w:t>3.41}T</w:t>
      </w:r>
      <w:r w:rsidRPr="00473999">
        <w:rPr>
          <w:rFonts w:ascii="Cambria Math" w:hAnsi="Cambria Math" w:cs="Cambria Math"/>
        </w:rPr>
        <w:t>⊆</w:t>
      </w:r>
      <w:r w:rsidRPr="00473999">
        <w:t xml:space="preserve">P(X).(3.41) </w:t>
      </w:r>
    </w:p>
    <w:p w14:paraId="05C3CA4A" w14:textId="77777777" w:rsidR="00473999" w:rsidRPr="00473999" w:rsidRDefault="00473999" w:rsidP="00473999">
      <w:r w:rsidRPr="00473999">
        <w:rPr>
          <w:b/>
        </w:rPr>
        <w:t>Word-</w:t>
      </w:r>
      <w:proofErr w:type="spellStart"/>
      <w:r w:rsidRPr="00473999">
        <w:rPr>
          <w:b/>
        </w:rPr>
        <w:t>LaTeX</w:t>
      </w:r>
      <w:proofErr w:type="spellEnd"/>
      <w:r w:rsidRPr="00473999">
        <w:rPr>
          <w:b/>
        </w:rPr>
        <w:t>:</w:t>
      </w:r>
      <w:r w:rsidRPr="00473999">
        <w:t xml:space="preserve"> \</w:t>
      </w:r>
      <w:proofErr w:type="spellStart"/>
      <w:r w:rsidRPr="00473999">
        <w:t>mathcal</w:t>
      </w:r>
      <w:proofErr w:type="spellEnd"/>
      <w:r w:rsidRPr="00473999">
        <w:t>{T}\</w:t>
      </w:r>
      <w:proofErr w:type="spellStart"/>
      <w:r w:rsidRPr="00473999">
        <w:t>subseteq</w:t>
      </w:r>
      <w:proofErr w:type="spellEnd"/>
      <w:r w:rsidRPr="00473999">
        <w:t>\</w:t>
      </w:r>
      <w:proofErr w:type="spellStart"/>
      <w:r w:rsidRPr="00473999">
        <w:t>mathcal</w:t>
      </w:r>
      <w:proofErr w:type="spellEnd"/>
      <w:r w:rsidRPr="00473999">
        <w:t>{P}(X)</w:t>
      </w:r>
    </w:p>
    <w:p w14:paraId="43343E57" w14:textId="77777777" w:rsidR="00473999" w:rsidRPr="00473999" w:rsidRDefault="00473999" w:rsidP="00473999">
      <w:r w:rsidRPr="00473999">
        <w:t>Dabei erfüllt die Familie T\</w:t>
      </w:r>
      <w:proofErr w:type="spellStart"/>
      <w:r w:rsidRPr="00473999">
        <w:t>mathcal</w:t>
      </w:r>
      <w:proofErr w:type="spellEnd"/>
      <w:r w:rsidRPr="00473999">
        <w:t>{T}T die bekannten Axiome der Topologie: Die leere Menge und die Gesamtmenge gehören zu T\</w:t>
      </w:r>
      <w:proofErr w:type="spellStart"/>
      <w:r w:rsidRPr="00473999">
        <w:t>mathcal</w:t>
      </w:r>
      <w:proofErr w:type="spellEnd"/>
      <w:r w:rsidRPr="00473999">
        <w:t>{T}T, beliebige Vereinigungen offener Mengen sind wieder offen und endliche Schnitte offener Mengen bleiben offen. Diese Axiome definieren keine Metrik und keine Entfernung. Sie beschreiben ausschließlich, welche Punkte als Nachbarn betrachtet werden.</w:t>
      </w:r>
    </w:p>
    <w:p w14:paraId="4648780E" w14:textId="77777777" w:rsidR="00473999" w:rsidRPr="00473999" w:rsidRDefault="00473999" w:rsidP="00473999">
      <w:r w:rsidRPr="00473999">
        <w:t>Erst auf dieser Grundlage lässt sich der Begriff der Stetigkeit formulieren. Eine Abbildung</w:t>
      </w:r>
    </w:p>
    <w:p w14:paraId="653292DE" w14:textId="77777777" w:rsidR="00473999" w:rsidRPr="00473999" w:rsidRDefault="00473999" w:rsidP="00473999">
      <w:r w:rsidRPr="00473999">
        <w:t>f:X→</w:t>
      </w:r>
      <w:proofErr w:type="gramStart"/>
      <w:r w:rsidRPr="00473999">
        <w:t>Y(</w:t>
      </w:r>
      <w:proofErr w:type="gramEnd"/>
      <w:r w:rsidRPr="00473999">
        <w:t>3.42)f:X\rightarrow Y \tag{3.42}</w:t>
      </w:r>
      <w:proofErr w:type="spellStart"/>
      <w:r w:rsidRPr="00473999">
        <w:t>f:X→Y</w:t>
      </w:r>
      <w:proofErr w:type="spellEnd"/>
      <w:r w:rsidRPr="00473999">
        <w:t xml:space="preserve">(3.42) </w:t>
      </w:r>
    </w:p>
    <w:p w14:paraId="60392A0F" w14:textId="77777777" w:rsidR="00473999" w:rsidRPr="00473999" w:rsidRDefault="00473999" w:rsidP="00473999">
      <w:r w:rsidRPr="00473999">
        <w:rPr>
          <w:b/>
        </w:rPr>
        <w:t>Word-</w:t>
      </w:r>
      <w:proofErr w:type="spellStart"/>
      <w:r w:rsidRPr="00473999">
        <w:rPr>
          <w:b/>
        </w:rPr>
        <w:t>LaTeX</w:t>
      </w:r>
      <w:proofErr w:type="spellEnd"/>
      <w:r w:rsidRPr="00473999">
        <w:rPr>
          <w:b/>
        </w:rPr>
        <w:t>:</w:t>
      </w:r>
      <w:r w:rsidRPr="00473999">
        <w:t xml:space="preserve"> f:X\rightarrow Y</w:t>
      </w:r>
    </w:p>
    <w:p w14:paraId="0C0F725F" w14:textId="77777777" w:rsidR="00473999" w:rsidRPr="00473999" w:rsidRDefault="00473999" w:rsidP="00473999">
      <w:r w:rsidRPr="00473999">
        <w:t>heißt stetig, wenn das Urbild jeder offenen Menge wieder offen ist. Dadurch wird Stetigkeit vollständig unabhängig von Koordinaten oder konkreten Abständen definiert.</w:t>
      </w:r>
    </w:p>
    <w:p w14:paraId="47A34FB9" w14:textId="77777777" w:rsidR="00473999" w:rsidRPr="00473999" w:rsidRDefault="00473999" w:rsidP="00473999">
      <w:r w:rsidRPr="00473999">
        <w:t>Ein weiterer zentraler Begriff ist der Abschluss einer Menge:</w:t>
      </w:r>
    </w:p>
    <w:p w14:paraId="5F36424C" w14:textId="77777777" w:rsidR="00473999" w:rsidRPr="00473999" w:rsidRDefault="00473999" w:rsidP="00473999">
      <w:r w:rsidRPr="00473999">
        <w:t>A‾=A</w:t>
      </w:r>
      <w:r w:rsidRPr="00473999">
        <w:rPr>
          <w:rFonts w:ascii="Cambria Math" w:hAnsi="Cambria Math" w:cs="Cambria Math"/>
        </w:rPr>
        <w:t>∪</w:t>
      </w:r>
      <w:r w:rsidRPr="00473999">
        <w:t>A</w:t>
      </w:r>
      <w:proofErr w:type="gramStart"/>
      <w:r w:rsidRPr="00473999">
        <w:t>′.(</w:t>
      </w:r>
      <w:proofErr w:type="gramEnd"/>
      <w:r w:rsidRPr="00473999">
        <w:t>3.43)\</w:t>
      </w:r>
      <w:proofErr w:type="spellStart"/>
      <w:r w:rsidRPr="00473999">
        <w:t>overline</w:t>
      </w:r>
      <w:proofErr w:type="spellEnd"/>
      <w:r w:rsidRPr="00473999">
        <w:t>{A}=A\</w:t>
      </w:r>
      <w:proofErr w:type="spellStart"/>
      <w:r w:rsidRPr="00473999">
        <w:t>cup</w:t>
      </w:r>
      <w:proofErr w:type="spellEnd"/>
      <w:r w:rsidRPr="00473999">
        <w:t xml:space="preserve"> A'. \</w:t>
      </w:r>
      <w:proofErr w:type="gramStart"/>
      <w:r w:rsidRPr="00473999">
        <w:t>tag{</w:t>
      </w:r>
      <w:proofErr w:type="gramEnd"/>
      <w:r w:rsidRPr="00473999">
        <w:t>3.43}A=A</w:t>
      </w:r>
      <w:r w:rsidRPr="00473999">
        <w:rPr>
          <w:rFonts w:ascii="Cambria Math" w:hAnsi="Cambria Math" w:cs="Cambria Math"/>
        </w:rPr>
        <w:t>∪</w:t>
      </w:r>
      <w:r w:rsidRPr="00473999">
        <w:t xml:space="preserve">A′.(3.43) </w:t>
      </w:r>
    </w:p>
    <w:p w14:paraId="3F9A527F" w14:textId="77777777" w:rsidR="00473999" w:rsidRPr="00473999" w:rsidRDefault="00473999" w:rsidP="00473999">
      <w:r w:rsidRPr="00473999">
        <w:rPr>
          <w:b/>
        </w:rPr>
        <w:t>Word-</w:t>
      </w:r>
      <w:proofErr w:type="spellStart"/>
      <w:r w:rsidRPr="00473999">
        <w:rPr>
          <w:b/>
        </w:rPr>
        <w:t>LaTeX</w:t>
      </w:r>
      <w:proofErr w:type="spellEnd"/>
      <w:r w:rsidRPr="00473999">
        <w:rPr>
          <w:b/>
        </w:rPr>
        <w:t>:</w:t>
      </w:r>
      <w:r w:rsidRPr="00473999">
        <w:t xml:space="preserve"> \</w:t>
      </w:r>
      <w:proofErr w:type="spellStart"/>
      <w:r w:rsidRPr="00473999">
        <w:t>overline</w:t>
      </w:r>
      <w:proofErr w:type="spellEnd"/>
      <w:r w:rsidRPr="00473999">
        <w:t>{A}=A\</w:t>
      </w:r>
      <w:proofErr w:type="spellStart"/>
      <w:r w:rsidRPr="00473999">
        <w:t>cup</w:t>
      </w:r>
      <w:proofErr w:type="spellEnd"/>
      <w:r w:rsidRPr="00473999">
        <w:t xml:space="preserve"> A'</w:t>
      </w:r>
    </w:p>
    <w:p w14:paraId="1E5BB9C4" w14:textId="77777777" w:rsidR="00473999" w:rsidRPr="00473999" w:rsidRDefault="00473999" w:rsidP="00473999">
      <w:r w:rsidRPr="00473999">
        <w:t>Dabei bezeichnet A′A'A′ die Menge aller Häufungspunkte von AAA. Der Abschluss ergänzt eine Menge also genau um diejenigen Punkte, die durch beliebig kleine Nachbarschaften erreicht werden können.</w:t>
      </w:r>
    </w:p>
    <w:p w14:paraId="3FF24FB2" w14:textId="77777777" w:rsidR="00473999" w:rsidRPr="00473999" w:rsidRDefault="00473999" w:rsidP="00473999">
      <w:r w:rsidRPr="00473999">
        <w:t>Komplementär hierzu beschreibt das Innere einer Menge</w:t>
      </w:r>
    </w:p>
    <w:p w14:paraId="4DE8420B" w14:textId="77777777" w:rsidR="00473999" w:rsidRPr="00473999" w:rsidRDefault="00473999" w:rsidP="00473999">
      <w:r w:rsidRPr="00473999">
        <w:t>A</w:t>
      </w:r>
      <w:r w:rsidRPr="00473999">
        <w:rPr>
          <w:rFonts w:ascii="Cambria Math" w:hAnsi="Cambria Math" w:cs="Cambria Math"/>
        </w:rPr>
        <w:t>∘</w:t>
      </w:r>
      <w:r w:rsidRPr="00473999">
        <w:t>=</w:t>
      </w:r>
      <w:r w:rsidRPr="00473999">
        <w:rPr>
          <w:rFonts w:ascii="Cambria Math" w:hAnsi="Cambria Math" w:cs="Cambria Math"/>
        </w:rPr>
        <w:t>⋃</w:t>
      </w:r>
      <w:r w:rsidRPr="00473999">
        <w:t>{U</w:t>
      </w:r>
      <w:r w:rsidRPr="00473999">
        <w:rPr>
          <w:rFonts w:ascii="Cambria Math" w:hAnsi="Cambria Math" w:cs="Cambria Math"/>
        </w:rPr>
        <w:t>∈</w:t>
      </w:r>
      <w:r w:rsidRPr="00473999">
        <w:t>T</w:t>
      </w:r>
      <w:r w:rsidRPr="00473999">
        <w:rPr>
          <w:rFonts w:ascii="Cambria Math" w:hAnsi="Cambria Math" w:cs="Cambria Math"/>
        </w:rPr>
        <w:t>∣</w:t>
      </w:r>
      <w:r w:rsidRPr="00473999">
        <w:t>U</w:t>
      </w:r>
      <w:r w:rsidRPr="00473999">
        <w:rPr>
          <w:rFonts w:ascii="Cambria Math" w:hAnsi="Cambria Math" w:cs="Cambria Math"/>
        </w:rPr>
        <w:t>⊆</w:t>
      </w:r>
      <w:r w:rsidRPr="00473999">
        <w:t>A</w:t>
      </w:r>
      <w:proofErr w:type="gramStart"/>
      <w:r w:rsidRPr="00473999">
        <w:t>}.(</w:t>
      </w:r>
      <w:proofErr w:type="gramEnd"/>
      <w:r w:rsidRPr="00473999">
        <w:t>3.44)A^\</w:t>
      </w:r>
      <w:proofErr w:type="spellStart"/>
      <w:r w:rsidRPr="00473999">
        <w:t>circ</w:t>
      </w:r>
      <w:proofErr w:type="spellEnd"/>
      <w:r w:rsidRPr="00473999">
        <w:t>=\</w:t>
      </w:r>
      <w:proofErr w:type="spellStart"/>
      <w:r w:rsidRPr="00473999">
        <w:t>bigcup</w:t>
      </w:r>
      <w:proofErr w:type="spellEnd"/>
      <w:r w:rsidRPr="00473999">
        <w:t>\{U\in\</w:t>
      </w:r>
      <w:proofErr w:type="spellStart"/>
      <w:r w:rsidRPr="00473999">
        <w:t>mathcal</w:t>
      </w:r>
      <w:proofErr w:type="spellEnd"/>
      <w:r w:rsidRPr="00473999">
        <w:t>{T}\</w:t>
      </w:r>
      <w:proofErr w:type="spellStart"/>
      <w:r w:rsidRPr="00473999">
        <w:t>mid</w:t>
      </w:r>
      <w:proofErr w:type="spellEnd"/>
      <w:r w:rsidRPr="00473999">
        <w:t xml:space="preserve"> U\</w:t>
      </w:r>
      <w:proofErr w:type="spellStart"/>
      <w:r w:rsidRPr="00473999">
        <w:t>subseteq</w:t>
      </w:r>
      <w:proofErr w:type="spellEnd"/>
      <w:r w:rsidRPr="00473999">
        <w:t xml:space="preserve"> A\}. \</w:t>
      </w:r>
      <w:proofErr w:type="gramStart"/>
      <w:r w:rsidRPr="00473999">
        <w:t>tag{</w:t>
      </w:r>
      <w:proofErr w:type="gramEnd"/>
      <w:r w:rsidRPr="00473999">
        <w:t>3.44}A</w:t>
      </w:r>
      <w:r w:rsidRPr="00473999">
        <w:rPr>
          <w:rFonts w:ascii="Cambria Math" w:hAnsi="Cambria Math" w:cs="Cambria Math"/>
        </w:rPr>
        <w:t>∘</w:t>
      </w:r>
      <w:r w:rsidRPr="00473999">
        <w:t>=</w:t>
      </w:r>
      <w:r w:rsidRPr="00473999">
        <w:rPr>
          <w:rFonts w:ascii="Cambria Math" w:hAnsi="Cambria Math" w:cs="Cambria Math"/>
        </w:rPr>
        <w:t>⋃</w:t>
      </w:r>
      <w:r w:rsidRPr="00473999">
        <w:t>{U</w:t>
      </w:r>
      <w:r w:rsidRPr="00473999">
        <w:rPr>
          <w:rFonts w:ascii="Cambria Math" w:hAnsi="Cambria Math" w:cs="Cambria Math"/>
        </w:rPr>
        <w:t>∈</w:t>
      </w:r>
      <w:r w:rsidRPr="00473999">
        <w:t>T</w:t>
      </w:r>
      <w:r w:rsidRPr="00473999">
        <w:rPr>
          <w:rFonts w:ascii="Cambria Math" w:hAnsi="Cambria Math" w:cs="Cambria Math"/>
        </w:rPr>
        <w:t>∣</w:t>
      </w:r>
      <w:r w:rsidRPr="00473999">
        <w:t>U</w:t>
      </w:r>
      <w:r w:rsidRPr="00473999">
        <w:rPr>
          <w:rFonts w:ascii="Cambria Math" w:hAnsi="Cambria Math" w:cs="Cambria Math"/>
        </w:rPr>
        <w:t>⊆</w:t>
      </w:r>
      <w:r w:rsidRPr="00473999">
        <w:t xml:space="preserve">A}.(3.44) </w:t>
      </w:r>
    </w:p>
    <w:p w14:paraId="623A8CCA" w14:textId="77777777" w:rsidR="00473999" w:rsidRPr="00473999" w:rsidRDefault="00473999" w:rsidP="00473999">
      <w:r w:rsidRPr="00473999">
        <w:rPr>
          <w:b/>
        </w:rPr>
        <w:t>Word-</w:t>
      </w:r>
      <w:proofErr w:type="spellStart"/>
      <w:r w:rsidRPr="00473999">
        <w:rPr>
          <w:b/>
        </w:rPr>
        <w:t>LaTeX</w:t>
      </w:r>
      <w:proofErr w:type="spellEnd"/>
      <w:r w:rsidRPr="00473999">
        <w:rPr>
          <w:b/>
        </w:rPr>
        <w:t>:</w:t>
      </w:r>
      <w:r w:rsidRPr="00473999">
        <w:t xml:space="preserve"> A^\</w:t>
      </w:r>
      <w:proofErr w:type="spellStart"/>
      <w:r w:rsidRPr="00473999">
        <w:t>circ</w:t>
      </w:r>
      <w:proofErr w:type="spellEnd"/>
      <w:r w:rsidRPr="00473999">
        <w:t>=\</w:t>
      </w:r>
      <w:proofErr w:type="spellStart"/>
      <w:r w:rsidRPr="00473999">
        <w:t>bigcup</w:t>
      </w:r>
      <w:proofErr w:type="spellEnd"/>
      <w:r w:rsidRPr="00473999">
        <w:t>\{U\in\</w:t>
      </w:r>
      <w:proofErr w:type="spellStart"/>
      <w:r w:rsidRPr="00473999">
        <w:t>mathcal</w:t>
      </w:r>
      <w:proofErr w:type="spellEnd"/>
      <w:r w:rsidRPr="00473999">
        <w:t>{T}\</w:t>
      </w:r>
      <w:proofErr w:type="spellStart"/>
      <w:r w:rsidRPr="00473999">
        <w:t>mid</w:t>
      </w:r>
      <w:proofErr w:type="spellEnd"/>
      <w:r w:rsidRPr="00473999">
        <w:t xml:space="preserve"> U\</w:t>
      </w:r>
      <w:proofErr w:type="spellStart"/>
      <w:r w:rsidRPr="00473999">
        <w:t>subseteq</w:t>
      </w:r>
      <w:proofErr w:type="spellEnd"/>
      <w:r w:rsidRPr="00473999">
        <w:t xml:space="preserve"> A\}</w:t>
      </w:r>
    </w:p>
    <w:p w14:paraId="7B3817B1" w14:textId="77777777" w:rsidR="00473999" w:rsidRPr="00473999" w:rsidRDefault="00473999" w:rsidP="00473999">
      <w:r w:rsidRPr="00473999">
        <w:t>Diese Begriffe ermöglichen eine rein strukturelle Beschreibung geometrischer Eigenschaften, ohne dass numerische Koordinaten oder metrische Größen erforderlich sind.</w:t>
      </w:r>
    </w:p>
    <w:p w14:paraId="31F1DA3C" w14:textId="77777777" w:rsidR="00473999" w:rsidRPr="00473999" w:rsidRDefault="00473999" w:rsidP="00473999">
      <w:r w:rsidRPr="00473999">
        <w:t>Für die Theorie dynamischer Systeme besitzt insbesondere die Invarianz topologischer Strukturen große Bedeutung. Eine Menge AAA heißt invariant, wenn</w:t>
      </w:r>
    </w:p>
    <w:p w14:paraId="264E103B" w14:textId="77777777" w:rsidR="00473999" w:rsidRPr="00473999" w:rsidRDefault="00473999" w:rsidP="00473999">
      <w:r w:rsidRPr="00473999">
        <w:t>F(A)=</w:t>
      </w:r>
      <w:proofErr w:type="gramStart"/>
      <w:r w:rsidRPr="00473999">
        <w:t>A.(</w:t>
      </w:r>
      <w:proofErr w:type="gramEnd"/>
      <w:r w:rsidRPr="00473999">
        <w:t xml:space="preserve">3.45)F(A)=A. \tag{3.45}F(A)=A.(3.45) </w:t>
      </w:r>
    </w:p>
    <w:p w14:paraId="1BD17882" w14:textId="77777777" w:rsidR="00473999" w:rsidRPr="00473999" w:rsidRDefault="00473999" w:rsidP="00473999">
      <w:r w:rsidRPr="00473999">
        <w:rPr>
          <w:b/>
        </w:rPr>
        <w:t>Word-</w:t>
      </w:r>
      <w:proofErr w:type="spellStart"/>
      <w:r w:rsidRPr="00473999">
        <w:rPr>
          <w:b/>
        </w:rPr>
        <w:t>LaTeX</w:t>
      </w:r>
      <w:proofErr w:type="spellEnd"/>
      <w:r w:rsidRPr="00473999">
        <w:rPr>
          <w:b/>
        </w:rPr>
        <w:t>:</w:t>
      </w:r>
      <w:r w:rsidRPr="00473999">
        <w:t xml:space="preserve"> F(A)=A</w:t>
      </w:r>
    </w:p>
    <w:p w14:paraId="4E08DB3B" w14:textId="77777777" w:rsidR="00473999" w:rsidRPr="00473999" w:rsidRDefault="00473999" w:rsidP="00473999">
      <w:r w:rsidRPr="00473999">
        <w:t>Invariante Mengen bilden die mathematische Grundlage von Attraktoren, Mannigfaltigkeiten und langfristig stabilen Organisationsstrukturen.</w:t>
      </w:r>
    </w:p>
    <w:p w14:paraId="44CF55A1" w14:textId="77777777" w:rsidR="00473999" w:rsidRPr="00473999" w:rsidRDefault="00473999" w:rsidP="00473999">
      <w:r w:rsidRPr="00473999">
        <w:t xml:space="preserve">Aus Sicht des FRZK ergibt sich daraus ein wesentlicher Erkenntnisschritt. Funktionale Organisation hängt nicht zwangsläufig von numerischen Abständen ab. Bereits die Struktur von Nachbarschaften kann bestimmen, welche Transformationen möglich sind und welche </w:t>
      </w:r>
      <w:r w:rsidRPr="00473999">
        <w:lastRenderedPageBreak/>
        <w:t>Organisationsformen entstehen. Topologische Eigenschaften besitzen daher eine höhere Allgemeinheit als metrische Eigenschaften.</w:t>
      </w:r>
    </w:p>
    <w:p w14:paraId="6114CA3E" w14:textId="77777777" w:rsidR="00473999" w:rsidRPr="00473999" w:rsidRDefault="00473999" w:rsidP="00473999">
      <w:r w:rsidRPr="00473999">
        <w:t>Gleichzeitig bleibt jedoch auch die klassische Topologie an eine grundlegende Voraussetzung gebunden. Die Menge XXX sowie ihre Topologie T\</w:t>
      </w:r>
      <w:proofErr w:type="spellStart"/>
      <w:r w:rsidRPr="00473999">
        <w:t>mathcal</w:t>
      </w:r>
      <w:proofErr w:type="spellEnd"/>
      <w:r w:rsidRPr="00473999">
        <w:t>{T}T werden vor Beginn jeder Analyse vollständig festgelegt. Die Theorie untersucht anschließend ihre Eigenschaften mit großer mathematischer Präzision, erklärt jedoch nicht, wie diese topologische Struktur selbst entsteht.</w:t>
      </w:r>
    </w:p>
    <w:p w14:paraId="759F94AC" w14:textId="77777777" w:rsidR="00473999" w:rsidRPr="00473999" w:rsidRDefault="00473999" w:rsidP="00473999">
      <w:r w:rsidRPr="00473999">
        <w:t>Für das Funktionale Raum-Zeit-Kohärenzsystem ergibt sich daraus erneut dieselbe methodische Konsequenz wie in den vorhergehenden Abschnitten. Topologische Räume werden nicht als primitive Ausgangsgrößen übernommen. Vielmehr sollen sie später als emergente Organisationsformen funktionaler Relationen rekonstruiert werden. Erst wenn funktionale Unterschiede stabile Nachbarschaftsbeziehungen erzeugen, entsteht daraus eine Topologie des funktionalen Zustandsraumes.</w:t>
      </w:r>
    </w:p>
    <w:p w14:paraId="061776C2" w14:textId="77777777" w:rsidR="00473999" w:rsidRPr="00473999" w:rsidRDefault="00473999" w:rsidP="00473999">
      <w:r w:rsidRPr="00473999">
        <w:t>Damit ist die klassische mathematische Vorbereitung nahezu abgeschlossen. Die Abschnitte 3.2.1 bis 3.2.9 haben diejenigen mathematischen Werkzeuge eingeführt, auf denen die weitere Entwicklung aufbauen kann. Im folgenden Abschnitt erfolgt schließlich die Zusammenführung dieser Konzepte zu einem konsistenten mathematischen Ausgangspunkt für die axiomatische Herleitung des Funktionalen Raum-Zeit-Kohärenzsystems.</w:t>
      </w:r>
    </w:p>
    <w:p w14:paraId="0900CCAE" w14:textId="77777777" w:rsidR="00101AA8" w:rsidRPr="00101AA8" w:rsidRDefault="00101AA8" w:rsidP="00101AA8">
      <w:pPr>
        <w:rPr>
          <w:b/>
        </w:rPr>
      </w:pPr>
      <w:r w:rsidRPr="00101AA8">
        <w:rPr>
          <w:b/>
        </w:rPr>
        <w:t>3.2.10 Graphen- und Netzwerktheorie als mathematische Beschreibung komplexer Beziehungsstrukturen</w:t>
      </w:r>
    </w:p>
    <w:p w14:paraId="7EB8EB60" w14:textId="77777777" w:rsidR="00101AA8" w:rsidRPr="00101AA8" w:rsidRDefault="00101AA8" w:rsidP="00101AA8">
      <w:r w:rsidRPr="00101AA8">
        <w:t>Mit der Informationstheorie wurde im vorhergehenden Abschnitt gezeigt, wie Unsicherheit, Informationsgehalt und statistische Abhängigkeit mathematisch quantifiziert werden können. Für die weitere Entwicklung des Funktionalen Raum-Zeit-Kohärenzsystems genügt diese Perspektive jedoch noch nicht. Information kann nur dort zirkulieren, wirken oder stabilisiert werden, wo strukturierte Beziehungen zwischen unterscheidbaren Einheiten bestehen. Damit rückt erneut die Frage in den Mittelpunkt, wie komplexe Beziehungsgefüge mathematisch beschrieben werden können. Genau diese Aufgabe übernehmen Graphen- und Netzwerktheorie.</w:t>
      </w:r>
    </w:p>
    <w:p w14:paraId="172ABC9C" w14:textId="77777777" w:rsidR="00101AA8" w:rsidRPr="00101AA8" w:rsidRDefault="00101AA8" w:rsidP="00101AA8">
      <w:r w:rsidRPr="00101AA8">
        <w:t>Ein Graph abstrahiert vollständig von der konkreten Natur seiner Bestandteile. Personen, Messpunkte, Zustände, Begriffe, technische Komponenten oder funktionale Konfigurationen können gleichermaßen als Knoten dargestellt werden. Beziehungen zwischen ihnen erscheinen als Kanten. Dadurch entsteht ein außerordentlich allgemeiner Formalismus zur Beschreibung relationaler Organisation.</w:t>
      </w:r>
    </w:p>
    <w:p w14:paraId="5D927487" w14:textId="77777777" w:rsidR="00101AA8" w:rsidRPr="00101AA8" w:rsidRDefault="00101AA8" w:rsidP="00101AA8">
      <w:r w:rsidRPr="00101AA8">
        <w:t xml:space="preserve">Reinhard Diestel entwickelt die mathematischen Grundlagen der Graphentheorie systematisch und zeigt, wie aus Knoten- und Kantenmengen Wege, Zusammenhangskomponenten, Bäume und weitere Strukturen hervorgehen (Diestel, Reinhard: </w:t>
      </w:r>
      <w:r w:rsidRPr="00101AA8">
        <w:rPr>
          <w:i/>
          <w:iCs/>
        </w:rPr>
        <w:t>Graph Theory</w:t>
      </w:r>
      <w:r w:rsidRPr="00101AA8">
        <w:t xml:space="preserve">. </w:t>
      </w:r>
      <w:proofErr w:type="spellStart"/>
      <w:r w:rsidRPr="00101AA8">
        <w:t>Fifth</w:t>
      </w:r>
      <w:proofErr w:type="spellEnd"/>
      <w:r w:rsidRPr="00101AA8">
        <w:t xml:space="preserve"> Edition. Berlin: Springer, </w:t>
      </w:r>
      <w:proofErr w:type="gramStart"/>
      <w:r w:rsidRPr="00101AA8">
        <w:t>2017.)[</w:t>
      </w:r>
      <w:proofErr w:type="gramEnd"/>
      <w:r w:rsidRPr="00101AA8">
        <w:t xml:space="preserve">47] Mark Newman erweitert diese Perspektive um die quantitative Analyse komplexer Netzwerke, ihrer Gradverteilungen, Clusterstrukturen und globalen Organisationsformen (Newman, Mark: </w:t>
      </w:r>
      <w:r w:rsidRPr="00101AA8">
        <w:rPr>
          <w:i/>
          <w:iCs/>
        </w:rPr>
        <w:t>Networks</w:t>
      </w:r>
      <w:r w:rsidRPr="00101AA8">
        <w:t xml:space="preserve">. Second Edition. Oxford: Oxford University Press, </w:t>
      </w:r>
      <w:proofErr w:type="gramStart"/>
      <w:r w:rsidRPr="00101AA8">
        <w:t>2018.)[</w:t>
      </w:r>
      <w:proofErr w:type="gramEnd"/>
      <w:r w:rsidRPr="00101AA8">
        <w:t xml:space="preserve">48] Ergänzend knüpfe ich an </w:t>
      </w:r>
      <w:proofErr w:type="spellStart"/>
      <w:r w:rsidRPr="00101AA8">
        <w:t>Barabásis</w:t>
      </w:r>
      <w:proofErr w:type="spellEnd"/>
      <w:r w:rsidRPr="00101AA8">
        <w:t xml:space="preserve"> Darstellung wachsender und skalenfreier Netzwerke an [15].</w:t>
      </w:r>
    </w:p>
    <w:p w14:paraId="568D404D" w14:textId="77777777" w:rsidR="00101AA8" w:rsidRPr="00101AA8" w:rsidRDefault="00101AA8" w:rsidP="00101AA8">
      <w:r w:rsidRPr="00101AA8">
        <w:t>Formal wird ein Graph GGG als Paar aus einer Knotenmenge VVV und einer Kantenmenge EEE definiert:</w:t>
      </w:r>
    </w:p>
    <w:p w14:paraId="03E89AF9" w14:textId="77777777" w:rsidR="00101AA8" w:rsidRPr="00101AA8" w:rsidRDefault="00101AA8" w:rsidP="00101AA8">
      <w:r w:rsidRPr="00101AA8">
        <w:t>G=(</w:t>
      </w:r>
      <w:proofErr w:type="gramStart"/>
      <w:r w:rsidRPr="00101AA8">
        <w:t>V,E</w:t>
      </w:r>
      <w:proofErr w:type="gramEnd"/>
      <w:r w:rsidRPr="00101AA8">
        <w:t>).(3.46)G=(V,E). \</w:t>
      </w:r>
      <w:proofErr w:type="gramStart"/>
      <w:r w:rsidRPr="00101AA8">
        <w:t>tag{</w:t>
      </w:r>
      <w:proofErr w:type="gramEnd"/>
      <w:r w:rsidRPr="00101AA8">
        <w:t xml:space="preserve">3.46}G=(V,E).(3.46) </w:t>
      </w:r>
    </w:p>
    <w:p w14:paraId="0D8E0380" w14:textId="77777777" w:rsidR="00101AA8" w:rsidRPr="00101AA8" w:rsidRDefault="00101AA8" w:rsidP="00101AA8">
      <w:r w:rsidRPr="00101AA8">
        <w:rPr>
          <w:b/>
        </w:rPr>
        <w:lastRenderedPageBreak/>
        <w:t>Word-</w:t>
      </w:r>
      <w:proofErr w:type="spellStart"/>
      <w:r w:rsidRPr="00101AA8">
        <w:rPr>
          <w:b/>
        </w:rPr>
        <w:t>LaTeX</w:t>
      </w:r>
      <w:proofErr w:type="spellEnd"/>
      <w:r w:rsidRPr="00101AA8">
        <w:rPr>
          <w:b/>
        </w:rPr>
        <w:t>:</w:t>
      </w:r>
      <w:r w:rsidRPr="00101AA8">
        <w:t xml:space="preserve"> G=(</w:t>
      </w:r>
      <w:proofErr w:type="gramStart"/>
      <w:r w:rsidRPr="00101AA8">
        <w:t>V,E</w:t>
      </w:r>
      <w:proofErr w:type="gramEnd"/>
      <w:r w:rsidRPr="00101AA8">
        <w:t>)</w:t>
      </w:r>
    </w:p>
    <w:p w14:paraId="1C28EC17" w14:textId="77777777" w:rsidR="00101AA8" w:rsidRPr="00101AA8" w:rsidRDefault="00101AA8" w:rsidP="00101AA8">
      <w:r w:rsidRPr="00101AA8">
        <w:t>Die Knotenmenge enthält die unterscheidbaren Einheiten des Systems. Die Kantenmenge bestimmt, welche Paare dieser Einheiten miteinander verbunden sind. Bereits diese Definition macht deutlich, dass die Struktur eines Graphen nicht allein durch seine Knoten entsteht. Entscheidend ist die konkrete Anordnung der Kanten.</w:t>
      </w:r>
    </w:p>
    <w:p w14:paraId="68F5F6BC" w14:textId="77777777" w:rsidR="00101AA8" w:rsidRPr="00101AA8" w:rsidRDefault="00101AA8" w:rsidP="00101AA8">
      <w:r w:rsidRPr="00101AA8">
        <w:t xml:space="preserve">Für endliche ungewichtete Graphen lässt sich die gesamte Kantenstruktur durch eine </w:t>
      </w:r>
      <w:proofErr w:type="spellStart"/>
      <w:r w:rsidRPr="00101AA8">
        <w:t>Adjazenzmatrix</w:t>
      </w:r>
      <w:proofErr w:type="spellEnd"/>
      <w:r w:rsidRPr="00101AA8">
        <w:t xml:space="preserve"> darstellen:</w:t>
      </w:r>
    </w:p>
    <w:p w14:paraId="3F0775F8" w14:textId="77777777" w:rsidR="00101AA8" w:rsidRPr="00101AA8" w:rsidRDefault="00101AA8" w:rsidP="00101AA8">
      <w:proofErr w:type="spellStart"/>
      <w:r w:rsidRPr="00101AA8">
        <w:t>Aij</w:t>
      </w:r>
      <w:proofErr w:type="spellEnd"/>
      <w:r w:rsidRPr="00101AA8">
        <w:t>={</w:t>
      </w:r>
      <w:proofErr w:type="gramStart"/>
      <w:r w:rsidRPr="00101AA8">
        <w:t>1,(</w:t>
      </w:r>
      <w:proofErr w:type="spellStart"/>
      <w:proofErr w:type="gramEnd"/>
      <w:r w:rsidRPr="00101AA8">
        <w:t>vi,vj</w:t>
      </w:r>
      <w:proofErr w:type="spellEnd"/>
      <w:r w:rsidRPr="00101AA8">
        <w:t>)</w:t>
      </w:r>
      <w:r w:rsidRPr="00101AA8">
        <w:rPr>
          <w:rFonts w:ascii="Cambria Math" w:hAnsi="Cambria Math" w:cs="Cambria Math"/>
        </w:rPr>
        <w:t>∈</w:t>
      </w:r>
      <w:r w:rsidRPr="00101AA8">
        <w:t>E,0,(</w:t>
      </w:r>
      <w:proofErr w:type="spellStart"/>
      <w:r w:rsidRPr="00101AA8">
        <w:t>vi,vj</w:t>
      </w:r>
      <w:proofErr w:type="spellEnd"/>
      <w:r w:rsidRPr="00101AA8">
        <w:t>)</w:t>
      </w:r>
      <w:r w:rsidRPr="00101AA8">
        <w:rPr>
          <w:rFonts w:ascii="Cambria Math" w:hAnsi="Cambria Math" w:cs="Cambria Math"/>
        </w:rPr>
        <w:t>∉</w:t>
      </w:r>
      <w:r w:rsidRPr="00101AA8">
        <w:t>E.(3.47)A_{</w:t>
      </w:r>
      <w:proofErr w:type="spellStart"/>
      <w:r w:rsidRPr="00101AA8">
        <w:t>ij</w:t>
      </w:r>
      <w:proofErr w:type="spellEnd"/>
      <w:r w:rsidRPr="00101AA8">
        <w:t>}= \</w:t>
      </w:r>
      <w:proofErr w:type="spellStart"/>
      <w:r w:rsidRPr="00101AA8">
        <w:t>begin</w:t>
      </w:r>
      <w:proofErr w:type="spellEnd"/>
      <w:r w:rsidRPr="00101AA8">
        <w:t>{</w:t>
      </w:r>
      <w:proofErr w:type="spellStart"/>
      <w:r w:rsidRPr="00101AA8">
        <w:t>cases</w:t>
      </w:r>
      <w:proofErr w:type="spellEnd"/>
      <w:r w:rsidRPr="00101AA8">
        <w:t>} 1,&amp;(</w:t>
      </w:r>
      <w:proofErr w:type="spellStart"/>
      <w:r w:rsidRPr="00101AA8">
        <w:t>v_i,v_j</w:t>
      </w:r>
      <w:proofErr w:type="spellEnd"/>
      <w:r w:rsidRPr="00101AA8">
        <w:t>)\in E,\\ 0,&amp;(</w:t>
      </w:r>
      <w:proofErr w:type="spellStart"/>
      <w:r w:rsidRPr="00101AA8">
        <w:t>v_i,v_j</w:t>
      </w:r>
      <w:proofErr w:type="spellEnd"/>
      <w:r w:rsidRPr="00101AA8">
        <w:t>)\</w:t>
      </w:r>
      <w:proofErr w:type="spellStart"/>
      <w:r w:rsidRPr="00101AA8">
        <w:t>notin</w:t>
      </w:r>
      <w:proofErr w:type="spellEnd"/>
      <w:r w:rsidRPr="00101AA8">
        <w:t xml:space="preserve"> E. \end{</w:t>
      </w:r>
      <w:proofErr w:type="spellStart"/>
      <w:r w:rsidRPr="00101AA8">
        <w:t>cases</w:t>
      </w:r>
      <w:proofErr w:type="spellEnd"/>
      <w:r w:rsidRPr="00101AA8">
        <w:t>} \tag{3.47}</w:t>
      </w:r>
      <w:proofErr w:type="spellStart"/>
      <w:r w:rsidRPr="00101AA8">
        <w:t>Aij</w:t>
      </w:r>
      <w:proofErr w:type="spellEnd"/>
      <w:r w:rsidRPr="00101AA8">
        <w:t>​={1,0,​(vi​,</w:t>
      </w:r>
      <w:proofErr w:type="spellStart"/>
      <w:r w:rsidRPr="00101AA8">
        <w:t>vj</w:t>
      </w:r>
      <w:proofErr w:type="spellEnd"/>
      <w:r w:rsidRPr="00101AA8">
        <w:t>​)</w:t>
      </w:r>
      <w:r w:rsidRPr="00101AA8">
        <w:rPr>
          <w:rFonts w:ascii="Cambria Math" w:hAnsi="Cambria Math" w:cs="Cambria Math"/>
        </w:rPr>
        <w:t>∈</w:t>
      </w:r>
      <w:r w:rsidRPr="00101AA8">
        <w:t>E,(vi​,</w:t>
      </w:r>
      <w:proofErr w:type="spellStart"/>
      <w:r w:rsidRPr="00101AA8">
        <w:t>vj</w:t>
      </w:r>
      <w:proofErr w:type="spellEnd"/>
      <w:r w:rsidRPr="00101AA8">
        <w:t>​)</w:t>
      </w:r>
      <w:r w:rsidRPr="00101AA8">
        <w:rPr>
          <w:rFonts w:ascii="Cambria Math" w:hAnsi="Cambria Math" w:cs="Cambria Math"/>
        </w:rPr>
        <w:t>∈</w:t>
      </w:r>
      <w:r w:rsidRPr="00101AA8">
        <w:t xml:space="preserve">/E.​(3.47) </w:t>
      </w:r>
    </w:p>
    <w:p w14:paraId="1C45859C" w14:textId="77777777" w:rsidR="00101AA8" w:rsidRPr="00101AA8" w:rsidRDefault="00101AA8" w:rsidP="00101AA8">
      <w:r w:rsidRPr="00101AA8">
        <w:rPr>
          <w:b/>
        </w:rPr>
        <w:t>Word-</w:t>
      </w:r>
      <w:proofErr w:type="spellStart"/>
      <w:r w:rsidRPr="00101AA8">
        <w:rPr>
          <w:b/>
        </w:rPr>
        <w:t>LaTeX</w:t>
      </w:r>
      <w:proofErr w:type="spellEnd"/>
      <w:r w:rsidRPr="00101AA8">
        <w:rPr>
          <w:b/>
        </w:rPr>
        <w:t>:</w:t>
      </w:r>
      <w:r w:rsidRPr="00101AA8">
        <w:t xml:space="preserve"> A_{</w:t>
      </w:r>
      <w:proofErr w:type="spellStart"/>
      <w:r w:rsidRPr="00101AA8">
        <w:t>ij</w:t>
      </w:r>
      <w:proofErr w:type="spellEnd"/>
      <w:r w:rsidRPr="00101AA8">
        <w:t>}=\</w:t>
      </w:r>
      <w:proofErr w:type="spellStart"/>
      <w:r w:rsidRPr="00101AA8">
        <w:t>begin</w:t>
      </w:r>
      <w:proofErr w:type="spellEnd"/>
      <w:r w:rsidRPr="00101AA8">
        <w:t>{</w:t>
      </w:r>
      <w:proofErr w:type="spellStart"/>
      <w:r w:rsidRPr="00101AA8">
        <w:t>cases</w:t>
      </w:r>
      <w:proofErr w:type="spellEnd"/>
      <w:r w:rsidRPr="00101AA8">
        <w:t>}</w:t>
      </w:r>
      <w:proofErr w:type="gramStart"/>
      <w:r w:rsidRPr="00101AA8">
        <w:t>1,&amp;</w:t>
      </w:r>
      <w:proofErr w:type="gramEnd"/>
      <w:r w:rsidRPr="00101AA8">
        <w:t>(</w:t>
      </w:r>
      <w:proofErr w:type="spellStart"/>
      <w:r w:rsidRPr="00101AA8">
        <w:t>v_i,v_j</w:t>
      </w:r>
      <w:proofErr w:type="spellEnd"/>
      <w:r w:rsidRPr="00101AA8">
        <w:t>)\in E,\\0,&amp;(</w:t>
      </w:r>
      <w:proofErr w:type="spellStart"/>
      <w:r w:rsidRPr="00101AA8">
        <w:t>v_i,v_j</w:t>
      </w:r>
      <w:proofErr w:type="spellEnd"/>
      <w:r w:rsidRPr="00101AA8">
        <w:t>)\</w:t>
      </w:r>
      <w:proofErr w:type="spellStart"/>
      <w:r w:rsidRPr="00101AA8">
        <w:t>notin</w:t>
      </w:r>
      <w:proofErr w:type="spellEnd"/>
      <w:r w:rsidRPr="00101AA8">
        <w:t xml:space="preserve"> E.\end{</w:t>
      </w:r>
      <w:proofErr w:type="spellStart"/>
      <w:r w:rsidRPr="00101AA8">
        <w:t>cases</w:t>
      </w:r>
      <w:proofErr w:type="spellEnd"/>
      <w:r w:rsidRPr="00101AA8">
        <w:t>}</w:t>
      </w:r>
    </w:p>
    <w:p w14:paraId="32237555" w14:textId="77777777" w:rsidR="00101AA8" w:rsidRPr="00101AA8" w:rsidRDefault="00101AA8" w:rsidP="00101AA8">
      <w:r w:rsidRPr="00101AA8">
        <w:t xml:space="preserve">Die </w:t>
      </w:r>
      <w:proofErr w:type="spellStart"/>
      <w:r w:rsidRPr="00101AA8">
        <w:t>Adjazenzmatrix</w:t>
      </w:r>
      <w:proofErr w:type="spellEnd"/>
      <w:r w:rsidRPr="00101AA8">
        <w:t xml:space="preserve"> übersetzt eine relationale Struktur in eine algebraisch bearbeitbare Form. Dadurch lassen sich Netzwerke mit Methoden der linearen Algebra, Spektraltheorie und numerischen Mathematik untersuchen. Für das FRZK ist diese Verbindung besonders bedeutsam, weil relationale Organisation dadurch unmittelbar in Operator- und Zustandsraumdarstellungen überführt werden kann.</w:t>
      </w:r>
    </w:p>
    <w:p w14:paraId="1559188C" w14:textId="77777777" w:rsidR="00101AA8" w:rsidRPr="00101AA8" w:rsidRDefault="00101AA8" w:rsidP="00101AA8">
      <w:r w:rsidRPr="00101AA8">
        <w:t xml:space="preserve">Eine erste lokale Eigenschaft eines Knotens ist sein Grad. Für einen ungerichteten Graphen ergibt er sich aus der Summe der zugehörigen </w:t>
      </w:r>
      <w:proofErr w:type="spellStart"/>
      <w:r w:rsidRPr="00101AA8">
        <w:t>Adjazenzeinträge</w:t>
      </w:r>
      <w:proofErr w:type="spellEnd"/>
      <w:r w:rsidRPr="00101AA8">
        <w:t>:</w:t>
      </w:r>
    </w:p>
    <w:p w14:paraId="160F5E19" w14:textId="77777777" w:rsidR="00101AA8" w:rsidRPr="00101AA8" w:rsidRDefault="00101AA8" w:rsidP="00101AA8">
      <w:proofErr w:type="spellStart"/>
      <w:r w:rsidRPr="00101AA8">
        <w:t>ki</w:t>
      </w:r>
      <w:proofErr w:type="spellEnd"/>
      <w:r w:rsidRPr="00101AA8">
        <w:t>=∑j=1</w:t>
      </w:r>
      <w:proofErr w:type="gramStart"/>
      <w:r w:rsidRPr="00101AA8">
        <w:t>nAij.(</w:t>
      </w:r>
      <w:proofErr w:type="gramEnd"/>
      <w:r w:rsidRPr="00101AA8">
        <w:t>3.48)</w:t>
      </w:r>
      <w:proofErr w:type="spellStart"/>
      <w:r w:rsidRPr="00101AA8">
        <w:t>k_i</w:t>
      </w:r>
      <w:proofErr w:type="spellEnd"/>
      <w:r w:rsidRPr="00101AA8">
        <w:t>=\</w:t>
      </w:r>
      <w:proofErr w:type="spellStart"/>
      <w:r w:rsidRPr="00101AA8">
        <w:t>sum</w:t>
      </w:r>
      <w:proofErr w:type="spellEnd"/>
      <w:r w:rsidRPr="00101AA8">
        <w:t>_{j=1}^{n}A_{</w:t>
      </w:r>
      <w:proofErr w:type="spellStart"/>
      <w:r w:rsidRPr="00101AA8">
        <w:t>ij</w:t>
      </w:r>
      <w:proofErr w:type="spellEnd"/>
      <w:r w:rsidRPr="00101AA8">
        <w:t>}. \</w:t>
      </w:r>
      <w:proofErr w:type="gramStart"/>
      <w:r w:rsidRPr="00101AA8">
        <w:t>tag{</w:t>
      </w:r>
      <w:proofErr w:type="gramEnd"/>
      <w:r w:rsidRPr="00101AA8">
        <w:t>3.48}</w:t>
      </w:r>
      <w:proofErr w:type="spellStart"/>
      <w:r w:rsidRPr="00101AA8">
        <w:t>ki</w:t>
      </w:r>
      <w:proofErr w:type="spellEnd"/>
      <w:r w:rsidRPr="00101AA8">
        <w:t>​=j=1∑n​</w:t>
      </w:r>
      <w:proofErr w:type="spellStart"/>
      <w:r w:rsidRPr="00101AA8">
        <w:t>Aij</w:t>
      </w:r>
      <w:proofErr w:type="spellEnd"/>
      <w:r w:rsidRPr="00101AA8">
        <w:t xml:space="preserve">​.(3.48) </w:t>
      </w:r>
    </w:p>
    <w:p w14:paraId="66999123" w14:textId="77777777" w:rsidR="00101AA8" w:rsidRPr="00101AA8" w:rsidRDefault="00101AA8" w:rsidP="00101AA8">
      <w:r w:rsidRPr="00101AA8">
        <w:rPr>
          <w:b/>
        </w:rPr>
        <w:t>Word-</w:t>
      </w:r>
      <w:proofErr w:type="spellStart"/>
      <w:r w:rsidRPr="00101AA8">
        <w:rPr>
          <w:b/>
        </w:rPr>
        <w:t>LaTeX</w:t>
      </w:r>
      <w:proofErr w:type="spellEnd"/>
      <w:r w:rsidRPr="00101AA8">
        <w:rPr>
          <w:b/>
        </w:rPr>
        <w:t>:</w:t>
      </w:r>
      <w:r w:rsidRPr="00101AA8">
        <w:t xml:space="preserve"> </w:t>
      </w:r>
      <w:proofErr w:type="spellStart"/>
      <w:r w:rsidRPr="00101AA8">
        <w:t>k_i</w:t>
      </w:r>
      <w:proofErr w:type="spellEnd"/>
      <w:r w:rsidRPr="00101AA8">
        <w:t>=\</w:t>
      </w:r>
      <w:proofErr w:type="spellStart"/>
      <w:r w:rsidRPr="00101AA8">
        <w:t>sum</w:t>
      </w:r>
      <w:proofErr w:type="spellEnd"/>
      <w:r w:rsidRPr="00101AA8">
        <w:t>_{j=</w:t>
      </w:r>
      <w:proofErr w:type="gramStart"/>
      <w:r w:rsidRPr="00101AA8">
        <w:t>1}^</w:t>
      </w:r>
      <w:proofErr w:type="gramEnd"/>
      <w:r w:rsidRPr="00101AA8">
        <w:t>{n}A_{</w:t>
      </w:r>
      <w:proofErr w:type="spellStart"/>
      <w:r w:rsidRPr="00101AA8">
        <w:t>ij</w:t>
      </w:r>
      <w:proofErr w:type="spellEnd"/>
      <w:r w:rsidRPr="00101AA8">
        <w:t>}</w:t>
      </w:r>
    </w:p>
    <w:p w14:paraId="2C61E46D" w14:textId="77777777" w:rsidR="00101AA8" w:rsidRPr="00101AA8" w:rsidRDefault="00101AA8" w:rsidP="00101AA8">
      <w:r w:rsidRPr="00101AA8">
        <w:t>Der Knotengrad beschreibt, wie viele unmittelbare Beziehungen ein Knoten besitzt. Er sagt jedoch noch nichts darüber aus, welche strukturelle Bedeutung diese Beziehungen im Gesamtnetzwerk haben. Zwei Knoten können denselben Grad besitzen und dennoch sehr unterschiedliche Rollen innerhalb des Systems einnehmen.</w:t>
      </w:r>
    </w:p>
    <w:p w14:paraId="4284F4FA" w14:textId="77777777" w:rsidR="00101AA8" w:rsidRPr="00101AA8" w:rsidRDefault="00101AA8" w:rsidP="00101AA8">
      <w:r w:rsidRPr="00101AA8">
        <w:t>Eine zweite grundlegende Struktur ist der Pfad. Ein Pfad verbindet eine Folge von Knoten so, dass jeweils aufeinanderfolgende Knoten durch eine Kante verbunden sind:</w:t>
      </w:r>
    </w:p>
    <w:p w14:paraId="01B6EA53" w14:textId="77777777" w:rsidR="00101AA8" w:rsidRPr="00101AA8" w:rsidRDefault="00101AA8" w:rsidP="00101AA8">
      <w:r w:rsidRPr="00101AA8">
        <w:t>P=(v</w:t>
      </w:r>
      <w:proofErr w:type="gramStart"/>
      <w:r w:rsidRPr="00101AA8">
        <w:t>0,v</w:t>
      </w:r>
      <w:proofErr w:type="gramEnd"/>
      <w:r w:rsidRPr="00101AA8">
        <w:t>1,…,vm),(vr−1,vr)</w:t>
      </w:r>
      <w:r w:rsidRPr="00101AA8">
        <w:rPr>
          <w:rFonts w:ascii="Cambria Math" w:hAnsi="Cambria Math" w:cs="Cambria Math"/>
        </w:rPr>
        <w:t>∈</w:t>
      </w:r>
      <w:r w:rsidRPr="00101AA8">
        <w:t>E  fu¨r  r=1,…,m.(3.49)P=(v_0,v_1,\ldots,v_m), \</w:t>
      </w:r>
      <w:proofErr w:type="spellStart"/>
      <w:r w:rsidRPr="00101AA8">
        <w:t>qquad</w:t>
      </w:r>
      <w:proofErr w:type="spellEnd"/>
      <w:r w:rsidRPr="00101AA8">
        <w:t xml:space="preserve"> (v_{r-1},</w:t>
      </w:r>
      <w:proofErr w:type="spellStart"/>
      <w:r w:rsidRPr="00101AA8">
        <w:t>v_r</w:t>
      </w:r>
      <w:proofErr w:type="spellEnd"/>
      <w:r w:rsidRPr="00101AA8">
        <w:t>)\in E \;\</w:t>
      </w:r>
      <w:proofErr w:type="spellStart"/>
      <w:r w:rsidRPr="00101AA8">
        <w:t>text</w:t>
      </w:r>
      <w:proofErr w:type="spellEnd"/>
      <w:r w:rsidRPr="00101AA8">
        <w:t>{für}\; r=1,\</w:t>
      </w:r>
      <w:proofErr w:type="spellStart"/>
      <w:r w:rsidRPr="00101AA8">
        <w:t>ldots,m</w:t>
      </w:r>
      <w:proofErr w:type="spellEnd"/>
      <w:r w:rsidRPr="00101AA8">
        <w:t>. \tag{3.49}P=(v0​,v1​,…,</w:t>
      </w:r>
      <w:proofErr w:type="spellStart"/>
      <w:r w:rsidRPr="00101AA8">
        <w:t>vm</w:t>
      </w:r>
      <w:proofErr w:type="spellEnd"/>
      <w:r w:rsidRPr="00101AA8">
        <w:t>​),(vr−1​,</w:t>
      </w:r>
      <w:proofErr w:type="spellStart"/>
      <w:r w:rsidRPr="00101AA8">
        <w:t>vr</w:t>
      </w:r>
      <w:proofErr w:type="spellEnd"/>
      <w:r w:rsidRPr="00101AA8">
        <w:t>​)</w:t>
      </w:r>
      <w:r w:rsidRPr="00101AA8">
        <w:rPr>
          <w:rFonts w:ascii="Cambria Math" w:hAnsi="Cambria Math" w:cs="Cambria Math"/>
        </w:rPr>
        <w:t>∈</w:t>
      </w:r>
      <w:proofErr w:type="spellStart"/>
      <w:r w:rsidRPr="00101AA8">
        <w:t>Efu¨rr</w:t>
      </w:r>
      <w:proofErr w:type="spellEnd"/>
      <w:r w:rsidRPr="00101AA8">
        <w:t xml:space="preserve">=1,…,m.(3.49) </w:t>
      </w:r>
    </w:p>
    <w:p w14:paraId="61481AE9" w14:textId="77777777" w:rsidR="00101AA8" w:rsidRPr="00101AA8" w:rsidRDefault="00101AA8" w:rsidP="00101AA8">
      <w:r w:rsidRPr="00101AA8">
        <w:rPr>
          <w:b/>
        </w:rPr>
        <w:t>Word-</w:t>
      </w:r>
      <w:proofErr w:type="spellStart"/>
      <w:r w:rsidRPr="00101AA8">
        <w:rPr>
          <w:b/>
        </w:rPr>
        <w:t>LaTeX</w:t>
      </w:r>
      <w:proofErr w:type="spellEnd"/>
      <w:r w:rsidRPr="00101AA8">
        <w:rPr>
          <w:b/>
        </w:rPr>
        <w:t>:</w:t>
      </w:r>
      <w:r w:rsidRPr="00101AA8">
        <w:t xml:space="preserve"> P=(v_</w:t>
      </w:r>
      <w:proofErr w:type="gramStart"/>
      <w:r w:rsidRPr="00101AA8">
        <w:t>0,v</w:t>
      </w:r>
      <w:proofErr w:type="gramEnd"/>
      <w:r w:rsidRPr="00101AA8">
        <w:t>_1,\</w:t>
      </w:r>
      <w:proofErr w:type="spellStart"/>
      <w:r w:rsidRPr="00101AA8">
        <w:t>ldots,v_m</w:t>
      </w:r>
      <w:proofErr w:type="spellEnd"/>
      <w:r w:rsidRPr="00101AA8">
        <w:t>),\</w:t>
      </w:r>
      <w:proofErr w:type="spellStart"/>
      <w:r w:rsidRPr="00101AA8">
        <w:t>qquad</w:t>
      </w:r>
      <w:proofErr w:type="spellEnd"/>
      <w:r w:rsidRPr="00101AA8">
        <w:t xml:space="preserve"> (v_{r-1},</w:t>
      </w:r>
      <w:proofErr w:type="spellStart"/>
      <w:r w:rsidRPr="00101AA8">
        <w:t>v_r</w:t>
      </w:r>
      <w:proofErr w:type="spellEnd"/>
      <w:r w:rsidRPr="00101AA8">
        <w:t>)\in E\;\</w:t>
      </w:r>
      <w:proofErr w:type="spellStart"/>
      <w:r w:rsidRPr="00101AA8">
        <w:t>text</w:t>
      </w:r>
      <w:proofErr w:type="spellEnd"/>
      <w:r w:rsidRPr="00101AA8">
        <w:t>{für}\;r=1,\</w:t>
      </w:r>
      <w:proofErr w:type="spellStart"/>
      <w:r w:rsidRPr="00101AA8">
        <w:t>ldots,m</w:t>
      </w:r>
      <w:proofErr w:type="spellEnd"/>
    </w:p>
    <w:p w14:paraId="263D55A8" w14:textId="77777777" w:rsidR="00101AA8" w:rsidRPr="00101AA8" w:rsidRDefault="00101AA8" w:rsidP="00101AA8">
      <w:r w:rsidRPr="00101AA8">
        <w:t>Pfade bilden die Grundlage von Erreichbarkeit, Zusammenhang und Distanz in Netzwerken. Erst durch sie wird bestimmbar, ob zwei Knoten indirekt miteinander verbunden sind und wie viele relationale Schritte zwischen ihnen liegen. Damit entsteht aus einer bloßen Menge lokaler Kanten eine globale Organisationsstruktur.</w:t>
      </w:r>
    </w:p>
    <w:p w14:paraId="1A0BE5ED" w14:textId="77777777" w:rsidR="00101AA8" w:rsidRPr="00101AA8" w:rsidRDefault="00101AA8" w:rsidP="00101AA8">
      <w:r w:rsidRPr="00101AA8">
        <w:t>Für die Beschreibung des Gesamtnetzwerkes ist die Dichte von Bedeutung. In einem einfachen ungerichteten Graphen ergibt sie sich als Verhältnis der vorhandenen zur maximal möglichen Zahl von Kanten:</w:t>
      </w:r>
    </w:p>
    <w:p w14:paraId="55806B0C" w14:textId="77777777" w:rsidR="00101AA8" w:rsidRPr="00101AA8" w:rsidRDefault="00101AA8" w:rsidP="00101AA8">
      <w:r w:rsidRPr="00101AA8">
        <w:t>ρ=2</w:t>
      </w:r>
      <w:r w:rsidRPr="00101AA8">
        <w:rPr>
          <w:rFonts w:ascii="Cambria Math" w:hAnsi="Cambria Math" w:cs="Cambria Math"/>
        </w:rPr>
        <w:t>∣</w:t>
      </w:r>
      <w:r w:rsidRPr="00101AA8">
        <w:t>E</w:t>
      </w:r>
      <w:r w:rsidRPr="00101AA8">
        <w:rPr>
          <w:rFonts w:ascii="Cambria Math" w:hAnsi="Cambria Math" w:cs="Cambria Math"/>
        </w:rPr>
        <w:t>∣∣</w:t>
      </w:r>
      <w:r w:rsidRPr="00101AA8">
        <w:t>V</w:t>
      </w:r>
      <w:r w:rsidRPr="00101AA8">
        <w:rPr>
          <w:rFonts w:ascii="Cambria Math" w:hAnsi="Cambria Math" w:cs="Cambria Math"/>
        </w:rPr>
        <w:t>∣</w:t>
      </w:r>
      <w:r w:rsidRPr="00101AA8">
        <w:t>(</w:t>
      </w:r>
      <w:r w:rsidRPr="00101AA8">
        <w:rPr>
          <w:rFonts w:ascii="Cambria Math" w:hAnsi="Cambria Math" w:cs="Cambria Math"/>
        </w:rPr>
        <w:t>∣</w:t>
      </w:r>
      <w:r w:rsidRPr="00101AA8">
        <w:t>V</w:t>
      </w:r>
      <w:r w:rsidRPr="00101AA8">
        <w:rPr>
          <w:rFonts w:ascii="Cambria Math" w:hAnsi="Cambria Math" w:cs="Cambria Math"/>
        </w:rPr>
        <w:t>∣</w:t>
      </w:r>
      <w:r w:rsidRPr="00101AA8">
        <w:t>−1</w:t>
      </w:r>
      <w:proofErr w:type="gramStart"/>
      <w:r w:rsidRPr="00101AA8">
        <w:t>).(</w:t>
      </w:r>
      <w:proofErr w:type="gramEnd"/>
      <w:r w:rsidRPr="00101AA8">
        <w:t>3.50)\</w:t>
      </w:r>
      <w:proofErr w:type="spellStart"/>
      <w:r w:rsidRPr="00101AA8">
        <w:t>rho</w:t>
      </w:r>
      <w:proofErr w:type="spellEnd"/>
      <w:r w:rsidRPr="00101AA8">
        <w:t>= \</w:t>
      </w:r>
      <w:proofErr w:type="spellStart"/>
      <w:r w:rsidRPr="00101AA8">
        <w:t>frac</w:t>
      </w:r>
      <w:proofErr w:type="spellEnd"/>
      <w:r w:rsidRPr="00101AA8">
        <w:t>{2|E|}{|V|(|V|-1)}. \</w:t>
      </w:r>
      <w:proofErr w:type="gramStart"/>
      <w:r w:rsidRPr="00101AA8">
        <w:t>tag{</w:t>
      </w:r>
      <w:proofErr w:type="gramEnd"/>
      <w:r w:rsidRPr="00101AA8">
        <w:t>3.50}ρ=</w:t>
      </w:r>
      <w:r w:rsidRPr="00101AA8">
        <w:rPr>
          <w:rFonts w:ascii="Cambria Math" w:hAnsi="Cambria Math" w:cs="Cambria Math"/>
        </w:rPr>
        <w:t>∣</w:t>
      </w:r>
      <w:r w:rsidRPr="00101AA8">
        <w:t>V</w:t>
      </w:r>
      <w:r w:rsidRPr="00101AA8">
        <w:rPr>
          <w:rFonts w:ascii="Cambria Math" w:hAnsi="Cambria Math" w:cs="Cambria Math"/>
        </w:rPr>
        <w:t>∣</w:t>
      </w:r>
      <w:r w:rsidRPr="00101AA8">
        <w:t>(</w:t>
      </w:r>
      <w:r w:rsidRPr="00101AA8">
        <w:rPr>
          <w:rFonts w:ascii="Cambria Math" w:hAnsi="Cambria Math" w:cs="Cambria Math"/>
        </w:rPr>
        <w:t>∣</w:t>
      </w:r>
      <w:r w:rsidRPr="00101AA8">
        <w:t>V</w:t>
      </w:r>
      <w:r w:rsidRPr="00101AA8">
        <w:rPr>
          <w:rFonts w:ascii="Cambria Math" w:hAnsi="Cambria Math" w:cs="Cambria Math"/>
        </w:rPr>
        <w:t>∣</w:t>
      </w:r>
      <w:r w:rsidRPr="00101AA8">
        <w:t>−1)2</w:t>
      </w:r>
      <w:r w:rsidRPr="00101AA8">
        <w:rPr>
          <w:rFonts w:ascii="Cambria Math" w:hAnsi="Cambria Math" w:cs="Cambria Math"/>
        </w:rPr>
        <w:t>∣</w:t>
      </w:r>
      <w:r w:rsidRPr="00101AA8">
        <w:t>E</w:t>
      </w:r>
      <w:r w:rsidRPr="00101AA8">
        <w:rPr>
          <w:rFonts w:ascii="Cambria Math" w:hAnsi="Cambria Math" w:cs="Cambria Math"/>
        </w:rPr>
        <w:t>∣</w:t>
      </w:r>
      <w:r w:rsidRPr="00101AA8">
        <w:t xml:space="preserve">​.(3.50) </w:t>
      </w:r>
    </w:p>
    <w:p w14:paraId="3A977CCF" w14:textId="77777777" w:rsidR="00101AA8" w:rsidRPr="00101AA8" w:rsidRDefault="00101AA8" w:rsidP="00101AA8">
      <w:r w:rsidRPr="00101AA8">
        <w:rPr>
          <w:b/>
        </w:rPr>
        <w:t>Word-</w:t>
      </w:r>
      <w:proofErr w:type="spellStart"/>
      <w:r w:rsidRPr="00101AA8">
        <w:rPr>
          <w:b/>
        </w:rPr>
        <w:t>LaTeX</w:t>
      </w:r>
      <w:proofErr w:type="spellEnd"/>
      <w:r w:rsidRPr="00101AA8">
        <w:rPr>
          <w:b/>
        </w:rPr>
        <w:t>:</w:t>
      </w:r>
      <w:r w:rsidRPr="00101AA8">
        <w:t xml:space="preserve"> \</w:t>
      </w:r>
      <w:proofErr w:type="spellStart"/>
      <w:r w:rsidRPr="00101AA8">
        <w:t>rho</w:t>
      </w:r>
      <w:proofErr w:type="spellEnd"/>
      <w:r w:rsidRPr="00101AA8">
        <w:t>=\</w:t>
      </w:r>
      <w:proofErr w:type="spellStart"/>
      <w:r w:rsidRPr="00101AA8">
        <w:t>frac</w:t>
      </w:r>
      <w:proofErr w:type="spellEnd"/>
      <w:r w:rsidRPr="00101AA8">
        <w:t>{2|E</w:t>
      </w:r>
      <w:proofErr w:type="gramStart"/>
      <w:r w:rsidRPr="00101AA8">
        <w:t>|}{</w:t>
      </w:r>
      <w:proofErr w:type="gramEnd"/>
      <w:r w:rsidRPr="00101AA8">
        <w:t>|V|(|V|-1)}</w:t>
      </w:r>
    </w:p>
    <w:p w14:paraId="609BD5AF" w14:textId="77777777" w:rsidR="00101AA8" w:rsidRPr="00101AA8" w:rsidRDefault="00101AA8" w:rsidP="00101AA8">
      <w:r w:rsidRPr="00101AA8">
        <w:t xml:space="preserve">Eine hohe Dichte bedeutet, dass viele der prinzipiell möglichen Verbindungen tatsächlich realisiert sind. Sie darf jedoch nicht mit Kohärenz gleichgesetzt werden. Ein vollständig verbundenes Netzwerk kann funktional unstrukturiert sein, während ein dünn verbundenes </w:t>
      </w:r>
      <w:r w:rsidRPr="00101AA8">
        <w:lastRenderedPageBreak/>
        <w:t>Netzwerk hochgradig organisiert sein kann. Dichte misst ausschließlich die relative Zahl vorhandener Beziehungen, nicht deren Bedeutung oder Stabilität.</w:t>
      </w:r>
    </w:p>
    <w:p w14:paraId="55617529" w14:textId="77777777" w:rsidR="00101AA8" w:rsidRPr="00101AA8" w:rsidRDefault="00101AA8" w:rsidP="00101AA8">
      <w:r w:rsidRPr="00101AA8">
        <w:t>Eine weitere wichtige Eigenschaft ist die lokale Clusterbildung. Der lokale Clusterkoeffizient eines Knotens wird durch</w:t>
      </w:r>
    </w:p>
    <w:p w14:paraId="16D896E4" w14:textId="77777777" w:rsidR="00101AA8" w:rsidRPr="00101AA8" w:rsidRDefault="00101AA8" w:rsidP="00101AA8">
      <w:r w:rsidRPr="00101AA8">
        <w:t>Ci=2eiki(ki−</w:t>
      </w:r>
      <w:proofErr w:type="gramStart"/>
      <w:r w:rsidRPr="00101AA8">
        <w:t>1)(</w:t>
      </w:r>
      <w:proofErr w:type="gramEnd"/>
      <w:r w:rsidRPr="00101AA8">
        <w:t>3.51)</w:t>
      </w:r>
      <w:proofErr w:type="spellStart"/>
      <w:r w:rsidRPr="00101AA8">
        <w:t>C_i</w:t>
      </w:r>
      <w:proofErr w:type="spellEnd"/>
      <w:r w:rsidRPr="00101AA8">
        <w:t>= \</w:t>
      </w:r>
      <w:proofErr w:type="spellStart"/>
      <w:r w:rsidRPr="00101AA8">
        <w:t>frac</w:t>
      </w:r>
      <w:proofErr w:type="spellEnd"/>
      <w:r w:rsidRPr="00101AA8">
        <w:t>{2e_i}{</w:t>
      </w:r>
      <w:proofErr w:type="spellStart"/>
      <w:r w:rsidRPr="00101AA8">
        <w:t>k_i</w:t>
      </w:r>
      <w:proofErr w:type="spellEnd"/>
      <w:r w:rsidRPr="00101AA8">
        <w:t>(k_i-1)} \tag{3.51}Ci​=</w:t>
      </w:r>
      <w:proofErr w:type="spellStart"/>
      <w:r w:rsidRPr="00101AA8">
        <w:t>ki</w:t>
      </w:r>
      <w:proofErr w:type="spellEnd"/>
      <w:r w:rsidRPr="00101AA8">
        <w:t>​(</w:t>
      </w:r>
      <w:proofErr w:type="spellStart"/>
      <w:r w:rsidRPr="00101AA8">
        <w:t>ki</w:t>
      </w:r>
      <w:proofErr w:type="spellEnd"/>
      <w:r w:rsidRPr="00101AA8">
        <w:t xml:space="preserve">​−1)2ei​​(3.51) </w:t>
      </w:r>
    </w:p>
    <w:p w14:paraId="0E215903" w14:textId="77777777" w:rsidR="00101AA8" w:rsidRPr="00101AA8" w:rsidRDefault="00101AA8" w:rsidP="00101AA8">
      <w:r w:rsidRPr="00101AA8">
        <w:t>beschrieben.</w:t>
      </w:r>
    </w:p>
    <w:p w14:paraId="306073B3" w14:textId="77777777" w:rsidR="00101AA8" w:rsidRPr="00101AA8" w:rsidRDefault="00101AA8" w:rsidP="00101AA8">
      <w:r w:rsidRPr="00101AA8">
        <w:rPr>
          <w:b/>
        </w:rPr>
        <w:t>Word-</w:t>
      </w:r>
      <w:proofErr w:type="spellStart"/>
      <w:r w:rsidRPr="00101AA8">
        <w:rPr>
          <w:b/>
        </w:rPr>
        <w:t>LaTeX</w:t>
      </w:r>
      <w:proofErr w:type="spellEnd"/>
      <w:r w:rsidRPr="00101AA8">
        <w:rPr>
          <w:b/>
        </w:rPr>
        <w:t>:</w:t>
      </w:r>
      <w:r w:rsidRPr="00101AA8">
        <w:t xml:space="preserve"> </w:t>
      </w:r>
      <w:proofErr w:type="spellStart"/>
      <w:r w:rsidRPr="00101AA8">
        <w:t>C_i</w:t>
      </w:r>
      <w:proofErr w:type="spellEnd"/>
      <w:r w:rsidRPr="00101AA8">
        <w:t>=\</w:t>
      </w:r>
      <w:proofErr w:type="spellStart"/>
      <w:r w:rsidRPr="00101AA8">
        <w:t>frac</w:t>
      </w:r>
      <w:proofErr w:type="spellEnd"/>
      <w:r w:rsidRPr="00101AA8">
        <w:t>{2e_</w:t>
      </w:r>
      <w:proofErr w:type="gramStart"/>
      <w:r w:rsidRPr="00101AA8">
        <w:t>i}{</w:t>
      </w:r>
      <w:proofErr w:type="spellStart"/>
      <w:proofErr w:type="gramEnd"/>
      <w:r w:rsidRPr="00101AA8">
        <w:t>k_i</w:t>
      </w:r>
      <w:proofErr w:type="spellEnd"/>
      <w:r w:rsidRPr="00101AA8">
        <w:t>(k_i-1)}</w:t>
      </w:r>
    </w:p>
    <w:p w14:paraId="7F4368EC" w14:textId="77777777" w:rsidR="00101AA8" w:rsidRPr="00101AA8" w:rsidRDefault="00101AA8" w:rsidP="00101AA8">
      <w:r w:rsidRPr="00101AA8">
        <w:t xml:space="preserve">Dabei bezeichnet </w:t>
      </w:r>
      <w:proofErr w:type="spellStart"/>
      <w:r w:rsidRPr="00101AA8">
        <w:t>eie_iei</w:t>
      </w:r>
      <w:proofErr w:type="spellEnd"/>
      <w:r w:rsidRPr="00101AA8">
        <w:t xml:space="preserve">​ die Zahl der tatsächlich vorhandenen Kanten zwischen den Nachbarn des Knotens </w:t>
      </w:r>
      <w:proofErr w:type="spellStart"/>
      <w:r w:rsidRPr="00101AA8">
        <w:t>viv_ivi</w:t>
      </w:r>
      <w:proofErr w:type="spellEnd"/>
      <w:r w:rsidRPr="00101AA8">
        <w:t>​. Der Clusterkoeffizient erfasst somit, in welchem Umfang die unmittelbare Nachbarschaft eines Knotens selbst miteinander verbunden ist.</w:t>
      </w:r>
    </w:p>
    <w:p w14:paraId="581D3033" w14:textId="77777777" w:rsidR="00101AA8" w:rsidRPr="00101AA8" w:rsidRDefault="00101AA8" w:rsidP="00101AA8">
      <w:r w:rsidRPr="00101AA8">
        <w:t>Gerade diese Größe zeigt, dass relationale Organisation nicht allein aus einzelnen Verbindungen besteht. Lokale Verdichtung kann zur Bildung von Modulen, Gemeinschaften oder funktionalen Teilstrukturen führen. Solche Teilstrukturen können innerhalb eines Gesamtnetzwerkes unterschiedliche Rollen übernehmen und zur Stabilität oder Spezialisierung des Systems beitragen.</w:t>
      </w:r>
    </w:p>
    <w:p w14:paraId="72CF0824" w14:textId="77777777" w:rsidR="00101AA8" w:rsidRPr="00101AA8" w:rsidRDefault="00101AA8" w:rsidP="00101AA8">
      <w:r w:rsidRPr="00101AA8">
        <w:t xml:space="preserve">Die moderne Netzwerkwissenschaft untersucht darüber hinaus Gradverteilungen, Zentralitäten, Modularität, Robustheit, Wachstum und bevorzugte Anlagerung. </w:t>
      </w:r>
      <w:proofErr w:type="spellStart"/>
      <w:r w:rsidRPr="00101AA8">
        <w:t>Barabási</w:t>
      </w:r>
      <w:proofErr w:type="spellEnd"/>
      <w:r w:rsidRPr="00101AA8">
        <w:t xml:space="preserve"> zeigt, wie aus lokalen Wachstumsregeln globale skalenfreie Strukturen entstehen können [15]. Damit liefert die Netzwerktheorie einen weiteren Beleg dafür, dass globale Organisation nicht vollständig auf zentraler Steuerung beruhen muss.</w:t>
      </w:r>
    </w:p>
    <w:p w14:paraId="0B783156" w14:textId="77777777" w:rsidR="00101AA8" w:rsidRPr="00101AA8" w:rsidRDefault="00101AA8" w:rsidP="00101AA8">
      <w:r w:rsidRPr="00101AA8">
        <w:t xml:space="preserve">Für das FRZK ist dieser Forschungsstand aus mehreren Gründen unverzichtbar. Erstens bietet die Graphentheorie eine präzise Sprache für funktionale Relationen. Zweitens ermöglicht die </w:t>
      </w:r>
      <w:proofErr w:type="spellStart"/>
      <w:r w:rsidRPr="00101AA8">
        <w:t>Adjazenzmatrix</w:t>
      </w:r>
      <w:proofErr w:type="spellEnd"/>
      <w:r w:rsidRPr="00101AA8">
        <w:t xml:space="preserve"> den Übergang von relationalen Strukturen zu algebraischen und </w:t>
      </w:r>
      <w:proofErr w:type="spellStart"/>
      <w:r w:rsidRPr="00101AA8">
        <w:t>operatorischen</w:t>
      </w:r>
      <w:proofErr w:type="spellEnd"/>
      <w:r w:rsidRPr="00101AA8">
        <w:t xml:space="preserve"> Darstellungen. Drittens können lokale und globale Organisationsmaße unterschieden werden. Viertens lässt sich untersuchen, wie rekursive Verknüpfungsprozesse neue Netzwerkstrukturen hervorbringen.</w:t>
      </w:r>
    </w:p>
    <w:p w14:paraId="1D096538" w14:textId="77777777" w:rsidR="00101AA8" w:rsidRPr="00101AA8" w:rsidRDefault="00101AA8" w:rsidP="00101AA8">
      <w:r w:rsidRPr="00101AA8">
        <w:t>Gleichzeitig zeigt sich jedoch auch hier dieselbe methodische Grenze wie in den vorhergehenden mathematischen Disziplinen. Ein Graph beginnt bereits mit einer Knotenmenge und einer Kantenmenge. Die Knoten gelten als unterscheidbar, und die Existenz der Kanten ist entweder definiert, beobachtet oder durch eine Regel vorgegeben. Die Graphentheorie beschreibt anschließend die Eigenschaften dieser Struktur, erklärt jedoch nicht, wie die Knoten als stabile funktionale Einheiten entstehen oder wodurch eine Beziehung erstmals mathematisch relevant wird.</w:t>
      </w:r>
    </w:p>
    <w:p w14:paraId="0C7CD8EF" w14:textId="77777777" w:rsidR="00101AA8" w:rsidRPr="00101AA8" w:rsidRDefault="00101AA8" w:rsidP="00101AA8">
      <w:r w:rsidRPr="00101AA8">
        <w:t xml:space="preserve">Dasselbe gilt für komplexe Netzwerkmodelle. Auch wenn Kanten dynamisch entstehen und verschwinden können, wird regelmäßig bereits vorausgesetzt, welche Einheiten als Knoten gelten und nach welcher Regel neue Verbindungen zulässig sind. Die funktionale Genese der grundlegenden Einheiten und </w:t>
      </w:r>
      <w:proofErr w:type="spellStart"/>
      <w:r w:rsidRPr="00101AA8">
        <w:t>Relationierungsbedingungen</w:t>
      </w:r>
      <w:proofErr w:type="spellEnd"/>
      <w:r w:rsidRPr="00101AA8">
        <w:t xml:space="preserve"> bleibt damit außerhalb des Modells.</w:t>
      </w:r>
    </w:p>
    <w:p w14:paraId="2C9AF628" w14:textId="77777777" w:rsidR="00101AA8" w:rsidRPr="00101AA8" w:rsidRDefault="00101AA8" w:rsidP="00101AA8">
      <w:r w:rsidRPr="00101AA8">
        <w:t>Für das Funktionale Raum-Zeit-Kohärenzsystem folgt daraus, dass Graphen nicht als primitive Ausgangsobjekte verwendet werden dürfen. Sie können jedoch als rekonstruierte Darstellungen stabiler funktionaler Relationsstrukturen auftreten. Erst wenn Unterschiede, Relationen und reproduzierbare Verknüpfungsmuster entstanden sind, lässt sich daraus eine Knoten-Kanten-Struktur abstrahieren.</w:t>
      </w:r>
    </w:p>
    <w:p w14:paraId="4FE23240" w14:textId="77777777" w:rsidR="00101AA8" w:rsidRPr="00101AA8" w:rsidRDefault="00101AA8" w:rsidP="00101AA8">
      <w:r w:rsidRPr="00101AA8">
        <w:lastRenderedPageBreak/>
        <w:t>Diese Einordnung verhindert zugleich eine vorschnelle Gleichsetzung von Netzwerk und Raum. Ein Graph kann räumliche Eigenschaften darstellen, muss dies aber nicht. Erst wenn zusätzliche Bedingungen wie Erreichbarkeit, Nachbarschaft, Distanz oder topologische Kohärenz erfüllt sind, kann eine Netzwerkstruktur als Raumstruktur interpretiert werden.</w:t>
      </w:r>
    </w:p>
    <w:p w14:paraId="33AE934C" w14:textId="77777777" w:rsidR="00101AA8" w:rsidRPr="00101AA8" w:rsidRDefault="00101AA8" w:rsidP="00101AA8">
      <w:r w:rsidRPr="00101AA8">
        <w:t>Damit führt die Graphen- und Netzwerktheorie unmittelbar zur nächsten mathematischen Frage. Relationen und Wege beschreiben zwar Verbindung und Erreichbarkeit, quantifizieren jedoch noch nicht, wie weit zwei Zustände, Knoten oder Funktionen voneinander entfernt sind. Dafür werden Metriken und Ähnlichkeitsmaße benötigt. Sie bilden den Gegenstand des folgenden Abschnitts.</w:t>
      </w:r>
    </w:p>
    <w:p w14:paraId="4C5B6A9F" w14:textId="77777777" w:rsidR="00101AA8" w:rsidRPr="00101AA8" w:rsidRDefault="00101AA8" w:rsidP="00101AA8">
      <w:pPr>
        <w:rPr>
          <w:b/>
        </w:rPr>
      </w:pPr>
      <w:r w:rsidRPr="00101AA8">
        <w:rPr>
          <w:b/>
        </w:rPr>
        <w:t>3.2.11 Metriken und Ähnlichkeitsmaße als Grundlage funktionaler Distanz</w:t>
      </w:r>
    </w:p>
    <w:p w14:paraId="6A162496" w14:textId="77777777" w:rsidR="00101AA8" w:rsidRPr="00101AA8" w:rsidRDefault="00101AA8" w:rsidP="00101AA8">
      <w:r w:rsidRPr="00101AA8">
        <w:t>Mit der Graphen- und Netzwerktheorie wurde im vorhergehenden Abschnitt gezeigt, wie sich funktionale Beziehungen mathematisch als Knoten-Kanten-Strukturen beschreiben lassen. Die Existenz einer Verbindung allein genügt jedoch nicht, um funktionale Organisation vollständig zu charakterisieren. Zwei Zustände können zwar miteinander verbunden sein, sich aber dennoch erheblich unterscheiden. Umgekehrt können zwei Zustände keine direkte Verbindung besitzen und dennoch nahezu identische Eigenschaften aufweisen. Für die weitere Entwicklung des Funktionalen Raum-Zeit-Kohärenzsystems wird deshalb ein mathematischer Begriff benötigt, der Unterschiede zwischen Zuständen quantitativ beschreibt. Dies ist die Aufgabe von Metriken und Ähnlichkeitsmaßen.</w:t>
      </w:r>
    </w:p>
    <w:p w14:paraId="6E866BA0" w14:textId="77777777" w:rsidR="00101AA8" w:rsidRPr="00101AA8" w:rsidRDefault="00101AA8" w:rsidP="00101AA8">
      <w:r w:rsidRPr="00101AA8">
        <w:t>Aus meiner Sicht bildet dieser Abschnitt den letzten grundlegenden Baustein der mathematischen Vorbereitung vor der axiomatischen Herleitung des FRZK. Erst durch einen wohldefinierten Distanzbegriff lassen sich Kohärenz, Drift, Konvergenz und funktionale Organisation präzise quantifizieren. Gleichzeitig zeigt sich hier besonders deutlich die Grenze der klassischen Mathematik: Auch Metriken werden grundsätzlich vorausgesetzt und nicht aus funktionalen Prozessen hergeleitet.</w:t>
      </w:r>
    </w:p>
    <w:p w14:paraId="35DBD0DD" w14:textId="77777777" w:rsidR="00101AA8" w:rsidRPr="00101AA8" w:rsidRDefault="00101AA8" w:rsidP="00101AA8">
      <w:r w:rsidRPr="00101AA8">
        <w:t>Ein metrischer Raum besteht aus einer Menge XXX und einer Distanzfunktion</w:t>
      </w:r>
    </w:p>
    <w:p w14:paraId="4CE86BF3" w14:textId="77777777" w:rsidR="00101AA8" w:rsidRPr="00101AA8" w:rsidRDefault="00101AA8" w:rsidP="00101AA8">
      <w:r w:rsidRPr="00101AA8">
        <w:t>d:X×X→R≥0.(</w:t>
      </w:r>
      <w:proofErr w:type="gramStart"/>
      <w:r w:rsidRPr="00101AA8">
        <w:t>3.52)d</w:t>
      </w:r>
      <w:proofErr w:type="gramEnd"/>
      <w:r w:rsidRPr="00101AA8">
        <w:t>:X\times X\</w:t>
      </w:r>
      <w:proofErr w:type="spellStart"/>
      <w:r w:rsidRPr="00101AA8">
        <w:t>rightarrow</w:t>
      </w:r>
      <w:proofErr w:type="spellEnd"/>
      <w:r w:rsidRPr="00101AA8">
        <w:t>\</w:t>
      </w:r>
      <w:proofErr w:type="spellStart"/>
      <w:r w:rsidRPr="00101AA8">
        <w:t>mathbb</w:t>
      </w:r>
      <w:proofErr w:type="spellEnd"/>
      <w:r w:rsidRPr="00101AA8">
        <w:t>{R}_{\ge0}. \</w:t>
      </w:r>
      <w:proofErr w:type="gramStart"/>
      <w:r w:rsidRPr="00101AA8">
        <w:t>tag{</w:t>
      </w:r>
      <w:proofErr w:type="gramEnd"/>
      <w:r w:rsidRPr="00101AA8">
        <w:t xml:space="preserve">3.52}d:X×X→R≥0​.(3.52) </w:t>
      </w:r>
    </w:p>
    <w:p w14:paraId="0B8235ED" w14:textId="77777777" w:rsidR="00101AA8" w:rsidRPr="00101AA8" w:rsidRDefault="00101AA8" w:rsidP="00101AA8">
      <w:r w:rsidRPr="00101AA8">
        <w:rPr>
          <w:b/>
        </w:rPr>
        <w:t>Word-</w:t>
      </w:r>
      <w:proofErr w:type="spellStart"/>
      <w:r w:rsidRPr="00101AA8">
        <w:rPr>
          <w:b/>
        </w:rPr>
        <w:t>LaTeX</w:t>
      </w:r>
      <w:proofErr w:type="spellEnd"/>
      <w:r w:rsidRPr="00101AA8">
        <w:rPr>
          <w:b/>
        </w:rPr>
        <w:t>:</w:t>
      </w:r>
      <w:r w:rsidRPr="00101AA8">
        <w:t xml:space="preserve"> d:X\times X\</w:t>
      </w:r>
      <w:proofErr w:type="spellStart"/>
      <w:r w:rsidRPr="00101AA8">
        <w:t>rightarrow</w:t>
      </w:r>
      <w:proofErr w:type="spellEnd"/>
      <w:r w:rsidRPr="00101AA8">
        <w:t>\</w:t>
      </w:r>
      <w:proofErr w:type="spellStart"/>
      <w:r w:rsidRPr="00101AA8">
        <w:t>mathbb</w:t>
      </w:r>
      <w:proofErr w:type="spellEnd"/>
      <w:r w:rsidRPr="00101AA8">
        <w:t>{R}_{\ge0}</w:t>
      </w:r>
    </w:p>
    <w:p w14:paraId="1D5B871D" w14:textId="77777777" w:rsidR="00101AA8" w:rsidRPr="00101AA8" w:rsidRDefault="00101AA8" w:rsidP="00101AA8">
      <w:r w:rsidRPr="00101AA8">
        <w:t xml:space="preserve">Diese Distanzfunktion erfüllt vier grundlegende Eigenschaften. Für alle Zustände </w:t>
      </w:r>
      <w:proofErr w:type="spellStart"/>
      <w:proofErr w:type="gramStart"/>
      <w:r w:rsidRPr="00101AA8">
        <w:t>x,y</w:t>
      </w:r>
      <w:proofErr w:type="gramEnd"/>
      <w:r w:rsidRPr="00101AA8">
        <w:t>,z</w:t>
      </w:r>
      <w:r w:rsidRPr="00101AA8">
        <w:rPr>
          <w:rFonts w:ascii="Cambria Math" w:hAnsi="Cambria Math" w:cs="Cambria Math"/>
        </w:rPr>
        <w:t>∈</w:t>
      </w:r>
      <w:r w:rsidRPr="00101AA8">
        <w:t>Xx,y,z</w:t>
      </w:r>
      <w:proofErr w:type="spellEnd"/>
      <w:r w:rsidRPr="00101AA8">
        <w:t xml:space="preserve">\in </w:t>
      </w:r>
      <w:proofErr w:type="spellStart"/>
      <w:r w:rsidRPr="00101AA8">
        <w:t>Xx,y,z</w:t>
      </w:r>
      <w:r w:rsidRPr="00101AA8">
        <w:rPr>
          <w:rFonts w:ascii="Cambria Math" w:hAnsi="Cambria Math" w:cs="Cambria Math"/>
        </w:rPr>
        <w:t>∈</w:t>
      </w:r>
      <w:r w:rsidRPr="00101AA8">
        <w:t>X</w:t>
      </w:r>
      <w:proofErr w:type="spellEnd"/>
      <w:r w:rsidRPr="00101AA8">
        <w:t xml:space="preserve"> gilt</w:t>
      </w:r>
    </w:p>
    <w:p w14:paraId="5B5B17FC" w14:textId="77777777" w:rsidR="00101AA8" w:rsidRPr="00101AA8" w:rsidRDefault="00101AA8" w:rsidP="00101AA8">
      <w:r w:rsidRPr="00101AA8">
        <w:t>d(</w:t>
      </w:r>
      <w:proofErr w:type="spellStart"/>
      <w:proofErr w:type="gramStart"/>
      <w:r w:rsidRPr="00101AA8">
        <w:t>x,y</w:t>
      </w:r>
      <w:proofErr w:type="spellEnd"/>
      <w:proofErr w:type="gramEnd"/>
      <w:r w:rsidRPr="00101AA8">
        <w:t>)≥0,d(</w:t>
      </w:r>
      <w:proofErr w:type="spellStart"/>
      <w:r w:rsidRPr="00101AA8">
        <w:t>x,y</w:t>
      </w:r>
      <w:proofErr w:type="spellEnd"/>
      <w:r w:rsidRPr="00101AA8">
        <w:t>)=0</w:t>
      </w:r>
      <w:r w:rsidRPr="00101AA8">
        <w:rPr>
          <w:rFonts w:ascii="Cambria Math" w:hAnsi="Cambria Math" w:cs="Cambria Math"/>
        </w:rPr>
        <w:t>⟺</w:t>
      </w:r>
      <w:r w:rsidRPr="00101AA8">
        <w:t>x=y.(3.53)d(</w:t>
      </w:r>
      <w:proofErr w:type="spellStart"/>
      <w:r w:rsidRPr="00101AA8">
        <w:t>x,y</w:t>
      </w:r>
      <w:proofErr w:type="spellEnd"/>
      <w:r w:rsidRPr="00101AA8">
        <w:t>)\ge0,\</w:t>
      </w:r>
      <w:proofErr w:type="spellStart"/>
      <w:r w:rsidRPr="00101AA8">
        <w:t>qquad</w:t>
      </w:r>
      <w:proofErr w:type="spellEnd"/>
      <w:r w:rsidRPr="00101AA8">
        <w:t xml:space="preserve"> d(</w:t>
      </w:r>
      <w:proofErr w:type="spellStart"/>
      <w:r w:rsidRPr="00101AA8">
        <w:t>x,y</w:t>
      </w:r>
      <w:proofErr w:type="spellEnd"/>
      <w:r w:rsidRPr="00101AA8">
        <w:t>)=0\</w:t>
      </w:r>
      <w:proofErr w:type="spellStart"/>
      <w:r w:rsidRPr="00101AA8">
        <w:t>Longleftrightarrow</w:t>
      </w:r>
      <w:proofErr w:type="spellEnd"/>
      <w:r w:rsidRPr="00101AA8">
        <w:t xml:space="preserve"> x=y. \tag{3.53}d(</w:t>
      </w:r>
      <w:proofErr w:type="spellStart"/>
      <w:r w:rsidRPr="00101AA8">
        <w:t>x,y</w:t>
      </w:r>
      <w:proofErr w:type="spellEnd"/>
      <w:r w:rsidRPr="00101AA8">
        <w:t>)≥0,d(</w:t>
      </w:r>
      <w:proofErr w:type="spellStart"/>
      <w:r w:rsidRPr="00101AA8">
        <w:t>x,y</w:t>
      </w:r>
      <w:proofErr w:type="spellEnd"/>
      <w:r w:rsidRPr="00101AA8">
        <w:t>)=0</w:t>
      </w:r>
      <w:r w:rsidRPr="00101AA8">
        <w:rPr>
          <w:rFonts w:ascii="Cambria Math" w:hAnsi="Cambria Math" w:cs="Cambria Math"/>
        </w:rPr>
        <w:t>⟺</w:t>
      </w:r>
      <w:r w:rsidRPr="00101AA8">
        <w:t xml:space="preserve">x=y.(3.53) </w:t>
      </w:r>
    </w:p>
    <w:p w14:paraId="50B3FE14" w14:textId="77777777" w:rsidR="00101AA8" w:rsidRPr="00101AA8" w:rsidRDefault="00101AA8" w:rsidP="00101AA8">
      <w:r w:rsidRPr="00101AA8">
        <w:rPr>
          <w:b/>
        </w:rPr>
        <w:t>Word-</w:t>
      </w:r>
      <w:proofErr w:type="spellStart"/>
      <w:r w:rsidRPr="00101AA8">
        <w:rPr>
          <w:b/>
        </w:rPr>
        <w:t>LaTeX</w:t>
      </w:r>
      <w:proofErr w:type="spellEnd"/>
      <w:r w:rsidRPr="00101AA8">
        <w:rPr>
          <w:b/>
        </w:rPr>
        <w:t>:</w:t>
      </w:r>
      <w:r w:rsidRPr="00101AA8">
        <w:t xml:space="preserve"> d(</w:t>
      </w:r>
      <w:proofErr w:type="spellStart"/>
      <w:proofErr w:type="gramStart"/>
      <w:r w:rsidRPr="00101AA8">
        <w:t>x,y</w:t>
      </w:r>
      <w:proofErr w:type="spellEnd"/>
      <w:proofErr w:type="gramEnd"/>
      <w:r w:rsidRPr="00101AA8">
        <w:t>)\ge0,\</w:t>
      </w:r>
      <w:proofErr w:type="spellStart"/>
      <w:r w:rsidRPr="00101AA8">
        <w:t>qquad</w:t>
      </w:r>
      <w:proofErr w:type="spellEnd"/>
      <w:r w:rsidRPr="00101AA8">
        <w:t xml:space="preserve"> d(</w:t>
      </w:r>
      <w:proofErr w:type="spellStart"/>
      <w:r w:rsidRPr="00101AA8">
        <w:t>x,y</w:t>
      </w:r>
      <w:proofErr w:type="spellEnd"/>
      <w:r w:rsidRPr="00101AA8">
        <w:t>)=0\</w:t>
      </w:r>
      <w:proofErr w:type="spellStart"/>
      <w:r w:rsidRPr="00101AA8">
        <w:t>Longleftrightarrow</w:t>
      </w:r>
      <w:proofErr w:type="spellEnd"/>
      <w:r w:rsidRPr="00101AA8">
        <w:t xml:space="preserve"> x=y</w:t>
      </w:r>
    </w:p>
    <w:p w14:paraId="242735CF" w14:textId="77777777" w:rsidR="00101AA8" w:rsidRPr="00101AA8" w:rsidRDefault="00101AA8" w:rsidP="00101AA8">
      <w:r w:rsidRPr="00101AA8">
        <w:t>Weiterhin besitzt jede Metrik die Symmetrie</w:t>
      </w:r>
    </w:p>
    <w:p w14:paraId="0F48194C" w14:textId="77777777" w:rsidR="00101AA8" w:rsidRPr="00101AA8" w:rsidRDefault="00101AA8" w:rsidP="00101AA8">
      <w:r w:rsidRPr="00101AA8">
        <w:t>d(</w:t>
      </w:r>
      <w:proofErr w:type="spellStart"/>
      <w:proofErr w:type="gramStart"/>
      <w:r w:rsidRPr="00101AA8">
        <w:t>x,y</w:t>
      </w:r>
      <w:proofErr w:type="spellEnd"/>
      <w:proofErr w:type="gramEnd"/>
      <w:r w:rsidRPr="00101AA8">
        <w:t>)=d(</w:t>
      </w:r>
      <w:proofErr w:type="spellStart"/>
      <w:r w:rsidRPr="00101AA8">
        <w:t>y,x</w:t>
      </w:r>
      <w:proofErr w:type="spellEnd"/>
      <w:r w:rsidRPr="00101AA8">
        <w:t>),(3.54)d(</w:t>
      </w:r>
      <w:proofErr w:type="spellStart"/>
      <w:r w:rsidRPr="00101AA8">
        <w:t>x,y</w:t>
      </w:r>
      <w:proofErr w:type="spellEnd"/>
      <w:r w:rsidRPr="00101AA8">
        <w:t>)=d(</w:t>
      </w:r>
      <w:proofErr w:type="spellStart"/>
      <w:r w:rsidRPr="00101AA8">
        <w:t>y,x</w:t>
      </w:r>
      <w:proofErr w:type="spellEnd"/>
      <w:r w:rsidRPr="00101AA8">
        <w:t>), \tag{3.54}d(</w:t>
      </w:r>
      <w:proofErr w:type="spellStart"/>
      <w:r w:rsidRPr="00101AA8">
        <w:t>x,y</w:t>
      </w:r>
      <w:proofErr w:type="spellEnd"/>
      <w:r w:rsidRPr="00101AA8">
        <w:t>)=d(</w:t>
      </w:r>
      <w:proofErr w:type="spellStart"/>
      <w:r w:rsidRPr="00101AA8">
        <w:t>y,x</w:t>
      </w:r>
      <w:proofErr w:type="spellEnd"/>
      <w:r w:rsidRPr="00101AA8">
        <w:t xml:space="preserve">),(3.54) </w:t>
      </w:r>
    </w:p>
    <w:p w14:paraId="5BFF3CF1" w14:textId="77777777" w:rsidR="00101AA8" w:rsidRPr="00101AA8" w:rsidRDefault="00101AA8" w:rsidP="00101AA8">
      <w:r w:rsidRPr="00101AA8">
        <w:rPr>
          <w:b/>
        </w:rPr>
        <w:t>Word-</w:t>
      </w:r>
      <w:proofErr w:type="spellStart"/>
      <w:r w:rsidRPr="00101AA8">
        <w:rPr>
          <w:b/>
        </w:rPr>
        <w:t>LaTeX</w:t>
      </w:r>
      <w:proofErr w:type="spellEnd"/>
      <w:r w:rsidRPr="00101AA8">
        <w:rPr>
          <w:b/>
        </w:rPr>
        <w:t>:</w:t>
      </w:r>
      <w:r w:rsidRPr="00101AA8">
        <w:t xml:space="preserve"> d(</w:t>
      </w:r>
      <w:proofErr w:type="spellStart"/>
      <w:proofErr w:type="gramStart"/>
      <w:r w:rsidRPr="00101AA8">
        <w:t>x,y</w:t>
      </w:r>
      <w:proofErr w:type="spellEnd"/>
      <w:proofErr w:type="gramEnd"/>
      <w:r w:rsidRPr="00101AA8">
        <w:t>)=d(</w:t>
      </w:r>
      <w:proofErr w:type="spellStart"/>
      <w:r w:rsidRPr="00101AA8">
        <w:t>y,x</w:t>
      </w:r>
      <w:proofErr w:type="spellEnd"/>
      <w:r w:rsidRPr="00101AA8">
        <w:t>)</w:t>
      </w:r>
    </w:p>
    <w:p w14:paraId="69D1DC90" w14:textId="77777777" w:rsidR="00101AA8" w:rsidRPr="00101AA8" w:rsidRDefault="00101AA8" w:rsidP="00101AA8">
      <w:r w:rsidRPr="00101AA8">
        <w:t>sowie die Dreiecksungleichung</w:t>
      </w:r>
    </w:p>
    <w:p w14:paraId="3307798C" w14:textId="77777777" w:rsidR="00101AA8" w:rsidRPr="00101AA8" w:rsidRDefault="00101AA8" w:rsidP="00101AA8">
      <w:r w:rsidRPr="00101AA8">
        <w:t>d(</w:t>
      </w:r>
      <w:proofErr w:type="spellStart"/>
      <w:proofErr w:type="gramStart"/>
      <w:r w:rsidRPr="00101AA8">
        <w:t>x,z</w:t>
      </w:r>
      <w:proofErr w:type="spellEnd"/>
      <w:proofErr w:type="gramEnd"/>
      <w:r w:rsidRPr="00101AA8">
        <w:t>)≤d(</w:t>
      </w:r>
      <w:proofErr w:type="spellStart"/>
      <w:r w:rsidRPr="00101AA8">
        <w:t>x,y</w:t>
      </w:r>
      <w:proofErr w:type="spellEnd"/>
      <w:r w:rsidRPr="00101AA8">
        <w:t>)+d(</w:t>
      </w:r>
      <w:proofErr w:type="spellStart"/>
      <w:r w:rsidRPr="00101AA8">
        <w:t>y,z</w:t>
      </w:r>
      <w:proofErr w:type="spellEnd"/>
      <w:r w:rsidRPr="00101AA8">
        <w:t>).(3.55)d(</w:t>
      </w:r>
      <w:proofErr w:type="spellStart"/>
      <w:r w:rsidRPr="00101AA8">
        <w:t>x,z</w:t>
      </w:r>
      <w:proofErr w:type="spellEnd"/>
      <w:r w:rsidRPr="00101AA8">
        <w:t>)\le d(</w:t>
      </w:r>
      <w:proofErr w:type="spellStart"/>
      <w:r w:rsidRPr="00101AA8">
        <w:t>x,y</w:t>
      </w:r>
      <w:proofErr w:type="spellEnd"/>
      <w:r w:rsidRPr="00101AA8">
        <w:t>)+d(</w:t>
      </w:r>
      <w:proofErr w:type="spellStart"/>
      <w:r w:rsidRPr="00101AA8">
        <w:t>y,z</w:t>
      </w:r>
      <w:proofErr w:type="spellEnd"/>
      <w:r w:rsidRPr="00101AA8">
        <w:t>). \</w:t>
      </w:r>
      <w:proofErr w:type="gramStart"/>
      <w:r w:rsidRPr="00101AA8">
        <w:t>tag{</w:t>
      </w:r>
      <w:proofErr w:type="gramEnd"/>
      <w:r w:rsidRPr="00101AA8">
        <w:t>3.55}d(</w:t>
      </w:r>
      <w:proofErr w:type="spellStart"/>
      <w:r w:rsidRPr="00101AA8">
        <w:t>x,z</w:t>
      </w:r>
      <w:proofErr w:type="spellEnd"/>
      <w:r w:rsidRPr="00101AA8">
        <w:t>)≤d(</w:t>
      </w:r>
      <w:proofErr w:type="spellStart"/>
      <w:r w:rsidRPr="00101AA8">
        <w:t>x,y</w:t>
      </w:r>
      <w:proofErr w:type="spellEnd"/>
      <w:r w:rsidRPr="00101AA8">
        <w:t>)+d(</w:t>
      </w:r>
      <w:proofErr w:type="spellStart"/>
      <w:r w:rsidRPr="00101AA8">
        <w:t>y,z</w:t>
      </w:r>
      <w:proofErr w:type="spellEnd"/>
      <w:r w:rsidRPr="00101AA8">
        <w:t xml:space="preserve">).(3.55) </w:t>
      </w:r>
    </w:p>
    <w:p w14:paraId="40CEC5A7" w14:textId="77777777" w:rsidR="00101AA8" w:rsidRPr="00101AA8" w:rsidRDefault="00101AA8" w:rsidP="00101AA8">
      <w:r w:rsidRPr="00101AA8">
        <w:rPr>
          <w:b/>
        </w:rPr>
        <w:t>Word-</w:t>
      </w:r>
      <w:proofErr w:type="spellStart"/>
      <w:r w:rsidRPr="00101AA8">
        <w:rPr>
          <w:b/>
        </w:rPr>
        <w:t>LaTeX</w:t>
      </w:r>
      <w:proofErr w:type="spellEnd"/>
      <w:r w:rsidRPr="00101AA8">
        <w:rPr>
          <w:b/>
        </w:rPr>
        <w:t>:</w:t>
      </w:r>
      <w:r w:rsidRPr="00101AA8">
        <w:t xml:space="preserve"> d(</w:t>
      </w:r>
      <w:proofErr w:type="spellStart"/>
      <w:proofErr w:type="gramStart"/>
      <w:r w:rsidRPr="00101AA8">
        <w:t>x,z</w:t>
      </w:r>
      <w:proofErr w:type="spellEnd"/>
      <w:proofErr w:type="gramEnd"/>
      <w:r w:rsidRPr="00101AA8">
        <w:t>)\le d(</w:t>
      </w:r>
      <w:proofErr w:type="spellStart"/>
      <w:r w:rsidRPr="00101AA8">
        <w:t>x,y</w:t>
      </w:r>
      <w:proofErr w:type="spellEnd"/>
      <w:r w:rsidRPr="00101AA8">
        <w:t>)+d(</w:t>
      </w:r>
      <w:proofErr w:type="spellStart"/>
      <w:r w:rsidRPr="00101AA8">
        <w:t>y,z</w:t>
      </w:r>
      <w:proofErr w:type="spellEnd"/>
      <w:r w:rsidRPr="00101AA8">
        <w:t>)</w:t>
      </w:r>
    </w:p>
    <w:p w14:paraId="578170AF" w14:textId="77777777" w:rsidR="00101AA8" w:rsidRPr="00101AA8" w:rsidRDefault="00101AA8" w:rsidP="00101AA8">
      <w:r w:rsidRPr="00101AA8">
        <w:lastRenderedPageBreak/>
        <w:t>Diese vier Eigenschaften stellen sicher, dass der Distanzbegriff konsistent ist und mit unserer geometrischen Intuition übereinstimmt. Erst dadurch werden Konvergenz, Nachbarschaft und Stabilität mathematisch eindeutig formulierbar.</w:t>
      </w:r>
    </w:p>
    <w:p w14:paraId="1BCCBB53" w14:textId="77777777" w:rsidR="00101AA8" w:rsidRPr="00101AA8" w:rsidRDefault="00101AA8" w:rsidP="00101AA8">
      <w:r w:rsidRPr="00101AA8">
        <w:t>Die bekannteste Metrik ist die euklidische Distanz</w:t>
      </w:r>
    </w:p>
    <w:p w14:paraId="183B1926" w14:textId="77777777" w:rsidR="00101AA8" w:rsidRPr="00101AA8" w:rsidRDefault="00101AA8" w:rsidP="00101AA8">
      <w:proofErr w:type="spellStart"/>
      <w:r w:rsidRPr="00101AA8">
        <w:t>dE</w:t>
      </w:r>
      <w:proofErr w:type="spellEnd"/>
      <w:r w:rsidRPr="00101AA8">
        <w:t>(</w:t>
      </w:r>
      <w:proofErr w:type="spellStart"/>
      <w:proofErr w:type="gramStart"/>
      <w:r w:rsidRPr="00101AA8">
        <w:t>x,y</w:t>
      </w:r>
      <w:proofErr w:type="spellEnd"/>
      <w:proofErr w:type="gramEnd"/>
      <w:r w:rsidRPr="00101AA8">
        <w:t>)=∑i=1n(xi−</w:t>
      </w:r>
      <w:proofErr w:type="spellStart"/>
      <w:r w:rsidRPr="00101AA8">
        <w:t>yi</w:t>
      </w:r>
      <w:proofErr w:type="spellEnd"/>
      <w:r w:rsidRPr="00101AA8">
        <w:t>)2.(3.56)</w:t>
      </w:r>
      <w:proofErr w:type="spellStart"/>
      <w:r w:rsidRPr="00101AA8">
        <w:t>d_E</w:t>
      </w:r>
      <w:proofErr w:type="spellEnd"/>
      <w:r w:rsidRPr="00101AA8">
        <w:t>(</w:t>
      </w:r>
      <w:proofErr w:type="spellStart"/>
      <w:r w:rsidRPr="00101AA8">
        <w:t>x,y</w:t>
      </w:r>
      <w:proofErr w:type="spellEnd"/>
      <w:r w:rsidRPr="00101AA8">
        <w:t>)= \</w:t>
      </w:r>
      <w:proofErr w:type="spellStart"/>
      <w:r w:rsidRPr="00101AA8">
        <w:t>sqrt</w:t>
      </w:r>
      <w:proofErr w:type="spellEnd"/>
      <w:r w:rsidRPr="00101AA8">
        <w:t>{\</w:t>
      </w:r>
      <w:proofErr w:type="spellStart"/>
      <w:r w:rsidRPr="00101AA8">
        <w:t>sum</w:t>
      </w:r>
      <w:proofErr w:type="spellEnd"/>
      <w:r w:rsidRPr="00101AA8">
        <w:t>_{i=1}^{n}(</w:t>
      </w:r>
      <w:proofErr w:type="spellStart"/>
      <w:r w:rsidRPr="00101AA8">
        <w:t>x_i-y_i</w:t>
      </w:r>
      <w:proofErr w:type="spellEnd"/>
      <w:r w:rsidRPr="00101AA8">
        <w:t>)^2}. \</w:t>
      </w:r>
      <w:proofErr w:type="gramStart"/>
      <w:r w:rsidRPr="00101AA8">
        <w:t>tag{</w:t>
      </w:r>
      <w:proofErr w:type="gramEnd"/>
      <w:r w:rsidRPr="00101AA8">
        <w:t>3.56}</w:t>
      </w:r>
      <w:proofErr w:type="spellStart"/>
      <w:r w:rsidRPr="00101AA8">
        <w:t>dE</w:t>
      </w:r>
      <w:proofErr w:type="spellEnd"/>
      <w:r w:rsidRPr="00101AA8">
        <w:t>​(</w:t>
      </w:r>
      <w:proofErr w:type="spellStart"/>
      <w:r w:rsidRPr="00101AA8">
        <w:t>x,y</w:t>
      </w:r>
      <w:proofErr w:type="spellEnd"/>
      <w:r w:rsidRPr="00101AA8">
        <w:t>)=i=1∑n​(xi​−</w:t>
      </w:r>
      <w:proofErr w:type="spellStart"/>
      <w:r w:rsidRPr="00101AA8">
        <w:t>yi</w:t>
      </w:r>
      <w:proofErr w:type="spellEnd"/>
      <w:r w:rsidRPr="00101AA8">
        <w:t xml:space="preserve">​)2​.(3.56) </w:t>
      </w:r>
    </w:p>
    <w:p w14:paraId="2E4090E9" w14:textId="77777777" w:rsidR="00101AA8" w:rsidRPr="00101AA8" w:rsidRDefault="00101AA8" w:rsidP="00101AA8">
      <w:r w:rsidRPr="00101AA8">
        <w:rPr>
          <w:b/>
        </w:rPr>
        <w:t>Word-</w:t>
      </w:r>
      <w:proofErr w:type="spellStart"/>
      <w:r w:rsidRPr="00101AA8">
        <w:rPr>
          <w:b/>
        </w:rPr>
        <w:t>LaTeX</w:t>
      </w:r>
      <w:proofErr w:type="spellEnd"/>
      <w:r w:rsidRPr="00101AA8">
        <w:rPr>
          <w:b/>
        </w:rPr>
        <w:t>:</w:t>
      </w:r>
      <w:r w:rsidRPr="00101AA8">
        <w:t xml:space="preserve"> </w:t>
      </w:r>
      <w:proofErr w:type="spellStart"/>
      <w:r w:rsidRPr="00101AA8">
        <w:t>d_E</w:t>
      </w:r>
      <w:proofErr w:type="spellEnd"/>
      <w:r w:rsidRPr="00101AA8">
        <w:t>(</w:t>
      </w:r>
      <w:proofErr w:type="spellStart"/>
      <w:proofErr w:type="gramStart"/>
      <w:r w:rsidRPr="00101AA8">
        <w:t>x,y</w:t>
      </w:r>
      <w:proofErr w:type="spellEnd"/>
      <w:proofErr w:type="gramEnd"/>
      <w:r w:rsidRPr="00101AA8">
        <w:t>)=\</w:t>
      </w:r>
      <w:proofErr w:type="spellStart"/>
      <w:r w:rsidRPr="00101AA8">
        <w:t>sqrt</w:t>
      </w:r>
      <w:proofErr w:type="spellEnd"/>
      <w:r w:rsidRPr="00101AA8">
        <w:t>{\</w:t>
      </w:r>
      <w:proofErr w:type="spellStart"/>
      <w:r w:rsidRPr="00101AA8">
        <w:t>sum</w:t>
      </w:r>
      <w:proofErr w:type="spellEnd"/>
      <w:r w:rsidRPr="00101AA8">
        <w:t>_{i=1}^{n}(</w:t>
      </w:r>
      <w:proofErr w:type="spellStart"/>
      <w:r w:rsidRPr="00101AA8">
        <w:t>x_i-y_i</w:t>
      </w:r>
      <w:proofErr w:type="spellEnd"/>
      <w:r w:rsidRPr="00101AA8">
        <w:t>)^2}</w:t>
      </w:r>
    </w:p>
    <w:p w14:paraId="7E0406C5" w14:textId="77777777" w:rsidR="00101AA8" w:rsidRPr="00101AA8" w:rsidRDefault="00101AA8" w:rsidP="00101AA8">
      <w:r w:rsidRPr="00101AA8">
        <w:t>Sie misst die geometrische Entfernung zweier Punkte im euklidischen Raum und bildet die Grundlage zahlreicher numerischer Verfahren. Für viele funktionale Fragestellungen besitzt jedoch nicht der absolute Abstand, sondern die strukturelle Ähnlichkeit größere Bedeutung.</w:t>
      </w:r>
    </w:p>
    <w:p w14:paraId="7B84A262" w14:textId="77777777" w:rsidR="00101AA8" w:rsidRPr="00101AA8" w:rsidRDefault="00101AA8" w:rsidP="00101AA8">
      <w:r w:rsidRPr="00101AA8">
        <w:t xml:space="preserve">Deshalb werden häufig Ähnlichkeitsmaße verwendet. Für Vektorräume besitzt insbesondere die </w:t>
      </w:r>
      <w:proofErr w:type="spellStart"/>
      <w:r w:rsidRPr="00101AA8">
        <w:t>Kosinusähnlichkeit</w:t>
      </w:r>
      <w:proofErr w:type="spellEnd"/>
      <w:r w:rsidRPr="00101AA8">
        <w:t xml:space="preserve"> eine herausragende Rolle:</w:t>
      </w:r>
    </w:p>
    <w:p w14:paraId="2A567C52" w14:textId="77777777" w:rsidR="00101AA8" w:rsidRPr="00101AA8" w:rsidRDefault="00101AA8" w:rsidP="00101AA8">
      <w:r w:rsidRPr="00101AA8">
        <w:t>cos</w:t>
      </w:r>
      <w:r w:rsidRPr="00101AA8">
        <w:rPr>
          <w:rFonts w:ascii="Cambria Math" w:hAnsi="Cambria Math" w:cs="Cambria Math"/>
        </w:rPr>
        <w:t>⁡</w:t>
      </w:r>
      <w:r w:rsidRPr="00101AA8">
        <w:t>(</w:t>
      </w:r>
      <w:proofErr w:type="spellStart"/>
      <w:proofErr w:type="gramStart"/>
      <w:r w:rsidRPr="00101AA8">
        <w:t>x,y</w:t>
      </w:r>
      <w:proofErr w:type="spellEnd"/>
      <w:proofErr w:type="gramEnd"/>
      <w:r w:rsidRPr="00101AA8">
        <w:t>)=</w:t>
      </w:r>
      <w:proofErr w:type="spellStart"/>
      <w:r w:rsidRPr="00101AA8">
        <w:t>x</w:t>
      </w:r>
      <w:r w:rsidRPr="00101AA8">
        <w:rPr>
          <w:rFonts w:ascii="Cambria Math" w:hAnsi="Cambria Math" w:cs="Cambria Math"/>
        </w:rPr>
        <w:t>⊤</w:t>
      </w:r>
      <w:r w:rsidRPr="00101AA8">
        <w:t>y</w:t>
      </w:r>
      <w:r w:rsidRPr="00101AA8">
        <w:rPr>
          <w:rFonts w:ascii="Cambria Math" w:hAnsi="Cambria Math" w:cs="Cambria Math"/>
        </w:rPr>
        <w:t>∥</w:t>
      </w:r>
      <w:r w:rsidRPr="00101AA8">
        <w:t>x</w:t>
      </w:r>
      <w:proofErr w:type="spellEnd"/>
      <w:r w:rsidRPr="00101AA8">
        <w:rPr>
          <w:rFonts w:ascii="Cambria Math" w:hAnsi="Cambria Math" w:cs="Cambria Math"/>
        </w:rPr>
        <w:t>∥∥</w:t>
      </w:r>
      <w:r w:rsidRPr="00101AA8">
        <w:t>y</w:t>
      </w:r>
      <w:r w:rsidRPr="00101AA8">
        <w:rPr>
          <w:rFonts w:ascii="Cambria Math" w:hAnsi="Cambria Math" w:cs="Cambria Math"/>
        </w:rPr>
        <w:t>∥</w:t>
      </w:r>
      <w:r w:rsidRPr="00101AA8">
        <w:t>.(3.57)\</w:t>
      </w:r>
      <w:proofErr w:type="spellStart"/>
      <w:r w:rsidRPr="00101AA8">
        <w:t>operatorname</w:t>
      </w:r>
      <w:proofErr w:type="spellEnd"/>
      <w:r w:rsidRPr="00101AA8">
        <w:t>{cos}(</w:t>
      </w:r>
      <w:proofErr w:type="spellStart"/>
      <w:r w:rsidRPr="00101AA8">
        <w:t>x,y</w:t>
      </w:r>
      <w:proofErr w:type="spellEnd"/>
      <w:r w:rsidRPr="00101AA8">
        <w:t>)= \</w:t>
      </w:r>
      <w:proofErr w:type="spellStart"/>
      <w:r w:rsidRPr="00101AA8">
        <w:t>frac</w:t>
      </w:r>
      <w:proofErr w:type="spellEnd"/>
      <w:r w:rsidRPr="00101AA8">
        <w:t>{x^\top y} {\|x\|\|y\|}. \</w:t>
      </w:r>
      <w:proofErr w:type="gramStart"/>
      <w:r w:rsidRPr="00101AA8">
        <w:t>tag{</w:t>
      </w:r>
      <w:proofErr w:type="gramEnd"/>
      <w:r w:rsidRPr="00101AA8">
        <w:t>3.57}cos(</w:t>
      </w:r>
      <w:proofErr w:type="spellStart"/>
      <w:r w:rsidRPr="00101AA8">
        <w:t>x,y</w:t>
      </w:r>
      <w:proofErr w:type="spellEnd"/>
      <w:r w:rsidRPr="00101AA8">
        <w:t>)=</w:t>
      </w:r>
      <w:r w:rsidRPr="00101AA8">
        <w:rPr>
          <w:rFonts w:ascii="Cambria Math" w:hAnsi="Cambria Math" w:cs="Cambria Math"/>
        </w:rPr>
        <w:t>∥</w:t>
      </w:r>
      <w:r w:rsidRPr="00101AA8">
        <w:t>x</w:t>
      </w:r>
      <w:r w:rsidRPr="00101AA8">
        <w:rPr>
          <w:rFonts w:ascii="Cambria Math" w:hAnsi="Cambria Math" w:cs="Cambria Math"/>
        </w:rPr>
        <w:t>∥∥</w:t>
      </w:r>
      <w:proofErr w:type="spellStart"/>
      <w:r w:rsidRPr="00101AA8">
        <w:t>y</w:t>
      </w:r>
      <w:r w:rsidRPr="00101AA8">
        <w:rPr>
          <w:rFonts w:ascii="Cambria Math" w:hAnsi="Cambria Math" w:cs="Cambria Math"/>
        </w:rPr>
        <w:t>∥</w:t>
      </w:r>
      <w:r w:rsidRPr="00101AA8">
        <w:t>x</w:t>
      </w:r>
      <w:r w:rsidRPr="00101AA8">
        <w:rPr>
          <w:rFonts w:ascii="Cambria Math" w:hAnsi="Cambria Math" w:cs="Cambria Math"/>
        </w:rPr>
        <w:t>⊤</w:t>
      </w:r>
      <w:r w:rsidRPr="00101AA8">
        <w:t>y</w:t>
      </w:r>
      <w:proofErr w:type="spellEnd"/>
      <w:r w:rsidRPr="00101AA8">
        <w:t xml:space="preserve">​.(3.57) </w:t>
      </w:r>
    </w:p>
    <w:p w14:paraId="52EC0CDC" w14:textId="77777777" w:rsidR="00101AA8" w:rsidRPr="00101AA8" w:rsidRDefault="00101AA8" w:rsidP="00101AA8">
      <w:r w:rsidRPr="00101AA8">
        <w:rPr>
          <w:b/>
        </w:rPr>
        <w:t>Word-</w:t>
      </w:r>
      <w:proofErr w:type="spellStart"/>
      <w:r w:rsidRPr="00101AA8">
        <w:rPr>
          <w:b/>
        </w:rPr>
        <w:t>LaTeX</w:t>
      </w:r>
      <w:proofErr w:type="spellEnd"/>
      <w:r w:rsidRPr="00101AA8">
        <w:rPr>
          <w:b/>
        </w:rPr>
        <w:t>:</w:t>
      </w:r>
      <w:r w:rsidRPr="00101AA8">
        <w:t xml:space="preserve"> \</w:t>
      </w:r>
      <w:proofErr w:type="spellStart"/>
      <w:r w:rsidRPr="00101AA8">
        <w:t>operatorname</w:t>
      </w:r>
      <w:proofErr w:type="spellEnd"/>
      <w:r w:rsidRPr="00101AA8">
        <w:t>{cos}(</w:t>
      </w:r>
      <w:proofErr w:type="spellStart"/>
      <w:proofErr w:type="gramStart"/>
      <w:r w:rsidRPr="00101AA8">
        <w:t>x,y</w:t>
      </w:r>
      <w:proofErr w:type="spellEnd"/>
      <w:proofErr w:type="gramEnd"/>
      <w:r w:rsidRPr="00101AA8">
        <w:t>)=\</w:t>
      </w:r>
      <w:proofErr w:type="spellStart"/>
      <w:r w:rsidRPr="00101AA8">
        <w:t>frac</w:t>
      </w:r>
      <w:proofErr w:type="spellEnd"/>
      <w:r w:rsidRPr="00101AA8">
        <w:t>{x^\top y}{\|x\|\|y\|}</w:t>
      </w:r>
    </w:p>
    <w:p w14:paraId="44B6412B" w14:textId="77777777" w:rsidR="00101AA8" w:rsidRPr="00101AA8" w:rsidRDefault="00101AA8" w:rsidP="00101AA8">
      <w:r w:rsidRPr="00101AA8">
        <w:t xml:space="preserve">Die </w:t>
      </w:r>
      <w:proofErr w:type="spellStart"/>
      <w:r w:rsidRPr="00101AA8">
        <w:t>Kosinusähnlichkeit</w:t>
      </w:r>
      <w:proofErr w:type="spellEnd"/>
      <w:r w:rsidRPr="00101AA8">
        <w:t xml:space="preserve"> misst nicht die absolute Entfernung zweier Vektoren, sondern den Winkel zwischen ihnen. Zwei Zustände können dadurch trotz unterschiedlicher Beträge eine nahezu identische funktionale Orientierung besitzen. Gerade diese Eigenschaft macht das Maß für semantische Zustandsräume und hochdimensionale Repräsentationen besonders geeignet.</w:t>
      </w:r>
    </w:p>
    <w:p w14:paraId="1EEEE205" w14:textId="77777777" w:rsidR="00101AA8" w:rsidRPr="00101AA8" w:rsidRDefault="00101AA8" w:rsidP="00101AA8">
      <w:r w:rsidRPr="00101AA8">
        <w:t xml:space="preserve">Neben metrischen Abständen werden in der modernen Datenanalyse zahlreiche weitere Distanz- und </w:t>
      </w:r>
      <w:proofErr w:type="spellStart"/>
      <w:r w:rsidRPr="00101AA8">
        <w:t>Divergenzmaße</w:t>
      </w:r>
      <w:proofErr w:type="spellEnd"/>
      <w:r w:rsidRPr="00101AA8">
        <w:t xml:space="preserve"> verwendet, etwa Manhattan-Distanzen, </w:t>
      </w:r>
      <w:proofErr w:type="spellStart"/>
      <w:r w:rsidRPr="00101AA8">
        <w:t>Mahalanobis</w:t>
      </w:r>
      <w:proofErr w:type="spellEnd"/>
      <w:r w:rsidRPr="00101AA8">
        <w:t>-Distanzen, Jensen-Shannon-Divergenzen oder Wasserstein-Metriken. Gemeinsam ist ihnen, dass sie Unterschiede quantitativ erfassen, ohne notwendigerweise dieselben geometrischen Eigenschaften zu besitzen.</w:t>
      </w:r>
    </w:p>
    <w:p w14:paraId="4D6193A9" w14:textId="77777777" w:rsidR="00101AA8" w:rsidRPr="00101AA8" w:rsidRDefault="00101AA8" w:rsidP="00101AA8">
      <w:r w:rsidRPr="00101AA8">
        <w:t>Für das Funktionale Raum-Zeit-Kohärenzsystem ergibt sich daraus eine wichtige Schlussfolgerung. Der klassische metrische Raum setzt die Distanzfunktion bereits vollständig voraus. Die Mathematik untersucht anschließend ihre Konsequenzen, beantwortet jedoch nicht die Frage, warum gerade diese Distanzfunktion gewählt wird oder wodurch funktionale Unterschiede überhaupt entstehen.</w:t>
      </w:r>
    </w:p>
    <w:p w14:paraId="336A9CED" w14:textId="77777777" w:rsidR="00101AA8" w:rsidRPr="00101AA8" w:rsidRDefault="00101AA8" w:rsidP="00101AA8">
      <w:r w:rsidRPr="00101AA8">
        <w:t xml:space="preserve">Im FRZK wird deshalb ein anderer Ausgangspunkt gewählt. Nicht die Distanz ist primitiv, sondern funktionale Unterschiede erzeugen zunächst verschiedene Organisationszustände. Erst aus der Stabilisierung dieser Unterschiede entsteht eine rekonstruierbare Distanzstruktur. Metriken </w:t>
      </w:r>
      <w:proofErr w:type="gramStart"/>
      <w:r w:rsidRPr="00101AA8">
        <w:t>erscheinen</w:t>
      </w:r>
      <w:proofErr w:type="gramEnd"/>
      <w:r w:rsidRPr="00101AA8">
        <w:t xml:space="preserve"> dadurch als emergente mathematische Beschreibung funktionaler Kohärenz und nicht als vorausgesetzte Eigenschaft eines bereits existierenden Raumes.</w:t>
      </w:r>
    </w:p>
    <w:p w14:paraId="1C130478" w14:textId="77777777" w:rsidR="00101AA8" w:rsidRPr="00101AA8" w:rsidRDefault="00101AA8" w:rsidP="00101AA8">
      <w:r w:rsidRPr="00101AA8">
        <w:t>Diese Perspektive besitzt erhebliche Konsequenzen für die weitere Theorieentwicklung. Wenn Distanz nicht vorausgesetzt, sondern rekonstruiert wird, können auch Raum, Nachbarschaft und geometrische Struktur als Folgen funktionaler Organisation interpretiert werden. Damit endet die mathematische Vorbereitung des Kapitels 3.2. Alle wesentlichen mathematischen Werkzeuge – Mengen, Algebra, Analysis, lineare Algebra, Operatoren, Funktionalanalysis, Dynamik, Informationstheorie, Graphentheorie und Metriken – wurden eingeführt und hinsichtlich ihrer Voraussetzungen analysiert.</w:t>
      </w:r>
    </w:p>
    <w:p w14:paraId="209F374D" w14:textId="77777777" w:rsidR="00101AA8" w:rsidRPr="00101AA8" w:rsidRDefault="00101AA8" w:rsidP="00101AA8">
      <w:r w:rsidRPr="00101AA8">
        <w:lastRenderedPageBreak/>
        <w:t>Gerade diese gemeinsame Analyse zeigt ein wiederkehrendes Muster. Jede klassische mathematische Theorie beginnt mit einem Satz definierter Grundobjekte, auf denen anschließend immer komplexere Strukturen aufgebaut werden. Keine dieser Disziplinen erklärt jedoch die funktionale Entstehung ihrer Ausgangsobjekte. Genau an dieser Stelle setzt das Funktionale Raum-Zeit-Kohärenzsystem an. Ziel des folgenden Kapitels ist daher nicht mehr die Einführung weiterer mathematischer Werkzeuge, sondern die axiomatische Rekonstruktion jener Grundstrukturen, die in den bisherigen mathematischen Theorien bereits vorausgesetzt wurden. Damit beginnt in Abschnitt 3.3 die eigentliche Eigenleistung der vorliegenden Arbeit.</w:t>
      </w:r>
    </w:p>
    <w:p w14:paraId="30DD496F" w14:textId="77777777" w:rsidR="003D0710" w:rsidRPr="003D0710" w:rsidRDefault="003D0710" w:rsidP="003D0710">
      <w:pPr>
        <w:rPr>
          <w:b/>
        </w:rPr>
      </w:pPr>
      <w:r w:rsidRPr="003D0710">
        <w:rPr>
          <w:b/>
        </w:rPr>
        <w:t>3.2.12 Emergenz und Selbstorganisation als mathematische Grundlagen funktionaler Strukturbildung</w:t>
      </w:r>
    </w:p>
    <w:p w14:paraId="3456E5F7" w14:textId="77777777" w:rsidR="003D0710" w:rsidRPr="003D0710" w:rsidRDefault="003D0710" w:rsidP="003D0710">
      <w:r w:rsidRPr="003D0710">
        <w:t>Mit den bisher entwickelten mathematischen Werkzeugen lassen sich Mengen, Relationen, Funktionen, Operatoren, Zustandsräume, Information, Netzwerke und metrische Unterschiede präzise beschreiben. Dennoch bleibt eine zentrale Frage offen: Wie entstehen aus lokalen Wechselwirkungen globale Ordnungsstrukturen, die nicht bereits vollständig in einem einzelnen Element oder einer einzelnen Regel enthalten sind? Genau an dieser Stelle setzen die Begriffe der Emergenz und Selbstorganisation an.</w:t>
      </w:r>
    </w:p>
    <w:p w14:paraId="04C108E1" w14:textId="77777777" w:rsidR="003D0710" w:rsidRPr="003D0710" w:rsidRDefault="003D0710" w:rsidP="003D0710">
      <w:r w:rsidRPr="003D0710">
        <w:t>Für die weitere Entwicklung des Funktionalen Raum-Zeit-Kohärenzsystems besitzt dieser Abschnitt eine besondere Bedeutung. Die bisher untersuchten mathematischen Disziplinen beschreiben Strukturen, nachdem sie bereits definiert wurden. Die Theorie der Selbstorganisation untersucht dagegen, wie sich unter geeigneten Bedingungen stabile oder metastabile Muster aus rekursiven lokalen Prozessen herausbilden können. Sie nähert sich damit erstmals unmittelbar jener Forschungslücke, an die das FRZK anschließt.</w:t>
      </w:r>
    </w:p>
    <w:p w14:paraId="7C7E5289" w14:textId="77777777" w:rsidR="003D0710" w:rsidRPr="003D0710" w:rsidRDefault="003D0710" w:rsidP="003D0710">
      <w:r w:rsidRPr="003D0710">
        <w:t xml:space="preserve">Scott </w:t>
      </w:r>
      <w:proofErr w:type="spellStart"/>
      <w:r w:rsidRPr="003D0710">
        <w:t>Camazine</w:t>
      </w:r>
      <w:proofErr w:type="spellEnd"/>
      <w:r w:rsidRPr="003D0710">
        <w:t xml:space="preserve"> und seine Mitautoren zeigen anhand biologischer Systeme, </w:t>
      </w:r>
      <w:proofErr w:type="spellStart"/>
      <w:r w:rsidRPr="003D0710">
        <w:t>dass</w:t>
      </w:r>
      <w:proofErr w:type="spellEnd"/>
      <w:r w:rsidRPr="003D0710">
        <w:t xml:space="preserve"> komplexe Gesamtstrukturen aus einfachen lokalen Interaktionen entstehen können, ohne dass eine zentrale Steuerungsinstanz den späteren Gesamtzustand vollständig vorgibt (</w:t>
      </w:r>
      <w:proofErr w:type="spellStart"/>
      <w:r w:rsidRPr="003D0710">
        <w:t>Camazine</w:t>
      </w:r>
      <w:proofErr w:type="spellEnd"/>
      <w:r w:rsidRPr="003D0710">
        <w:t xml:space="preserve">, Scott; </w:t>
      </w:r>
      <w:proofErr w:type="spellStart"/>
      <w:r w:rsidRPr="003D0710">
        <w:t>Deneubourg</w:t>
      </w:r>
      <w:proofErr w:type="spellEnd"/>
      <w:r w:rsidRPr="003D0710">
        <w:t xml:space="preserve">, Jean-Louis; Franks, Nigel R.; </w:t>
      </w:r>
      <w:proofErr w:type="spellStart"/>
      <w:r w:rsidRPr="003D0710">
        <w:t>Sneyd</w:t>
      </w:r>
      <w:proofErr w:type="spellEnd"/>
      <w:r w:rsidRPr="003D0710">
        <w:t xml:space="preserve">, James; </w:t>
      </w:r>
      <w:proofErr w:type="spellStart"/>
      <w:r w:rsidRPr="003D0710">
        <w:t>Theraulaz</w:t>
      </w:r>
      <w:proofErr w:type="spellEnd"/>
      <w:r w:rsidRPr="003D0710">
        <w:t xml:space="preserve">, Guy; </w:t>
      </w:r>
      <w:proofErr w:type="spellStart"/>
      <w:r w:rsidRPr="003D0710">
        <w:t>Bonabeau</w:t>
      </w:r>
      <w:proofErr w:type="spellEnd"/>
      <w:r w:rsidRPr="003D0710">
        <w:t xml:space="preserve">, Eric: </w:t>
      </w:r>
      <w:r w:rsidRPr="003D0710">
        <w:rPr>
          <w:i/>
          <w:iCs/>
        </w:rPr>
        <w:t>Self-</w:t>
      </w:r>
      <w:proofErr w:type="spellStart"/>
      <w:r w:rsidRPr="003D0710">
        <w:rPr>
          <w:i/>
          <w:iCs/>
        </w:rPr>
        <w:t>Organization</w:t>
      </w:r>
      <w:proofErr w:type="spellEnd"/>
      <w:r w:rsidRPr="003D0710">
        <w:rPr>
          <w:i/>
          <w:iCs/>
        </w:rPr>
        <w:t xml:space="preserve"> in Biological Systems</w:t>
      </w:r>
      <w:r w:rsidRPr="003D0710">
        <w:t xml:space="preserve">. Princeton: Princeton University Press, </w:t>
      </w:r>
      <w:proofErr w:type="gramStart"/>
      <w:r w:rsidRPr="003D0710">
        <w:t>2001.)[</w:t>
      </w:r>
      <w:proofErr w:type="gramEnd"/>
      <w:r w:rsidRPr="003D0710">
        <w:t xml:space="preserve">51] Melanie Mitchell beschreibt Emergenz als ein Grundproblem der Komplexitätsforschung und zeigt, dass globale Muster häufig nur auf einer höheren Beschreibungsebene sichtbar werden (Mitchell, Melanie: </w:t>
      </w:r>
      <w:proofErr w:type="spellStart"/>
      <w:r w:rsidRPr="003D0710">
        <w:rPr>
          <w:i/>
          <w:iCs/>
        </w:rPr>
        <w:t>Complexity</w:t>
      </w:r>
      <w:proofErr w:type="spellEnd"/>
      <w:r w:rsidRPr="003D0710">
        <w:rPr>
          <w:i/>
          <w:iCs/>
        </w:rPr>
        <w:t xml:space="preserve">: A </w:t>
      </w:r>
      <w:proofErr w:type="spellStart"/>
      <w:r w:rsidRPr="003D0710">
        <w:rPr>
          <w:i/>
          <w:iCs/>
        </w:rPr>
        <w:t>Guided</w:t>
      </w:r>
      <w:proofErr w:type="spellEnd"/>
      <w:r w:rsidRPr="003D0710">
        <w:rPr>
          <w:i/>
          <w:iCs/>
        </w:rPr>
        <w:t xml:space="preserve"> Tour</w:t>
      </w:r>
      <w:r w:rsidRPr="003D0710">
        <w:t xml:space="preserve">. Oxford: Oxford University Press, </w:t>
      </w:r>
      <w:proofErr w:type="gramStart"/>
      <w:r w:rsidRPr="003D0710">
        <w:t>2009.)[</w:t>
      </w:r>
      <w:proofErr w:type="gramEnd"/>
      <w:r w:rsidRPr="003D0710">
        <w:t>52] Ergänzend knüpfe ich an Hakens Synergetik [12] und Hollands Theorie komplexer adaptiver Systeme [14] an.</w:t>
      </w:r>
    </w:p>
    <w:p w14:paraId="153157D2" w14:textId="77777777" w:rsidR="003D0710" w:rsidRPr="003D0710" w:rsidRDefault="003D0710" w:rsidP="003D0710">
      <w:r w:rsidRPr="003D0710">
        <w:t>Der mathematische Ausgangspunkt besteht zunächst in lokalen Zuständen. Sei xi(n)</w:t>
      </w:r>
      <w:proofErr w:type="spellStart"/>
      <w:r w:rsidRPr="003D0710">
        <w:t>x_i</w:t>
      </w:r>
      <w:proofErr w:type="spellEnd"/>
      <w:r w:rsidRPr="003D0710">
        <w:t>^{(n</w:t>
      </w:r>
      <w:proofErr w:type="gramStart"/>
      <w:r w:rsidRPr="003D0710">
        <w:t>)}xi</w:t>
      </w:r>
      <w:proofErr w:type="gramEnd"/>
      <w:r w:rsidRPr="003D0710">
        <w:t xml:space="preserve">(n)​ der Zustand einer funktionalen Einheit iii im Entwicklungsschritt </w:t>
      </w:r>
      <w:proofErr w:type="spellStart"/>
      <w:r w:rsidRPr="003D0710">
        <w:t>nnn</w:t>
      </w:r>
      <w:proofErr w:type="spellEnd"/>
      <w:r w:rsidRPr="003D0710">
        <w:t>. Der Folgezustand kann von ihrem eigenen Zustand und ihrer funktionalen Nachbarschaft abhängen:</w:t>
      </w:r>
    </w:p>
    <w:p w14:paraId="2102C51E" w14:textId="77777777" w:rsidR="003D0710" w:rsidRPr="003D0710" w:rsidRDefault="003D0710" w:rsidP="003D0710">
      <w:r w:rsidRPr="003D0710">
        <w:t>xi(n+</w:t>
      </w:r>
      <w:proofErr w:type="gramStart"/>
      <w:r w:rsidRPr="003D0710">
        <w:t>1)=</w:t>
      </w:r>
      <w:proofErr w:type="spellStart"/>
      <w:proofErr w:type="gramEnd"/>
      <w:r w:rsidRPr="003D0710">
        <w:t>Fi</w:t>
      </w:r>
      <w:proofErr w:type="spellEnd"/>
      <w:r w:rsidRPr="003D0710">
        <w:t> </w:t>
      </w:r>
      <w:r w:rsidRPr="003D0710">
        <w:rPr>
          <w:rFonts w:ascii="Cambria Math" w:hAnsi="Cambria Math" w:cs="Cambria Math"/>
        </w:rPr>
        <w:t>⁣</w:t>
      </w:r>
      <w:r w:rsidRPr="003D0710">
        <w:t>(xi(n),Ni(n)).(3.58)</w:t>
      </w:r>
      <w:proofErr w:type="spellStart"/>
      <w:r w:rsidRPr="003D0710">
        <w:t>x_i</w:t>
      </w:r>
      <w:proofErr w:type="spellEnd"/>
      <w:r w:rsidRPr="003D0710">
        <w:t xml:space="preserve">^{(n+1)} = </w:t>
      </w:r>
      <w:proofErr w:type="spellStart"/>
      <w:r w:rsidRPr="003D0710">
        <w:t>F_i</w:t>
      </w:r>
      <w:proofErr w:type="spellEnd"/>
      <w:r w:rsidRPr="003D0710">
        <w:t>\!\</w:t>
      </w:r>
      <w:proofErr w:type="spellStart"/>
      <w:r w:rsidRPr="003D0710">
        <w:t>left</w:t>
      </w:r>
      <w:proofErr w:type="spellEnd"/>
      <w:r w:rsidRPr="003D0710">
        <w:t xml:space="preserve">( </w:t>
      </w:r>
      <w:proofErr w:type="spellStart"/>
      <w:r w:rsidRPr="003D0710">
        <w:t>x_i</w:t>
      </w:r>
      <w:proofErr w:type="spellEnd"/>
      <w:r w:rsidRPr="003D0710">
        <w:t>^{(n)}, \</w:t>
      </w:r>
      <w:proofErr w:type="spellStart"/>
      <w:r w:rsidRPr="003D0710">
        <w:t>mathcal</w:t>
      </w:r>
      <w:proofErr w:type="spellEnd"/>
      <w:r w:rsidRPr="003D0710">
        <w:t>{N}_i^{(n)} \</w:t>
      </w:r>
      <w:proofErr w:type="spellStart"/>
      <w:r w:rsidRPr="003D0710">
        <w:t>right</w:t>
      </w:r>
      <w:proofErr w:type="spellEnd"/>
      <w:r w:rsidRPr="003D0710">
        <w:t>). \</w:t>
      </w:r>
      <w:proofErr w:type="gramStart"/>
      <w:r w:rsidRPr="003D0710">
        <w:t>tag{</w:t>
      </w:r>
      <w:proofErr w:type="gramEnd"/>
      <w:r w:rsidRPr="003D0710">
        <w:t>3.58}xi(n+1)​=</w:t>
      </w:r>
      <w:proofErr w:type="spellStart"/>
      <w:r w:rsidRPr="003D0710">
        <w:t>Fi</w:t>
      </w:r>
      <w:proofErr w:type="spellEnd"/>
      <w:r w:rsidRPr="003D0710">
        <w:t xml:space="preserve">​(xi(n)​,Ni(n)​).(3.58) </w:t>
      </w:r>
    </w:p>
    <w:p w14:paraId="0250E1B9" w14:textId="77777777" w:rsidR="003D0710" w:rsidRPr="003D0710" w:rsidRDefault="003D0710" w:rsidP="003D0710">
      <w:r w:rsidRPr="003D0710">
        <w:rPr>
          <w:b/>
        </w:rPr>
        <w:t>Word-</w:t>
      </w:r>
      <w:proofErr w:type="spellStart"/>
      <w:r w:rsidRPr="003D0710">
        <w:rPr>
          <w:b/>
        </w:rPr>
        <w:t>LaTeX</w:t>
      </w:r>
      <w:proofErr w:type="spellEnd"/>
      <w:r w:rsidRPr="003D0710">
        <w:rPr>
          <w:b/>
        </w:rPr>
        <w:t>:</w:t>
      </w:r>
      <w:r w:rsidRPr="003D0710">
        <w:t xml:space="preserve"> </w:t>
      </w:r>
      <w:proofErr w:type="spellStart"/>
      <w:r w:rsidRPr="003D0710">
        <w:t>x_i</w:t>
      </w:r>
      <w:proofErr w:type="spellEnd"/>
      <w:r w:rsidRPr="003D0710">
        <w:t>^{(n+1</w:t>
      </w:r>
      <w:proofErr w:type="gramStart"/>
      <w:r w:rsidRPr="003D0710">
        <w:t>)}=</w:t>
      </w:r>
      <w:proofErr w:type="spellStart"/>
      <w:proofErr w:type="gramEnd"/>
      <w:r w:rsidRPr="003D0710">
        <w:t>F_i</w:t>
      </w:r>
      <w:proofErr w:type="spellEnd"/>
      <w:r w:rsidRPr="003D0710">
        <w:t>\!\</w:t>
      </w:r>
      <w:proofErr w:type="spellStart"/>
      <w:r w:rsidRPr="003D0710">
        <w:t>left</w:t>
      </w:r>
      <w:proofErr w:type="spellEnd"/>
      <w:r w:rsidRPr="003D0710">
        <w:t>(</w:t>
      </w:r>
      <w:proofErr w:type="spellStart"/>
      <w:r w:rsidRPr="003D0710">
        <w:t>x_i</w:t>
      </w:r>
      <w:proofErr w:type="spellEnd"/>
      <w:r w:rsidRPr="003D0710">
        <w:t>^{(n)},\</w:t>
      </w:r>
      <w:proofErr w:type="spellStart"/>
      <w:r w:rsidRPr="003D0710">
        <w:t>mathcal</w:t>
      </w:r>
      <w:proofErr w:type="spellEnd"/>
      <w:r w:rsidRPr="003D0710">
        <w:t>{N}_i^{(n)}\</w:t>
      </w:r>
      <w:proofErr w:type="spellStart"/>
      <w:r w:rsidRPr="003D0710">
        <w:t>right</w:t>
      </w:r>
      <w:proofErr w:type="spellEnd"/>
      <w:r w:rsidRPr="003D0710">
        <w:t>)</w:t>
      </w:r>
    </w:p>
    <w:p w14:paraId="73F0372B" w14:textId="77777777" w:rsidR="003D0710" w:rsidRPr="003D0710" w:rsidRDefault="003D0710" w:rsidP="003D0710">
      <w:r w:rsidRPr="003D0710">
        <w:t>Dabei bezeichnet Ni(n)\</w:t>
      </w:r>
      <w:proofErr w:type="spellStart"/>
      <w:r w:rsidRPr="003D0710">
        <w:t>mathcal</w:t>
      </w:r>
      <w:proofErr w:type="spellEnd"/>
      <w:r w:rsidRPr="003D0710">
        <w:t>{N}_i^{(n</w:t>
      </w:r>
      <w:proofErr w:type="gramStart"/>
      <w:r w:rsidRPr="003D0710">
        <w:t>)}Ni</w:t>
      </w:r>
      <w:proofErr w:type="gramEnd"/>
      <w:r w:rsidRPr="003D0710">
        <w:t>(n)​ nicht notwendig eine räumliche Nachbarschaft. Sie kann ebenso eine relationale, informationelle oder funktionale Umgebung darstellen. Für das FRZK ist diese Offenheit entscheidend, weil Raum an dieser Stelle noch nicht vorausgesetzt werden darf.</w:t>
      </w:r>
    </w:p>
    <w:p w14:paraId="618158F8" w14:textId="77777777" w:rsidR="003D0710" w:rsidRPr="003D0710" w:rsidRDefault="003D0710" w:rsidP="003D0710">
      <w:r w:rsidRPr="003D0710">
        <w:lastRenderedPageBreak/>
        <w:t>Die lokale Aktualisierung zeigt, dass die Entwicklung einer Einheit nicht isoliert erfolgt. Sie ist in ein Beziehungsgefüge eingebettet. Werden alle lokalen Zustände zu einem Gesamtzustand XXX zusammengefasst, lässt sich die Systementwicklung als Überlagerung intrinsischer Dynamik und Kopplung beschreiben:</w:t>
      </w:r>
    </w:p>
    <w:p w14:paraId="3A3F05AD" w14:textId="77777777" w:rsidR="003D0710" w:rsidRPr="003D0710" w:rsidRDefault="003D0710" w:rsidP="003D0710">
      <w:proofErr w:type="spellStart"/>
      <w:r w:rsidRPr="003D0710">
        <w:t>dXdt</w:t>
      </w:r>
      <w:proofErr w:type="spellEnd"/>
      <w:r w:rsidRPr="003D0710">
        <w:t>=F(X)+C(X</w:t>
      </w:r>
      <w:proofErr w:type="gramStart"/>
      <w:r w:rsidRPr="003D0710">
        <w:t>).(</w:t>
      </w:r>
      <w:proofErr w:type="gramEnd"/>
      <w:r w:rsidRPr="003D0710">
        <w:t>3.59)\</w:t>
      </w:r>
      <w:proofErr w:type="spellStart"/>
      <w:r w:rsidRPr="003D0710">
        <w:t>frac</w:t>
      </w:r>
      <w:proofErr w:type="spellEnd"/>
      <w:r w:rsidRPr="003D0710">
        <w:t>{</w:t>
      </w:r>
      <w:proofErr w:type="spellStart"/>
      <w:r w:rsidRPr="003D0710">
        <w:t>dX</w:t>
      </w:r>
      <w:proofErr w:type="spellEnd"/>
      <w:r w:rsidRPr="003D0710">
        <w:t>}{</w:t>
      </w:r>
      <w:proofErr w:type="spellStart"/>
      <w:r w:rsidRPr="003D0710">
        <w:t>dt</w:t>
      </w:r>
      <w:proofErr w:type="spellEnd"/>
      <w:r w:rsidRPr="003D0710">
        <w:t>} = F(X)+C(X). \</w:t>
      </w:r>
      <w:proofErr w:type="gramStart"/>
      <w:r w:rsidRPr="003D0710">
        <w:t>tag{</w:t>
      </w:r>
      <w:proofErr w:type="gramEnd"/>
      <w:r w:rsidRPr="003D0710">
        <w:t>3.59}</w:t>
      </w:r>
      <w:proofErr w:type="spellStart"/>
      <w:r w:rsidRPr="003D0710">
        <w:t>dtdX</w:t>
      </w:r>
      <w:proofErr w:type="spellEnd"/>
      <w:r w:rsidRPr="003D0710">
        <w:t xml:space="preserve">​=F(X)+C(X).(3.59) </w:t>
      </w:r>
    </w:p>
    <w:p w14:paraId="1EC980B0" w14:textId="77777777" w:rsidR="003D0710" w:rsidRPr="003D0710" w:rsidRDefault="003D0710" w:rsidP="003D0710">
      <w:r w:rsidRPr="003D0710">
        <w:rPr>
          <w:b/>
        </w:rPr>
        <w:t>Word-</w:t>
      </w:r>
      <w:proofErr w:type="spellStart"/>
      <w:r w:rsidRPr="003D0710">
        <w:rPr>
          <w:b/>
        </w:rPr>
        <w:t>LaTeX</w:t>
      </w:r>
      <w:proofErr w:type="spellEnd"/>
      <w:r w:rsidRPr="003D0710">
        <w:rPr>
          <w:b/>
        </w:rPr>
        <w:t>:</w:t>
      </w:r>
      <w:r w:rsidRPr="003D0710">
        <w:t xml:space="preserve"> \</w:t>
      </w:r>
      <w:proofErr w:type="spellStart"/>
      <w:r w:rsidRPr="003D0710">
        <w:t>frac</w:t>
      </w:r>
      <w:proofErr w:type="spellEnd"/>
      <w:r w:rsidRPr="003D0710">
        <w:t>{</w:t>
      </w:r>
      <w:proofErr w:type="spellStart"/>
      <w:r w:rsidRPr="003D0710">
        <w:t>dX</w:t>
      </w:r>
      <w:proofErr w:type="spellEnd"/>
      <w:r w:rsidRPr="003D0710">
        <w:t>}{</w:t>
      </w:r>
      <w:proofErr w:type="spellStart"/>
      <w:r w:rsidRPr="003D0710">
        <w:t>dt</w:t>
      </w:r>
      <w:proofErr w:type="spellEnd"/>
      <w:r w:rsidRPr="003D0710">
        <w:t>}=F(X)+C(X)</w:t>
      </w:r>
    </w:p>
    <w:p w14:paraId="335A9450" w14:textId="77777777" w:rsidR="003D0710" w:rsidRPr="003D0710" w:rsidRDefault="003D0710" w:rsidP="003D0710">
      <w:r w:rsidRPr="003D0710">
        <w:t>Der Term F(X)F(X)F(X) beschreibt die systeminterne Entwicklung, während C(X)C(X)C(X) die Kopplung zwischen den Bestandteilen erfasst. Die Trennung ist analytisch hilfreich, darf jedoch nicht als ontologische Trennung missverstanden werden. In realen selbstorganisierenden Systemen beeinflussen sich interne Dynamik und Kopplung häufig wechselseitig.</w:t>
      </w:r>
    </w:p>
    <w:p w14:paraId="34F899A1" w14:textId="77777777" w:rsidR="003D0710" w:rsidRPr="003D0710" w:rsidRDefault="003D0710" w:rsidP="003D0710">
      <w:r w:rsidRPr="003D0710">
        <w:t>Für diskrete oder rein rekursive Prozesse kann die Entwicklung als Folge von Systemzuständen formuliert werden:</w:t>
      </w:r>
    </w:p>
    <w:p w14:paraId="402A83CA" w14:textId="77777777" w:rsidR="003D0710" w:rsidRPr="003D0710" w:rsidRDefault="003D0710" w:rsidP="003D0710">
      <w:r w:rsidRPr="003D0710">
        <w:t>Xn+1=F </w:t>
      </w:r>
      <w:r w:rsidRPr="003D0710">
        <w:rPr>
          <w:rFonts w:ascii="Cambria Math" w:hAnsi="Cambria Math" w:cs="Cambria Math"/>
        </w:rPr>
        <w:t>⁣</w:t>
      </w:r>
      <w:r w:rsidRPr="003D0710">
        <w:t>(</w:t>
      </w:r>
      <w:proofErr w:type="spellStart"/>
      <w:proofErr w:type="gramStart"/>
      <w:r w:rsidRPr="003D0710">
        <w:t>Xn,XnUmgebung</w:t>
      </w:r>
      <w:proofErr w:type="spellEnd"/>
      <w:proofErr w:type="gramEnd"/>
      <w:r w:rsidRPr="003D0710">
        <w:t>).(3.60)X_{n+1} = F\!\</w:t>
      </w:r>
      <w:proofErr w:type="spellStart"/>
      <w:r w:rsidRPr="003D0710">
        <w:t>left</w:t>
      </w:r>
      <w:proofErr w:type="spellEnd"/>
      <w:r w:rsidRPr="003D0710">
        <w:t xml:space="preserve">( </w:t>
      </w:r>
      <w:proofErr w:type="spellStart"/>
      <w:r w:rsidRPr="003D0710">
        <w:t>X_n</w:t>
      </w:r>
      <w:proofErr w:type="spellEnd"/>
      <w:r w:rsidRPr="003D0710">
        <w:t xml:space="preserve">, </w:t>
      </w:r>
      <w:proofErr w:type="spellStart"/>
      <w:r w:rsidRPr="003D0710">
        <w:t>X_n</w:t>
      </w:r>
      <w:proofErr w:type="spellEnd"/>
      <w:r w:rsidRPr="003D0710">
        <w:t>^{\</w:t>
      </w:r>
      <w:proofErr w:type="spellStart"/>
      <w:r w:rsidRPr="003D0710">
        <w:t>mathrm</w:t>
      </w:r>
      <w:proofErr w:type="spellEnd"/>
      <w:r w:rsidRPr="003D0710">
        <w:t>{Umgebung}} \</w:t>
      </w:r>
      <w:proofErr w:type="spellStart"/>
      <w:r w:rsidRPr="003D0710">
        <w:t>right</w:t>
      </w:r>
      <w:proofErr w:type="spellEnd"/>
      <w:r w:rsidRPr="003D0710">
        <w:t>). \</w:t>
      </w:r>
      <w:proofErr w:type="gramStart"/>
      <w:r w:rsidRPr="003D0710">
        <w:t>tag{</w:t>
      </w:r>
      <w:proofErr w:type="gramEnd"/>
      <w:r w:rsidRPr="003D0710">
        <w:t>3.60}Xn+1​=F(</w:t>
      </w:r>
      <w:proofErr w:type="spellStart"/>
      <w:r w:rsidRPr="003D0710">
        <w:t>Xn</w:t>
      </w:r>
      <w:proofErr w:type="spellEnd"/>
      <w:r w:rsidRPr="003D0710">
        <w:t>​,</w:t>
      </w:r>
      <w:proofErr w:type="spellStart"/>
      <w:r w:rsidRPr="003D0710">
        <w:t>XnUmgebung</w:t>
      </w:r>
      <w:proofErr w:type="spellEnd"/>
      <w:r w:rsidRPr="003D0710">
        <w:t xml:space="preserve">​).(3.60) </w:t>
      </w:r>
    </w:p>
    <w:p w14:paraId="3A0EAF1B" w14:textId="77777777" w:rsidR="003D0710" w:rsidRPr="003D0710" w:rsidRDefault="003D0710" w:rsidP="003D0710">
      <w:r w:rsidRPr="003D0710">
        <w:rPr>
          <w:b/>
        </w:rPr>
        <w:t>Word-</w:t>
      </w:r>
      <w:proofErr w:type="spellStart"/>
      <w:r w:rsidRPr="003D0710">
        <w:rPr>
          <w:b/>
        </w:rPr>
        <w:t>LaTeX</w:t>
      </w:r>
      <w:proofErr w:type="spellEnd"/>
      <w:r w:rsidRPr="003D0710">
        <w:rPr>
          <w:b/>
        </w:rPr>
        <w:t>:</w:t>
      </w:r>
      <w:r w:rsidRPr="003D0710">
        <w:t xml:space="preserve"> X_{n+</w:t>
      </w:r>
      <w:proofErr w:type="gramStart"/>
      <w:r w:rsidRPr="003D0710">
        <w:t>1}=</w:t>
      </w:r>
      <w:proofErr w:type="gramEnd"/>
      <w:r w:rsidRPr="003D0710">
        <w:t>F\!\</w:t>
      </w:r>
      <w:proofErr w:type="spellStart"/>
      <w:r w:rsidRPr="003D0710">
        <w:t>left</w:t>
      </w:r>
      <w:proofErr w:type="spellEnd"/>
      <w:r w:rsidRPr="003D0710">
        <w:t>(</w:t>
      </w:r>
      <w:proofErr w:type="spellStart"/>
      <w:r w:rsidRPr="003D0710">
        <w:t>X_n,X_n</w:t>
      </w:r>
      <w:proofErr w:type="spellEnd"/>
      <w:r w:rsidRPr="003D0710">
        <w:t>^{\</w:t>
      </w:r>
      <w:proofErr w:type="spellStart"/>
      <w:r w:rsidRPr="003D0710">
        <w:t>mathrm</w:t>
      </w:r>
      <w:proofErr w:type="spellEnd"/>
      <w:r w:rsidRPr="003D0710">
        <w:t>{Umgebung}}\</w:t>
      </w:r>
      <w:proofErr w:type="spellStart"/>
      <w:r w:rsidRPr="003D0710">
        <w:t>right</w:t>
      </w:r>
      <w:proofErr w:type="spellEnd"/>
      <w:r w:rsidRPr="003D0710">
        <w:t>)</w:t>
      </w:r>
    </w:p>
    <w:p w14:paraId="606066AA" w14:textId="77777777" w:rsidR="003D0710" w:rsidRPr="003D0710" w:rsidRDefault="003D0710" w:rsidP="003D0710">
      <w:r w:rsidRPr="003D0710">
        <w:t xml:space="preserve">Diese Gleichung besitzt für das FRZK einen besonderen Stellenwert, weil sie keine kontinuierliche physikalische Zeit voraussetzt. Der Index </w:t>
      </w:r>
      <w:proofErr w:type="spellStart"/>
      <w:r w:rsidRPr="003D0710">
        <w:t>nnn</w:t>
      </w:r>
      <w:proofErr w:type="spellEnd"/>
      <w:r w:rsidRPr="003D0710">
        <w:t xml:space="preserve"> kennzeichnet zunächst ausschließlich eine geordnete Folge von Transformationen. Erst später wird zu prüfen sein, unter welchen Bedingungen eine solche Ordnung als Zeitstruktur interpretiert werden kann.</w:t>
      </w:r>
    </w:p>
    <w:p w14:paraId="6D4F6903" w14:textId="77777777" w:rsidR="003D0710" w:rsidRPr="003D0710" w:rsidRDefault="003D0710" w:rsidP="003D0710">
      <w:r w:rsidRPr="003D0710">
        <w:t>Selbstorganisation ist jedoch nicht bereits dadurch gegeben, dass ein System rekursiv verändert wird. Eine beliebige Zustandsfolge kann vollständig unstrukturiert bleiben. Von Emergenz lässt sich erst sprechen, wenn auf einer höheren Beschreibungsebene neue makroskopische Eigenschaften auftreten, die nicht unmittelbar mit einem einzelnen mikroskopischen Zustand identisch sind.</w:t>
      </w:r>
    </w:p>
    <w:p w14:paraId="1A7C8F74" w14:textId="77777777" w:rsidR="003D0710" w:rsidRPr="003D0710" w:rsidRDefault="003D0710" w:rsidP="003D0710">
      <w:r w:rsidRPr="003D0710">
        <w:t>In der Synergetik wird hierfür der Begriff des Ordnungsparameters verwendet. Ein makroskopischer Ordnungsparameter η\</w:t>
      </w:r>
      <w:proofErr w:type="spellStart"/>
      <w:r w:rsidRPr="003D0710">
        <w:t>etaη</w:t>
      </w:r>
      <w:proofErr w:type="spellEnd"/>
      <w:r w:rsidRPr="003D0710">
        <w:t xml:space="preserve"> kann als Funktion des Gesamtzustandes dargestellt werden:</w:t>
      </w:r>
    </w:p>
    <w:p w14:paraId="37981641" w14:textId="77777777" w:rsidR="003D0710" w:rsidRPr="003D0710" w:rsidRDefault="003D0710" w:rsidP="003D0710">
      <w:r w:rsidRPr="003D0710">
        <w:t>η=Φ(X</w:t>
      </w:r>
      <w:proofErr w:type="gramStart"/>
      <w:r w:rsidRPr="003D0710">
        <w:t>).(</w:t>
      </w:r>
      <w:proofErr w:type="gramEnd"/>
      <w:r w:rsidRPr="003D0710">
        <w:t>3.61)\</w:t>
      </w:r>
      <w:proofErr w:type="spellStart"/>
      <w:r w:rsidRPr="003D0710">
        <w:t>eta</w:t>
      </w:r>
      <w:proofErr w:type="spellEnd"/>
      <w:r w:rsidRPr="003D0710">
        <w:t>=\Phi(X). \</w:t>
      </w:r>
      <w:proofErr w:type="gramStart"/>
      <w:r w:rsidRPr="003D0710">
        <w:t>tag{</w:t>
      </w:r>
      <w:proofErr w:type="gramEnd"/>
      <w:r w:rsidRPr="003D0710">
        <w:t xml:space="preserve">3.61}η=Φ(X).(3.61) </w:t>
      </w:r>
    </w:p>
    <w:p w14:paraId="609A8F88" w14:textId="77777777" w:rsidR="003D0710" w:rsidRPr="003D0710" w:rsidRDefault="003D0710" w:rsidP="003D0710">
      <w:r w:rsidRPr="003D0710">
        <w:rPr>
          <w:b/>
        </w:rPr>
        <w:t>Word-</w:t>
      </w:r>
      <w:proofErr w:type="spellStart"/>
      <w:r w:rsidRPr="003D0710">
        <w:rPr>
          <w:b/>
        </w:rPr>
        <w:t>LaTeX</w:t>
      </w:r>
      <w:proofErr w:type="spellEnd"/>
      <w:r w:rsidRPr="003D0710">
        <w:rPr>
          <w:b/>
        </w:rPr>
        <w:t>:</w:t>
      </w:r>
      <w:r w:rsidRPr="003D0710">
        <w:t xml:space="preserve"> \</w:t>
      </w:r>
      <w:proofErr w:type="spellStart"/>
      <w:r w:rsidRPr="003D0710">
        <w:t>eta</w:t>
      </w:r>
      <w:proofErr w:type="spellEnd"/>
      <w:r w:rsidRPr="003D0710">
        <w:t>=\Phi(X)</w:t>
      </w:r>
    </w:p>
    <w:p w14:paraId="24813F08" w14:textId="77777777" w:rsidR="003D0710" w:rsidRPr="003D0710" w:rsidRDefault="003D0710" w:rsidP="003D0710">
      <w:r w:rsidRPr="003D0710">
        <w:t>Die Abbildung Φ\</w:t>
      </w:r>
      <w:proofErr w:type="spellStart"/>
      <w:r w:rsidRPr="003D0710">
        <w:t>PhiΦ</w:t>
      </w:r>
      <w:proofErr w:type="spellEnd"/>
      <w:r w:rsidRPr="003D0710">
        <w:t xml:space="preserve"> reduziert die Vielzahl mikroskopischer Freiheitsgrade auf eine kleinere Zahl makroskopisch relevanter Größen. Ein Ordnungsparameter ist damit keine beliebige Zusammenfassung. Er beschreibt eine Struktur, die für das Verhalten des Gesamtsystems eine besondere Bedeutung besitzt.</w:t>
      </w:r>
    </w:p>
    <w:p w14:paraId="0D5BDB98" w14:textId="77777777" w:rsidR="003D0710" w:rsidRPr="003D0710" w:rsidRDefault="003D0710" w:rsidP="003D0710">
      <w:r w:rsidRPr="003D0710">
        <w:t xml:space="preserve">Für das FRZK ist daran entscheidend, dass der Ordnungsparameter nicht als </w:t>
      </w:r>
      <w:proofErr w:type="gramStart"/>
      <w:r w:rsidRPr="003D0710">
        <w:t>von außen vorgegebene Größe</w:t>
      </w:r>
      <w:proofErr w:type="gramEnd"/>
      <w:r w:rsidRPr="003D0710">
        <w:t xml:space="preserve"> verstanden werden darf. Er muss aus dem Systemzustand selbst hervorgehen. Gleichzeitig kann er anschließend auf die weitere Mikrodynamik zurückwirken. Diese Rückkopplung lässt sich durch</w:t>
      </w:r>
    </w:p>
    <w:p w14:paraId="180406DA" w14:textId="77777777" w:rsidR="003D0710" w:rsidRPr="003D0710" w:rsidRDefault="003D0710" w:rsidP="003D0710">
      <w:r w:rsidRPr="003D0710">
        <w:t>Xn+1=F </w:t>
      </w:r>
      <w:r w:rsidRPr="003D0710">
        <w:rPr>
          <w:rFonts w:ascii="Cambria Math" w:hAnsi="Cambria Math" w:cs="Cambria Math"/>
        </w:rPr>
        <w:t>⁣</w:t>
      </w:r>
      <w:r w:rsidRPr="003D0710">
        <w:t>(</w:t>
      </w:r>
      <w:proofErr w:type="spellStart"/>
      <w:proofErr w:type="gramStart"/>
      <w:r w:rsidRPr="003D0710">
        <w:t>Xn,η</w:t>
      </w:r>
      <w:proofErr w:type="gramEnd"/>
      <w:r w:rsidRPr="003D0710">
        <w:t>n</w:t>
      </w:r>
      <w:proofErr w:type="spellEnd"/>
      <w:r w:rsidRPr="003D0710">
        <w:t>),</w:t>
      </w:r>
      <w:proofErr w:type="spellStart"/>
      <w:r w:rsidRPr="003D0710">
        <w:t>ηn</w:t>
      </w:r>
      <w:proofErr w:type="spellEnd"/>
      <w:r w:rsidRPr="003D0710">
        <w:t>=Φ(</w:t>
      </w:r>
      <w:proofErr w:type="spellStart"/>
      <w:r w:rsidRPr="003D0710">
        <w:t>Xn</w:t>
      </w:r>
      <w:proofErr w:type="spellEnd"/>
      <w:r w:rsidRPr="003D0710">
        <w:t>)(3.62)X_{n+1} = F\!\</w:t>
      </w:r>
      <w:proofErr w:type="spellStart"/>
      <w:r w:rsidRPr="003D0710">
        <w:t>left</w:t>
      </w:r>
      <w:proofErr w:type="spellEnd"/>
      <w:r w:rsidRPr="003D0710">
        <w:t xml:space="preserve">( </w:t>
      </w:r>
      <w:proofErr w:type="spellStart"/>
      <w:r w:rsidRPr="003D0710">
        <w:t>X_n</w:t>
      </w:r>
      <w:proofErr w:type="spellEnd"/>
      <w:r w:rsidRPr="003D0710">
        <w:t>, \</w:t>
      </w:r>
      <w:proofErr w:type="spellStart"/>
      <w:r w:rsidRPr="003D0710">
        <w:t>eta_n</w:t>
      </w:r>
      <w:proofErr w:type="spellEnd"/>
      <w:r w:rsidRPr="003D0710">
        <w:t xml:space="preserve"> \</w:t>
      </w:r>
      <w:proofErr w:type="spellStart"/>
      <w:r w:rsidRPr="003D0710">
        <w:t>right</w:t>
      </w:r>
      <w:proofErr w:type="spellEnd"/>
      <w:r w:rsidRPr="003D0710">
        <w:t>), \</w:t>
      </w:r>
      <w:proofErr w:type="spellStart"/>
      <w:r w:rsidRPr="003D0710">
        <w:t>qquad</w:t>
      </w:r>
      <w:proofErr w:type="spellEnd"/>
      <w:r w:rsidRPr="003D0710">
        <w:t xml:space="preserve"> \</w:t>
      </w:r>
      <w:proofErr w:type="spellStart"/>
      <w:r w:rsidRPr="003D0710">
        <w:t>eta_n</w:t>
      </w:r>
      <w:proofErr w:type="spellEnd"/>
      <w:r w:rsidRPr="003D0710">
        <w:t>=\Phi(</w:t>
      </w:r>
      <w:proofErr w:type="spellStart"/>
      <w:r w:rsidRPr="003D0710">
        <w:t>X_n</w:t>
      </w:r>
      <w:proofErr w:type="spellEnd"/>
      <w:r w:rsidRPr="003D0710">
        <w:t>) \tag{3.62}Xn+1​=F(</w:t>
      </w:r>
      <w:proofErr w:type="spellStart"/>
      <w:r w:rsidRPr="003D0710">
        <w:t>Xn</w:t>
      </w:r>
      <w:proofErr w:type="spellEnd"/>
      <w:r w:rsidRPr="003D0710">
        <w:t>​,</w:t>
      </w:r>
      <w:proofErr w:type="spellStart"/>
      <w:r w:rsidRPr="003D0710">
        <w:t>ηn</w:t>
      </w:r>
      <w:proofErr w:type="spellEnd"/>
      <w:r w:rsidRPr="003D0710">
        <w:t>​),</w:t>
      </w:r>
      <w:proofErr w:type="spellStart"/>
      <w:r w:rsidRPr="003D0710">
        <w:t>ηn</w:t>
      </w:r>
      <w:proofErr w:type="spellEnd"/>
      <w:r w:rsidRPr="003D0710">
        <w:t>​=Φ(</w:t>
      </w:r>
      <w:proofErr w:type="spellStart"/>
      <w:r w:rsidRPr="003D0710">
        <w:t>Xn</w:t>
      </w:r>
      <w:proofErr w:type="spellEnd"/>
      <w:r w:rsidRPr="003D0710">
        <w:t xml:space="preserve">​)(3.62) </w:t>
      </w:r>
    </w:p>
    <w:p w14:paraId="6D87883F" w14:textId="77777777" w:rsidR="003D0710" w:rsidRPr="003D0710" w:rsidRDefault="003D0710" w:rsidP="003D0710">
      <w:r w:rsidRPr="003D0710">
        <w:t>beschreiben.</w:t>
      </w:r>
    </w:p>
    <w:p w14:paraId="0382DBCA" w14:textId="77777777" w:rsidR="003D0710" w:rsidRPr="003D0710" w:rsidRDefault="003D0710" w:rsidP="003D0710">
      <w:r w:rsidRPr="003D0710">
        <w:rPr>
          <w:b/>
        </w:rPr>
        <w:t>Word-</w:t>
      </w:r>
      <w:proofErr w:type="spellStart"/>
      <w:r w:rsidRPr="003D0710">
        <w:rPr>
          <w:b/>
        </w:rPr>
        <w:t>LaTeX</w:t>
      </w:r>
      <w:proofErr w:type="spellEnd"/>
      <w:r w:rsidRPr="003D0710">
        <w:rPr>
          <w:b/>
        </w:rPr>
        <w:t>:</w:t>
      </w:r>
      <w:r w:rsidRPr="003D0710">
        <w:t xml:space="preserve"> X_{n+</w:t>
      </w:r>
      <w:proofErr w:type="gramStart"/>
      <w:r w:rsidRPr="003D0710">
        <w:t>1}=</w:t>
      </w:r>
      <w:proofErr w:type="gramEnd"/>
      <w:r w:rsidRPr="003D0710">
        <w:t>F\!\</w:t>
      </w:r>
      <w:proofErr w:type="spellStart"/>
      <w:r w:rsidRPr="003D0710">
        <w:t>left</w:t>
      </w:r>
      <w:proofErr w:type="spellEnd"/>
      <w:r w:rsidRPr="003D0710">
        <w:t>(</w:t>
      </w:r>
      <w:proofErr w:type="spellStart"/>
      <w:r w:rsidRPr="003D0710">
        <w:t>X_n</w:t>
      </w:r>
      <w:proofErr w:type="spellEnd"/>
      <w:r w:rsidRPr="003D0710">
        <w:t>,\</w:t>
      </w:r>
      <w:proofErr w:type="spellStart"/>
      <w:r w:rsidRPr="003D0710">
        <w:t>eta_n</w:t>
      </w:r>
      <w:proofErr w:type="spellEnd"/>
      <w:r w:rsidRPr="003D0710">
        <w:t>\</w:t>
      </w:r>
      <w:proofErr w:type="spellStart"/>
      <w:r w:rsidRPr="003D0710">
        <w:t>right</w:t>
      </w:r>
      <w:proofErr w:type="spellEnd"/>
      <w:r w:rsidRPr="003D0710">
        <w:t>),\</w:t>
      </w:r>
      <w:proofErr w:type="spellStart"/>
      <w:r w:rsidRPr="003D0710">
        <w:t>qquad</w:t>
      </w:r>
      <w:proofErr w:type="spellEnd"/>
      <w:r w:rsidRPr="003D0710">
        <w:t xml:space="preserve"> \</w:t>
      </w:r>
      <w:proofErr w:type="spellStart"/>
      <w:r w:rsidRPr="003D0710">
        <w:t>eta_n</w:t>
      </w:r>
      <w:proofErr w:type="spellEnd"/>
      <w:r w:rsidRPr="003D0710">
        <w:t>=\Phi(</w:t>
      </w:r>
      <w:proofErr w:type="spellStart"/>
      <w:r w:rsidRPr="003D0710">
        <w:t>X_n</w:t>
      </w:r>
      <w:proofErr w:type="spellEnd"/>
      <w:r w:rsidRPr="003D0710">
        <w:t>)</w:t>
      </w:r>
    </w:p>
    <w:p w14:paraId="4E369472" w14:textId="77777777" w:rsidR="003D0710" w:rsidRPr="003D0710" w:rsidRDefault="003D0710" w:rsidP="003D0710">
      <w:r w:rsidRPr="003D0710">
        <w:lastRenderedPageBreak/>
        <w:t>Damit entsteht ein zirkulärer Wirkungszusammenhang, der jedoch nicht mit einem logischen Zirkelschluss verwechselt werden darf. Der makroskopische Ordnungsparameter wird aus dem aktuellen Mikrozustand gebildet und beeinflusst anschließend den Folgezustand. Mikro- und Makroebene konstituieren sich dadurch wechselseitig.</w:t>
      </w:r>
    </w:p>
    <w:p w14:paraId="1EE9BEDF" w14:textId="77777777" w:rsidR="003D0710" w:rsidRPr="003D0710" w:rsidRDefault="003D0710" w:rsidP="003D0710">
      <w:r w:rsidRPr="003D0710">
        <w:t>Genau diese Rückkopplung ist für komplexe adaptive Systeme charakteristisch. Lokale Regeln erzeugen globale Muster, während die globalen Muster wiederum die Bedingungen lokaler Entwicklungen verändern können [14]. Damit entsteht eine Form funktionaler Organisation, die weder ausschließlich von unten nach oben noch ausschließlich von oben nach unten beschrieben werden kann.</w:t>
      </w:r>
    </w:p>
    <w:p w14:paraId="084C223E" w14:textId="77777777" w:rsidR="003D0710" w:rsidRPr="003D0710" w:rsidRDefault="003D0710" w:rsidP="003D0710">
      <w:r w:rsidRPr="003D0710">
        <w:t>Langfristig können sich solche rekursiven Prozesse stabilen oder metastabilen Organisationsmengen annähern. Formal lässt sich dies durch</w:t>
      </w:r>
    </w:p>
    <w:p w14:paraId="6BCA64F6" w14:textId="77777777" w:rsidR="003D0710" w:rsidRPr="003D0710" w:rsidRDefault="003D0710" w:rsidP="003D0710">
      <w:proofErr w:type="spellStart"/>
      <w:proofErr w:type="gramStart"/>
      <w:r w:rsidRPr="003D0710">
        <w:t>dist</w:t>
      </w:r>
      <w:proofErr w:type="spellEnd"/>
      <w:r w:rsidRPr="003D0710">
        <w:rPr>
          <w:rFonts w:ascii="Cambria Math" w:hAnsi="Cambria Math" w:cs="Cambria Math"/>
        </w:rPr>
        <w:t>⁡</w:t>
      </w:r>
      <w:r w:rsidRPr="003D0710">
        <w:t>(</w:t>
      </w:r>
      <w:proofErr w:type="spellStart"/>
      <w:proofErr w:type="gramEnd"/>
      <w:r w:rsidRPr="003D0710">
        <w:t>Xn,A</w:t>
      </w:r>
      <w:proofErr w:type="spellEnd"/>
      <w:r w:rsidRPr="003D0710">
        <w:t>)</w:t>
      </w:r>
      <w:r w:rsidRPr="003D0710">
        <w:rPr>
          <w:rFonts w:ascii="Cambria Math" w:hAnsi="Cambria Math" w:cs="Cambria Math"/>
        </w:rPr>
        <w:t>⟶</w:t>
      </w:r>
      <w:r w:rsidRPr="003D0710">
        <w:t>0(n</w:t>
      </w:r>
      <w:r w:rsidRPr="003D0710">
        <w:rPr>
          <w:rFonts w:ascii="Cambria Math" w:hAnsi="Cambria Math" w:cs="Cambria Math"/>
        </w:rPr>
        <w:t>⟶</w:t>
      </w:r>
      <w:r w:rsidRPr="003D0710">
        <w:t>∞)(3.63)\</w:t>
      </w:r>
      <w:proofErr w:type="spellStart"/>
      <w:r w:rsidRPr="003D0710">
        <w:t>operatorname</w:t>
      </w:r>
      <w:proofErr w:type="spellEnd"/>
      <w:r w:rsidRPr="003D0710">
        <w:t>{</w:t>
      </w:r>
      <w:proofErr w:type="spellStart"/>
      <w:r w:rsidRPr="003D0710">
        <w:t>dist</w:t>
      </w:r>
      <w:proofErr w:type="spellEnd"/>
      <w:r w:rsidRPr="003D0710">
        <w:t>}(</w:t>
      </w:r>
      <w:proofErr w:type="spellStart"/>
      <w:r w:rsidRPr="003D0710">
        <w:t>X_n,A</w:t>
      </w:r>
      <w:proofErr w:type="spellEnd"/>
      <w:r w:rsidRPr="003D0710">
        <w:t>) \</w:t>
      </w:r>
      <w:proofErr w:type="spellStart"/>
      <w:r w:rsidRPr="003D0710">
        <w:t>longrightarrow</w:t>
      </w:r>
      <w:proofErr w:type="spellEnd"/>
      <w:r w:rsidRPr="003D0710">
        <w:t xml:space="preserve"> 0 \</w:t>
      </w:r>
      <w:proofErr w:type="spellStart"/>
      <w:r w:rsidRPr="003D0710">
        <w:t>qquad</w:t>
      </w:r>
      <w:proofErr w:type="spellEnd"/>
      <w:r w:rsidRPr="003D0710">
        <w:t xml:space="preserve"> (n\</w:t>
      </w:r>
      <w:proofErr w:type="spellStart"/>
      <w:r w:rsidRPr="003D0710">
        <w:t>longrightarrow</w:t>
      </w:r>
      <w:proofErr w:type="spellEnd"/>
      <w:r w:rsidRPr="003D0710">
        <w:t>\</w:t>
      </w:r>
      <w:proofErr w:type="spellStart"/>
      <w:r w:rsidRPr="003D0710">
        <w:t>infty</w:t>
      </w:r>
      <w:proofErr w:type="spellEnd"/>
      <w:r w:rsidRPr="003D0710">
        <w:t>) \tag{3.63}</w:t>
      </w:r>
      <w:proofErr w:type="spellStart"/>
      <w:r w:rsidRPr="003D0710">
        <w:t>dist</w:t>
      </w:r>
      <w:proofErr w:type="spellEnd"/>
      <w:r w:rsidRPr="003D0710">
        <w:t>(</w:t>
      </w:r>
      <w:proofErr w:type="spellStart"/>
      <w:r w:rsidRPr="003D0710">
        <w:t>Xn</w:t>
      </w:r>
      <w:proofErr w:type="spellEnd"/>
      <w:r w:rsidRPr="003D0710">
        <w:t>​,A)</w:t>
      </w:r>
      <w:r w:rsidRPr="003D0710">
        <w:rPr>
          <w:rFonts w:ascii="Cambria Math" w:hAnsi="Cambria Math" w:cs="Cambria Math"/>
        </w:rPr>
        <w:t>⟶</w:t>
      </w:r>
      <w:r w:rsidRPr="003D0710">
        <w:t>0(n</w:t>
      </w:r>
      <w:r w:rsidRPr="003D0710">
        <w:rPr>
          <w:rFonts w:ascii="Cambria Math" w:hAnsi="Cambria Math" w:cs="Cambria Math"/>
        </w:rPr>
        <w:t>⟶</w:t>
      </w:r>
      <w:r w:rsidRPr="003D0710">
        <w:t xml:space="preserve">∞)(3.63) </w:t>
      </w:r>
    </w:p>
    <w:p w14:paraId="4E90134C" w14:textId="77777777" w:rsidR="003D0710" w:rsidRPr="003D0710" w:rsidRDefault="003D0710" w:rsidP="003D0710">
      <w:r w:rsidRPr="003D0710">
        <w:t>ausdrücken.</w:t>
      </w:r>
    </w:p>
    <w:p w14:paraId="0841340A" w14:textId="77777777" w:rsidR="003D0710" w:rsidRPr="003D0710" w:rsidRDefault="003D0710" w:rsidP="003D0710">
      <w:r w:rsidRPr="003D0710">
        <w:rPr>
          <w:b/>
        </w:rPr>
        <w:t>Word-</w:t>
      </w:r>
      <w:proofErr w:type="spellStart"/>
      <w:r w:rsidRPr="003D0710">
        <w:rPr>
          <w:b/>
        </w:rPr>
        <w:t>LaTeX</w:t>
      </w:r>
      <w:proofErr w:type="spellEnd"/>
      <w:r w:rsidRPr="003D0710">
        <w:rPr>
          <w:b/>
        </w:rPr>
        <w:t>:</w:t>
      </w:r>
      <w:r w:rsidRPr="003D0710">
        <w:t xml:space="preserve"> \operatorname{dist}(X_</w:t>
      </w:r>
      <w:proofErr w:type="gramStart"/>
      <w:r w:rsidRPr="003D0710">
        <w:t>n,A</w:t>
      </w:r>
      <w:proofErr w:type="gramEnd"/>
      <w:r w:rsidRPr="003D0710">
        <w:t>)\longrightarrow0\qquad(n\longrightarrow\infty)</w:t>
      </w:r>
    </w:p>
    <w:p w14:paraId="4876068D" w14:textId="77777777" w:rsidR="003D0710" w:rsidRPr="003D0710" w:rsidRDefault="003D0710" w:rsidP="003D0710">
      <w:r w:rsidRPr="003D0710">
        <w:t xml:space="preserve">Dabei bezeichnet AAA eine </w:t>
      </w:r>
      <w:proofErr w:type="spellStart"/>
      <w:r w:rsidRPr="003D0710">
        <w:t>Attraktormenge</w:t>
      </w:r>
      <w:proofErr w:type="spellEnd"/>
      <w:r w:rsidRPr="003D0710">
        <w:t xml:space="preserve"> funktionaler Organisation. Diese Menge muss nicht aus einem einzigen unveränderlichen Zustand bestehen. Sie kann ebenso eine Menge periodischer, quasiperiodischer oder dynamisch stabiler Zustände umfassen.</w:t>
      </w:r>
    </w:p>
    <w:p w14:paraId="72E61B6C" w14:textId="77777777" w:rsidR="003D0710" w:rsidRPr="003D0710" w:rsidRDefault="003D0710" w:rsidP="003D0710">
      <w:r w:rsidRPr="003D0710">
        <w:t>Für das FRZK ist diese Unterscheidung grundlegend. Kohärenz darf nicht mit statischer Identität gleichgesetzt werden. Ein funktionales System kann sich fortlaufend verändern und dennoch innerhalb einer stabilen Organisationsform verbleiben. Kohärenz bezeichnet dann nicht die Unveränderlichkeit einzelner Komponenten, sondern die Erhaltung einer übergeordneten funktionalen Struktur.</w:t>
      </w:r>
    </w:p>
    <w:p w14:paraId="00B6F407" w14:textId="77777777" w:rsidR="003D0710" w:rsidRPr="003D0710" w:rsidRDefault="003D0710" w:rsidP="003D0710">
      <w:r w:rsidRPr="003D0710">
        <w:t>Die Theorie der Selbstorganisation zeigt somit, dass stabile makroskopische Ordnung aus lokalen Wechselwirkungen, Rekursion und Rückkopplung hervorgehen kann. Sie liefert damit einen wesentlichen wissenschaftlichen Anschluss für die spätere FRZK-Axiomatik. Gleichzeitig bleibt auch hier eine methodische Grenze bestehen.</w:t>
      </w:r>
    </w:p>
    <w:p w14:paraId="05BC5257" w14:textId="77777777" w:rsidR="003D0710" w:rsidRPr="003D0710" w:rsidRDefault="003D0710" w:rsidP="003D0710">
      <w:r w:rsidRPr="003D0710">
        <w:t>Selbstorganisationsmodelle beginnen regelmäßig mit bereits vorhandenen Einheiten, Zuständen, Nachbarschaften und Aktualisierungsregeln. Auch wenn der spätere Gesamtzustand emergent ist, sind die mathematischen Grundobjekte des Modells bereits vorausgesetzt. Die Theorie erklärt, wie aus lokalen Regeln globale Muster entstehen, nicht jedoch, wie die lokalen Einheiten, Relationen und Transformationsmöglichkeiten selbst erstmals entstehen.</w:t>
      </w:r>
    </w:p>
    <w:p w14:paraId="24AF8403" w14:textId="77777777" w:rsidR="003D0710" w:rsidRPr="003D0710" w:rsidRDefault="003D0710" w:rsidP="003D0710">
      <w:r w:rsidRPr="003D0710">
        <w:t>Genau an dieser Stelle geht das FRZK einen Schritt weiter. Es soll nicht nur die Emergenz eines globalen Musters aus gegebenen lokalen Einheiten beschreiben. Es soll untersuchen, unter welchen minimalen funktionalen Bedingungen überhaupt unterscheidbare Einheiten, stabile Relationen, reproduzierbare Transformationen und schließlich Organisationsräume entstehen können.</w:t>
      </w:r>
    </w:p>
    <w:p w14:paraId="7C683319" w14:textId="77777777" w:rsidR="003D0710" w:rsidRPr="003D0710" w:rsidRDefault="003D0710" w:rsidP="003D0710">
      <w:r w:rsidRPr="003D0710">
        <w:t>Die Theorie der Selbstorganisation liefert dafür wichtige mathematische und wissenschaftstheoretische Bausteine. Sie zeigt, dass globale Ordnung keiner vollständig zentralen Steuerung bedarf, dass Rückkopplung neue Organisationsformen erzeugen kann und dass Stabilität dynamisch erhalten werden kann. Sie liefert jedoch noch nicht den voraussetzungslosen Ausgangspunkt, den das FRZK für seine eigene Rekonstruktion benötigt.</w:t>
      </w:r>
    </w:p>
    <w:p w14:paraId="447D35FD" w14:textId="77777777" w:rsidR="003D0710" w:rsidRPr="003D0710" w:rsidRDefault="003D0710" w:rsidP="003D0710">
      <w:r w:rsidRPr="003D0710">
        <w:lastRenderedPageBreak/>
        <w:t>Damit ist die Analyse der wesentlichen mathematischen Grundlagen abgeschlossen. Im folgenden Abschnitt werden die wiederkehrenden Voraussetzungen der betrachteten Disziplinen zusammengeführt. Daraus wird die konkrete Forschungslücke abgeleitet, welche unmittelbar zur Axiomatik des Funktionalen Raum-Zeit-Kohärenzsystems in Kapitel 3.3 führt.</w:t>
      </w:r>
    </w:p>
    <w:p w14:paraId="41DB6D9D" w14:textId="490535C6" w:rsidR="00106528" w:rsidRPr="007115B7" w:rsidRDefault="00106528" w:rsidP="005B5F33">
      <w:pPr>
        <w:rPr>
          <w:rStyle w:val="SQLTabellen"/>
          <w:rFonts w:ascii="Calibri" w:hAnsi="Calibri"/>
          <w:b w:val="0"/>
          <w:sz w:val="24"/>
        </w:rPr>
      </w:pPr>
    </w:p>
    <w:sectPr w:rsidR="00106528" w:rsidRPr="007115B7">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3D7652A"/>
    <w:multiLevelType w:val="multilevel"/>
    <w:tmpl w:val="7AB6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BF3D43"/>
    <w:multiLevelType w:val="multilevel"/>
    <w:tmpl w:val="0DD6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F05C36"/>
    <w:multiLevelType w:val="multilevel"/>
    <w:tmpl w:val="A5AE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7B0835F9"/>
    <w:multiLevelType w:val="multilevel"/>
    <w:tmpl w:val="B9CC4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221805">
    <w:abstractNumId w:val="0"/>
  </w:num>
  <w:num w:numId="2" w16cid:durableId="250164984">
    <w:abstractNumId w:val="1"/>
  </w:num>
  <w:num w:numId="3" w16cid:durableId="66727205">
    <w:abstractNumId w:val="3"/>
  </w:num>
  <w:num w:numId="4" w16cid:durableId="998769572">
    <w:abstractNumId w:val="6"/>
  </w:num>
  <w:num w:numId="5" w16cid:durableId="15216999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57858292">
    <w:abstractNumId w:val="5"/>
  </w:num>
  <w:num w:numId="7" w16cid:durableId="1127816975">
    <w:abstractNumId w:val="2"/>
  </w:num>
  <w:num w:numId="8" w16cid:durableId="223956004">
    <w:abstractNumId w:val="7"/>
  </w:num>
  <w:num w:numId="9" w16cid:durableId="1965188771">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F33"/>
    <w:rsid w:val="00003048"/>
    <w:rsid w:val="000467F2"/>
    <w:rsid w:val="0006156C"/>
    <w:rsid w:val="00082214"/>
    <w:rsid w:val="000B0C44"/>
    <w:rsid w:val="000C2FC6"/>
    <w:rsid w:val="000D70EA"/>
    <w:rsid w:val="00101AA8"/>
    <w:rsid w:val="00103784"/>
    <w:rsid w:val="00106528"/>
    <w:rsid w:val="00153E4B"/>
    <w:rsid w:val="001830F2"/>
    <w:rsid w:val="0019229D"/>
    <w:rsid w:val="001A7A4B"/>
    <w:rsid w:val="00221871"/>
    <w:rsid w:val="002B03D4"/>
    <w:rsid w:val="002D20FA"/>
    <w:rsid w:val="002D4202"/>
    <w:rsid w:val="00324306"/>
    <w:rsid w:val="00341905"/>
    <w:rsid w:val="00397741"/>
    <w:rsid w:val="003D0710"/>
    <w:rsid w:val="00433ECB"/>
    <w:rsid w:val="00436FC4"/>
    <w:rsid w:val="0044266C"/>
    <w:rsid w:val="00446557"/>
    <w:rsid w:val="00461C7A"/>
    <w:rsid w:val="00473999"/>
    <w:rsid w:val="00483AB8"/>
    <w:rsid w:val="00500020"/>
    <w:rsid w:val="005454E6"/>
    <w:rsid w:val="00552A6B"/>
    <w:rsid w:val="00560B17"/>
    <w:rsid w:val="005B5EFD"/>
    <w:rsid w:val="005B5F33"/>
    <w:rsid w:val="005E4CED"/>
    <w:rsid w:val="006016DC"/>
    <w:rsid w:val="00670F28"/>
    <w:rsid w:val="00687548"/>
    <w:rsid w:val="006B3395"/>
    <w:rsid w:val="00706409"/>
    <w:rsid w:val="007115B7"/>
    <w:rsid w:val="00795695"/>
    <w:rsid w:val="007A3369"/>
    <w:rsid w:val="007B7DE7"/>
    <w:rsid w:val="007E333F"/>
    <w:rsid w:val="007E47AB"/>
    <w:rsid w:val="008871CF"/>
    <w:rsid w:val="008B0C43"/>
    <w:rsid w:val="008C4935"/>
    <w:rsid w:val="009032D7"/>
    <w:rsid w:val="00997246"/>
    <w:rsid w:val="009A595B"/>
    <w:rsid w:val="009D04D3"/>
    <w:rsid w:val="00A307C9"/>
    <w:rsid w:val="00AA4222"/>
    <w:rsid w:val="00AE408D"/>
    <w:rsid w:val="00AF6392"/>
    <w:rsid w:val="00B04313"/>
    <w:rsid w:val="00B53EE0"/>
    <w:rsid w:val="00B555C2"/>
    <w:rsid w:val="00B873C2"/>
    <w:rsid w:val="00BA5790"/>
    <w:rsid w:val="00BA664A"/>
    <w:rsid w:val="00BB30C9"/>
    <w:rsid w:val="00C2343F"/>
    <w:rsid w:val="00C6537C"/>
    <w:rsid w:val="00CD2089"/>
    <w:rsid w:val="00CF1387"/>
    <w:rsid w:val="00D33BDA"/>
    <w:rsid w:val="00D44FE7"/>
    <w:rsid w:val="00D542C6"/>
    <w:rsid w:val="00D67542"/>
    <w:rsid w:val="00D80CC8"/>
    <w:rsid w:val="00E6450A"/>
    <w:rsid w:val="00EA1CC2"/>
    <w:rsid w:val="00EC35D8"/>
    <w:rsid w:val="00EE1062"/>
    <w:rsid w:val="00EE2879"/>
    <w:rsid w:val="00F40666"/>
    <w:rsid w:val="00F46CF6"/>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201D0"/>
  <w15:chartTrackingRefBased/>
  <w15:docId w15:val="{210D0EB2-A2D2-41F7-BD80-FD1ACAE43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tabs>
        <w:tab w:val="clear" w:pos="720"/>
        <w:tab w:val="num"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72959830">
      <w:bodyDiv w:val="1"/>
      <w:marLeft w:val="0"/>
      <w:marRight w:val="0"/>
      <w:marTop w:val="0"/>
      <w:marBottom w:val="0"/>
      <w:divBdr>
        <w:top w:val="none" w:sz="0" w:space="0" w:color="auto"/>
        <w:left w:val="none" w:sz="0" w:space="0" w:color="auto"/>
        <w:bottom w:val="none" w:sz="0" w:space="0" w:color="auto"/>
        <w:right w:val="none" w:sz="0" w:space="0" w:color="auto"/>
      </w:divBdr>
    </w:div>
    <w:div w:id="205222246">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85684291">
      <w:bodyDiv w:val="1"/>
      <w:marLeft w:val="0"/>
      <w:marRight w:val="0"/>
      <w:marTop w:val="0"/>
      <w:marBottom w:val="0"/>
      <w:divBdr>
        <w:top w:val="none" w:sz="0" w:space="0" w:color="auto"/>
        <w:left w:val="none" w:sz="0" w:space="0" w:color="auto"/>
        <w:bottom w:val="none" w:sz="0" w:space="0" w:color="auto"/>
        <w:right w:val="none" w:sz="0" w:space="0" w:color="auto"/>
      </w:divBdr>
    </w:div>
    <w:div w:id="417334032">
      <w:bodyDiv w:val="1"/>
      <w:marLeft w:val="0"/>
      <w:marRight w:val="0"/>
      <w:marTop w:val="0"/>
      <w:marBottom w:val="0"/>
      <w:divBdr>
        <w:top w:val="none" w:sz="0" w:space="0" w:color="auto"/>
        <w:left w:val="none" w:sz="0" w:space="0" w:color="auto"/>
        <w:bottom w:val="none" w:sz="0" w:space="0" w:color="auto"/>
        <w:right w:val="none" w:sz="0" w:space="0" w:color="auto"/>
      </w:divBdr>
    </w:div>
    <w:div w:id="528490487">
      <w:bodyDiv w:val="1"/>
      <w:marLeft w:val="0"/>
      <w:marRight w:val="0"/>
      <w:marTop w:val="0"/>
      <w:marBottom w:val="0"/>
      <w:divBdr>
        <w:top w:val="none" w:sz="0" w:space="0" w:color="auto"/>
        <w:left w:val="none" w:sz="0" w:space="0" w:color="auto"/>
        <w:bottom w:val="none" w:sz="0" w:space="0" w:color="auto"/>
        <w:right w:val="none" w:sz="0" w:space="0" w:color="auto"/>
      </w:divBdr>
      <w:divsChild>
        <w:div w:id="2119987388">
          <w:marLeft w:val="0"/>
          <w:marRight w:val="0"/>
          <w:marTop w:val="0"/>
          <w:marBottom w:val="0"/>
          <w:divBdr>
            <w:top w:val="none" w:sz="0" w:space="0" w:color="auto"/>
            <w:left w:val="none" w:sz="0" w:space="0" w:color="auto"/>
            <w:bottom w:val="none" w:sz="0" w:space="0" w:color="auto"/>
            <w:right w:val="none" w:sz="0" w:space="0" w:color="auto"/>
          </w:divBdr>
          <w:divsChild>
            <w:div w:id="352270480">
              <w:marLeft w:val="0"/>
              <w:marRight w:val="0"/>
              <w:marTop w:val="0"/>
              <w:marBottom w:val="0"/>
              <w:divBdr>
                <w:top w:val="none" w:sz="0" w:space="0" w:color="auto"/>
                <w:left w:val="none" w:sz="0" w:space="0" w:color="auto"/>
                <w:bottom w:val="none" w:sz="0" w:space="0" w:color="auto"/>
                <w:right w:val="none" w:sz="0" w:space="0" w:color="auto"/>
              </w:divBdr>
              <w:divsChild>
                <w:div w:id="1135873662">
                  <w:marLeft w:val="0"/>
                  <w:marRight w:val="0"/>
                  <w:marTop w:val="0"/>
                  <w:marBottom w:val="0"/>
                  <w:divBdr>
                    <w:top w:val="none" w:sz="0" w:space="0" w:color="auto"/>
                    <w:left w:val="none" w:sz="0" w:space="0" w:color="auto"/>
                    <w:bottom w:val="none" w:sz="0" w:space="0" w:color="auto"/>
                    <w:right w:val="none" w:sz="0" w:space="0" w:color="auto"/>
                  </w:divBdr>
                  <w:divsChild>
                    <w:div w:id="1390881920">
                      <w:marLeft w:val="0"/>
                      <w:marRight w:val="0"/>
                      <w:marTop w:val="0"/>
                      <w:marBottom w:val="0"/>
                      <w:divBdr>
                        <w:top w:val="none" w:sz="0" w:space="0" w:color="auto"/>
                        <w:left w:val="none" w:sz="0" w:space="0" w:color="auto"/>
                        <w:bottom w:val="none" w:sz="0" w:space="0" w:color="auto"/>
                        <w:right w:val="none" w:sz="0" w:space="0" w:color="auto"/>
                      </w:divBdr>
                      <w:divsChild>
                        <w:div w:id="1035077835">
                          <w:marLeft w:val="0"/>
                          <w:marRight w:val="0"/>
                          <w:marTop w:val="0"/>
                          <w:marBottom w:val="0"/>
                          <w:divBdr>
                            <w:top w:val="none" w:sz="0" w:space="0" w:color="auto"/>
                            <w:left w:val="none" w:sz="0" w:space="0" w:color="auto"/>
                            <w:bottom w:val="none" w:sz="0" w:space="0" w:color="auto"/>
                            <w:right w:val="none" w:sz="0" w:space="0" w:color="auto"/>
                          </w:divBdr>
                          <w:divsChild>
                            <w:div w:id="1768192384">
                              <w:marLeft w:val="0"/>
                              <w:marRight w:val="0"/>
                              <w:marTop w:val="0"/>
                              <w:marBottom w:val="0"/>
                              <w:divBdr>
                                <w:top w:val="none" w:sz="0" w:space="0" w:color="auto"/>
                                <w:left w:val="none" w:sz="0" w:space="0" w:color="auto"/>
                                <w:bottom w:val="none" w:sz="0" w:space="0" w:color="auto"/>
                                <w:right w:val="none" w:sz="0" w:space="0" w:color="auto"/>
                              </w:divBdr>
                              <w:divsChild>
                                <w:div w:id="1443453898">
                                  <w:marLeft w:val="0"/>
                                  <w:marRight w:val="0"/>
                                  <w:marTop w:val="0"/>
                                  <w:marBottom w:val="0"/>
                                  <w:divBdr>
                                    <w:top w:val="none" w:sz="0" w:space="0" w:color="auto"/>
                                    <w:left w:val="none" w:sz="0" w:space="0" w:color="auto"/>
                                    <w:bottom w:val="none" w:sz="0" w:space="0" w:color="auto"/>
                                    <w:right w:val="none" w:sz="0" w:space="0" w:color="auto"/>
                                  </w:divBdr>
                                  <w:divsChild>
                                    <w:div w:id="525606784">
                                      <w:marLeft w:val="0"/>
                                      <w:marRight w:val="0"/>
                                      <w:marTop w:val="0"/>
                                      <w:marBottom w:val="0"/>
                                      <w:divBdr>
                                        <w:top w:val="none" w:sz="0" w:space="0" w:color="auto"/>
                                        <w:left w:val="none" w:sz="0" w:space="0" w:color="auto"/>
                                        <w:bottom w:val="none" w:sz="0" w:space="0" w:color="auto"/>
                                        <w:right w:val="none" w:sz="0" w:space="0" w:color="auto"/>
                                      </w:divBdr>
                                      <w:divsChild>
                                        <w:div w:id="1591965078">
                                          <w:marLeft w:val="0"/>
                                          <w:marRight w:val="0"/>
                                          <w:marTop w:val="0"/>
                                          <w:marBottom w:val="0"/>
                                          <w:divBdr>
                                            <w:top w:val="none" w:sz="0" w:space="0" w:color="auto"/>
                                            <w:left w:val="none" w:sz="0" w:space="0" w:color="auto"/>
                                            <w:bottom w:val="none" w:sz="0" w:space="0" w:color="auto"/>
                                            <w:right w:val="none" w:sz="0" w:space="0" w:color="auto"/>
                                          </w:divBdr>
                                          <w:divsChild>
                                            <w:div w:id="881596033">
                                              <w:marLeft w:val="0"/>
                                              <w:marRight w:val="0"/>
                                              <w:marTop w:val="0"/>
                                              <w:marBottom w:val="0"/>
                                              <w:divBdr>
                                                <w:top w:val="none" w:sz="0" w:space="0" w:color="auto"/>
                                                <w:left w:val="none" w:sz="0" w:space="0" w:color="auto"/>
                                                <w:bottom w:val="none" w:sz="0" w:space="0" w:color="auto"/>
                                                <w:right w:val="none" w:sz="0" w:space="0" w:color="auto"/>
                                              </w:divBdr>
                                              <w:divsChild>
                                                <w:div w:id="106043562">
                                                  <w:marLeft w:val="0"/>
                                                  <w:marRight w:val="0"/>
                                                  <w:marTop w:val="0"/>
                                                  <w:marBottom w:val="0"/>
                                                  <w:divBdr>
                                                    <w:top w:val="none" w:sz="0" w:space="0" w:color="auto"/>
                                                    <w:left w:val="none" w:sz="0" w:space="0" w:color="auto"/>
                                                    <w:bottom w:val="none" w:sz="0" w:space="0" w:color="auto"/>
                                                    <w:right w:val="none" w:sz="0" w:space="0" w:color="auto"/>
                                                  </w:divBdr>
                                                  <w:divsChild>
                                                    <w:div w:id="210268812">
                                                      <w:marLeft w:val="0"/>
                                                      <w:marRight w:val="0"/>
                                                      <w:marTop w:val="0"/>
                                                      <w:marBottom w:val="0"/>
                                                      <w:divBdr>
                                                        <w:top w:val="none" w:sz="0" w:space="0" w:color="auto"/>
                                                        <w:left w:val="none" w:sz="0" w:space="0" w:color="auto"/>
                                                        <w:bottom w:val="none" w:sz="0" w:space="0" w:color="auto"/>
                                                        <w:right w:val="none" w:sz="0" w:space="0" w:color="auto"/>
                                                      </w:divBdr>
                                                      <w:divsChild>
                                                        <w:div w:id="697849208">
                                                          <w:marLeft w:val="0"/>
                                                          <w:marRight w:val="0"/>
                                                          <w:marTop w:val="0"/>
                                                          <w:marBottom w:val="0"/>
                                                          <w:divBdr>
                                                            <w:top w:val="none" w:sz="0" w:space="0" w:color="auto"/>
                                                            <w:left w:val="none" w:sz="0" w:space="0" w:color="auto"/>
                                                            <w:bottom w:val="none" w:sz="0" w:space="0" w:color="auto"/>
                                                            <w:right w:val="none" w:sz="0" w:space="0" w:color="auto"/>
                                                          </w:divBdr>
                                                          <w:divsChild>
                                                            <w:div w:id="1420907116">
                                                              <w:marLeft w:val="0"/>
                                                              <w:marRight w:val="0"/>
                                                              <w:marTop w:val="0"/>
                                                              <w:marBottom w:val="0"/>
                                                              <w:divBdr>
                                                                <w:top w:val="none" w:sz="0" w:space="0" w:color="auto"/>
                                                                <w:left w:val="none" w:sz="0" w:space="0" w:color="auto"/>
                                                                <w:bottom w:val="none" w:sz="0" w:space="0" w:color="auto"/>
                                                                <w:right w:val="none" w:sz="0" w:space="0" w:color="auto"/>
                                                              </w:divBdr>
                                                              <w:divsChild>
                                                                <w:div w:id="1649937134">
                                                                  <w:marLeft w:val="0"/>
                                                                  <w:marRight w:val="0"/>
                                                                  <w:marTop w:val="0"/>
                                                                  <w:marBottom w:val="0"/>
                                                                  <w:divBdr>
                                                                    <w:top w:val="none" w:sz="0" w:space="0" w:color="auto"/>
                                                                    <w:left w:val="none" w:sz="0" w:space="0" w:color="auto"/>
                                                                    <w:bottom w:val="none" w:sz="0" w:space="0" w:color="auto"/>
                                                                    <w:right w:val="none" w:sz="0" w:space="0" w:color="auto"/>
                                                                  </w:divBdr>
                                                                  <w:divsChild>
                                                                    <w:div w:id="715475088">
                                                                      <w:marLeft w:val="0"/>
                                                                      <w:marRight w:val="0"/>
                                                                      <w:marTop w:val="0"/>
                                                                      <w:marBottom w:val="0"/>
                                                                      <w:divBdr>
                                                                        <w:top w:val="none" w:sz="0" w:space="0" w:color="auto"/>
                                                                        <w:left w:val="none" w:sz="0" w:space="0" w:color="auto"/>
                                                                        <w:bottom w:val="none" w:sz="0" w:space="0" w:color="auto"/>
                                                                        <w:right w:val="none" w:sz="0" w:space="0" w:color="auto"/>
                                                                      </w:divBdr>
                                                                      <w:divsChild>
                                                                        <w:div w:id="207228773">
                                                                          <w:marLeft w:val="0"/>
                                                                          <w:marRight w:val="0"/>
                                                                          <w:marTop w:val="0"/>
                                                                          <w:marBottom w:val="0"/>
                                                                          <w:divBdr>
                                                                            <w:top w:val="none" w:sz="0" w:space="0" w:color="auto"/>
                                                                            <w:left w:val="none" w:sz="0" w:space="0" w:color="auto"/>
                                                                            <w:bottom w:val="none" w:sz="0" w:space="0" w:color="auto"/>
                                                                            <w:right w:val="none" w:sz="0" w:space="0" w:color="auto"/>
                                                                          </w:divBdr>
                                                                          <w:divsChild>
                                                                            <w:div w:id="427697018">
                                                                              <w:marLeft w:val="0"/>
                                                                              <w:marRight w:val="0"/>
                                                                              <w:marTop w:val="0"/>
                                                                              <w:marBottom w:val="0"/>
                                                                              <w:divBdr>
                                                                                <w:top w:val="none" w:sz="0" w:space="0" w:color="auto"/>
                                                                                <w:left w:val="none" w:sz="0" w:space="0" w:color="auto"/>
                                                                                <w:bottom w:val="none" w:sz="0" w:space="0" w:color="auto"/>
                                                                                <w:right w:val="none" w:sz="0" w:space="0" w:color="auto"/>
                                                                              </w:divBdr>
                                                                              <w:divsChild>
                                                                                <w:div w:id="1270548404">
                                                                                  <w:marLeft w:val="0"/>
                                                                                  <w:marRight w:val="0"/>
                                                                                  <w:marTop w:val="0"/>
                                                                                  <w:marBottom w:val="0"/>
                                                                                  <w:divBdr>
                                                                                    <w:top w:val="none" w:sz="0" w:space="0" w:color="auto"/>
                                                                                    <w:left w:val="none" w:sz="0" w:space="0" w:color="auto"/>
                                                                                    <w:bottom w:val="none" w:sz="0" w:space="0" w:color="auto"/>
                                                                                    <w:right w:val="none" w:sz="0" w:space="0" w:color="auto"/>
                                                                                  </w:divBdr>
                                                                                  <w:divsChild>
                                                                                    <w:div w:id="86621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07838719">
          <w:marLeft w:val="0"/>
          <w:marRight w:val="0"/>
          <w:marTop w:val="0"/>
          <w:marBottom w:val="0"/>
          <w:divBdr>
            <w:top w:val="none" w:sz="0" w:space="0" w:color="auto"/>
            <w:left w:val="none" w:sz="0" w:space="0" w:color="auto"/>
            <w:bottom w:val="none" w:sz="0" w:space="0" w:color="auto"/>
            <w:right w:val="none" w:sz="0" w:space="0" w:color="auto"/>
          </w:divBdr>
          <w:divsChild>
            <w:div w:id="1629899747">
              <w:marLeft w:val="0"/>
              <w:marRight w:val="0"/>
              <w:marTop w:val="0"/>
              <w:marBottom w:val="0"/>
              <w:divBdr>
                <w:top w:val="none" w:sz="0" w:space="0" w:color="auto"/>
                <w:left w:val="none" w:sz="0" w:space="0" w:color="auto"/>
                <w:bottom w:val="none" w:sz="0" w:space="0" w:color="auto"/>
                <w:right w:val="none" w:sz="0" w:space="0" w:color="auto"/>
              </w:divBdr>
              <w:divsChild>
                <w:div w:id="1236745353">
                  <w:marLeft w:val="0"/>
                  <w:marRight w:val="0"/>
                  <w:marTop w:val="0"/>
                  <w:marBottom w:val="0"/>
                  <w:divBdr>
                    <w:top w:val="none" w:sz="0" w:space="0" w:color="auto"/>
                    <w:left w:val="none" w:sz="0" w:space="0" w:color="auto"/>
                    <w:bottom w:val="none" w:sz="0" w:space="0" w:color="auto"/>
                    <w:right w:val="none" w:sz="0" w:space="0" w:color="auto"/>
                  </w:divBdr>
                  <w:divsChild>
                    <w:div w:id="1923836630">
                      <w:marLeft w:val="0"/>
                      <w:marRight w:val="0"/>
                      <w:marTop w:val="0"/>
                      <w:marBottom w:val="0"/>
                      <w:divBdr>
                        <w:top w:val="none" w:sz="0" w:space="0" w:color="auto"/>
                        <w:left w:val="none" w:sz="0" w:space="0" w:color="auto"/>
                        <w:bottom w:val="none" w:sz="0" w:space="0" w:color="auto"/>
                        <w:right w:val="none" w:sz="0" w:space="0" w:color="auto"/>
                      </w:divBdr>
                      <w:divsChild>
                        <w:div w:id="983049338">
                          <w:marLeft w:val="0"/>
                          <w:marRight w:val="0"/>
                          <w:marTop w:val="0"/>
                          <w:marBottom w:val="0"/>
                          <w:divBdr>
                            <w:top w:val="none" w:sz="0" w:space="0" w:color="auto"/>
                            <w:left w:val="none" w:sz="0" w:space="0" w:color="auto"/>
                            <w:bottom w:val="none" w:sz="0" w:space="0" w:color="auto"/>
                            <w:right w:val="none" w:sz="0" w:space="0" w:color="auto"/>
                          </w:divBdr>
                          <w:divsChild>
                            <w:div w:id="2108456720">
                              <w:marLeft w:val="0"/>
                              <w:marRight w:val="0"/>
                              <w:marTop w:val="0"/>
                              <w:marBottom w:val="0"/>
                              <w:divBdr>
                                <w:top w:val="none" w:sz="0" w:space="0" w:color="auto"/>
                                <w:left w:val="none" w:sz="0" w:space="0" w:color="auto"/>
                                <w:bottom w:val="none" w:sz="0" w:space="0" w:color="auto"/>
                                <w:right w:val="none" w:sz="0" w:space="0" w:color="auto"/>
                              </w:divBdr>
                              <w:divsChild>
                                <w:div w:id="550456755">
                                  <w:marLeft w:val="0"/>
                                  <w:marRight w:val="0"/>
                                  <w:marTop w:val="0"/>
                                  <w:marBottom w:val="0"/>
                                  <w:divBdr>
                                    <w:top w:val="none" w:sz="0" w:space="0" w:color="auto"/>
                                    <w:left w:val="none" w:sz="0" w:space="0" w:color="auto"/>
                                    <w:bottom w:val="none" w:sz="0" w:space="0" w:color="auto"/>
                                    <w:right w:val="none" w:sz="0" w:space="0" w:color="auto"/>
                                  </w:divBdr>
                                  <w:divsChild>
                                    <w:div w:id="199965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025563">
          <w:marLeft w:val="0"/>
          <w:marRight w:val="0"/>
          <w:marTop w:val="0"/>
          <w:marBottom w:val="0"/>
          <w:divBdr>
            <w:top w:val="none" w:sz="0" w:space="0" w:color="auto"/>
            <w:left w:val="none" w:sz="0" w:space="0" w:color="auto"/>
            <w:bottom w:val="none" w:sz="0" w:space="0" w:color="auto"/>
            <w:right w:val="none" w:sz="0" w:space="0" w:color="auto"/>
          </w:divBdr>
          <w:divsChild>
            <w:div w:id="1443498211">
              <w:marLeft w:val="0"/>
              <w:marRight w:val="0"/>
              <w:marTop w:val="0"/>
              <w:marBottom w:val="0"/>
              <w:divBdr>
                <w:top w:val="none" w:sz="0" w:space="0" w:color="auto"/>
                <w:left w:val="none" w:sz="0" w:space="0" w:color="auto"/>
                <w:bottom w:val="none" w:sz="0" w:space="0" w:color="auto"/>
                <w:right w:val="none" w:sz="0" w:space="0" w:color="auto"/>
              </w:divBdr>
              <w:divsChild>
                <w:div w:id="1792045633">
                  <w:marLeft w:val="0"/>
                  <w:marRight w:val="0"/>
                  <w:marTop w:val="0"/>
                  <w:marBottom w:val="0"/>
                  <w:divBdr>
                    <w:top w:val="none" w:sz="0" w:space="0" w:color="auto"/>
                    <w:left w:val="none" w:sz="0" w:space="0" w:color="auto"/>
                    <w:bottom w:val="none" w:sz="0" w:space="0" w:color="auto"/>
                    <w:right w:val="none" w:sz="0" w:space="0" w:color="auto"/>
                  </w:divBdr>
                  <w:divsChild>
                    <w:div w:id="1337923448">
                      <w:marLeft w:val="0"/>
                      <w:marRight w:val="0"/>
                      <w:marTop w:val="0"/>
                      <w:marBottom w:val="0"/>
                      <w:divBdr>
                        <w:top w:val="none" w:sz="0" w:space="0" w:color="auto"/>
                        <w:left w:val="none" w:sz="0" w:space="0" w:color="auto"/>
                        <w:bottom w:val="none" w:sz="0" w:space="0" w:color="auto"/>
                        <w:right w:val="none" w:sz="0" w:space="0" w:color="auto"/>
                      </w:divBdr>
                      <w:divsChild>
                        <w:div w:id="2042127836">
                          <w:marLeft w:val="0"/>
                          <w:marRight w:val="0"/>
                          <w:marTop w:val="0"/>
                          <w:marBottom w:val="0"/>
                          <w:divBdr>
                            <w:top w:val="none" w:sz="0" w:space="0" w:color="auto"/>
                            <w:left w:val="none" w:sz="0" w:space="0" w:color="auto"/>
                            <w:bottom w:val="none" w:sz="0" w:space="0" w:color="auto"/>
                            <w:right w:val="none" w:sz="0" w:space="0" w:color="auto"/>
                          </w:divBdr>
                          <w:divsChild>
                            <w:div w:id="1381594393">
                              <w:marLeft w:val="0"/>
                              <w:marRight w:val="0"/>
                              <w:marTop w:val="0"/>
                              <w:marBottom w:val="0"/>
                              <w:divBdr>
                                <w:top w:val="none" w:sz="0" w:space="0" w:color="auto"/>
                                <w:left w:val="none" w:sz="0" w:space="0" w:color="auto"/>
                                <w:bottom w:val="none" w:sz="0" w:space="0" w:color="auto"/>
                                <w:right w:val="none" w:sz="0" w:space="0" w:color="auto"/>
                              </w:divBdr>
                              <w:divsChild>
                                <w:div w:id="1515192989">
                                  <w:marLeft w:val="0"/>
                                  <w:marRight w:val="0"/>
                                  <w:marTop w:val="0"/>
                                  <w:marBottom w:val="0"/>
                                  <w:divBdr>
                                    <w:top w:val="none" w:sz="0" w:space="0" w:color="auto"/>
                                    <w:left w:val="none" w:sz="0" w:space="0" w:color="auto"/>
                                    <w:bottom w:val="none" w:sz="0" w:space="0" w:color="auto"/>
                                    <w:right w:val="none" w:sz="0" w:space="0" w:color="auto"/>
                                  </w:divBdr>
                                  <w:divsChild>
                                    <w:div w:id="1459376182">
                                      <w:marLeft w:val="0"/>
                                      <w:marRight w:val="0"/>
                                      <w:marTop w:val="0"/>
                                      <w:marBottom w:val="0"/>
                                      <w:divBdr>
                                        <w:top w:val="none" w:sz="0" w:space="0" w:color="auto"/>
                                        <w:left w:val="none" w:sz="0" w:space="0" w:color="auto"/>
                                        <w:bottom w:val="none" w:sz="0" w:space="0" w:color="auto"/>
                                        <w:right w:val="none" w:sz="0" w:space="0" w:color="auto"/>
                                      </w:divBdr>
                                      <w:divsChild>
                                        <w:div w:id="975330813">
                                          <w:marLeft w:val="0"/>
                                          <w:marRight w:val="0"/>
                                          <w:marTop w:val="0"/>
                                          <w:marBottom w:val="0"/>
                                          <w:divBdr>
                                            <w:top w:val="none" w:sz="0" w:space="0" w:color="auto"/>
                                            <w:left w:val="none" w:sz="0" w:space="0" w:color="auto"/>
                                            <w:bottom w:val="none" w:sz="0" w:space="0" w:color="auto"/>
                                            <w:right w:val="none" w:sz="0" w:space="0" w:color="auto"/>
                                          </w:divBdr>
                                          <w:divsChild>
                                            <w:div w:id="1414397977">
                                              <w:marLeft w:val="0"/>
                                              <w:marRight w:val="0"/>
                                              <w:marTop w:val="0"/>
                                              <w:marBottom w:val="0"/>
                                              <w:divBdr>
                                                <w:top w:val="none" w:sz="0" w:space="0" w:color="auto"/>
                                                <w:left w:val="none" w:sz="0" w:space="0" w:color="auto"/>
                                                <w:bottom w:val="none" w:sz="0" w:space="0" w:color="auto"/>
                                                <w:right w:val="none" w:sz="0" w:space="0" w:color="auto"/>
                                              </w:divBdr>
                                              <w:divsChild>
                                                <w:div w:id="332688310">
                                                  <w:marLeft w:val="0"/>
                                                  <w:marRight w:val="0"/>
                                                  <w:marTop w:val="0"/>
                                                  <w:marBottom w:val="0"/>
                                                  <w:divBdr>
                                                    <w:top w:val="none" w:sz="0" w:space="0" w:color="auto"/>
                                                    <w:left w:val="none" w:sz="0" w:space="0" w:color="auto"/>
                                                    <w:bottom w:val="none" w:sz="0" w:space="0" w:color="auto"/>
                                                    <w:right w:val="none" w:sz="0" w:space="0" w:color="auto"/>
                                                  </w:divBdr>
                                                  <w:divsChild>
                                                    <w:div w:id="2038504060">
                                                      <w:marLeft w:val="0"/>
                                                      <w:marRight w:val="0"/>
                                                      <w:marTop w:val="0"/>
                                                      <w:marBottom w:val="0"/>
                                                      <w:divBdr>
                                                        <w:top w:val="none" w:sz="0" w:space="0" w:color="auto"/>
                                                        <w:left w:val="none" w:sz="0" w:space="0" w:color="auto"/>
                                                        <w:bottom w:val="none" w:sz="0" w:space="0" w:color="auto"/>
                                                        <w:right w:val="none" w:sz="0" w:space="0" w:color="auto"/>
                                                      </w:divBdr>
                                                      <w:divsChild>
                                                        <w:div w:id="359669265">
                                                          <w:marLeft w:val="0"/>
                                                          <w:marRight w:val="0"/>
                                                          <w:marTop w:val="0"/>
                                                          <w:marBottom w:val="0"/>
                                                          <w:divBdr>
                                                            <w:top w:val="none" w:sz="0" w:space="0" w:color="auto"/>
                                                            <w:left w:val="none" w:sz="0" w:space="0" w:color="auto"/>
                                                            <w:bottom w:val="none" w:sz="0" w:space="0" w:color="auto"/>
                                                            <w:right w:val="none" w:sz="0" w:space="0" w:color="auto"/>
                                                          </w:divBdr>
                                                          <w:divsChild>
                                                            <w:div w:id="1239747308">
                                                              <w:marLeft w:val="0"/>
                                                              <w:marRight w:val="0"/>
                                                              <w:marTop w:val="0"/>
                                                              <w:marBottom w:val="0"/>
                                                              <w:divBdr>
                                                                <w:top w:val="none" w:sz="0" w:space="0" w:color="auto"/>
                                                                <w:left w:val="none" w:sz="0" w:space="0" w:color="auto"/>
                                                                <w:bottom w:val="none" w:sz="0" w:space="0" w:color="auto"/>
                                                                <w:right w:val="none" w:sz="0" w:space="0" w:color="auto"/>
                                                              </w:divBdr>
                                                              <w:divsChild>
                                                                <w:div w:id="207883557">
                                                                  <w:marLeft w:val="0"/>
                                                                  <w:marRight w:val="0"/>
                                                                  <w:marTop w:val="0"/>
                                                                  <w:marBottom w:val="0"/>
                                                                  <w:divBdr>
                                                                    <w:top w:val="none" w:sz="0" w:space="0" w:color="auto"/>
                                                                    <w:left w:val="none" w:sz="0" w:space="0" w:color="auto"/>
                                                                    <w:bottom w:val="none" w:sz="0" w:space="0" w:color="auto"/>
                                                                    <w:right w:val="none" w:sz="0" w:space="0" w:color="auto"/>
                                                                  </w:divBdr>
                                                                  <w:divsChild>
                                                                    <w:div w:id="430711577">
                                                                      <w:marLeft w:val="0"/>
                                                                      <w:marRight w:val="0"/>
                                                                      <w:marTop w:val="0"/>
                                                                      <w:marBottom w:val="0"/>
                                                                      <w:divBdr>
                                                                        <w:top w:val="none" w:sz="0" w:space="0" w:color="auto"/>
                                                                        <w:left w:val="none" w:sz="0" w:space="0" w:color="auto"/>
                                                                        <w:bottom w:val="none" w:sz="0" w:space="0" w:color="auto"/>
                                                                        <w:right w:val="none" w:sz="0" w:space="0" w:color="auto"/>
                                                                      </w:divBdr>
                                                                      <w:divsChild>
                                                                        <w:div w:id="1473517694">
                                                                          <w:marLeft w:val="0"/>
                                                                          <w:marRight w:val="0"/>
                                                                          <w:marTop w:val="0"/>
                                                                          <w:marBottom w:val="0"/>
                                                                          <w:divBdr>
                                                                            <w:top w:val="none" w:sz="0" w:space="0" w:color="auto"/>
                                                                            <w:left w:val="none" w:sz="0" w:space="0" w:color="auto"/>
                                                                            <w:bottom w:val="none" w:sz="0" w:space="0" w:color="auto"/>
                                                                            <w:right w:val="none" w:sz="0" w:space="0" w:color="auto"/>
                                                                          </w:divBdr>
                                                                          <w:divsChild>
                                                                            <w:div w:id="1324968793">
                                                                              <w:marLeft w:val="0"/>
                                                                              <w:marRight w:val="0"/>
                                                                              <w:marTop w:val="0"/>
                                                                              <w:marBottom w:val="0"/>
                                                                              <w:divBdr>
                                                                                <w:top w:val="none" w:sz="0" w:space="0" w:color="auto"/>
                                                                                <w:left w:val="none" w:sz="0" w:space="0" w:color="auto"/>
                                                                                <w:bottom w:val="none" w:sz="0" w:space="0" w:color="auto"/>
                                                                                <w:right w:val="none" w:sz="0" w:space="0" w:color="auto"/>
                                                                              </w:divBdr>
                                                                              <w:divsChild>
                                                                                <w:div w:id="108211428">
                                                                                  <w:marLeft w:val="0"/>
                                                                                  <w:marRight w:val="0"/>
                                                                                  <w:marTop w:val="0"/>
                                                                                  <w:marBottom w:val="0"/>
                                                                                  <w:divBdr>
                                                                                    <w:top w:val="none" w:sz="0" w:space="0" w:color="auto"/>
                                                                                    <w:left w:val="none" w:sz="0" w:space="0" w:color="auto"/>
                                                                                    <w:bottom w:val="none" w:sz="0" w:space="0" w:color="auto"/>
                                                                                    <w:right w:val="none" w:sz="0" w:space="0" w:color="auto"/>
                                                                                  </w:divBdr>
                                                                                  <w:divsChild>
                                                                                    <w:div w:id="148257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10348014">
          <w:marLeft w:val="0"/>
          <w:marRight w:val="0"/>
          <w:marTop w:val="0"/>
          <w:marBottom w:val="0"/>
          <w:divBdr>
            <w:top w:val="none" w:sz="0" w:space="0" w:color="auto"/>
            <w:left w:val="none" w:sz="0" w:space="0" w:color="auto"/>
            <w:bottom w:val="none" w:sz="0" w:space="0" w:color="auto"/>
            <w:right w:val="none" w:sz="0" w:space="0" w:color="auto"/>
          </w:divBdr>
          <w:divsChild>
            <w:div w:id="612398052">
              <w:marLeft w:val="0"/>
              <w:marRight w:val="0"/>
              <w:marTop w:val="0"/>
              <w:marBottom w:val="0"/>
              <w:divBdr>
                <w:top w:val="none" w:sz="0" w:space="0" w:color="auto"/>
                <w:left w:val="none" w:sz="0" w:space="0" w:color="auto"/>
                <w:bottom w:val="none" w:sz="0" w:space="0" w:color="auto"/>
                <w:right w:val="none" w:sz="0" w:space="0" w:color="auto"/>
              </w:divBdr>
              <w:divsChild>
                <w:div w:id="202718393">
                  <w:marLeft w:val="0"/>
                  <w:marRight w:val="0"/>
                  <w:marTop w:val="0"/>
                  <w:marBottom w:val="0"/>
                  <w:divBdr>
                    <w:top w:val="none" w:sz="0" w:space="0" w:color="auto"/>
                    <w:left w:val="none" w:sz="0" w:space="0" w:color="auto"/>
                    <w:bottom w:val="none" w:sz="0" w:space="0" w:color="auto"/>
                    <w:right w:val="none" w:sz="0" w:space="0" w:color="auto"/>
                  </w:divBdr>
                  <w:divsChild>
                    <w:div w:id="1217165170">
                      <w:marLeft w:val="0"/>
                      <w:marRight w:val="0"/>
                      <w:marTop w:val="0"/>
                      <w:marBottom w:val="0"/>
                      <w:divBdr>
                        <w:top w:val="none" w:sz="0" w:space="0" w:color="auto"/>
                        <w:left w:val="none" w:sz="0" w:space="0" w:color="auto"/>
                        <w:bottom w:val="none" w:sz="0" w:space="0" w:color="auto"/>
                        <w:right w:val="none" w:sz="0" w:space="0" w:color="auto"/>
                      </w:divBdr>
                      <w:divsChild>
                        <w:div w:id="491531389">
                          <w:marLeft w:val="0"/>
                          <w:marRight w:val="0"/>
                          <w:marTop w:val="0"/>
                          <w:marBottom w:val="0"/>
                          <w:divBdr>
                            <w:top w:val="none" w:sz="0" w:space="0" w:color="auto"/>
                            <w:left w:val="none" w:sz="0" w:space="0" w:color="auto"/>
                            <w:bottom w:val="none" w:sz="0" w:space="0" w:color="auto"/>
                            <w:right w:val="none" w:sz="0" w:space="0" w:color="auto"/>
                          </w:divBdr>
                          <w:divsChild>
                            <w:div w:id="1887453222">
                              <w:marLeft w:val="0"/>
                              <w:marRight w:val="0"/>
                              <w:marTop w:val="0"/>
                              <w:marBottom w:val="0"/>
                              <w:divBdr>
                                <w:top w:val="none" w:sz="0" w:space="0" w:color="auto"/>
                                <w:left w:val="none" w:sz="0" w:space="0" w:color="auto"/>
                                <w:bottom w:val="none" w:sz="0" w:space="0" w:color="auto"/>
                                <w:right w:val="none" w:sz="0" w:space="0" w:color="auto"/>
                              </w:divBdr>
                              <w:divsChild>
                                <w:div w:id="1037001668">
                                  <w:marLeft w:val="0"/>
                                  <w:marRight w:val="0"/>
                                  <w:marTop w:val="0"/>
                                  <w:marBottom w:val="0"/>
                                  <w:divBdr>
                                    <w:top w:val="none" w:sz="0" w:space="0" w:color="auto"/>
                                    <w:left w:val="none" w:sz="0" w:space="0" w:color="auto"/>
                                    <w:bottom w:val="none" w:sz="0" w:space="0" w:color="auto"/>
                                    <w:right w:val="none" w:sz="0" w:space="0" w:color="auto"/>
                                  </w:divBdr>
                                  <w:divsChild>
                                    <w:div w:id="117167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557314">
          <w:marLeft w:val="0"/>
          <w:marRight w:val="0"/>
          <w:marTop w:val="0"/>
          <w:marBottom w:val="0"/>
          <w:divBdr>
            <w:top w:val="none" w:sz="0" w:space="0" w:color="auto"/>
            <w:left w:val="none" w:sz="0" w:space="0" w:color="auto"/>
            <w:bottom w:val="none" w:sz="0" w:space="0" w:color="auto"/>
            <w:right w:val="none" w:sz="0" w:space="0" w:color="auto"/>
          </w:divBdr>
          <w:divsChild>
            <w:div w:id="1509833557">
              <w:marLeft w:val="0"/>
              <w:marRight w:val="0"/>
              <w:marTop w:val="0"/>
              <w:marBottom w:val="0"/>
              <w:divBdr>
                <w:top w:val="none" w:sz="0" w:space="0" w:color="auto"/>
                <w:left w:val="none" w:sz="0" w:space="0" w:color="auto"/>
                <w:bottom w:val="none" w:sz="0" w:space="0" w:color="auto"/>
                <w:right w:val="none" w:sz="0" w:space="0" w:color="auto"/>
              </w:divBdr>
              <w:divsChild>
                <w:div w:id="1020593985">
                  <w:marLeft w:val="0"/>
                  <w:marRight w:val="0"/>
                  <w:marTop w:val="0"/>
                  <w:marBottom w:val="0"/>
                  <w:divBdr>
                    <w:top w:val="none" w:sz="0" w:space="0" w:color="auto"/>
                    <w:left w:val="none" w:sz="0" w:space="0" w:color="auto"/>
                    <w:bottom w:val="none" w:sz="0" w:space="0" w:color="auto"/>
                    <w:right w:val="none" w:sz="0" w:space="0" w:color="auto"/>
                  </w:divBdr>
                  <w:divsChild>
                    <w:div w:id="1918898489">
                      <w:marLeft w:val="0"/>
                      <w:marRight w:val="0"/>
                      <w:marTop w:val="0"/>
                      <w:marBottom w:val="0"/>
                      <w:divBdr>
                        <w:top w:val="none" w:sz="0" w:space="0" w:color="auto"/>
                        <w:left w:val="none" w:sz="0" w:space="0" w:color="auto"/>
                        <w:bottom w:val="none" w:sz="0" w:space="0" w:color="auto"/>
                        <w:right w:val="none" w:sz="0" w:space="0" w:color="auto"/>
                      </w:divBdr>
                      <w:divsChild>
                        <w:div w:id="206112418">
                          <w:marLeft w:val="0"/>
                          <w:marRight w:val="0"/>
                          <w:marTop w:val="0"/>
                          <w:marBottom w:val="0"/>
                          <w:divBdr>
                            <w:top w:val="none" w:sz="0" w:space="0" w:color="auto"/>
                            <w:left w:val="none" w:sz="0" w:space="0" w:color="auto"/>
                            <w:bottom w:val="none" w:sz="0" w:space="0" w:color="auto"/>
                            <w:right w:val="none" w:sz="0" w:space="0" w:color="auto"/>
                          </w:divBdr>
                          <w:divsChild>
                            <w:div w:id="1473599564">
                              <w:marLeft w:val="0"/>
                              <w:marRight w:val="0"/>
                              <w:marTop w:val="0"/>
                              <w:marBottom w:val="0"/>
                              <w:divBdr>
                                <w:top w:val="none" w:sz="0" w:space="0" w:color="auto"/>
                                <w:left w:val="none" w:sz="0" w:space="0" w:color="auto"/>
                                <w:bottom w:val="none" w:sz="0" w:space="0" w:color="auto"/>
                                <w:right w:val="none" w:sz="0" w:space="0" w:color="auto"/>
                              </w:divBdr>
                              <w:divsChild>
                                <w:div w:id="178114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6628344">
      <w:bodyDiv w:val="1"/>
      <w:marLeft w:val="0"/>
      <w:marRight w:val="0"/>
      <w:marTop w:val="0"/>
      <w:marBottom w:val="0"/>
      <w:divBdr>
        <w:top w:val="none" w:sz="0" w:space="0" w:color="auto"/>
        <w:left w:val="none" w:sz="0" w:space="0" w:color="auto"/>
        <w:bottom w:val="none" w:sz="0" w:space="0" w:color="auto"/>
        <w:right w:val="none" w:sz="0" w:space="0" w:color="auto"/>
      </w:divBdr>
      <w:divsChild>
        <w:div w:id="19427578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5504291">
      <w:bodyDiv w:val="1"/>
      <w:marLeft w:val="0"/>
      <w:marRight w:val="0"/>
      <w:marTop w:val="0"/>
      <w:marBottom w:val="0"/>
      <w:divBdr>
        <w:top w:val="none" w:sz="0" w:space="0" w:color="auto"/>
        <w:left w:val="none" w:sz="0" w:space="0" w:color="auto"/>
        <w:bottom w:val="none" w:sz="0" w:space="0" w:color="auto"/>
        <w:right w:val="none" w:sz="0" w:space="0" w:color="auto"/>
      </w:divBdr>
    </w:div>
    <w:div w:id="644167664">
      <w:bodyDiv w:val="1"/>
      <w:marLeft w:val="0"/>
      <w:marRight w:val="0"/>
      <w:marTop w:val="0"/>
      <w:marBottom w:val="0"/>
      <w:divBdr>
        <w:top w:val="none" w:sz="0" w:space="0" w:color="auto"/>
        <w:left w:val="none" w:sz="0" w:space="0" w:color="auto"/>
        <w:bottom w:val="none" w:sz="0" w:space="0" w:color="auto"/>
        <w:right w:val="none" w:sz="0" w:space="0" w:color="auto"/>
      </w:divBdr>
      <w:divsChild>
        <w:div w:id="2082874375">
          <w:marLeft w:val="0"/>
          <w:marRight w:val="0"/>
          <w:marTop w:val="0"/>
          <w:marBottom w:val="0"/>
          <w:divBdr>
            <w:top w:val="none" w:sz="0" w:space="0" w:color="auto"/>
            <w:left w:val="none" w:sz="0" w:space="0" w:color="auto"/>
            <w:bottom w:val="none" w:sz="0" w:space="0" w:color="auto"/>
            <w:right w:val="none" w:sz="0" w:space="0" w:color="auto"/>
          </w:divBdr>
          <w:divsChild>
            <w:div w:id="1954364730">
              <w:marLeft w:val="0"/>
              <w:marRight w:val="0"/>
              <w:marTop w:val="0"/>
              <w:marBottom w:val="0"/>
              <w:divBdr>
                <w:top w:val="none" w:sz="0" w:space="0" w:color="auto"/>
                <w:left w:val="none" w:sz="0" w:space="0" w:color="auto"/>
                <w:bottom w:val="none" w:sz="0" w:space="0" w:color="auto"/>
                <w:right w:val="none" w:sz="0" w:space="0" w:color="auto"/>
              </w:divBdr>
              <w:divsChild>
                <w:div w:id="743987282">
                  <w:marLeft w:val="0"/>
                  <w:marRight w:val="0"/>
                  <w:marTop w:val="0"/>
                  <w:marBottom w:val="0"/>
                  <w:divBdr>
                    <w:top w:val="none" w:sz="0" w:space="0" w:color="auto"/>
                    <w:left w:val="none" w:sz="0" w:space="0" w:color="auto"/>
                    <w:bottom w:val="none" w:sz="0" w:space="0" w:color="auto"/>
                    <w:right w:val="none" w:sz="0" w:space="0" w:color="auto"/>
                  </w:divBdr>
                  <w:divsChild>
                    <w:div w:id="604315508">
                      <w:marLeft w:val="0"/>
                      <w:marRight w:val="0"/>
                      <w:marTop w:val="0"/>
                      <w:marBottom w:val="0"/>
                      <w:divBdr>
                        <w:top w:val="none" w:sz="0" w:space="0" w:color="auto"/>
                        <w:left w:val="none" w:sz="0" w:space="0" w:color="auto"/>
                        <w:bottom w:val="none" w:sz="0" w:space="0" w:color="auto"/>
                        <w:right w:val="none" w:sz="0" w:space="0" w:color="auto"/>
                      </w:divBdr>
                      <w:divsChild>
                        <w:div w:id="1176724044">
                          <w:marLeft w:val="0"/>
                          <w:marRight w:val="0"/>
                          <w:marTop w:val="0"/>
                          <w:marBottom w:val="0"/>
                          <w:divBdr>
                            <w:top w:val="none" w:sz="0" w:space="0" w:color="auto"/>
                            <w:left w:val="none" w:sz="0" w:space="0" w:color="auto"/>
                            <w:bottom w:val="none" w:sz="0" w:space="0" w:color="auto"/>
                            <w:right w:val="none" w:sz="0" w:space="0" w:color="auto"/>
                          </w:divBdr>
                          <w:divsChild>
                            <w:div w:id="1669939430">
                              <w:marLeft w:val="0"/>
                              <w:marRight w:val="0"/>
                              <w:marTop w:val="0"/>
                              <w:marBottom w:val="0"/>
                              <w:divBdr>
                                <w:top w:val="none" w:sz="0" w:space="0" w:color="auto"/>
                                <w:left w:val="none" w:sz="0" w:space="0" w:color="auto"/>
                                <w:bottom w:val="none" w:sz="0" w:space="0" w:color="auto"/>
                                <w:right w:val="none" w:sz="0" w:space="0" w:color="auto"/>
                              </w:divBdr>
                              <w:divsChild>
                                <w:div w:id="697241220">
                                  <w:marLeft w:val="0"/>
                                  <w:marRight w:val="0"/>
                                  <w:marTop w:val="0"/>
                                  <w:marBottom w:val="0"/>
                                  <w:divBdr>
                                    <w:top w:val="none" w:sz="0" w:space="0" w:color="auto"/>
                                    <w:left w:val="none" w:sz="0" w:space="0" w:color="auto"/>
                                    <w:bottom w:val="none" w:sz="0" w:space="0" w:color="auto"/>
                                    <w:right w:val="none" w:sz="0" w:space="0" w:color="auto"/>
                                  </w:divBdr>
                                  <w:divsChild>
                                    <w:div w:id="1635062609">
                                      <w:marLeft w:val="0"/>
                                      <w:marRight w:val="0"/>
                                      <w:marTop w:val="0"/>
                                      <w:marBottom w:val="0"/>
                                      <w:divBdr>
                                        <w:top w:val="none" w:sz="0" w:space="0" w:color="auto"/>
                                        <w:left w:val="none" w:sz="0" w:space="0" w:color="auto"/>
                                        <w:bottom w:val="none" w:sz="0" w:space="0" w:color="auto"/>
                                        <w:right w:val="none" w:sz="0" w:space="0" w:color="auto"/>
                                      </w:divBdr>
                                      <w:divsChild>
                                        <w:div w:id="2114127985">
                                          <w:marLeft w:val="0"/>
                                          <w:marRight w:val="0"/>
                                          <w:marTop w:val="0"/>
                                          <w:marBottom w:val="0"/>
                                          <w:divBdr>
                                            <w:top w:val="none" w:sz="0" w:space="0" w:color="auto"/>
                                            <w:left w:val="none" w:sz="0" w:space="0" w:color="auto"/>
                                            <w:bottom w:val="none" w:sz="0" w:space="0" w:color="auto"/>
                                            <w:right w:val="none" w:sz="0" w:space="0" w:color="auto"/>
                                          </w:divBdr>
                                          <w:divsChild>
                                            <w:div w:id="25957831">
                                              <w:marLeft w:val="0"/>
                                              <w:marRight w:val="0"/>
                                              <w:marTop w:val="0"/>
                                              <w:marBottom w:val="0"/>
                                              <w:divBdr>
                                                <w:top w:val="none" w:sz="0" w:space="0" w:color="auto"/>
                                                <w:left w:val="none" w:sz="0" w:space="0" w:color="auto"/>
                                                <w:bottom w:val="none" w:sz="0" w:space="0" w:color="auto"/>
                                                <w:right w:val="none" w:sz="0" w:space="0" w:color="auto"/>
                                              </w:divBdr>
                                              <w:divsChild>
                                                <w:div w:id="1529177595">
                                                  <w:marLeft w:val="0"/>
                                                  <w:marRight w:val="0"/>
                                                  <w:marTop w:val="0"/>
                                                  <w:marBottom w:val="0"/>
                                                  <w:divBdr>
                                                    <w:top w:val="none" w:sz="0" w:space="0" w:color="auto"/>
                                                    <w:left w:val="none" w:sz="0" w:space="0" w:color="auto"/>
                                                    <w:bottom w:val="none" w:sz="0" w:space="0" w:color="auto"/>
                                                    <w:right w:val="none" w:sz="0" w:space="0" w:color="auto"/>
                                                  </w:divBdr>
                                                  <w:divsChild>
                                                    <w:div w:id="499318916">
                                                      <w:marLeft w:val="0"/>
                                                      <w:marRight w:val="0"/>
                                                      <w:marTop w:val="0"/>
                                                      <w:marBottom w:val="0"/>
                                                      <w:divBdr>
                                                        <w:top w:val="none" w:sz="0" w:space="0" w:color="auto"/>
                                                        <w:left w:val="none" w:sz="0" w:space="0" w:color="auto"/>
                                                        <w:bottom w:val="none" w:sz="0" w:space="0" w:color="auto"/>
                                                        <w:right w:val="none" w:sz="0" w:space="0" w:color="auto"/>
                                                      </w:divBdr>
                                                      <w:divsChild>
                                                        <w:div w:id="309604823">
                                                          <w:marLeft w:val="0"/>
                                                          <w:marRight w:val="0"/>
                                                          <w:marTop w:val="0"/>
                                                          <w:marBottom w:val="0"/>
                                                          <w:divBdr>
                                                            <w:top w:val="none" w:sz="0" w:space="0" w:color="auto"/>
                                                            <w:left w:val="none" w:sz="0" w:space="0" w:color="auto"/>
                                                            <w:bottom w:val="none" w:sz="0" w:space="0" w:color="auto"/>
                                                            <w:right w:val="none" w:sz="0" w:space="0" w:color="auto"/>
                                                          </w:divBdr>
                                                          <w:divsChild>
                                                            <w:div w:id="250815848">
                                                              <w:marLeft w:val="0"/>
                                                              <w:marRight w:val="0"/>
                                                              <w:marTop w:val="0"/>
                                                              <w:marBottom w:val="0"/>
                                                              <w:divBdr>
                                                                <w:top w:val="none" w:sz="0" w:space="0" w:color="auto"/>
                                                                <w:left w:val="none" w:sz="0" w:space="0" w:color="auto"/>
                                                                <w:bottom w:val="none" w:sz="0" w:space="0" w:color="auto"/>
                                                                <w:right w:val="none" w:sz="0" w:space="0" w:color="auto"/>
                                                              </w:divBdr>
                                                              <w:divsChild>
                                                                <w:div w:id="1600481941">
                                                                  <w:marLeft w:val="0"/>
                                                                  <w:marRight w:val="0"/>
                                                                  <w:marTop w:val="0"/>
                                                                  <w:marBottom w:val="0"/>
                                                                  <w:divBdr>
                                                                    <w:top w:val="none" w:sz="0" w:space="0" w:color="auto"/>
                                                                    <w:left w:val="none" w:sz="0" w:space="0" w:color="auto"/>
                                                                    <w:bottom w:val="none" w:sz="0" w:space="0" w:color="auto"/>
                                                                    <w:right w:val="none" w:sz="0" w:space="0" w:color="auto"/>
                                                                  </w:divBdr>
                                                                  <w:divsChild>
                                                                    <w:div w:id="2017538547">
                                                                      <w:marLeft w:val="0"/>
                                                                      <w:marRight w:val="0"/>
                                                                      <w:marTop w:val="0"/>
                                                                      <w:marBottom w:val="0"/>
                                                                      <w:divBdr>
                                                                        <w:top w:val="none" w:sz="0" w:space="0" w:color="auto"/>
                                                                        <w:left w:val="none" w:sz="0" w:space="0" w:color="auto"/>
                                                                        <w:bottom w:val="none" w:sz="0" w:space="0" w:color="auto"/>
                                                                        <w:right w:val="none" w:sz="0" w:space="0" w:color="auto"/>
                                                                      </w:divBdr>
                                                                      <w:divsChild>
                                                                        <w:div w:id="2093504388">
                                                                          <w:marLeft w:val="0"/>
                                                                          <w:marRight w:val="0"/>
                                                                          <w:marTop w:val="0"/>
                                                                          <w:marBottom w:val="0"/>
                                                                          <w:divBdr>
                                                                            <w:top w:val="none" w:sz="0" w:space="0" w:color="auto"/>
                                                                            <w:left w:val="none" w:sz="0" w:space="0" w:color="auto"/>
                                                                            <w:bottom w:val="none" w:sz="0" w:space="0" w:color="auto"/>
                                                                            <w:right w:val="none" w:sz="0" w:space="0" w:color="auto"/>
                                                                          </w:divBdr>
                                                                          <w:divsChild>
                                                                            <w:div w:id="2089688683">
                                                                              <w:marLeft w:val="0"/>
                                                                              <w:marRight w:val="0"/>
                                                                              <w:marTop w:val="0"/>
                                                                              <w:marBottom w:val="0"/>
                                                                              <w:divBdr>
                                                                                <w:top w:val="none" w:sz="0" w:space="0" w:color="auto"/>
                                                                                <w:left w:val="none" w:sz="0" w:space="0" w:color="auto"/>
                                                                                <w:bottom w:val="none" w:sz="0" w:space="0" w:color="auto"/>
                                                                                <w:right w:val="none" w:sz="0" w:space="0" w:color="auto"/>
                                                                              </w:divBdr>
                                                                              <w:divsChild>
                                                                                <w:div w:id="2091464120">
                                                                                  <w:marLeft w:val="0"/>
                                                                                  <w:marRight w:val="0"/>
                                                                                  <w:marTop w:val="0"/>
                                                                                  <w:marBottom w:val="0"/>
                                                                                  <w:divBdr>
                                                                                    <w:top w:val="none" w:sz="0" w:space="0" w:color="auto"/>
                                                                                    <w:left w:val="none" w:sz="0" w:space="0" w:color="auto"/>
                                                                                    <w:bottom w:val="none" w:sz="0" w:space="0" w:color="auto"/>
                                                                                    <w:right w:val="none" w:sz="0" w:space="0" w:color="auto"/>
                                                                                  </w:divBdr>
                                                                                  <w:divsChild>
                                                                                    <w:div w:id="171399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190611">
          <w:marLeft w:val="0"/>
          <w:marRight w:val="0"/>
          <w:marTop w:val="0"/>
          <w:marBottom w:val="0"/>
          <w:divBdr>
            <w:top w:val="none" w:sz="0" w:space="0" w:color="auto"/>
            <w:left w:val="none" w:sz="0" w:space="0" w:color="auto"/>
            <w:bottom w:val="none" w:sz="0" w:space="0" w:color="auto"/>
            <w:right w:val="none" w:sz="0" w:space="0" w:color="auto"/>
          </w:divBdr>
          <w:divsChild>
            <w:div w:id="1109616868">
              <w:marLeft w:val="0"/>
              <w:marRight w:val="0"/>
              <w:marTop w:val="0"/>
              <w:marBottom w:val="0"/>
              <w:divBdr>
                <w:top w:val="none" w:sz="0" w:space="0" w:color="auto"/>
                <w:left w:val="none" w:sz="0" w:space="0" w:color="auto"/>
                <w:bottom w:val="none" w:sz="0" w:space="0" w:color="auto"/>
                <w:right w:val="none" w:sz="0" w:space="0" w:color="auto"/>
              </w:divBdr>
              <w:divsChild>
                <w:div w:id="748817444">
                  <w:marLeft w:val="0"/>
                  <w:marRight w:val="0"/>
                  <w:marTop w:val="0"/>
                  <w:marBottom w:val="0"/>
                  <w:divBdr>
                    <w:top w:val="none" w:sz="0" w:space="0" w:color="auto"/>
                    <w:left w:val="none" w:sz="0" w:space="0" w:color="auto"/>
                    <w:bottom w:val="none" w:sz="0" w:space="0" w:color="auto"/>
                    <w:right w:val="none" w:sz="0" w:space="0" w:color="auto"/>
                  </w:divBdr>
                  <w:divsChild>
                    <w:div w:id="804473302">
                      <w:marLeft w:val="0"/>
                      <w:marRight w:val="0"/>
                      <w:marTop w:val="0"/>
                      <w:marBottom w:val="0"/>
                      <w:divBdr>
                        <w:top w:val="none" w:sz="0" w:space="0" w:color="auto"/>
                        <w:left w:val="none" w:sz="0" w:space="0" w:color="auto"/>
                        <w:bottom w:val="none" w:sz="0" w:space="0" w:color="auto"/>
                        <w:right w:val="none" w:sz="0" w:space="0" w:color="auto"/>
                      </w:divBdr>
                      <w:divsChild>
                        <w:div w:id="352926859">
                          <w:marLeft w:val="0"/>
                          <w:marRight w:val="0"/>
                          <w:marTop w:val="0"/>
                          <w:marBottom w:val="0"/>
                          <w:divBdr>
                            <w:top w:val="none" w:sz="0" w:space="0" w:color="auto"/>
                            <w:left w:val="none" w:sz="0" w:space="0" w:color="auto"/>
                            <w:bottom w:val="none" w:sz="0" w:space="0" w:color="auto"/>
                            <w:right w:val="none" w:sz="0" w:space="0" w:color="auto"/>
                          </w:divBdr>
                          <w:divsChild>
                            <w:div w:id="1424766343">
                              <w:marLeft w:val="0"/>
                              <w:marRight w:val="0"/>
                              <w:marTop w:val="0"/>
                              <w:marBottom w:val="0"/>
                              <w:divBdr>
                                <w:top w:val="none" w:sz="0" w:space="0" w:color="auto"/>
                                <w:left w:val="none" w:sz="0" w:space="0" w:color="auto"/>
                                <w:bottom w:val="none" w:sz="0" w:space="0" w:color="auto"/>
                                <w:right w:val="none" w:sz="0" w:space="0" w:color="auto"/>
                              </w:divBdr>
                              <w:divsChild>
                                <w:div w:id="70473489">
                                  <w:marLeft w:val="0"/>
                                  <w:marRight w:val="0"/>
                                  <w:marTop w:val="0"/>
                                  <w:marBottom w:val="0"/>
                                  <w:divBdr>
                                    <w:top w:val="none" w:sz="0" w:space="0" w:color="auto"/>
                                    <w:left w:val="none" w:sz="0" w:space="0" w:color="auto"/>
                                    <w:bottom w:val="none" w:sz="0" w:space="0" w:color="auto"/>
                                    <w:right w:val="none" w:sz="0" w:space="0" w:color="auto"/>
                                  </w:divBdr>
                                  <w:divsChild>
                                    <w:div w:id="78435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836618">
          <w:marLeft w:val="0"/>
          <w:marRight w:val="0"/>
          <w:marTop w:val="0"/>
          <w:marBottom w:val="0"/>
          <w:divBdr>
            <w:top w:val="none" w:sz="0" w:space="0" w:color="auto"/>
            <w:left w:val="none" w:sz="0" w:space="0" w:color="auto"/>
            <w:bottom w:val="none" w:sz="0" w:space="0" w:color="auto"/>
            <w:right w:val="none" w:sz="0" w:space="0" w:color="auto"/>
          </w:divBdr>
          <w:divsChild>
            <w:div w:id="2088265538">
              <w:marLeft w:val="0"/>
              <w:marRight w:val="0"/>
              <w:marTop w:val="0"/>
              <w:marBottom w:val="0"/>
              <w:divBdr>
                <w:top w:val="none" w:sz="0" w:space="0" w:color="auto"/>
                <w:left w:val="none" w:sz="0" w:space="0" w:color="auto"/>
                <w:bottom w:val="none" w:sz="0" w:space="0" w:color="auto"/>
                <w:right w:val="none" w:sz="0" w:space="0" w:color="auto"/>
              </w:divBdr>
              <w:divsChild>
                <w:div w:id="1296256372">
                  <w:marLeft w:val="0"/>
                  <w:marRight w:val="0"/>
                  <w:marTop w:val="0"/>
                  <w:marBottom w:val="0"/>
                  <w:divBdr>
                    <w:top w:val="none" w:sz="0" w:space="0" w:color="auto"/>
                    <w:left w:val="none" w:sz="0" w:space="0" w:color="auto"/>
                    <w:bottom w:val="none" w:sz="0" w:space="0" w:color="auto"/>
                    <w:right w:val="none" w:sz="0" w:space="0" w:color="auto"/>
                  </w:divBdr>
                  <w:divsChild>
                    <w:div w:id="343676464">
                      <w:marLeft w:val="0"/>
                      <w:marRight w:val="0"/>
                      <w:marTop w:val="0"/>
                      <w:marBottom w:val="0"/>
                      <w:divBdr>
                        <w:top w:val="none" w:sz="0" w:space="0" w:color="auto"/>
                        <w:left w:val="none" w:sz="0" w:space="0" w:color="auto"/>
                        <w:bottom w:val="none" w:sz="0" w:space="0" w:color="auto"/>
                        <w:right w:val="none" w:sz="0" w:space="0" w:color="auto"/>
                      </w:divBdr>
                      <w:divsChild>
                        <w:div w:id="1766539282">
                          <w:marLeft w:val="0"/>
                          <w:marRight w:val="0"/>
                          <w:marTop w:val="0"/>
                          <w:marBottom w:val="0"/>
                          <w:divBdr>
                            <w:top w:val="none" w:sz="0" w:space="0" w:color="auto"/>
                            <w:left w:val="none" w:sz="0" w:space="0" w:color="auto"/>
                            <w:bottom w:val="none" w:sz="0" w:space="0" w:color="auto"/>
                            <w:right w:val="none" w:sz="0" w:space="0" w:color="auto"/>
                          </w:divBdr>
                          <w:divsChild>
                            <w:div w:id="507405305">
                              <w:marLeft w:val="0"/>
                              <w:marRight w:val="0"/>
                              <w:marTop w:val="0"/>
                              <w:marBottom w:val="0"/>
                              <w:divBdr>
                                <w:top w:val="none" w:sz="0" w:space="0" w:color="auto"/>
                                <w:left w:val="none" w:sz="0" w:space="0" w:color="auto"/>
                                <w:bottom w:val="none" w:sz="0" w:space="0" w:color="auto"/>
                                <w:right w:val="none" w:sz="0" w:space="0" w:color="auto"/>
                              </w:divBdr>
                              <w:divsChild>
                                <w:div w:id="695351868">
                                  <w:marLeft w:val="0"/>
                                  <w:marRight w:val="0"/>
                                  <w:marTop w:val="0"/>
                                  <w:marBottom w:val="0"/>
                                  <w:divBdr>
                                    <w:top w:val="none" w:sz="0" w:space="0" w:color="auto"/>
                                    <w:left w:val="none" w:sz="0" w:space="0" w:color="auto"/>
                                    <w:bottom w:val="none" w:sz="0" w:space="0" w:color="auto"/>
                                    <w:right w:val="none" w:sz="0" w:space="0" w:color="auto"/>
                                  </w:divBdr>
                                  <w:divsChild>
                                    <w:div w:id="179976177">
                                      <w:marLeft w:val="0"/>
                                      <w:marRight w:val="0"/>
                                      <w:marTop w:val="0"/>
                                      <w:marBottom w:val="0"/>
                                      <w:divBdr>
                                        <w:top w:val="none" w:sz="0" w:space="0" w:color="auto"/>
                                        <w:left w:val="none" w:sz="0" w:space="0" w:color="auto"/>
                                        <w:bottom w:val="none" w:sz="0" w:space="0" w:color="auto"/>
                                        <w:right w:val="none" w:sz="0" w:space="0" w:color="auto"/>
                                      </w:divBdr>
                                      <w:divsChild>
                                        <w:div w:id="849681170">
                                          <w:marLeft w:val="0"/>
                                          <w:marRight w:val="0"/>
                                          <w:marTop w:val="0"/>
                                          <w:marBottom w:val="0"/>
                                          <w:divBdr>
                                            <w:top w:val="none" w:sz="0" w:space="0" w:color="auto"/>
                                            <w:left w:val="none" w:sz="0" w:space="0" w:color="auto"/>
                                            <w:bottom w:val="none" w:sz="0" w:space="0" w:color="auto"/>
                                            <w:right w:val="none" w:sz="0" w:space="0" w:color="auto"/>
                                          </w:divBdr>
                                          <w:divsChild>
                                            <w:div w:id="362286876">
                                              <w:marLeft w:val="0"/>
                                              <w:marRight w:val="0"/>
                                              <w:marTop w:val="0"/>
                                              <w:marBottom w:val="0"/>
                                              <w:divBdr>
                                                <w:top w:val="none" w:sz="0" w:space="0" w:color="auto"/>
                                                <w:left w:val="none" w:sz="0" w:space="0" w:color="auto"/>
                                                <w:bottom w:val="none" w:sz="0" w:space="0" w:color="auto"/>
                                                <w:right w:val="none" w:sz="0" w:space="0" w:color="auto"/>
                                              </w:divBdr>
                                              <w:divsChild>
                                                <w:div w:id="898594364">
                                                  <w:marLeft w:val="0"/>
                                                  <w:marRight w:val="0"/>
                                                  <w:marTop w:val="0"/>
                                                  <w:marBottom w:val="0"/>
                                                  <w:divBdr>
                                                    <w:top w:val="none" w:sz="0" w:space="0" w:color="auto"/>
                                                    <w:left w:val="none" w:sz="0" w:space="0" w:color="auto"/>
                                                    <w:bottom w:val="none" w:sz="0" w:space="0" w:color="auto"/>
                                                    <w:right w:val="none" w:sz="0" w:space="0" w:color="auto"/>
                                                  </w:divBdr>
                                                  <w:divsChild>
                                                    <w:div w:id="830876793">
                                                      <w:marLeft w:val="0"/>
                                                      <w:marRight w:val="0"/>
                                                      <w:marTop w:val="0"/>
                                                      <w:marBottom w:val="0"/>
                                                      <w:divBdr>
                                                        <w:top w:val="none" w:sz="0" w:space="0" w:color="auto"/>
                                                        <w:left w:val="none" w:sz="0" w:space="0" w:color="auto"/>
                                                        <w:bottom w:val="none" w:sz="0" w:space="0" w:color="auto"/>
                                                        <w:right w:val="none" w:sz="0" w:space="0" w:color="auto"/>
                                                      </w:divBdr>
                                                      <w:divsChild>
                                                        <w:div w:id="172231155">
                                                          <w:marLeft w:val="0"/>
                                                          <w:marRight w:val="0"/>
                                                          <w:marTop w:val="0"/>
                                                          <w:marBottom w:val="0"/>
                                                          <w:divBdr>
                                                            <w:top w:val="none" w:sz="0" w:space="0" w:color="auto"/>
                                                            <w:left w:val="none" w:sz="0" w:space="0" w:color="auto"/>
                                                            <w:bottom w:val="none" w:sz="0" w:space="0" w:color="auto"/>
                                                            <w:right w:val="none" w:sz="0" w:space="0" w:color="auto"/>
                                                          </w:divBdr>
                                                          <w:divsChild>
                                                            <w:div w:id="432897984">
                                                              <w:marLeft w:val="0"/>
                                                              <w:marRight w:val="0"/>
                                                              <w:marTop w:val="0"/>
                                                              <w:marBottom w:val="0"/>
                                                              <w:divBdr>
                                                                <w:top w:val="none" w:sz="0" w:space="0" w:color="auto"/>
                                                                <w:left w:val="none" w:sz="0" w:space="0" w:color="auto"/>
                                                                <w:bottom w:val="none" w:sz="0" w:space="0" w:color="auto"/>
                                                                <w:right w:val="none" w:sz="0" w:space="0" w:color="auto"/>
                                                              </w:divBdr>
                                                              <w:divsChild>
                                                                <w:div w:id="2063401011">
                                                                  <w:marLeft w:val="0"/>
                                                                  <w:marRight w:val="0"/>
                                                                  <w:marTop w:val="0"/>
                                                                  <w:marBottom w:val="0"/>
                                                                  <w:divBdr>
                                                                    <w:top w:val="none" w:sz="0" w:space="0" w:color="auto"/>
                                                                    <w:left w:val="none" w:sz="0" w:space="0" w:color="auto"/>
                                                                    <w:bottom w:val="none" w:sz="0" w:space="0" w:color="auto"/>
                                                                    <w:right w:val="none" w:sz="0" w:space="0" w:color="auto"/>
                                                                  </w:divBdr>
                                                                  <w:divsChild>
                                                                    <w:div w:id="1674795851">
                                                                      <w:marLeft w:val="0"/>
                                                                      <w:marRight w:val="0"/>
                                                                      <w:marTop w:val="0"/>
                                                                      <w:marBottom w:val="0"/>
                                                                      <w:divBdr>
                                                                        <w:top w:val="none" w:sz="0" w:space="0" w:color="auto"/>
                                                                        <w:left w:val="none" w:sz="0" w:space="0" w:color="auto"/>
                                                                        <w:bottom w:val="none" w:sz="0" w:space="0" w:color="auto"/>
                                                                        <w:right w:val="none" w:sz="0" w:space="0" w:color="auto"/>
                                                                      </w:divBdr>
                                                                      <w:divsChild>
                                                                        <w:div w:id="204683347">
                                                                          <w:marLeft w:val="0"/>
                                                                          <w:marRight w:val="0"/>
                                                                          <w:marTop w:val="0"/>
                                                                          <w:marBottom w:val="0"/>
                                                                          <w:divBdr>
                                                                            <w:top w:val="none" w:sz="0" w:space="0" w:color="auto"/>
                                                                            <w:left w:val="none" w:sz="0" w:space="0" w:color="auto"/>
                                                                            <w:bottom w:val="none" w:sz="0" w:space="0" w:color="auto"/>
                                                                            <w:right w:val="none" w:sz="0" w:space="0" w:color="auto"/>
                                                                          </w:divBdr>
                                                                          <w:divsChild>
                                                                            <w:div w:id="118768658">
                                                                              <w:marLeft w:val="0"/>
                                                                              <w:marRight w:val="0"/>
                                                                              <w:marTop w:val="0"/>
                                                                              <w:marBottom w:val="0"/>
                                                                              <w:divBdr>
                                                                                <w:top w:val="none" w:sz="0" w:space="0" w:color="auto"/>
                                                                                <w:left w:val="none" w:sz="0" w:space="0" w:color="auto"/>
                                                                                <w:bottom w:val="none" w:sz="0" w:space="0" w:color="auto"/>
                                                                                <w:right w:val="none" w:sz="0" w:space="0" w:color="auto"/>
                                                                              </w:divBdr>
                                                                              <w:divsChild>
                                                                                <w:div w:id="1499424228">
                                                                                  <w:marLeft w:val="0"/>
                                                                                  <w:marRight w:val="0"/>
                                                                                  <w:marTop w:val="0"/>
                                                                                  <w:marBottom w:val="0"/>
                                                                                  <w:divBdr>
                                                                                    <w:top w:val="none" w:sz="0" w:space="0" w:color="auto"/>
                                                                                    <w:left w:val="none" w:sz="0" w:space="0" w:color="auto"/>
                                                                                    <w:bottom w:val="none" w:sz="0" w:space="0" w:color="auto"/>
                                                                                    <w:right w:val="none" w:sz="0" w:space="0" w:color="auto"/>
                                                                                  </w:divBdr>
                                                                                  <w:divsChild>
                                                                                    <w:div w:id="205666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48232655">
          <w:marLeft w:val="0"/>
          <w:marRight w:val="0"/>
          <w:marTop w:val="0"/>
          <w:marBottom w:val="0"/>
          <w:divBdr>
            <w:top w:val="none" w:sz="0" w:space="0" w:color="auto"/>
            <w:left w:val="none" w:sz="0" w:space="0" w:color="auto"/>
            <w:bottom w:val="none" w:sz="0" w:space="0" w:color="auto"/>
            <w:right w:val="none" w:sz="0" w:space="0" w:color="auto"/>
          </w:divBdr>
          <w:divsChild>
            <w:div w:id="2052611551">
              <w:marLeft w:val="0"/>
              <w:marRight w:val="0"/>
              <w:marTop w:val="0"/>
              <w:marBottom w:val="0"/>
              <w:divBdr>
                <w:top w:val="none" w:sz="0" w:space="0" w:color="auto"/>
                <w:left w:val="none" w:sz="0" w:space="0" w:color="auto"/>
                <w:bottom w:val="none" w:sz="0" w:space="0" w:color="auto"/>
                <w:right w:val="none" w:sz="0" w:space="0" w:color="auto"/>
              </w:divBdr>
              <w:divsChild>
                <w:div w:id="1892112757">
                  <w:marLeft w:val="0"/>
                  <w:marRight w:val="0"/>
                  <w:marTop w:val="0"/>
                  <w:marBottom w:val="0"/>
                  <w:divBdr>
                    <w:top w:val="none" w:sz="0" w:space="0" w:color="auto"/>
                    <w:left w:val="none" w:sz="0" w:space="0" w:color="auto"/>
                    <w:bottom w:val="none" w:sz="0" w:space="0" w:color="auto"/>
                    <w:right w:val="none" w:sz="0" w:space="0" w:color="auto"/>
                  </w:divBdr>
                  <w:divsChild>
                    <w:div w:id="115568267">
                      <w:marLeft w:val="0"/>
                      <w:marRight w:val="0"/>
                      <w:marTop w:val="0"/>
                      <w:marBottom w:val="0"/>
                      <w:divBdr>
                        <w:top w:val="none" w:sz="0" w:space="0" w:color="auto"/>
                        <w:left w:val="none" w:sz="0" w:space="0" w:color="auto"/>
                        <w:bottom w:val="none" w:sz="0" w:space="0" w:color="auto"/>
                        <w:right w:val="none" w:sz="0" w:space="0" w:color="auto"/>
                      </w:divBdr>
                      <w:divsChild>
                        <w:div w:id="927928555">
                          <w:marLeft w:val="0"/>
                          <w:marRight w:val="0"/>
                          <w:marTop w:val="0"/>
                          <w:marBottom w:val="0"/>
                          <w:divBdr>
                            <w:top w:val="none" w:sz="0" w:space="0" w:color="auto"/>
                            <w:left w:val="none" w:sz="0" w:space="0" w:color="auto"/>
                            <w:bottom w:val="none" w:sz="0" w:space="0" w:color="auto"/>
                            <w:right w:val="none" w:sz="0" w:space="0" w:color="auto"/>
                          </w:divBdr>
                          <w:divsChild>
                            <w:div w:id="1021081610">
                              <w:marLeft w:val="0"/>
                              <w:marRight w:val="0"/>
                              <w:marTop w:val="0"/>
                              <w:marBottom w:val="0"/>
                              <w:divBdr>
                                <w:top w:val="none" w:sz="0" w:space="0" w:color="auto"/>
                                <w:left w:val="none" w:sz="0" w:space="0" w:color="auto"/>
                                <w:bottom w:val="none" w:sz="0" w:space="0" w:color="auto"/>
                                <w:right w:val="none" w:sz="0" w:space="0" w:color="auto"/>
                              </w:divBdr>
                              <w:divsChild>
                                <w:div w:id="1280916793">
                                  <w:marLeft w:val="0"/>
                                  <w:marRight w:val="0"/>
                                  <w:marTop w:val="0"/>
                                  <w:marBottom w:val="0"/>
                                  <w:divBdr>
                                    <w:top w:val="none" w:sz="0" w:space="0" w:color="auto"/>
                                    <w:left w:val="none" w:sz="0" w:space="0" w:color="auto"/>
                                    <w:bottom w:val="none" w:sz="0" w:space="0" w:color="auto"/>
                                    <w:right w:val="none" w:sz="0" w:space="0" w:color="auto"/>
                                  </w:divBdr>
                                  <w:divsChild>
                                    <w:div w:id="186354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6177658">
          <w:marLeft w:val="0"/>
          <w:marRight w:val="0"/>
          <w:marTop w:val="0"/>
          <w:marBottom w:val="0"/>
          <w:divBdr>
            <w:top w:val="none" w:sz="0" w:space="0" w:color="auto"/>
            <w:left w:val="none" w:sz="0" w:space="0" w:color="auto"/>
            <w:bottom w:val="none" w:sz="0" w:space="0" w:color="auto"/>
            <w:right w:val="none" w:sz="0" w:space="0" w:color="auto"/>
          </w:divBdr>
          <w:divsChild>
            <w:div w:id="2045278866">
              <w:marLeft w:val="0"/>
              <w:marRight w:val="0"/>
              <w:marTop w:val="0"/>
              <w:marBottom w:val="0"/>
              <w:divBdr>
                <w:top w:val="none" w:sz="0" w:space="0" w:color="auto"/>
                <w:left w:val="none" w:sz="0" w:space="0" w:color="auto"/>
                <w:bottom w:val="none" w:sz="0" w:space="0" w:color="auto"/>
                <w:right w:val="none" w:sz="0" w:space="0" w:color="auto"/>
              </w:divBdr>
              <w:divsChild>
                <w:div w:id="1374841303">
                  <w:marLeft w:val="0"/>
                  <w:marRight w:val="0"/>
                  <w:marTop w:val="0"/>
                  <w:marBottom w:val="0"/>
                  <w:divBdr>
                    <w:top w:val="none" w:sz="0" w:space="0" w:color="auto"/>
                    <w:left w:val="none" w:sz="0" w:space="0" w:color="auto"/>
                    <w:bottom w:val="none" w:sz="0" w:space="0" w:color="auto"/>
                    <w:right w:val="none" w:sz="0" w:space="0" w:color="auto"/>
                  </w:divBdr>
                  <w:divsChild>
                    <w:div w:id="300309819">
                      <w:marLeft w:val="0"/>
                      <w:marRight w:val="0"/>
                      <w:marTop w:val="0"/>
                      <w:marBottom w:val="0"/>
                      <w:divBdr>
                        <w:top w:val="none" w:sz="0" w:space="0" w:color="auto"/>
                        <w:left w:val="none" w:sz="0" w:space="0" w:color="auto"/>
                        <w:bottom w:val="none" w:sz="0" w:space="0" w:color="auto"/>
                        <w:right w:val="none" w:sz="0" w:space="0" w:color="auto"/>
                      </w:divBdr>
                      <w:divsChild>
                        <w:div w:id="815881700">
                          <w:marLeft w:val="0"/>
                          <w:marRight w:val="0"/>
                          <w:marTop w:val="0"/>
                          <w:marBottom w:val="0"/>
                          <w:divBdr>
                            <w:top w:val="none" w:sz="0" w:space="0" w:color="auto"/>
                            <w:left w:val="none" w:sz="0" w:space="0" w:color="auto"/>
                            <w:bottom w:val="none" w:sz="0" w:space="0" w:color="auto"/>
                            <w:right w:val="none" w:sz="0" w:space="0" w:color="auto"/>
                          </w:divBdr>
                          <w:divsChild>
                            <w:div w:id="1683974272">
                              <w:marLeft w:val="0"/>
                              <w:marRight w:val="0"/>
                              <w:marTop w:val="0"/>
                              <w:marBottom w:val="0"/>
                              <w:divBdr>
                                <w:top w:val="none" w:sz="0" w:space="0" w:color="auto"/>
                                <w:left w:val="none" w:sz="0" w:space="0" w:color="auto"/>
                                <w:bottom w:val="none" w:sz="0" w:space="0" w:color="auto"/>
                                <w:right w:val="none" w:sz="0" w:space="0" w:color="auto"/>
                              </w:divBdr>
                              <w:divsChild>
                                <w:div w:id="212607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09171">
      <w:bodyDiv w:val="1"/>
      <w:marLeft w:val="0"/>
      <w:marRight w:val="0"/>
      <w:marTop w:val="0"/>
      <w:marBottom w:val="0"/>
      <w:divBdr>
        <w:top w:val="none" w:sz="0" w:space="0" w:color="auto"/>
        <w:left w:val="none" w:sz="0" w:space="0" w:color="auto"/>
        <w:bottom w:val="none" w:sz="0" w:space="0" w:color="auto"/>
        <w:right w:val="none" w:sz="0" w:space="0" w:color="auto"/>
      </w:divBdr>
    </w:div>
    <w:div w:id="732854974">
      <w:bodyDiv w:val="1"/>
      <w:marLeft w:val="0"/>
      <w:marRight w:val="0"/>
      <w:marTop w:val="0"/>
      <w:marBottom w:val="0"/>
      <w:divBdr>
        <w:top w:val="none" w:sz="0" w:space="0" w:color="auto"/>
        <w:left w:val="none" w:sz="0" w:space="0" w:color="auto"/>
        <w:bottom w:val="none" w:sz="0" w:space="0" w:color="auto"/>
        <w:right w:val="none" w:sz="0" w:space="0" w:color="auto"/>
      </w:divBdr>
    </w:div>
    <w:div w:id="811602463">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51332506">
      <w:bodyDiv w:val="1"/>
      <w:marLeft w:val="0"/>
      <w:marRight w:val="0"/>
      <w:marTop w:val="0"/>
      <w:marBottom w:val="0"/>
      <w:divBdr>
        <w:top w:val="none" w:sz="0" w:space="0" w:color="auto"/>
        <w:left w:val="none" w:sz="0" w:space="0" w:color="auto"/>
        <w:bottom w:val="none" w:sz="0" w:space="0" w:color="auto"/>
        <w:right w:val="none" w:sz="0" w:space="0" w:color="auto"/>
      </w:divBdr>
    </w:div>
    <w:div w:id="1200044282">
      <w:bodyDiv w:val="1"/>
      <w:marLeft w:val="0"/>
      <w:marRight w:val="0"/>
      <w:marTop w:val="0"/>
      <w:marBottom w:val="0"/>
      <w:divBdr>
        <w:top w:val="none" w:sz="0" w:space="0" w:color="auto"/>
        <w:left w:val="none" w:sz="0" w:space="0" w:color="auto"/>
        <w:bottom w:val="none" w:sz="0" w:space="0" w:color="auto"/>
        <w:right w:val="none" w:sz="0" w:space="0" w:color="auto"/>
      </w:divBdr>
    </w:div>
    <w:div w:id="1289508650">
      <w:bodyDiv w:val="1"/>
      <w:marLeft w:val="0"/>
      <w:marRight w:val="0"/>
      <w:marTop w:val="0"/>
      <w:marBottom w:val="0"/>
      <w:divBdr>
        <w:top w:val="none" w:sz="0" w:space="0" w:color="auto"/>
        <w:left w:val="none" w:sz="0" w:space="0" w:color="auto"/>
        <w:bottom w:val="none" w:sz="0" w:space="0" w:color="auto"/>
        <w:right w:val="none" w:sz="0" w:space="0" w:color="auto"/>
      </w:divBdr>
    </w:div>
    <w:div w:id="1329671421">
      <w:bodyDiv w:val="1"/>
      <w:marLeft w:val="0"/>
      <w:marRight w:val="0"/>
      <w:marTop w:val="0"/>
      <w:marBottom w:val="0"/>
      <w:divBdr>
        <w:top w:val="none" w:sz="0" w:space="0" w:color="auto"/>
        <w:left w:val="none" w:sz="0" w:space="0" w:color="auto"/>
        <w:bottom w:val="none" w:sz="0" w:space="0" w:color="auto"/>
        <w:right w:val="none" w:sz="0" w:space="0" w:color="auto"/>
      </w:divBdr>
    </w:div>
    <w:div w:id="1553804685">
      <w:bodyDiv w:val="1"/>
      <w:marLeft w:val="0"/>
      <w:marRight w:val="0"/>
      <w:marTop w:val="0"/>
      <w:marBottom w:val="0"/>
      <w:divBdr>
        <w:top w:val="none" w:sz="0" w:space="0" w:color="auto"/>
        <w:left w:val="none" w:sz="0" w:space="0" w:color="auto"/>
        <w:bottom w:val="none" w:sz="0" w:space="0" w:color="auto"/>
        <w:right w:val="none" w:sz="0" w:space="0" w:color="auto"/>
      </w:divBdr>
    </w:div>
    <w:div w:id="1571230880">
      <w:bodyDiv w:val="1"/>
      <w:marLeft w:val="0"/>
      <w:marRight w:val="0"/>
      <w:marTop w:val="0"/>
      <w:marBottom w:val="0"/>
      <w:divBdr>
        <w:top w:val="none" w:sz="0" w:space="0" w:color="auto"/>
        <w:left w:val="none" w:sz="0" w:space="0" w:color="auto"/>
        <w:bottom w:val="none" w:sz="0" w:space="0" w:color="auto"/>
        <w:right w:val="none" w:sz="0" w:space="0" w:color="auto"/>
      </w:divBdr>
    </w:div>
    <w:div w:id="1675523630">
      <w:bodyDiv w:val="1"/>
      <w:marLeft w:val="0"/>
      <w:marRight w:val="0"/>
      <w:marTop w:val="0"/>
      <w:marBottom w:val="0"/>
      <w:divBdr>
        <w:top w:val="none" w:sz="0" w:space="0" w:color="auto"/>
        <w:left w:val="none" w:sz="0" w:space="0" w:color="auto"/>
        <w:bottom w:val="none" w:sz="0" w:space="0" w:color="auto"/>
        <w:right w:val="none" w:sz="0" w:space="0" w:color="auto"/>
      </w:divBdr>
    </w:div>
    <w:div w:id="1723748130">
      <w:bodyDiv w:val="1"/>
      <w:marLeft w:val="0"/>
      <w:marRight w:val="0"/>
      <w:marTop w:val="0"/>
      <w:marBottom w:val="0"/>
      <w:divBdr>
        <w:top w:val="none" w:sz="0" w:space="0" w:color="auto"/>
        <w:left w:val="none" w:sz="0" w:space="0" w:color="auto"/>
        <w:bottom w:val="none" w:sz="0" w:space="0" w:color="auto"/>
        <w:right w:val="none" w:sz="0" w:space="0" w:color="auto"/>
      </w:divBdr>
    </w:div>
    <w:div w:id="1756509327">
      <w:bodyDiv w:val="1"/>
      <w:marLeft w:val="0"/>
      <w:marRight w:val="0"/>
      <w:marTop w:val="0"/>
      <w:marBottom w:val="0"/>
      <w:divBdr>
        <w:top w:val="none" w:sz="0" w:space="0" w:color="auto"/>
        <w:left w:val="none" w:sz="0" w:space="0" w:color="auto"/>
        <w:bottom w:val="none" w:sz="0" w:space="0" w:color="auto"/>
        <w:right w:val="none" w:sz="0" w:space="0" w:color="auto"/>
      </w:divBdr>
      <w:divsChild>
        <w:div w:id="8217744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1657035">
      <w:bodyDiv w:val="1"/>
      <w:marLeft w:val="0"/>
      <w:marRight w:val="0"/>
      <w:marTop w:val="0"/>
      <w:marBottom w:val="0"/>
      <w:divBdr>
        <w:top w:val="none" w:sz="0" w:space="0" w:color="auto"/>
        <w:left w:val="none" w:sz="0" w:space="0" w:color="auto"/>
        <w:bottom w:val="none" w:sz="0" w:space="0" w:color="auto"/>
        <w:right w:val="none" w:sz="0" w:space="0" w:color="auto"/>
      </w:divBdr>
    </w:div>
    <w:div w:id="1950701517">
      <w:bodyDiv w:val="1"/>
      <w:marLeft w:val="0"/>
      <w:marRight w:val="0"/>
      <w:marTop w:val="0"/>
      <w:marBottom w:val="0"/>
      <w:divBdr>
        <w:top w:val="none" w:sz="0" w:space="0" w:color="auto"/>
        <w:left w:val="none" w:sz="0" w:space="0" w:color="auto"/>
        <w:bottom w:val="none" w:sz="0" w:space="0" w:color="auto"/>
        <w:right w:val="none" w:sz="0" w:space="0" w:color="auto"/>
      </w:divBdr>
    </w:div>
    <w:div w:id="1953856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MeineDissertation.dotm</Template>
  <TotalTime>0</TotalTime>
  <Pages>35</Pages>
  <Words>14195</Words>
  <Characters>89433</Characters>
  <Application>Microsoft Office Word</Application>
  <DocSecurity>0</DocSecurity>
  <Lines>745</Lines>
  <Paragraphs>206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2026-07-12T12:42:00Z</dcterms:created>
  <dcterms:modified xsi:type="dcterms:W3CDTF">2026-07-12T15:02:00Z</dcterms:modified>
</cp:coreProperties>
</file>