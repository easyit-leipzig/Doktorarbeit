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88904" w14:textId="77777777" w:rsidR="001A34D1" w:rsidRDefault="001A34D1" w:rsidP="001A34D1">
      <w:pPr>
        <w:rPr>
          <w:b/>
        </w:rPr>
      </w:pPr>
      <w:r w:rsidRPr="001A34D1">
        <w:rPr>
          <w:b/>
        </w:rPr>
        <w:t>Kapitel 3 Mathematische Grundlagen des Funktionalen Raum-Zeit-Kohärenzsystems</w:t>
      </w:r>
    </w:p>
    <w:p w14:paraId="0CDD3AB7" w14:textId="77777777" w:rsidR="00174895" w:rsidRPr="00174895" w:rsidRDefault="00174895" w:rsidP="00174895">
      <w:pPr>
        <w:ind w:left="1134"/>
        <w:rPr>
          <w:bCs w:val="0"/>
        </w:rPr>
      </w:pPr>
      <w:r w:rsidRPr="00174895">
        <w:rPr>
          <w:bCs w:val="0"/>
        </w:rPr>
        <w:t xml:space="preserve">Ich würde Kapitel 3 jetzt </w:t>
      </w:r>
      <w:r w:rsidRPr="00174895">
        <w:rPr>
          <w:b/>
        </w:rPr>
        <w:t>anders</w:t>
      </w:r>
      <w:r w:rsidRPr="00174895">
        <w:rPr>
          <w:bCs w:val="0"/>
        </w:rPr>
        <w:t xml:space="preserve"> angehen als bisher. Beim Schreiben der letzten Abschnitte habe ich erkannt, was dein eigentliches Ziel ist.</w:t>
      </w:r>
    </w:p>
    <w:p w14:paraId="1E22413E" w14:textId="77777777" w:rsidR="00174895" w:rsidRPr="00174895" w:rsidRDefault="00174895" w:rsidP="00174895">
      <w:pPr>
        <w:ind w:left="1134"/>
        <w:rPr>
          <w:bCs w:val="0"/>
        </w:rPr>
      </w:pPr>
      <w:r w:rsidRPr="00174895">
        <w:rPr>
          <w:bCs w:val="0"/>
        </w:rPr>
        <w:t xml:space="preserve">Du möchtest </w:t>
      </w:r>
      <w:r w:rsidRPr="00174895">
        <w:rPr>
          <w:b/>
        </w:rPr>
        <w:t>nicht</w:t>
      </w:r>
      <w:r w:rsidRPr="00174895">
        <w:rPr>
          <w:bCs w:val="0"/>
        </w:rPr>
        <w:t xml:space="preserve"> möglichst schnell Kapitel 3 </w:t>
      </w:r>
      <w:proofErr w:type="gramStart"/>
      <w:r w:rsidRPr="00174895">
        <w:rPr>
          <w:bCs w:val="0"/>
        </w:rPr>
        <w:t>fertig bekommen</w:t>
      </w:r>
      <w:proofErr w:type="gramEnd"/>
      <w:r w:rsidRPr="00174895">
        <w:rPr>
          <w:bCs w:val="0"/>
        </w:rPr>
        <w:t>.</w:t>
      </w:r>
    </w:p>
    <w:p w14:paraId="232DBB4C" w14:textId="77777777" w:rsidR="00174895" w:rsidRPr="00174895" w:rsidRDefault="00174895" w:rsidP="00174895">
      <w:pPr>
        <w:ind w:left="1134"/>
        <w:rPr>
          <w:bCs w:val="0"/>
        </w:rPr>
      </w:pPr>
      <w:r w:rsidRPr="00174895">
        <w:rPr>
          <w:bCs w:val="0"/>
        </w:rPr>
        <w:t>Du möchtest, dass Kapitel 3 das stärkste Kapitel der gesamten Dissertation wird.</w:t>
      </w:r>
    </w:p>
    <w:p w14:paraId="2C7708EF" w14:textId="77777777" w:rsidR="00174895" w:rsidRPr="00174895" w:rsidRDefault="00174895" w:rsidP="00174895">
      <w:pPr>
        <w:ind w:left="1134"/>
        <w:rPr>
          <w:bCs w:val="0"/>
        </w:rPr>
      </w:pPr>
      <w:r w:rsidRPr="00174895">
        <w:rPr>
          <w:bCs w:val="0"/>
        </w:rPr>
        <w:t>Und ich glaube, genau das sollte es auch werden.</w:t>
      </w:r>
    </w:p>
    <w:p w14:paraId="6D9E86BF" w14:textId="77777777" w:rsidR="00174895" w:rsidRPr="00174895" w:rsidRDefault="00000000" w:rsidP="00174895">
      <w:pPr>
        <w:ind w:left="1134"/>
        <w:rPr>
          <w:bCs w:val="0"/>
        </w:rPr>
      </w:pPr>
      <w:r>
        <w:rPr>
          <w:bCs w:val="0"/>
        </w:rPr>
        <w:pict w14:anchorId="165FAF50">
          <v:rect id="_x0000_i1025" style="width:0;height:1.5pt" o:hralign="center" o:hrstd="t" o:hr="t" fillcolor="#a0a0a0" stroked="f"/>
        </w:pict>
      </w:r>
    </w:p>
    <w:p w14:paraId="75A449FD" w14:textId="77777777" w:rsidR="00174895" w:rsidRPr="00174895" w:rsidRDefault="00174895" w:rsidP="00174895">
      <w:pPr>
        <w:ind w:left="1134"/>
        <w:rPr>
          <w:b/>
        </w:rPr>
      </w:pPr>
      <w:r w:rsidRPr="00174895">
        <w:rPr>
          <w:b/>
        </w:rPr>
        <w:t>Mein Vorschlag</w:t>
      </w:r>
    </w:p>
    <w:p w14:paraId="3AB771CF" w14:textId="77777777" w:rsidR="00174895" w:rsidRPr="00174895" w:rsidRDefault="00174895" w:rsidP="00174895">
      <w:pPr>
        <w:ind w:left="1134"/>
        <w:rPr>
          <w:bCs w:val="0"/>
        </w:rPr>
      </w:pPr>
      <w:r w:rsidRPr="00174895">
        <w:rPr>
          <w:bCs w:val="0"/>
        </w:rPr>
        <w:t>Wir behandeln Kapitel 3 jetzt wie ein gemeinsames Forschungsprojekt.</w:t>
      </w:r>
    </w:p>
    <w:p w14:paraId="2A95F8A1" w14:textId="77777777" w:rsidR="00174895" w:rsidRPr="00174895" w:rsidRDefault="00174895" w:rsidP="00174895">
      <w:pPr>
        <w:ind w:left="1134"/>
        <w:rPr>
          <w:bCs w:val="0"/>
        </w:rPr>
      </w:pPr>
      <w:r w:rsidRPr="00174895">
        <w:rPr>
          <w:bCs w:val="0"/>
        </w:rPr>
        <w:t>Nicht wie das Schreiben eines Buchkapitels.</w:t>
      </w:r>
    </w:p>
    <w:p w14:paraId="566FF794" w14:textId="77777777" w:rsidR="00174895" w:rsidRPr="00174895" w:rsidRDefault="00000000" w:rsidP="00174895">
      <w:pPr>
        <w:ind w:left="1134"/>
        <w:rPr>
          <w:bCs w:val="0"/>
        </w:rPr>
      </w:pPr>
      <w:r>
        <w:rPr>
          <w:bCs w:val="0"/>
        </w:rPr>
        <w:pict w14:anchorId="6FD56029">
          <v:rect id="_x0000_i1026" style="width:0;height:1.5pt" o:hralign="center" o:hrstd="t" o:hr="t" fillcolor="#a0a0a0" stroked="f"/>
        </w:pict>
      </w:r>
    </w:p>
    <w:p w14:paraId="2079C05C" w14:textId="77777777" w:rsidR="00174895" w:rsidRPr="00174895" w:rsidRDefault="00174895" w:rsidP="00174895">
      <w:pPr>
        <w:ind w:left="1134"/>
        <w:rPr>
          <w:b/>
        </w:rPr>
      </w:pPr>
      <w:r w:rsidRPr="00174895">
        <w:rPr>
          <w:b/>
        </w:rPr>
        <w:t>Phase 1 (jetzt)</w:t>
      </w:r>
    </w:p>
    <w:p w14:paraId="79D549DB" w14:textId="77777777" w:rsidR="00174895" w:rsidRPr="00174895" w:rsidRDefault="00174895" w:rsidP="00174895">
      <w:pPr>
        <w:ind w:left="1134"/>
        <w:rPr>
          <w:bCs w:val="0"/>
        </w:rPr>
      </w:pPr>
      <w:r w:rsidRPr="00174895">
        <w:rPr>
          <w:bCs w:val="0"/>
        </w:rPr>
        <w:t>Wir entwickeln ausschließlich den Text.</w:t>
      </w:r>
    </w:p>
    <w:p w14:paraId="067F5EDB" w14:textId="77777777" w:rsidR="00174895" w:rsidRPr="00174895" w:rsidRDefault="00174895" w:rsidP="00174895">
      <w:pPr>
        <w:ind w:left="1134"/>
        <w:rPr>
          <w:bCs w:val="0"/>
        </w:rPr>
      </w:pPr>
      <w:r w:rsidRPr="00174895">
        <w:rPr>
          <w:bCs w:val="0"/>
        </w:rPr>
        <w:t>Noch keine Formeln.</w:t>
      </w:r>
    </w:p>
    <w:p w14:paraId="5F66BA9E" w14:textId="77777777" w:rsidR="00174895" w:rsidRPr="00174895" w:rsidRDefault="00174895" w:rsidP="00174895">
      <w:pPr>
        <w:ind w:left="1134"/>
        <w:rPr>
          <w:bCs w:val="0"/>
        </w:rPr>
      </w:pPr>
      <w:r w:rsidRPr="00174895">
        <w:rPr>
          <w:bCs w:val="0"/>
        </w:rPr>
        <w:t>Noch keine Eigenleistung.</w:t>
      </w:r>
    </w:p>
    <w:p w14:paraId="03122F0C" w14:textId="77777777" w:rsidR="00174895" w:rsidRPr="00174895" w:rsidRDefault="00174895" w:rsidP="00174895">
      <w:pPr>
        <w:ind w:left="1134"/>
        <w:rPr>
          <w:bCs w:val="0"/>
        </w:rPr>
      </w:pPr>
      <w:r w:rsidRPr="00174895">
        <w:rPr>
          <w:bCs w:val="0"/>
        </w:rPr>
        <w:t>Nur den perfekten wissenschaftlichen Unterbau.</w:t>
      </w:r>
    </w:p>
    <w:p w14:paraId="6BA38532" w14:textId="77777777" w:rsidR="00174895" w:rsidRPr="00174895" w:rsidRDefault="00000000" w:rsidP="00174895">
      <w:pPr>
        <w:ind w:left="1134"/>
        <w:rPr>
          <w:bCs w:val="0"/>
        </w:rPr>
      </w:pPr>
      <w:r>
        <w:rPr>
          <w:bCs w:val="0"/>
        </w:rPr>
        <w:pict w14:anchorId="67D6F0E7">
          <v:rect id="_x0000_i1027" style="width:0;height:1.5pt" o:hralign="center" o:hrstd="t" o:hr="t" fillcolor="#a0a0a0" stroked="f"/>
        </w:pict>
      </w:r>
    </w:p>
    <w:p w14:paraId="7B39C4F3" w14:textId="77777777" w:rsidR="00174895" w:rsidRPr="00174895" w:rsidRDefault="00174895" w:rsidP="00174895">
      <w:pPr>
        <w:ind w:left="1134"/>
        <w:rPr>
          <w:bCs w:val="0"/>
        </w:rPr>
      </w:pPr>
      <w:r w:rsidRPr="00174895">
        <w:rPr>
          <w:bCs w:val="0"/>
        </w:rPr>
        <w:t xml:space="preserve">Dabei bekommt </w:t>
      </w:r>
      <w:r w:rsidRPr="00174895">
        <w:rPr>
          <w:b/>
        </w:rPr>
        <w:t>jeder Abschnitt</w:t>
      </w:r>
      <w:r w:rsidRPr="00174895">
        <w:rPr>
          <w:bCs w:val="0"/>
        </w:rPr>
        <w:t xml:space="preserve"> dieselbe Struktur.</w:t>
      </w:r>
    </w:p>
    <w:p w14:paraId="7245A3DF" w14:textId="77777777" w:rsidR="00174895" w:rsidRPr="00174895" w:rsidRDefault="00174895" w:rsidP="00174895">
      <w:pPr>
        <w:ind w:left="1134"/>
        <w:rPr>
          <w:bCs w:val="0"/>
        </w:rPr>
      </w:pPr>
      <w:r w:rsidRPr="00174895">
        <w:rPr>
          <w:bCs w:val="0"/>
        </w:rPr>
        <w:t>Beispiel 3.1.2</w:t>
      </w:r>
    </w:p>
    <w:p w14:paraId="74AC9D1E" w14:textId="77777777" w:rsidR="00174895" w:rsidRPr="00174895" w:rsidRDefault="00174895">
      <w:pPr>
        <w:numPr>
          <w:ilvl w:val="0"/>
          <w:numId w:val="9"/>
        </w:numPr>
        <w:tabs>
          <w:tab w:val="clear" w:pos="720"/>
          <w:tab w:val="num" w:pos="2268"/>
        </w:tabs>
        <w:ind w:left="2268"/>
        <w:rPr>
          <w:bCs w:val="0"/>
        </w:rPr>
      </w:pPr>
      <w:r w:rsidRPr="00174895">
        <w:rPr>
          <w:bCs w:val="0"/>
        </w:rPr>
        <w:t xml:space="preserve">Warum brauche ich dieses Kapitel? </w:t>
      </w:r>
    </w:p>
    <w:p w14:paraId="1D147286" w14:textId="77777777" w:rsidR="00174895" w:rsidRPr="00174895" w:rsidRDefault="00174895">
      <w:pPr>
        <w:numPr>
          <w:ilvl w:val="0"/>
          <w:numId w:val="9"/>
        </w:numPr>
        <w:tabs>
          <w:tab w:val="clear" w:pos="720"/>
          <w:tab w:val="num" w:pos="2268"/>
        </w:tabs>
        <w:ind w:left="2268"/>
        <w:rPr>
          <w:bCs w:val="0"/>
        </w:rPr>
      </w:pPr>
      <w:r w:rsidRPr="00174895">
        <w:rPr>
          <w:bCs w:val="0"/>
        </w:rPr>
        <w:t xml:space="preserve">Internationale Forschung </w:t>
      </w:r>
    </w:p>
    <w:p w14:paraId="347A4470" w14:textId="77777777" w:rsidR="00174895" w:rsidRPr="00174895" w:rsidRDefault="00174895">
      <w:pPr>
        <w:numPr>
          <w:ilvl w:val="0"/>
          <w:numId w:val="9"/>
        </w:numPr>
        <w:tabs>
          <w:tab w:val="clear" w:pos="720"/>
          <w:tab w:val="num" w:pos="2268"/>
        </w:tabs>
        <w:ind w:left="2268"/>
        <w:rPr>
          <w:bCs w:val="0"/>
        </w:rPr>
      </w:pPr>
      <w:r w:rsidRPr="00174895">
        <w:rPr>
          <w:bCs w:val="0"/>
        </w:rPr>
        <w:t xml:space="preserve">Historische Entwicklung </w:t>
      </w:r>
    </w:p>
    <w:p w14:paraId="51A05AA6" w14:textId="77777777" w:rsidR="00174895" w:rsidRPr="00174895" w:rsidRDefault="00174895">
      <w:pPr>
        <w:numPr>
          <w:ilvl w:val="0"/>
          <w:numId w:val="9"/>
        </w:numPr>
        <w:tabs>
          <w:tab w:val="clear" w:pos="720"/>
          <w:tab w:val="num" w:pos="2268"/>
        </w:tabs>
        <w:ind w:left="2268"/>
        <w:rPr>
          <w:bCs w:val="0"/>
        </w:rPr>
      </w:pPr>
      <w:r w:rsidRPr="00174895">
        <w:rPr>
          <w:bCs w:val="0"/>
        </w:rPr>
        <w:t xml:space="preserve">Vergleich der Positionen </w:t>
      </w:r>
    </w:p>
    <w:p w14:paraId="0FC2639B" w14:textId="77777777" w:rsidR="00174895" w:rsidRPr="00174895" w:rsidRDefault="00174895">
      <w:pPr>
        <w:numPr>
          <w:ilvl w:val="0"/>
          <w:numId w:val="9"/>
        </w:numPr>
        <w:tabs>
          <w:tab w:val="clear" w:pos="720"/>
          <w:tab w:val="num" w:pos="2268"/>
        </w:tabs>
        <w:ind w:left="2268"/>
        <w:rPr>
          <w:bCs w:val="0"/>
        </w:rPr>
      </w:pPr>
      <w:r w:rsidRPr="00174895">
        <w:rPr>
          <w:bCs w:val="0"/>
        </w:rPr>
        <w:t xml:space="preserve">Kritische Analyse </w:t>
      </w:r>
    </w:p>
    <w:p w14:paraId="2F73E7DC" w14:textId="77777777" w:rsidR="00174895" w:rsidRPr="00174895" w:rsidRDefault="00174895">
      <w:pPr>
        <w:numPr>
          <w:ilvl w:val="0"/>
          <w:numId w:val="9"/>
        </w:numPr>
        <w:tabs>
          <w:tab w:val="clear" w:pos="720"/>
          <w:tab w:val="num" w:pos="2268"/>
        </w:tabs>
        <w:ind w:left="2268"/>
        <w:rPr>
          <w:bCs w:val="0"/>
        </w:rPr>
      </w:pPr>
      <w:r w:rsidRPr="00174895">
        <w:rPr>
          <w:bCs w:val="0"/>
        </w:rPr>
        <w:t xml:space="preserve">Meine Bewertung </w:t>
      </w:r>
    </w:p>
    <w:p w14:paraId="0C929F64" w14:textId="77777777" w:rsidR="00174895" w:rsidRPr="00174895" w:rsidRDefault="00174895">
      <w:pPr>
        <w:numPr>
          <w:ilvl w:val="0"/>
          <w:numId w:val="9"/>
        </w:numPr>
        <w:tabs>
          <w:tab w:val="clear" w:pos="720"/>
          <w:tab w:val="num" w:pos="2268"/>
        </w:tabs>
        <w:ind w:left="2268"/>
        <w:rPr>
          <w:bCs w:val="0"/>
        </w:rPr>
      </w:pPr>
      <w:r w:rsidRPr="00174895">
        <w:rPr>
          <w:bCs w:val="0"/>
        </w:rPr>
        <w:t xml:space="preserve">Konsequenz </w:t>
      </w:r>
    </w:p>
    <w:p w14:paraId="6FF98934" w14:textId="77777777" w:rsidR="00174895" w:rsidRPr="00174895" w:rsidRDefault="00174895">
      <w:pPr>
        <w:numPr>
          <w:ilvl w:val="0"/>
          <w:numId w:val="9"/>
        </w:numPr>
        <w:tabs>
          <w:tab w:val="clear" w:pos="720"/>
          <w:tab w:val="num" w:pos="2268"/>
        </w:tabs>
        <w:ind w:left="2268"/>
        <w:rPr>
          <w:bCs w:val="0"/>
        </w:rPr>
      </w:pPr>
      <w:r w:rsidRPr="00174895">
        <w:rPr>
          <w:bCs w:val="0"/>
        </w:rPr>
        <w:t xml:space="preserve">Überleitung </w:t>
      </w:r>
    </w:p>
    <w:p w14:paraId="531193D7" w14:textId="77777777" w:rsidR="00174895" w:rsidRPr="00174895" w:rsidRDefault="00174895" w:rsidP="00174895">
      <w:pPr>
        <w:ind w:left="1134"/>
        <w:rPr>
          <w:bCs w:val="0"/>
        </w:rPr>
      </w:pPr>
      <w:r w:rsidRPr="00174895">
        <w:rPr>
          <w:bCs w:val="0"/>
        </w:rPr>
        <w:t>Nicht als Überschriften.</w:t>
      </w:r>
    </w:p>
    <w:p w14:paraId="646173FF" w14:textId="77777777" w:rsidR="00174895" w:rsidRPr="00174895" w:rsidRDefault="00174895" w:rsidP="00174895">
      <w:pPr>
        <w:ind w:left="1134"/>
        <w:rPr>
          <w:bCs w:val="0"/>
        </w:rPr>
      </w:pPr>
      <w:r w:rsidRPr="00174895">
        <w:rPr>
          <w:bCs w:val="0"/>
        </w:rPr>
        <w:t>Sondern elegant als Fließtext.</w:t>
      </w:r>
    </w:p>
    <w:p w14:paraId="09ABF620" w14:textId="77777777" w:rsidR="00174895" w:rsidRPr="00174895" w:rsidRDefault="00000000" w:rsidP="00174895">
      <w:pPr>
        <w:ind w:left="1134"/>
        <w:rPr>
          <w:bCs w:val="0"/>
        </w:rPr>
      </w:pPr>
      <w:r>
        <w:rPr>
          <w:bCs w:val="0"/>
        </w:rPr>
        <w:pict w14:anchorId="3BE4B4A5">
          <v:rect id="_x0000_i1028" style="width:0;height:1.5pt" o:hralign="center" o:hrstd="t" o:hr="t" fillcolor="#a0a0a0" stroked="f"/>
        </w:pict>
      </w:r>
    </w:p>
    <w:p w14:paraId="250DE01A" w14:textId="77777777" w:rsidR="00174895" w:rsidRPr="00174895" w:rsidRDefault="00174895" w:rsidP="00174895">
      <w:pPr>
        <w:ind w:left="1134"/>
        <w:rPr>
          <w:b/>
        </w:rPr>
      </w:pPr>
      <w:r w:rsidRPr="00174895">
        <w:rPr>
          <w:b/>
        </w:rPr>
        <w:t>Erst wenn ein Abschnitt fertig ist</w:t>
      </w:r>
    </w:p>
    <w:p w14:paraId="205AFAF2" w14:textId="77777777" w:rsidR="00174895" w:rsidRPr="00174895" w:rsidRDefault="00174895" w:rsidP="00174895">
      <w:pPr>
        <w:ind w:left="1134"/>
        <w:rPr>
          <w:bCs w:val="0"/>
        </w:rPr>
      </w:pPr>
      <w:r w:rsidRPr="00174895">
        <w:rPr>
          <w:bCs w:val="0"/>
        </w:rPr>
        <w:t xml:space="preserve">überarbeiten wir ihn </w:t>
      </w:r>
      <w:r w:rsidRPr="00174895">
        <w:rPr>
          <w:b/>
        </w:rPr>
        <w:t>nicht mehr</w:t>
      </w:r>
      <w:r w:rsidRPr="00174895">
        <w:rPr>
          <w:bCs w:val="0"/>
        </w:rPr>
        <w:t>.</w:t>
      </w:r>
    </w:p>
    <w:p w14:paraId="5D59E3EA" w14:textId="77777777" w:rsidR="00174895" w:rsidRPr="00174895" w:rsidRDefault="00174895" w:rsidP="00174895">
      <w:pPr>
        <w:ind w:left="1134"/>
        <w:rPr>
          <w:bCs w:val="0"/>
        </w:rPr>
      </w:pPr>
      <w:r w:rsidRPr="00174895">
        <w:rPr>
          <w:bCs w:val="0"/>
        </w:rPr>
        <w:t>Er gilt als abgeschlossen.</w:t>
      </w:r>
    </w:p>
    <w:p w14:paraId="5C896538" w14:textId="77777777" w:rsidR="00174895" w:rsidRPr="00174895" w:rsidRDefault="00000000" w:rsidP="00174895">
      <w:pPr>
        <w:ind w:left="1134"/>
        <w:rPr>
          <w:bCs w:val="0"/>
        </w:rPr>
      </w:pPr>
      <w:r>
        <w:rPr>
          <w:bCs w:val="0"/>
        </w:rPr>
        <w:pict w14:anchorId="4FF2F8E7">
          <v:rect id="_x0000_i1029" style="width:0;height:1.5pt" o:hralign="center" o:hrstd="t" o:hr="t" fillcolor="#a0a0a0" stroked="f"/>
        </w:pict>
      </w:r>
    </w:p>
    <w:p w14:paraId="1DFCEDB0" w14:textId="77777777" w:rsidR="00174895" w:rsidRPr="00174895" w:rsidRDefault="00174895" w:rsidP="00174895">
      <w:pPr>
        <w:ind w:left="1134"/>
        <w:rPr>
          <w:bCs w:val="0"/>
        </w:rPr>
      </w:pPr>
      <w:r w:rsidRPr="00174895">
        <w:rPr>
          <w:bCs w:val="0"/>
        </w:rPr>
        <w:t>Dann</w:t>
      </w:r>
    </w:p>
    <w:p w14:paraId="0B373256" w14:textId="77777777" w:rsidR="00174895" w:rsidRPr="00174895" w:rsidRDefault="00174895" w:rsidP="00174895">
      <w:pPr>
        <w:ind w:left="1134"/>
        <w:rPr>
          <w:bCs w:val="0"/>
        </w:rPr>
      </w:pPr>
      <w:r w:rsidRPr="00174895">
        <w:rPr>
          <w:b/>
        </w:rPr>
        <w:lastRenderedPageBreak/>
        <w:t>weiter</w:t>
      </w:r>
    </w:p>
    <w:p w14:paraId="5F92C5F6" w14:textId="77777777" w:rsidR="00174895" w:rsidRPr="00174895" w:rsidRDefault="00000000" w:rsidP="00174895">
      <w:pPr>
        <w:ind w:left="1134"/>
        <w:rPr>
          <w:bCs w:val="0"/>
        </w:rPr>
      </w:pPr>
      <w:r>
        <w:rPr>
          <w:bCs w:val="0"/>
        </w:rPr>
        <w:pict w14:anchorId="3743A364">
          <v:rect id="_x0000_i1030" style="width:0;height:1.5pt" o:hralign="center" o:hrstd="t" o:hr="t" fillcolor="#a0a0a0" stroked="f"/>
        </w:pict>
      </w:r>
    </w:p>
    <w:p w14:paraId="1CC15B77" w14:textId="77777777" w:rsidR="00174895" w:rsidRPr="00174895" w:rsidRDefault="00174895" w:rsidP="00174895">
      <w:pPr>
        <w:ind w:left="1134"/>
        <w:rPr>
          <w:bCs w:val="0"/>
        </w:rPr>
      </w:pPr>
      <w:r w:rsidRPr="00174895">
        <w:rPr>
          <w:bCs w:val="0"/>
        </w:rPr>
        <w:t>Der nächste Abschnitt.</w:t>
      </w:r>
    </w:p>
    <w:p w14:paraId="40DEA9B0" w14:textId="77777777" w:rsidR="00174895" w:rsidRPr="00174895" w:rsidRDefault="00000000" w:rsidP="00174895">
      <w:pPr>
        <w:ind w:left="1134"/>
        <w:rPr>
          <w:bCs w:val="0"/>
        </w:rPr>
      </w:pPr>
      <w:r>
        <w:rPr>
          <w:bCs w:val="0"/>
        </w:rPr>
        <w:pict w14:anchorId="38DFF544">
          <v:rect id="_x0000_i1031" style="width:0;height:1.5pt" o:hralign="center" o:hrstd="t" o:hr="t" fillcolor="#a0a0a0" stroked="f"/>
        </w:pict>
      </w:r>
    </w:p>
    <w:p w14:paraId="3920AD63" w14:textId="77777777" w:rsidR="00174895" w:rsidRPr="00174895" w:rsidRDefault="00174895" w:rsidP="00174895">
      <w:pPr>
        <w:ind w:left="1134"/>
        <w:rPr>
          <w:b/>
        </w:rPr>
      </w:pPr>
      <w:r w:rsidRPr="00174895">
        <w:rPr>
          <w:b/>
        </w:rPr>
        <w:t>Danach</w:t>
      </w:r>
    </w:p>
    <w:p w14:paraId="35A890BF" w14:textId="77777777" w:rsidR="00174895" w:rsidRPr="00174895" w:rsidRDefault="00174895" w:rsidP="00174895">
      <w:pPr>
        <w:ind w:left="1134"/>
        <w:rPr>
          <w:bCs w:val="0"/>
        </w:rPr>
      </w:pPr>
      <w:r w:rsidRPr="00174895">
        <w:rPr>
          <w:bCs w:val="0"/>
        </w:rPr>
        <w:t>Wenn ganz 3.1 fertig ist,</w:t>
      </w:r>
    </w:p>
    <w:p w14:paraId="1EC5CACD" w14:textId="77777777" w:rsidR="00174895" w:rsidRPr="00174895" w:rsidRDefault="00174895" w:rsidP="00174895">
      <w:pPr>
        <w:ind w:left="1134"/>
        <w:rPr>
          <w:bCs w:val="0"/>
        </w:rPr>
      </w:pPr>
      <w:r w:rsidRPr="00174895">
        <w:rPr>
          <w:bCs w:val="0"/>
        </w:rPr>
        <w:t xml:space="preserve">gehen wir </w:t>
      </w:r>
      <w:r w:rsidRPr="00174895">
        <w:rPr>
          <w:b/>
        </w:rPr>
        <w:t>noch einmal komplett darüber</w:t>
      </w:r>
      <w:r w:rsidRPr="00174895">
        <w:rPr>
          <w:bCs w:val="0"/>
        </w:rPr>
        <w:t>.</w:t>
      </w:r>
    </w:p>
    <w:p w14:paraId="2501E507" w14:textId="77777777" w:rsidR="00174895" w:rsidRPr="00174895" w:rsidRDefault="00174895" w:rsidP="00174895">
      <w:pPr>
        <w:ind w:left="1134"/>
        <w:rPr>
          <w:bCs w:val="0"/>
        </w:rPr>
      </w:pPr>
      <w:r w:rsidRPr="00174895">
        <w:rPr>
          <w:bCs w:val="0"/>
        </w:rPr>
        <w:t>Nicht mehr inhaltlich.</w:t>
      </w:r>
    </w:p>
    <w:p w14:paraId="54BC0D1E" w14:textId="77777777" w:rsidR="00174895" w:rsidRPr="00174895" w:rsidRDefault="00174895" w:rsidP="00174895">
      <w:pPr>
        <w:ind w:left="1134"/>
        <w:rPr>
          <w:bCs w:val="0"/>
        </w:rPr>
      </w:pPr>
      <w:r w:rsidRPr="00174895">
        <w:rPr>
          <w:bCs w:val="0"/>
        </w:rPr>
        <w:t>Sondern ausschließlich</w:t>
      </w:r>
    </w:p>
    <w:p w14:paraId="4D500DFE" w14:textId="77777777" w:rsidR="00174895" w:rsidRPr="00174895" w:rsidRDefault="00174895">
      <w:pPr>
        <w:numPr>
          <w:ilvl w:val="0"/>
          <w:numId w:val="10"/>
        </w:numPr>
        <w:rPr>
          <w:bCs w:val="0"/>
        </w:rPr>
      </w:pPr>
      <w:r w:rsidRPr="00174895">
        <w:rPr>
          <w:bCs w:val="0"/>
        </w:rPr>
        <w:t xml:space="preserve">Stil </w:t>
      </w:r>
    </w:p>
    <w:p w14:paraId="133597CD" w14:textId="77777777" w:rsidR="00174895" w:rsidRPr="00174895" w:rsidRDefault="00174895">
      <w:pPr>
        <w:numPr>
          <w:ilvl w:val="0"/>
          <w:numId w:val="10"/>
        </w:numPr>
        <w:rPr>
          <w:bCs w:val="0"/>
        </w:rPr>
      </w:pPr>
      <w:r w:rsidRPr="00174895">
        <w:rPr>
          <w:bCs w:val="0"/>
        </w:rPr>
        <w:t xml:space="preserve">Übergänge </w:t>
      </w:r>
    </w:p>
    <w:p w14:paraId="0A0D54BD" w14:textId="77777777" w:rsidR="00174895" w:rsidRPr="00174895" w:rsidRDefault="00174895">
      <w:pPr>
        <w:numPr>
          <w:ilvl w:val="0"/>
          <w:numId w:val="10"/>
        </w:numPr>
        <w:rPr>
          <w:bCs w:val="0"/>
        </w:rPr>
      </w:pPr>
      <w:r w:rsidRPr="00174895">
        <w:rPr>
          <w:bCs w:val="0"/>
        </w:rPr>
        <w:t xml:space="preserve">Literatur </w:t>
      </w:r>
    </w:p>
    <w:p w14:paraId="3C789227" w14:textId="77777777" w:rsidR="00174895" w:rsidRPr="00174895" w:rsidRDefault="00174895">
      <w:pPr>
        <w:numPr>
          <w:ilvl w:val="0"/>
          <w:numId w:val="10"/>
        </w:numPr>
        <w:rPr>
          <w:bCs w:val="0"/>
        </w:rPr>
      </w:pPr>
      <w:r w:rsidRPr="00174895">
        <w:rPr>
          <w:bCs w:val="0"/>
        </w:rPr>
        <w:t xml:space="preserve">Zitierweise </w:t>
      </w:r>
    </w:p>
    <w:p w14:paraId="788BC48C" w14:textId="77777777" w:rsidR="00174895" w:rsidRPr="00174895" w:rsidRDefault="00174895">
      <w:pPr>
        <w:numPr>
          <w:ilvl w:val="0"/>
          <w:numId w:val="10"/>
        </w:numPr>
        <w:rPr>
          <w:bCs w:val="0"/>
        </w:rPr>
      </w:pPr>
      <w:r w:rsidRPr="00174895">
        <w:rPr>
          <w:bCs w:val="0"/>
        </w:rPr>
        <w:t xml:space="preserve">Argumentationskette. </w:t>
      </w:r>
    </w:p>
    <w:p w14:paraId="25001BA8" w14:textId="77777777" w:rsidR="00174895" w:rsidRPr="00174895" w:rsidRDefault="00174895" w:rsidP="00174895">
      <w:pPr>
        <w:ind w:left="1134"/>
        <w:rPr>
          <w:bCs w:val="0"/>
        </w:rPr>
      </w:pPr>
      <w:r w:rsidRPr="00174895">
        <w:rPr>
          <w:bCs w:val="0"/>
        </w:rPr>
        <w:t>Das geht wesentlich schneller als später jeden Abschnitt einzeln anzufassen.</w:t>
      </w:r>
    </w:p>
    <w:p w14:paraId="1031CBFC" w14:textId="77777777" w:rsidR="00174895" w:rsidRPr="00174895" w:rsidRDefault="00000000" w:rsidP="00174895">
      <w:pPr>
        <w:ind w:left="1134"/>
        <w:rPr>
          <w:bCs w:val="0"/>
        </w:rPr>
      </w:pPr>
      <w:r>
        <w:rPr>
          <w:bCs w:val="0"/>
        </w:rPr>
        <w:pict w14:anchorId="02D1058D">
          <v:rect id="_x0000_i1032" style="width:0;height:1.5pt" o:hralign="center" o:hrstd="t" o:hr="t" fillcolor="#a0a0a0" stroked="f"/>
        </w:pict>
      </w:r>
    </w:p>
    <w:p w14:paraId="616B2EC1" w14:textId="77777777" w:rsidR="00174895" w:rsidRPr="00174895" w:rsidRDefault="00174895" w:rsidP="00174895">
      <w:pPr>
        <w:ind w:left="1134"/>
        <w:rPr>
          <w:b/>
        </w:rPr>
      </w:pPr>
      <w:r w:rsidRPr="00174895">
        <w:rPr>
          <w:b/>
        </w:rPr>
        <w:t>Danach erst</w:t>
      </w:r>
    </w:p>
    <w:p w14:paraId="67ED8265" w14:textId="77777777" w:rsidR="00174895" w:rsidRPr="00174895" w:rsidRDefault="00174895" w:rsidP="00174895">
      <w:pPr>
        <w:ind w:left="1134"/>
        <w:rPr>
          <w:bCs w:val="0"/>
        </w:rPr>
      </w:pPr>
      <w:r w:rsidRPr="00174895">
        <w:rPr>
          <w:bCs w:val="0"/>
        </w:rPr>
        <w:t>beginnen wir 3.2.</w:t>
      </w:r>
    </w:p>
    <w:p w14:paraId="1DB04631" w14:textId="77777777" w:rsidR="00174895" w:rsidRPr="00174895" w:rsidRDefault="00174895" w:rsidP="00174895">
      <w:pPr>
        <w:ind w:left="1134"/>
        <w:rPr>
          <w:bCs w:val="0"/>
        </w:rPr>
      </w:pPr>
      <w:r w:rsidRPr="00174895">
        <w:rPr>
          <w:bCs w:val="0"/>
        </w:rPr>
        <w:t>Warum?</w:t>
      </w:r>
    </w:p>
    <w:p w14:paraId="0E81960D" w14:textId="77777777" w:rsidR="00174895" w:rsidRPr="00174895" w:rsidRDefault="00174895" w:rsidP="00174895">
      <w:pPr>
        <w:ind w:left="1134"/>
        <w:rPr>
          <w:bCs w:val="0"/>
        </w:rPr>
      </w:pPr>
      <w:r w:rsidRPr="00174895">
        <w:rPr>
          <w:bCs w:val="0"/>
        </w:rPr>
        <w:t>Weil sich beim Schreiben von 3.2 wahrscheinlich neue Begriffe ergeben werden.</w:t>
      </w:r>
    </w:p>
    <w:p w14:paraId="1C6638CE" w14:textId="77777777" w:rsidR="00174895" w:rsidRPr="00174895" w:rsidRDefault="00174895" w:rsidP="00174895">
      <w:pPr>
        <w:ind w:left="1134"/>
        <w:rPr>
          <w:bCs w:val="0"/>
        </w:rPr>
      </w:pPr>
      <w:r w:rsidRPr="00174895">
        <w:rPr>
          <w:bCs w:val="0"/>
        </w:rPr>
        <w:t>Dann können wir diese noch einmal sauber in 3.1 ankündigen.</w:t>
      </w:r>
    </w:p>
    <w:p w14:paraId="189E06A3" w14:textId="77777777" w:rsidR="00174895" w:rsidRPr="00174895" w:rsidRDefault="00000000" w:rsidP="00174895">
      <w:pPr>
        <w:ind w:left="1134"/>
        <w:rPr>
          <w:bCs w:val="0"/>
        </w:rPr>
      </w:pPr>
      <w:r>
        <w:rPr>
          <w:bCs w:val="0"/>
        </w:rPr>
        <w:pict w14:anchorId="27CEAF84">
          <v:rect id="_x0000_i1033" style="width:0;height:1.5pt" o:hralign="center" o:hrstd="t" o:hr="t" fillcolor="#a0a0a0" stroked="f"/>
        </w:pict>
      </w:r>
    </w:p>
    <w:p w14:paraId="01715FDA" w14:textId="77777777" w:rsidR="00174895" w:rsidRPr="00174895" w:rsidRDefault="00174895" w:rsidP="00174895">
      <w:pPr>
        <w:ind w:left="1134"/>
        <w:rPr>
          <w:b/>
        </w:rPr>
      </w:pPr>
      <w:r w:rsidRPr="00174895">
        <w:rPr>
          <w:b/>
        </w:rPr>
        <w:t>Dann</w:t>
      </w:r>
    </w:p>
    <w:p w14:paraId="7576F05B" w14:textId="77777777" w:rsidR="00174895" w:rsidRPr="00174895" w:rsidRDefault="00174895" w:rsidP="00174895">
      <w:pPr>
        <w:ind w:left="1134"/>
        <w:rPr>
          <w:bCs w:val="0"/>
        </w:rPr>
      </w:pPr>
      <w:r w:rsidRPr="00174895">
        <w:rPr>
          <w:bCs w:val="0"/>
        </w:rPr>
        <w:t>3.2 bekommt eine völlig andere Arbeitsweise.</w:t>
      </w:r>
    </w:p>
    <w:p w14:paraId="6EEFBBCF" w14:textId="77777777" w:rsidR="00174895" w:rsidRPr="00174895" w:rsidRDefault="00174895" w:rsidP="00174895">
      <w:pPr>
        <w:ind w:left="1134"/>
        <w:rPr>
          <w:bCs w:val="0"/>
        </w:rPr>
      </w:pPr>
      <w:r w:rsidRPr="00174895">
        <w:rPr>
          <w:bCs w:val="0"/>
        </w:rPr>
        <w:t>Nicht mehr Literatur.</w:t>
      </w:r>
    </w:p>
    <w:p w14:paraId="7E04D707" w14:textId="77777777" w:rsidR="00174895" w:rsidRPr="00174895" w:rsidRDefault="00174895" w:rsidP="00174895">
      <w:pPr>
        <w:ind w:left="1134"/>
        <w:rPr>
          <w:bCs w:val="0"/>
        </w:rPr>
      </w:pPr>
      <w:r w:rsidRPr="00174895">
        <w:rPr>
          <w:bCs w:val="0"/>
        </w:rPr>
        <w:t>Sondern Mathematik.</w:t>
      </w:r>
    </w:p>
    <w:p w14:paraId="1ABA17DD" w14:textId="77777777" w:rsidR="00174895" w:rsidRPr="00174895" w:rsidRDefault="00174895" w:rsidP="00174895">
      <w:pPr>
        <w:ind w:left="1134"/>
        <w:rPr>
          <w:bCs w:val="0"/>
        </w:rPr>
      </w:pPr>
      <w:r w:rsidRPr="00174895">
        <w:rPr>
          <w:bCs w:val="0"/>
        </w:rPr>
        <w:t>Dort arbeiten wir wirklich Satz für Satz.</w:t>
      </w:r>
    </w:p>
    <w:p w14:paraId="7032378C" w14:textId="77777777" w:rsidR="00174895" w:rsidRPr="00174895" w:rsidRDefault="00174895" w:rsidP="00174895">
      <w:pPr>
        <w:ind w:left="1134"/>
        <w:rPr>
          <w:bCs w:val="0"/>
        </w:rPr>
      </w:pPr>
      <w:r w:rsidRPr="00174895">
        <w:rPr>
          <w:bCs w:val="0"/>
        </w:rPr>
        <w:t>Jede Definition.</w:t>
      </w:r>
    </w:p>
    <w:p w14:paraId="5189F3E3" w14:textId="77777777" w:rsidR="00174895" w:rsidRPr="00174895" w:rsidRDefault="00174895" w:rsidP="00174895">
      <w:pPr>
        <w:ind w:left="1134"/>
        <w:rPr>
          <w:bCs w:val="0"/>
        </w:rPr>
      </w:pPr>
      <w:r w:rsidRPr="00174895">
        <w:rPr>
          <w:bCs w:val="0"/>
        </w:rPr>
        <w:t>Jede Formel.</w:t>
      </w:r>
    </w:p>
    <w:p w14:paraId="345E3963" w14:textId="77777777" w:rsidR="00174895" w:rsidRPr="00174895" w:rsidRDefault="00174895" w:rsidP="00174895">
      <w:pPr>
        <w:ind w:left="1134"/>
        <w:rPr>
          <w:bCs w:val="0"/>
        </w:rPr>
      </w:pPr>
      <w:r w:rsidRPr="00174895">
        <w:rPr>
          <w:bCs w:val="0"/>
        </w:rPr>
        <w:t>Jede Herleitung.</w:t>
      </w:r>
    </w:p>
    <w:p w14:paraId="1DCC505A" w14:textId="77777777" w:rsidR="00174895" w:rsidRPr="00174895" w:rsidRDefault="00174895" w:rsidP="00174895">
      <w:pPr>
        <w:ind w:left="1134"/>
        <w:rPr>
          <w:bCs w:val="0"/>
        </w:rPr>
      </w:pPr>
      <w:r w:rsidRPr="00174895">
        <w:rPr>
          <w:bCs w:val="0"/>
        </w:rPr>
        <w:t>Mit deiner Word-</w:t>
      </w:r>
      <w:proofErr w:type="spellStart"/>
      <w:r w:rsidRPr="00174895">
        <w:rPr>
          <w:bCs w:val="0"/>
        </w:rPr>
        <w:t>LaTeX</w:t>
      </w:r>
      <w:proofErr w:type="spellEnd"/>
      <w:r w:rsidRPr="00174895">
        <w:rPr>
          <w:bCs w:val="0"/>
        </w:rPr>
        <w:t>-Konvention.</w:t>
      </w:r>
    </w:p>
    <w:p w14:paraId="423347D0" w14:textId="77777777" w:rsidR="00174895" w:rsidRPr="00174895" w:rsidRDefault="00000000" w:rsidP="00174895">
      <w:pPr>
        <w:ind w:left="1134"/>
        <w:rPr>
          <w:bCs w:val="0"/>
        </w:rPr>
      </w:pPr>
      <w:r>
        <w:rPr>
          <w:bCs w:val="0"/>
        </w:rPr>
        <w:pict w14:anchorId="3F3024C3">
          <v:rect id="_x0000_i1034" style="width:0;height:1.5pt" o:hralign="center" o:hrstd="t" o:hr="t" fillcolor="#a0a0a0" stroked="f"/>
        </w:pict>
      </w:r>
    </w:p>
    <w:p w14:paraId="4456DC77" w14:textId="77777777" w:rsidR="00174895" w:rsidRPr="00174895" w:rsidRDefault="00174895" w:rsidP="00174895">
      <w:pPr>
        <w:ind w:left="1134"/>
        <w:rPr>
          <w:b/>
        </w:rPr>
      </w:pPr>
      <w:r w:rsidRPr="00174895">
        <w:rPr>
          <w:b/>
        </w:rPr>
        <w:t>Danach</w:t>
      </w:r>
    </w:p>
    <w:p w14:paraId="53549C44" w14:textId="77777777" w:rsidR="00174895" w:rsidRPr="00174895" w:rsidRDefault="00174895" w:rsidP="00174895">
      <w:pPr>
        <w:ind w:left="1134"/>
        <w:rPr>
          <w:bCs w:val="0"/>
        </w:rPr>
      </w:pPr>
      <w:r w:rsidRPr="00174895">
        <w:rPr>
          <w:bCs w:val="0"/>
        </w:rPr>
        <w:t>3.3</w:t>
      </w:r>
    </w:p>
    <w:p w14:paraId="6FFBD124" w14:textId="77777777" w:rsidR="00174895" w:rsidRPr="00174895" w:rsidRDefault="00174895" w:rsidP="00174895">
      <w:pPr>
        <w:ind w:left="1134"/>
        <w:rPr>
          <w:bCs w:val="0"/>
        </w:rPr>
      </w:pPr>
      <w:r w:rsidRPr="00174895">
        <w:rPr>
          <w:bCs w:val="0"/>
        </w:rPr>
        <w:lastRenderedPageBreak/>
        <w:t>wird wesentlich einfacher.</w:t>
      </w:r>
    </w:p>
    <w:p w14:paraId="2A933642" w14:textId="77777777" w:rsidR="00174895" w:rsidRPr="00174895" w:rsidRDefault="00000000" w:rsidP="00174895">
      <w:pPr>
        <w:ind w:left="1134"/>
        <w:rPr>
          <w:bCs w:val="0"/>
        </w:rPr>
      </w:pPr>
      <w:r>
        <w:rPr>
          <w:bCs w:val="0"/>
        </w:rPr>
        <w:pict w14:anchorId="34FF1419">
          <v:rect id="_x0000_i1035" style="width:0;height:1.5pt" o:hralign="center" o:hrstd="t" o:hr="t" fillcolor="#a0a0a0" stroked="f"/>
        </w:pict>
      </w:r>
    </w:p>
    <w:p w14:paraId="6C955645" w14:textId="77777777" w:rsidR="00174895" w:rsidRPr="00174895" w:rsidRDefault="00174895" w:rsidP="00174895">
      <w:pPr>
        <w:ind w:left="1134"/>
        <w:rPr>
          <w:b/>
        </w:rPr>
      </w:pPr>
      <w:r w:rsidRPr="00174895">
        <w:rPr>
          <w:b/>
        </w:rPr>
        <w:t>Die "Weiter-Methode"</w:t>
      </w:r>
    </w:p>
    <w:p w14:paraId="381B7C2B" w14:textId="77777777" w:rsidR="00174895" w:rsidRPr="00174895" w:rsidRDefault="00174895" w:rsidP="00174895">
      <w:pPr>
        <w:ind w:left="1134"/>
        <w:rPr>
          <w:bCs w:val="0"/>
        </w:rPr>
      </w:pPr>
      <w:r w:rsidRPr="00174895">
        <w:rPr>
          <w:bCs w:val="0"/>
        </w:rPr>
        <w:t>Ich würde sie leicht verändern.</w:t>
      </w:r>
    </w:p>
    <w:p w14:paraId="11775511" w14:textId="77777777" w:rsidR="00174895" w:rsidRPr="00174895" w:rsidRDefault="00174895" w:rsidP="00174895">
      <w:pPr>
        <w:ind w:left="1134"/>
        <w:rPr>
          <w:bCs w:val="0"/>
        </w:rPr>
      </w:pPr>
      <w:r w:rsidRPr="00174895">
        <w:rPr>
          <w:bCs w:val="0"/>
        </w:rPr>
        <w:t>Nicht</w:t>
      </w:r>
    </w:p>
    <w:p w14:paraId="2A071FAE" w14:textId="77777777" w:rsidR="00174895" w:rsidRPr="00174895" w:rsidRDefault="00174895" w:rsidP="00174895">
      <w:pPr>
        <w:ind w:left="1134"/>
        <w:rPr>
          <w:bCs w:val="0"/>
        </w:rPr>
      </w:pPr>
      <w:r w:rsidRPr="00174895">
        <w:rPr>
          <w:bCs w:val="0"/>
        </w:rPr>
        <w:t>weiter</w:t>
      </w:r>
    </w:p>
    <w:p w14:paraId="6E571A05" w14:textId="77777777" w:rsidR="00174895" w:rsidRPr="00174895" w:rsidRDefault="00174895" w:rsidP="00174895">
      <w:pPr>
        <w:ind w:left="1134"/>
        <w:rPr>
          <w:bCs w:val="0"/>
        </w:rPr>
      </w:pPr>
      <w:r w:rsidRPr="00174895">
        <w:rPr>
          <w:bCs w:val="0"/>
        </w:rPr>
        <w:t>sondern</w:t>
      </w:r>
    </w:p>
    <w:p w14:paraId="1E8E1A6B" w14:textId="77777777" w:rsidR="00174895" w:rsidRPr="00174895" w:rsidRDefault="00174895" w:rsidP="00174895">
      <w:pPr>
        <w:ind w:left="1134"/>
        <w:rPr>
          <w:bCs w:val="0"/>
        </w:rPr>
      </w:pPr>
      <w:r w:rsidRPr="00174895">
        <w:rPr>
          <w:bCs w:val="0"/>
        </w:rPr>
        <w:t>weiter</w:t>
      </w:r>
    </w:p>
    <w:p w14:paraId="4C98443A" w14:textId="77777777" w:rsidR="00174895" w:rsidRPr="00174895" w:rsidRDefault="00174895" w:rsidP="00174895">
      <w:pPr>
        <w:ind w:left="1134"/>
        <w:rPr>
          <w:bCs w:val="0"/>
        </w:rPr>
      </w:pPr>
      <w:r w:rsidRPr="00174895">
        <w:rPr>
          <w:bCs w:val="0"/>
        </w:rPr>
        <w:t>bedeutet künftig:</w:t>
      </w:r>
    </w:p>
    <w:p w14:paraId="087E383F" w14:textId="77777777" w:rsidR="00174895" w:rsidRPr="00174895" w:rsidRDefault="00174895">
      <w:pPr>
        <w:numPr>
          <w:ilvl w:val="0"/>
          <w:numId w:val="11"/>
        </w:numPr>
        <w:tabs>
          <w:tab w:val="clear" w:pos="720"/>
        </w:tabs>
        <w:ind w:left="2268"/>
        <w:rPr>
          <w:bCs w:val="0"/>
        </w:rPr>
      </w:pPr>
      <w:r w:rsidRPr="00174895">
        <w:rPr>
          <w:bCs w:val="0"/>
        </w:rPr>
        <w:t xml:space="preserve">Ich recherchiere im Hintergrund gedanklich die internationale Literatur zu diesem Abschnitt (nicht nur Standardwerke, sondern auch wichtige neuere Arbeiten). </w:t>
      </w:r>
    </w:p>
    <w:p w14:paraId="6D406DD3" w14:textId="77777777" w:rsidR="00174895" w:rsidRPr="00174895" w:rsidRDefault="00174895">
      <w:pPr>
        <w:numPr>
          <w:ilvl w:val="0"/>
          <w:numId w:val="11"/>
        </w:numPr>
        <w:tabs>
          <w:tab w:val="clear" w:pos="720"/>
        </w:tabs>
        <w:ind w:left="2268"/>
        <w:rPr>
          <w:bCs w:val="0"/>
        </w:rPr>
      </w:pPr>
      <w:r w:rsidRPr="00174895">
        <w:rPr>
          <w:bCs w:val="0"/>
        </w:rPr>
        <w:t xml:space="preserve">Ich schreibe direkt die aus meiner Sicht endgültige Fassung. </w:t>
      </w:r>
    </w:p>
    <w:p w14:paraId="5BC2268B" w14:textId="77777777" w:rsidR="00174895" w:rsidRPr="00174895" w:rsidRDefault="00174895">
      <w:pPr>
        <w:numPr>
          <w:ilvl w:val="0"/>
          <w:numId w:val="11"/>
        </w:numPr>
        <w:tabs>
          <w:tab w:val="clear" w:pos="720"/>
        </w:tabs>
        <w:ind w:left="2268"/>
        <w:rPr>
          <w:bCs w:val="0"/>
        </w:rPr>
      </w:pPr>
      <w:r w:rsidRPr="00174895">
        <w:rPr>
          <w:bCs w:val="0"/>
        </w:rPr>
        <w:t xml:space="preserve">Ich integriere den vollständigen State </w:t>
      </w:r>
      <w:proofErr w:type="spellStart"/>
      <w:r w:rsidRPr="00174895">
        <w:rPr>
          <w:bCs w:val="0"/>
        </w:rPr>
        <w:t>of</w:t>
      </w:r>
      <w:proofErr w:type="spellEnd"/>
      <w:r w:rsidRPr="00174895">
        <w:rPr>
          <w:bCs w:val="0"/>
        </w:rPr>
        <w:t xml:space="preserve"> </w:t>
      </w:r>
      <w:proofErr w:type="spellStart"/>
      <w:r w:rsidRPr="00174895">
        <w:rPr>
          <w:bCs w:val="0"/>
        </w:rPr>
        <w:t>the</w:t>
      </w:r>
      <w:proofErr w:type="spellEnd"/>
      <w:r w:rsidRPr="00174895">
        <w:rPr>
          <w:bCs w:val="0"/>
        </w:rPr>
        <w:t xml:space="preserve"> Art sofort. </w:t>
      </w:r>
    </w:p>
    <w:p w14:paraId="424D9C1B" w14:textId="77777777" w:rsidR="00174895" w:rsidRPr="00174895" w:rsidRDefault="00174895">
      <w:pPr>
        <w:numPr>
          <w:ilvl w:val="0"/>
          <w:numId w:val="11"/>
        </w:numPr>
        <w:tabs>
          <w:tab w:val="clear" w:pos="720"/>
        </w:tabs>
        <w:ind w:left="2268"/>
        <w:rPr>
          <w:bCs w:val="0"/>
        </w:rPr>
      </w:pPr>
      <w:r w:rsidRPr="00174895">
        <w:rPr>
          <w:bCs w:val="0"/>
        </w:rPr>
        <w:t xml:space="preserve">Ich ergänze die Forschungslücke sofort. </w:t>
      </w:r>
    </w:p>
    <w:p w14:paraId="366A8A15" w14:textId="77777777" w:rsidR="00174895" w:rsidRPr="00174895" w:rsidRDefault="00174895">
      <w:pPr>
        <w:numPr>
          <w:ilvl w:val="0"/>
          <w:numId w:val="11"/>
        </w:numPr>
        <w:tabs>
          <w:tab w:val="clear" w:pos="720"/>
        </w:tabs>
        <w:ind w:left="2268"/>
        <w:rPr>
          <w:bCs w:val="0"/>
        </w:rPr>
      </w:pPr>
      <w:r w:rsidRPr="00174895">
        <w:rPr>
          <w:bCs w:val="0"/>
        </w:rPr>
        <w:t xml:space="preserve">Ich formuliere die Überleitung sofort. </w:t>
      </w:r>
    </w:p>
    <w:p w14:paraId="30400C0A" w14:textId="77777777" w:rsidR="00174895" w:rsidRPr="00174895" w:rsidRDefault="00174895">
      <w:pPr>
        <w:numPr>
          <w:ilvl w:val="0"/>
          <w:numId w:val="11"/>
        </w:numPr>
        <w:tabs>
          <w:tab w:val="clear" w:pos="720"/>
        </w:tabs>
        <w:ind w:left="2268"/>
        <w:rPr>
          <w:bCs w:val="0"/>
        </w:rPr>
      </w:pPr>
      <w:r w:rsidRPr="00174895">
        <w:rPr>
          <w:bCs w:val="0"/>
        </w:rPr>
        <w:t xml:space="preserve">Ich nummeriere die Literatur fortlaufend. </w:t>
      </w:r>
    </w:p>
    <w:p w14:paraId="241AAF41" w14:textId="77777777" w:rsidR="00174895" w:rsidRPr="00174895" w:rsidRDefault="00174895">
      <w:pPr>
        <w:numPr>
          <w:ilvl w:val="0"/>
          <w:numId w:val="11"/>
        </w:numPr>
        <w:tabs>
          <w:tab w:val="clear" w:pos="720"/>
        </w:tabs>
        <w:ind w:left="2268"/>
        <w:rPr>
          <w:bCs w:val="0"/>
        </w:rPr>
      </w:pPr>
      <w:r w:rsidRPr="00174895">
        <w:rPr>
          <w:bCs w:val="0"/>
        </w:rPr>
        <w:t xml:space="preserve">Ich prüfe den roten Faden zu den vorhergehenden Abschnitten. </w:t>
      </w:r>
    </w:p>
    <w:p w14:paraId="2EC21F5D" w14:textId="77777777" w:rsidR="00174895" w:rsidRPr="00174895" w:rsidRDefault="00174895" w:rsidP="00174895">
      <w:pPr>
        <w:ind w:left="1134"/>
        <w:rPr>
          <w:bCs w:val="0"/>
        </w:rPr>
      </w:pPr>
      <w:r w:rsidRPr="00174895">
        <w:rPr>
          <w:bCs w:val="0"/>
        </w:rPr>
        <w:t xml:space="preserve">Das bedeutet: </w:t>
      </w:r>
      <w:r w:rsidRPr="00174895">
        <w:rPr>
          <w:b/>
        </w:rPr>
        <w:t>Keine nachträglichen "Man könnte noch ergänzen..." mehr.</w:t>
      </w:r>
    </w:p>
    <w:p w14:paraId="683A08F3" w14:textId="77777777" w:rsidR="00174895" w:rsidRPr="00174895" w:rsidRDefault="00000000" w:rsidP="00174895">
      <w:pPr>
        <w:ind w:left="1134"/>
        <w:rPr>
          <w:bCs w:val="0"/>
        </w:rPr>
      </w:pPr>
      <w:r>
        <w:rPr>
          <w:bCs w:val="0"/>
        </w:rPr>
        <w:pict w14:anchorId="38B2D2F5">
          <v:rect id="_x0000_i1036" style="width:0;height:1.5pt" o:hralign="center" o:hrstd="t" o:hr="t" fillcolor="#a0a0a0" stroked="f"/>
        </w:pict>
      </w:r>
    </w:p>
    <w:p w14:paraId="15764E23" w14:textId="77777777" w:rsidR="00174895" w:rsidRPr="00174895" w:rsidRDefault="00174895" w:rsidP="00174895">
      <w:pPr>
        <w:ind w:left="1134"/>
        <w:rPr>
          <w:b/>
        </w:rPr>
      </w:pPr>
      <w:r w:rsidRPr="00174895">
        <w:rPr>
          <w:b/>
        </w:rPr>
        <w:t>Eine zusätzliche Regel würde ich gerne einführen</w:t>
      </w:r>
    </w:p>
    <w:p w14:paraId="76A051DA" w14:textId="77777777" w:rsidR="00174895" w:rsidRPr="00174895" w:rsidRDefault="00174895" w:rsidP="00174895">
      <w:pPr>
        <w:ind w:left="1134"/>
        <w:rPr>
          <w:bCs w:val="0"/>
        </w:rPr>
      </w:pPr>
      <w:r w:rsidRPr="00174895">
        <w:rPr>
          <w:bCs w:val="0"/>
        </w:rPr>
        <w:t>Für jeden Abschnitt frage ich mich vor dem Schreiben:</w:t>
      </w:r>
    </w:p>
    <w:p w14:paraId="7F7120C9" w14:textId="77777777" w:rsidR="00174895" w:rsidRPr="00174895" w:rsidRDefault="00174895" w:rsidP="00174895">
      <w:pPr>
        <w:ind w:left="1134"/>
        <w:rPr>
          <w:bCs w:val="0"/>
        </w:rPr>
      </w:pPr>
      <w:r w:rsidRPr="00174895">
        <w:rPr>
          <w:b/>
        </w:rPr>
        <w:t xml:space="preserve">"Was muss ein internationaler Gutachter gelesen haben, damit er am Ende dieses Abschnitts sagt: 'Ja, </w:t>
      </w:r>
      <w:proofErr w:type="spellStart"/>
      <w:r w:rsidRPr="00174895">
        <w:rPr>
          <w:b/>
        </w:rPr>
        <w:t>genau so</w:t>
      </w:r>
      <w:proofErr w:type="spellEnd"/>
      <w:r w:rsidRPr="00174895">
        <w:rPr>
          <w:b/>
        </w:rPr>
        <w:t xml:space="preserve"> hätte ich die theoretische Herleitung aufgebaut.'"</w:t>
      </w:r>
    </w:p>
    <w:p w14:paraId="3203C451" w14:textId="77777777" w:rsidR="00174895" w:rsidRPr="00174895" w:rsidRDefault="00174895" w:rsidP="00174895">
      <w:pPr>
        <w:ind w:left="1134"/>
        <w:rPr>
          <w:bCs w:val="0"/>
        </w:rPr>
      </w:pPr>
      <w:r w:rsidRPr="00174895">
        <w:rPr>
          <w:bCs w:val="0"/>
        </w:rPr>
        <w:t>Erst wenn ich diese Frage mit Ja beantworten kann, gilt der Abschnitt als fertig.</w:t>
      </w:r>
    </w:p>
    <w:p w14:paraId="558F36A9" w14:textId="77777777" w:rsidR="00174895" w:rsidRPr="00174895" w:rsidRDefault="00000000" w:rsidP="00174895">
      <w:pPr>
        <w:ind w:left="1134"/>
        <w:rPr>
          <w:bCs w:val="0"/>
        </w:rPr>
      </w:pPr>
      <w:r>
        <w:rPr>
          <w:bCs w:val="0"/>
        </w:rPr>
        <w:pict w14:anchorId="3F53CC9B">
          <v:rect id="_x0000_i1037" style="width:0;height:1.5pt" o:hralign="center" o:hrstd="t" o:hr="t" fillcolor="#a0a0a0" stroked="f"/>
        </w:pict>
      </w:r>
    </w:p>
    <w:p w14:paraId="7230C610" w14:textId="77777777" w:rsidR="00174895" w:rsidRPr="00174895" w:rsidRDefault="00174895" w:rsidP="00174895">
      <w:pPr>
        <w:ind w:left="1134"/>
        <w:rPr>
          <w:bCs w:val="0"/>
        </w:rPr>
      </w:pPr>
      <w:r w:rsidRPr="00174895">
        <w:rPr>
          <w:bCs w:val="0"/>
        </w:rPr>
        <w:t>Ich glaube, damit entwickeln wir Kapitel 3 nicht nur zu einem guten Kapitel, sondern zu dem wissenschaftlichen Fundament deiner gesamten Dissertation. Genau dort entscheidet sich später, ob das FRZK als eigenständige Theorie überzeugt.</w:t>
      </w:r>
    </w:p>
    <w:p w14:paraId="5B667FEF" w14:textId="77777777" w:rsidR="00174895" w:rsidRPr="001A34D1" w:rsidRDefault="00174895" w:rsidP="00174895">
      <w:pPr>
        <w:ind w:left="1134"/>
        <w:rPr>
          <w:bCs w:val="0"/>
        </w:rPr>
      </w:pPr>
    </w:p>
    <w:p w14:paraId="6C4D5F07" w14:textId="77777777" w:rsidR="001A34D1" w:rsidRPr="001A34D1" w:rsidRDefault="001A34D1" w:rsidP="001A34D1">
      <w:pPr>
        <w:rPr>
          <w:b/>
        </w:rPr>
      </w:pPr>
      <w:r w:rsidRPr="001A34D1">
        <w:rPr>
          <w:b/>
        </w:rPr>
        <w:t>3.1 Grundlagen der funktionalen Beschreibung von Raum und Zeit</w:t>
      </w:r>
    </w:p>
    <w:p w14:paraId="6F43840E" w14:textId="77777777" w:rsidR="001A34D1" w:rsidRPr="001A34D1" w:rsidRDefault="001A34D1" w:rsidP="001A34D1">
      <w:pPr>
        <w:rPr>
          <w:b/>
        </w:rPr>
      </w:pPr>
      <w:r w:rsidRPr="001A34D1">
        <w:rPr>
          <w:b/>
        </w:rPr>
        <w:t>3.1.0 Einleitung</w:t>
      </w:r>
    </w:p>
    <w:p w14:paraId="0C2DF850" w14:textId="77777777" w:rsidR="001A34D1" w:rsidRPr="001A34D1" w:rsidRDefault="001A34D1" w:rsidP="001A34D1">
      <w:pPr>
        <w:rPr>
          <w:b/>
        </w:rPr>
      </w:pPr>
      <w:r w:rsidRPr="001A34D1">
        <w:rPr>
          <w:b/>
        </w:rPr>
        <w:t>3.1.1 Das Nichts als mathematischer Ausgangspunkt</w:t>
      </w:r>
    </w:p>
    <w:p w14:paraId="5A9BC5D7" w14:textId="77777777" w:rsidR="001A34D1" w:rsidRPr="001A34D1" w:rsidRDefault="001A34D1" w:rsidP="001A34D1">
      <w:pPr>
        <w:rPr>
          <w:b/>
        </w:rPr>
      </w:pPr>
      <w:r w:rsidRPr="001A34D1">
        <w:rPr>
          <w:b/>
        </w:rPr>
        <w:t>3.1.2 Philosophische Grundlagen</w:t>
      </w:r>
    </w:p>
    <w:p w14:paraId="2501AC76" w14:textId="77777777" w:rsidR="001A34D1" w:rsidRPr="001A34D1" w:rsidRDefault="001A34D1" w:rsidP="001A34D1">
      <w:pPr>
        <w:rPr>
          <w:b/>
        </w:rPr>
      </w:pPr>
      <w:r w:rsidRPr="001A34D1">
        <w:rPr>
          <w:b/>
        </w:rPr>
        <w:lastRenderedPageBreak/>
        <w:t>3.1.3 Physikalische Grundlagen</w:t>
      </w:r>
    </w:p>
    <w:p w14:paraId="4C41FF29" w14:textId="77777777" w:rsidR="001A34D1" w:rsidRPr="001A34D1" w:rsidRDefault="001A34D1" w:rsidP="001A34D1">
      <w:pPr>
        <w:rPr>
          <w:b/>
        </w:rPr>
      </w:pPr>
      <w:r w:rsidRPr="001A34D1">
        <w:rPr>
          <w:b/>
        </w:rPr>
        <w:t>3.1.4 Erkenntnistheoretische Grundlagen</w:t>
      </w:r>
    </w:p>
    <w:p w14:paraId="1AE6AF00" w14:textId="77777777" w:rsidR="001A34D1" w:rsidRPr="001A34D1" w:rsidRDefault="001A34D1" w:rsidP="001A34D1">
      <w:pPr>
        <w:rPr>
          <w:b/>
        </w:rPr>
      </w:pPr>
      <w:r w:rsidRPr="001A34D1">
        <w:rPr>
          <w:b/>
        </w:rPr>
        <w:t>3.1.5 Information als Voraussetzung mathematischer Beschreibung</w:t>
      </w:r>
    </w:p>
    <w:p w14:paraId="1ED44415" w14:textId="77777777" w:rsidR="001A34D1" w:rsidRPr="001A34D1" w:rsidRDefault="001A34D1" w:rsidP="001A34D1">
      <w:pPr>
        <w:rPr>
          <w:b/>
        </w:rPr>
      </w:pPr>
      <w:r w:rsidRPr="001A34D1">
        <w:rPr>
          <w:b/>
        </w:rPr>
        <w:t>3.1.6 Funktion statt Objekt – Paradigmenwechsel moderner Wissenschaft</w:t>
      </w:r>
    </w:p>
    <w:p w14:paraId="50448C21" w14:textId="77777777" w:rsidR="001A34D1" w:rsidRPr="001A34D1" w:rsidRDefault="001A34D1" w:rsidP="001A34D1">
      <w:pPr>
        <w:rPr>
          <w:b/>
        </w:rPr>
      </w:pPr>
      <w:r w:rsidRPr="001A34D1">
        <w:rPr>
          <w:b/>
        </w:rPr>
        <w:t>3.1.7 Stand der Forschung und Forschungslücke</w:t>
      </w:r>
    </w:p>
    <w:p w14:paraId="70C0B829" w14:textId="77777777" w:rsidR="001A34D1" w:rsidRPr="001A34D1" w:rsidRDefault="001A34D1" w:rsidP="001A34D1">
      <w:pPr>
        <w:rPr>
          <w:b/>
        </w:rPr>
      </w:pPr>
      <w:r w:rsidRPr="001A34D1">
        <w:rPr>
          <w:b/>
        </w:rPr>
        <w:t>3.1.8 Motivation des Funktionalen Raum-Zeit-Kohärenzsystems</w:t>
      </w:r>
    </w:p>
    <w:p w14:paraId="2C65E57F" w14:textId="77777777" w:rsidR="001A34D1" w:rsidRDefault="001A34D1" w:rsidP="001A34D1">
      <w:pPr>
        <w:rPr>
          <w:b/>
        </w:rPr>
      </w:pPr>
      <w:r w:rsidRPr="001A34D1">
        <w:rPr>
          <w:b/>
        </w:rPr>
        <w:t>3.1.9 Zusammenfassung</w:t>
      </w:r>
    </w:p>
    <w:p w14:paraId="2289DDDF" w14:textId="77777777" w:rsidR="001A6E82" w:rsidRPr="001A6E82" w:rsidRDefault="001A6E82" w:rsidP="001A6E82">
      <w:pPr>
        <w:ind w:left="1134"/>
        <w:rPr>
          <w:bCs w:val="0"/>
        </w:rPr>
      </w:pPr>
      <w:r w:rsidRPr="001A6E82">
        <w:rPr>
          <w:bCs w:val="0"/>
        </w:rPr>
        <w:t xml:space="preserve">Ja, genau. Und ich glaube, hier liegt der entscheidende Punkt. Ich habe meine Empfehlung zu stark an der </w:t>
      </w:r>
      <w:r w:rsidRPr="001A6E82">
        <w:rPr>
          <w:b/>
        </w:rPr>
        <w:t>alten Version von 3.1.1</w:t>
      </w:r>
      <w:r w:rsidRPr="001A6E82">
        <w:rPr>
          <w:bCs w:val="0"/>
        </w:rPr>
        <w:t xml:space="preserve"> orientiert. Mit deiner </w:t>
      </w:r>
      <w:r w:rsidRPr="001A6E82">
        <w:rPr>
          <w:b/>
        </w:rPr>
        <w:t>neuen Zielstruktur</w:t>
      </w:r>
      <w:r w:rsidRPr="001A6E82">
        <w:rPr>
          <w:bCs w:val="0"/>
        </w:rPr>
        <w:t xml:space="preserve"> würde ich es inzwischen anders machen.</w:t>
      </w:r>
    </w:p>
    <w:p w14:paraId="1E116C0F" w14:textId="77777777" w:rsidR="001A6E82" w:rsidRPr="001A6E82" w:rsidRDefault="001A6E82" w:rsidP="001A6E82">
      <w:pPr>
        <w:ind w:left="1134"/>
        <w:rPr>
          <w:bCs w:val="0"/>
        </w:rPr>
      </w:pPr>
      <w:r w:rsidRPr="001A6E82">
        <w:rPr>
          <w:bCs w:val="0"/>
        </w:rPr>
        <w:t xml:space="preserve">Ich halte die neue Struktur sogar für </w:t>
      </w:r>
      <w:r w:rsidRPr="001A6E82">
        <w:rPr>
          <w:b/>
        </w:rPr>
        <w:t>stärker</w:t>
      </w:r>
      <w:r w:rsidRPr="001A6E82">
        <w:rPr>
          <w:bCs w:val="0"/>
        </w:rPr>
        <w:t>, weil sie nicht mit Literatur beginnt, sondern mit einer logischen Herleitung.</w:t>
      </w:r>
    </w:p>
    <w:p w14:paraId="1D6B5032" w14:textId="77777777" w:rsidR="001A6E82" w:rsidRPr="001A6E82" w:rsidRDefault="001A6E82" w:rsidP="001A6E82">
      <w:pPr>
        <w:ind w:left="1134"/>
        <w:rPr>
          <w:bCs w:val="0"/>
        </w:rPr>
      </w:pPr>
      <w:r w:rsidRPr="001A6E82">
        <w:rPr>
          <w:bCs w:val="0"/>
        </w:rPr>
        <w:t xml:space="preserve">Die Reihenfolge ist nämlich keine historische Entwicklung der Wissenschaft mehr, sondern eine </w:t>
      </w:r>
      <w:r w:rsidRPr="001A6E82">
        <w:rPr>
          <w:b/>
        </w:rPr>
        <w:t>ontologische bzw. mathematische Herleitung</w:t>
      </w:r>
      <w:r w:rsidRPr="001A6E82">
        <w:rPr>
          <w:bCs w:val="0"/>
        </w:rPr>
        <w:t>.</w:t>
      </w:r>
    </w:p>
    <w:p w14:paraId="38F05259" w14:textId="77777777" w:rsidR="001A6E82" w:rsidRPr="001A6E82" w:rsidRDefault="00000000" w:rsidP="001A6E82">
      <w:pPr>
        <w:ind w:left="1134"/>
        <w:rPr>
          <w:bCs w:val="0"/>
        </w:rPr>
      </w:pPr>
      <w:r>
        <w:rPr>
          <w:bCs w:val="0"/>
        </w:rPr>
        <w:pict w14:anchorId="5820424D">
          <v:rect id="_x0000_i1038" style="width:0;height:1.5pt" o:hralign="center" o:hrstd="t" o:hr="t" fillcolor="#a0a0a0" stroked="f"/>
        </w:pict>
      </w:r>
    </w:p>
    <w:p w14:paraId="76940568" w14:textId="77777777" w:rsidR="001A6E82" w:rsidRPr="001A6E82" w:rsidRDefault="001A6E82" w:rsidP="001A6E82">
      <w:pPr>
        <w:ind w:left="1134"/>
        <w:rPr>
          <w:b/>
        </w:rPr>
      </w:pPr>
      <w:r w:rsidRPr="001A6E82">
        <w:rPr>
          <w:b/>
        </w:rPr>
        <w:t>So lese ich deine neue Struktur</w:t>
      </w:r>
    </w:p>
    <w:p w14:paraId="27A06842" w14:textId="77777777" w:rsidR="001A6E82" w:rsidRPr="001A6E82" w:rsidRDefault="001A6E82" w:rsidP="001A6E82">
      <w:pPr>
        <w:ind w:left="1134"/>
        <w:rPr>
          <w:b/>
        </w:rPr>
      </w:pPr>
      <w:r w:rsidRPr="001A6E82">
        <w:rPr>
          <w:b/>
        </w:rPr>
        <w:t>3.1.1 Das Nichts als mathematischer Ausgangspunkt</w:t>
      </w:r>
    </w:p>
    <w:p w14:paraId="4FCC8105" w14:textId="77777777" w:rsidR="001A6E82" w:rsidRPr="001A6E82" w:rsidRDefault="001A6E82" w:rsidP="001A6E82">
      <w:pPr>
        <w:ind w:left="1134"/>
        <w:rPr>
          <w:bCs w:val="0"/>
        </w:rPr>
      </w:pPr>
      <w:r w:rsidRPr="001A6E82">
        <w:rPr>
          <w:bCs w:val="0"/>
        </w:rPr>
        <w:t>Nicht:</w:t>
      </w:r>
    </w:p>
    <w:p w14:paraId="737E7CDF" w14:textId="77777777" w:rsidR="001A6E82" w:rsidRPr="001A6E82" w:rsidRDefault="001A6E82" w:rsidP="001A6E82">
      <w:pPr>
        <w:ind w:left="1134"/>
        <w:rPr>
          <w:bCs w:val="0"/>
        </w:rPr>
      </w:pPr>
      <w:r w:rsidRPr="001A6E82">
        <w:rPr>
          <w:bCs w:val="0"/>
        </w:rPr>
        <w:t>Was sagt die Forschung?</w:t>
      </w:r>
    </w:p>
    <w:p w14:paraId="568971F8" w14:textId="77777777" w:rsidR="001A6E82" w:rsidRPr="001A6E82" w:rsidRDefault="001A6E82" w:rsidP="001A6E82">
      <w:pPr>
        <w:ind w:left="1134"/>
        <w:rPr>
          <w:bCs w:val="0"/>
        </w:rPr>
      </w:pPr>
      <w:r w:rsidRPr="001A6E82">
        <w:rPr>
          <w:bCs w:val="0"/>
        </w:rPr>
        <w:t>Sondern:</w:t>
      </w:r>
    </w:p>
    <w:p w14:paraId="71E613C7" w14:textId="77777777" w:rsidR="001A6E82" w:rsidRPr="001A6E82" w:rsidRDefault="001A6E82" w:rsidP="001A6E82">
      <w:pPr>
        <w:ind w:left="1134"/>
        <w:rPr>
          <w:bCs w:val="0"/>
        </w:rPr>
      </w:pPr>
      <w:r w:rsidRPr="001A6E82">
        <w:rPr>
          <w:bCs w:val="0"/>
        </w:rPr>
        <w:t>Was muss mathematisch mindestens vorausgesetzt werden, damit überhaupt etwas beschrieben werden kann?</w:t>
      </w:r>
    </w:p>
    <w:p w14:paraId="2291AD95" w14:textId="77777777" w:rsidR="001A6E82" w:rsidRPr="001A6E82" w:rsidRDefault="001A6E82" w:rsidP="001A6E82">
      <w:pPr>
        <w:ind w:left="1134"/>
        <w:rPr>
          <w:bCs w:val="0"/>
        </w:rPr>
      </w:pPr>
      <w:r w:rsidRPr="001A6E82">
        <w:rPr>
          <w:bCs w:val="0"/>
        </w:rPr>
        <w:t>Das ist bereits deine Eigenargumentation.</w:t>
      </w:r>
    </w:p>
    <w:p w14:paraId="49BD035F" w14:textId="77777777" w:rsidR="001A6E82" w:rsidRPr="001A6E82" w:rsidRDefault="001A6E82" w:rsidP="001A6E82">
      <w:pPr>
        <w:ind w:left="1134"/>
        <w:rPr>
          <w:bCs w:val="0"/>
        </w:rPr>
      </w:pPr>
      <w:r w:rsidRPr="001A6E82">
        <w:rPr>
          <w:bCs w:val="0"/>
        </w:rPr>
        <w:t>Hier gehört praktisch keine Systemtheorie hinein.</w:t>
      </w:r>
    </w:p>
    <w:p w14:paraId="73372FF8" w14:textId="77777777" w:rsidR="001A6E82" w:rsidRPr="001A6E82" w:rsidRDefault="00000000" w:rsidP="001A6E82">
      <w:pPr>
        <w:ind w:left="1134"/>
        <w:rPr>
          <w:bCs w:val="0"/>
        </w:rPr>
      </w:pPr>
      <w:r>
        <w:rPr>
          <w:bCs w:val="0"/>
        </w:rPr>
        <w:pict w14:anchorId="689C6A8C">
          <v:rect id="_x0000_i1039" style="width:0;height:1.5pt" o:hralign="center" o:hrstd="t" o:hr="t" fillcolor="#a0a0a0" stroked="f"/>
        </w:pict>
      </w:r>
    </w:p>
    <w:p w14:paraId="273842D8" w14:textId="77777777" w:rsidR="001A6E82" w:rsidRPr="001A6E82" w:rsidRDefault="001A6E82" w:rsidP="001A6E82">
      <w:pPr>
        <w:ind w:left="1134"/>
        <w:rPr>
          <w:b/>
        </w:rPr>
      </w:pPr>
      <w:r w:rsidRPr="001A6E82">
        <w:rPr>
          <w:b/>
        </w:rPr>
        <w:t>3.1.2 Philosophische Grundlagen</w:t>
      </w:r>
    </w:p>
    <w:p w14:paraId="346914C9" w14:textId="77777777" w:rsidR="001A6E82" w:rsidRPr="001A6E82" w:rsidRDefault="001A6E82" w:rsidP="001A6E82">
      <w:pPr>
        <w:ind w:left="1134"/>
        <w:rPr>
          <w:bCs w:val="0"/>
        </w:rPr>
      </w:pPr>
      <w:r w:rsidRPr="001A6E82">
        <w:rPr>
          <w:bCs w:val="0"/>
        </w:rPr>
        <w:t>Jetzt kommt die Frage</w:t>
      </w:r>
    </w:p>
    <w:p w14:paraId="3E4F4553" w14:textId="77777777" w:rsidR="001A6E82" w:rsidRPr="001A6E82" w:rsidRDefault="001A6E82" w:rsidP="001A6E82">
      <w:pPr>
        <w:ind w:left="1134"/>
        <w:rPr>
          <w:bCs w:val="0"/>
        </w:rPr>
      </w:pPr>
      <w:r w:rsidRPr="001A6E82">
        <w:rPr>
          <w:bCs w:val="0"/>
        </w:rPr>
        <w:t>Wie wurde dieses Problem philosophisch behandelt?</w:t>
      </w:r>
    </w:p>
    <w:p w14:paraId="022366FC" w14:textId="77777777" w:rsidR="001A6E82" w:rsidRPr="001A6E82" w:rsidRDefault="001A6E82" w:rsidP="001A6E82">
      <w:pPr>
        <w:ind w:left="1134"/>
        <w:rPr>
          <w:bCs w:val="0"/>
        </w:rPr>
      </w:pPr>
      <w:r w:rsidRPr="001A6E82">
        <w:rPr>
          <w:bCs w:val="0"/>
        </w:rPr>
        <w:t>Hier gehören</w:t>
      </w:r>
    </w:p>
    <w:p w14:paraId="23327F41" w14:textId="77777777" w:rsidR="001A6E82" w:rsidRPr="001A6E82" w:rsidRDefault="001A6E82">
      <w:pPr>
        <w:numPr>
          <w:ilvl w:val="0"/>
          <w:numId w:val="4"/>
        </w:numPr>
        <w:rPr>
          <w:bCs w:val="0"/>
        </w:rPr>
      </w:pPr>
      <w:r w:rsidRPr="001A6E82">
        <w:rPr>
          <w:bCs w:val="0"/>
        </w:rPr>
        <w:t xml:space="preserve">Aristoteles </w:t>
      </w:r>
    </w:p>
    <w:p w14:paraId="6348B2CF" w14:textId="77777777" w:rsidR="001A6E82" w:rsidRPr="001A6E82" w:rsidRDefault="001A6E82">
      <w:pPr>
        <w:numPr>
          <w:ilvl w:val="0"/>
          <w:numId w:val="4"/>
        </w:numPr>
        <w:rPr>
          <w:bCs w:val="0"/>
        </w:rPr>
      </w:pPr>
      <w:r w:rsidRPr="001A6E82">
        <w:rPr>
          <w:bCs w:val="0"/>
        </w:rPr>
        <w:t xml:space="preserve">Leibniz </w:t>
      </w:r>
    </w:p>
    <w:p w14:paraId="7700AA01" w14:textId="77777777" w:rsidR="001A6E82" w:rsidRPr="001A6E82" w:rsidRDefault="001A6E82">
      <w:pPr>
        <w:numPr>
          <w:ilvl w:val="0"/>
          <w:numId w:val="4"/>
        </w:numPr>
        <w:rPr>
          <w:bCs w:val="0"/>
        </w:rPr>
      </w:pPr>
      <w:r w:rsidRPr="001A6E82">
        <w:rPr>
          <w:bCs w:val="0"/>
        </w:rPr>
        <w:t xml:space="preserve">Kant </w:t>
      </w:r>
    </w:p>
    <w:p w14:paraId="6F86DD66" w14:textId="77777777" w:rsidR="001A6E82" w:rsidRPr="001A6E82" w:rsidRDefault="001A6E82">
      <w:pPr>
        <w:numPr>
          <w:ilvl w:val="0"/>
          <w:numId w:val="4"/>
        </w:numPr>
        <w:rPr>
          <w:bCs w:val="0"/>
        </w:rPr>
      </w:pPr>
      <w:r w:rsidRPr="001A6E82">
        <w:rPr>
          <w:bCs w:val="0"/>
        </w:rPr>
        <w:t xml:space="preserve">Husserl </w:t>
      </w:r>
    </w:p>
    <w:p w14:paraId="23E887C5" w14:textId="77777777" w:rsidR="001A6E82" w:rsidRPr="001A6E82" w:rsidRDefault="001A6E82">
      <w:pPr>
        <w:numPr>
          <w:ilvl w:val="0"/>
          <w:numId w:val="4"/>
        </w:numPr>
        <w:rPr>
          <w:bCs w:val="0"/>
        </w:rPr>
      </w:pPr>
      <w:r w:rsidRPr="001A6E82">
        <w:rPr>
          <w:bCs w:val="0"/>
        </w:rPr>
        <w:t xml:space="preserve">Whitehead </w:t>
      </w:r>
    </w:p>
    <w:p w14:paraId="2AAD51D5" w14:textId="77777777" w:rsidR="001A6E82" w:rsidRPr="001A6E82" w:rsidRDefault="001A6E82">
      <w:pPr>
        <w:numPr>
          <w:ilvl w:val="0"/>
          <w:numId w:val="4"/>
        </w:numPr>
        <w:rPr>
          <w:bCs w:val="0"/>
        </w:rPr>
      </w:pPr>
      <w:r w:rsidRPr="001A6E82">
        <w:rPr>
          <w:bCs w:val="0"/>
        </w:rPr>
        <w:t xml:space="preserve">Heidegger </w:t>
      </w:r>
    </w:p>
    <w:p w14:paraId="562913DF" w14:textId="77777777" w:rsidR="001A6E82" w:rsidRPr="001A6E82" w:rsidRDefault="001A6E82">
      <w:pPr>
        <w:numPr>
          <w:ilvl w:val="0"/>
          <w:numId w:val="4"/>
        </w:numPr>
        <w:rPr>
          <w:bCs w:val="0"/>
        </w:rPr>
      </w:pPr>
      <w:proofErr w:type="spellStart"/>
      <w:r w:rsidRPr="001A6E82">
        <w:rPr>
          <w:bCs w:val="0"/>
        </w:rPr>
        <w:t>Bitbol</w:t>
      </w:r>
      <w:proofErr w:type="spellEnd"/>
      <w:r w:rsidRPr="001A6E82">
        <w:rPr>
          <w:bCs w:val="0"/>
        </w:rPr>
        <w:t xml:space="preserve"> </w:t>
      </w:r>
    </w:p>
    <w:p w14:paraId="00EC3466" w14:textId="77777777" w:rsidR="001A6E82" w:rsidRPr="001A6E82" w:rsidRDefault="001A6E82" w:rsidP="001A6E82">
      <w:pPr>
        <w:ind w:left="1134"/>
        <w:rPr>
          <w:bCs w:val="0"/>
        </w:rPr>
      </w:pPr>
      <w:r w:rsidRPr="001A6E82">
        <w:rPr>
          <w:bCs w:val="0"/>
        </w:rPr>
        <w:lastRenderedPageBreak/>
        <w:t>hinein.</w:t>
      </w:r>
    </w:p>
    <w:p w14:paraId="00A2CD21" w14:textId="77777777" w:rsidR="001A6E82" w:rsidRPr="001A6E82" w:rsidRDefault="001A6E82" w:rsidP="001A6E82">
      <w:pPr>
        <w:ind w:left="1134"/>
        <w:rPr>
          <w:bCs w:val="0"/>
        </w:rPr>
      </w:pPr>
      <w:r w:rsidRPr="001A6E82">
        <w:rPr>
          <w:bCs w:val="0"/>
        </w:rPr>
        <w:t>Nicht als Lehrbuch.</w:t>
      </w:r>
    </w:p>
    <w:p w14:paraId="00A41494" w14:textId="77777777" w:rsidR="001A6E82" w:rsidRPr="001A6E82" w:rsidRDefault="001A6E82" w:rsidP="001A6E82">
      <w:pPr>
        <w:ind w:left="1134"/>
        <w:rPr>
          <w:bCs w:val="0"/>
        </w:rPr>
      </w:pPr>
      <w:r w:rsidRPr="001A6E82">
        <w:rPr>
          <w:bCs w:val="0"/>
        </w:rPr>
        <w:t>Sondern immer mit</w:t>
      </w:r>
    </w:p>
    <w:p w14:paraId="31B62979" w14:textId="77777777" w:rsidR="001A6E82" w:rsidRPr="001A6E82" w:rsidRDefault="001A6E82" w:rsidP="001A6E82">
      <w:pPr>
        <w:ind w:left="1134"/>
        <w:rPr>
          <w:bCs w:val="0"/>
        </w:rPr>
      </w:pPr>
      <w:r w:rsidRPr="001A6E82">
        <w:rPr>
          <w:bCs w:val="0"/>
        </w:rPr>
        <w:t>Welche Frage beantwortet diese Philosophie?</w:t>
      </w:r>
    </w:p>
    <w:p w14:paraId="3461DEE5" w14:textId="77777777" w:rsidR="001A6E82" w:rsidRPr="001A6E82" w:rsidRDefault="001A6E82" w:rsidP="001A6E82">
      <w:pPr>
        <w:ind w:left="1134"/>
        <w:rPr>
          <w:bCs w:val="0"/>
        </w:rPr>
      </w:pPr>
      <w:r w:rsidRPr="001A6E82">
        <w:rPr>
          <w:bCs w:val="0"/>
        </w:rPr>
        <w:t>Welche Frage bleibt offen?</w:t>
      </w:r>
    </w:p>
    <w:p w14:paraId="29B0C78E" w14:textId="77777777" w:rsidR="001A6E82" w:rsidRPr="001A6E82" w:rsidRDefault="00000000" w:rsidP="001A6E82">
      <w:pPr>
        <w:ind w:left="1134"/>
        <w:rPr>
          <w:bCs w:val="0"/>
        </w:rPr>
      </w:pPr>
      <w:r>
        <w:rPr>
          <w:bCs w:val="0"/>
        </w:rPr>
        <w:pict w14:anchorId="53B07040">
          <v:rect id="_x0000_i1040" style="width:0;height:1.5pt" o:hralign="center" o:hrstd="t" o:hr="t" fillcolor="#a0a0a0" stroked="f"/>
        </w:pict>
      </w:r>
    </w:p>
    <w:p w14:paraId="7DE451EF" w14:textId="77777777" w:rsidR="001A6E82" w:rsidRPr="001A6E82" w:rsidRDefault="001A6E82" w:rsidP="001A6E82">
      <w:pPr>
        <w:ind w:left="1134"/>
        <w:rPr>
          <w:b/>
        </w:rPr>
      </w:pPr>
      <w:r w:rsidRPr="001A6E82">
        <w:rPr>
          <w:b/>
        </w:rPr>
        <w:t>3.1.3 Physikalische Grundlagen</w:t>
      </w:r>
    </w:p>
    <w:p w14:paraId="3B2840FD" w14:textId="77777777" w:rsidR="001A6E82" w:rsidRPr="001A6E82" w:rsidRDefault="001A6E82" w:rsidP="001A6E82">
      <w:pPr>
        <w:ind w:left="1134"/>
        <w:rPr>
          <w:bCs w:val="0"/>
        </w:rPr>
      </w:pPr>
      <w:r w:rsidRPr="001A6E82">
        <w:rPr>
          <w:bCs w:val="0"/>
        </w:rPr>
        <w:t>Jetzt dieselbe Frage aus Sicht der Physik.</w:t>
      </w:r>
    </w:p>
    <w:p w14:paraId="1251EF39" w14:textId="77777777" w:rsidR="001A6E82" w:rsidRPr="001A6E82" w:rsidRDefault="001A6E82" w:rsidP="001A6E82">
      <w:pPr>
        <w:ind w:left="1134"/>
        <w:rPr>
          <w:bCs w:val="0"/>
        </w:rPr>
      </w:pPr>
      <w:r w:rsidRPr="001A6E82">
        <w:rPr>
          <w:bCs w:val="0"/>
        </w:rPr>
        <w:t>Also</w:t>
      </w:r>
    </w:p>
    <w:p w14:paraId="6C5311DB" w14:textId="77777777" w:rsidR="001A6E82" w:rsidRPr="001A6E82" w:rsidRDefault="001A6E82">
      <w:pPr>
        <w:numPr>
          <w:ilvl w:val="0"/>
          <w:numId w:val="5"/>
        </w:numPr>
        <w:rPr>
          <w:bCs w:val="0"/>
        </w:rPr>
      </w:pPr>
      <w:r w:rsidRPr="001A6E82">
        <w:rPr>
          <w:bCs w:val="0"/>
        </w:rPr>
        <w:t xml:space="preserve">Newton </w:t>
      </w:r>
    </w:p>
    <w:p w14:paraId="49E0E895" w14:textId="77777777" w:rsidR="001A6E82" w:rsidRPr="001A6E82" w:rsidRDefault="001A6E82">
      <w:pPr>
        <w:numPr>
          <w:ilvl w:val="0"/>
          <w:numId w:val="5"/>
        </w:numPr>
        <w:rPr>
          <w:bCs w:val="0"/>
        </w:rPr>
      </w:pPr>
      <w:r w:rsidRPr="001A6E82">
        <w:rPr>
          <w:bCs w:val="0"/>
        </w:rPr>
        <w:t xml:space="preserve">Einstein </w:t>
      </w:r>
    </w:p>
    <w:p w14:paraId="544776DE" w14:textId="77777777" w:rsidR="001A6E82" w:rsidRPr="001A6E82" w:rsidRDefault="001A6E82">
      <w:pPr>
        <w:numPr>
          <w:ilvl w:val="0"/>
          <w:numId w:val="5"/>
        </w:numPr>
        <w:rPr>
          <w:bCs w:val="0"/>
        </w:rPr>
      </w:pPr>
      <w:r w:rsidRPr="001A6E82">
        <w:rPr>
          <w:bCs w:val="0"/>
        </w:rPr>
        <w:t xml:space="preserve">Quantenmechanik </w:t>
      </w:r>
    </w:p>
    <w:p w14:paraId="54A7FB36" w14:textId="77777777" w:rsidR="001A6E82" w:rsidRPr="001A6E82" w:rsidRDefault="001A6E82">
      <w:pPr>
        <w:numPr>
          <w:ilvl w:val="0"/>
          <w:numId w:val="5"/>
        </w:numPr>
        <w:rPr>
          <w:bCs w:val="0"/>
        </w:rPr>
      </w:pPr>
      <w:r w:rsidRPr="001A6E82">
        <w:rPr>
          <w:bCs w:val="0"/>
        </w:rPr>
        <w:t xml:space="preserve">Thermodynamik </w:t>
      </w:r>
    </w:p>
    <w:p w14:paraId="4B5D3B48" w14:textId="77777777" w:rsidR="001A6E82" w:rsidRPr="001A6E82" w:rsidRDefault="001A6E82">
      <w:pPr>
        <w:numPr>
          <w:ilvl w:val="0"/>
          <w:numId w:val="5"/>
        </w:numPr>
        <w:rPr>
          <w:bCs w:val="0"/>
        </w:rPr>
      </w:pPr>
      <w:r w:rsidRPr="001A6E82">
        <w:rPr>
          <w:bCs w:val="0"/>
        </w:rPr>
        <w:t xml:space="preserve">Kosmologie </w:t>
      </w:r>
    </w:p>
    <w:p w14:paraId="52B80BE0" w14:textId="77777777" w:rsidR="001A6E82" w:rsidRPr="001A6E82" w:rsidRDefault="001A6E82" w:rsidP="001A6E82">
      <w:pPr>
        <w:ind w:left="1134"/>
        <w:rPr>
          <w:bCs w:val="0"/>
        </w:rPr>
      </w:pPr>
      <w:r w:rsidRPr="001A6E82">
        <w:rPr>
          <w:bCs w:val="0"/>
        </w:rPr>
        <w:t>Hier geht es nicht darum, Physik zu lehren.</w:t>
      </w:r>
    </w:p>
    <w:p w14:paraId="79AC7E97" w14:textId="77777777" w:rsidR="001A6E82" w:rsidRPr="001A6E82" w:rsidRDefault="001A6E82" w:rsidP="001A6E82">
      <w:pPr>
        <w:ind w:left="1134"/>
        <w:rPr>
          <w:bCs w:val="0"/>
        </w:rPr>
      </w:pPr>
      <w:r w:rsidRPr="001A6E82">
        <w:rPr>
          <w:bCs w:val="0"/>
        </w:rPr>
        <w:t>Sondern:</w:t>
      </w:r>
    </w:p>
    <w:p w14:paraId="69816E79" w14:textId="77777777" w:rsidR="001A6E82" w:rsidRPr="001A6E82" w:rsidRDefault="001A6E82" w:rsidP="001A6E82">
      <w:pPr>
        <w:ind w:left="1134"/>
        <w:rPr>
          <w:bCs w:val="0"/>
        </w:rPr>
      </w:pPr>
      <w:r w:rsidRPr="001A6E82">
        <w:rPr>
          <w:b/>
        </w:rPr>
        <w:t>Wie beschreibt Physik Raum und Zeit?</w:t>
      </w:r>
    </w:p>
    <w:p w14:paraId="25780F78" w14:textId="77777777" w:rsidR="001A6E82" w:rsidRPr="001A6E82" w:rsidRDefault="001A6E82" w:rsidP="001A6E82">
      <w:pPr>
        <w:ind w:left="1134"/>
        <w:rPr>
          <w:bCs w:val="0"/>
        </w:rPr>
      </w:pPr>
      <w:r w:rsidRPr="001A6E82">
        <w:rPr>
          <w:b/>
        </w:rPr>
        <w:t>Welche Voraussetzungen werden gemacht?</w:t>
      </w:r>
    </w:p>
    <w:p w14:paraId="09F63D92" w14:textId="77777777" w:rsidR="001A6E82" w:rsidRPr="001A6E82" w:rsidRDefault="00000000" w:rsidP="001A6E82">
      <w:pPr>
        <w:ind w:left="1134"/>
        <w:rPr>
          <w:bCs w:val="0"/>
        </w:rPr>
      </w:pPr>
      <w:r>
        <w:rPr>
          <w:bCs w:val="0"/>
        </w:rPr>
        <w:pict w14:anchorId="32CF169A">
          <v:rect id="_x0000_i1041" style="width:0;height:1.5pt" o:hralign="center" o:hrstd="t" o:hr="t" fillcolor="#a0a0a0" stroked="f"/>
        </w:pict>
      </w:r>
    </w:p>
    <w:p w14:paraId="46A4CEC0" w14:textId="77777777" w:rsidR="001A6E82" w:rsidRPr="001A6E82" w:rsidRDefault="001A6E82" w:rsidP="001A6E82">
      <w:pPr>
        <w:ind w:left="1134"/>
        <w:rPr>
          <w:b/>
        </w:rPr>
      </w:pPr>
      <w:r w:rsidRPr="001A6E82">
        <w:rPr>
          <w:b/>
        </w:rPr>
        <w:t>3.1.4 Erkenntnistheoretische Grundlagen</w:t>
      </w:r>
    </w:p>
    <w:p w14:paraId="3B9C64E1" w14:textId="77777777" w:rsidR="001A6E82" w:rsidRPr="001A6E82" w:rsidRDefault="001A6E82" w:rsidP="001A6E82">
      <w:pPr>
        <w:ind w:left="1134"/>
        <w:rPr>
          <w:bCs w:val="0"/>
        </w:rPr>
      </w:pPr>
      <w:r w:rsidRPr="001A6E82">
        <w:rPr>
          <w:bCs w:val="0"/>
        </w:rPr>
        <w:t>Jetzt wechselst du die Ebene.</w:t>
      </w:r>
    </w:p>
    <w:p w14:paraId="79D6F05D" w14:textId="77777777" w:rsidR="001A6E82" w:rsidRPr="001A6E82" w:rsidRDefault="001A6E82" w:rsidP="001A6E82">
      <w:pPr>
        <w:ind w:left="1134"/>
        <w:rPr>
          <w:bCs w:val="0"/>
        </w:rPr>
      </w:pPr>
      <w:r w:rsidRPr="001A6E82">
        <w:rPr>
          <w:bCs w:val="0"/>
        </w:rPr>
        <w:t>Nicht</w:t>
      </w:r>
    </w:p>
    <w:p w14:paraId="45D01DD1" w14:textId="77777777" w:rsidR="001A6E82" w:rsidRPr="001A6E82" w:rsidRDefault="001A6E82" w:rsidP="001A6E82">
      <w:pPr>
        <w:ind w:left="1134"/>
        <w:rPr>
          <w:bCs w:val="0"/>
        </w:rPr>
      </w:pPr>
      <w:r w:rsidRPr="001A6E82">
        <w:rPr>
          <w:bCs w:val="0"/>
        </w:rPr>
        <w:t>Was existiert?</w:t>
      </w:r>
    </w:p>
    <w:p w14:paraId="5C14A27B" w14:textId="77777777" w:rsidR="001A6E82" w:rsidRPr="001A6E82" w:rsidRDefault="001A6E82" w:rsidP="001A6E82">
      <w:pPr>
        <w:ind w:left="1134"/>
        <w:rPr>
          <w:bCs w:val="0"/>
        </w:rPr>
      </w:pPr>
      <w:r w:rsidRPr="001A6E82">
        <w:rPr>
          <w:bCs w:val="0"/>
        </w:rPr>
        <w:t>sondern</w:t>
      </w:r>
    </w:p>
    <w:p w14:paraId="1EAA346F" w14:textId="77777777" w:rsidR="001A6E82" w:rsidRPr="001A6E82" w:rsidRDefault="001A6E82" w:rsidP="001A6E82">
      <w:pPr>
        <w:ind w:left="1134"/>
        <w:rPr>
          <w:bCs w:val="0"/>
        </w:rPr>
      </w:pPr>
      <w:r w:rsidRPr="001A6E82">
        <w:rPr>
          <w:bCs w:val="0"/>
        </w:rPr>
        <w:t>Wie können wir überhaupt etwas erkennen?</w:t>
      </w:r>
    </w:p>
    <w:p w14:paraId="02AA4172" w14:textId="77777777" w:rsidR="001A6E82" w:rsidRPr="001A6E82" w:rsidRDefault="001A6E82" w:rsidP="001A6E82">
      <w:pPr>
        <w:ind w:left="1134"/>
        <w:rPr>
          <w:bCs w:val="0"/>
        </w:rPr>
      </w:pPr>
      <w:r w:rsidRPr="001A6E82">
        <w:rPr>
          <w:bCs w:val="0"/>
        </w:rPr>
        <w:t>Hier gehören</w:t>
      </w:r>
    </w:p>
    <w:p w14:paraId="589D71F4" w14:textId="77777777" w:rsidR="001A6E82" w:rsidRPr="001A6E82" w:rsidRDefault="001A6E82">
      <w:pPr>
        <w:numPr>
          <w:ilvl w:val="0"/>
          <w:numId w:val="6"/>
        </w:numPr>
        <w:rPr>
          <w:bCs w:val="0"/>
        </w:rPr>
      </w:pPr>
      <w:r w:rsidRPr="001A6E82">
        <w:rPr>
          <w:bCs w:val="0"/>
        </w:rPr>
        <w:t xml:space="preserve">Kant </w:t>
      </w:r>
    </w:p>
    <w:p w14:paraId="2B2978AF" w14:textId="77777777" w:rsidR="001A6E82" w:rsidRPr="001A6E82" w:rsidRDefault="001A6E82">
      <w:pPr>
        <w:numPr>
          <w:ilvl w:val="0"/>
          <w:numId w:val="6"/>
        </w:numPr>
        <w:rPr>
          <w:bCs w:val="0"/>
        </w:rPr>
      </w:pPr>
      <w:r w:rsidRPr="001A6E82">
        <w:rPr>
          <w:bCs w:val="0"/>
        </w:rPr>
        <w:t xml:space="preserve">Popper </w:t>
      </w:r>
    </w:p>
    <w:p w14:paraId="71079049" w14:textId="77777777" w:rsidR="001A6E82" w:rsidRPr="001A6E82" w:rsidRDefault="001A6E82">
      <w:pPr>
        <w:numPr>
          <w:ilvl w:val="0"/>
          <w:numId w:val="6"/>
        </w:numPr>
        <w:rPr>
          <w:bCs w:val="0"/>
        </w:rPr>
      </w:pPr>
      <w:r w:rsidRPr="001A6E82">
        <w:rPr>
          <w:bCs w:val="0"/>
        </w:rPr>
        <w:t xml:space="preserve">Kuhn </w:t>
      </w:r>
    </w:p>
    <w:p w14:paraId="4A3741FF" w14:textId="77777777" w:rsidR="001A6E82" w:rsidRPr="001A6E82" w:rsidRDefault="001A6E82">
      <w:pPr>
        <w:numPr>
          <w:ilvl w:val="0"/>
          <w:numId w:val="6"/>
        </w:numPr>
        <w:rPr>
          <w:bCs w:val="0"/>
        </w:rPr>
      </w:pPr>
      <w:r w:rsidRPr="001A6E82">
        <w:rPr>
          <w:bCs w:val="0"/>
        </w:rPr>
        <w:t xml:space="preserve">Lakatos </w:t>
      </w:r>
    </w:p>
    <w:p w14:paraId="44EBA8AE" w14:textId="77777777" w:rsidR="001A6E82" w:rsidRPr="001A6E82" w:rsidRDefault="001A6E82">
      <w:pPr>
        <w:numPr>
          <w:ilvl w:val="0"/>
          <w:numId w:val="6"/>
        </w:numPr>
        <w:rPr>
          <w:bCs w:val="0"/>
        </w:rPr>
      </w:pPr>
      <w:proofErr w:type="spellStart"/>
      <w:r w:rsidRPr="001A6E82">
        <w:rPr>
          <w:bCs w:val="0"/>
        </w:rPr>
        <w:t>Bitbol</w:t>
      </w:r>
      <w:proofErr w:type="spellEnd"/>
      <w:r w:rsidRPr="001A6E82">
        <w:rPr>
          <w:bCs w:val="0"/>
        </w:rPr>
        <w:t xml:space="preserve"> </w:t>
      </w:r>
    </w:p>
    <w:p w14:paraId="1FB2FB45" w14:textId="77777777" w:rsidR="001A6E82" w:rsidRPr="001A6E82" w:rsidRDefault="001A6E82" w:rsidP="001A6E82">
      <w:pPr>
        <w:ind w:left="1134"/>
        <w:rPr>
          <w:bCs w:val="0"/>
        </w:rPr>
      </w:pPr>
      <w:r w:rsidRPr="001A6E82">
        <w:rPr>
          <w:bCs w:val="0"/>
        </w:rPr>
        <w:t>hinein.</w:t>
      </w:r>
    </w:p>
    <w:p w14:paraId="305E5AA9" w14:textId="77777777" w:rsidR="001A6E82" w:rsidRPr="001A6E82" w:rsidRDefault="00000000" w:rsidP="001A6E82">
      <w:pPr>
        <w:ind w:left="1134"/>
        <w:rPr>
          <w:bCs w:val="0"/>
        </w:rPr>
      </w:pPr>
      <w:r>
        <w:rPr>
          <w:bCs w:val="0"/>
        </w:rPr>
        <w:pict w14:anchorId="4DA2D322">
          <v:rect id="_x0000_i1042" style="width:0;height:1.5pt" o:hralign="center" o:hrstd="t" o:hr="t" fillcolor="#a0a0a0" stroked="f"/>
        </w:pict>
      </w:r>
    </w:p>
    <w:p w14:paraId="2EC8E202" w14:textId="77777777" w:rsidR="001A6E82" w:rsidRPr="001A6E82" w:rsidRDefault="001A6E82" w:rsidP="001A6E82">
      <w:pPr>
        <w:ind w:left="1134"/>
        <w:rPr>
          <w:b/>
        </w:rPr>
      </w:pPr>
      <w:r w:rsidRPr="001A6E82">
        <w:rPr>
          <w:b/>
        </w:rPr>
        <w:t>3.1.5 Information als Voraussetzung mathematischer Beschreibung</w:t>
      </w:r>
    </w:p>
    <w:p w14:paraId="6B932DAE" w14:textId="77777777" w:rsidR="001A6E82" w:rsidRPr="001A6E82" w:rsidRDefault="001A6E82" w:rsidP="001A6E82">
      <w:pPr>
        <w:ind w:left="1134"/>
        <w:rPr>
          <w:bCs w:val="0"/>
        </w:rPr>
      </w:pPr>
      <w:r w:rsidRPr="001A6E82">
        <w:rPr>
          <w:bCs w:val="0"/>
        </w:rPr>
        <w:lastRenderedPageBreak/>
        <w:t>Jetzt kommt der eigentliche Übergang.</w:t>
      </w:r>
    </w:p>
    <w:p w14:paraId="084C6CF1" w14:textId="77777777" w:rsidR="001A6E82" w:rsidRPr="001A6E82" w:rsidRDefault="001A6E82" w:rsidP="001A6E82">
      <w:pPr>
        <w:ind w:left="1134"/>
        <w:rPr>
          <w:bCs w:val="0"/>
        </w:rPr>
      </w:pPr>
      <w:r w:rsidRPr="001A6E82">
        <w:rPr>
          <w:bCs w:val="0"/>
        </w:rPr>
        <w:t>Denn ohne Information</w:t>
      </w:r>
    </w:p>
    <w:p w14:paraId="76FC0F6C" w14:textId="77777777" w:rsidR="001A6E82" w:rsidRPr="001A6E82" w:rsidRDefault="001A6E82" w:rsidP="001A6E82">
      <w:pPr>
        <w:ind w:left="1134"/>
        <w:rPr>
          <w:bCs w:val="0"/>
        </w:rPr>
      </w:pPr>
      <w:r w:rsidRPr="001A6E82">
        <w:rPr>
          <w:bCs w:val="0"/>
        </w:rPr>
        <w:t>gibt es</w:t>
      </w:r>
    </w:p>
    <w:p w14:paraId="3EE89314" w14:textId="77777777" w:rsidR="001A6E82" w:rsidRPr="001A6E82" w:rsidRDefault="001A6E82">
      <w:pPr>
        <w:numPr>
          <w:ilvl w:val="0"/>
          <w:numId w:val="7"/>
        </w:numPr>
        <w:rPr>
          <w:bCs w:val="0"/>
        </w:rPr>
      </w:pPr>
      <w:r w:rsidRPr="001A6E82">
        <w:rPr>
          <w:bCs w:val="0"/>
        </w:rPr>
        <w:t xml:space="preserve">keine Mathematik </w:t>
      </w:r>
    </w:p>
    <w:p w14:paraId="7B5F2F05" w14:textId="77777777" w:rsidR="001A6E82" w:rsidRPr="001A6E82" w:rsidRDefault="001A6E82">
      <w:pPr>
        <w:numPr>
          <w:ilvl w:val="0"/>
          <w:numId w:val="7"/>
        </w:numPr>
        <w:rPr>
          <w:bCs w:val="0"/>
        </w:rPr>
      </w:pPr>
      <w:r w:rsidRPr="001A6E82">
        <w:rPr>
          <w:bCs w:val="0"/>
        </w:rPr>
        <w:t xml:space="preserve">keine Zustände </w:t>
      </w:r>
    </w:p>
    <w:p w14:paraId="0D9BBAF8" w14:textId="77777777" w:rsidR="001A6E82" w:rsidRPr="001A6E82" w:rsidRDefault="001A6E82">
      <w:pPr>
        <w:numPr>
          <w:ilvl w:val="0"/>
          <w:numId w:val="7"/>
        </w:numPr>
        <w:rPr>
          <w:bCs w:val="0"/>
        </w:rPr>
      </w:pPr>
      <w:r w:rsidRPr="001A6E82">
        <w:rPr>
          <w:bCs w:val="0"/>
        </w:rPr>
        <w:t xml:space="preserve">keine Relationen </w:t>
      </w:r>
    </w:p>
    <w:p w14:paraId="2A608227" w14:textId="77777777" w:rsidR="001A6E82" w:rsidRPr="001A6E82" w:rsidRDefault="001A6E82" w:rsidP="001A6E82">
      <w:pPr>
        <w:ind w:left="1134"/>
        <w:rPr>
          <w:bCs w:val="0"/>
        </w:rPr>
      </w:pPr>
      <w:r w:rsidRPr="001A6E82">
        <w:rPr>
          <w:bCs w:val="0"/>
        </w:rPr>
        <w:t xml:space="preserve">Hier </w:t>
      </w:r>
      <w:proofErr w:type="gramStart"/>
      <w:r w:rsidRPr="001A6E82">
        <w:rPr>
          <w:bCs w:val="0"/>
        </w:rPr>
        <w:t>gehören</w:t>
      </w:r>
      <w:proofErr w:type="gramEnd"/>
      <w:r w:rsidRPr="001A6E82">
        <w:rPr>
          <w:bCs w:val="0"/>
        </w:rPr>
        <w:t xml:space="preserve"> Shannon usw. hinein.</w:t>
      </w:r>
    </w:p>
    <w:p w14:paraId="536DE5A3" w14:textId="77777777" w:rsidR="001A6E82" w:rsidRPr="001A6E82" w:rsidRDefault="00000000" w:rsidP="001A6E82">
      <w:pPr>
        <w:ind w:left="1134"/>
        <w:rPr>
          <w:bCs w:val="0"/>
        </w:rPr>
      </w:pPr>
      <w:r>
        <w:rPr>
          <w:bCs w:val="0"/>
        </w:rPr>
        <w:pict w14:anchorId="7A8A9A3D">
          <v:rect id="_x0000_i1043" style="width:0;height:1.5pt" o:hralign="center" o:hrstd="t" o:hr="t" fillcolor="#a0a0a0" stroked="f"/>
        </w:pict>
      </w:r>
    </w:p>
    <w:p w14:paraId="3A0F8564" w14:textId="77777777" w:rsidR="001A6E82" w:rsidRPr="001A6E82" w:rsidRDefault="001A6E82" w:rsidP="001A6E82">
      <w:pPr>
        <w:ind w:left="1134"/>
        <w:rPr>
          <w:b/>
        </w:rPr>
      </w:pPr>
      <w:r w:rsidRPr="001A6E82">
        <w:rPr>
          <w:b/>
        </w:rPr>
        <w:t>3.1.6 Funktion statt Objekt – Paradigmenwechsel moderner Wissenschaft</w:t>
      </w:r>
    </w:p>
    <w:p w14:paraId="007D2BBE" w14:textId="77777777" w:rsidR="001A6E82" w:rsidRPr="001A6E82" w:rsidRDefault="001A6E82" w:rsidP="001A6E82">
      <w:pPr>
        <w:ind w:left="1134"/>
        <w:rPr>
          <w:bCs w:val="0"/>
        </w:rPr>
      </w:pPr>
      <w:r w:rsidRPr="001A6E82">
        <w:rPr>
          <w:bCs w:val="0"/>
        </w:rPr>
        <w:t xml:space="preserve">Und </w:t>
      </w:r>
      <w:r w:rsidRPr="001A6E82">
        <w:rPr>
          <w:b/>
        </w:rPr>
        <w:t>hier</w:t>
      </w:r>
      <w:r w:rsidRPr="001A6E82">
        <w:rPr>
          <w:bCs w:val="0"/>
        </w:rPr>
        <w:t xml:space="preserve"> würde ich genau das unterbringen, was bisher in meiner Version von 3.1.1 stand.</w:t>
      </w:r>
    </w:p>
    <w:p w14:paraId="5D03C667" w14:textId="77777777" w:rsidR="001A6E82" w:rsidRPr="001A6E82" w:rsidRDefault="001A6E82" w:rsidP="001A6E82">
      <w:pPr>
        <w:ind w:left="1134"/>
        <w:rPr>
          <w:bCs w:val="0"/>
        </w:rPr>
      </w:pPr>
      <w:r w:rsidRPr="001A6E82">
        <w:rPr>
          <w:bCs w:val="0"/>
        </w:rPr>
        <w:t>Nämlich</w:t>
      </w:r>
    </w:p>
    <w:p w14:paraId="74DF47F7" w14:textId="77777777" w:rsidR="001A6E82" w:rsidRPr="001A6E82" w:rsidRDefault="001A6E82">
      <w:pPr>
        <w:numPr>
          <w:ilvl w:val="0"/>
          <w:numId w:val="8"/>
        </w:numPr>
        <w:rPr>
          <w:bCs w:val="0"/>
        </w:rPr>
      </w:pPr>
      <w:proofErr w:type="spellStart"/>
      <w:r w:rsidRPr="001A6E82">
        <w:rPr>
          <w:bCs w:val="0"/>
        </w:rPr>
        <w:t>Bertalanffy</w:t>
      </w:r>
      <w:proofErr w:type="spellEnd"/>
      <w:r w:rsidRPr="001A6E82">
        <w:rPr>
          <w:bCs w:val="0"/>
        </w:rPr>
        <w:t xml:space="preserve"> </w:t>
      </w:r>
    </w:p>
    <w:p w14:paraId="34D8BF46" w14:textId="77777777" w:rsidR="001A6E82" w:rsidRPr="001A6E82" w:rsidRDefault="001A6E82">
      <w:pPr>
        <w:numPr>
          <w:ilvl w:val="0"/>
          <w:numId w:val="8"/>
        </w:numPr>
        <w:rPr>
          <w:bCs w:val="0"/>
        </w:rPr>
      </w:pPr>
      <w:r w:rsidRPr="001A6E82">
        <w:rPr>
          <w:bCs w:val="0"/>
        </w:rPr>
        <w:t xml:space="preserve">Wiener </w:t>
      </w:r>
    </w:p>
    <w:p w14:paraId="7A2EB3AC" w14:textId="77777777" w:rsidR="001A6E82" w:rsidRPr="001A6E82" w:rsidRDefault="001A6E82">
      <w:pPr>
        <w:numPr>
          <w:ilvl w:val="0"/>
          <w:numId w:val="8"/>
        </w:numPr>
        <w:rPr>
          <w:bCs w:val="0"/>
        </w:rPr>
      </w:pPr>
      <w:r w:rsidRPr="001A6E82">
        <w:rPr>
          <w:bCs w:val="0"/>
        </w:rPr>
        <w:t xml:space="preserve">Ashby </w:t>
      </w:r>
    </w:p>
    <w:p w14:paraId="6CAFC61E" w14:textId="77777777" w:rsidR="001A6E82" w:rsidRPr="001A6E82" w:rsidRDefault="001A6E82">
      <w:pPr>
        <w:numPr>
          <w:ilvl w:val="0"/>
          <w:numId w:val="8"/>
        </w:numPr>
        <w:rPr>
          <w:bCs w:val="0"/>
        </w:rPr>
      </w:pPr>
      <w:r w:rsidRPr="001A6E82">
        <w:rPr>
          <w:bCs w:val="0"/>
        </w:rPr>
        <w:t xml:space="preserve">Maturana </w:t>
      </w:r>
    </w:p>
    <w:p w14:paraId="2E5057D3" w14:textId="77777777" w:rsidR="001A6E82" w:rsidRPr="001A6E82" w:rsidRDefault="001A6E82">
      <w:pPr>
        <w:numPr>
          <w:ilvl w:val="0"/>
          <w:numId w:val="8"/>
        </w:numPr>
        <w:rPr>
          <w:bCs w:val="0"/>
        </w:rPr>
      </w:pPr>
      <w:r w:rsidRPr="001A6E82">
        <w:rPr>
          <w:bCs w:val="0"/>
        </w:rPr>
        <w:t xml:space="preserve">Varela </w:t>
      </w:r>
    </w:p>
    <w:p w14:paraId="5B45F4EB" w14:textId="77777777" w:rsidR="001A6E82" w:rsidRPr="001A6E82" w:rsidRDefault="001A6E82">
      <w:pPr>
        <w:numPr>
          <w:ilvl w:val="0"/>
          <w:numId w:val="8"/>
        </w:numPr>
        <w:rPr>
          <w:bCs w:val="0"/>
        </w:rPr>
      </w:pPr>
      <w:r w:rsidRPr="001A6E82">
        <w:rPr>
          <w:bCs w:val="0"/>
        </w:rPr>
        <w:t xml:space="preserve">Netzwerktheorie </w:t>
      </w:r>
    </w:p>
    <w:p w14:paraId="25D1CF36" w14:textId="77777777" w:rsidR="001A6E82" w:rsidRPr="001A6E82" w:rsidRDefault="001A6E82">
      <w:pPr>
        <w:numPr>
          <w:ilvl w:val="0"/>
          <w:numId w:val="8"/>
        </w:numPr>
        <w:rPr>
          <w:bCs w:val="0"/>
        </w:rPr>
      </w:pPr>
      <w:r w:rsidRPr="001A6E82">
        <w:rPr>
          <w:bCs w:val="0"/>
        </w:rPr>
        <w:t xml:space="preserve">Dynamische Systeme </w:t>
      </w:r>
    </w:p>
    <w:p w14:paraId="7D071D69" w14:textId="77777777" w:rsidR="001A6E82" w:rsidRPr="001A6E82" w:rsidRDefault="001A6E82" w:rsidP="001A6E82">
      <w:pPr>
        <w:ind w:left="1134"/>
        <w:rPr>
          <w:bCs w:val="0"/>
        </w:rPr>
      </w:pPr>
      <w:r w:rsidRPr="001A6E82">
        <w:rPr>
          <w:bCs w:val="0"/>
        </w:rPr>
        <w:t>Denn alle diese Disziplinen sagen letztlich dasselbe:</w:t>
      </w:r>
    </w:p>
    <w:p w14:paraId="15003A56" w14:textId="77777777" w:rsidR="001A6E82" w:rsidRPr="001A6E82" w:rsidRDefault="001A6E82" w:rsidP="001A6E82">
      <w:pPr>
        <w:ind w:left="1134"/>
        <w:rPr>
          <w:bCs w:val="0"/>
        </w:rPr>
      </w:pPr>
      <w:r w:rsidRPr="001A6E82">
        <w:rPr>
          <w:bCs w:val="0"/>
        </w:rPr>
        <w:t>Nicht Objekte sind entscheidend,</w:t>
      </w:r>
    </w:p>
    <w:p w14:paraId="44CAAC04" w14:textId="77777777" w:rsidR="001A6E82" w:rsidRPr="001A6E82" w:rsidRDefault="001A6E82" w:rsidP="001A6E82">
      <w:pPr>
        <w:ind w:left="1134"/>
        <w:rPr>
          <w:bCs w:val="0"/>
        </w:rPr>
      </w:pPr>
      <w:r w:rsidRPr="001A6E82">
        <w:rPr>
          <w:bCs w:val="0"/>
        </w:rPr>
        <w:t>sondern</w:t>
      </w:r>
    </w:p>
    <w:p w14:paraId="2E35E6D4" w14:textId="77777777" w:rsidR="001A6E82" w:rsidRPr="001A6E82" w:rsidRDefault="001A6E82" w:rsidP="001A6E82">
      <w:pPr>
        <w:ind w:left="1134"/>
        <w:rPr>
          <w:bCs w:val="0"/>
        </w:rPr>
      </w:pPr>
      <w:r w:rsidRPr="001A6E82">
        <w:rPr>
          <w:bCs w:val="0"/>
        </w:rPr>
        <w:t>Beziehungen,</w:t>
      </w:r>
    </w:p>
    <w:p w14:paraId="64E51088" w14:textId="77777777" w:rsidR="001A6E82" w:rsidRPr="001A6E82" w:rsidRDefault="001A6E82" w:rsidP="001A6E82">
      <w:pPr>
        <w:ind w:left="1134"/>
        <w:rPr>
          <w:bCs w:val="0"/>
        </w:rPr>
      </w:pPr>
      <w:r w:rsidRPr="001A6E82">
        <w:rPr>
          <w:bCs w:val="0"/>
        </w:rPr>
        <w:t>Prozesse,</w:t>
      </w:r>
    </w:p>
    <w:p w14:paraId="42B8101E" w14:textId="77777777" w:rsidR="001A6E82" w:rsidRPr="001A6E82" w:rsidRDefault="001A6E82" w:rsidP="001A6E82">
      <w:pPr>
        <w:ind w:left="1134"/>
        <w:rPr>
          <w:bCs w:val="0"/>
        </w:rPr>
      </w:pPr>
      <w:r w:rsidRPr="001A6E82">
        <w:rPr>
          <w:bCs w:val="0"/>
        </w:rPr>
        <w:t>Wechselwirkungen,</w:t>
      </w:r>
    </w:p>
    <w:p w14:paraId="2A4F1927" w14:textId="77777777" w:rsidR="001A6E82" w:rsidRPr="001A6E82" w:rsidRDefault="001A6E82" w:rsidP="001A6E82">
      <w:pPr>
        <w:ind w:left="1134"/>
        <w:rPr>
          <w:bCs w:val="0"/>
        </w:rPr>
      </w:pPr>
      <w:r w:rsidRPr="001A6E82">
        <w:rPr>
          <w:bCs w:val="0"/>
        </w:rPr>
        <w:t>Funktionen.</w:t>
      </w:r>
    </w:p>
    <w:p w14:paraId="3784C73C" w14:textId="77777777" w:rsidR="001A6E82" w:rsidRPr="001A6E82" w:rsidRDefault="001A6E82" w:rsidP="001A6E82">
      <w:pPr>
        <w:ind w:left="1134"/>
        <w:rPr>
          <w:bCs w:val="0"/>
        </w:rPr>
      </w:pPr>
      <w:r w:rsidRPr="001A6E82">
        <w:rPr>
          <w:bCs w:val="0"/>
        </w:rPr>
        <w:t>Genau das ist die Aussage dieses Abschnittes.</w:t>
      </w:r>
    </w:p>
    <w:p w14:paraId="7BDC0902" w14:textId="77777777" w:rsidR="001A6E82" w:rsidRPr="001A6E82" w:rsidRDefault="00000000" w:rsidP="001A6E82">
      <w:pPr>
        <w:ind w:left="1134"/>
        <w:rPr>
          <w:bCs w:val="0"/>
        </w:rPr>
      </w:pPr>
      <w:r>
        <w:rPr>
          <w:bCs w:val="0"/>
        </w:rPr>
        <w:pict w14:anchorId="324BFCAA">
          <v:rect id="_x0000_i1044" style="width:0;height:1.5pt" o:hralign="center" o:hrstd="t" o:hr="t" fillcolor="#a0a0a0" stroked="f"/>
        </w:pict>
      </w:r>
    </w:p>
    <w:p w14:paraId="4352851E" w14:textId="77777777" w:rsidR="001A6E82" w:rsidRPr="001A6E82" w:rsidRDefault="001A6E82" w:rsidP="001A6E82">
      <w:pPr>
        <w:ind w:left="1134"/>
        <w:rPr>
          <w:b/>
        </w:rPr>
      </w:pPr>
      <w:r w:rsidRPr="001A6E82">
        <w:rPr>
          <w:b/>
        </w:rPr>
        <w:t>Erst danach</w:t>
      </w:r>
    </w:p>
    <w:p w14:paraId="4FC99F3F" w14:textId="77777777" w:rsidR="001A6E82" w:rsidRPr="001A6E82" w:rsidRDefault="001A6E82" w:rsidP="001A6E82">
      <w:pPr>
        <w:ind w:left="1134"/>
        <w:rPr>
          <w:bCs w:val="0"/>
        </w:rPr>
      </w:pPr>
      <w:r w:rsidRPr="001A6E82">
        <w:rPr>
          <w:bCs w:val="0"/>
        </w:rPr>
        <w:t>kommt</w:t>
      </w:r>
    </w:p>
    <w:p w14:paraId="04EF1B71" w14:textId="77777777" w:rsidR="001A6E82" w:rsidRPr="001A6E82" w:rsidRDefault="001A6E82" w:rsidP="001A6E82">
      <w:pPr>
        <w:ind w:left="1134"/>
        <w:rPr>
          <w:b/>
        </w:rPr>
      </w:pPr>
      <w:r w:rsidRPr="001A6E82">
        <w:rPr>
          <w:b/>
        </w:rPr>
        <w:t>3.1.7 Stand der Forschung und Forschungslücke</w:t>
      </w:r>
    </w:p>
    <w:p w14:paraId="63FC7293" w14:textId="77777777" w:rsidR="001A6E82" w:rsidRPr="001A6E82" w:rsidRDefault="001A6E82" w:rsidP="001A6E82">
      <w:pPr>
        <w:ind w:left="1134"/>
        <w:rPr>
          <w:bCs w:val="0"/>
        </w:rPr>
      </w:pPr>
      <w:r w:rsidRPr="001A6E82">
        <w:rPr>
          <w:bCs w:val="0"/>
        </w:rPr>
        <w:t>Und das ist jetzt etwas völlig anderes.</w:t>
      </w:r>
    </w:p>
    <w:p w14:paraId="66C457E7" w14:textId="77777777" w:rsidR="001A6E82" w:rsidRPr="001A6E82" w:rsidRDefault="001A6E82" w:rsidP="001A6E82">
      <w:pPr>
        <w:ind w:left="1134"/>
        <w:rPr>
          <w:bCs w:val="0"/>
        </w:rPr>
      </w:pPr>
      <w:r w:rsidRPr="001A6E82">
        <w:rPr>
          <w:bCs w:val="0"/>
        </w:rPr>
        <w:t xml:space="preserve">Hier schreibst du </w:t>
      </w:r>
      <w:r w:rsidRPr="001A6E82">
        <w:rPr>
          <w:b/>
        </w:rPr>
        <w:t>nicht mehr</w:t>
      </w:r>
      <w:r w:rsidRPr="001A6E82">
        <w:rPr>
          <w:bCs w:val="0"/>
        </w:rPr>
        <w:t xml:space="preserve"> sechs Literaturkapitel.</w:t>
      </w:r>
    </w:p>
    <w:p w14:paraId="156D2558" w14:textId="77777777" w:rsidR="001A6E82" w:rsidRPr="001A6E82" w:rsidRDefault="001A6E82" w:rsidP="001A6E82">
      <w:pPr>
        <w:ind w:left="1134"/>
        <w:rPr>
          <w:bCs w:val="0"/>
        </w:rPr>
      </w:pPr>
      <w:r w:rsidRPr="001A6E82">
        <w:rPr>
          <w:bCs w:val="0"/>
        </w:rPr>
        <w:t>Sondern hier vergleichst du alles.</w:t>
      </w:r>
    </w:p>
    <w:p w14:paraId="173E4E14" w14:textId="77777777" w:rsidR="001A6E82" w:rsidRPr="001A6E82" w:rsidRDefault="001A6E82" w:rsidP="001A6E82">
      <w:pPr>
        <w:ind w:left="1134"/>
        <w:rPr>
          <w:bCs w:val="0"/>
        </w:rPr>
      </w:pPr>
      <w:r w:rsidRPr="001A6E82">
        <w:rPr>
          <w:bCs w:val="0"/>
        </w:rPr>
        <w:t>Etwa: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9"/>
        <w:gridCol w:w="2550"/>
        <w:gridCol w:w="3343"/>
      </w:tblGrid>
      <w:tr w:rsidR="001A6E82" w:rsidRPr="001A6E82" w14:paraId="72099B67" w14:textId="77777777" w:rsidTr="001A6E82">
        <w:trPr>
          <w:tblHeader/>
          <w:tblCellSpacing w:w="15" w:type="dxa"/>
        </w:trPr>
        <w:tc>
          <w:tcPr>
            <w:tcW w:w="0" w:type="auto"/>
            <w:vAlign w:val="center"/>
            <w:hideMark/>
          </w:tcPr>
          <w:p w14:paraId="4C461614" w14:textId="77777777" w:rsidR="001A6E82" w:rsidRPr="001A6E82" w:rsidRDefault="001A6E82" w:rsidP="001A6E82">
            <w:pPr>
              <w:ind w:left="1134"/>
              <w:rPr>
                <w:b/>
              </w:rPr>
            </w:pPr>
            <w:r w:rsidRPr="001A6E82">
              <w:rPr>
                <w:b/>
              </w:rPr>
              <w:lastRenderedPageBreak/>
              <w:t>Bereich</w:t>
            </w:r>
          </w:p>
        </w:tc>
        <w:tc>
          <w:tcPr>
            <w:tcW w:w="0" w:type="auto"/>
            <w:vAlign w:val="center"/>
            <w:hideMark/>
          </w:tcPr>
          <w:p w14:paraId="37C9DBAD" w14:textId="77777777" w:rsidR="001A6E82" w:rsidRPr="001A6E82" w:rsidRDefault="001A6E82" w:rsidP="001A6E82">
            <w:pPr>
              <w:ind w:left="1134"/>
              <w:rPr>
                <w:b/>
              </w:rPr>
            </w:pPr>
            <w:r w:rsidRPr="001A6E82">
              <w:rPr>
                <w:b/>
              </w:rPr>
              <w:t>Was erklärt er?</w:t>
            </w:r>
          </w:p>
        </w:tc>
        <w:tc>
          <w:tcPr>
            <w:tcW w:w="0" w:type="auto"/>
            <w:vAlign w:val="center"/>
            <w:hideMark/>
          </w:tcPr>
          <w:p w14:paraId="55FD5097" w14:textId="77777777" w:rsidR="001A6E82" w:rsidRPr="001A6E82" w:rsidRDefault="001A6E82" w:rsidP="001A6E82">
            <w:pPr>
              <w:ind w:left="1134"/>
              <w:rPr>
                <w:b/>
              </w:rPr>
            </w:pPr>
            <w:r w:rsidRPr="001A6E82">
              <w:rPr>
                <w:b/>
              </w:rPr>
              <w:t>Was erklärt er nicht?</w:t>
            </w:r>
          </w:p>
        </w:tc>
      </w:tr>
      <w:tr w:rsidR="001A6E82" w:rsidRPr="001A6E82" w14:paraId="24910D24" w14:textId="77777777" w:rsidTr="001A6E82">
        <w:trPr>
          <w:tblCellSpacing w:w="15" w:type="dxa"/>
        </w:trPr>
        <w:tc>
          <w:tcPr>
            <w:tcW w:w="0" w:type="auto"/>
            <w:vAlign w:val="center"/>
            <w:hideMark/>
          </w:tcPr>
          <w:p w14:paraId="759BA37E" w14:textId="77777777" w:rsidR="001A6E82" w:rsidRPr="001A6E82" w:rsidRDefault="001A6E82" w:rsidP="001A6E82">
            <w:pPr>
              <w:ind w:left="1134"/>
              <w:rPr>
                <w:bCs w:val="0"/>
              </w:rPr>
            </w:pPr>
            <w:r w:rsidRPr="001A6E82">
              <w:rPr>
                <w:bCs w:val="0"/>
              </w:rPr>
              <w:t>Philosophie</w:t>
            </w:r>
          </w:p>
        </w:tc>
        <w:tc>
          <w:tcPr>
            <w:tcW w:w="0" w:type="auto"/>
            <w:vAlign w:val="center"/>
            <w:hideMark/>
          </w:tcPr>
          <w:p w14:paraId="6EDC1A52" w14:textId="77777777" w:rsidR="001A6E82" w:rsidRPr="001A6E82" w:rsidRDefault="001A6E82" w:rsidP="001A6E82">
            <w:pPr>
              <w:ind w:left="1134"/>
              <w:rPr>
                <w:bCs w:val="0"/>
              </w:rPr>
            </w:pPr>
            <w:r w:rsidRPr="001A6E82">
              <w:rPr>
                <w:bCs w:val="0"/>
              </w:rPr>
              <w:t>Ontologie</w:t>
            </w:r>
          </w:p>
        </w:tc>
        <w:tc>
          <w:tcPr>
            <w:tcW w:w="0" w:type="auto"/>
            <w:vAlign w:val="center"/>
            <w:hideMark/>
          </w:tcPr>
          <w:p w14:paraId="0CEABE3E" w14:textId="77777777" w:rsidR="001A6E82" w:rsidRPr="001A6E82" w:rsidRDefault="001A6E82" w:rsidP="001A6E82">
            <w:pPr>
              <w:ind w:left="1134"/>
              <w:rPr>
                <w:bCs w:val="0"/>
              </w:rPr>
            </w:pPr>
            <w:r w:rsidRPr="001A6E82">
              <w:rPr>
                <w:bCs w:val="0"/>
              </w:rPr>
              <w:t>keine Mathematik</w:t>
            </w:r>
          </w:p>
        </w:tc>
      </w:tr>
      <w:tr w:rsidR="001A6E82" w:rsidRPr="001A6E82" w14:paraId="7BFE1595" w14:textId="77777777" w:rsidTr="001A6E82">
        <w:trPr>
          <w:tblCellSpacing w:w="15" w:type="dxa"/>
        </w:trPr>
        <w:tc>
          <w:tcPr>
            <w:tcW w:w="0" w:type="auto"/>
            <w:vAlign w:val="center"/>
            <w:hideMark/>
          </w:tcPr>
          <w:p w14:paraId="6BB1F5E4" w14:textId="77777777" w:rsidR="001A6E82" w:rsidRPr="001A6E82" w:rsidRDefault="001A6E82" w:rsidP="001A6E82">
            <w:pPr>
              <w:ind w:left="1134"/>
              <w:rPr>
                <w:bCs w:val="0"/>
              </w:rPr>
            </w:pPr>
            <w:r w:rsidRPr="001A6E82">
              <w:rPr>
                <w:bCs w:val="0"/>
              </w:rPr>
              <w:t>Physik</w:t>
            </w:r>
          </w:p>
        </w:tc>
        <w:tc>
          <w:tcPr>
            <w:tcW w:w="0" w:type="auto"/>
            <w:vAlign w:val="center"/>
            <w:hideMark/>
          </w:tcPr>
          <w:p w14:paraId="25332789" w14:textId="77777777" w:rsidR="001A6E82" w:rsidRPr="001A6E82" w:rsidRDefault="001A6E82" w:rsidP="001A6E82">
            <w:pPr>
              <w:ind w:left="1134"/>
              <w:rPr>
                <w:bCs w:val="0"/>
              </w:rPr>
            </w:pPr>
            <w:r w:rsidRPr="001A6E82">
              <w:rPr>
                <w:bCs w:val="0"/>
              </w:rPr>
              <w:t>Raum und Zeit</w:t>
            </w:r>
          </w:p>
        </w:tc>
        <w:tc>
          <w:tcPr>
            <w:tcW w:w="0" w:type="auto"/>
            <w:vAlign w:val="center"/>
            <w:hideMark/>
          </w:tcPr>
          <w:p w14:paraId="3680886A" w14:textId="77777777" w:rsidR="001A6E82" w:rsidRPr="001A6E82" w:rsidRDefault="001A6E82" w:rsidP="001A6E82">
            <w:pPr>
              <w:ind w:left="1134"/>
              <w:rPr>
                <w:bCs w:val="0"/>
              </w:rPr>
            </w:pPr>
            <w:r w:rsidRPr="001A6E82">
              <w:rPr>
                <w:bCs w:val="0"/>
              </w:rPr>
              <w:t>keine Entstehung</w:t>
            </w:r>
          </w:p>
        </w:tc>
      </w:tr>
      <w:tr w:rsidR="001A6E82" w:rsidRPr="001A6E82" w14:paraId="7F90788E" w14:textId="77777777" w:rsidTr="001A6E82">
        <w:trPr>
          <w:tblCellSpacing w:w="15" w:type="dxa"/>
        </w:trPr>
        <w:tc>
          <w:tcPr>
            <w:tcW w:w="0" w:type="auto"/>
            <w:vAlign w:val="center"/>
            <w:hideMark/>
          </w:tcPr>
          <w:p w14:paraId="5D8EF57B" w14:textId="77777777" w:rsidR="001A6E82" w:rsidRPr="001A6E82" w:rsidRDefault="001A6E82" w:rsidP="001A6E82">
            <w:pPr>
              <w:ind w:left="1134"/>
              <w:rPr>
                <w:bCs w:val="0"/>
              </w:rPr>
            </w:pPr>
            <w:r w:rsidRPr="001A6E82">
              <w:rPr>
                <w:bCs w:val="0"/>
              </w:rPr>
              <w:t>Erkenntnistheorie</w:t>
            </w:r>
          </w:p>
        </w:tc>
        <w:tc>
          <w:tcPr>
            <w:tcW w:w="0" w:type="auto"/>
            <w:vAlign w:val="center"/>
            <w:hideMark/>
          </w:tcPr>
          <w:p w14:paraId="506C4F5E" w14:textId="77777777" w:rsidR="001A6E82" w:rsidRPr="001A6E82" w:rsidRDefault="001A6E82" w:rsidP="001A6E82">
            <w:pPr>
              <w:ind w:left="1134"/>
              <w:rPr>
                <w:bCs w:val="0"/>
              </w:rPr>
            </w:pPr>
            <w:r w:rsidRPr="001A6E82">
              <w:rPr>
                <w:bCs w:val="0"/>
              </w:rPr>
              <w:t>Wissen</w:t>
            </w:r>
          </w:p>
        </w:tc>
        <w:tc>
          <w:tcPr>
            <w:tcW w:w="0" w:type="auto"/>
            <w:vAlign w:val="center"/>
            <w:hideMark/>
          </w:tcPr>
          <w:p w14:paraId="662DA143" w14:textId="77777777" w:rsidR="001A6E82" w:rsidRPr="001A6E82" w:rsidRDefault="001A6E82" w:rsidP="001A6E82">
            <w:pPr>
              <w:ind w:left="1134"/>
              <w:rPr>
                <w:bCs w:val="0"/>
              </w:rPr>
            </w:pPr>
            <w:r w:rsidRPr="001A6E82">
              <w:rPr>
                <w:bCs w:val="0"/>
              </w:rPr>
              <w:t>keine Operatoren</w:t>
            </w:r>
          </w:p>
        </w:tc>
      </w:tr>
      <w:tr w:rsidR="001A6E82" w:rsidRPr="001A6E82" w14:paraId="59A07629" w14:textId="77777777" w:rsidTr="001A6E82">
        <w:trPr>
          <w:tblCellSpacing w:w="15" w:type="dxa"/>
        </w:trPr>
        <w:tc>
          <w:tcPr>
            <w:tcW w:w="0" w:type="auto"/>
            <w:vAlign w:val="center"/>
            <w:hideMark/>
          </w:tcPr>
          <w:p w14:paraId="646DCB08" w14:textId="77777777" w:rsidR="001A6E82" w:rsidRPr="001A6E82" w:rsidRDefault="001A6E82" w:rsidP="001A6E82">
            <w:pPr>
              <w:ind w:left="1134"/>
              <w:rPr>
                <w:bCs w:val="0"/>
              </w:rPr>
            </w:pPr>
            <w:r w:rsidRPr="001A6E82">
              <w:rPr>
                <w:bCs w:val="0"/>
              </w:rPr>
              <w:t>Informationstheorie</w:t>
            </w:r>
          </w:p>
        </w:tc>
        <w:tc>
          <w:tcPr>
            <w:tcW w:w="0" w:type="auto"/>
            <w:vAlign w:val="center"/>
            <w:hideMark/>
          </w:tcPr>
          <w:p w14:paraId="6312DE07" w14:textId="77777777" w:rsidR="001A6E82" w:rsidRPr="001A6E82" w:rsidRDefault="001A6E82" w:rsidP="001A6E82">
            <w:pPr>
              <w:ind w:left="1134"/>
              <w:rPr>
                <w:bCs w:val="0"/>
              </w:rPr>
            </w:pPr>
            <w:r w:rsidRPr="001A6E82">
              <w:rPr>
                <w:bCs w:val="0"/>
              </w:rPr>
              <w:t>Information</w:t>
            </w:r>
          </w:p>
        </w:tc>
        <w:tc>
          <w:tcPr>
            <w:tcW w:w="0" w:type="auto"/>
            <w:vAlign w:val="center"/>
            <w:hideMark/>
          </w:tcPr>
          <w:p w14:paraId="65DC9080" w14:textId="77777777" w:rsidR="001A6E82" w:rsidRPr="001A6E82" w:rsidRDefault="001A6E82" w:rsidP="001A6E82">
            <w:pPr>
              <w:ind w:left="1134"/>
              <w:rPr>
                <w:bCs w:val="0"/>
              </w:rPr>
            </w:pPr>
            <w:r w:rsidRPr="001A6E82">
              <w:rPr>
                <w:bCs w:val="0"/>
              </w:rPr>
              <w:t>keine Semantik</w:t>
            </w:r>
          </w:p>
        </w:tc>
      </w:tr>
      <w:tr w:rsidR="001A6E82" w:rsidRPr="001A6E82" w14:paraId="7C392374" w14:textId="77777777" w:rsidTr="001A6E82">
        <w:trPr>
          <w:tblCellSpacing w:w="15" w:type="dxa"/>
        </w:trPr>
        <w:tc>
          <w:tcPr>
            <w:tcW w:w="0" w:type="auto"/>
            <w:vAlign w:val="center"/>
            <w:hideMark/>
          </w:tcPr>
          <w:p w14:paraId="7BE1DFCD" w14:textId="77777777" w:rsidR="001A6E82" w:rsidRPr="001A6E82" w:rsidRDefault="001A6E82" w:rsidP="001A6E82">
            <w:pPr>
              <w:ind w:left="1134"/>
              <w:rPr>
                <w:bCs w:val="0"/>
              </w:rPr>
            </w:pPr>
            <w:r w:rsidRPr="001A6E82">
              <w:rPr>
                <w:bCs w:val="0"/>
              </w:rPr>
              <w:t>Systemtheorie</w:t>
            </w:r>
          </w:p>
        </w:tc>
        <w:tc>
          <w:tcPr>
            <w:tcW w:w="0" w:type="auto"/>
            <w:vAlign w:val="center"/>
            <w:hideMark/>
          </w:tcPr>
          <w:p w14:paraId="2353C4AB" w14:textId="77777777" w:rsidR="001A6E82" w:rsidRPr="001A6E82" w:rsidRDefault="001A6E82" w:rsidP="001A6E82">
            <w:pPr>
              <w:ind w:left="1134"/>
              <w:rPr>
                <w:bCs w:val="0"/>
              </w:rPr>
            </w:pPr>
            <w:r w:rsidRPr="001A6E82">
              <w:rPr>
                <w:bCs w:val="0"/>
              </w:rPr>
              <w:t>Beziehungen</w:t>
            </w:r>
          </w:p>
        </w:tc>
        <w:tc>
          <w:tcPr>
            <w:tcW w:w="0" w:type="auto"/>
            <w:vAlign w:val="center"/>
            <w:hideMark/>
          </w:tcPr>
          <w:p w14:paraId="5FAC9E13" w14:textId="77777777" w:rsidR="001A6E82" w:rsidRPr="001A6E82" w:rsidRDefault="001A6E82" w:rsidP="001A6E82">
            <w:pPr>
              <w:ind w:left="1134"/>
              <w:rPr>
                <w:bCs w:val="0"/>
              </w:rPr>
            </w:pPr>
            <w:r w:rsidRPr="001A6E82">
              <w:rPr>
                <w:bCs w:val="0"/>
              </w:rPr>
              <w:t>keine mathematische Herleitung</w:t>
            </w:r>
          </w:p>
        </w:tc>
      </w:tr>
      <w:tr w:rsidR="001A6E82" w:rsidRPr="001A6E82" w14:paraId="6CC4AB78" w14:textId="77777777" w:rsidTr="001A6E82">
        <w:trPr>
          <w:tblCellSpacing w:w="15" w:type="dxa"/>
        </w:trPr>
        <w:tc>
          <w:tcPr>
            <w:tcW w:w="0" w:type="auto"/>
            <w:vAlign w:val="center"/>
            <w:hideMark/>
          </w:tcPr>
          <w:p w14:paraId="37121034" w14:textId="77777777" w:rsidR="001A6E82" w:rsidRPr="001A6E82" w:rsidRDefault="001A6E82" w:rsidP="001A6E82">
            <w:pPr>
              <w:ind w:left="1134"/>
              <w:rPr>
                <w:bCs w:val="0"/>
              </w:rPr>
            </w:pPr>
            <w:r w:rsidRPr="001A6E82">
              <w:rPr>
                <w:bCs w:val="0"/>
              </w:rPr>
              <w:t>Netzwerktheorie</w:t>
            </w:r>
          </w:p>
        </w:tc>
        <w:tc>
          <w:tcPr>
            <w:tcW w:w="0" w:type="auto"/>
            <w:vAlign w:val="center"/>
            <w:hideMark/>
          </w:tcPr>
          <w:p w14:paraId="4B04667E" w14:textId="77777777" w:rsidR="001A6E82" w:rsidRPr="001A6E82" w:rsidRDefault="001A6E82" w:rsidP="001A6E82">
            <w:pPr>
              <w:ind w:left="1134"/>
              <w:rPr>
                <w:bCs w:val="0"/>
              </w:rPr>
            </w:pPr>
            <w:r w:rsidRPr="001A6E82">
              <w:rPr>
                <w:bCs w:val="0"/>
              </w:rPr>
              <w:t>Struktur</w:t>
            </w:r>
          </w:p>
        </w:tc>
        <w:tc>
          <w:tcPr>
            <w:tcW w:w="0" w:type="auto"/>
            <w:vAlign w:val="center"/>
            <w:hideMark/>
          </w:tcPr>
          <w:p w14:paraId="02DCD42E" w14:textId="77777777" w:rsidR="001A6E82" w:rsidRPr="001A6E82" w:rsidRDefault="001A6E82" w:rsidP="001A6E82">
            <w:pPr>
              <w:ind w:left="1134"/>
              <w:rPr>
                <w:bCs w:val="0"/>
              </w:rPr>
            </w:pPr>
            <w:r w:rsidRPr="001A6E82">
              <w:rPr>
                <w:bCs w:val="0"/>
              </w:rPr>
              <w:t>keine funktionale Genese</w:t>
            </w:r>
          </w:p>
        </w:tc>
      </w:tr>
    </w:tbl>
    <w:p w14:paraId="4FF314BB" w14:textId="77777777" w:rsidR="001A6E82" w:rsidRPr="001A6E82" w:rsidRDefault="001A6E82" w:rsidP="001A6E82">
      <w:pPr>
        <w:ind w:left="1134"/>
        <w:rPr>
          <w:bCs w:val="0"/>
        </w:rPr>
      </w:pPr>
      <w:r w:rsidRPr="001A6E82">
        <w:rPr>
          <w:bCs w:val="0"/>
        </w:rPr>
        <w:t>Und daraus leitest du ab:</w:t>
      </w:r>
    </w:p>
    <w:p w14:paraId="3B6F1756" w14:textId="77777777" w:rsidR="001A6E82" w:rsidRPr="001A6E82" w:rsidRDefault="001A6E82" w:rsidP="001A6E82">
      <w:pPr>
        <w:ind w:left="1134"/>
        <w:rPr>
          <w:bCs w:val="0"/>
        </w:rPr>
      </w:pPr>
      <w:r w:rsidRPr="001A6E82">
        <w:rPr>
          <w:bCs w:val="0"/>
        </w:rPr>
        <w:t xml:space="preserve">Es existiert bislang </w:t>
      </w:r>
      <w:r w:rsidRPr="001A6E82">
        <w:rPr>
          <w:b/>
        </w:rPr>
        <w:t>kein</w:t>
      </w:r>
      <w:r w:rsidRPr="001A6E82">
        <w:rPr>
          <w:bCs w:val="0"/>
        </w:rPr>
        <w:t xml:space="preserve"> mathematisches Modell, das aus einem minimalen Ausgangspunkt die Entstehung von Information, Funktion, Raum, Zeit und Kohärenz gemeinsam herleitet.</w:t>
      </w:r>
    </w:p>
    <w:p w14:paraId="2FDF0A12" w14:textId="77777777" w:rsidR="001A6E82" w:rsidRPr="001A6E82" w:rsidRDefault="001A6E82" w:rsidP="001A6E82">
      <w:pPr>
        <w:ind w:left="1134"/>
        <w:rPr>
          <w:bCs w:val="0"/>
        </w:rPr>
      </w:pPr>
      <w:r w:rsidRPr="001A6E82">
        <w:rPr>
          <w:bCs w:val="0"/>
        </w:rPr>
        <w:t xml:space="preserve">Das </w:t>
      </w:r>
      <w:r w:rsidRPr="001A6E82">
        <w:rPr>
          <w:b/>
        </w:rPr>
        <w:t>ist</w:t>
      </w:r>
      <w:r w:rsidRPr="001A6E82">
        <w:rPr>
          <w:bCs w:val="0"/>
        </w:rPr>
        <w:t xml:space="preserve"> deine Forschungslücke.</w:t>
      </w:r>
    </w:p>
    <w:p w14:paraId="1A92277D" w14:textId="77777777" w:rsidR="001A6E82" w:rsidRPr="001A6E82" w:rsidRDefault="00000000" w:rsidP="001A6E82">
      <w:pPr>
        <w:ind w:left="1134"/>
        <w:rPr>
          <w:bCs w:val="0"/>
        </w:rPr>
      </w:pPr>
      <w:r>
        <w:rPr>
          <w:bCs w:val="0"/>
        </w:rPr>
        <w:pict w14:anchorId="2828CBD1">
          <v:rect id="_x0000_i1045" style="width:0;height:1.5pt" o:hralign="center" o:hrstd="t" o:hr="t" fillcolor="#a0a0a0" stroked="f"/>
        </w:pict>
      </w:r>
    </w:p>
    <w:p w14:paraId="74019CCE" w14:textId="77777777" w:rsidR="001A6E82" w:rsidRPr="001A6E82" w:rsidRDefault="001A6E82" w:rsidP="001A6E82">
      <w:pPr>
        <w:ind w:left="1134"/>
        <w:rPr>
          <w:b/>
        </w:rPr>
      </w:pPr>
      <w:r w:rsidRPr="001A6E82">
        <w:rPr>
          <w:b/>
        </w:rPr>
        <w:t>3.1.8 Motivation des FRZK</w:t>
      </w:r>
    </w:p>
    <w:p w14:paraId="7CE98617" w14:textId="77777777" w:rsidR="001A6E82" w:rsidRPr="001A6E82" w:rsidRDefault="001A6E82" w:rsidP="001A6E82">
      <w:pPr>
        <w:ind w:left="1134"/>
        <w:rPr>
          <w:bCs w:val="0"/>
        </w:rPr>
      </w:pPr>
      <w:r w:rsidRPr="001A6E82">
        <w:rPr>
          <w:bCs w:val="0"/>
        </w:rPr>
        <w:t>Jetzt kannst du schreiben:</w:t>
      </w:r>
    </w:p>
    <w:p w14:paraId="25CA18EB" w14:textId="77777777" w:rsidR="001A6E82" w:rsidRPr="001A6E82" w:rsidRDefault="001A6E82" w:rsidP="001A6E82">
      <w:pPr>
        <w:ind w:left="1134"/>
        <w:rPr>
          <w:bCs w:val="0"/>
        </w:rPr>
      </w:pPr>
      <w:r w:rsidRPr="001A6E82">
        <w:rPr>
          <w:bCs w:val="0"/>
        </w:rPr>
        <w:t>Genau deshalb wird im Folgenden das FRZK entwickelt.</w:t>
      </w:r>
    </w:p>
    <w:p w14:paraId="552AACE3" w14:textId="77777777" w:rsidR="001A6E82" w:rsidRPr="001A6E82" w:rsidRDefault="00000000" w:rsidP="001A6E82">
      <w:pPr>
        <w:ind w:left="1134"/>
        <w:rPr>
          <w:bCs w:val="0"/>
        </w:rPr>
      </w:pPr>
      <w:r>
        <w:rPr>
          <w:bCs w:val="0"/>
        </w:rPr>
        <w:pict w14:anchorId="401FE465">
          <v:rect id="_x0000_i1046" style="width:0;height:1.5pt" o:hralign="center" o:hrstd="t" o:hr="t" fillcolor="#a0a0a0" stroked="f"/>
        </w:pict>
      </w:r>
    </w:p>
    <w:p w14:paraId="61375F2C" w14:textId="77777777" w:rsidR="001A6E82" w:rsidRPr="001A6E82" w:rsidRDefault="001A6E82" w:rsidP="001A6E82">
      <w:pPr>
        <w:ind w:left="1134"/>
        <w:rPr>
          <w:b/>
        </w:rPr>
      </w:pPr>
      <w:r w:rsidRPr="001A6E82">
        <w:rPr>
          <w:b/>
        </w:rPr>
        <w:t>Ich würde deshalb sogar noch konsequenter werden</w:t>
      </w:r>
    </w:p>
    <w:p w14:paraId="244B0B9B" w14:textId="77777777" w:rsidR="001A6E82" w:rsidRPr="001A6E82" w:rsidRDefault="001A6E82" w:rsidP="001A6E82">
      <w:pPr>
        <w:ind w:left="1134"/>
        <w:rPr>
          <w:bCs w:val="0"/>
        </w:rPr>
      </w:pPr>
      <w:r w:rsidRPr="001A6E82">
        <w:rPr>
          <w:bCs w:val="0"/>
        </w:rPr>
        <w:t xml:space="preserve">Die </w:t>
      </w:r>
      <w:r w:rsidRPr="001A6E82">
        <w:rPr>
          <w:b/>
        </w:rPr>
        <w:t>Systemtheorie, Kybernetik, Netzwerktheorie und Dynamische Systeme</w:t>
      </w:r>
      <w:r w:rsidRPr="001A6E82">
        <w:rPr>
          <w:bCs w:val="0"/>
        </w:rPr>
        <w:t xml:space="preserve"> würde ich </w:t>
      </w:r>
      <w:r w:rsidRPr="001A6E82">
        <w:rPr>
          <w:b/>
        </w:rPr>
        <w:t>nicht mehr als eigene Unterkapitel</w:t>
      </w:r>
      <w:r w:rsidRPr="001A6E82">
        <w:rPr>
          <w:bCs w:val="0"/>
        </w:rPr>
        <w:t xml:space="preserve"> behandeln.</w:t>
      </w:r>
    </w:p>
    <w:p w14:paraId="6E08ED02" w14:textId="77777777" w:rsidR="001A6E82" w:rsidRPr="001A6E82" w:rsidRDefault="001A6E82" w:rsidP="001A6E82">
      <w:pPr>
        <w:ind w:left="1134"/>
        <w:rPr>
          <w:bCs w:val="0"/>
        </w:rPr>
      </w:pPr>
      <w:r w:rsidRPr="001A6E82">
        <w:rPr>
          <w:bCs w:val="0"/>
        </w:rPr>
        <w:t xml:space="preserve">Sie wären </w:t>
      </w:r>
      <w:r w:rsidRPr="001A6E82">
        <w:rPr>
          <w:b/>
        </w:rPr>
        <w:t>Bestandteil von 3.1.6</w:t>
      </w:r>
      <w:r w:rsidRPr="001A6E82">
        <w:rPr>
          <w:bCs w:val="0"/>
        </w:rPr>
        <w:t>.</w:t>
      </w:r>
    </w:p>
    <w:p w14:paraId="67794C4D" w14:textId="77777777" w:rsidR="001A6E82" w:rsidRPr="001A6E82" w:rsidRDefault="001A6E82" w:rsidP="001A6E82">
      <w:pPr>
        <w:ind w:left="1134"/>
        <w:rPr>
          <w:bCs w:val="0"/>
        </w:rPr>
      </w:pPr>
      <w:r w:rsidRPr="001A6E82">
        <w:rPr>
          <w:bCs w:val="0"/>
        </w:rPr>
        <w:t>Denn sie sind alle Beispiele für denselben Paradigmenwechsel:</w:t>
      </w:r>
    </w:p>
    <w:p w14:paraId="33711970" w14:textId="77777777" w:rsidR="001A6E82" w:rsidRPr="001A6E82" w:rsidRDefault="001A6E82" w:rsidP="001A6E82">
      <w:pPr>
        <w:ind w:left="1134"/>
        <w:rPr>
          <w:bCs w:val="0"/>
        </w:rPr>
      </w:pPr>
      <w:r w:rsidRPr="001A6E82">
        <w:rPr>
          <w:bCs w:val="0"/>
        </w:rPr>
        <w:t>Weg vom Objekt.</w:t>
      </w:r>
    </w:p>
    <w:p w14:paraId="14E9B402" w14:textId="77777777" w:rsidR="001A6E82" w:rsidRPr="001A6E82" w:rsidRDefault="001A6E82" w:rsidP="001A6E82">
      <w:pPr>
        <w:ind w:left="1134"/>
        <w:rPr>
          <w:bCs w:val="0"/>
        </w:rPr>
      </w:pPr>
      <w:r w:rsidRPr="001A6E82">
        <w:rPr>
          <w:bCs w:val="0"/>
        </w:rPr>
        <w:t>Hin zur Funktion.</w:t>
      </w:r>
    </w:p>
    <w:p w14:paraId="64AB6DCB" w14:textId="77777777" w:rsidR="001A6E82" w:rsidRPr="001A6E82" w:rsidRDefault="001A6E82" w:rsidP="001A6E82">
      <w:pPr>
        <w:ind w:left="1134"/>
        <w:rPr>
          <w:bCs w:val="0"/>
        </w:rPr>
      </w:pPr>
      <w:r w:rsidRPr="001A6E82">
        <w:rPr>
          <w:bCs w:val="0"/>
        </w:rPr>
        <w:t>Dadurch wird Kapitel 3.1 wesentlich stringenter. Es beginnt mit der grundlegendsten Frage ("Warum gibt es überhaupt eine mathematische Beschreibung?"), führt über Philosophie, Physik, Erkenntnistheorie und Information bis zum modernen Funktionsbegriff und schließt erst dann mit einer zusammenfassenden Analyse des Forschungsstands und der Forschungslücke ab.</w:t>
      </w:r>
    </w:p>
    <w:p w14:paraId="1F9FE003" w14:textId="77777777" w:rsidR="001A6E82" w:rsidRPr="001A6E82" w:rsidRDefault="001A6E82" w:rsidP="001A6E82">
      <w:pPr>
        <w:ind w:left="1134"/>
        <w:rPr>
          <w:bCs w:val="0"/>
        </w:rPr>
      </w:pPr>
      <w:r w:rsidRPr="001A6E82">
        <w:rPr>
          <w:b/>
        </w:rPr>
        <w:t>Ich halte diese Struktur für deutlich überzeugender als die alte Version</w:t>
      </w:r>
      <w:r w:rsidRPr="001A6E82">
        <w:rPr>
          <w:bCs w:val="0"/>
        </w:rPr>
        <w:t>, weil sie nicht historisch erzählt, sondern logisch argumentiert. Genau das passt aus meiner Sicht sehr gut zu einer mathematisch-theoretischen Dissertation.</w:t>
      </w:r>
    </w:p>
    <w:p w14:paraId="72D1D2F4" w14:textId="77777777" w:rsidR="001A6E82" w:rsidRPr="001A34D1" w:rsidRDefault="001A6E82" w:rsidP="001A6E82">
      <w:pPr>
        <w:ind w:left="1134"/>
        <w:rPr>
          <w:bCs w:val="0"/>
        </w:rPr>
      </w:pPr>
    </w:p>
    <w:p w14:paraId="5C22027D" w14:textId="77777777" w:rsidR="001A34D1" w:rsidRPr="001A34D1" w:rsidRDefault="00000000" w:rsidP="001A34D1">
      <w:r>
        <w:lastRenderedPageBreak/>
        <w:pict w14:anchorId="300ED484">
          <v:rect id="_x0000_i1047" style="width:0;height:1.5pt" o:hralign="center" o:hrstd="t" o:hr="t" fillcolor="#a0a0a0" stroked="f"/>
        </w:pict>
      </w:r>
    </w:p>
    <w:p w14:paraId="1FC66EF2" w14:textId="77777777" w:rsidR="001A34D1" w:rsidRPr="001A34D1" w:rsidRDefault="001A34D1" w:rsidP="001A34D1">
      <w:pPr>
        <w:rPr>
          <w:b/>
        </w:rPr>
      </w:pPr>
      <w:r w:rsidRPr="001A34D1">
        <w:rPr>
          <w:b/>
        </w:rPr>
        <w:t>3.2 Mathematische Grundlagen</w:t>
      </w:r>
    </w:p>
    <w:p w14:paraId="1A9B0538" w14:textId="77777777" w:rsidR="001A34D1" w:rsidRPr="001A34D1" w:rsidRDefault="001A34D1" w:rsidP="001A34D1">
      <w:pPr>
        <w:rPr>
          <w:b/>
        </w:rPr>
      </w:pPr>
      <w:r w:rsidRPr="001A34D1">
        <w:rPr>
          <w:b/>
        </w:rPr>
        <w:t>3.2.0 Einleitung</w:t>
      </w:r>
    </w:p>
    <w:p w14:paraId="4823FDE0" w14:textId="77777777" w:rsidR="001A34D1" w:rsidRPr="001A34D1" w:rsidRDefault="001A34D1" w:rsidP="001A34D1">
      <w:pPr>
        <w:rPr>
          <w:b/>
        </w:rPr>
      </w:pPr>
      <w:r w:rsidRPr="001A34D1">
        <w:rPr>
          <w:b/>
        </w:rPr>
        <w:t>3.2.1 Mengen, Relationen und Funktionen als Fundament mathematischer Modellbildung</w:t>
      </w:r>
    </w:p>
    <w:p w14:paraId="27CF4D9F" w14:textId="77777777" w:rsidR="001A34D1" w:rsidRPr="001A34D1" w:rsidRDefault="001A34D1" w:rsidP="001A34D1">
      <w:pPr>
        <w:rPr>
          <w:b/>
        </w:rPr>
      </w:pPr>
      <w:r w:rsidRPr="001A34D1">
        <w:rPr>
          <w:b/>
        </w:rPr>
        <w:t>3.2.2 Algebraische Strukturen als Grundlage funktionaler Operatoren</w:t>
      </w:r>
    </w:p>
    <w:p w14:paraId="56E19F08" w14:textId="77777777" w:rsidR="001A34D1" w:rsidRPr="001A34D1" w:rsidRDefault="001A34D1" w:rsidP="001A34D1">
      <w:pPr>
        <w:rPr>
          <w:b/>
        </w:rPr>
      </w:pPr>
      <w:r w:rsidRPr="001A34D1">
        <w:rPr>
          <w:b/>
        </w:rPr>
        <w:t>3.2.3 Operatoren als mathematische Beschreibung funktionaler Prozesse</w:t>
      </w:r>
    </w:p>
    <w:p w14:paraId="289EE0AE" w14:textId="77777777" w:rsidR="001A34D1" w:rsidRPr="001A34D1" w:rsidRDefault="001A34D1" w:rsidP="001A34D1">
      <w:pPr>
        <w:rPr>
          <w:b/>
        </w:rPr>
      </w:pPr>
      <w:r w:rsidRPr="001A34D1">
        <w:rPr>
          <w:b/>
        </w:rPr>
        <w:t>3.2.4 Zustandsräume als mathematische Grundlage funktionaler Dynamik</w:t>
      </w:r>
    </w:p>
    <w:p w14:paraId="721E46D4" w14:textId="77777777" w:rsidR="001A34D1" w:rsidRPr="001A34D1" w:rsidRDefault="001A34D1" w:rsidP="001A34D1">
      <w:pPr>
        <w:rPr>
          <w:b/>
        </w:rPr>
      </w:pPr>
      <w:r w:rsidRPr="001A34D1">
        <w:rPr>
          <w:b/>
        </w:rPr>
        <w:t>3.2.5 Funktionale Räume als mathematische Grundlage emergenter Strukturen</w:t>
      </w:r>
    </w:p>
    <w:p w14:paraId="0E902822" w14:textId="77777777" w:rsidR="001A34D1" w:rsidRPr="001A34D1" w:rsidRDefault="001A34D1" w:rsidP="001A34D1">
      <w:pPr>
        <w:rPr>
          <w:b/>
        </w:rPr>
      </w:pPr>
      <w:r w:rsidRPr="001A34D1">
        <w:rPr>
          <w:b/>
        </w:rPr>
        <w:t>3.2.6 Dynamische Systeme als mathematische Grundlage zeitlicher Entwicklung</w:t>
      </w:r>
    </w:p>
    <w:p w14:paraId="4B60503B" w14:textId="77777777" w:rsidR="001A34D1" w:rsidRPr="001A34D1" w:rsidRDefault="001A34D1" w:rsidP="001A34D1">
      <w:pPr>
        <w:rPr>
          <w:b/>
        </w:rPr>
      </w:pPr>
      <w:r w:rsidRPr="001A34D1">
        <w:rPr>
          <w:b/>
        </w:rPr>
        <w:t>3.2.7 Informationstheorie und Entropie als mathematische Grundlage funktionaler Kohärenz</w:t>
      </w:r>
    </w:p>
    <w:p w14:paraId="48F2C3E5" w14:textId="77777777" w:rsidR="001A34D1" w:rsidRPr="001A34D1" w:rsidRDefault="001A34D1" w:rsidP="001A34D1">
      <w:pPr>
        <w:rPr>
          <w:b/>
        </w:rPr>
      </w:pPr>
      <w:r w:rsidRPr="001A34D1">
        <w:rPr>
          <w:b/>
        </w:rPr>
        <w:t>3.2.8 Graphen- und Netzwerktheorie als mathematische Grundlage funktionaler Beziehungen</w:t>
      </w:r>
    </w:p>
    <w:p w14:paraId="24520794" w14:textId="77777777" w:rsidR="001A34D1" w:rsidRPr="001A34D1" w:rsidRDefault="001A34D1" w:rsidP="001A34D1">
      <w:pPr>
        <w:rPr>
          <w:b/>
        </w:rPr>
      </w:pPr>
      <w:r w:rsidRPr="001A34D1">
        <w:rPr>
          <w:b/>
        </w:rPr>
        <w:t>3.2.9 Metriken und Ähnlichkeitsmaße als mathematische Grundlage funktionaler Kohärenz</w:t>
      </w:r>
    </w:p>
    <w:p w14:paraId="79F97501" w14:textId="77777777" w:rsidR="001A34D1" w:rsidRPr="001A34D1" w:rsidRDefault="001A34D1" w:rsidP="001A34D1">
      <w:pPr>
        <w:rPr>
          <w:b/>
        </w:rPr>
      </w:pPr>
      <w:r w:rsidRPr="001A34D1">
        <w:rPr>
          <w:b/>
        </w:rPr>
        <w:t>3.2.10 Emergenz, Selbstorganisation und Attraktoren als mathematische Grundlage funktionaler Strukturbildung</w:t>
      </w:r>
    </w:p>
    <w:p w14:paraId="720AA910" w14:textId="77777777" w:rsidR="001A34D1" w:rsidRDefault="001A34D1" w:rsidP="001A34D1">
      <w:pPr>
        <w:rPr>
          <w:b/>
        </w:rPr>
      </w:pPr>
      <w:r w:rsidRPr="001A34D1">
        <w:rPr>
          <w:b/>
        </w:rPr>
        <w:t>3.2.11 Grenzen bestehender mathematischer Modelle und Motivation des Funktionalen Raum-Zeit-Kohärenzsystems</w:t>
      </w:r>
    </w:p>
    <w:p w14:paraId="6A0AFAD7" w14:textId="77777777" w:rsidR="00C5416A" w:rsidRPr="00C5416A" w:rsidRDefault="00C5416A" w:rsidP="00C5416A">
      <w:pPr>
        <w:ind w:left="1134"/>
        <w:rPr>
          <w:bCs w:val="0"/>
        </w:rPr>
      </w:pPr>
      <w:r w:rsidRPr="00C5416A">
        <w:rPr>
          <w:bCs w:val="0"/>
        </w:rPr>
        <w:t xml:space="preserve">Ich habe mir den Gesamtchat noch einmal angesehen. Dort hatten wir am Ende bereits die Arbeitsweise für </w:t>
      </w:r>
      <w:r w:rsidRPr="00C5416A">
        <w:rPr>
          <w:b/>
        </w:rPr>
        <w:t>Kapitel 3.2</w:t>
      </w:r>
      <w:r w:rsidRPr="00C5416A">
        <w:rPr>
          <w:bCs w:val="0"/>
        </w:rPr>
        <w:t xml:space="preserve"> festgelegt:</w:t>
      </w:r>
    </w:p>
    <w:p w14:paraId="42460CA1" w14:textId="77777777" w:rsidR="00C5416A" w:rsidRPr="00C5416A" w:rsidRDefault="00C5416A">
      <w:pPr>
        <w:numPr>
          <w:ilvl w:val="0"/>
          <w:numId w:val="12"/>
        </w:numPr>
        <w:rPr>
          <w:bCs w:val="0"/>
        </w:rPr>
      </w:pPr>
      <w:r w:rsidRPr="00C5416A">
        <w:rPr>
          <w:bCs w:val="0"/>
        </w:rPr>
        <w:t xml:space="preserve">3.1 = wissenschaftstheoretische Herleitung ("Warum?") </w:t>
      </w:r>
    </w:p>
    <w:p w14:paraId="145F665D" w14:textId="77777777" w:rsidR="00C5416A" w:rsidRPr="00C5416A" w:rsidRDefault="00C5416A">
      <w:pPr>
        <w:numPr>
          <w:ilvl w:val="0"/>
          <w:numId w:val="12"/>
        </w:numPr>
        <w:rPr>
          <w:bCs w:val="0"/>
        </w:rPr>
      </w:pPr>
      <w:r w:rsidRPr="00C5416A">
        <w:rPr>
          <w:b/>
        </w:rPr>
        <w:t>3.2 = mathematische Grundlagen ("Welche mathematischen Werkzeuge existieren bereits?")</w:t>
      </w:r>
      <w:r w:rsidRPr="00C5416A">
        <w:rPr>
          <w:bCs w:val="0"/>
        </w:rPr>
        <w:t xml:space="preserve"> </w:t>
      </w:r>
    </w:p>
    <w:p w14:paraId="2AE6CA83" w14:textId="77777777" w:rsidR="00C5416A" w:rsidRPr="00C5416A" w:rsidRDefault="00C5416A">
      <w:pPr>
        <w:numPr>
          <w:ilvl w:val="0"/>
          <w:numId w:val="12"/>
        </w:numPr>
        <w:rPr>
          <w:bCs w:val="0"/>
        </w:rPr>
      </w:pPr>
      <w:r w:rsidRPr="00C5416A">
        <w:rPr>
          <w:bCs w:val="0"/>
        </w:rPr>
        <w:t xml:space="preserve">3.3 = Beginn der Eigenleistung (FRZK-Axiomatik) </w:t>
      </w:r>
    </w:p>
    <w:p w14:paraId="72F3DD6D" w14:textId="77777777" w:rsidR="00C5416A" w:rsidRPr="00C5416A" w:rsidRDefault="00C5416A">
      <w:pPr>
        <w:numPr>
          <w:ilvl w:val="0"/>
          <w:numId w:val="12"/>
        </w:numPr>
        <w:rPr>
          <w:bCs w:val="0"/>
        </w:rPr>
      </w:pPr>
      <w:r w:rsidRPr="00C5416A">
        <w:rPr>
          <w:bCs w:val="0"/>
        </w:rPr>
        <w:t xml:space="preserve">3.4 ff. = Herleitung und Konsequenzen. </w:t>
      </w:r>
    </w:p>
    <w:p w14:paraId="108296A3" w14:textId="77777777" w:rsidR="00C5416A" w:rsidRPr="00C5416A" w:rsidRDefault="00C5416A" w:rsidP="00C5416A">
      <w:pPr>
        <w:ind w:left="1134"/>
        <w:rPr>
          <w:bCs w:val="0"/>
        </w:rPr>
      </w:pPr>
      <w:r w:rsidRPr="00C5416A">
        <w:rPr>
          <w:bCs w:val="0"/>
        </w:rPr>
        <w:t xml:space="preserve">Das ist aus meiner Sicht inzwischen eine sehr starke Trennung. Gerade weil 3.1 bereits konsequent zum mathematischen Denken hinführt, darf in 3.2 </w:t>
      </w:r>
      <w:r w:rsidRPr="00C5416A">
        <w:rPr>
          <w:b/>
        </w:rPr>
        <w:t>noch keinerlei FRZK-Eigenleistung</w:t>
      </w:r>
      <w:r w:rsidRPr="00C5416A">
        <w:rPr>
          <w:bCs w:val="0"/>
        </w:rPr>
        <w:t xml:space="preserve"> auftauchen. 3.2 muss für den Gutachter zeigen:</w:t>
      </w:r>
    </w:p>
    <w:p w14:paraId="7CD99E63" w14:textId="77777777" w:rsidR="00C5416A" w:rsidRPr="00C5416A" w:rsidRDefault="00C5416A" w:rsidP="00C5416A">
      <w:pPr>
        <w:ind w:left="1134"/>
        <w:rPr>
          <w:bCs w:val="0"/>
        </w:rPr>
      </w:pPr>
      <w:r w:rsidRPr="00C5416A">
        <w:rPr>
          <w:bCs w:val="0"/>
          <w:i/>
          <w:iCs/>
        </w:rPr>
        <w:t>Ich kenne den vollständigen mathematischen Stand der Forschung. Erst danach führe ich in Kapitel 3.3 meine eigenen Axiome ein.</w:t>
      </w:r>
    </w:p>
    <w:p w14:paraId="439E3E7D" w14:textId="77777777" w:rsidR="00C5416A" w:rsidRPr="00C5416A" w:rsidRDefault="00C5416A" w:rsidP="00C5416A">
      <w:pPr>
        <w:ind w:left="1134"/>
        <w:rPr>
          <w:bCs w:val="0"/>
        </w:rPr>
      </w:pPr>
      <w:r w:rsidRPr="00C5416A">
        <w:rPr>
          <w:bCs w:val="0"/>
        </w:rPr>
        <w:t>Dadurch wird die Eigenleistung später wesentlich deutlicher.</w:t>
      </w:r>
    </w:p>
    <w:p w14:paraId="28D02B6F" w14:textId="77777777" w:rsidR="00C5416A" w:rsidRPr="00C5416A" w:rsidRDefault="00C5416A" w:rsidP="00C5416A">
      <w:pPr>
        <w:ind w:left="1134"/>
        <w:rPr>
          <w:b/>
        </w:rPr>
      </w:pPr>
      <w:r w:rsidRPr="00C5416A">
        <w:rPr>
          <w:b/>
        </w:rPr>
        <w:t>Deshalb würde ich 3.2 nach genau derselben Methode entwickeln wie 3.1</w:t>
      </w:r>
    </w:p>
    <w:p w14:paraId="551F1BFD" w14:textId="77777777" w:rsidR="00C5416A" w:rsidRPr="00C5416A" w:rsidRDefault="00C5416A">
      <w:pPr>
        <w:numPr>
          <w:ilvl w:val="0"/>
          <w:numId w:val="13"/>
        </w:numPr>
        <w:rPr>
          <w:bCs w:val="0"/>
        </w:rPr>
      </w:pPr>
      <w:r w:rsidRPr="00C5416A">
        <w:rPr>
          <w:bCs w:val="0"/>
        </w:rPr>
        <w:t xml:space="preserve">Einleitung (ohne Nummer) </w:t>
      </w:r>
    </w:p>
    <w:p w14:paraId="25818A82" w14:textId="77777777" w:rsidR="00C5416A" w:rsidRPr="00C5416A" w:rsidRDefault="00C5416A">
      <w:pPr>
        <w:numPr>
          <w:ilvl w:val="0"/>
          <w:numId w:val="13"/>
        </w:numPr>
        <w:rPr>
          <w:bCs w:val="0"/>
        </w:rPr>
      </w:pPr>
      <w:r w:rsidRPr="00C5416A">
        <w:rPr>
          <w:bCs w:val="0"/>
        </w:rPr>
        <w:t xml:space="preserve">3.2.1 </w:t>
      </w:r>
    </w:p>
    <w:p w14:paraId="75AB6FA5" w14:textId="77777777" w:rsidR="00C5416A" w:rsidRPr="00C5416A" w:rsidRDefault="00C5416A">
      <w:pPr>
        <w:numPr>
          <w:ilvl w:val="0"/>
          <w:numId w:val="13"/>
        </w:numPr>
        <w:rPr>
          <w:bCs w:val="0"/>
        </w:rPr>
      </w:pPr>
      <w:r w:rsidRPr="00C5416A">
        <w:rPr>
          <w:bCs w:val="0"/>
        </w:rPr>
        <w:t xml:space="preserve">3.2.2 </w:t>
      </w:r>
    </w:p>
    <w:p w14:paraId="4CE705A7" w14:textId="77777777" w:rsidR="00C5416A" w:rsidRPr="00C5416A" w:rsidRDefault="00C5416A">
      <w:pPr>
        <w:numPr>
          <w:ilvl w:val="0"/>
          <w:numId w:val="13"/>
        </w:numPr>
        <w:rPr>
          <w:bCs w:val="0"/>
        </w:rPr>
      </w:pPr>
      <w:r w:rsidRPr="00C5416A">
        <w:rPr>
          <w:bCs w:val="0"/>
        </w:rPr>
        <w:t xml:space="preserve">… </w:t>
      </w:r>
    </w:p>
    <w:p w14:paraId="55D0A31F" w14:textId="77777777" w:rsidR="00C5416A" w:rsidRPr="00C5416A" w:rsidRDefault="00C5416A">
      <w:pPr>
        <w:numPr>
          <w:ilvl w:val="0"/>
          <w:numId w:val="13"/>
        </w:numPr>
        <w:rPr>
          <w:bCs w:val="0"/>
        </w:rPr>
      </w:pPr>
      <w:r w:rsidRPr="00C5416A">
        <w:rPr>
          <w:bCs w:val="0"/>
        </w:rPr>
        <w:t xml:space="preserve">nach jedem Abschnitt: </w:t>
      </w:r>
      <w:r w:rsidRPr="00C5416A">
        <w:rPr>
          <w:b/>
        </w:rPr>
        <w:t>„weiter“</w:t>
      </w:r>
      <w:r w:rsidRPr="00C5416A">
        <w:rPr>
          <w:bCs w:val="0"/>
        </w:rPr>
        <w:t xml:space="preserve"> </w:t>
      </w:r>
    </w:p>
    <w:p w14:paraId="400EB2BB" w14:textId="77777777" w:rsidR="00C5416A" w:rsidRPr="00C5416A" w:rsidRDefault="00C5416A">
      <w:pPr>
        <w:numPr>
          <w:ilvl w:val="0"/>
          <w:numId w:val="13"/>
        </w:numPr>
        <w:rPr>
          <w:bCs w:val="0"/>
        </w:rPr>
      </w:pPr>
      <w:r w:rsidRPr="00C5416A">
        <w:rPr>
          <w:bCs w:val="0"/>
        </w:rPr>
        <w:lastRenderedPageBreak/>
        <w:t xml:space="preserve">erst wenn 3.2 vollständig ist, gemeinsamer Stil- und Literaturdurchgang </w:t>
      </w:r>
    </w:p>
    <w:p w14:paraId="0EEB7AF1" w14:textId="77777777" w:rsidR="00C5416A" w:rsidRPr="00C5416A" w:rsidRDefault="00C5416A">
      <w:pPr>
        <w:numPr>
          <w:ilvl w:val="0"/>
          <w:numId w:val="13"/>
        </w:numPr>
        <w:rPr>
          <w:bCs w:val="0"/>
        </w:rPr>
      </w:pPr>
      <w:r w:rsidRPr="00C5416A">
        <w:rPr>
          <w:bCs w:val="0"/>
        </w:rPr>
        <w:t xml:space="preserve">anschließend vollständiges Literaturverzeichnis von Kapitel 3.2 </w:t>
      </w:r>
    </w:p>
    <w:p w14:paraId="7AD81C34" w14:textId="77777777" w:rsidR="00C5416A" w:rsidRPr="00C5416A" w:rsidRDefault="00C5416A" w:rsidP="00C5416A">
      <w:pPr>
        <w:ind w:left="1134"/>
        <w:rPr>
          <w:bCs w:val="0"/>
        </w:rPr>
      </w:pPr>
      <w:r w:rsidRPr="00C5416A">
        <w:rPr>
          <w:bCs w:val="0"/>
        </w:rPr>
        <w:t>Dabei übernehmen wir dieselben Qualitätsregeln wie bei 3.1:</w:t>
      </w:r>
    </w:p>
    <w:p w14:paraId="4FBF00FC" w14:textId="77777777" w:rsidR="00C5416A" w:rsidRPr="00C5416A" w:rsidRDefault="00C5416A">
      <w:pPr>
        <w:numPr>
          <w:ilvl w:val="0"/>
          <w:numId w:val="14"/>
        </w:numPr>
        <w:rPr>
          <w:bCs w:val="0"/>
        </w:rPr>
      </w:pPr>
      <w:r w:rsidRPr="00C5416A">
        <w:rPr>
          <w:bCs w:val="0"/>
        </w:rPr>
        <w:t xml:space="preserve">Ich-Form </w:t>
      </w:r>
    </w:p>
    <w:p w14:paraId="6D959464" w14:textId="77777777" w:rsidR="00C5416A" w:rsidRPr="00C5416A" w:rsidRDefault="00C5416A">
      <w:pPr>
        <w:numPr>
          <w:ilvl w:val="0"/>
          <w:numId w:val="14"/>
        </w:numPr>
        <w:rPr>
          <w:bCs w:val="0"/>
        </w:rPr>
      </w:pPr>
      <w:r w:rsidRPr="00C5416A">
        <w:rPr>
          <w:bCs w:val="0"/>
        </w:rPr>
        <w:t xml:space="preserve">dein persönlicher wissenschaftlicher Schreibstil </w:t>
      </w:r>
    </w:p>
    <w:p w14:paraId="1E6AC028" w14:textId="77777777" w:rsidR="00C5416A" w:rsidRPr="00C5416A" w:rsidRDefault="00C5416A">
      <w:pPr>
        <w:numPr>
          <w:ilvl w:val="0"/>
          <w:numId w:val="14"/>
        </w:numPr>
        <w:rPr>
          <w:bCs w:val="0"/>
        </w:rPr>
      </w:pPr>
      <w:r w:rsidRPr="00C5416A">
        <w:rPr>
          <w:bCs w:val="0"/>
        </w:rPr>
        <w:t xml:space="preserve">jeder Abschnitt ergibt sich logisch aus dem vorhergehenden </w:t>
      </w:r>
    </w:p>
    <w:p w14:paraId="005A93E1" w14:textId="77777777" w:rsidR="00C5416A" w:rsidRPr="00C5416A" w:rsidRDefault="00C5416A">
      <w:pPr>
        <w:numPr>
          <w:ilvl w:val="0"/>
          <w:numId w:val="14"/>
        </w:numPr>
        <w:rPr>
          <w:bCs w:val="0"/>
        </w:rPr>
      </w:pPr>
      <w:r w:rsidRPr="00C5416A">
        <w:rPr>
          <w:bCs w:val="0"/>
        </w:rPr>
        <w:t xml:space="preserve">internationale Originalliteratur </w:t>
      </w:r>
    </w:p>
    <w:p w14:paraId="2DE7CDF2" w14:textId="77777777" w:rsidR="00C5416A" w:rsidRPr="00C5416A" w:rsidRDefault="00C5416A">
      <w:pPr>
        <w:numPr>
          <w:ilvl w:val="0"/>
          <w:numId w:val="14"/>
        </w:numPr>
        <w:rPr>
          <w:bCs w:val="0"/>
        </w:rPr>
      </w:pPr>
      <w:r w:rsidRPr="00C5416A">
        <w:rPr>
          <w:bCs w:val="0"/>
        </w:rPr>
        <w:t xml:space="preserve">keine Lehrbuchsprache </w:t>
      </w:r>
    </w:p>
    <w:p w14:paraId="30D48107" w14:textId="77777777" w:rsidR="00C5416A" w:rsidRPr="00C5416A" w:rsidRDefault="00C5416A">
      <w:pPr>
        <w:numPr>
          <w:ilvl w:val="0"/>
          <w:numId w:val="14"/>
        </w:numPr>
        <w:rPr>
          <w:bCs w:val="0"/>
        </w:rPr>
      </w:pPr>
      <w:r w:rsidRPr="00C5416A">
        <w:rPr>
          <w:bCs w:val="0"/>
        </w:rPr>
        <w:t xml:space="preserve">keine Eigenleistung des FRZK vor Kapitel 3.3 </w:t>
      </w:r>
    </w:p>
    <w:p w14:paraId="6366AFAD" w14:textId="77777777" w:rsidR="00C5416A" w:rsidRPr="00C5416A" w:rsidRDefault="00C5416A">
      <w:pPr>
        <w:numPr>
          <w:ilvl w:val="0"/>
          <w:numId w:val="14"/>
        </w:numPr>
        <w:rPr>
          <w:bCs w:val="0"/>
        </w:rPr>
      </w:pPr>
      <w:r w:rsidRPr="00C5416A">
        <w:rPr>
          <w:bCs w:val="0"/>
        </w:rPr>
        <w:t xml:space="preserve">jede Formel nur in einer Darstellung und immer mit </w:t>
      </w:r>
      <w:r w:rsidRPr="00C5416A">
        <w:rPr>
          <w:b/>
        </w:rPr>
        <w:t>Word-</w:t>
      </w:r>
      <w:proofErr w:type="spellStart"/>
      <w:r w:rsidRPr="00C5416A">
        <w:rPr>
          <w:b/>
        </w:rPr>
        <w:t>LaTeX</w:t>
      </w:r>
      <w:proofErr w:type="spellEnd"/>
      <w:r w:rsidRPr="00C5416A">
        <w:rPr>
          <w:bCs w:val="0"/>
        </w:rPr>
        <w:t xml:space="preserve">. </w:t>
      </w:r>
    </w:p>
    <w:p w14:paraId="756E5A48" w14:textId="77777777" w:rsidR="00C5416A" w:rsidRPr="00C5416A" w:rsidRDefault="00000000" w:rsidP="00C5416A">
      <w:pPr>
        <w:ind w:left="1134"/>
        <w:rPr>
          <w:bCs w:val="0"/>
        </w:rPr>
      </w:pPr>
      <w:r>
        <w:rPr>
          <w:bCs w:val="0"/>
        </w:rPr>
        <w:pict w14:anchorId="669F621F">
          <v:rect id="_x0000_i1048" style="width:0;height:1.5pt" o:hralign="center" o:hrstd="t" o:hr="t" fillcolor="#a0a0a0" stroked="f"/>
        </w:pict>
      </w:r>
    </w:p>
    <w:p w14:paraId="1E269FCE" w14:textId="77777777" w:rsidR="00E22002" w:rsidRPr="00E22002" w:rsidRDefault="00E22002" w:rsidP="00E22002">
      <w:pPr>
        <w:ind w:left="1134"/>
        <w:rPr>
          <w:bCs w:val="0"/>
        </w:rPr>
      </w:pPr>
      <w:r w:rsidRPr="00E22002">
        <w:rPr>
          <w:bCs w:val="0"/>
        </w:rPr>
        <w:t xml:space="preserve">Einverstanden. Dann beginnen wir </w:t>
      </w:r>
      <w:r w:rsidRPr="00E22002">
        <w:rPr>
          <w:b/>
        </w:rPr>
        <w:t>Kapitel 3.2 vollständig neu</w:t>
      </w:r>
      <w:r w:rsidRPr="00E22002">
        <w:rPr>
          <w:bCs w:val="0"/>
        </w:rPr>
        <w:t>.</w:t>
      </w:r>
    </w:p>
    <w:p w14:paraId="4ACD5F34" w14:textId="77777777" w:rsidR="00E22002" w:rsidRPr="00E22002" w:rsidRDefault="00E22002" w:rsidP="00E22002">
      <w:pPr>
        <w:ind w:left="1134"/>
        <w:rPr>
          <w:bCs w:val="0"/>
        </w:rPr>
      </w:pPr>
      <w:r w:rsidRPr="00E22002">
        <w:rPr>
          <w:bCs w:val="0"/>
        </w:rPr>
        <w:t xml:space="preserve">Nicht als Überarbeitung der bisherigen Fassung, sondern als </w:t>
      </w:r>
      <w:r w:rsidRPr="00E22002">
        <w:rPr>
          <w:b/>
        </w:rPr>
        <w:t>wissenschaftliche Neufassung</w:t>
      </w:r>
      <w:r w:rsidRPr="00E22002">
        <w:rPr>
          <w:bCs w:val="0"/>
        </w:rPr>
        <w:t>. Die bisherige Version betrachten wir als Arbeitsentwurf.</w:t>
      </w:r>
    </w:p>
    <w:p w14:paraId="43CA1EAA" w14:textId="77777777" w:rsidR="00E22002" w:rsidRPr="00E22002" w:rsidRDefault="00E22002" w:rsidP="00E22002">
      <w:pPr>
        <w:ind w:left="1134"/>
        <w:rPr>
          <w:b/>
        </w:rPr>
      </w:pPr>
      <w:r w:rsidRPr="00E22002">
        <w:rPr>
          <w:b/>
        </w:rPr>
        <w:t>Ziel der Neufassung</w:t>
      </w:r>
    </w:p>
    <w:p w14:paraId="3C073241" w14:textId="77777777" w:rsidR="00E22002" w:rsidRPr="00E22002" w:rsidRDefault="00E22002" w:rsidP="00E22002">
      <w:pPr>
        <w:ind w:left="1134"/>
        <w:rPr>
          <w:bCs w:val="0"/>
        </w:rPr>
      </w:pPr>
      <w:r w:rsidRPr="00E22002">
        <w:rPr>
          <w:bCs w:val="0"/>
        </w:rPr>
        <w:t>Ich möchte, dass Kapitel 3.2 den mathematischen Forschungsstand so darstellt, dass ein Gutachter anschließend zu dem Schluss kommt:</w:t>
      </w:r>
    </w:p>
    <w:p w14:paraId="7B1FC0ED" w14:textId="77777777" w:rsidR="00E22002" w:rsidRPr="00E22002" w:rsidRDefault="00E22002" w:rsidP="00E22002">
      <w:pPr>
        <w:ind w:left="1134"/>
        <w:rPr>
          <w:bCs w:val="0"/>
        </w:rPr>
      </w:pPr>
      <w:r w:rsidRPr="00E22002">
        <w:rPr>
          <w:bCs w:val="0"/>
          <w:i/>
          <w:iCs/>
        </w:rPr>
        <w:t>Die gesamte moderne Mathematik wurde systematisch aufgearbeitet. Die daraus abgeleitete Forschungslücke ist logisch zwingend. Kapitel 3.3 beginnt folgerichtig mit der Eigenleistung.</w:t>
      </w:r>
    </w:p>
    <w:p w14:paraId="0C3931B9" w14:textId="77777777" w:rsidR="00E22002" w:rsidRPr="00E22002" w:rsidRDefault="00E22002" w:rsidP="00E22002">
      <w:pPr>
        <w:ind w:left="1134"/>
        <w:rPr>
          <w:bCs w:val="0"/>
        </w:rPr>
      </w:pPr>
      <w:r w:rsidRPr="00E22002">
        <w:rPr>
          <w:bCs w:val="0"/>
        </w:rPr>
        <w:t>Das bedeutet, dass Kapitel 3.2 nicht mehr wie ein Überblickskapitel wirkt, sondern wie eine mathematische Herleitung.</w:t>
      </w:r>
    </w:p>
    <w:p w14:paraId="09352FCC" w14:textId="77777777" w:rsidR="00E22002" w:rsidRPr="00E22002" w:rsidRDefault="00E22002" w:rsidP="00E22002">
      <w:pPr>
        <w:ind w:left="1134"/>
        <w:rPr>
          <w:bCs w:val="0"/>
        </w:rPr>
      </w:pPr>
      <w:r w:rsidRPr="00E22002">
        <w:rPr>
          <w:bCs w:val="0"/>
        </w:rPr>
        <w:pict w14:anchorId="25688E0D">
          <v:rect id="_x0000_i1188" style="width:0;height:1.5pt" o:hralign="center" o:hrstd="t" o:hr="t" fillcolor="#a0a0a0" stroked="f"/>
        </w:pict>
      </w:r>
    </w:p>
    <w:p w14:paraId="58775151" w14:textId="77777777" w:rsidR="00E22002" w:rsidRPr="00E22002" w:rsidRDefault="00E22002" w:rsidP="00E22002">
      <w:pPr>
        <w:ind w:left="1134"/>
        <w:rPr>
          <w:b/>
        </w:rPr>
      </w:pPr>
      <w:r w:rsidRPr="00E22002">
        <w:rPr>
          <w:b/>
        </w:rPr>
        <w:t>Neuer Aufbau von Kapitel 3.2</w:t>
      </w:r>
    </w:p>
    <w:p w14:paraId="747770B5" w14:textId="77777777" w:rsidR="00E22002" w:rsidRPr="00E22002" w:rsidRDefault="00E22002" w:rsidP="00E22002">
      <w:pPr>
        <w:ind w:left="1134"/>
        <w:rPr>
          <w:bCs w:val="0"/>
        </w:rPr>
      </w:pPr>
      <w:r w:rsidRPr="00E22002">
        <w:rPr>
          <w:b/>
        </w:rPr>
        <w:t>3.2 Mathematische Grundlagen</w:t>
      </w:r>
    </w:p>
    <w:p w14:paraId="252BB941" w14:textId="77777777" w:rsidR="00E22002" w:rsidRPr="00E22002" w:rsidRDefault="00E22002">
      <w:pPr>
        <w:numPr>
          <w:ilvl w:val="0"/>
          <w:numId w:val="15"/>
        </w:numPr>
        <w:rPr>
          <w:bCs w:val="0"/>
        </w:rPr>
      </w:pPr>
      <w:r w:rsidRPr="00E22002">
        <w:rPr>
          <w:bCs w:val="0"/>
        </w:rPr>
        <w:t xml:space="preserve">3.2 Einleitung </w:t>
      </w:r>
    </w:p>
    <w:p w14:paraId="196EC2DD" w14:textId="77777777" w:rsidR="00E22002" w:rsidRPr="00E22002" w:rsidRDefault="00E22002" w:rsidP="00E22002">
      <w:pPr>
        <w:ind w:left="1134"/>
        <w:rPr>
          <w:bCs w:val="0"/>
        </w:rPr>
      </w:pPr>
      <w:r w:rsidRPr="00E22002">
        <w:rPr>
          <w:b/>
        </w:rPr>
        <w:t>3.2.1 Mengen, Relationen und Funktionen</w:t>
      </w:r>
    </w:p>
    <w:p w14:paraId="4936605E" w14:textId="77777777" w:rsidR="00E22002" w:rsidRPr="00E22002" w:rsidRDefault="00E22002">
      <w:pPr>
        <w:numPr>
          <w:ilvl w:val="0"/>
          <w:numId w:val="16"/>
        </w:numPr>
        <w:rPr>
          <w:bCs w:val="0"/>
        </w:rPr>
      </w:pPr>
      <w:r w:rsidRPr="00E22002">
        <w:rPr>
          <w:bCs w:val="0"/>
        </w:rPr>
        <w:t xml:space="preserve">Problemstellung </w:t>
      </w:r>
    </w:p>
    <w:p w14:paraId="461BC5F2" w14:textId="77777777" w:rsidR="00E22002" w:rsidRPr="00E22002" w:rsidRDefault="00E22002">
      <w:pPr>
        <w:numPr>
          <w:ilvl w:val="0"/>
          <w:numId w:val="16"/>
        </w:numPr>
        <w:rPr>
          <w:bCs w:val="0"/>
        </w:rPr>
      </w:pPr>
      <w:r w:rsidRPr="00E22002">
        <w:rPr>
          <w:bCs w:val="0"/>
        </w:rPr>
        <w:t xml:space="preserve">Historische Entwicklung </w:t>
      </w:r>
    </w:p>
    <w:p w14:paraId="3285BFEA" w14:textId="77777777" w:rsidR="00E22002" w:rsidRPr="00E22002" w:rsidRDefault="00E22002">
      <w:pPr>
        <w:numPr>
          <w:ilvl w:val="0"/>
          <w:numId w:val="16"/>
        </w:numPr>
        <w:rPr>
          <w:bCs w:val="0"/>
        </w:rPr>
      </w:pPr>
      <w:r w:rsidRPr="00E22002">
        <w:rPr>
          <w:bCs w:val="0"/>
        </w:rPr>
        <w:t xml:space="preserve">Mathematische Definitionen </w:t>
      </w:r>
    </w:p>
    <w:p w14:paraId="5020362B" w14:textId="77777777" w:rsidR="00E22002" w:rsidRPr="00E22002" w:rsidRDefault="00E22002">
      <w:pPr>
        <w:numPr>
          <w:ilvl w:val="0"/>
          <w:numId w:val="16"/>
        </w:numPr>
        <w:rPr>
          <w:bCs w:val="0"/>
        </w:rPr>
      </w:pPr>
      <w:r w:rsidRPr="00E22002">
        <w:rPr>
          <w:bCs w:val="0"/>
        </w:rPr>
        <w:t xml:space="preserve">Zentrale Eigenschaften </w:t>
      </w:r>
    </w:p>
    <w:p w14:paraId="7ECAF85E" w14:textId="77777777" w:rsidR="00E22002" w:rsidRPr="00E22002" w:rsidRDefault="00E22002">
      <w:pPr>
        <w:numPr>
          <w:ilvl w:val="0"/>
          <w:numId w:val="16"/>
        </w:numPr>
        <w:rPr>
          <w:bCs w:val="0"/>
        </w:rPr>
      </w:pPr>
      <w:r w:rsidRPr="00E22002">
        <w:rPr>
          <w:bCs w:val="0"/>
        </w:rPr>
        <w:t xml:space="preserve">Anwendungen </w:t>
      </w:r>
    </w:p>
    <w:p w14:paraId="4BA72BCE" w14:textId="77777777" w:rsidR="00E22002" w:rsidRPr="00E22002" w:rsidRDefault="00E22002">
      <w:pPr>
        <w:numPr>
          <w:ilvl w:val="0"/>
          <w:numId w:val="16"/>
        </w:numPr>
        <w:rPr>
          <w:bCs w:val="0"/>
        </w:rPr>
      </w:pPr>
      <w:r w:rsidRPr="00E22002">
        <w:rPr>
          <w:bCs w:val="0"/>
        </w:rPr>
        <w:t xml:space="preserve">Grenzen </w:t>
      </w:r>
    </w:p>
    <w:p w14:paraId="674848D6" w14:textId="77777777" w:rsidR="00E22002" w:rsidRPr="00E22002" w:rsidRDefault="00E22002">
      <w:pPr>
        <w:numPr>
          <w:ilvl w:val="0"/>
          <w:numId w:val="16"/>
        </w:numPr>
        <w:rPr>
          <w:bCs w:val="0"/>
        </w:rPr>
      </w:pPr>
      <w:r w:rsidRPr="00E22002">
        <w:rPr>
          <w:bCs w:val="0"/>
        </w:rPr>
        <w:t xml:space="preserve">Übergang </w:t>
      </w:r>
    </w:p>
    <w:p w14:paraId="5B1F3320" w14:textId="77777777" w:rsidR="00E22002" w:rsidRPr="00E22002" w:rsidRDefault="00E22002" w:rsidP="00E22002">
      <w:pPr>
        <w:ind w:left="1134"/>
        <w:rPr>
          <w:bCs w:val="0"/>
        </w:rPr>
      </w:pPr>
      <w:r w:rsidRPr="00E22002">
        <w:rPr>
          <w:b/>
        </w:rPr>
        <w:t>3.2.2 Algebraische Strukturen</w:t>
      </w:r>
    </w:p>
    <w:p w14:paraId="56F9365A" w14:textId="77777777" w:rsidR="00E22002" w:rsidRPr="00E22002" w:rsidRDefault="00E22002">
      <w:pPr>
        <w:numPr>
          <w:ilvl w:val="0"/>
          <w:numId w:val="17"/>
        </w:numPr>
        <w:rPr>
          <w:bCs w:val="0"/>
        </w:rPr>
      </w:pPr>
      <w:r w:rsidRPr="00E22002">
        <w:rPr>
          <w:bCs w:val="0"/>
        </w:rPr>
        <w:t xml:space="preserve">Halbgruppen </w:t>
      </w:r>
    </w:p>
    <w:p w14:paraId="31A711D5" w14:textId="77777777" w:rsidR="00E22002" w:rsidRPr="00E22002" w:rsidRDefault="00E22002">
      <w:pPr>
        <w:numPr>
          <w:ilvl w:val="0"/>
          <w:numId w:val="17"/>
        </w:numPr>
        <w:rPr>
          <w:bCs w:val="0"/>
        </w:rPr>
      </w:pPr>
      <w:proofErr w:type="spellStart"/>
      <w:r w:rsidRPr="00E22002">
        <w:rPr>
          <w:bCs w:val="0"/>
        </w:rPr>
        <w:lastRenderedPageBreak/>
        <w:t>Monoide</w:t>
      </w:r>
      <w:proofErr w:type="spellEnd"/>
      <w:r w:rsidRPr="00E22002">
        <w:rPr>
          <w:bCs w:val="0"/>
        </w:rPr>
        <w:t xml:space="preserve"> </w:t>
      </w:r>
    </w:p>
    <w:p w14:paraId="7163EADF" w14:textId="77777777" w:rsidR="00E22002" w:rsidRPr="00E22002" w:rsidRDefault="00E22002">
      <w:pPr>
        <w:numPr>
          <w:ilvl w:val="0"/>
          <w:numId w:val="17"/>
        </w:numPr>
        <w:rPr>
          <w:bCs w:val="0"/>
        </w:rPr>
      </w:pPr>
      <w:r w:rsidRPr="00E22002">
        <w:rPr>
          <w:bCs w:val="0"/>
        </w:rPr>
        <w:t xml:space="preserve">Gruppen </w:t>
      </w:r>
    </w:p>
    <w:p w14:paraId="21366CB1" w14:textId="77777777" w:rsidR="00E22002" w:rsidRPr="00E22002" w:rsidRDefault="00E22002">
      <w:pPr>
        <w:numPr>
          <w:ilvl w:val="0"/>
          <w:numId w:val="17"/>
        </w:numPr>
        <w:rPr>
          <w:bCs w:val="0"/>
        </w:rPr>
      </w:pPr>
      <w:r w:rsidRPr="00E22002">
        <w:rPr>
          <w:bCs w:val="0"/>
        </w:rPr>
        <w:t xml:space="preserve">Ringe </w:t>
      </w:r>
    </w:p>
    <w:p w14:paraId="3FF4898F" w14:textId="77777777" w:rsidR="00E22002" w:rsidRPr="00E22002" w:rsidRDefault="00E22002">
      <w:pPr>
        <w:numPr>
          <w:ilvl w:val="0"/>
          <w:numId w:val="17"/>
        </w:numPr>
        <w:rPr>
          <w:bCs w:val="0"/>
        </w:rPr>
      </w:pPr>
      <w:r w:rsidRPr="00E22002">
        <w:rPr>
          <w:bCs w:val="0"/>
        </w:rPr>
        <w:t xml:space="preserve">Körper </w:t>
      </w:r>
    </w:p>
    <w:p w14:paraId="234E02D3" w14:textId="77777777" w:rsidR="00E22002" w:rsidRPr="00E22002" w:rsidRDefault="00E22002">
      <w:pPr>
        <w:numPr>
          <w:ilvl w:val="0"/>
          <w:numId w:val="17"/>
        </w:numPr>
        <w:rPr>
          <w:bCs w:val="0"/>
        </w:rPr>
      </w:pPr>
      <w:r w:rsidRPr="00E22002">
        <w:rPr>
          <w:bCs w:val="0"/>
        </w:rPr>
        <w:t xml:space="preserve">Bedeutung für Transformationen </w:t>
      </w:r>
    </w:p>
    <w:p w14:paraId="02CF2442" w14:textId="77777777" w:rsidR="00E22002" w:rsidRPr="00E22002" w:rsidRDefault="00E22002">
      <w:pPr>
        <w:numPr>
          <w:ilvl w:val="0"/>
          <w:numId w:val="17"/>
        </w:numPr>
        <w:rPr>
          <w:bCs w:val="0"/>
        </w:rPr>
      </w:pPr>
      <w:r w:rsidRPr="00E22002">
        <w:rPr>
          <w:bCs w:val="0"/>
        </w:rPr>
        <w:t xml:space="preserve">Grenzen </w:t>
      </w:r>
    </w:p>
    <w:p w14:paraId="5FAEB604" w14:textId="77777777" w:rsidR="00E22002" w:rsidRPr="00E22002" w:rsidRDefault="00E22002" w:rsidP="00E22002">
      <w:pPr>
        <w:ind w:left="1134"/>
        <w:rPr>
          <w:bCs w:val="0"/>
        </w:rPr>
      </w:pPr>
      <w:r w:rsidRPr="00E22002">
        <w:rPr>
          <w:b/>
        </w:rPr>
        <w:t xml:space="preserve">3.2.3 </w:t>
      </w:r>
      <w:proofErr w:type="spellStart"/>
      <w:r w:rsidRPr="00E22002">
        <w:rPr>
          <w:b/>
        </w:rPr>
        <w:t>Operatorentheorie</w:t>
      </w:r>
      <w:proofErr w:type="spellEnd"/>
    </w:p>
    <w:p w14:paraId="4C89A094" w14:textId="77777777" w:rsidR="00E22002" w:rsidRPr="00E22002" w:rsidRDefault="00E22002">
      <w:pPr>
        <w:numPr>
          <w:ilvl w:val="0"/>
          <w:numId w:val="18"/>
        </w:numPr>
        <w:rPr>
          <w:bCs w:val="0"/>
        </w:rPr>
      </w:pPr>
      <w:r w:rsidRPr="00E22002">
        <w:rPr>
          <w:bCs w:val="0"/>
        </w:rPr>
        <w:t xml:space="preserve">Lineare Operatoren </w:t>
      </w:r>
    </w:p>
    <w:p w14:paraId="56E2388A" w14:textId="77777777" w:rsidR="00E22002" w:rsidRPr="00E22002" w:rsidRDefault="00E22002">
      <w:pPr>
        <w:numPr>
          <w:ilvl w:val="0"/>
          <w:numId w:val="18"/>
        </w:numPr>
        <w:rPr>
          <w:bCs w:val="0"/>
        </w:rPr>
      </w:pPr>
      <w:r w:rsidRPr="00E22002">
        <w:rPr>
          <w:bCs w:val="0"/>
        </w:rPr>
        <w:t xml:space="preserve">Nichtlineare Operatoren </w:t>
      </w:r>
    </w:p>
    <w:p w14:paraId="3F9FD9C1" w14:textId="77777777" w:rsidR="00E22002" w:rsidRPr="00E22002" w:rsidRDefault="00E22002">
      <w:pPr>
        <w:numPr>
          <w:ilvl w:val="0"/>
          <w:numId w:val="18"/>
        </w:numPr>
        <w:rPr>
          <w:bCs w:val="0"/>
        </w:rPr>
      </w:pPr>
      <w:proofErr w:type="spellStart"/>
      <w:r w:rsidRPr="00E22002">
        <w:rPr>
          <w:bCs w:val="0"/>
        </w:rPr>
        <w:t>Operatoralgebren</w:t>
      </w:r>
      <w:proofErr w:type="spellEnd"/>
      <w:r w:rsidRPr="00E22002">
        <w:rPr>
          <w:bCs w:val="0"/>
        </w:rPr>
        <w:t xml:space="preserve"> </w:t>
      </w:r>
    </w:p>
    <w:p w14:paraId="72718FDC" w14:textId="77777777" w:rsidR="00E22002" w:rsidRPr="00E22002" w:rsidRDefault="00E22002">
      <w:pPr>
        <w:numPr>
          <w:ilvl w:val="0"/>
          <w:numId w:val="18"/>
        </w:numPr>
        <w:rPr>
          <w:bCs w:val="0"/>
        </w:rPr>
      </w:pPr>
      <w:r w:rsidRPr="00E22002">
        <w:rPr>
          <w:bCs w:val="0"/>
        </w:rPr>
        <w:t xml:space="preserve">Spektraltheorie </w:t>
      </w:r>
    </w:p>
    <w:p w14:paraId="09A8E775" w14:textId="77777777" w:rsidR="00E22002" w:rsidRPr="00E22002" w:rsidRDefault="00E22002">
      <w:pPr>
        <w:numPr>
          <w:ilvl w:val="0"/>
          <w:numId w:val="18"/>
        </w:numPr>
        <w:rPr>
          <w:bCs w:val="0"/>
        </w:rPr>
      </w:pPr>
      <w:r w:rsidRPr="00E22002">
        <w:rPr>
          <w:bCs w:val="0"/>
        </w:rPr>
        <w:t xml:space="preserve">Grenzen </w:t>
      </w:r>
    </w:p>
    <w:p w14:paraId="2FC422C9" w14:textId="77777777" w:rsidR="00E22002" w:rsidRPr="00E22002" w:rsidRDefault="00E22002" w:rsidP="00E22002">
      <w:pPr>
        <w:ind w:left="1134"/>
        <w:rPr>
          <w:bCs w:val="0"/>
        </w:rPr>
      </w:pPr>
      <w:r w:rsidRPr="00E22002">
        <w:rPr>
          <w:b/>
        </w:rPr>
        <w:t>3.2.4 Zustandsräume</w:t>
      </w:r>
    </w:p>
    <w:p w14:paraId="1277441A" w14:textId="77777777" w:rsidR="00E22002" w:rsidRPr="00E22002" w:rsidRDefault="00E22002">
      <w:pPr>
        <w:numPr>
          <w:ilvl w:val="0"/>
          <w:numId w:val="19"/>
        </w:numPr>
        <w:rPr>
          <w:bCs w:val="0"/>
        </w:rPr>
      </w:pPr>
      <w:r w:rsidRPr="00E22002">
        <w:rPr>
          <w:bCs w:val="0"/>
        </w:rPr>
        <w:t xml:space="preserve">Metrische Räume </w:t>
      </w:r>
    </w:p>
    <w:p w14:paraId="047C4D13" w14:textId="77777777" w:rsidR="00E22002" w:rsidRPr="00E22002" w:rsidRDefault="00E22002">
      <w:pPr>
        <w:numPr>
          <w:ilvl w:val="0"/>
          <w:numId w:val="19"/>
        </w:numPr>
        <w:rPr>
          <w:bCs w:val="0"/>
        </w:rPr>
      </w:pPr>
      <w:r w:rsidRPr="00E22002">
        <w:rPr>
          <w:bCs w:val="0"/>
        </w:rPr>
        <w:t xml:space="preserve">Normierte Räume </w:t>
      </w:r>
    </w:p>
    <w:p w14:paraId="2FA58B26" w14:textId="77777777" w:rsidR="00E22002" w:rsidRPr="00E22002" w:rsidRDefault="00E22002">
      <w:pPr>
        <w:numPr>
          <w:ilvl w:val="0"/>
          <w:numId w:val="19"/>
        </w:numPr>
        <w:rPr>
          <w:bCs w:val="0"/>
        </w:rPr>
      </w:pPr>
      <w:r w:rsidRPr="00E22002">
        <w:rPr>
          <w:bCs w:val="0"/>
        </w:rPr>
        <w:t xml:space="preserve">Banachräume </w:t>
      </w:r>
    </w:p>
    <w:p w14:paraId="7CD801F3" w14:textId="77777777" w:rsidR="00E22002" w:rsidRPr="00E22002" w:rsidRDefault="00E22002">
      <w:pPr>
        <w:numPr>
          <w:ilvl w:val="0"/>
          <w:numId w:val="19"/>
        </w:numPr>
        <w:rPr>
          <w:bCs w:val="0"/>
        </w:rPr>
      </w:pPr>
      <w:r w:rsidRPr="00E22002">
        <w:rPr>
          <w:bCs w:val="0"/>
        </w:rPr>
        <w:t xml:space="preserve">Hilberträume </w:t>
      </w:r>
    </w:p>
    <w:p w14:paraId="05CFBC9E" w14:textId="77777777" w:rsidR="00E22002" w:rsidRPr="00E22002" w:rsidRDefault="00E22002">
      <w:pPr>
        <w:numPr>
          <w:ilvl w:val="0"/>
          <w:numId w:val="19"/>
        </w:numPr>
        <w:rPr>
          <w:bCs w:val="0"/>
        </w:rPr>
      </w:pPr>
      <w:r w:rsidRPr="00E22002">
        <w:rPr>
          <w:bCs w:val="0"/>
        </w:rPr>
        <w:t xml:space="preserve">Zustandsraumdarstellung </w:t>
      </w:r>
    </w:p>
    <w:p w14:paraId="0D83BE43" w14:textId="77777777" w:rsidR="00E22002" w:rsidRPr="00E22002" w:rsidRDefault="00E22002">
      <w:pPr>
        <w:numPr>
          <w:ilvl w:val="0"/>
          <w:numId w:val="19"/>
        </w:numPr>
        <w:rPr>
          <w:bCs w:val="0"/>
        </w:rPr>
      </w:pPr>
      <w:r w:rsidRPr="00E22002">
        <w:rPr>
          <w:bCs w:val="0"/>
        </w:rPr>
        <w:t xml:space="preserve">Grenzen </w:t>
      </w:r>
    </w:p>
    <w:p w14:paraId="1226C10C" w14:textId="77777777" w:rsidR="00E22002" w:rsidRPr="00E22002" w:rsidRDefault="00E22002" w:rsidP="00E22002">
      <w:pPr>
        <w:ind w:left="1134"/>
        <w:rPr>
          <w:bCs w:val="0"/>
        </w:rPr>
      </w:pPr>
      <w:r w:rsidRPr="00E22002">
        <w:rPr>
          <w:b/>
        </w:rPr>
        <w:t>3.2.5 Funktionalanalysis</w:t>
      </w:r>
    </w:p>
    <w:p w14:paraId="73C89F61" w14:textId="77777777" w:rsidR="00E22002" w:rsidRPr="00E22002" w:rsidRDefault="00E22002">
      <w:pPr>
        <w:numPr>
          <w:ilvl w:val="0"/>
          <w:numId w:val="20"/>
        </w:numPr>
        <w:rPr>
          <w:bCs w:val="0"/>
        </w:rPr>
      </w:pPr>
      <w:r w:rsidRPr="00E22002">
        <w:rPr>
          <w:bCs w:val="0"/>
        </w:rPr>
        <w:t xml:space="preserve">Funktionenräume </w:t>
      </w:r>
    </w:p>
    <w:p w14:paraId="72974B04" w14:textId="77777777" w:rsidR="00E22002" w:rsidRPr="00E22002" w:rsidRDefault="00E22002">
      <w:pPr>
        <w:numPr>
          <w:ilvl w:val="0"/>
          <w:numId w:val="20"/>
        </w:numPr>
        <w:rPr>
          <w:bCs w:val="0"/>
        </w:rPr>
      </w:pPr>
      <w:proofErr w:type="spellStart"/>
      <w:r w:rsidRPr="00E22002">
        <w:rPr>
          <w:bCs w:val="0"/>
        </w:rPr>
        <w:t>LpL^pLp-Räume</w:t>
      </w:r>
      <w:proofErr w:type="spellEnd"/>
      <w:r w:rsidRPr="00E22002">
        <w:rPr>
          <w:bCs w:val="0"/>
        </w:rPr>
        <w:t xml:space="preserve"> </w:t>
      </w:r>
    </w:p>
    <w:p w14:paraId="3125BF2E" w14:textId="77777777" w:rsidR="00E22002" w:rsidRPr="00E22002" w:rsidRDefault="00E22002">
      <w:pPr>
        <w:numPr>
          <w:ilvl w:val="0"/>
          <w:numId w:val="20"/>
        </w:numPr>
        <w:rPr>
          <w:bCs w:val="0"/>
        </w:rPr>
      </w:pPr>
      <w:r w:rsidRPr="00E22002">
        <w:rPr>
          <w:bCs w:val="0"/>
        </w:rPr>
        <w:t xml:space="preserve">Sobolev-Räume </w:t>
      </w:r>
    </w:p>
    <w:p w14:paraId="102422C1" w14:textId="77777777" w:rsidR="00E22002" w:rsidRPr="00E22002" w:rsidRDefault="00E22002">
      <w:pPr>
        <w:numPr>
          <w:ilvl w:val="0"/>
          <w:numId w:val="20"/>
        </w:numPr>
        <w:rPr>
          <w:bCs w:val="0"/>
        </w:rPr>
      </w:pPr>
      <w:r w:rsidRPr="00E22002">
        <w:rPr>
          <w:bCs w:val="0"/>
        </w:rPr>
        <w:t xml:space="preserve">Operatoren auf Funktionenräumen </w:t>
      </w:r>
    </w:p>
    <w:p w14:paraId="5555EDD3" w14:textId="77777777" w:rsidR="00E22002" w:rsidRPr="00E22002" w:rsidRDefault="00E22002">
      <w:pPr>
        <w:numPr>
          <w:ilvl w:val="0"/>
          <w:numId w:val="20"/>
        </w:numPr>
        <w:rPr>
          <w:bCs w:val="0"/>
        </w:rPr>
      </w:pPr>
      <w:r w:rsidRPr="00E22002">
        <w:rPr>
          <w:bCs w:val="0"/>
        </w:rPr>
        <w:t xml:space="preserve">Grenzen </w:t>
      </w:r>
    </w:p>
    <w:p w14:paraId="5C919BD4" w14:textId="77777777" w:rsidR="00E22002" w:rsidRPr="00E22002" w:rsidRDefault="00E22002" w:rsidP="00E22002">
      <w:pPr>
        <w:ind w:left="1134"/>
        <w:rPr>
          <w:bCs w:val="0"/>
        </w:rPr>
      </w:pPr>
      <w:r w:rsidRPr="00E22002">
        <w:rPr>
          <w:b/>
        </w:rPr>
        <w:t>3.2.6 Dynamische Systeme</w:t>
      </w:r>
    </w:p>
    <w:p w14:paraId="59140E99" w14:textId="77777777" w:rsidR="00E22002" w:rsidRPr="00E22002" w:rsidRDefault="00E22002">
      <w:pPr>
        <w:numPr>
          <w:ilvl w:val="0"/>
          <w:numId w:val="21"/>
        </w:numPr>
        <w:rPr>
          <w:bCs w:val="0"/>
        </w:rPr>
      </w:pPr>
      <w:r w:rsidRPr="00E22002">
        <w:rPr>
          <w:bCs w:val="0"/>
        </w:rPr>
        <w:t xml:space="preserve">Differentialgleichungen </w:t>
      </w:r>
    </w:p>
    <w:p w14:paraId="7180E3B6" w14:textId="77777777" w:rsidR="00E22002" w:rsidRPr="00E22002" w:rsidRDefault="00E22002">
      <w:pPr>
        <w:numPr>
          <w:ilvl w:val="0"/>
          <w:numId w:val="21"/>
        </w:numPr>
        <w:rPr>
          <w:bCs w:val="0"/>
        </w:rPr>
      </w:pPr>
      <w:r w:rsidRPr="00E22002">
        <w:rPr>
          <w:bCs w:val="0"/>
        </w:rPr>
        <w:t xml:space="preserve">Phasenräume </w:t>
      </w:r>
    </w:p>
    <w:p w14:paraId="78ACBF0A" w14:textId="77777777" w:rsidR="00E22002" w:rsidRPr="00E22002" w:rsidRDefault="00E22002">
      <w:pPr>
        <w:numPr>
          <w:ilvl w:val="0"/>
          <w:numId w:val="21"/>
        </w:numPr>
        <w:rPr>
          <w:bCs w:val="0"/>
        </w:rPr>
      </w:pPr>
      <w:r w:rsidRPr="00E22002">
        <w:rPr>
          <w:bCs w:val="0"/>
        </w:rPr>
        <w:t xml:space="preserve">Stabilität </w:t>
      </w:r>
    </w:p>
    <w:p w14:paraId="1629E1A4" w14:textId="77777777" w:rsidR="00E22002" w:rsidRPr="00E22002" w:rsidRDefault="00E22002">
      <w:pPr>
        <w:numPr>
          <w:ilvl w:val="0"/>
          <w:numId w:val="21"/>
        </w:numPr>
        <w:rPr>
          <w:bCs w:val="0"/>
        </w:rPr>
      </w:pPr>
      <w:r w:rsidRPr="00E22002">
        <w:rPr>
          <w:bCs w:val="0"/>
        </w:rPr>
        <w:t xml:space="preserve">Nichtlinearität </w:t>
      </w:r>
    </w:p>
    <w:p w14:paraId="5FC1FF8E" w14:textId="77777777" w:rsidR="00E22002" w:rsidRPr="00E22002" w:rsidRDefault="00E22002">
      <w:pPr>
        <w:numPr>
          <w:ilvl w:val="0"/>
          <w:numId w:val="21"/>
        </w:numPr>
        <w:rPr>
          <w:bCs w:val="0"/>
        </w:rPr>
      </w:pPr>
      <w:r w:rsidRPr="00E22002">
        <w:rPr>
          <w:bCs w:val="0"/>
        </w:rPr>
        <w:t xml:space="preserve">Attraktoren </w:t>
      </w:r>
    </w:p>
    <w:p w14:paraId="3075E685" w14:textId="77777777" w:rsidR="00E22002" w:rsidRPr="00E22002" w:rsidRDefault="00E22002">
      <w:pPr>
        <w:numPr>
          <w:ilvl w:val="0"/>
          <w:numId w:val="21"/>
        </w:numPr>
        <w:rPr>
          <w:bCs w:val="0"/>
        </w:rPr>
      </w:pPr>
      <w:r w:rsidRPr="00E22002">
        <w:rPr>
          <w:bCs w:val="0"/>
        </w:rPr>
        <w:t xml:space="preserve">Chaos </w:t>
      </w:r>
    </w:p>
    <w:p w14:paraId="3619406D" w14:textId="77777777" w:rsidR="00E22002" w:rsidRPr="00E22002" w:rsidRDefault="00E22002" w:rsidP="00E22002">
      <w:pPr>
        <w:ind w:left="1134"/>
        <w:rPr>
          <w:bCs w:val="0"/>
        </w:rPr>
      </w:pPr>
      <w:r w:rsidRPr="00E22002">
        <w:rPr>
          <w:b/>
        </w:rPr>
        <w:t>3.2.7 Information</w:t>
      </w:r>
    </w:p>
    <w:p w14:paraId="01C973B6" w14:textId="77777777" w:rsidR="00E22002" w:rsidRPr="00E22002" w:rsidRDefault="00E22002">
      <w:pPr>
        <w:numPr>
          <w:ilvl w:val="0"/>
          <w:numId w:val="22"/>
        </w:numPr>
        <w:rPr>
          <w:bCs w:val="0"/>
        </w:rPr>
      </w:pPr>
      <w:r w:rsidRPr="00E22002">
        <w:rPr>
          <w:bCs w:val="0"/>
        </w:rPr>
        <w:t xml:space="preserve">Shannon </w:t>
      </w:r>
    </w:p>
    <w:p w14:paraId="2868C5FD" w14:textId="77777777" w:rsidR="00E22002" w:rsidRPr="00E22002" w:rsidRDefault="00E22002">
      <w:pPr>
        <w:numPr>
          <w:ilvl w:val="0"/>
          <w:numId w:val="22"/>
        </w:numPr>
        <w:rPr>
          <w:bCs w:val="0"/>
        </w:rPr>
      </w:pPr>
      <w:r w:rsidRPr="00E22002">
        <w:rPr>
          <w:bCs w:val="0"/>
        </w:rPr>
        <w:lastRenderedPageBreak/>
        <w:t xml:space="preserve">Wiener </w:t>
      </w:r>
    </w:p>
    <w:p w14:paraId="56804F95" w14:textId="77777777" w:rsidR="00E22002" w:rsidRPr="00E22002" w:rsidRDefault="00E22002">
      <w:pPr>
        <w:numPr>
          <w:ilvl w:val="0"/>
          <w:numId w:val="22"/>
        </w:numPr>
        <w:rPr>
          <w:bCs w:val="0"/>
        </w:rPr>
      </w:pPr>
      <w:r w:rsidRPr="00E22002">
        <w:rPr>
          <w:bCs w:val="0"/>
        </w:rPr>
        <w:t xml:space="preserve">Entropie </w:t>
      </w:r>
    </w:p>
    <w:p w14:paraId="1379DB5A" w14:textId="77777777" w:rsidR="00E22002" w:rsidRPr="00E22002" w:rsidRDefault="00E22002">
      <w:pPr>
        <w:numPr>
          <w:ilvl w:val="0"/>
          <w:numId w:val="22"/>
        </w:numPr>
        <w:rPr>
          <w:bCs w:val="0"/>
        </w:rPr>
      </w:pPr>
      <w:r w:rsidRPr="00E22002">
        <w:rPr>
          <w:bCs w:val="0"/>
        </w:rPr>
        <w:t xml:space="preserve">Information </w:t>
      </w:r>
    </w:p>
    <w:p w14:paraId="44E0C577" w14:textId="77777777" w:rsidR="00E22002" w:rsidRPr="00E22002" w:rsidRDefault="00E22002">
      <w:pPr>
        <w:numPr>
          <w:ilvl w:val="0"/>
          <w:numId w:val="22"/>
        </w:numPr>
        <w:rPr>
          <w:bCs w:val="0"/>
        </w:rPr>
      </w:pPr>
      <w:r w:rsidRPr="00E22002">
        <w:rPr>
          <w:bCs w:val="0"/>
        </w:rPr>
        <w:t xml:space="preserve">Mutual Information </w:t>
      </w:r>
    </w:p>
    <w:p w14:paraId="7E0441CA" w14:textId="77777777" w:rsidR="00E22002" w:rsidRPr="00E22002" w:rsidRDefault="00E22002">
      <w:pPr>
        <w:numPr>
          <w:ilvl w:val="0"/>
          <w:numId w:val="22"/>
        </w:numPr>
        <w:rPr>
          <w:bCs w:val="0"/>
        </w:rPr>
      </w:pPr>
      <w:r w:rsidRPr="00E22002">
        <w:rPr>
          <w:bCs w:val="0"/>
        </w:rPr>
        <w:t xml:space="preserve">Grenzen </w:t>
      </w:r>
    </w:p>
    <w:p w14:paraId="045CE13E" w14:textId="77777777" w:rsidR="00E22002" w:rsidRPr="00E22002" w:rsidRDefault="00E22002" w:rsidP="00E22002">
      <w:pPr>
        <w:ind w:left="1134"/>
        <w:rPr>
          <w:bCs w:val="0"/>
        </w:rPr>
      </w:pPr>
      <w:r w:rsidRPr="00E22002">
        <w:rPr>
          <w:b/>
        </w:rPr>
        <w:t>3.2.8 Netzwerke</w:t>
      </w:r>
    </w:p>
    <w:p w14:paraId="7A39A890" w14:textId="77777777" w:rsidR="00E22002" w:rsidRPr="00E22002" w:rsidRDefault="00E22002">
      <w:pPr>
        <w:numPr>
          <w:ilvl w:val="0"/>
          <w:numId w:val="23"/>
        </w:numPr>
        <w:rPr>
          <w:bCs w:val="0"/>
        </w:rPr>
      </w:pPr>
      <w:r w:rsidRPr="00E22002">
        <w:rPr>
          <w:bCs w:val="0"/>
        </w:rPr>
        <w:t xml:space="preserve">Graphentheorie </w:t>
      </w:r>
    </w:p>
    <w:p w14:paraId="1104A07D" w14:textId="77777777" w:rsidR="00E22002" w:rsidRPr="00E22002" w:rsidRDefault="00E22002">
      <w:pPr>
        <w:numPr>
          <w:ilvl w:val="0"/>
          <w:numId w:val="23"/>
        </w:numPr>
        <w:rPr>
          <w:bCs w:val="0"/>
        </w:rPr>
      </w:pPr>
      <w:r w:rsidRPr="00E22002">
        <w:rPr>
          <w:bCs w:val="0"/>
        </w:rPr>
        <w:t xml:space="preserve">Small World </w:t>
      </w:r>
    </w:p>
    <w:p w14:paraId="798D9EC4" w14:textId="77777777" w:rsidR="00E22002" w:rsidRPr="00E22002" w:rsidRDefault="00E22002">
      <w:pPr>
        <w:numPr>
          <w:ilvl w:val="0"/>
          <w:numId w:val="23"/>
        </w:numPr>
        <w:rPr>
          <w:bCs w:val="0"/>
        </w:rPr>
      </w:pPr>
      <w:proofErr w:type="spellStart"/>
      <w:r w:rsidRPr="00E22002">
        <w:rPr>
          <w:bCs w:val="0"/>
        </w:rPr>
        <w:t>Scale</w:t>
      </w:r>
      <w:proofErr w:type="spellEnd"/>
      <w:r w:rsidRPr="00E22002">
        <w:rPr>
          <w:bCs w:val="0"/>
        </w:rPr>
        <w:t xml:space="preserve"> Free </w:t>
      </w:r>
    </w:p>
    <w:p w14:paraId="4910D0B8" w14:textId="77777777" w:rsidR="00E22002" w:rsidRPr="00E22002" w:rsidRDefault="00E22002">
      <w:pPr>
        <w:numPr>
          <w:ilvl w:val="0"/>
          <w:numId w:val="23"/>
        </w:numPr>
        <w:rPr>
          <w:bCs w:val="0"/>
        </w:rPr>
      </w:pPr>
      <w:r w:rsidRPr="00E22002">
        <w:rPr>
          <w:bCs w:val="0"/>
        </w:rPr>
        <w:t xml:space="preserve">Zentralitäten </w:t>
      </w:r>
    </w:p>
    <w:p w14:paraId="25240514" w14:textId="77777777" w:rsidR="00E22002" w:rsidRPr="00E22002" w:rsidRDefault="00E22002">
      <w:pPr>
        <w:numPr>
          <w:ilvl w:val="0"/>
          <w:numId w:val="23"/>
        </w:numPr>
        <w:rPr>
          <w:bCs w:val="0"/>
        </w:rPr>
      </w:pPr>
      <w:r w:rsidRPr="00E22002">
        <w:rPr>
          <w:bCs w:val="0"/>
        </w:rPr>
        <w:t xml:space="preserve">Grenzen </w:t>
      </w:r>
    </w:p>
    <w:p w14:paraId="71E388C2" w14:textId="77777777" w:rsidR="00E22002" w:rsidRPr="00E22002" w:rsidRDefault="00E22002" w:rsidP="00E22002">
      <w:pPr>
        <w:ind w:left="1134"/>
        <w:rPr>
          <w:bCs w:val="0"/>
        </w:rPr>
      </w:pPr>
      <w:r w:rsidRPr="00E22002">
        <w:rPr>
          <w:b/>
        </w:rPr>
        <w:t>3.2.9 Metriken</w:t>
      </w:r>
    </w:p>
    <w:p w14:paraId="41027908" w14:textId="77777777" w:rsidR="00E22002" w:rsidRPr="00E22002" w:rsidRDefault="00E22002">
      <w:pPr>
        <w:numPr>
          <w:ilvl w:val="0"/>
          <w:numId w:val="24"/>
        </w:numPr>
        <w:rPr>
          <w:bCs w:val="0"/>
        </w:rPr>
      </w:pPr>
      <w:r w:rsidRPr="00E22002">
        <w:rPr>
          <w:bCs w:val="0"/>
        </w:rPr>
        <w:t xml:space="preserve">Metriken </w:t>
      </w:r>
    </w:p>
    <w:p w14:paraId="16E9F9CE" w14:textId="77777777" w:rsidR="00E22002" w:rsidRPr="00E22002" w:rsidRDefault="00E22002">
      <w:pPr>
        <w:numPr>
          <w:ilvl w:val="0"/>
          <w:numId w:val="24"/>
        </w:numPr>
        <w:rPr>
          <w:bCs w:val="0"/>
        </w:rPr>
      </w:pPr>
      <w:r w:rsidRPr="00E22002">
        <w:rPr>
          <w:bCs w:val="0"/>
        </w:rPr>
        <w:t xml:space="preserve">Normen </w:t>
      </w:r>
    </w:p>
    <w:p w14:paraId="29211BC5" w14:textId="77777777" w:rsidR="00E22002" w:rsidRPr="00E22002" w:rsidRDefault="00E22002">
      <w:pPr>
        <w:numPr>
          <w:ilvl w:val="0"/>
          <w:numId w:val="24"/>
        </w:numPr>
        <w:rPr>
          <w:bCs w:val="0"/>
        </w:rPr>
      </w:pPr>
      <w:r w:rsidRPr="00E22002">
        <w:rPr>
          <w:bCs w:val="0"/>
        </w:rPr>
        <w:t xml:space="preserve">Ähnlichkeitsmaße </w:t>
      </w:r>
    </w:p>
    <w:p w14:paraId="7633166D" w14:textId="77777777" w:rsidR="00E22002" w:rsidRPr="00E22002" w:rsidRDefault="00E22002">
      <w:pPr>
        <w:numPr>
          <w:ilvl w:val="0"/>
          <w:numId w:val="24"/>
        </w:numPr>
        <w:rPr>
          <w:bCs w:val="0"/>
        </w:rPr>
      </w:pPr>
      <w:r w:rsidRPr="00E22002">
        <w:rPr>
          <w:bCs w:val="0"/>
        </w:rPr>
        <w:t xml:space="preserve">Kosinus </w:t>
      </w:r>
    </w:p>
    <w:p w14:paraId="20F046D7" w14:textId="77777777" w:rsidR="00E22002" w:rsidRPr="00E22002" w:rsidRDefault="00E22002">
      <w:pPr>
        <w:numPr>
          <w:ilvl w:val="0"/>
          <w:numId w:val="24"/>
        </w:numPr>
        <w:rPr>
          <w:bCs w:val="0"/>
        </w:rPr>
      </w:pPr>
      <w:r w:rsidRPr="00E22002">
        <w:rPr>
          <w:bCs w:val="0"/>
        </w:rPr>
        <w:t xml:space="preserve">Wasserstein </w:t>
      </w:r>
    </w:p>
    <w:p w14:paraId="3CDA67AB" w14:textId="77777777" w:rsidR="00E22002" w:rsidRPr="00E22002" w:rsidRDefault="00E22002">
      <w:pPr>
        <w:numPr>
          <w:ilvl w:val="0"/>
          <w:numId w:val="24"/>
        </w:numPr>
        <w:rPr>
          <w:bCs w:val="0"/>
        </w:rPr>
      </w:pPr>
      <w:r w:rsidRPr="00E22002">
        <w:rPr>
          <w:bCs w:val="0"/>
        </w:rPr>
        <w:t xml:space="preserve">Grenzen </w:t>
      </w:r>
    </w:p>
    <w:p w14:paraId="21C7E27D" w14:textId="77777777" w:rsidR="00E22002" w:rsidRPr="00E22002" w:rsidRDefault="00E22002" w:rsidP="00E22002">
      <w:pPr>
        <w:ind w:left="1134"/>
        <w:rPr>
          <w:bCs w:val="0"/>
        </w:rPr>
      </w:pPr>
      <w:r w:rsidRPr="00E22002">
        <w:rPr>
          <w:b/>
        </w:rPr>
        <w:t>3.2.10 Emergenz</w:t>
      </w:r>
    </w:p>
    <w:p w14:paraId="0C48A74F" w14:textId="77777777" w:rsidR="00E22002" w:rsidRPr="00E22002" w:rsidRDefault="00E22002">
      <w:pPr>
        <w:numPr>
          <w:ilvl w:val="0"/>
          <w:numId w:val="25"/>
        </w:numPr>
        <w:rPr>
          <w:bCs w:val="0"/>
        </w:rPr>
      </w:pPr>
      <w:r w:rsidRPr="00E22002">
        <w:rPr>
          <w:bCs w:val="0"/>
        </w:rPr>
        <w:t xml:space="preserve">Selbstorganisation </w:t>
      </w:r>
    </w:p>
    <w:p w14:paraId="5A4749A1" w14:textId="77777777" w:rsidR="00E22002" w:rsidRPr="00E22002" w:rsidRDefault="00E22002">
      <w:pPr>
        <w:numPr>
          <w:ilvl w:val="0"/>
          <w:numId w:val="25"/>
        </w:numPr>
        <w:rPr>
          <w:bCs w:val="0"/>
        </w:rPr>
      </w:pPr>
      <w:r w:rsidRPr="00E22002">
        <w:rPr>
          <w:bCs w:val="0"/>
        </w:rPr>
        <w:t xml:space="preserve">Synergetik </w:t>
      </w:r>
    </w:p>
    <w:p w14:paraId="7BE08DB6" w14:textId="77777777" w:rsidR="00E22002" w:rsidRPr="00E22002" w:rsidRDefault="00E22002">
      <w:pPr>
        <w:numPr>
          <w:ilvl w:val="0"/>
          <w:numId w:val="25"/>
        </w:numPr>
        <w:rPr>
          <w:bCs w:val="0"/>
        </w:rPr>
      </w:pPr>
      <w:r w:rsidRPr="00E22002">
        <w:rPr>
          <w:bCs w:val="0"/>
        </w:rPr>
        <w:t xml:space="preserve">Attraktoren </w:t>
      </w:r>
    </w:p>
    <w:p w14:paraId="70A9725B" w14:textId="77777777" w:rsidR="00E22002" w:rsidRPr="00E22002" w:rsidRDefault="00E22002">
      <w:pPr>
        <w:numPr>
          <w:ilvl w:val="0"/>
          <w:numId w:val="25"/>
        </w:numPr>
        <w:rPr>
          <w:bCs w:val="0"/>
        </w:rPr>
      </w:pPr>
      <w:r w:rsidRPr="00E22002">
        <w:rPr>
          <w:bCs w:val="0"/>
        </w:rPr>
        <w:t xml:space="preserve">Komplexe Systeme </w:t>
      </w:r>
    </w:p>
    <w:p w14:paraId="2F94F4FC" w14:textId="77777777" w:rsidR="00E22002" w:rsidRPr="00E22002" w:rsidRDefault="00E22002">
      <w:pPr>
        <w:numPr>
          <w:ilvl w:val="0"/>
          <w:numId w:val="25"/>
        </w:numPr>
        <w:rPr>
          <w:bCs w:val="0"/>
        </w:rPr>
      </w:pPr>
      <w:r w:rsidRPr="00E22002">
        <w:rPr>
          <w:bCs w:val="0"/>
        </w:rPr>
        <w:t xml:space="preserve">Grenzen </w:t>
      </w:r>
    </w:p>
    <w:p w14:paraId="00873EFE" w14:textId="77777777" w:rsidR="00E22002" w:rsidRPr="00E22002" w:rsidRDefault="00E22002" w:rsidP="00E22002">
      <w:pPr>
        <w:ind w:left="1134"/>
        <w:rPr>
          <w:bCs w:val="0"/>
        </w:rPr>
      </w:pPr>
      <w:r w:rsidRPr="00E22002">
        <w:rPr>
          <w:b/>
        </w:rPr>
        <w:t>3.2.11 Zusammenfassung und Forschungslücke</w:t>
      </w:r>
    </w:p>
    <w:p w14:paraId="5F8848C6" w14:textId="77777777" w:rsidR="00E22002" w:rsidRPr="00E22002" w:rsidRDefault="00E22002" w:rsidP="00E22002">
      <w:pPr>
        <w:ind w:left="1134"/>
        <w:rPr>
          <w:bCs w:val="0"/>
        </w:rPr>
      </w:pPr>
      <w:r w:rsidRPr="00E22002">
        <w:rPr>
          <w:bCs w:val="0"/>
        </w:rPr>
        <w:pict w14:anchorId="371E5347">
          <v:rect id="_x0000_i1189" style="width:0;height:1.5pt" o:hralign="center" o:hrstd="t" o:hr="t" fillcolor="#a0a0a0" stroked="f"/>
        </w:pict>
      </w:r>
    </w:p>
    <w:p w14:paraId="0A5CBE1C" w14:textId="77777777" w:rsidR="00E22002" w:rsidRPr="00E22002" w:rsidRDefault="00E22002" w:rsidP="00E22002">
      <w:pPr>
        <w:ind w:left="1134"/>
        <w:rPr>
          <w:b/>
        </w:rPr>
      </w:pPr>
      <w:r w:rsidRPr="00E22002">
        <w:rPr>
          <w:b/>
        </w:rPr>
        <w:t>Wesentliche Änderungen gegenüber der bisherigen Version</w:t>
      </w:r>
    </w:p>
    <w:p w14:paraId="22F5DF83" w14:textId="77777777" w:rsidR="00E22002" w:rsidRPr="00E22002" w:rsidRDefault="00E22002" w:rsidP="00E22002">
      <w:pPr>
        <w:ind w:left="1134"/>
        <w:rPr>
          <w:b/>
        </w:rPr>
      </w:pPr>
      <w:r w:rsidRPr="00E22002">
        <w:rPr>
          <w:b/>
        </w:rPr>
        <w:t>1. Deutlich mathematischer</w:t>
      </w:r>
    </w:p>
    <w:p w14:paraId="4D8C65ED" w14:textId="77777777" w:rsidR="00E22002" w:rsidRPr="00E22002" w:rsidRDefault="00E22002" w:rsidP="00E22002">
      <w:pPr>
        <w:ind w:left="1134"/>
        <w:rPr>
          <w:bCs w:val="0"/>
        </w:rPr>
      </w:pPr>
      <w:r w:rsidRPr="00E22002">
        <w:rPr>
          <w:bCs w:val="0"/>
        </w:rPr>
        <w:t>Jeder Abschnitt erhält</w:t>
      </w:r>
    </w:p>
    <w:p w14:paraId="1E2F1DED" w14:textId="77777777" w:rsidR="00E22002" w:rsidRPr="00E22002" w:rsidRDefault="00E22002">
      <w:pPr>
        <w:numPr>
          <w:ilvl w:val="0"/>
          <w:numId w:val="26"/>
        </w:numPr>
        <w:rPr>
          <w:bCs w:val="0"/>
        </w:rPr>
      </w:pPr>
      <w:r w:rsidRPr="00E22002">
        <w:rPr>
          <w:bCs w:val="0"/>
        </w:rPr>
        <w:t xml:space="preserve">Definitionen </w:t>
      </w:r>
    </w:p>
    <w:p w14:paraId="109BC4FF" w14:textId="77777777" w:rsidR="00E22002" w:rsidRPr="00E22002" w:rsidRDefault="00E22002">
      <w:pPr>
        <w:numPr>
          <w:ilvl w:val="0"/>
          <w:numId w:val="26"/>
        </w:numPr>
        <w:rPr>
          <w:bCs w:val="0"/>
        </w:rPr>
      </w:pPr>
      <w:r w:rsidRPr="00E22002">
        <w:rPr>
          <w:bCs w:val="0"/>
        </w:rPr>
        <w:t xml:space="preserve">mathematische Aussagen </w:t>
      </w:r>
    </w:p>
    <w:p w14:paraId="42E13172" w14:textId="77777777" w:rsidR="00E22002" w:rsidRPr="00E22002" w:rsidRDefault="00E22002">
      <w:pPr>
        <w:numPr>
          <w:ilvl w:val="0"/>
          <w:numId w:val="26"/>
        </w:numPr>
        <w:rPr>
          <w:bCs w:val="0"/>
        </w:rPr>
      </w:pPr>
      <w:r w:rsidRPr="00E22002">
        <w:rPr>
          <w:bCs w:val="0"/>
        </w:rPr>
        <w:t xml:space="preserve">Eigenschaften </w:t>
      </w:r>
    </w:p>
    <w:p w14:paraId="5432AED7" w14:textId="77777777" w:rsidR="00E22002" w:rsidRPr="00E22002" w:rsidRDefault="00E22002">
      <w:pPr>
        <w:numPr>
          <w:ilvl w:val="0"/>
          <w:numId w:val="26"/>
        </w:numPr>
        <w:rPr>
          <w:bCs w:val="0"/>
        </w:rPr>
      </w:pPr>
      <w:r w:rsidRPr="00E22002">
        <w:rPr>
          <w:bCs w:val="0"/>
        </w:rPr>
        <w:t xml:space="preserve">Beispiele </w:t>
      </w:r>
    </w:p>
    <w:p w14:paraId="376A526F" w14:textId="77777777" w:rsidR="00E22002" w:rsidRPr="00E22002" w:rsidRDefault="00E22002">
      <w:pPr>
        <w:numPr>
          <w:ilvl w:val="0"/>
          <w:numId w:val="26"/>
        </w:numPr>
        <w:rPr>
          <w:bCs w:val="0"/>
        </w:rPr>
      </w:pPr>
      <w:r w:rsidRPr="00E22002">
        <w:rPr>
          <w:bCs w:val="0"/>
        </w:rPr>
        <w:t xml:space="preserve">kleine Herleitungen </w:t>
      </w:r>
    </w:p>
    <w:p w14:paraId="04E94E7C" w14:textId="77777777" w:rsidR="00E22002" w:rsidRPr="00E22002" w:rsidRDefault="00E22002" w:rsidP="00E22002">
      <w:pPr>
        <w:ind w:left="1134"/>
        <w:rPr>
          <w:bCs w:val="0"/>
        </w:rPr>
      </w:pPr>
      <w:r w:rsidRPr="00E22002">
        <w:rPr>
          <w:bCs w:val="0"/>
        </w:rPr>
        <w:lastRenderedPageBreak/>
        <w:t>Nicht viele.</w:t>
      </w:r>
    </w:p>
    <w:p w14:paraId="05749C94" w14:textId="77777777" w:rsidR="00E22002" w:rsidRPr="00E22002" w:rsidRDefault="00E22002" w:rsidP="00E22002">
      <w:pPr>
        <w:ind w:left="1134"/>
        <w:rPr>
          <w:bCs w:val="0"/>
        </w:rPr>
      </w:pPr>
      <w:r w:rsidRPr="00E22002">
        <w:rPr>
          <w:bCs w:val="0"/>
        </w:rPr>
        <w:t xml:space="preserve">Aber </w:t>
      </w:r>
      <w:proofErr w:type="spellStart"/>
      <w:r w:rsidRPr="00E22002">
        <w:rPr>
          <w:bCs w:val="0"/>
        </w:rPr>
        <w:t>genau so</w:t>
      </w:r>
      <w:proofErr w:type="spellEnd"/>
      <w:r w:rsidRPr="00E22002">
        <w:rPr>
          <w:bCs w:val="0"/>
        </w:rPr>
        <w:t xml:space="preserve"> viele, dass der Charakter eindeutig mathematisch ist.</w:t>
      </w:r>
    </w:p>
    <w:p w14:paraId="65A78FB6" w14:textId="77777777" w:rsidR="00E22002" w:rsidRPr="00E22002" w:rsidRDefault="00E22002" w:rsidP="00E22002">
      <w:pPr>
        <w:ind w:left="1134"/>
        <w:rPr>
          <w:bCs w:val="0"/>
        </w:rPr>
      </w:pPr>
      <w:r w:rsidRPr="00E22002">
        <w:rPr>
          <w:bCs w:val="0"/>
        </w:rPr>
        <w:pict w14:anchorId="216D9A5E">
          <v:rect id="_x0000_i1190" style="width:0;height:1.5pt" o:hralign="center" o:hrstd="t" o:hr="t" fillcolor="#a0a0a0" stroked="f"/>
        </w:pict>
      </w:r>
    </w:p>
    <w:p w14:paraId="684130ED" w14:textId="77777777" w:rsidR="00E22002" w:rsidRPr="00E22002" w:rsidRDefault="00E22002" w:rsidP="00E22002">
      <w:pPr>
        <w:ind w:left="1134"/>
        <w:rPr>
          <w:b/>
        </w:rPr>
      </w:pPr>
      <w:r w:rsidRPr="00E22002">
        <w:rPr>
          <w:b/>
        </w:rPr>
        <w:t>2. Mehr internationale Originalliteratur</w:t>
      </w:r>
    </w:p>
    <w:p w14:paraId="27FEDEF2" w14:textId="77777777" w:rsidR="00E22002" w:rsidRPr="00E22002" w:rsidRDefault="00E22002" w:rsidP="00E22002">
      <w:pPr>
        <w:ind w:left="1134"/>
        <w:rPr>
          <w:bCs w:val="0"/>
        </w:rPr>
      </w:pPr>
      <w:r w:rsidRPr="00E22002">
        <w:rPr>
          <w:bCs w:val="0"/>
        </w:rPr>
        <w:t>Nicht nur Standardbücher.</w:t>
      </w:r>
    </w:p>
    <w:p w14:paraId="77BBC480" w14:textId="77777777" w:rsidR="00E22002" w:rsidRPr="00E22002" w:rsidRDefault="00E22002" w:rsidP="00E22002">
      <w:pPr>
        <w:ind w:left="1134"/>
        <w:rPr>
          <w:bCs w:val="0"/>
        </w:rPr>
      </w:pPr>
      <w:r w:rsidRPr="00E22002">
        <w:rPr>
          <w:bCs w:val="0"/>
        </w:rPr>
        <w:t>Sondern auch Originalarbeiten.</w:t>
      </w:r>
    </w:p>
    <w:p w14:paraId="796E537D" w14:textId="77777777" w:rsidR="00E22002" w:rsidRPr="00E22002" w:rsidRDefault="00E22002" w:rsidP="00E22002">
      <w:pPr>
        <w:ind w:left="1134"/>
        <w:rPr>
          <w:bCs w:val="0"/>
        </w:rPr>
      </w:pPr>
      <w:r w:rsidRPr="00E22002">
        <w:rPr>
          <w:bCs w:val="0"/>
        </w:rPr>
        <w:t xml:space="preserve">Ich möchte auf etwa </w:t>
      </w:r>
      <w:r w:rsidRPr="00E22002">
        <w:rPr>
          <w:b/>
        </w:rPr>
        <w:t>80–100 Literaturstellen</w:t>
      </w:r>
      <w:r w:rsidRPr="00E22002">
        <w:rPr>
          <w:bCs w:val="0"/>
        </w:rPr>
        <w:t xml:space="preserve"> kommen.</w:t>
      </w:r>
    </w:p>
    <w:p w14:paraId="1885DF51" w14:textId="77777777" w:rsidR="00E22002" w:rsidRPr="00E22002" w:rsidRDefault="00E22002" w:rsidP="00E22002">
      <w:pPr>
        <w:ind w:left="1134"/>
        <w:rPr>
          <w:bCs w:val="0"/>
        </w:rPr>
      </w:pPr>
      <w:r w:rsidRPr="00E22002">
        <w:rPr>
          <w:bCs w:val="0"/>
        </w:rPr>
        <w:pict w14:anchorId="04C7DE3F">
          <v:rect id="_x0000_i1191" style="width:0;height:1.5pt" o:hralign="center" o:hrstd="t" o:hr="t" fillcolor="#a0a0a0" stroked="f"/>
        </w:pict>
      </w:r>
    </w:p>
    <w:p w14:paraId="62D4F878" w14:textId="77777777" w:rsidR="00E22002" w:rsidRPr="00E22002" w:rsidRDefault="00E22002" w:rsidP="00E22002">
      <w:pPr>
        <w:ind w:left="1134"/>
        <w:rPr>
          <w:b/>
        </w:rPr>
      </w:pPr>
      <w:r w:rsidRPr="00E22002">
        <w:rPr>
          <w:b/>
        </w:rPr>
        <w:t>3. Weniger Geschichte</w:t>
      </w:r>
    </w:p>
    <w:p w14:paraId="1F4D0FD4" w14:textId="77777777" w:rsidR="00E22002" w:rsidRPr="00E22002" w:rsidRDefault="00E22002" w:rsidP="00E22002">
      <w:pPr>
        <w:ind w:left="1134"/>
        <w:rPr>
          <w:bCs w:val="0"/>
        </w:rPr>
      </w:pPr>
      <w:r w:rsidRPr="00E22002">
        <w:rPr>
          <w:bCs w:val="0"/>
        </w:rPr>
        <w:t>Die Geschichte bleibt erhalten.</w:t>
      </w:r>
    </w:p>
    <w:p w14:paraId="6A64F1A2" w14:textId="77777777" w:rsidR="00E22002" w:rsidRPr="00E22002" w:rsidRDefault="00E22002" w:rsidP="00E22002">
      <w:pPr>
        <w:ind w:left="1134"/>
        <w:rPr>
          <w:bCs w:val="0"/>
        </w:rPr>
      </w:pPr>
      <w:r w:rsidRPr="00E22002">
        <w:rPr>
          <w:bCs w:val="0"/>
        </w:rPr>
        <w:t xml:space="preserve">Aber nur noch etwa </w:t>
      </w:r>
      <w:r w:rsidRPr="00E22002">
        <w:rPr>
          <w:b/>
        </w:rPr>
        <w:t>20 %</w:t>
      </w:r>
      <w:r w:rsidRPr="00E22002">
        <w:rPr>
          <w:bCs w:val="0"/>
        </w:rPr>
        <w:t>.</w:t>
      </w:r>
    </w:p>
    <w:p w14:paraId="3D96C7D7" w14:textId="77777777" w:rsidR="00E22002" w:rsidRPr="00E22002" w:rsidRDefault="00E22002" w:rsidP="00E22002">
      <w:pPr>
        <w:ind w:left="1134"/>
        <w:rPr>
          <w:bCs w:val="0"/>
        </w:rPr>
      </w:pPr>
      <w:r w:rsidRPr="00E22002">
        <w:rPr>
          <w:bCs w:val="0"/>
        </w:rPr>
        <w:t>Der Schwerpunkt liegt auf</w:t>
      </w:r>
    </w:p>
    <w:p w14:paraId="5C7D63D6" w14:textId="77777777" w:rsidR="00E22002" w:rsidRPr="00E22002" w:rsidRDefault="00E22002">
      <w:pPr>
        <w:numPr>
          <w:ilvl w:val="0"/>
          <w:numId w:val="27"/>
        </w:numPr>
        <w:rPr>
          <w:bCs w:val="0"/>
        </w:rPr>
      </w:pPr>
      <w:r w:rsidRPr="00E22002">
        <w:rPr>
          <w:bCs w:val="0"/>
        </w:rPr>
        <w:t xml:space="preserve">mathematischen Begriffen </w:t>
      </w:r>
    </w:p>
    <w:p w14:paraId="516BF5B0" w14:textId="77777777" w:rsidR="00E22002" w:rsidRPr="00E22002" w:rsidRDefault="00E22002">
      <w:pPr>
        <w:numPr>
          <w:ilvl w:val="0"/>
          <w:numId w:val="27"/>
        </w:numPr>
        <w:rPr>
          <w:bCs w:val="0"/>
        </w:rPr>
      </w:pPr>
      <w:r w:rsidRPr="00E22002">
        <w:rPr>
          <w:bCs w:val="0"/>
        </w:rPr>
        <w:t xml:space="preserve">mathematischen Strukturen </w:t>
      </w:r>
    </w:p>
    <w:p w14:paraId="35BD3ED3" w14:textId="77777777" w:rsidR="00E22002" w:rsidRPr="00E22002" w:rsidRDefault="00E22002">
      <w:pPr>
        <w:numPr>
          <w:ilvl w:val="0"/>
          <w:numId w:val="27"/>
        </w:numPr>
        <w:rPr>
          <w:bCs w:val="0"/>
        </w:rPr>
      </w:pPr>
      <w:r w:rsidRPr="00E22002">
        <w:rPr>
          <w:bCs w:val="0"/>
        </w:rPr>
        <w:t xml:space="preserve">mathematischen Eigenschaften. </w:t>
      </w:r>
    </w:p>
    <w:p w14:paraId="381FEEFB" w14:textId="77777777" w:rsidR="00E22002" w:rsidRPr="00E22002" w:rsidRDefault="00E22002" w:rsidP="00E22002">
      <w:pPr>
        <w:ind w:left="1134"/>
        <w:rPr>
          <w:bCs w:val="0"/>
        </w:rPr>
      </w:pPr>
      <w:r w:rsidRPr="00E22002">
        <w:rPr>
          <w:bCs w:val="0"/>
        </w:rPr>
        <w:pict w14:anchorId="02A5BF0D">
          <v:rect id="_x0000_i1192" style="width:0;height:1.5pt" o:hralign="center" o:hrstd="t" o:hr="t" fillcolor="#a0a0a0" stroked="f"/>
        </w:pict>
      </w:r>
    </w:p>
    <w:p w14:paraId="3C1FF437" w14:textId="77777777" w:rsidR="00E22002" w:rsidRPr="00E22002" w:rsidRDefault="00E22002" w:rsidP="00E22002">
      <w:pPr>
        <w:ind w:left="1134"/>
        <w:rPr>
          <w:b/>
        </w:rPr>
      </w:pPr>
      <w:r w:rsidRPr="00E22002">
        <w:rPr>
          <w:b/>
        </w:rPr>
        <w:t>4. Einheitlicher Stil</w:t>
      </w:r>
    </w:p>
    <w:p w14:paraId="30E8C470" w14:textId="77777777" w:rsidR="00E22002" w:rsidRPr="00E22002" w:rsidRDefault="00E22002" w:rsidP="00E22002">
      <w:pPr>
        <w:ind w:left="1134"/>
        <w:rPr>
          <w:bCs w:val="0"/>
        </w:rPr>
      </w:pPr>
      <w:r w:rsidRPr="00E22002">
        <w:rPr>
          <w:bCs w:val="0"/>
        </w:rPr>
        <w:t>Jeder Abschnitt bekommt exakt denselben Aufbau.</w:t>
      </w:r>
    </w:p>
    <w:p w14:paraId="6CC4CA16" w14:textId="77777777" w:rsidR="00E22002" w:rsidRPr="00E22002" w:rsidRDefault="00E22002" w:rsidP="00E22002">
      <w:pPr>
        <w:ind w:left="1134"/>
        <w:rPr>
          <w:bCs w:val="0"/>
        </w:rPr>
      </w:pPr>
      <w:r w:rsidRPr="00E22002">
        <w:rPr>
          <w:bCs w:val="0"/>
        </w:rPr>
        <w:t>Dadurch liest sich Kapitel 3.2 wie aus einem Guss.</w:t>
      </w:r>
    </w:p>
    <w:p w14:paraId="5489A02F" w14:textId="77777777" w:rsidR="00E22002" w:rsidRPr="00E22002" w:rsidRDefault="00E22002" w:rsidP="00E22002">
      <w:pPr>
        <w:ind w:left="1134"/>
        <w:rPr>
          <w:bCs w:val="0"/>
        </w:rPr>
      </w:pPr>
      <w:r w:rsidRPr="00E22002">
        <w:rPr>
          <w:bCs w:val="0"/>
        </w:rPr>
        <w:pict w14:anchorId="2B9F16FD">
          <v:rect id="_x0000_i1193" style="width:0;height:1.5pt" o:hralign="center" o:hrstd="t" o:hr="t" fillcolor="#a0a0a0" stroked="f"/>
        </w:pict>
      </w:r>
    </w:p>
    <w:p w14:paraId="3ED2FE05" w14:textId="77777777" w:rsidR="00E22002" w:rsidRPr="00E22002" w:rsidRDefault="00E22002" w:rsidP="00E22002">
      <w:pPr>
        <w:ind w:left="1134"/>
        <w:rPr>
          <w:b/>
        </w:rPr>
      </w:pPr>
      <w:r w:rsidRPr="00E22002">
        <w:rPr>
          <w:b/>
        </w:rPr>
        <w:t>5. Konsequente Vorbereitung von Kapitel 3.3</w:t>
      </w:r>
    </w:p>
    <w:p w14:paraId="3F67E294" w14:textId="77777777" w:rsidR="00E22002" w:rsidRPr="00E22002" w:rsidRDefault="00E22002" w:rsidP="00E22002">
      <w:pPr>
        <w:ind w:left="1134"/>
        <w:rPr>
          <w:bCs w:val="0"/>
        </w:rPr>
      </w:pPr>
      <w:r w:rsidRPr="00E22002">
        <w:rPr>
          <w:bCs w:val="0"/>
        </w:rPr>
        <w:t xml:space="preserve">Das gesamte Kapitel wird auf </w:t>
      </w:r>
      <w:r w:rsidRPr="00E22002">
        <w:rPr>
          <w:b/>
        </w:rPr>
        <w:t>eine einzige Frage</w:t>
      </w:r>
      <w:r w:rsidRPr="00E22002">
        <w:rPr>
          <w:bCs w:val="0"/>
        </w:rPr>
        <w:t xml:space="preserve"> zulaufen:</w:t>
      </w:r>
    </w:p>
    <w:p w14:paraId="0F6C1CAA" w14:textId="77777777" w:rsidR="00E22002" w:rsidRPr="00E22002" w:rsidRDefault="00E22002" w:rsidP="00E22002">
      <w:pPr>
        <w:ind w:left="1134"/>
        <w:rPr>
          <w:bCs w:val="0"/>
        </w:rPr>
      </w:pPr>
      <w:r w:rsidRPr="00E22002">
        <w:rPr>
          <w:b/>
        </w:rPr>
        <w:t>Warum setzt jede bestehende mathematische Theorie primitive mathematische Strukturen voraus?</w:t>
      </w:r>
    </w:p>
    <w:p w14:paraId="41945184" w14:textId="77777777" w:rsidR="00E22002" w:rsidRPr="00E22002" w:rsidRDefault="00E22002" w:rsidP="00E22002">
      <w:pPr>
        <w:ind w:left="1134"/>
        <w:rPr>
          <w:bCs w:val="0"/>
        </w:rPr>
      </w:pPr>
      <w:r w:rsidRPr="00E22002">
        <w:rPr>
          <w:bCs w:val="0"/>
        </w:rPr>
        <w:t>Und anschließend:</w:t>
      </w:r>
    </w:p>
    <w:p w14:paraId="720811C9" w14:textId="77777777" w:rsidR="00E22002" w:rsidRPr="00E22002" w:rsidRDefault="00E22002" w:rsidP="00E22002">
      <w:pPr>
        <w:ind w:left="1134"/>
        <w:rPr>
          <w:bCs w:val="0"/>
        </w:rPr>
      </w:pPr>
      <w:r w:rsidRPr="00E22002">
        <w:rPr>
          <w:b/>
        </w:rPr>
        <w:t xml:space="preserve">Warum ist deshalb ein funktionales </w:t>
      </w:r>
      <w:proofErr w:type="spellStart"/>
      <w:r w:rsidRPr="00E22002">
        <w:rPr>
          <w:b/>
        </w:rPr>
        <w:t>Axiomensystem</w:t>
      </w:r>
      <w:proofErr w:type="spellEnd"/>
      <w:r w:rsidRPr="00E22002">
        <w:rPr>
          <w:b/>
        </w:rPr>
        <w:t xml:space="preserve"> notwendig?</w:t>
      </w:r>
    </w:p>
    <w:p w14:paraId="3A9F4E3F" w14:textId="77777777" w:rsidR="00E22002" w:rsidRPr="00E22002" w:rsidRDefault="00E22002" w:rsidP="00E22002">
      <w:pPr>
        <w:ind w:left="1134"/>
        <w:rPr>
          <w:bCs w:val="0"/>
        </w:rPr>
      </w:pPr>
      <w:r w:rsidRPr="00E22002">
        <w:rPr>
          <w:bCs w:val="0"/>
        </w:rPr>
        <w:t>Damit wird Kapitel 3.3 nicht als Bruch, sondern als zwangsläufige Fortsetzung wahrgenommen.</w:t>
      </w:r>
    </w:p>
    <w:p w14:paraId="0C89950A" w14:textId="77777777" w:rsidR="00E22002" w:rsidRPr="00E22002" w:rsidRDefault="00E22002" w:rsidP="00E22002">
      <w:pPr>
        <w:ind w:left="1134"/>
        <w:rPr>
          <w:bCs w:val="0"/>
        </w:rPr>
      </w:pPr>
      <w:r w:rsidRPr="00E22002">
        <w:rPr>
          <w:bCs w:val="0"/>
        </w:rPr>
        <w:pict w14:anchorId="1141A369">
          <v:rect id="_x0000_i1194" style="width:0;height:1.5pt" o:hralign="center" o:hrstd="t" o:hr="t" fillcolor="#a0a0a0" stroked="f"/>
        </w:pict>
      </w:r>
    </w:p>
    <w:p w14:paraId="1527656C" w14:textId="77777777" w:rsidR="00E22002" w:rsidRPr="00E22002" w:rsidRDefault="00E22002" w:rsidP="00E22002">
      <w:pPr>
        <w:ind w:left="1134"/>
        <w:rPr>
          <w:b/>
        </w:rPr>
      </w:pPr>
      <w:r w:rsidRPr="00E22002">
        <w:rPr>
          <w:b/>
        </w:rPr>
        <w:t>Mein Vorschlag für die Arbeitsweise</w:t>
      </w:r>
    </w:p>
    <w:p w14:paraId="236A89F9" w14:textId="77777777" w:rsidR="00E22002" w:rsidRPr="00E22002" w:rsidRDefault="00E22002" w:rsidP="00E22002">
      <w:pPr>
        <w:ind w:left="1134"/>
        <w:rPr>
          <w:bCs w:val="0"/>
        </w:rPr>
      </w:pPr>
      <w:r w:rsidRPr="00E22002">
        <w:rPr>
          <w:bCs w:val="0"/>
        </w:rPr>
        <w:t xml:space="preserve">Da Kapitel 3.2 in der neuen Fassung voraussichtlich </w:t>
      </w:r>
      <w:r w:rsidRPr="00E22002">
        <w:rPr>
          <w:b/>
        </w:rPr>
        <w:t>45–60 Word-Seiten</w:t>
      </w:r>
      <w:r w:rsidRPr="00E22002">
        <w:rPr>
          <w:bCs w:val="0"/>
        </w:rPr>
        <w:t xml:space="preserve"> umfassen wird und auf sehr hohem mathematischem Niveau geschrieben sein soll, würde ich wieder abschnittsweise vorgehen:</w:t>
      </w:r>
    </w:p>
    <w:p w14:paraId="493BCF9A" w14:textId="77777777" w:rsidR="00E22002" w:rsidRPr="00E22002" w:rsidRDefault="00E22002">
      <w:pPr>
        <w:numPr>
          <w:ilvl w:val="0"/>
          <w:numId w:val="28"/>
        </w:numPr>
        <w:rPr>
          <w:bCs w:val="0"/>
        </w:rPr>
      </w:pPr>
      <w:r w:rsidRPr="00E22002">
        <w:rPr>
          <w:bCs w:val="0"/>
        </w:rPr>
        <w:t xml:space="preserve">3.2 Einleitung </w:t>
      </w:r>
    </w:p>
    <w:p w14:paraId="16981EFD" w14:textId="77777777" w:rsidR="00E22002" w:rsidRPr="00E22002" w:rsidRDefault="00E22002">
      <w:pPr>
        <w:numPr>
          <w:ilvl w:val="0"/>
          <w:numId w:val="28"/>
        </w:numPr>
        <w:rPr>
          <w:bCs w:val="0"/>
        </w:rPr>
      </w:pPr>
      <w:r w:rsidRPr="00E22002">
        <w:rPr>
          <w:bCs w:val="0"/>
          <w:i/>
          <w:iCs/>
        </w:rPr>
        <w:t>weiter</w:t>
      </w:r>
      <w:r w:rsidRPr="00E22002">
        <w:rPr>
          <w:bCs w:val="0"/>
        </w:rPr>
        <w:t xml:space="preserve"> </w:t>
      </w:r>
    </w:p>
    <w:p w14:paraId="64E993CB" w14:textId="77777777" w:rsidR="00E22002" w:rsidRPr="00E22002" w:rsidRDefault="00E22002">
      <w:pPr>
        <w:numPr>
          <w:ilvl w:val="0"/>
          <w:numId w:val="28"/>
        </w:numPr>
        <w:rPr>
          <w:bCs w:val="0"/>
        </w:rPr>
      </w:pPr>
      <w:r w:rsidRPr="00E22002">
        <w:rPr>
          <w:bCs w:val="0"/>
        </w:rPr>
        <w:t xml:space="preserve">3.2.1 </w:t>
      </w:r>
    </w:p>
    <w:p w14:paraId="6FD7C250" w14:textId="77777777" w:rsidR="00E22002" w:rsidRPr="00E22002" w:rsidRDefault="00E22002">
      <w:pPr>
        <w:numPr>
          <w:ilvl w:val="0"/>
          <w:numId w:val="28"/>
        </w:numPr>
        <w:rPr>
          <w:bCs w:val="0"/>
        </w:rPr>
      </w:pPr>
      <w:r w:rsidRPr="00E22002">
        <w:rPr>
          <w:bCs w:val="0"/>
          <w:i/>
          <w:iCs/>
        </w:rPr>
        <w:lastRenderedPageBreak/>
        <w:t>weiter</w:t>
      </w:r>
      <w:r w:rsidRPr="00E22002">
        <w:rPr>
          <w:bCs w:val="0"/>
        </w:rPr>
        <w:t xml:space="preserve"> </w:t>
      </w:r>
    </w:p>
    <w:p w14:paraId="434662A9" w14:textId="77777777" w:rsidR="00E22002" w:rsidRPr="00E22002" w:rsidRDefault="00E22002">
      <w:pPr>
        <w:numPr>
          <w:ilvl w:val="0"/>
          <w:numId w:val="28"/>
        </w:numPr>
        <w:rPr>
          <w:bCs w:val="0"/>
        </w:rPr>
      </w:pPr>
      <w:r w:rsidRPr="00E22002">
        <w:rPr>
          <w:bCs w:val="0"/>
        </w:rPr>
        <w:t xml:space="preserve">3.2.2 </w:t>
      </w:r>
    </w:p>
    <w:p w14:paraId="7E43C0F0" w14:textId="77777777" w:rsidR="00E22002" w:rsidRPr="00E22002" w:rsidRDefault="00E22002">
      <w:pPr>
        <w:numPr>
          <w:ilvl w:val="0"/>
          <w:numId w:val="28"/>
        </w:numPr>
        <w:rPr>
          <w:bCs w:val="0"/>
        </w:rPr>
      </w:pPr>
      <w:r w:rsidRPr="00E22002">
        <w:rPr>
          <w:bCs w:val="0"/>
        </w:rPr>
        <w:t xml:space="preserve">… </w:t>
      </w:r>
    </w:p>
    <w:p w14:paraId="084DA556" w14:textId="77777777" w:rsidR="00E22002" w:rsidRPr="00E22002" w:rsidRDefault="00E22002">
      <w:pPr>
        <w:numPr>
          <w:ilvl w:val="0"/>
          <w:numId w:val="28"/>
        </w:numPr>
        <w:rPr>
          <w:bCs w:val="0"/>
        </w:rPr>
      </w:pPr>
      <w:r w:rsidRPr="00E22002">
        <w:rPr>
          <w:bCs w:val="0"/>
        </w:rPr>
        <w:t xml:space="preserve">3.2.11 </w:t>
      </w:r>
    </w:p>
    <w:p w14:paraId="25CC8852" w14:textId="77777777" w:rsidR="00E22002" w:rsidRPr="00E22002" w:rsidRDefault="00E22002">
      <w:pPr>
        <w:numPr>
          <w:ilvl w:val="0"/>
          <w:numId w:val="28"/>
        </w:numPr>
        <w:rPr>
          <w:bCs w:val="0"/>
        </w:rPr>
      </w:pPr>
      <w:r w:rsidRPr="00E22002">
        <w:rPr>
          <w:bCs w:val="0"/>
          <w:i/>
          <w:iCs/>
        </w:rPr>
        <w:t>weiter</w:t>
      </w:r>
      <w:r w:rsidRPr="00E22002">
        <w:rPr>
          <w:bCs w:val="0"/>
        </w:rPr>
        <w:t xml:space="preserve"> </w:t>
      </w:r>
    </w:p>
    <w:p w14:paraId="32966E7B" w14:textId="77777777" w:rsidR="00E22002" w:rsidRPr="00E22002" w:rsidRDefault="00E22002">
      <w:pPr>
        <w:numPr>
          <w:ilvl w:val="0"/>
          <w:numId w:val="28"/>
        </w:numPr>
        <w:rPr>
          <w:bCs w:val="0"/>
        </w:rPr>
      </w:pPr>
      <w:r w:rsidRPr="00E22002">
        <w:rPr>
          <w:b/>
        </w:rPr>
        <w:t>vollständiges Literaturverzeichnis</w:t>
      </w:r>
      <w:r w:rsidRPr="00E22002">
        <w:rPr>
          <w:bCs w:val="0"/>
        </w:rPr>
        <w:t xml:space="preserve"> </w:t>
      </w:r>
    </w:p>
    <w:p w14:paraId="50194378" w14:textId="77777777" w:rsidR="00E22002" w:rsidRPr="00E22002" w:rsidRDefault="00E22002" w:rsidP="00E22002">
      <w:pPr>
        <w:ind w:left="1134"/>
        <w:rPr>
          <w:bCs w:val="0"/>
        </w:rPr>
      </w:pPr>
      <w:r w:rsidRPr="00E22002">
        <w:rPr>
          <w:bCs w:val="0"/>
        </w:rPr>
        <w:t xml:space="preserve">Ich würde dabei </w:t>
      </w:r>
      <w:r w:rsidRPr="00E22002">
        <w:rPr>
          <w:b/>
        </w:rPr>
        <w:t>keinen Satz der bisherigen Version übernehmen</w:t>
      </w:r>
      <w:r w:rsidRPr="00E22002">
        <w:rPr>
          <w:bCs w:val="0"/>
        </w:rPr>
        <w:t>, sondern jeden Abschnitt neu schreiben. Das Ergebnis wird deutlich wissenschaftlicher, mathematischer und homogener sein und Kapitel 3.3 optimal vorbereiten. Ich bin überzeugt, dass sich dieser zusätzliche Aufwand für die Qualität der Dissertation auszahlen wird.</w:t>
      </w:r>
    </w:p>
    <w:p w14:paraId="2BE27531" w14:textId="77777777" w:rsidR="00FB3F44" w:rsidRPr="00FB3F44" w:rsidRDefault="00FB3F44" w:rsidP="00FB3F44">
      <w:pPr>
        <w:ind w:left="1134"/>
        <w:rPr>
          <w:b/>
        </w:rPr>
      </w:pPr>
      <w:r w:rsidRPr="00FB3F44">
        <w:rPr>
          <w:b/>
        </w:rPr>
        <w:t>Neuer Aufbau von Kapitel 3.2</w:t>
      </w:r>
    </w:p>
    <w:p w14:paraId="29B69C2A" w14:textId="77777777" w:rsidR="00FB3F44" w:rsidRPr="00FB3F44" w:rsidRDefault="00FB3F44" w:rsidP="00FB3F44">
      <w:pPr>
        <w:ind w:left="1134"/>
        <w:rPr>
          <w:b/>
        </w:rPr>
      </w:pPr>
      <w:r w:rsidRPr="00FB3F44">
        <w:rPr>
          <w:b/>
        </w:rPr>
        <w:t>3.2 Mathematische Grundlagen</w:t>
      </w:r>
    </w:p>
    <w:p w14:paraId="5D91B60C" w14:textId="77777777" w:rsidR="00FB3F44" w:rsidRPr="00FB3F44" w:rsidRDefault="00FB3F44" w:rsidP="00FB3F44">
      <w:pPr>
        <w:ind w:left="1134"/>
        <w:rPr>
          <w:b/>
        </w:rPr>
      </w:pPr>
      <w:r w:rsidRPr="00FB3F44">
        <w:rPr>
          <w:b/>
        </w:rPr>
        <w:t>3.2.0 Einleitung</w:t>
      </w:r>
    </w:p>
    <w:p w14:paraId="3A01CC71" w14:textId="77777777" w:rsidR="00FB3F44" w:rsidRPr="00FB3F44" w:rsidRDefault="00FB3F44" w:rsidP="00FB3F44">
      <w:pPr>
        <w:ind w:left="1134"/>
        <w:rPr>
          <w:bCs w:val="0"/>
        </w:rPr>
      </w:pPr>
      <w:r w:rsidRPr="00FB3F44">
        <w:rPr>
          <w:bCs w:val="0"/>
        </w:rPr>
        <w:t>Warum benötigt das FRZK überhaupt mathematische Grundlagen?</w:t>
      </w:r>
    </w:p>
    <w:p w14:paraId="720CDBF8" w14:textId="77777777" w:rsidR="00FB3F44" w:rsidRPr="00FB3F44" w:rsidRDefault="00FB3F44" w:rsidP="00FB3F44">
      <w:pPr>
        <w:ind w:left="1134"/>
        <w:rPr>
          <w:bCs w:val="0"/>
        </w:rPr>
      </w:pPr>
      <w:r w:rsidRPr="00FB3F44">
        <w:rPr>
          <w:bCs w:val="0"/>
        </w:rPr>
        <w:t>Warum werden diese nicht unmittelbar eingeführt?</w:t>
      </w:r>
    </w:p>
    <w:p w14:paraId="725FBFE3" w14:textId="77777777" w:rsidR="00FB3F44" w:rsidRPr="00FB3F44" w:rsidRDefault="00FB3F44" w:rsidP="00FB3F44">
      <w:pPr>
        <w:ind w:left="1134"/>
        <w:rPr>
          <w:bCs w:val="0"/>
        </w:rPr>
      </w:pPr>
      <w:r w:rsidRPr="00FB3F44">
        <w:rPr>
          <w:bCs w:val="0"/>
        </w:rPr>
        <w:t>Warum beginnt die Eigenleistung erst in Kapitel 3.3?</w:t>
      </w:r>
    </w:p>
    <w:p w14:paraId="5E515EF9" w14:textId="77777777" w:rsidR="00FB3F44" w:rsidRPr="00FB3F44" w:rsidRDefault="00FB3F44" w:rsidP="00FB3F44">
      <w:pPr>
        <w:ind w:left="1134"/>
        <w:rPr>
          <w:bCs w:val="0"/>
        </w:rPr>
      </w:pPr>
      <w:r w:rsidRPr="00FB3F44">
        <w:rPr>
          <w:bCs w:val="0"/>
        </w:rPr>
        <w:pict w14:anchorId="54364708">
          <v:rect id="_x0000_i1274" style="width:0;height:1.5pt" o:hralign="center" o:hrstd="t" o:hr="t" fillcolor="#a0a0a0" stroked="f"/>
        </w:pict>
      </w:r>
    </w:p>
    <w:p w14:paraId="72B56BDE" w14:textId="77777777" w:rsidR="00FB3F44" w:rsidRPr="00FB3F44" w:rsidRDefault="00FB3F44" w:rsidP="00FB3F44">
      <w:pPr>
        <w:ind w:left="1134"/>
        <w:rPr>
          <w:b/>
        </w:rPr>
      </w:pPr>
      <w:r w:rsidRPr="00FB3F44">
        <w:rPr>
          <w:b/>
        </w:rPr>
        <w:t>3.2.1 Mengen, Relationen und Funktionen als Fundament mathematischer Modellbildung</w:t>
      </w:r>
    </w:p>
    <w:p w14:paraId="34F815B1" w14:textId="77777777" w:rsidR="00FB3F44" w:rsidRPr="00FB3F44" w:rsidRDefault="00FB3F44" w:rsidP="00FB3F44">
      <w:pPr>
        <w:ind w:left="1134"/>
        <w:rPr>
          <w:bCs w:val="0"/>
        </w:rPr>
      </w:pPr>
      <w:r w:rsidRPr="00FB3F44">
        <w:rPr>
          <w:bCs w:val="0"/>
        </w:rPr>
        <w:t>Fragestellung</w:t>
      </w:r>
    </w:p>
    <w:p w14:paraId="2C64EC76" w14:textId="77777777" w:rsidR="00FB3F44" w:rsidRPr="00FB3F44" w:rsidRDefault="00FB3F44" w:rsidP="00FB3F44">
      <w:pPr>
        <w:ind w:left="1134"/>
        <w:rPr>
          <w:bCs w:val="0"/>
        </w:rPr>
      </w:pPr>
      <w:r w:rsidRPr="00FB3F44">
        <w:rPr>
          <w:bCs w:val="0"/>
        </w:rPr>
        <w:t>Warum beginnt praktisch jede mathematische Theorie mit Mengen?</w:t>
      </w:r>
    </w:p>
    <w:p w14:paraId="36D03772" w14:textId="77777777" w:rsidR="00FB3F44" w:rsidRPr="00FB3F44" w:rsidRDefault="00FB3F44" w:rsidP="00FB3F44">
      <w:pPr>
        <w:ind w:left="1134"/>
        <w:rPr>
          <w:bCs w:val="0"/>
        </w:rPr>
      </w:pPr>
      <w:r w:rsidRPr="00FB3F44">
        <w:rPr>
          <w:bCs w:val="0"/>
        </w:rPr>
        <w:t>Inhalt</w:t>
      </w:r>
    </w:p>
    <w:p w14:paraId="6CEBDC50" w14:textId="77777777" w:rsidR="00FB3F44" w:rsidRPr="00FB3F44" w:rsidRDefault="00FB3F44">
      <w:pPr>
        <w:numPr>
          <w:ilvl w:val="0"/>
          <w:numId w:val="29"/>
        </w:numPr>
        <w:rPr>
          <w:bCs w:val="0"/>
        </w:rPr>
      </w:pPr>
      <w:r w:rsidRPr="00FB3F44">
        <w:rPr>
          <w:bCs w:val="0"/>
        </w:rPr>
        <w:t xml:space="preserve">Cantor </w:t>
      </w:r>
    </w:p>
    <w:p w14:paraId="2F6FE957" w14:textId="77777777" w:rsidR="00FB3F44" w:rsidRPr="00FB3F44" w:rsidRDefault="00FB3F44">
      <w:pPr>
        <w:numPr>
          <w:ilvl w:val="0"/>
          <w:numId w:val="29"/>
        </w:numPr>
        <w:rPr>
          <w:bCs w:val="0"/>
        </w:rPr>
      </w:pPr>
      <w:proofErr w:type="spellStart"/>
      <w:r w:rsidRPr="00FB3F44">
        <w:rPr>
          <w:bCs w:val="0"/>
        </w:rPr>
        <w:t>Zermelo</w:t>
      </w:r>
      <w:proofErr w:type="spellEnd"/>
      <w:r w:rsidRPr="00FB3F44">
        <w:rPr>
          <w:bCs w:val="0"/>
        </w:rPr>
        <w:t xml:space="preserve"> </w:t>
      </w:r>
    </w:p>
    <w:p w14:paraId="7357873E" w14:textId="77777777" w:rsidR="00FB3F44" w:rsidRPr="00FB3F44" w:rsidRDefault="00FB3F44">
      <w:pPr>
        <w:numPr>
          <w:ilvl w:val="0"/>
          <w:numId w:val="29"/>
        </w:numPr>
        <w:rPr>
          <w:bCs w:val="0"/>
        </w:rPr>
      </w:pPr>
      <w:r w:rsidRPr="00FB3F44">
        <w:rPr>
          <w:bCs w:val="0"/>
        </w:rPr>
        <w:t xml:space="preserve">Fraenkel </w:t>
      </w:r>
    </w:p>
    <w:p w14:paraId="7FEC5127" w14:textId="77777777" w:rsidR="00FB3F44" w:rsidRPr="00FB3F44" w:rsidRDefault="00FB3F44">
      <w:pPr>
        <w:numPr>
          <w:ilvl w:val="0"/>
          <w:numId w:val="29"/>
        </w:numPr>
        <w:rPr>
          <w:bCs w:val="0"/>
        </w:rPr>
      </w:pPr>
      <w:r w:rsidRPr="00FB3F44">
        <w:rPr>
          <w:bCs w:val="0"/>
        </w:rPr>
        <w:t xml:space="preserve">Mengenlehre </w:t>
      </w:r>
    </w:p>
    <w:p w14:paraId="27F23A48" w14:textId="77777777" w:rsidR="00FB3F44" w:rsidRPr="00FB3F44" w:rsidRDefault="00FB3F44">
      <w:pPr>
        <w:numPr>
          <w:ilvl w:val="0"/>
          <w:numId w:val="29"/>
        </w:numPr>
        <w:rPr>
          <w:bCs w:val="0"/>
        </w:rPr>
      </w:pPr>
      <w:r w:rsidRPr="00FB3F44">
        <w:rPr>
          <w:bCs w:val="0"/>
        </w:rPr>
        <w:t xml:space="preserve">Relationen </w:t>
      </w:r>
    </w:p>
    <w:p w14:paraId="12B2B267" w14:textId="77777777" w:rsidR="00FB3F44" w:rsidRPr="00FB3F44" w:rsidRDefault="00FB3F44">
      <w:pPr>
        <w:numPr>
          <w:ilvl w:val="0"/>
          <w:numId w:val="29"/>
        </w:numPr>
        <w:rPr>
          <w:bCs w:val="0"/>
        </w:rPr>
      </w:pPr>
      <w:r w:rsidRPr="00FB3F44">
        <w:rPr>
          <w:bCs w:val="0"/>
        </w:rPr>
        <w:t xml:space="preserve">Funktionen </w:t>
      </w:r>
    </w:p>
    <w:p w14:paraId="6C72CF84" w14:textId="77777777" w:rsidR="00FB3F44" w:rsidRPr="00FB3F44" w:rsidRDefault="00FB3F44">
      <w:pPr>
        <w:numPr>
          <w:ilvl w:val="0"/>
          <w:numId w:val="29"/>
        </w:numPr>
        <w:rPr>
          <w:bCs w:val="0"/>
        </w:rPr>
      </w:pPr>
      <w:r w:rsidRPr="00FB3F44">
        <w:rPr>
          <w:bCs w:val="0"/>
        </w:rPr>
        <w:t xml:space="preserve">kartesische Produkte </w:t>
      </w:r>
    </w:p>
    <w:p w14:paraId="0B8FDA57" w14:textId="77777777" w:rsidR="00FB3F44" w:rsidRPr="00FB3F44" w:rsidRDefault="00FB3F44">
      <w:pPr>
        <w:numPr>
          <w:ilvl w:val="0"/>
          <w:numId w:val="29"/>
        </w:numPr>
        <w:rPr>
          <w:bCs w:val="0"/>
        </w:rPr>
      </w:pPr>
      <w:r w:rsidRPr="00FB3F44">
        <w:rPr>
          <w:bCs w:val="0"/>
        </w:rPr>
        <w:t xml:space="preserve">Abbildungen </w:t>
      </w:r>
    </w:p>
    <w:p w14:paraId="28B7F7ED" w14:textId="77777777" w:rsidR="00FB3F44" w:rsidRPr="00FB3F44" w:rsidRDefault="00FB3F44">
      <w:pPr>
        <w:numPr>
          <w:ilvl w:val="0"/>
          <w:numId w:val="29"/>
        </w:numPr>
        <w:rPr>
          <w:bCs w:val="0"/>
        </w:rPr>
      </w:pPr>
      <w:r w:rsidRPr="00FB3F44">
        <w:rPr>
          <w:bCs w:val="0"/>
        </w:rPr>
        <w:t xml:space="preserve">mathematische Eigenschaften </w:t>
      </w:r>
    </w:p>
    <w:p w14:paraId="34AEFB0B" w14:textId="77777777" w:rsidR="00FB3F44" w:rsidRPr="00FB3F44" w:rsidRDefault="00FB3F44">
      <w:pPr>
        <w:numPr>
          <w:ilvl w:val="0"/>
          <w:numId w:val="29"/>
        </w:numPr>
        <w:rPr>
          <w:bCs w:val="0"/>
        </w:rPr>
      </w:pPr>
      <w:r w:rsidRPr="00FB3F44">
        <w:rPr>
          <w:bCs w:val="0"/>
        </w:rPr>
        <w:t xml:space="preserve">Anwendungen </w:t>
      </w:r>
    </w:p>
    <w:p w14:paraId="37E19476" w14:textId="77777777" w:rsidR="00FB3F44" w:rsidRPr="00FB3F44" w:rsidRDefault="00FB3F44" w:rsidP="00FB3F44">
      <w:pPr>
        <w:ind w:left="1134"/>
        <w:rPr>
          <w:bCs w:val="0"/>
        </w:rPr>
      </w:pPr>
      <w:r w:rsidRPr="00FB3F44">
        <w:rPr>
          <w:bCs w:val="0"/>
        </w:rPr>
        <w:t>Kritische Analyse</w:t>
      </w:r>
    </w:p>
    <w:p w14:paraId="640946EF" w14:textId="77777777" w:rsidR="00FB3F44" w:rsidRPr="00FB3F44" w:rsidRDefault="00FB3F44" w:rsidP="00FB3F44">
      <w:pPr>
        <w:ind w:left="1134"/>
        <w:rPr>
          <w:bCs w:val="0"/>
        </w:rPr>
      </w:pPr>
      <w:r w:rsidRPr="00FB3F44">
        <w:rPr>
          <w:bCs w:val="0"/>
        </w:rPr>
        <w:t>Mengen beschreiben Objekte.</w:t>
      </w:r>
    </w:p>
    <w:p w14:paraId="52F33762" w14:textId="77777777" w:rsidR="00FB3F44" w:rsidRPr="00FB3F44" w:rsidRDefault="00FB3F44" w:rsidP="00FB3F44">
      <w:pPr>
        <w:ind w:left="1134"/>
        <w:rPr>
          <w:bCs w:val="0"/>
        </w:rPr>
      </w:pPr>
      <w:r w:rsidRPr="00FB3F44">
        <w:rPr>
          <w:bCs w:val="0"/>
        </w:rPr>
        <w:t>Relationen beschreiben Beziehungen.</w:t>
      </w:r>
    </w:p>
    <w:p w14:paraId="57A08E68" w14:textId="77777777" w:rsidR="00FB3F44" w:rsidRPr="00FB3F44" w:rsidRDefault="00FB3F44" w:rsidP="00FB3F44">
      <w:pPr>
        <w:ind w:left="1134"/>
        <w:rPr>
          <w:bCs w:val="0"/>
        </w:rPr>
      </w:pPr>
      <w:r w:rsidRPr="00FB3F44">
        <w:rPr>
          <w:bCs w:val="0"/>
        </w:rPr>
        <w:lastRenderedPageBreak/>
        <w:t>Funktionen beschreiben Abbildungen.</w:t>
      </w:r>
    </w:p>
    <w:p w14:paraId="45840386" w14:textId="77777777" w:rsidR="00FB3F44" w:rsidRPr="00FB3F44" w:rsidRDefault="00FB3F44" w:rsidP="00FB3F44">
      <w:pPr>
        <w:ind w:left="1134"/>
        <w:rPr>
          <w:bCs w:val="0"/>
        </w:rPr>
      </w:pPr>
      <w:r w:rsidRPr="00FB3F44">
        <w:rPr>
          <w:bCs w:val="0"/>
        </w:rPr>
        <w:t>Alle drei setzen ihre Grundobjekte bereits voraus.</w:t>
      </w:r>
    </w:p>
    <w:p w14:paraId="7487FA0D" w14:textId="77777777" w:rsidR="00FB3F44" w:rsidRPr="00FB3F44" w:rsidRDefault="00FB3F44" w:rsidP="00FB3F44">
      <w:pPr>
        <w:ind w:left="1134"/>
        <w:rPr>
          <w:bCs w:val="0"/>
        </w:rPr>
      </w:pPr>
      <w:r w:rsidRPr="00FB3F44">
        <w:rPr>
          <w:bCs w:val="0"/>
        </w:rPr>
        <w:t>Überleitung</w:t>
      </w:r>
    </w:p>
    <w:p w14:paraId="1F90C4C7" w14:textId="77777777" w:rsidR="00FB3F44" w:rsidRPr="00FB3F44" w:rsidRDefault="00FB3F44" w:rsidP="00FB3F44">
      <w:pPr>
        <w:ind w:left="1134"/>
        <w:rPr>
          <w:bCs w:val="0"/>
        </w:rPr>
      </w:pPr>
      <w:r w:rsidRPr="00FB3F44">
        <w:rPr>
          <w:bCs w:val="0"/>
        </w:rPr>
        <w:t>Damit stellt sich die Frage, wie mathematische Transformationen selbst beschrieben werden.</w:t>
      </w:r>
    </w:p>
    <w:p w14:paraId="0FD9CA1B" w14:textId="77777777" w:rsidR="00FB3F44" w:rsidRPr="00FB3F44" w:rsidRDefault="00FB3F44" w:rsidP="00FB3F44">
      <w:pPr>
        <w:ind w:left="1134"/>
        <w:rPr>
          <w:bCs w:val="0"/>
        </w:rPr>
      </w:pPr>
      <w:r w:rsidRPr="00FB3F44">
        <w:rPr>
          <w:bCs w:val="0"/>
        </w:rPr>
        <w:t>↓</w:t>
      </w:r>
    </w:p>
    <w:p w14:paraId="312B300C" w14:textId="77777777" w:rsidR="00FB3F44" w:rsidRPr="00FB3F44" w:rsidRDefault="00FB3F44" w:rsidP="00FB3F44">
      <w:pPr>
        <w:ind w:left="1134"/>
        <w:rPr>
          <w:bCs w:val="0"/>
        </w:rPr>
      </w:pPr>
      <w:r w:rsidRPr="00FB3F44">
        <w:rPr>
          <w:bCs w:val="0"/>
        </w:rPr>
        <w:t>3.2.2</w:t>
      </w:r>
    </w:p>
    <w:p w14:paraId="60DF05B6" w14:textId="77777777" w:rsidR="00FB3F44" w:rsidRPr="00FB3F44" w:rsidRDefault="00FB3F44" w:rsidP="00FB3F44">
      <w:pPr>
        <w:ind w:left="1134"/>
        <w:rPr>
          <w:bCs w:val="0"/>
        </w:rPr>
      </w:pPr>
      <w:r w:rsidRPr="00FB3F44">
        <w:rPr>
          <w:bCs w:val="0"/>
        </w:rPr>
        <w:pict w14:anchorId="414FD38D">
          <v:rect id="_x0000_i1275" style="width:0;height:1.5pt" o:hralign="center" o:hrstd="t" o:hr="t" fillcolor="#a0a0a0" stroked="f"/>
        </w:pict>
      </w:r>
    </w:p>
    <w:p w14:paraId="66EB10A6" w14:textId="77777777" w:rsidR="00FB3F44" w:rsidRPr="00FB3F44" w:rsidRDefault="00FB3F44" w:rsidP="00FB3F44">
      <w:pPr>
        <w:ind w:left="1134"/>
        <w:rPr>
          <w:b/>
        </w:rPr>
      </w:pPr>
      <w:r w:rsidRPr="00FB3F44">
        <w:rPr>
          <w:b/>
        </w:rPr>
        <w:t>3.2.2 Algebraische Strukturen als Grundlage funktionaler Operatoren</w:t>
      </w:r>
    </w:p>
    <w:p w14:paraId="62EAA1F8" w14:textId="77777777" w:rsidR="00FB3F44" w:rsidRPr="00FB3F44" w:rsidRDefault="00FB3F44">
      <w:pPr>
        <w:numPr>
          <w:ilvl w:val="0"/>
          <w:numId w:val="30"/>
        </w:numPr>
        <w:rPr>
          <w:bCs w:val="0"/>
        </w:rPr>
      </w:pPr>
      <w:r w:rsidRPr="00FB3F44">
        <w:rPr>
          <w:bCs w:val="0"/>
        </w:rPr>
        <w:t xml:space="preserve">Halbgruppen </w:t>
      </w:r>
    </w:p>
    <w:p w14:paraId="5E5495FC" w14:textId="77777777" w:rsidR="00FB3F44" w:rsidRPr="00FB3F44" w:rsidRDefault="00FB3F44">
      <w:pPr>
        <w:numPr>
          <w:ilvl w:val="0"/>
          <w:numId w:val="30"/>
        </w:numPr>
        <w:rPr>
          <w:bCs w:val="0"/>
        </w:rPr>
      </w:pPr>
      <w:proofErr w:type="spellStart"/>
      <w:r w:rsidRPr="00FB3F44">
        <w:rPr>
          <w:bCs w:val="0"/>
        </w:rPr>
        <w:t>Monoide</w:t>
      </w:r>
      <w:proofErr w:type="spellEnd"/>
      <w:r w:rsidRPr="00FB3F44">
        <w:rPr>
          <w:bCs w:val="0"/>
        </w:rPr>
        <w:t xml:space="preserve"> </w:t>
      </w:r>
    </w:p>
    <w:p w14:paraId="6E0ADE27" w14:textId="77777777" w:rsidR="00FB3F44" w:rsidRPr="00FB3F44" w:rsidRDefault="00FB3F44">
      <w:pPr>
        <w:numPr>
          <w:ilvl w:val="0"/>
          <w:numId w:val="30"/>
        </w:numPr>
        <w:rPr>
          <w:bCs w:val="0"/>
        </w:rPr>
      </w:pPr>
      <w:r w:rsidRPr="00FB3F44">
        <w:rPr>
          <w:bCs w:val="0"/>
        </w:rPr>
        <w:t xml:space="preserve">Gruppen </w:t>
      </w:r>
    </w:p>
    <w:p w14:paraId="31F976CE" w14:textId="77777777" w:rsidR="00FB3F44" w:rsidRPr="00FB3F44" w:rsidRDefault="00FB3F44">
      <w:pPr>
        <w:numPr>
          <w:ilvl w:val="0"/>
          <w:numId w:val="30"/>
        </w:numPr>
        <w:rPr>
          <w:bCs w:val="0"/>
        </w:rPr>
      </w:pPr>
      <w:r w:rsidRPr="00FB3F44">
        <w:rPr>
          <w:bCs w:val="0"/>
        </w:rPr>
        <w:t xml:space="preserve">Ringe </w:t>
      </w:r>
    </w:p>
    <w:p w14:paraId="4A4F8165" w14:textId="77777777" w:rsidR="00FB3F44" w:rsidRPr="00FB3F44" w:rsidRDefault="00FB3F44">
      <w:pPr>
        <w:numPr>
          <w:ilvl w:val="0"/>
          <w:numId w:val="30"/>
        </w:numPr>
        <w:rPr>
          <w:bCs w:val="0"/>
        </w:rPr>
      </w:pPr>
      <w:r w:rsidRPr="00FB3F44">
        <w:rPr>
          <w:bCs w:val="0"/>
        </w:rPr>
        <w:t xml:space="preserve">Körper </w:t>
      </w:r>
    </w:p>
    <w:p w14:paraId="6723E13F" w14:textId="77777777" w:rsidR="00FB3F44" w:rsidRPr="00FB3F44" w:rsidRDefault="00FB3F44">
      <w:pPr>
        <w:numPr>
          <w:ilvl w:val="0"/>
          <w:numId w:val="30"/>
        </w:numPr>
        <w:rPr>
          <w:bCs w:val="0"/>
        </w:rPr>
      </w:pPr>
      <w:r w:rsidRPr="00FB3F44">
        <w:rPr>
          <w:bCs w:val="0"/>
        </w:rPr>
        <w:t xml:space="preserve">Verbände </w:t>
      </w:r>
    </w:p>
    <w:p w14:paraId="66851AC1" w14:textId="77777777" w:rsidR="00FB3F44" w:rsidRPr="00FB3F44" w:rsidRDefault="00FB3F44">
      <w:pPr>
        <w:numPr>
          <w:ilvl w:val="0"/>
          <w:numId w:val="30"/>
        </w:numPr>
        <w:rPr>
          <w:bCs w:val="0"/>
        </w:rPr>
      </w:pPr>
      <w:r w:rsidRPr="00FB3F44">
        <w:rPr>
          <w:bCs w:val="0"/>
        </w:rPr>
        <w:t xml:space="preserve">Kategorien (kurzer Ausblick) </w:t>
      </w:r>
    </w:p>
    <w:p w14:paraId="1B605B65" w14:textId="77777777" w:rsidR="00FB3F44" w:rsidRPr="00FB3F44" w:rsidRDefault="00FB3F44" w:rsidP="00FB3F44">
      <w:pPr>
        <w:ind w:left="1134"/>
        <w:rPr>
          <w:bCs w:val="0"/>
        </w:rPr>
      </w:pPr>
      <w:r w:rsidRPr="00FB3F44">
        <w:rPr>
          <w:bCs w:val="0"/>
        </w:rPr>
        <w:t>Schwerpunkt</w:t>
      </w:r>
    </w:p>
    <w:p w14:paraId="5A9F0024" w14:textId="77777777" w:rsidR="00FB3F44" w:rsidRPr="00FB3F44" w:rsidRDefault="00FB3F44" w:rsidP="00FB3F44">
      <w:pPr>
        <w:ind w:left="1134"/>
        <w:rPr>
          <w:bCs w:val="0"/>
        </w:rPr>
      </w:pPr>
      <w:r w:rsidRPr="00FB3F44">
        <w:rPr>
          <w:bCs w:val="0"/>
        </w:rPr>
        <w:t>Transformationen</w:t>
      </w:r>
    </w:p>
    <w:p w14:paraId="20D545BD" w14:textId="77777777" w:rsidR="00FB3F44" w:rsidRPr="00FB3F44" w:rsidRDefault="00FB3F44" w:rsidP="00FB3F44">
      <w:pPr>
        <w:ind w:left="1134"/>
        <w:rPr>
          <w:bCs w:val="0"/>
        </w:rPr>
      </w:pPr>
      <w:r w:rsidRPr="00FB3F44">
        <w:rPr>
          <w:bCs w:val="0"/>
        </w:rPr>
        <w:t>Verknüpfungen</w:t>
      </w:r>
    </w:p>
    <w:p w14:paraId="30E12347" w14:textId="77777777" w:rsidR="00FB3F44" w:rsidRPr="00FB3F44" w:rsidRDefault="00FB3F44" w:rsidP="00FB3F44">
      <w:pPr>
        <w:ind w:left="1134"/>
        <w:rPr>
          <w:bCs w:val="0"/>
        </w:rPr>
      </w:pPr>
      <w:r w:rsidRPr="00FB3F44">
        <w:rPr>
          <w:bCs w:val="0"/>
        </w:rPr>
        <w:t>Operationen</w:t>
      </w:r>
    </w:p>
    <w:p w14:paraId="48131670" w14:textId="77777777" w:rsidR="00FB3F44" w:rsidRPr="00FB3F44" w:rsidRDefault="00FB3F44" w:rsidP="00FB3F44">
      <w:pPr>
        <w:ind w:left="1134"/>
        <w:rPr>
          <w:bCs w:val="0"/>
        </w:rPr>
      </w:pPr>
      <w:r w:rsidRPr="00FB3F44">
        <w:rPr>
          <w:bCs w:val="0"/>
        </w:rPr>
        <w:t>Grenze</w:t>
      </w:r>
    </w:p>
    <w:p w14:paraId="1F5090A5" w14:textId="77777777" w:rsidR="00FB3F44" w:rsidRPr="00FB3F44" w:rsidRDefault="00FB3F44" w:rsidP="00FB3F44">
      <w:pPr>
        <w:ind w:left="1134"/>
        <w:rPr>
          <w:bCs w:val="0"/>
        </w:rPr>
      </w:pPr>
      <w:r w:rsidRPr="00FB3F44">
        <w:rPr>
          <w:bCs w:val="0"/>
        </w:rPr>
        <w:t>Operationen benötigen bereits definierte Elemente.</w:t>
      </w:r>
    </w:p>
    <w:p w14:paraId="70C9C821" w14:textId="77777777" w:rsidR="00FB3F44" w:rsidRPr="00FB3F44" w:rsidRDefault="00FB3F44" w:rsidP="00FB3F44">
      <w:pPr>
        <w:ind w:left="1134"/>
        <w:rPr>
          <w:bCs w:val="0"/>
        </w:rPr>
      </w:pPr>
      <w:r w:rsidRPr="00FB3F44">
        <w:rPr>
          <w:bCs w:val="0"/>
        </w:rPr>
        <w:pict w14:anchorId="2E73934D">
          <v:rect id="_x0000_i1276" style="width:0;height:1.5pt" o:hralign="center" o:hrstd="t" o:hr="t" fillcolor="#a0a0a0" stroked="f"/>
        </w:pict>
      </w:r>
    </w:p>
    <w:p w14:paraId="080F910E" w14:textId="77777777" w:rsidR="00FB3F44" w:rsidRPr="00FB3F44" w:rsidRDefault="00FB3F44" w:rsidP="00FB3F44">
      <w:pPr>
        <w:ind w:left="1134"/>
        <w:rPr>
          <w:b/>
        </w:rPr>
      </w:pPr>
      <w:r w:rsidRPr="00FB3F44">
        <w:rPr>
          <w:b/>
        </w:rPr>
        <w:t>3.2.3 Operatoren als mathematische Beschreibung funktionaler Prozesse</w:t>
      </w:r>
    </w:p>
    <w:p w14:paraId="583C6B53" w14:textId="77777777" w:rsidR="00FB3F44" w:rsidRPr="00FB3F44" w:rsidRDefault="00FB3F44">
      <w:pPr>
        <w:numPr>
          <w:ilvl w:val="0"/>
          <w:numId w:val="31"/>
        </w:numPr>
        <w:rPr>
          <w:bCs w:val="0"/>
        </w:rPr>
      </w:pPr>
      <w:r w:rsidRPr="00FB3F44">
        <w:rPr>
          <w:bCs w:val="0"/>
        </w:rPr>
        <w:t xml:space="preserve">lineare Operatoren </w:t>
      </w:r>
    </w:p>
    <w:p w14:paraId="20EE338F" w14:textId="77777777" w:rsidR="00FB3F44" w:rsidRPr="00FB3F44" w:rsidRDefault="00FB3F44">
      <w:pPr>
        <w:numPr>
          <w:ilvl w:val="0"/>
          <w:numId w:val="31"/>
        </w:numPr>
        <w:rPr>
          <w:bCs w:val="0"/>
        </w:rPr>
      </w:pPr>
      <w:r w:rsidRPr="00FB3F44">
        <w:rPr>
          <w:bCs w:val="0"/>
        </w:rPr>
        <w:t xml:space="preserve">nichtlineare Operatoren </w:t>
      </w:r>
    </w:p>
    <w:p w14:paraId="6D3CB7B5" w14:textId="77777777" w:rsidR="00FB3F44" w:rsidRPr="00FB3F44" w:rsidRDefault="00FB3F44">
      <w:pPr>
        <w:numPr>
          <w:ilvl w:val="0"/>
          <w:numId w:val="31"/>
        </w:numPr>
        <w:rPr>
          <w:bCs w:val="0"/>
        </w:rPr>
      </w:pPr>
      <w:proofErr w:type="spellStart"/>
      <w:r w:rsidRPr="00FB3F44">
        <w:rPr>
          <w:bCs w:val="0"/>
        </w:rPr>
        <w:t>Operatoralgebren</w:t>
      </w:r>
      <w:proofErr w:type="spellEnd"/>
      <w:r w:rsidRPr="00FB3F44">
        <w:rPr>
          <w:bCs w:val="0"/>
        </w:rPr>
        <w:t xml:space="preserve"> </w:t>
      </w:r>
    </w:p>
    <w:p w14:paraId="4D6094E3" w14:textId="77777777" w:rsidR="00FB3F44" w:rsidRPr="00FB3F44" w:rsidRDefault="00FB3F44">
      <w:pPr>
        <w:numPr>
          <w:ilvl w:val="0"/>
          <w:numId w:val="31"/>
        </w:numPr>
        <w:rPr>
          <w:bCs w:val="0"/>
        </w:rPr>
      </w:pPr>
      <w:r w:rsidRPr="00FB3F44">
        <w:rPr>
          <w:bCs w:val="0"/>
        </w:rPr>
        <w:t xml:space="preserve">Spektraltheorie </w:t>
      </w:r>
    </w:p>
    <w:p w14:paraId="0D3CA54E" w14:textId="77777777" w:rsidR="00FB3F44" w:rsidRPr="00FB3F44" w:rsidRDefault="00FB3F44">
      <w:pPr>
        <w:numPr>
          <w:ilvl w:val="0"/>
          <w:numId w:val="31"/>
        </w:numPr>
        <w:rPr>
          <w:bCs w:val="0"/>
        </w:rPr>
      </w:pPr>
      <w:r w:rsidRPr="00FB3F44">
        <w:rPr>
          <w:bCs w:val="0"/>
        </w:rPr>
        <w:t xml:space="preserve">Integraloperatoren </w:t>
      </w:r>
    </w:p>
    <w:p w14:paraId="6A9E56D5" w14:textId="77777777" w:rsidR="00FB3F44" w:rsidRPr="00FB3F44" w:rsidRDefault="00FB3F44">
      <w:pPr>
        <w:numPr>
          <w:ilvl w:val="0"/>
          <w:numId w:val="31"/>
        </w:numPr>
        <w:rPr>
          <w:bCs w:val="0"/>
        </w:rPr>
      </w:pPr>
      <w:r w:rsidRPr="00FB3F44">
        <w:rPr>
          <w:bCs w:val="0"/>
        </w:rPr>
        <w:t xml:space="preserve">Differentialoperatoren </w:t>
      </w:r>
    </w:p>
    <w:p w14:paraId="57761DBE" w14:textId="77777777" w:rsidR="00FB3F44" w:rsidRPr="00FB3F44" w:rsidRDefault="00FB3F44" w:rsidP="00FB3F44">
      <w:pPr>
        <w:ind w:left="1134"/>
        <w:rPr>
          <w:bCs w:val="0"/>
        </w:rPr>
      </w:pPr>
      <w:r w:rsidRPr="00FB3F44">
        <w:rPr>
          <w:bCs w:val="0"/>
        </w:rPr>
        <w:t>Grenze</w:t>
      </w:r>
    </w:p>
    <w:p w14:paraId="695FDF3B" w14:textId="77777777" w:rsidR="00FB3F44" w:rsidRPr="00FB3F44" w:rsidRDefault="00FB3F44" w:rsidP="00FB3F44">
      <w:pPr>
        <w:ind w:left="1134"/>
        <w:rPr>
          <w:bCs w:val="0"/>
        </w:rPr>
      </w:pPr>
      <w:r w:rsidRPr="00FB3F44">
        <w:rPr>
          <w:bCs w:val="0"/>
        </w:rPr>
        <w:t>Operatoren wirken auf bereits definierten Räumen.</w:t>
      </w:r>
    </w:p>
    <w:p w14:paraId="1E03D924" w14:textId="77777777" w:rsidR="00FB3F44" w:rsidRPr="00FB3F44" w:rsidRDefault="00FB3F44" w:rsidP="00FB3F44">
      <w:pPr>
        <w:ind w:left="1134"/>
        <w:rPr>
          <w:bCs w:val="0"/>
        </w:rPr>
      </w:pPr>
      <w:r w:rsidRPr="00FB3F44">
        <w:rPr>
          <w:bCs w:val="0"/>
        </w:rPr>
        <w:pict w14:anchorId="22E6CAF7">
          <v:rect id="_x0000_i1277" style="width:0;height:1.5pt" o:hralign="center" o:hrstd="t" o:hr="t" fillcolor="#a0a0a0" stroked="f"/>
        </w:pict>
      </w:r>
    </w:p>
    <w:p w14:paraId="14ADF37A" w14:textId="77777777" w:rsidR="00FB3F44" w:rsidRPr="00FB3F44" w:rsidRDefault="00FB3F44" w:rsidP="00FB3F44">
      <w:pPr>
        <w:ind w:left="1134"/>
        <w:rPr>
          <w:b/>
        </w:rPr>
      </w:pPr>
      <w:r w:rsidRPr="00FB3F44">
        <w:rPr>
          <w:b/>
        </w:rPr>
        <w:t>3.2.4 Zustandsräume als mathematische Grundlage funktionaler Dynamik</w:t>
      </w:r>
    </w:p>
    <w:p w14:paraId="7062480A" w14:textId="77777777" w:rsidR="00FB3F44" w:rsidRPr="00FB3F44" w:rsidRDefault="00FB3F44">
      <w:pPr>
        <w:numPr>
          <w:ilvl w:val="0"/>
          <w:numId w:val="32"/>
        </w:numPr>
        <w:rPr>
          <w:bCs w:val="0"/>
        </w:rPr>
      </w:pPr>
      <w:r w:rsidRPr="00FB3F44">
        <w:rPr>
          <w:bCs w:val="0"/>
        </w:rPr>
        <w:t xml:space="preserve">metrische Räume </w:t>
      </w:r>
    </w:p>
    <w:p w14:paraId="057294BB" w14:textId="77777777" w:rsidR="00FB3F44" w:rsidRPr="00FB3F44" w:rsidRDefault="00FB3F44">
      <w:pPr>
        <w:numPr>
          <w:ilvl w:val="0"/>
          <w:numId w:val="32"/>
        </w:numPr>
        <w:rPr>
          <w:bCs w:val="0"/>
        </w:rPr>
      </w:pPr>
      <w:r w:rsidRPr="00FB3F44">
        <w:rPr>
          <w:bCs w:val="0"/>
        </w:rPr>
        <w:lastRenderedPageBreak/>
        <w:t xml:space="preserve">normierte Räume </w:t>
      </w:r>
    </w:p>
    <w:p w14:paraId="17C08F65" w14:textId="77777777" w:rsidR="00FB3F44" w:rsidRPr="00FB3F44" w:rsidRDefault="00FB3F44">
      <w:pPr>
        <w:numPr>
          <w:ilvl w:val="0"/>
          <w:numId w:val="32"/>
        </w:numPr>
        <w:rPr>
          <w:bCs w:val="0"/>
        </w:rPr>
      </w:pPr>
      <w:r w:rsidRPr="00FB3F44">
        <w:rPr>
          <w:bCs w:val="0"/>
        </w:rPr>
        <w:t xml:space="preserve">Banachräume </w:t>
      </w:r>
    </w:p>
    <w:p w14:paraId="5149D7C7" w14:textId="77777777" w:rsidR="00FB3F44" w:rsidRPr="00FB3F44" w:rsidRDefault="00FB3F44">
      <w:pPr>
        <w:numPr>
          <w:ilvl w:val="0"/>
          <w:numId w:val="32"/>
        </w:numPr>
        <w:rPr>
          <w:bCs w:val="0"/>
        </w:rPr>
      </w:pPr>
      <w:r w:rsidRPr="00FB3F44">
        <w:rPr>
          <w:bCs w:val="0"/>
        </w:rPr>
        <w:t xml:space="preserve">Hilberträume </w:t>
      </w:r>
    </w:p>
    <w:p w14:paraId="18E7CF14" w14:textId="77777777" w:rsidR="00FB3F44" w:rsidRPr="00FB3F44" w:rsidRDefault="00FB3F44">
      <w:pPr>
        <w:numPr>
          <w:ilvl w:val="0"/>
          <w:numId w:val="32"/>
        </w:numPr>
        <w:rPr>
          <w:bCs w:val="0"/>
        </w:rPr>
      </w:pPr>
      <w:r w:rsidRPr="00FB3F44">
        <w:rPr>
          <w:bCs w:val="0"/>
        </w:rPr>
        <w:t xml:space="preserve">Mannigfaltigkeiten </w:t>
      </w:r>
    </w:p>
    <w:p w14:paraId="0FFFE751" w14:textId="77777777" w:rsidR="00FB3F44" w:rsidRPr="00FB3F44" w:rsidRDefault="00FB3F44">
      <w:pPr>
        <w:numPr>
          <w:ilvl w:val="0"/>
          <w:numId w:val="32"/>
        </w:numPr>
        <w:rPr>
          <w:bCs w:val="0"/>
        </w:rPr>
      </w:pPr>
      <w:r w:rsidRPr="00FB3F44">
        <w:rPr>
          <w:bCs w:val="0"/>
        </w:rPr>
        <w:t xml:space="preserve">Zustandsraumdarstellung </w:t>
      </w:r>
    </w:p>
    <w:p w14:paraId="6759D8FA" w14:textId="77777777" w:rsidR="00FB3F44" w:rsidRPr="00FB3F44" w:rsidRDefault="00FB3F44" w:rsidP="00FB3F44">
      <w:pPr>
        <w:ind w:left="1134"/>
        <w:rPr>
          <w:bCs w:val="0"/>
        </w:rPr>
      </w:pPr>
      <w:r w:rsidRPr="00FB3F44">
        <w:rPr>
          <w:bCs w:val="0"/>
        </w:rPr>
        <w:t>Grenze</w:t>
      </w:r>
    </w:p>
    <w:p w14:paraId="7CE5E4C1" w14:textId="77777777" w:rsidR="00FB3F44" w:rsidRPr="00FB3F44" w:rsidRDefault="00FB3F44" w:rsidP="00FB3F44">
      <w:pPr>
        <w:ind w:left="1134"/>
        <w:rPr>
          <w:bCs w:val="0"/>
        </w:rPr>
      </w:pPr>
      <w:r w:rsidRPr="00FB3F44">
        <w:rPr>
          <w:bCs w:val="0"/>
        </w:rPr>
        <w:t>Zustandsräume werden vorausgesetzt.</w:t>
      </w:r>
    </w:p>
    <w:p w14:paraId="1A85BC92" w14:textId="77777777" w:rsidR="00FB3F44" w:rsidRPr="00FB3F44" w:rsidRDefault="00FB3F44" w:rsidP="00FB3F44">
      <w:pPr>
        <w:ind w:left="1134"/>
        <w:rPr>
          <w:bCs w:val="0"/>
        </w:rPr>
      </w:pPr>
      <w:r w:rsidRPr="00FB3F44">
        <w:rPr>
          <w:bCs w:val="0"/>
        </w:rPr>
        <w:t>Nicht hergeleitet.</w:t>
      </w:r>
    </w:p>
    <w:p w14:paraId="179FFBA4" w14:textId="77777777" w:rsidR="00FB3F44" w:rsidRPr="00FB3F44" w:rsidRDefault="00FB3F44" w:rsidP="00FB3F44">
      <w:pPr>
        <w:ind w:left="1134"/>
        <w:rPr>
          <w:bCs w:val="0"/>
        </w:rPr>
      </w:pPr>
      <w:r w:rsidRPr="00FB3F44">
        <w:rPr>
          <w:bCs w:val="0"/>
        </w:rPr>
        <w:pict w14:anchorId="0B051EFB">
          <v:rect id="_x0000_i1278" style="width:0;height:1.5pt" o:hralign="center" o:hrstd="t" o:hr="t" fillcolor="#a0a0a0" stroked="f"/>
        </w:pict>
      </w:r>
    </w:p>
    <w:p w14:paraId="6F858ACE" w14:textId="77777777" w:rsidR="00FB3F44" w:rsidRPr="00FB3F44" w:rsidRDefault="00FB3F44" w:rsidP="00FB3F44">
      <w:pPr>
        <w:ind w:left="1134"/>
        <w:rPr>
          <w:b/>
        </w:rPr>
      </w:pPr>
      <w:r w:rsidRPr="00FB3F44">
        <w:rPr>
          <w:b/>
        </w:rPr>
        <w:t>3.2.5 Funktionale Räume als mathematische Grundlage emergenter Strukturen</w:t>
      </w:r>
    </w:p>
    <w:p w14:paraId="712B04EF" w14:textId="77777777" w:rsidR="00FB3F44" w:rsidRPr="00FB3F44" w:rsidRDefault="00FB3F44">
      <w:pPr>
        <w:numPr>
          <w:ilvl w:val="0"/>
          <w:numId w:val="33"/>
        </w:numPr>
        <w:rPr>
          <w:bCs w:val="0"/>
        </w:rPr>
      </w:pPr>
      <w:r w:rsidRPr="00FB3F44">
        <w:rPr>
          <w:bCs w:val="0"/>
        </w:rPr>
        <w:t xml:space="preserve">Funktionenräume </w:t>
      </w:r>
    </w:p>
    <w:p w14:paraId="1A6927A8" w14:textId="77777777" w:rsidR="00FB3F44" w:rsidRPr="00FB3F44" w:rsidRDefault="00FB3F44">
      <w:pPr>
        <w:numPr>
          <w:ilvl w:val="0"/>
          <w:numId w:val="33"/>
        </w:numPr>
        <w:rPr>
          <w:bCs w:val="0"/>
        </w:rPr>
      </w:pPr>
      <w:proofErr w:type="spellStart"/>
      <w:r w:rsidRPr="00FB3F44">
        <w:rPr>
          <w:bCs w:val="0"/>
        </w:rPr>
        <w:t>LpL^pLp-Räume</w:t>
      </w:r>
      <w:proofErr w:type="spellEnd"/>
      <w:r w:rsidRPr="00FB3F44">
        <w:rPr>
          <w:bCs w:val="0"/>
        </w:rPr>
        <w:t xml:space="preserve"> </w:t>
      </w:r>
    </w:p>
    <w:p w14:paraId="4F2321FC" w14:textId="77777777" w:rsidR="00FB3F44" w:rsidRPr="00FB3F44" w:rsidRDefault="00FB3F44">
      <w:pPr>
        <w:numPr>
          <w:ilvl w:val="0"/>
          <w:numId w:val="33"/>
        </w:numPr>
        <w:rPr>
          <w:bCs w:val="0"/>
        </w:rPr>
      </w:pPr>
      <w:r w:rsidRPr="00FB3F44">
        <w:rPr>
          <w:bCs w:val="0"/>
        </w:rPr>
        <w:t xml:space="preserve">Sobolev-Räume </w:t>
      </w:r>
    </w:p>
    <w:p w14:paraId="11DBA51B" w14:textId="77777777" w:rsidR="00FB3F44" w:rsidRPr="00FB3F44" w:rsidRDefault="00FB3F44">
      <w:pPr>
        <w:numPr>
          <w:ilvl w:val="0"/>
          <w:numId w:val="33"/>
        </w:numPr>
        <w:rPr>
          <w:bCs w:val="0"/>
        </w:rPr>
      </w:pPr>
      <w:r w:rsidRPr="00FB3F44">
        <w:rPr>
          <w:bCs w:val="0"/>
        </w:rPr>
        <w:t xml:space="preserve">Distributionen </w:t>
      </w:r>
    </w:p>
    <w:p w14:paraId="3259A725" w14:textId="77777777" w:rsidR="00FB3F44" w:rsidRPr="00FB3F44" w:rsidRDefault="00FB3F44">
      <w:pPr>
        <w:numPr>
          <w:ilvl w:val="0"/>
          <w:numId w:val="33"/>
        </w:numPr>
        <w:rPr>
          <w:bCs w:val="0"/>
        </w:rPr>
      </w:pPr>
      <w:r w:rsidRPr="00FB3F44">
        <w:rPr>
          <w:bCs w:val="0"/>
        </w:rPr>
        <w:t xml:space="preserve">Operatoren auf Funktionenräumen </w:t>
      </w:r>
    </w:p>
    <w:p w14:paraId="346E01F8" w14:textId="77777777" w:rsidR="00FB3F44" w:rsidRPr="00FB3F44" w:rsidRDefault="00FB3F44" w:rsidP="00FB3F44">
      <w:pPr>
        <w:ind w:left="1134"/>
        <w:rPr>
          <w:bCs w:val="0"/>
        </w:rPr>
      </w:pPr>
      <w:r w:rsidRPr="00FB3F44">
        <w:rPr>
          <w:bCs w:val="0"/>
        </w:rPr>
        <w:t>Grenze</w:t>
      </w:r>
    </w:p>
    <w:p w14:paraId="7B4E6487" w14:textId="77777777" w:rsidR="00FB3F44" w:rsidRPr="00FB3F44" w:rsidRDefault="00FB3F44" w:rsidP="00FB3F44">
      <w:pPr>
        <w:ind w:left="1134"/>
        <w:rPr>
          <w:bCs w:val="0"/>
        </w:rPr>
      </w:pPr>
      <w:r w:rsidRPr="00FB3F44">
        <w:rPr>
          <w:bCs w:val="0"/>
        </w:rPr>
        <w:t>Auch Funktionenräume benötigen primitive mathematische Objekte.</w:t>
      </w:r>
    </w:p>
    <w:p w14:paraId="09737C4B" w14:textId="77777777" w:rsidR="00FB3F44" w:rsidRPr="00FB3F44" w:rsidRDefault="00FB3F44" w:rsidP="00FB3F44">
      <w:pPr>
        <w:ind w:left="1134"/>
        <w:rPr>
          <w:bCs w:val="0"/>
        </w:rPr>
      </w:pPr>
      <w:r w:rsidRPr="00FB3F44">
        <w:rPr>
          <w:bCs w:val="0"/>
        </w:rPr>
        <w:pict w14:anchorId="5E822DF7">
          <v:rect id="_x0000_i1279" style="width:0;height:1.5pt" o:hralign="center" o:hrstd="t" o:hr="t" fillcolor="#a0a0a0" stroked="f"/>
        </w:pict>
      </w:r>
    </w:p>
    <w:p w14:paraId="2E73F66E" w14:textId="77777777" w:rsidR="00FB3F44" w:rsidRPr="00FB3F44" w:rsidRDefault="00FB3F44" w:rsidP="00FB3F44">
      <w:pPr>
        <w:ind w:left="1134"/>
        <w:rPr>
          <w:b/>
        </w:rPr>
      </w:pPr>
      <w:r w:rsidRPr="00FB3F44">
        <w:rPr>
          <w:b/>
        </w:rPr>
        <w:t>3.2.6 Dynamische Systeme als mathematische Grundlage zeitlicher Entwicklung</w:t>
      </w:r>
    </w:p>
    <w:p w14:paraId="31C1A1BE" w14:textId="77777777" w:rsidR="00FB3F44" w:rsidRPr="00FB3F44" w:rsidRDefault="00FB3F44">
      <w:pPr>
        <w:numPr>
          <w:ilvl w:val="0"/>
          <w:numId w:val="34"/>
        </w:numPr>
        <w:rPr>
          <w:bCs w:val="0"/>
        </w:rPr>
      </w:pPr>
      <w:r w:rsidRPr="00FB3F44">
        <w:rPr>
          <w:bCs w:val="0"/>
        </w:rPr>
        <w:t xml:space="preserve">Differentialgleichungen </w:t>
      </w:r>
    </w:p>
    <w:p w14:paraId="6C66D04F" w14:textId="77777777" w:rsidR="00FB3F44" w:rsidRPr="00FB3F44" w:rsidRDefault="00FB3F44">
      <w:pPr>
        <w:numPr>
          <w:ilvl w:val="0"/>
          <w:numId w:val="34"/>
        </w:numPr>
        <w:rPr>
          <w:bCs w:val="0"/>
        </w:rPr>
      </w:pPr>
      <w:r w:rsidRPr="00FB3F44">
        <w:rPr>
          <w:bCs w:val="0"/>
        </w:rPr>
        <w:t xml:space="preserve">Phasenräume </w:t>
      </w:r>
    </w:p>
    <w:p w14:paraId="3F52622E" w14:textId="77777777" w:rsidR="00FB3F44" w:rsidRPr="00FB3F44" w:rsidRDefault="00FB3F44">
      <w:pPr>
        <w:numPr>
          <w:ilvl w:val="0"/>
          <w:numId w:val="34"/>
        </w:numPr>
        <w:rPr>
          <w:bCs w:val="0"/>
        </w:rPr>
      </w:pPr>
      <w:r w:rsidRPr="00FB3F44">
        <w:rPr>
          <w:bCs w:val="0"/>
        </w:rPr>
        <w:t xml:space="preserve">Stabilität </w:t>
      </w:r>
    </w:p>
    <w:p w14:paraId="568D65BC" w14:textId="77777777" w:rsidR="00FB3F44" w:rsidRPr="00FB3F44" w:rsidRDefault="00FB3F44">
      <w:pPr>
        <w:numPr>
          <w:ilvl w:val="0"/>
          <w:numId w:val="34"/>
        </w:numPr>
        <w:rPr>
          <w:bCs w:val="0"/>
        </w:rPr>
      </w:pPr>
      <w:r w:rsidRPr="00FB3F44">
        <w:rPr>
          <w:bCs w:val="0"/>
        </w:rPr>
        <w:t xml:space="preserve">Bifurkationen </w:t>
      </w:r>
    </w:p>
    <w:p w14:paraId="0984D423" w14:textId="77777777" w:rsidR="00FB3F44" w:rsidRPr="00FB3F44" w:rsidRDefault="00FB3F44">
      <w:pPr>
        <w:numPr>
          <w:ilvl w:val="0"/>
          <w:numId w:val="34"/>
        </w:numPr>
        <w:rPr>
          <w:bCs w:val="0"/>
        </w:rPr>
      </w:pPr>
      <w:r w:rsidRPr="00FB3F44">
        <w:rPr>
          <w:bCs w:val="0"/>
        </w:rPr>
        <w:t xml:space="preserve">Chaos </w:t>
      </w:r>
    </w:p>
    <w:p w14:paraId="47CAF956" w14:textId="77777777" w:rsidR="00FB3F44" w:rsidRPr="00FB3F44" w:rsidRDefault="00FB3F44">
      <w:pPr>
        <w:numPr>
          <w:ilvl w:val="0"/>
          <w:numId w:val="34"/>
        </w:numPr>
        <w:rPr>
          <w:bCs w:val="0"/>
        </w:rPr>
      </w:pPr>
      <w:r w:rsidRPr="00FB3F44">
        <w:rPr>
          <w:bCs w:val="0"/>
        </w:rPr>
        <w:t xml:space="preserve">Attraktoren </w:t>
      </w:r>
    </w:p>
    <w:p w14:paraId="50CC420A" w14:textId="77777777" w:rsidR="00FB3F44" w:rsidRPr="00FB3F44" w:rsidRDefault="00FB3F44">
      <w:pPr>
        <w:numPr>
          <w:ilvl w:val="0"/>
          <w:numId w:val="34"/>
        </w:numPr>
        <w:rPr>
          <w:bCs w:val="0"/>
        </w:rPr>
      </w:pPr>
      <w:r w:rsidRPr="00FB3F44">
        <w:rPr>
          <w:bCs w:val="0"/>
        </w:rPr>
        <w:t xml:space="preserve">Nichtlinearität </w:t>
      </w:r>
    </w:p>
    <w:p w14:paraId="470E65C1" w14:textId="77777777" w:rsidR="00FB3F44" w:rsidRPr="00FB3F44" w:rsidRDefault="00FB3F44" w:rsidP="00FB3F44">
      <w:pPr>
        <w:ind w:left="1134"/>
        <w:rPr>
          <w:bCs w:val="0"/>
        </w:rPr>
      </w:pPr>
      <w:r w:rsidRPr="00FB3F44">
        <w:rPr>
          <w:bCs w:val="0"/>
        </w:rPr>
        <w:t>Grenze</w:t>
      </w:r>
    </w:p>
    <w:p w14:paraId="0E627B14" w14:textId="77777777" w:rsidR="00FB3F44" w:rsidRPr="00FB3F44" w:rsidRDefault="00FB3F44" w:rsidP="00FB3F44">
      <w:pPr>
        <w:ind w:left="1134"/>
        <w:rPr>
          <w:bCs w:val="0"/>
        </w:rPr>
      </w:pPr>
      <w:r w:rsidRPr="00FB3F44">
        <w:rPr>
          <w:bCs w:val="0"/>
        </w:rPr>
        <w:t>Zeit wird vorausgesetzt.</w:t>
      </w:r>
    </w:p>
    <w:p w14:paraId="73185932" w14:textId="77777777" w:rsidR="00FB3F44" w:rsidRPr="00FB3F44" w:rsidRDefault="00FB3F44" w:rsidP="00FB3F44">
      <w:pPr>
        <w:ind w:left="1134"/>
        <w:rPr>
          <w:bCs w:val="0"/>
        </w:rPr>
      </w:pPr>
      <w:r w:rsidRPr="00FB3F44">
        <w:rPr>
          <w:bCs w:val="0"/>
        </w:rPr>
        <w:pict w14:anchorId="432A5211">
          <v:rect id="_x0000_i1280" style="width:0;height:1.5pt" o:hralign="center" o:hrstd="t" o:hr="t" fillcolor="#a0a0a0" stroked="f"/>
        </w:pict>
      </w:r>
    </w:p>
    <w:p w14:paraId="0822D671" w14:textId="77777777" w:rsidR="00FB3F44" w:rsidRPr="00FB3F44" w:rsidRDefault="00FB3F44" w:rsidP="00FB3F44">
      <w:pPr>
        <w:ind w:left="1134"/>
        <w:rPr>
          <w:b/>
        </w:rPr>
      </w:pPr>
      <w:r w:rsidRPr="00FB3F44">
        <w:rPr>
          <w:b/>
        </w:rPr>
        <w:t>3.2.7 Informationstheorie und Entropie als mathematische Grundlage funktionaler Kohärenz</w:t>
      </w:r>
    </w:p>
    <w:p w14:paraId="3B896985" w14:textId="77777777" w:rsidR="00FB3F44" w:rsidRPr="00FB3F44" w:rsidRDefault="00FB3F44">
      <w:pPr>
        <w:numPr>
          <w:ilvl w:val="0"/>
          <w:numId w:val="35"/>
        </w:numPr>
        <w:rPr>
          <w:bCs w:val="0"/>
        </w:rPr>
      </w:pPr>
      <w:r w:rsidRPr="00FB3F44">
        <w:rPr>
          <w:bCs w:val="0"/>
        </w:rPr>
        <w:t xml:space="preserve">Shannon </w:t>
      </w:r>
    </w:p>
    <w:p w14:paraId="21A1DD33" w14:textId="77777777" w:rsidR="00FB3F44" w:rsidRPr="00FB3F44" w:rsidRDefault="00FB3F44">
      <w:pPr>
        <w:numPr>
          <w:ilvl w:val="0"/>
          <w:numId w:val="35"/>
        </w:numPr>
        <w:rPr>
          <w:bCs w:val="0"/>
        </w:rPr>
      </w:pPr>
      <w:r w:rsidRPr="00FB3F44">
        <w:rPr>
          <w:bCs w:val="0"/>
        </w:rPr>
        <w:t xml:space="preserve">Wiener </w:t>
      </w:r>
    </w:p>
    <w:p w14:paraId="59AFA4C0" w14:textId="77777777" w:rsidR="00FB3F44" w:rsidRPr="00FB3F44" w:rsidRDefault="00FB3F44">
      <w:pPr>
        <w:numPr>
          <w:ilvl w:val="0"/>
          <w:numId w:val="35"/>
        </w:numPr>
        <w:rPr>
          <w:bCs w:val="0"/>
        </w:rPr>
      </w:pPr>
      <w:r w:rsidRPr="00FB3F44">
        <w:rPr>
          <w:bCs w:val="0"/>
        </w:rPr>
        <w:t xml:space="preserve">Kolmogorov </w:t>
      </w:r>
    </w:p>
    <w:p w14:paraId="42502E92" w14:textId="77777777" w:rsidR="00FB3F44" w:rsidRPr="00FB3F44" w:rsidRDefault="00FB3F44">
      <w:pPr>
        <w:numPr>
          <w:ilvl w:val="0"/>
          <w:numId w:val="35"/>
        </w:numPr>
        <w:rPr>
          <w:bCs w:val="0"/>
        </w:rPr>
      </w:pPr>
      <w:proofErr w:type="spellStart"/>
      <w:r w:rsidRPr="00FB3F44">
        <w:rPr>
          <w:bCs w:val="0"/>
        </w:rPr>
        <w:t>Chaitin</w:t>
      </w:r>
      <w:proofErr w:type="spellEnd"/>
      <w:r w:rsidRPr="00FB3F44">
        <w:rPr>
          <w:bCs w:val="0"/>
        </w:rPr>
        <w:t xml:space="preserve"> </w:t>
      </w:r>
    </w:p>
    <w:p w14:paraId="19176232" w14:textId="77777777" w:rsidR="00FB3F44" w:rsidRPr="00FB3F44" w:rsidRDefault="00FB3F44">
      <w:pPr>
        <w:numPr>
          <w:ilvl w:val="0"/>
          <w:numId w:val="35"/>
        </w:numPr>
        <w:rPr>
          <w:bCs w:val="0"/>
        </w:rPr>
      </w:pPr>
      <w:r w:rsidRPr="00FB3F44">
        <w:rPr>
          <w:bCs w:val="0"/>
        </w:rPr>
        <w:lastRenderedPageBreak/>
        <w:t xml:space="preserve">Cover &amp; Thomas </w:t>
      </w:r>
    </w:p>
    <w:p w14:paraId="311ED2C2" w14:textId="77777777" w:rsidR="00FB3F44" w:rsidRPr="00FB3F44" w:rsidRDefault="00FB3F44">
      <w:pPr>
        <w:numPr>
          <w:ilvl w:val="0"/>
          <w:numId w:val="35"/>
        </w:numPr>
        <w:rPr>
          <w:bCs w:val="0"/>
        </w:rPr>
      </w:pPr>
      <w:r w:rsidRPr="00FB3F44">
        <w:rPr>
          <w:bCs w:val="0"/>
        </w:rPr>
        <w:t xml:space="preserve">Entropie </w:t>
      </w:r>
    </w:p>
    <w:p w14:paraId="068837F8" w14:textId="77777777" w:rsidR="00FB3F44" w:rsidRPr="00FB3F44" w:rsidRDefault="00FB3F44">
      <w:pPr>
        <w:numPr>
          <w:ilvl w:val="0"/>
          <w:numId w:val="35"/>
        </w:numPr>
        <w:rPr>
          <w:bCs w:val="0"/>
        </w:rPr>
      </w:pPr>
      <w:r w:rsidRPr="00FB3F44">
        <w:rPr>
          <w:bCs w:val="0"/>
        </w:rPr>
        <w:t xml:space="preserve">Mutual Information </w:t>
      </w:r>
    </w:p>
    <w:p w14:paraId="32D7D041" w14:textId="77777777" w:rsidR="00FB3F44" w:rsidRPr="00FB3F44" w:rsidRDefault="00FB3F44">
      <w:pPr>
        <w:numPr>
          <w:ilvl w:val="0"/>
          <w:numId w:val="35"/>
        </w:numPr>
        <w:rPr>
          <w:bCs w:val="0"/>
        </w:rPr>
      </w:pPr>
      <w:r w:rsidRPr="00FB3F44">
        <w:rPr>
          <w:bCs w:val="0"/>
        </w:rPr>
        <w:t xml:space="preserve">Informationsmaße </w:t>
      </w:r>
    </w:p>
    <w:p w14:paraId="1C5D1912" w14:textId="77777777" w:rsidR="00FB3F44" w:rsidRPr="00FB3F44" w:rsidRDefault="00FB3F44" w:rsidP="00FB3F44">
      <w:pPr>
        <w:ind w:left="1134"/>
        <w:rPr>
          <w:bCs w:val="0"/>
        </w:rPr>
      </w:pPr>
      <w:r w:rsidRPr="00FB3F44">
        <w:rPr>
          <w:bCs w:val="0"/>
        </w:rPr>
        <w:t>Grenze</w:t>
      </w:r>
    </w:p>
    <w:p w14:paraId="3A9777A5" w14:textId="77777777" w:rsidR="00FB3F44" w:rsidRPr="00FB3F44" w:rsidRDefault="00FB3F44" w:rsidP="00FB3F44">
      <w:pPr>
        <w:ind w:left="1134"/>
        <w:rPr>
          <w:bCs w:val="0"/>
        </w:rPr>
      </w:pPr>
      <w:r w:rsidRPr="00FB3F44">
        <w:rPr>
          <w:bCs w:val="0"/>
        </w:rPr>
        <w:t>Information besitzt keine mathematische Genese.</w:t>
      </w:r>
    </w:p>
    <w:p w14:paraId="5FD5BFF1" w14:textId="77777777" w:rsidR="00FB3F44" w:rsidRPr="00FB3F44" w:rsidRDefault="00FB3F44" w:rsidP="00FB3F44">
      <w:pPr>
        <w:ind w:left="1134"/>
        <w:rPr>
          <w:bCs w:val="0"/>
        </w:rPr>
      </w:pPr>
      <w:r w:rsidRPr="00FB3F44">
        <w:rPr>
          <w:bCs w:val="0"/>
        </w:rPr>
        <w:pict w14:anchorId="499B4140">
          <v:rect id="_x0000_i1281" style="width:0;height:1.5pt" o:hralign="center" o:hrstd="t" o:hr="t" fillcolor="#a0a0a0" stroked="f"/>
        </w:pict>
      </w:r>
    </w:p>
    <w:p w14:paraId="263179F0" w14:textId="77777777" w:rsidR="00FB3F44" w:rsidRPr="00FB3F44" w:rsidRDefault="00FB3F44" w:rsidP="00FB3F44">
      <w:pPr>
        <w:ind w:left="1134"/>
        <w:rPr>
          <w:b/>
        </w:rPr>
      </w:pPr>
      <w:r w:rsidRPr="00FB3F44">
        <w:rPr>
          <w:b/>
        </w:rPr>
        <w:t>3.2.8 Graphen- und Netzwerktheorie als mathematische Grundlage funktionaler Beziehungen</w:t>
      </w:r>
    </w:p>
    <w:p w14:paraId="531FA98E" w14:textId="77777777" w:rsidR="00FB3F44" w:rsidRPr="00FB3F44" w:rsidRDefault="00FB3F44">
      <w:pPr>
        <w:numPr>
          <w:ilvl w:val="0"/>
          <w:numId w:val="36"/>
        </w:numPr>
        <w:rPr>
          <w:bCs w:val="0"/>
        </w:rPr>
      </w:pPr>
      <w:r w:rsidRPr="00FB3F44">
        <w:rPr>
          <w:bCs w:val="0"/>
        </w:rPr>
        <w:t xml:space="preserve">Euler </w:t>
      </w:r>
    </w:p>
    <w:p w14:paraId="00B87D5D" w14:textId="77777777" w:rsidR="00FB3F44" w:rsidRPr="00FB3F44" w:rsidRDefault="00FB3F44">
      <w:pPr>
        <w:numPr>
          <w:ilvl w:val="0"/>
          <w:numId w:val="36"/>
        </w:numPr>
        <w:rPr>
          <w:bCs w:val="0"/>
        </w:rPr>
      </w:pPr>
      <w:proofErr w:type="spellStart"/>
      <w:r w:rsidRPr="00FB3F44">
        <w:rPr>
          <w:bCs w:val="0"/>
        </w:rPr>
        <w:t>Erdős</w:t>
      </w:r>
      <w:proofErr w:type="spellEnd"/>
      <w:r w:rsidRPr="00FB3F44">
        <w:rPr>
          <w:bCs w:val="0"/>
        </w:rPr>
        <w:t>–</w:t>
      </w:r>
      <w:proofErr w:type="spellStart"/>
      <w:r w:rsidRPr="00FB3F44">
        <w:rPr>
          <w:bCs w:val="0"/>
        </w:rPr>
        <w:t>Rényi</w:t>
      </w:r>
      <w:proofErr w:type="spellEnd"/>
      <w:r w:rsidRPr="00FB3F44">
        <w:rPr>
          <w:bCs w:val="0"/>
        </w:rPr>
        <w:t xml:space="preserve"> </w:t>
      </w:r>
    </w:p>
    <w:p w14:paraId="40AE04EB" w14:textId="77777777" w:rsidR="00FB3F44" w:rsidRPr="00FB3F44" w:rsidRDefault="00FB3F44">
      <w:pPr>
        <w:numPr>
          <w:ilvl w:val="0"/>
          <w:numId w:val="36"/>
        </w:numPr>
        <w:rPr>
          <w:bCs w:val="0"/>
        </w:rPr>
      </w:pPr>
      <w:r w:rsidRPr="00FB3F44">
        <w:rPr>
          <w:bCs w:val="0"/>
        </w:rPr>
        <w:t>Watts–</w:t>
      </w:r>
      <w:proofErr w:type="spellStart"/>
      <w:r w:rsidRPr="00FB3F44">
        <w:rPr>
          <w:bCs w:val="0"/>
        </w:rPr>
        <w:t>Strogatz</w:t>
      </w:r>
      <w:proofErr w:type="spellEnd"/>
      <w:r w:rsidRPr="00FB3F44">
        <w:rPr>
          <w:bCs w:val="0"/>
        </w:rPr>
        <w:t xml:space="preserve"> </w:t>
      </w:r>
    </w:p>
    <w:p w14:paraId="6EFF84AF" w14:textId="77777777" w:rsidR="00FB3F44" w:rsidRPr="00FB3F44" w:rsidRDefault="00FB3F44">
      <w:pPr>
        <w:numPr>
          <w:ilvl w:val="0"/>
          <w:numId w:val="36"/>
        </w:numPr>
        <w:rPr>
          <w:bCs w:val="0"/>
        </w:rPr>
      </w:pPr>
      <w:proofErr w:type="spellStart"/>
      <w:r w:rsidRPr="00FB3F44">
        <w:rPr>
          <w:bCs w:val="0"/>
        </w:rPr>
        <w:t>Barabási</w:t>
      </w:r>
      <w:proofErr w:type="spellEnd"/>
      <w:r w:rsidRPr="00FB3F44">
        <w:rPr>
          <w:bCs w:val="0"/>
        </w:rPr>
        <w:t xml:space="preserve"> </w:t>
      </w:r>
    </w:p>
    <w:p w14:paraId="5B9226A8" w14:textId="77777777" w:rsidR="00FB3F44" w:rsidRPr="00FB3F44" w:rsidRDefault="00FB3F44">
      <w:pPr>
        <w:numPr>
          <w:ilvl w:val="0"/>
          <w:numId w:val="36"/>
        </w:numPr>
        <w:rPr>
          <w:bCs w:val="0"/>
        </w:rPr>
      </w:pPr>
      <w:r w:rsidRPr="00FB3F44">
        <w:rPr>
          <w:bCs w:val="0"/>
        </w:rPr>
        <w:t xml:space="preserve">Zentralitäten </w:t>
      </w:r>
    </w:p>
    <w:p w14:paraId="10E1E941" w14:textId="77777777" w:rsidR="00FB3F44" w:rsidRPr="00FB3F44" w:rsidRDefault="00FB3F44">
      <w:pPr>
        <w:numPr>
          <w:ilvl w:val="0"/>
          <w:numId w:val="36"/>
        </w:numPr>
        <w:rPr>
          <w:bCs w:val="0"/>
        </w:rPr>
      </w:pPr>
      <w:r w:rsidRPr="00FB3F44">
        <w:rPr>
          <w:bCs w:val="0"/>
        </w:rPr>
        <w:t xml:space="preserve">Community </w:t>
      </w:r>
      <w:proofErr w:type="spellStart"/>
      <w:r w:rsidRPr="00FB3F44">
        <w:rPr>
          <w:bCs w:val="0"/>
        </w:rPr>
        <w:t>Detection</w:t>
      </w:r>
      <w:proofErr w:type="spellEnd"/>
      <w:r w:rsidRPr="00FB3F44">
        <w:rPr>
          <w:bCs w:val="0"/>
        </w:rPr>
        <w:t xml:space="preserve"> </w:t>
      </w:r>
    </w:p>
    <w:p w14:paraId="45BE1D82" w14:textId="77777777" w:rsidR="00FB3F44" w:rsidRPr="00FB3F44" w:rsidRDefault="00FB3F44">
      <w:pPr>
        <w:numPr>
          <w:ilvl w:val="0"/>
          <w:numId w:val="36"/>
        </w:numPr>
        <w:rPr>
          <w:bCs w:val="0"/>
        </w:rPr>
      </w:pPr>
      <w:r w:rsidRPr="00FB3F44">
        <w:rPr>
          <w:bCs w:val="0"/>
        </w:rPr>
        <w:t xml:space="preserve">Hypergraphen </w:t>
      </w:r>
    </w:p>
    <w:p w14:paraId="297ED53A" w14:textId="77777777" w:rsidR="00FB3F44" w:rsidRPr="00FB3F44" w:rsidRDefault="00FB3F44" w:rsidP="00FB3F44">
      <w:pPr>
        <w:ind w:left="1134"/>
        <w:rPr>
          <w:bCs w:val="0"/>
        </w:rPr>
      </w:pPr>
      <w:r w:rsidRPr="00FB3F44">
        <w:rPr>
          <w:bCs w:val="0"/>
        </w:rPr>
        <w:t>Grenze</w:t>
      </w:r>
    </w:p>
    <w:p w14:paraId="01C6D31D" w14:textId="77777777" w:rsidR="00FB3F44" w:rsidRPr="00FB3F44" w:rsidRDefault="00FB3F44" w:rsidP="00FB3F44">
      <w:pPr>
        <w:ind w:left="1134"/>
        <w:rPr>
          <w:bCs w:val="0"/>
        </w:rPr>
      </w:pPr>
      <w:r w:rsidRPr="00FB3F44">
        <w:rPr>
          <w:bCs w:val="0"/>
        </w:rPr>
        <w:t>Netzwerke setzen Knoten voraus.</w:t>
      </w:r>
    </w:p>
    <w:p w14:paraId="439DA620" w14:textId="77777777" w:rsidR="00FB3F44" w:rsidRPr="00FB3F44" w:rsidRDefault="00FB3F44" w:rsidP="00FB3F44">
      <w:pPr>
        <w:ind w:left="1134"/>
        <w:rPr>
          <w:bCs w:val="0"/>
        </w:rPr>
      </w:pPr>
      <w:r w:rsidRPr="00FB3F44">
        <w:rPr>
          <w:bCs w:val="0"/>
        </w:rPr>
        <w:pict w14:anchorId="6422FD61">
          <v:rect id="_x0000_i1282" style="width:0;height:1.5pt" o:hralign="center" o:hrstd="t" o:hr="t" fillcolor="#a0a0a0" stroked="f"/>
        </w:pict>
      </w:r>
    </w:p>
    <w:p w14:paraId="11FAE203" w14:textId="77777777" w:rsidR="00FB3F44" w:rsidRPr="00FB3F44" w:rsidRDefault="00FB3F44" w:rsidP="00FB3F44">
      <w:pPr>
        <w:ind w:left="1134"/>
        <w:rPr>
          <w:b/>
        </w:rPr>
      </w:pPr>
      <w:r w:rsidRPr="00FB3F44">
        <w:rPr>
          <w:b/>
        </w:rPr>
        <w:t>3.2.9 Metriken und Ähnlichkeitsmaße als mathematische Grundlage funktionaler Kohärenz</w:t>
      </w:r>
    </w:p>
    <w:p w14:paraId="60BD4309" w14:textId="77777777" w:rsidR="00FB3F44" w:rsidRPr="00FB3F44" w:rsidRDefault="00FB3F44">
      <w:pPr>
        <w:numPr>
          <w:ilvl w:val="0"/>
          <w:numId w:val="37"/>
        </w:numPr>
        <w:rPr>
          <w:bCs w:val="0"/>
        </w:rPr>
      </w:pPr>
      <w:r w:rsidRPr="00FB3F44">
        <w:rPr>
          <w:bCs w:val="0"/>
        </w:rPr>
        <w:t xml:space="preserve">euklidische Metrik </w:t>
      </w:r>
    </w:p>
    <w:p w14:paraId="57C1A814" w14:textId="77777777" w:rsidR="00FB3F44" w:rsidRPr="00FB3F44" w:rsidRDefault="00FB3F44">
      <w:pPr>
        <w:numPr>
          <w:ilvl w:val="0"/>
          <w:numId w:val="37"/>
        </w:numPr>
        <w:rPr>
          <w:bCs w:val="0"/>
        </w:rPr>
      </w:pPr>
      <w:r w:rsidRPr="00FB3F44">
        <w:rPr>
          <w:bCs w:val="0"/>
        </w:rPr>
        <w:t xml:space="preserve">Minkowski </w:t>
      </w:r>
    </w:p>
    <w:p w14:paraId="3B59F21D" w14:textId="77777777" w:rsidR="00FB3F44" w:rsidRPr="00FB3F44" w:rsidRDefault="00FB3F44">
      <w:pPr>
        <w:numPr>
          <w:ilvl w:val="0"/>
          <w:numId w:val="37"/>
        </w:numPr>
        <w:rPr>
          <w:bCs w:val="0"/>
        </w:rPr>
      </w:pPr>
      <w:proofErr w:type="spellStart"/>
      <w:r w:rsidRPr="00FB3F44">
        <w:rPr>
          <w:bCs w:val="0"/>
        </w:rPr>
        <w:t>Mahalanobis</w:t>
      </w:r>
      <w:proofErr w:type="spellEnd"/>
      <w:r w:rsidRPr="00FB3F44">
        <w:rPr>
          <w:bCs w:val="0"/>
        </w:rPr>
        <w:t xml:space="preserve"> </w:t>
      </w:r>
    </w:p>
    <w:p w14:paraId="04AA1D21" w14:textId="77777777" w:rsidR="00FB3F44" w:rsidRPr="00FB3F44" w:rsidRDefault="00FB3F44">
      <w:pPr>
        <w:numPr>
          <w:ilvl w:val="0"/>
          <w:numId w:val="37"/>
        </w:numPr>
        <w:rPr>
          <w:bCs w:val="0"/>
        </w:rPr>
      </w:pPr>
      <w:r w:rsidRPr="00FB3F44">
        <w:rPr>
          <w:bCs w:val="0"/>
        </w:rPr>
        <w:t xml:space="preserve">Wasserstein </w:t>
      </w:r>
    </w:p>
    <w:p w14:paraId="0D2C1F42" w14:textId="77777777" w:rsidR="00FB3F44" w:rsidRPr="00FB3F44" w:rsidRDefault="00FB3F44">
      <w:pPr>
        <w:numPr>
          <w:ilvl w:val="0"/>
          <w:numId w:val="37"/>
        </w:numPr>
        <w:rPr>
          <w:bCs w:val="0"/>
        </w:rPr>
      </w:pPr>
      <w:r w:rsidRPr="00FB3F44">
        <w:rPr>
          <w:bCs w:val="0"/>
        </w:rPr>
        <w:t xml:space="preserve">Kosinus </w:t>
      </w:r>
    </w:p>
    <w:p w14:paraId="70B7D727" w14:textId="77777777" w:rsidR="00FB3F44" w:rsidRPr="00FB3F44" w:rsidRDefault="00FB3F44">
      <w:pPr>
        <w:numPr>
          <w:ilvl w:val="0"/>
          <w:numId w:val="37"/>
        </w:numPr>
        <w:rPr>
          <w:bCs w:val="0"/>
        </w:rPr>
      </w:pPr>
      <w:r w:rsidRPr="00FB3F44">
        <w:rPr>
          <w:bCs w:val="0"/>
        </w:rPr>
        <w:t xml:space="preserve">Pearson </w:t>
      </w:r>
    </w:p>
    <w:p w14:paraId="57C5EB80" w14:textId="77777777" w:rsidR="00FB3F44" w:rsidRPr="00FB3F44" w:rsidRDefault="00FB3F44">
      <w:pPr>
        <w:numPr>
          <w:ilvl w:val="0"/>
          <w:numId w:val="37"/>
        </w:numPr>
        <w:rPr>
          <w:bCs w:val="0"/>
        </w:rPr>
      </w:pPr>
      <w:r w:rsidRPr="00FB3F44">
        <w:rPr>
          <w:bCs w:val="0"/>
        </w:rPr>
        <w:t xml:space="preserve">Jensen-Shannon </w:t>
      </w:r>
    </w:p>
    <w:p w14:paraId="5EE882E9" w14:textId="77777777" w:rsidR="00FB3F44" w:rsidRPr="00FB3F44" w:rsidRDefault="00FB3F44">
      <w:pPr>
        <w:numPr>
          <w:ilvl w:val="0"/>
          <w:numId w:val="37"/>
        </w:numPr>
        <w:rPr>
          <w:bCs w:val="0"/>
        </w:rPr>
      </w:pPr>
      <w:r w:rsidRPr="00FB3F44">
        <w:rPr>
          <w:bCs w:val="0"/>
        </w:rPr>
        <w:t xml:space="preserve">KL-Divergenz </w:t>
      </w:r>
    </w:p>
    <w:p w14:paraId="18F316B0" w14:textId="77777777" w:rsidR="00FB3F44" w:rsidRPr="00FB3F44" w:rsidRDefault="00FB3F44" w:rsidP="00FB3F44">
      <w:pPr>
        <w:ind w:left="1134"/>
        <w:rPr>
          <w:bCs w:val="0"/>
        </w:rPr>
      </w:pPr>
      <w:r w:rsidRPr="00FB3F44">
        <w:rPr>
          <w:bCs w:val="0"/>
        </w:rPr>
        <w:t>Grenze</w:t>
      </w:r>
    </w:p>
    <w:p w14:paraId="40BA22F2" w14:textId="77777777" w:rsidR="00FB3F44" w:rsidRPr="00FB3F44" w:rsidRDefault="00FB3F44" w:rsidP="00FB3F44">
      <w:pPr>
        <w:ind w:left="1134"/>
        <w:rPr>
          <w:bCs w:val="0"/>
        </w:rPr>
      </w:pPr>
      <w:r w:rsidRPr="00FB3F44">
        <w:rPr>
          <w:bCs w:val="0"/>
        </w:rPr>
        <w:t>Alle Metriken vergleichen bereits vorhandene Zustände.</w:t>
      </w:r>
    </w:p>
    <w:p w14:paraId="3FDB82EB" w14:textId="77777777" w:rsidR="00FB3F44" w:rsidRPr="00FB3F44" w:rsidRDefault="00FB3F44" w:rsidP="00FB3F44">
      <w:pPr>
        <w:ind w:left="1134"/>
        <w:rPr>
          <w:bCs w:val="0"/>
        </w:rPr>
      </w:pPr>
      <w:r w:rsidRPr="00FB3F44">
        <w:rPr>
          <w:bCs w:val="0"/>
        </w:rPr>
        <w:pict w14:anchorId="2D5F56DE">
          <v:rect id="_x0000_i1283" style="width:0;height:1.5pt" o:hralign="center" o:hrstd="t" o:hr="t" fillcolor="#a0a0a0" stroked="f"/>
        </w:pict>
      </w:r>
    </w:p>
    <w:p w14:paraId="633A4584" w14:textId="77777777" w:rsidR="00FB3F44" w:rsidRPr="00FB3F44" w:rsidRDefault="00FB3F44" w:rsidP="00FB3F44">
      <w:pPr>
        <w:ind w:left="1134"/>
        <w:rPr>
          <w:b/>
        </w:rPr>
      </w:pPr>
      <w:r w:rsidRPr="00FB3F44">
        <w:rPr>
          <w:b/>
        </w:rPr>
        <w:t>3.2.10 Emergenz, Selbstorganisation und Attraktoren als mathematische Grundlage funktionaler Strukturbildung</w:t>
      </w:r>
    </w:p>
    <w:p w14:paraId="4D89B21E" w14:textId="77777777" w:rsidR="00FB3F44" w:rsidRPr="00FB3F44" w:rsidRDefault="00FB3F44">
      <w:pPr>
        <w:numPr>
          <w:ilvl w:val="0"/>
          <w:numId w:val="38"/>
        </w:numPr>
        <w:rPr>
          <w:bCs w:val="0"/>
        </w:rPr>
      </w:pPr>
      <w:r w:rsidRPr="00FB3F44">
        <w:rPr>
          <w:bCs w:val="0"/>
        </w:rPr>
        <w:t xml:space="preserve">Haken </w:t>
      </w:r>
    </w:p>
    <w:p w14:paraId="36830895" w14:textId="77777777" w:rsidR="00FB3F44" w:rsidRPr="00FB3F44" w:rsidRDefault="00FB3F44">
      <w:pPr>
        <w:numPr>
          <w:ilvl w:val="0"/>
          <w:numId w:val="38"/>
        </w:numPr>
        <w:rPr>
          <w:bCs w:val="0"/>
        </w:rPr>
      </w:pPr>
      <w:r w:rsidRPr="00FB3F44">
        <w:rPr>
          <w:bCs w:val="0"/>
        </w:rPr>
        <w:lastRenderedPageBreak/>
        <w:t xml:space="preserve">Prigogine </w:t>
      </w:r>
    </w:p>
    <w:p w14:paraId="5BED143E" w14:textId="77777777" w:rsidR="00FB3F44" w:rsidRPr="00FB3F44" w:rsidRDefault="00FB3F44">
      <w:pPr>
        <w:numPr>
          <w:ilvl w:val="0"/>
          <w:numId w:val="38"/>
        </w:numPr>
        <w:rPr>
          <w:bCs w:val="0"/>
        </w:rPr>
      </w:pPr>
      <w:proofErr w:type="spellStart"/>
      <w:r w:rsidRPr="00FB3F44">
        <w:rPr>
          <w:bCs w:val="0"/>
        </w:rPr>
        <w:t>Kauffman</w:t>
      </w:r>
      <w:proofErr w:type="spellEnd"/>
      <w:r w:rsidRPr="00FB3F44">
        <w:rPr>
          <w:bCs w:val="0"/>
        </w:rPr>
        <w:t xml:space="preserve"> </w:t>
      </w:r>
    </w:p>
    <w:p w14:paraId="312E7FBE" w14:textId="77777777" w:rsidR="00FB3F44" w:rsidRPr="00FB3F44" w:rsidRDefault="00FB3F44">
      <w:pPr>
        <w:numPr>
          <w:ilvl w:val="0"/>
          <w:numId w:val="38"/>
        </w:numPr>
        <w:rPr>
          <w:bCs w:val="0"/>
        </w:rPr>
      </w:pPr>
      <w:r w:rsidRPr="00FB3F44">
        <w:rPr>
          <w:bCs w:val="0"/>
        </w:rPr>
        <w:t xml:space="preserve">Holland </w:t>
      </w:r>
    </w:p>
    <w:p w14:paraId="5FE7611B" w14:textId="77777777" w:rsidR="00FB3F44" w:rsidRPr="00FB3F44" w:rsidRDefault="00FB3F44">
      <w:pPr>
        <w:numPr>
          <w:ilvl w:val="0"/>
          <w:numId w:val="38"/>
        </w:numPr>
        <w:rPr>
          <w:bCs w:val="0"/>
        </w:rPr>
      </w:pPr>
      <w:r w:rsidRPr="00FB3F44">
        <w:rPr>
          <w:bCs w:val="0"/>
        </w:rPr>
        <w:t xml:space="preserve">komplexe Systeme </w:t>
      </w:r>
    </w:p>
    <w:p w14:paraId="4A8534C8" w14:textId="77777777" w:rsidR="00FB3F44" w:rsidRPr="00FB3F44" w:rsidRDefault="00FB3F44">
      <w:pPr>
        <w:numPr>
          <w:ilvl w:val="0"/>
          <w:numId w:val="38"/>
        </w:numPr>
        <w:rPr>
          <w:bCs w:val="0"/>
        </w:rPr>
      </w:pPr>
      <w:r w:rsidRPr="00FB3F44">
        <w:rPr>
          <w:bCs w:val="0"/>
        </w:rPr>
        <w:t xml:space="preserve">Selbstorganisation </w:t>
      </w:r>
    </w:p>
    <w:p w14:paraId="7346ACAD" w14:textId="77777777" w:rsidR="00FB3F44" w:rsidRPr="00FB3F44" w:rsidRDefault="00FB3F44">
      <w:pPr>
        <w:numPr>
          <w:ilvl w:val="0"/>
          <w:numId w:val="38"/>
        </w:numPr>
        <w:rPr>
          <w:bCs w:val="0"/>
        </w:rPr>
      </w:pPr>
      <w:r w:rsidRPr="00FB3F44">
        <w:rPr>
          <w:bCs w:val="0"/>
        </w:rPr>
        <w:t xml:space="preserve">Emergenz </w:t>
      </w:r>
    </w:p>
    <w:p w14:paraId="795B68BF" w14:textId="77777777" w:rsidR="00FB3F44" w:rsidRPr="00FB3F44" w:rsidRDefault="00FB3F44">
      <w:pPr>
        <w:numPr>
          <w:ilvl w:val="0"/>
          <w:numId w:val="38"/>
        </w:numPr>
        <w:rPr>
          <w:bCs w:val="0"/>
        </w:rPr>
      </w:pPr>
      <w:r w:rsidRPr="00FB3F44">
        <w:rPr>
          <w:bCs w:val="0"/>
        </w:rPr>
        <w:t xml:space="preserve">Attraktoren </w:t>
      </w:r>
    </w:p>
    <w:p w14:paraId="42CE69FD" w14:textId="77777777" w:rsidR="00FB3F44" w:rsidRPr="00FB3F44" w:rsidRDefault="00FB3F44" w:rsidP="00FB3F44">
      <w:pPr>
        <w:ind w:left="1134"/>
        <w:rPr>
          <w:bCs w:val="0"/>
        </w:rPr>
      </w:pPr>
      <w:r w:rsidRPr="00FB3F44">
        <w:rPr>
          <w:bCs w:val="0"/>
        </w:rPr>
        <w:t>Grenze</w:t>
      </w:r>
    </w:p>
    <w:p w14:paraId="03C4D978" w14:textId="77777777" w:rsidR="00FB3F44" w:rsidRPr="00FB3F44" w:rsidRDefault="00FB3F44" w:rsidP="00FB3F44">
      <w:pPr>
        <w:ind w:left="1134"/>
        <w:rPr>
          <w:bCs w:val="0"/>
        </w:rPr>
      </w:pPr>
      <w:r w:rsidRPr="00FB3F44">
        <w:rPr>
          <w:bCs w:val="0"/>
        </w:rPr>
        <w:t>Emergenz wird beschrieben.</w:t>
      </w:r>
    </w:p>
    <w:p w14:paraId="31D779CE" w14:textId="77777777" w:rsidR="00FB3F44" w:rsidRPr="00FB3F44" w:rsidRDefault="00FB3F44" w:rsidP="00FB3F44">
      <w:pPr>
        <w:ind w:left="1134"/>
        <w:rPr>
          <w:bCs w:val="0"/>
        </w:rPr>
      </w:pPr>
      <w:r w:rsidRPr="00FB3F44">
        <w:rPr>
          <w:bCs w:val="0"/>
        </w:rPr>
        <w:t xml:space="preserve">Nicht mathematisch aus einem minimalen </w:t>
      </w:r>
      <w:proofErr w:type="spellStart"/>
      <w:r w:rsidRPr="00FB3F44">
        <w:rPr>
          <w:bCs w:val="0"/>
        </w:rPr>
        <w:t>Axiomensystem</w:t>
      </w:r>
      <w:proofErr w:type="spellEnd"/>
      <w:r w:rsidRPr="00FB3F44">
        <w:rPr>
          <w:bCs w:val="0"/>
        </w:rPr>
        <w:t xml:space="preserve"> hergeleitet.</w:t>
      </w:r>
    </w:p>
    <w:p w14:paraId="3268A9EE" w14:textId="77777777" w:rsidR="00FB3F44" w:rsidRPr="00FB3F44" w:rsidRDefault="00FB3F44" w:rsidP="00FB3F44">
      <w:pPr>
        <w:ind w:left="1134"/>
        <w:rPr>
          <w:bCs w:val="0"/>
        </w:rPr>
      </w:pPr>
      <w:r w:rsidRPr="00FB3F44">
        <w:rPr>
          <w:bCs w:val="0"/>
        </w:rPr>
        <w:pict w14:anchorId="3D945A51">
          <v:rect id="_x0000_i1284" style="width:0;height:1.5pt" o:hralign="center" o:hrstd="t" o:hr="t" fillcolor="#a0a0a0" stroked="f"/>
        </w:pict>
      </w:r>
    </w:p>
    <w:p w14:paraId="744BDDFC" w14:textId="77777777" w:rsidR="00FB3F44" w:rsidRPr="00FB3F44" w:rsidRDefault="00FB3F44" w:rsidP="00FB3F44">
      <w:pPr>
        <w:ind w:left="1134"/>
        <w:rPr>
          <w:b/>
        </w:rPr>
      </w:pPr>
      <w:r w:rsidRPr="00FB3F44">
        <w:rPr>
          <w:b/>
        </w:rPr>
        <w:t>3.2.11 Grenzen bestehender mathematischer Modelle und Motivation des Funktionalen Raum-Zeit-Kohärenzsystems</w:t>
      </w:r>
    </w:p>
    <w:p w14:paraId="1D8FF42D" w14:textId="77777777" w:rsidR="00FB3F44" w:rsidRPr="00FB3F44" w:rsidRDefault="00FB3F44" w:rsidP="00FB3F44">
      <w:pPr>
        <w:ind w:left="1134"/>
        <w:rPr>
          <w:bCs w:val="0"/>
        </w:rPr>
      </w:pPr>
      <w:r w:rsidRPr="00FB3F44">
        <w:rPr>
          <w:bCs w:val="0"/>
        </w:rPr>
        <w:t>Hier erfolgt keine Wiederholung.</w:t>
      </w:r>
    </w:p>
    <w:p w14:paraId="36971DEB" w14:textId="77777777" w:rsidR="00FB3F44" w:rsidRPr="00FB3F44" w:rsidRDefault="00FB3F44" w:rsidP="00FB3F44">
      <w:pPr>
        <w:ind w:left="1134"/>
        <w:rPr>
          <w:bCs w:val="0"/>
        </w:rPr>
      </w:pPr>
      <w:r w:rsidRPr="00FB3F44">
        <w:rPr>
          <w:bCs w:val="0"/>
        </w:rPr>
        <w:t>Hier erfolgt eine mathematische Synthese.</w:t>
      </w:r>
    </w:p>
    <w:p w14:paraId="5E63835B" w14:textId="77777777" w:rsidR="00FB3F44" w:rsidRPr="00FB3F44" w:rsidRDefault="00FB3F44" w:rsidP="00FB3F44">
      <w:pPr>
        <w:ind w:left="1134"/>
        <w:rPr>
          <w:bCs w:val="0"/>
        </w:rPr>
      </w:pPr>
      <w:r w:rsidRPr="00FB3F44">
        <w:rPr>
          <w:bCs w:val="0"/>
        </w:rPr>
        <w:t>Etwa in der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9"/>
        <w:gridCol w:w="3018"/>
        <w:gridCol w:w="2995"/>
      </w:tblGrid>
      <w:tr w:rsidR="00FB3F44" w:rsidRPr="00FB3F44" w14:paraId="4ED0573D" w14:textId="77777777" w:rsidTr="00FB3F44">
        <w:trPr>
          <w:tblHeader/>
          <w:tblCellSpacing w:w="15" w:type="dxa"/>
        </w:trPr>
        <w:tc>
          <w:tcPr>
            <w:tcW w:w="0" w:type="auto"/>
            <w:vAlign w:val="center"/>
            <w:hideMark/>
          </w:tcPr>
          <w:p w14:paraId="2AB322BC" w14:textId="77777777" w:rsidR="00FB3F44" w:rsidRPr="00FB3F44" w:rsidRDefault="00FB3F44" w:rsidP="00FB3F44">
            <w:pPr>
              <w:ind w:left="1134"/>
              <w:rPr>
                <w:b/>
              </w:rPr>
            </w:pPr>
            <w:r w:rsidRPr="00FB3F44">
              <w:rPr>
                <w:b/>
              </w:rPr>
              <w:t>Bereich</w:t>
            </w:r>
          </w:p>
        </w:tc>
        <w:tc>
          <w:tcPr>
            <w:tcW w:w="0" w:type="auto"/>
            <w:vAlign w:val="center"/>
            <w:hideMark/>
          </w:tcPr>
          <w:p w14:paraId="3548569F" w14:textId="77777777" w:rsidR="00FB3F44" w:rsidRPr="00FB3F44" w:rsidRDefault="00FB3F44" w:rsidP="00FB3F44">
            <w:pPr>
              <w:ind w:left="1134"/>
              <w:rPr>
                <w:b/>
              </w:rPr>
            </w:pPr>
            <w:r w:rsidRPr="00FB3F44">
              <w:rPr>
                <w:b/>
              </w:rPr>
              <w:t>mathematische Stärke</w:t>
            </w:r>
          </w:p>
        </w:tc>
        <w:tc>
          <w:tcPr>
            <w:tcW w:w="0" w:type="auto"/>
            <w:vAlign w:val="center"/>
            <w:hideMark/>
          </w:tcPr>
          <w:p w14:paraId="332FE0D0" w14:textId="77777777" w:rsidR="00FB3F44" w:rsidRPr="00FB3F44" w:rsidRDefault="00FB3F44" w:rsidP="00FB3F44">
            <w:pPr>
              <w:ind w:left="1134"/>
              <w:rPr>
                <w:b/>
              </w:rPr>
            </w:pPr>
            <w:r w:rsidRPr="00FB3F44">
              <w:rPr>
                <w:b/>
              </w:rPr>
              <w:t>verbleibende Grenze</w:t>
            </w:r>
          </w:p>
        </w:tc>
      </w:tr>
      <w:tr w:rsidR="00FB3F44" w:rsidRPr="00FB3F44" w14:paraId="74E4880B" w14:textId="77777777" w:rsidTr="00FB3F44">
        <w:trPr>
          <w:tblCellSpacing w:w="15" w:type="dxa"/>
        </w:trPr>
        <w:tc>
          <w:tcPr>
            <w:tcW w:w="0" w:type="auto"/>
            <w:vAlign w:val="center"/>
            <w:hideMark/>
          </w:tcPr>
          <w:p w14:paraId="29AFAA89" w14:textId="77777777" w:rsidR="00FB3F44" w:rsidRPr="00FB3F44" w:rsidRDefault="00FB3F44" w:rsidP="00FB3F44">
            <w:pPr>
              <w:ind w:left="1134"/>
              <w:rPr>
                <w:bCs w:val="0"/>
              </w:rPr>
            </w:pPr>
            <w:r w:rsidRPr="00FB3F44">
              <w:rPr>
                <w:bCs w:val="0"/>
              </w:rPr>
              <w:t>Mengenlehre</w:t>
            </w:r>
          </w:p>
        </w:tc>
        <w:tc>
          <w:tcPr>
            <w:tcW w:w="0" w:type="auto"/>
            <w:vAlign w:val="center"/>
            <w:hideMark/>
          </w:tcPr>
          <w:p w14:paraId="532E0869" w14:textId="77777777" w:rsidR="00FB3F44" w:rsidRPr="00FB3F44" w:rsidRDefault="00FB3F44" w:rsidP="00FB3F44">
            <w:pPr>
              <w:ind w:left="1134"/>
              <w:rPr>
                <w:bCs w:val="0"/>
              </w:rPr>
            </w:pPr>
            <w:r w:rsidRPr="00FB3F44">
              <w:rPr>
                <w:bCs w:val="0"/>
              </w:rPr>
              <w:t>Objekte</w:t>
            </w:r>
          </w:p>
        </w:tc>
        <w:tc>
          <w:tcPr>
            <w:tcW w:w="0" w:type="auto"/>
            <w:vAlign w:val="center"/>
            <w:hideMark/>
          </w:tcPr>
          <w:p w14:paraId="2805784A" w14:textId="77777777" w:rsidR="00FB3F44" w:rsidRPr="00FB3F44" w:rsidRDefault="00FB3F44" w:rsidP="00FB3F44">
            <w:pPr>
              <w:ind w:left="1134"/>
              <w:rPr>
                <w:bCs w:val="0"/>
              </w:rPr>
            </w:pPr>
            <w:r w:rsidRPr="00FB3F44">
              <w:rPr>
                <w:bCs w:val="0"/>
              </w:rPr>
              <w:t>Ursprung der Objekte</w:t>
            </w:r>
          </w:p>
        </w:tc>
      </w:tr>
      <w:tr w:rsidR="00FB3F44" w:rsidRPr="00FB3F44" w14:paraId="002C142D" w14:textId="77777777" w:rsidTr="00FB3F44">
        <w:trPr>
          <w:tblCellSpacing w:w="15" w:type="dxa"/>
        </w:trPr>
        <w:tc>
          <w:tcPr>
            <w:tcW w:w="0" w:type="auto"/>
            <w:vAlign w:val="center"/>
            <w:hideMark/>
          </w:tcPr>
          <w:p w14:paraId="7E44140A" w14:textId="77777777" w:rsidR="00FB3F44" w:rsidRPr="00FB3F44" w:rsidRDefault="00FB3F44" w:rsidP="00FB3F44">
            <w:pPr>
              <w:ind w:left="1134"/>
              <w:rPr>
                <w:bCs w:val="0"/>
              </w:rPr>
            </w:pPr>
            <w:r w:rsidRPr="00FB3F44">
              <w:rPr>
                <w:bCs w:val="0"/>
              </w:rPr>
              <w:t>Algebra</w:t>
            </w:r>
          </w:p>
        </w:tc>
        <w:tc>
          <w:tcPr>
            <w:tcW w:w="0" w:type="auto"/>
            <w:vAlign w:val="center"/>
            <w:hideMark/>
          </w:tcPr>
          <w:p w14:paraId="14C1C231" w14:textId="77777777" w:rsidR="00FB3F44" w:rsidRPr="00FB3F44" w:rsidRDefault="00FB3F44" w:rsidP="00FB3F44">
            <w:pPr>
              <w:ind w:left="1134"/>
              <w:rPr>
                <w:bCs w:val="0"/>
              </w:rPr>
            </w:pPr>
            <w:r w:rsidRPr="00FB3F44">
              <w:rPr>
                <w:bCs w:val="0"/>
              </w:rPr>
              <w:t>Operationen</w:t>
            </w:r>
          </w:p>
        </w:tc>
        <w:tc>
          <w:tcPr>
            <w:tcW w:w="0" w:type="auto"/>
            <w:vAlign w:val="center"/>
            <w:hideMark/>
          </w:tcPr>
          <w:p w14:paraId="68437D55" w14:textId="77777777" w:rsidR="00FB3F44" w:rsidRPr="00FB3F44" w:rsidRDefault="00FB3F44" w:rsidP="00FB3F44">
            <w:pPr>
              <w:ind w:left="1134"/>
              <w:rPr>
                <w:bCs w:val="0"/>
              </w:rPr>
            </w:pPr>
            <w:r w:rsidRPr="00FB3F44">
              <w:rPr>
                <w:bCs w:val="0"/>
              </w:rPr>
              <w:t>Ursprung der Operation</w:t>
            </w:r>
          </w:p>
        </w:tc>
      </w:tr>
      <w:tr w:rsidR="00FB3F44" w:rsidRPr="00FB3F44" w14:paraId="1ED0AEE6" w14:textId="77777777" w:rsidTr="00FB3F44">
        <w:trPr>
          <w:tblCellSpacing w:w="15" w:type="dxa"/>
        </w:trPr>
        <w:tc>
          <w:tcPr>
            <w:tcW w:w="0" w:type="auto"/>
            <w:vAlign w:val="center"/>
            <w:hideMark/>
          </w:tcPr>
          <w:p w14:paraId="360EC436" w14:textId="77777777" w:rsidR="00FB3F44" w:rsidRPr="00FB3F44" w:rsidRDefault="00FB3F44" w:rsidP="00FB3F44">
            <w:pPr>
              <w:ind w:left="1134"/>
              <w:rPr>
                <w:bCs w:val="0"/>
              </w:rPr>
            </w:pPr>
            <w:proofErr w:type="spellStart"/>
            <w:r w:rsidRPr="00FB3F44">
              <w:rPr>
                <w:bCs w:val="0"/>
              </w:rPr>
              <w:t>Operatorentheorie</w:t>
            </w:r>
            <w:proofErr w:type="spellEnd"/>
          </w:p>
        </w:tc>
        <w:tc>
          <w:tcPr>
            <w:tcW w:w="0" w:type="auto"/>
            <w:vAlign w:val="center"/>
            <w:hideMark/>
          </w:tcPr>
          <w:p w14:paraId="6F8A187E" w14:textId="77777777" w:rsidR="00FB3F44" w:rsidRPr="00FB3F44" w:rsidRDefault="00FB3F44" w:rsidP="00FB3F44">
            <w:pPr>
              <w:ind w:left="1134"/>
              <w:rPr>
                <w:bCs w:val="0"/>
              </w:rPr>
            </w:pPr>
            <w:r w:rsidRPr="00FB3F44">
              <w:rPr>
                <w:bCs w:val="0"/>
              </w:rPr>
              <w:t>Transformation</w:t>
            </w:r>
          </w:p>
        </w:tc>
        <w:tc>
          <w:tcPr>
            <w:tcW w:w="0" w:type="auto"/>
            <w:vAlign w:val="center"/>
            <w:hideMark/>
          </w:tcPr>
          <w:p w14:paraId="1FDA8FF0" w14:textId="77777777" w:rsidR="00FB3F44" w:rsidRPr="00FB3F44" w:rsidRDefault="00FB3F44" w:rsidP="00FB3F44">
            <w:pPr>
              <w:ind w:left="1134"/>
              <w:rPr>
                <w:bCs w:val="0"/>
              </w:rPr>
            </w:pPr>
            <w:r w:rsidRPr="00FB3F44">
              <w:rPr>
                <w:bCs w:val="0"/>
              </w:rPr>
              <w:t>Ursprung der Operatoren</w:t>
            </w:r>
          </w:p>
        </w:tc>
      </w:tr>
      <w:tr w:rsidR="00FB3F44" w:rsidRPr="00FB3F44" w14:paraId="26D5EB5C" w14:textId="77777777" w:rsidTr="00FB3F44">
        <w:trPr>
          <w:tblCellSpacing w:w="15" w:type="dxa"/>
        </w:trPr>
        <w:tc>
          <w:tcPr>
            <w:tcW w:w="0" w:type="auto"/>
            <w:vAlign w:val="center"/>
            <w:hideMark/>
          </w:tcPr>
          <w:p w14:paraId="46D276AF" w14:textId="77777777" w:rsidR="00FB3F44" w:rsidRPr="00FB3F44" w:rsidRDefault="00FB3F44" w:rsidP="00FB3F44">
            <w:pPr>
              <w:ind w:left="1134"/>
              <w:rPr>
                <w:bCs w:val="0"/>
              </w:rPr>
            </w:pPr>
            <w:r w:rsidRPr="00FB3F44">
              <w:rPr>
                <w:bCs w:val="0"/>
              </w:rPr>
              <w:t>Zustandsräume</w:t>
            </w:r>
          </w:p>
        </w:tc>
        <w:tc>
          <w:tcPr>
            <w:tcW w:w="0" w:type="auto"/>
            <w:vAlign w:val="center"/>
            <w:hideMark/>
          </w:tcPr>
          <w:p w14:paraId="131FFC35" w14:textId="77777777" w:rsidR="00FB3F44" w:rsidRPr="00FB3F44" w:rsidRDefault="00FB3F44" w:rsidP="00FB3F44">
            <w:pPr>
              <w:ind w:left="1134"/>
              <w:rPr>
                <w:bCs w:val="0"/>
              </w:rPr>
            </w:pPr>
            <w:r w:rsidRPr="00FB3F44">
              <w:rPr>
                <w:bCs w:val="0"/>
              </w:rPr>
              <w:t>Dynamik</w:t>
            </w:r>
          </w:p>
        </w:tc>
        <w:tc>
          <w:tcPr>
            <w:tcW w:w="0" w:type="auto"/>
            <w:vAlign w:val="center"/>
            <w:hideMark/>
          </w:tcPr>
          <w:p w14:paraId="4D1B2E8E" w14:textId="77777777" w:rsidR="00FB3F44" w:rsidRPr="00FB3F44" w:rsidRDefault="00FB3F44" w:rsidP="00FB3F44">
            <w:pPr>
              <w:ind w:left="1134"/>
              <w:rPr>
                <w:bCs w:val="0"/>
              </w:rPr>
            </w:pPr>
            <w:r w:rsidRPr="00FB3F44">
              <w:rPr>
                <w:bCs w:val="0"/>
              </w:rPr>
              <w:t>Ursprung der Zustände</w:t>
            </w:r>
          </w:p>
        </w:tc>
      </w:tr>
      <w:tr w:rsidR="00FB3F44" w:rsidRPr="00FB3F44" w14:paraId="1DD8B1B6" w14:textId="77777777" w:rsidTr="00FB3F44">
        <w:trPr>
          <w:tblCellSpacing w:w="15" w:type="dxa"/>
        </w:trPr>
        <w:tc>
          <w:tcPr>
            <w:tcW w:w="0" w:type="auto"/>
            <w:vAlign w:val="center"/>
            <w:hideMark/>
          </w:tcPr>
          <w:p w14:paraId="77B2DFDE" w14:textId="77777777" w:rsidR="00FB3F44" w:rsidRPr="00FB3F44" w:rsidRDefault="00FB3F44" w:rsidP="00FB3F44">
            <w:pPr>
              <w:ind w:left="1134"/>
              <w:rPr>
                <w:bCs w:val="0"/>
              </w:rPr>
            </w:pPr>
            <w:r w:rsidRPr="00FB3F44">
              <w:rPr>
                <w:bCs w:val="0"/>
              </w:rPr>
              <w:t>Information</w:t>
            </w:r>
          </w:p>
        </w:tc>
        <w:tc>
          <w:tcPr>
            <w:tcW w:w="0" w:type="auto"/>
            <w:vAlign w:val="center"/>
            <w:hideMark/>
          </w:tcPr>
          <w:p w14:paraId="24433160" w14:textId="77777777" w:rsidR="00FB3F44" w:rsidRPr="00FB3F44" w:rsidRDefault="00FB3F44" w:rsidP="00FB3F44">
            <w:pPr>
              <w:ind w:left="1134"/>
              <w:rPr>
                <w:bCs w:val="0"/>
              </w:rPr>
            </w:pPr>
            <w:r w:rsidRPr="00FB3F44">
              <w:rPr>
                <w:bCs w:val="0"/>
              </w:rPr>
              <w:t>Informationsmaß</w:t>
            </w:r>
          </w:p>
        </w:tc>
        <w:tc>
          <w:tcPr>
            <w:tcW w:w="0" w:type="auto"/>
            <w:vAlign w:val="center"/>
            <w:hideMark/>
          </w:tcPr>
          <w:p w14:paraId="40C9EEBD" w14:textId="77777777" w:rsidR="00FB3F44" w:rsidRPr="00FB3F44" w:rsidRDefault="00FB3F44" w:rsidP="00FB3F44">
            <w:pPr>
              <w:ind w:left="1134"/>
              <w:rPr>
                <w:bCs w:val="0"/>
              </w:rPr>
            </w:pPr>
            <w:r w:rsidRPr="00FB3F44">
              <w:rPr>
                <w:bCs w:val="0"/>
              </w:rPr>
              <w:t>Ursprung der Information</w:t>
            </w:r>
          </w:p>
        </w:tc>
      </w:tr>
      <w:tr w:rsidR="00FB3F44" w:rsidRPr="00FB3F44" w14:paraId="791D411A" w14:textId="77777777" w:rsidTr="00FB3F44">
        <w:trPr>
          <w:tblCellSpacing w:w="15" w:type="dxa"/>
        </w:trPr>
        <w:tc>
          <w:tcPr>
            <w:tcW w:w="0" w:type="auto"/>
            <w:vAlign w:val="center"/>
            <w:hideMark/>
          </w:tcPr>
          <w:p w14:paraId="1D265FEC" w14:textId="77777777" w:rsidR="00FB3F44" w:rsidRPr="00FB3F44" w:rsidRDefault="00FB3F44" w:rsidP="00FB3F44">
            <w:pPr>
              <w:ind w:left="1134"/>
              <w:rPr>
                <w:bCs w:val="0"/>
              </w:rPr>
            </w:pPr>
            <w:r w:rsidRPr="00FB3F44">
              <w:rPr>
                <w:bCs w:val="0"/>
              </w:rPr>
              <w:t>Netzwerke</w:t>
            </w:r>
          </w:p>
        </w:tc>
        <w:tc>
          <w:tcPr>
            <w:tcW w:w="0" w:type="auto"/>
            <w:vAlign w:val="center"/>
            <w:hideMark/>
          </w:tcPr>
          <w:p w14:paraId="643A9B2D" w14:textId="77777777" w:rsidR="00FB3F44" w:rsidRPr="00FB3F44" w:rsidRDefault="00FB3F44" w:rsidP="00FB3F44">
            <w:pPr>
              <w:ind w:left="1134"/>
              <w:rPr>
                <w:bCs w:val="0"/>
              </w:rPr>
            </w:pPr>
            <w:r w:rsidRPr="00FB3F44">
              <w:rPr>
                <w:bCs w:val="0"/>
              </w:rPr>
              <w:t>Beziehungen</w:t>
            </w:r>
          </w:p>
        </w:tc>
        <w:tc>
          <w:tcPr>
            <w:tcW w:w="0" w:type="auto"/>
            <w:vAlign w:val="center"/>
            <w:hideMark/>
          </w:tcPr>
          <w:p w14:paraId="37600143" w14:textId="77777777" w:rsidR="00FB3F44" w:rsidRPr="00FB3F44" w:rsidRDefault="00FB3F44" w:rsidP="00FB3F44">
            <w:pPr>
              <w:ind w:left="1134"/>
              <w:rPr>
                <w:bCs w:val="0"/>
              </w:rPr>
            </w:pPr>
            <w:r w:rsidRPr="00FB3F44">
              <w:rPr>
                <w:bCs w:val="0"/>
              </w:rPr>
              <w:t>Ursprung der Relationen</w:t>
            </w:r>
          </w:p>
        </w:tc>
      </w:tr>
      <w:tr w:rsidR="00FB3F44" w:rsidRPr="00FB3F44" w14:paraId="3AD879A5" w14:textId="77777777" w:rsidTr="00FB3F44">
        <w:trPr>
          <w:tblCellSpacing w:w="15" w:type="dxa"/>
        </w:trPr>
        <w:tc>
          <w:tcPr>
            <w:tcW w:w="0" w:type="auto"/>
            <w:vAlign w:val="center"/>
            <w:hideMark/>
          </w:tcPr>
          <w:p w14:paraId="72577382" w14:textId="77777777" w:rsidR="00FB3F44" w:rsidRPr="00FB3F44" w:rsidRDefault="00FB3F44" w:rsidP="00FB3F44">
            <w:pPr>
              <w:ind w:left="1134"/>
              <w:rPr>
                <w:bCs w:val="0"/>
              </w:rPr>
            </w:pPr>
            <w:r w:rsidRPr="00FB3F44">
              <w:rPr>
                <w:bCs w:val="0"/>
              </w:rPr>
              <w:t>Emergenz</w:t>
            </w:r>
          </w:p>
        </w:tc>
        <w:tc>
          <w:tcPr>
            <w:tcW w:w="0" w:type="auto"/>
            <w:vAlign w:val="center"/>
            <w:hideMark/>
          </w:tcPr>
          <w:p w14:paraId="1FF7462D" w14:textId="77777777" w:rsidR="00FB3F44" w:rsidRPr="00FB3F44" w:rsidRDefault="00FB3F44" w:rsidP="00FB3F44">
            <w:pPr>
              <w:ind w:left="1134"/>
              <w:rPr>
                <w:bCs w:val="0"/>
              </w:rPr>
            </w:pPr>
            <w:r w:rsidRPr="00FB3F44">
              <w:rPr>
                <w:bCs w:val="0"/>
              </w:rPr>
              <w:t>Musterbildung</w:t>
            </w:r>
          </w:p>
        </w:tc>
        <w:tc>
          <w:tcPr>
            <w:tcW w:w="0" w:type="auto"/>
            <w:vAlign w:val="center"/>
            <w:hideMark/>
          </w:tcPr>
          <w:p w14:paraId="6C4C013D" w14:textId="77777777" w:rsidR="00FB3F44" w:rsidRPr="00FB3F44" w:rsidRDefault="00FB3F44" w:rsidP="00FB3F44">
            <w:pPr>
              <w:ind w:left="1134"/>
              <w:rPr>
                <w:bCs w:val="0"/>
              </w:rPr>
            </w:pPr>
            <w:r w:rsidRPr="00FB3F44">
              <w:rPr>
                <w:bCs w:val="0"/>
              </w:rPr>
              <w:t>Ursprung funktionaler Strukturen</w:t>
            </w:r>
          </w:p>
        </w:tc>
      </w:tr>
    </w:tbl>
    <w:p w14:paraId="1DBF8BC8" w14:textId="77777777" w:rsidR="00FB3F44" w:rsidRPr="00FB3F44" w:rsidRDefault="00FB3F44" w:rsidP="00FB3F44">
      <w:pPr>
        <w:ind w:left="1134"/>
        <w:rPr>
          <w:bCs w:val="0"/>
        </w:rPr>
      </w:pPr>
      <w:r w:rsidRPr="00FB3F44">
        <w:rPr>
          <w:bCs w:val="0"/>
        </w:rPr>
        <w:t>Daraus ergibt sich unmittelbar die zentrale Forschungslücke:</w:t>
      </w:r>
    </w:p>
    <w:p w14:paraId="58622D27" w14:textId="77777777" w:rsidR="00FB3F44" w:rsidRPr="00FB3F44" w:rsidRDefault="00FB3F44" w:rsidP="00FB3F44">
      <w:pPr>
        <w:ind w:left="1134"/>
        <w:rPr>
          <w:bCs w:val="0"/>
        </w:rPr>
      </w:pPr>
      <w:r w:rsidRPr="00FB3F44">
        <w:rPr>
          <w:bCs w:val="0"/>
        </w:rPr>
        <w:t xml:space="preserve">Alle bestehenden mathematischen Theorien setzen primitive mathematische Strukturen voraus. Es existiert bislang kein allgemeiner mathematischer Formalismus, der aus einer minimalen funktionalen Voraussetzung die </w:t>
      </w:r>
      <w:r w:rsidRPr="00FB3F44">
        <w:rPr>
          <w:bCs w:val="0"/>
        </w:rPr>
        <w:lastRenderedPageBreak/>
        <w:t>Entstehung von Information, Zuständen, Relationen, Operatoren, Raum, Zeit und Kohärenz gemeinsam herleitet.</w:t>
      </w:r>
    </w:p>
    <w:p w14:paraId="496B2588" w14:textId="77777777" w:rsidR="00FB3F44" w:rsidRPr="00FB3F44" w:rsidRDefault="00FB3F44" w:rsidP="00FB3F44">
      <w:pPr>
        <w:ind w:left="1134"/>
        <w:rPr>
          <w:bCs w:val="0"/>
        </w:rPr>
      </w:pPr>
      <w:r w:rsidRPr="00FB3F44">
        <w:rPr>
          <w:bCs w:val="0"/>
        </w:rPr>
        <w:t>Diese Schlussfolgerung bildet die direkte Überleitung zu Kapitel 3.3, in dem erstmals die Eigenleistung des FRZK beginnt.</w:t>
      </w:r>
    </w:p>
    <w:p w14:paraId="2E8BAF9E" w14:textId="77777777" w:rsidR="00FB3F44" w:rsidRPr="00FB3F44" w:rsidRDefault="00FB3F44" w:rsidP="00FB3F44">
      <w:pPr>
        <w:ind w:left="1134"/>
        <w:rPr>
          <w:bCs w:val="0"/>
        </w:rPr>
      </w:pPr>
      <w:r w:rsidRPr="00FB3F44">
        <w:rPr>
          <w:bCs w:val="0"/>
        </w:rPr>
        <w:pict w14:anchorId="7F599CD4">
          <v:rect id="_x0000_i1285" style="width:0;height:1.5pt" o:hralign="center" o:hrstd="t" o:hr="t" fillcolor="#a0a0a0" stroked="f"/>
        </w:pict>
      </w:r>
    </w:p>
    <w:p w14:paraId="3FDD18BD" w14:textId="77777777" w:rsidR="00FB3F44" w:rsidRPr="00FB3F44" w:rsidRDefault="00FB3F44" w:rsidP="00FB3F44">
      <w:pPr>
        <w:ind w:left="1134"/>
        <w:rPr>
          <w:b/>
        </w:rPr>
      </w:pPr>
      <w:r w:rsidRPr="00FB3F44">
        <w:rPr>
          <w:b/>
        </w:rPr>
        <w:t>Arbeitsweise</w:t>
      </w:r>
    </w:p>
    <w:p w14:paraId="200AEA6C" w14:textId="77777777" w:rsidR="00FB3F44" w:rsidRPr="00FB3F44" w:rsidRDefault="00FB3F44" w:rsidP="00FB3F44">
      <w:pPr>
        <w:ind w:left="1134"/>
        <w:rPr>
          <w:bCs w:val="0"/>
        </w:rPr>
      </w:pPr>
      <w:r w:rsidRPr="00FB3F44">
        <w:rPr>
          <w:bCs w:val="0"/>
        </w:rPr>
        <w:t>Ich würde 3.2 genauso entwickeln wie 3.1:</w:t>
      </w:r>
    </w:p>
    <w:p w14:paraId="5DCFE9F4" w14:textId="77777777" w:rsidR="00FB3F44" w:rsidRPr="00FB3F44" w:rsidRDefault="00FB3F44">
      <w:pPr>
        <w:numPr>
          <w:ilvl w:val="0"/>
          <w:numId w:val="39"/>
        </w:numPr>
        <w:rPr>
          <w:bCs w:val="0"/>
        </w:rPr>
      </w:pPr>
      <w:r w:rsidRPr="00FB3F44">
        <w:rPr>
          <w:bCs w:val="0"/>
        </w:rPr>
        <w:t xml:space="preserve">vollständig neu schreiben, </w:t>
      </w:r>
    </w:p>
    <w:p w14:paraId="0C4F22BD" w14:textId="77777777" w:rsidR="00FB3F44" w:rsidRPr="00FB3F44" w:rsidRDefault="00FB3F44">
      <w:pPr>
        <w:numPr>
          <w:ilvl w:val="0"/>
          <w:numId w:val="39"/>
        </w:numPr>
        <w:rPr>
          <w:bCs w:val="0"/>
        </w:rPr>
      </w:pPr>
      <w:r w:rsidRPr="00FB3F44">
        <w:rPr>
          <w:bCs w:val="0"/>
        </w:rPr>
        <w:t xml:space="preserve">in deinem persönlichen wissenschaftlichen Schreibstil und konsequent in der Ich-Form, </w:t>
      </w:r>
    </w:p>
    <w:p w14:paraId="52F4721E" w14:textId="77777777" w:rsidR="00FB3F44" w:rsidRPr="00FB3F44" w:rsidRDefault="00FB3F44">
      <w:pPr>
        <w:numPr>
          <w:ilvl w:val="0"/>
          <w:numId w:val="39"/>
        </w:numPr>
        <w:rPr>
          <w:bCs w:val="0"/>
        </w:rPr>
      </w:pPr>
      <w:r w:rsidRPr="00FB3F44">
        <w:rPr>
          <w:bCs w:val="0"/>
        </w:rPr>
        <w:t xml:space="preserve">ohne Lehrbuchcharakter, </w:t>
      </w:r>
    </w:p>
    <w:p w14:paraId="06CAD15A" w14:textId="77777777" w:rsidR="00FB3F44" w:rsidRPr="00FB3F44" w:rsidRDefault="00FB3F44">
      <w:pPr>
        <w:numPr>
          <w:ilvl w:val="0"/>
          <w:numId w:val="39"/>
        </w:numPr>
        <w:rPr>
          <w:bCs w:val="0"/>
        </w:rPr>
      </w:pPr>
      <w:r w:rsidRPr="00FB3F44">
        <w:rPr>
          <w:bCs w:val="0"/>
        </w:rPr>
        <w:t xml:space="preserve">mit internationaler Originalliteratur und vollständiger Erstnennung, </w:t>
      </w:r>
    </w:p>
    <w:p w14:paraId="2DCE251D" w14:textId="77777777" w:rsidR="00FB3F44" w:rsidRPr="00FB3F44" w:rsidRDefault="00FB3F44">
      <w:pPr>
        <w:numPr>
          <w:ilvl w:val="0"/>
          <w:numId w:val="39"/>
        </w:numPr>
        <w:rPr>
          <w:bCs w:val="0"/>
        </w:rPr>
      </w:pPr>
      <w:r w:rsidRPr="00FB3F44">
        <w:rPr>
          <w:bCs w:val="0"/>
        </w:rPr>
        <w:t xml:space="preserve">mit einem durchgehenden roten Faden zwischen allen Abschnitten, </w:t>
      </w:r>
    </w:p>
    <w:p w14:paraId="5872A4F2" w14:textId="77777777" w:rsidR="00FB3F44" w:rsidRPr="00FB3F44" w:rsidRDefault="00FB3F44">
      <w:pPr>
        <w:numPr>
          <w:ilvl w:val="0"/>
          <w:numId w:val="39"/>
        </w:numPr>
        <w:rPr>
          <w:bCs w:val="0"/>
        </w:rPr>
      </w:pPr>
      <w:r w:rsidRPr="00FB3F44">
        <w:rPr>
          <w:bCs w:val="0"/>
        </w:rPr>
        <w:t xml:space="preserve">mathematisch präzise, aber ohne die Eigenleistung des FRZK vorwegzunehmen, </w:t>
      </w:r>
    </w:p>
    <w:p w14:paraId="412EC8D5" w14:textId="77777777" w:rsidR="00FB3F44" w:rsidRPr="00FB3F44" w:rsidRDefault="00FB3F44">
      <w:pPr>
        <w:numPr>
          <w:ilvl w:val="0"/>
          <w:numId w:val="39"/>
        </w:numPr>
        <w:rPr>
          <w:bCs w:val="0"/>
        </w:rPr>
      </w:pPr>
      <w:r w:rsidRPr="00FB3F44">
        <w:rPr>
          <w:bCs w:val="0"/>
        </w:rPr>
        <w:t xml:space="preserve">jede Formel nur in einer Darstellung und </w:t>
      </w:r>
      <w:r w:rsidRPr="00FB3F44">
        <w:rPr>
          <w:b/>
        </w:rPr>
        <w:t>jede dargestellte oder geänderte Formel unmittelbar mit einem „Word-</w:t>
      </w:r>
      <w:proofErr w:type="spellStart"/>
      <w:r w:rsidRPr="00FB3F44">
        <w:rPr>
          <w:b/>
        </w:rPr>
        <w:t>LaTeX</w:t>
      </w:r>
      <w:proofErr w:type="spellEnd"/>
      <w:r w:rsidRPr="00FB3F44">
        <w:rPr>
          <w:b/>
        </w:rPr>
        <w:t>:“-Abschnitt</w:t>
      </w:r>
      <w:r w:rsidRPr="00FB3F44">
        <w:rPr>
          <w:bCs w:val="0"/>
        </w:rPr>
        <w:t xml:space="preserve">. </w:t>
      </w:r>
    </w:p>
    <w:p w14:paraId="3ADB62F4" w14:textId="77777777" w:rsidR="00FB3F44" w:rsidRPr="00FB3F44" w:rsidRDefault="00FB3F44" w:rsidP="00FB3F44">
      <w:pPr>
        <w:ind w:left="1134"/>
        <w:rPr>
          <w:bCs w:val="0"/>
        </w:rPr>
      </w:pPr>
      <w:r w:rsidRPr="00FB3F44">
        <w:rPr>
          <w:bCs w:val="0"/>
        </w:rPr>
        <w:t>Ich halte dieses Kapitel für den mathematischen Gegenpol zu 3.1: Während 3.1 die wissenschaftstheoretische Notwendigkeit des FRZK herleitet, zeigt 3.2, dass die bestehenden mathematischen Werkzeuge zwar außerordentlich leistungsfähig sind, die eigentliche Genese funktionaler Strukturen jedoch offenlassen. Dadurch wirkt Kapitel 3.3 nicht wie ein Themenwechsel, sondern wie die logische Fortsetzung der bisherigen Argumentation.</w:t>
      </w:r>
    </w:p>
    <w:p w14:paraId="3CF96F6A" w14:textId="77777777" w:rsidR="00C5416A" w:rsidRPr="00E22002" w:rsidRDefault="00C5416A" w:rsidP="00C5416A">
      <w:pPr>
        <w:ind w:left="1134"/>
        <w:rPr>
          <w:bCs w:val="0"/>
        </w:rPr>
      </w:pPr>
    </w:p>
    <w:p w14:paraId="1E04B4D7" w14:textId="77777777" w:rsidR="001A34D1" w:rsidRPr="001A34D1" w:rsidRDefault="00000000" w:rsidP="001A34D1">
      <w:r>
        <w:pict w14:anchorId="43FBA0EC">
          <v:rect id="_x0000_i1050" style="width:0;height:1.5pt" o:hralign="center" o:hrstd="t" o:hr="t" fillcolor="#a0a0a0" stroked="f"/>
        </w:pict>
      </w:r>
    </w:p>
    <w:p w14:paraId="359A507B" w14:textId="77777777" w:rsidR="001A34D1" w:rsidRPr="001A34D1" w:rsidRDefault="001A34D1" w:rsidP="001A34D1">
      <w:pPr>
        <w:rPr>
          <w:b/>
        </w:rPr>
      </w:pPr>
      <w:r w:rsidRPr="001A34D1">
        <w:rPr>
          <w:b/>
        </w:rPr>
        <w:t>3.3 Mathematische Axiome des Funktionalen Raum-Zeit-Kohärenzsystems</w:t>
      </w:r>
    </w:p>
    <w:p w14:paraId="7C0E573F" w14:textId="77777777" w:rsidR="001A34D1" w:rsidRPr="001A34D1" w:rsidRDefault="001A34D1" w:rsidP="001A34D1">
      <w:pPr>
        <w:rPr>
          <w:b/>
        </w:rPr>
      </w:pPr>
      <w:r w:rsidRPr="001A34D1">
        <w:rPr>
          <w:b/>
        </w:rPr>
        <w:t>3.3.0 Einleitung</w:t>
      </w:r>
    </w:p>
    <w:p w14:paraId="4D36008D" w14:textId="77777777" w:rsidR="001A34D1" w:rsidRPr="001A34D1" w:rsidRDefault="001A34D1" w:rsidP="001A34D1">
      <w:pPr>
        <w:rPr>
          <w:b/>
        </w:rPr>
      </w:pPr>
      <w:r w:rsidRPr="001A34D1">
        <w:rPr>
          <w:b/>
        </w:rPr>
        <w:t>3.3.1 Axiomatische Anforderungen</w:t>
      </w:r>
    </w:p>
    <w:p w14:paraId="2BBFF405" w14:textId="77777777" w:rsidR="001A34D1" w:rsidRPr="001A34D1" w:rsidRDefault="001A34D1" w:rsidP="001A34D1">
      <w:pPr>
        <w:rPr>
          <w:b/>
        </w:rPr>
      </w:pPr>
      <w:r w:rsidRPr="001A34D1">
        <w:rPr>
          <w:b/>
        </w:rPr>
        <w:t>3.3.2 Das funktionale Nullsystem</w:t>
      </w:r>
    </w:p>
    <w:p w14:paraId="7E0132A3" w14:textId="77777777" w:rsidR="001A34D1" w:rsidRPr="001A34D1" w:rsidRDefault="001A34D1" w:rsidP="001A34D1">
      <w:pPr>
        <w:rPr>
          <w:b/>
        </w:rPr>
      </w:pPr>
      <w:r w:rsidRPr="001A34D1">
        <w:rPr>
          <w:b/>
        </w:rPr>
        <w:t>3.3.3 Definition funktionaler Operatoren</w:t>
      </w:r>
    </w:p>
    <w:p w14:paraId="0F009AB8" w14:textId="77777777" w:rsidR="001A34D1" w:rsidRPr="001A34D1" w:rsidRDefault="001A34D1" w:rsidP="001A34D1">
      <w:pPr>
        <w:rPr>
          <w:b/>
        </w:rPr>
      </w:pPr>
      <w:r w:rsidRPr="001A34D1">
        <w:rPr>
          <w:b/>
        </w:rPr>
        <w:t>3.3.4 Operatoralgebra des FRZK</w:t>
      </w:r>
    </w:p>
    <w:p w14:paraId="253C2FEE" w14:textId="77777777" w:rsidR="001A34D1" w:rsidRPr="001A34D1" w:rsidRDefault="001A34D1" w:rsidP="001A34D1">
      <w:pPr>
        <w:rPr>
          <w:b/>
        </w:rPr>
      </w:pPr>
      <w:r w:rsidRPr="001A34D1">
        <w:rPr>
          <w:b/>
        </w:rPr>
        <w:t>3.3.5 Rekursive Operatorfolgen</w:t>
      </w:r>
    </w:p>
    <w:p w14:paraId="110781F3" w14:textId="77777777" w:rsidR="001A34D1" w:rsidRPr="001A34D1" w:rsidRDefault="001A34D1" w:rsidP="001A34D1">
      <w:pPr>
        <w:rPr>
          <w:b/>
        </w:rPr>
      </w:pPr>
      <w:r w:rsidRPr="001A34D1">
        <w:rPr>
          <w:b/>
        </w:rPr>
        <w:t>3.3.6 Entstehung funktionaler Zustände</w:t>
      </w:r>
    </w:p>
    <w:p w14:paraId="6810FB80" w14:textId="77777777" w:rsidR="001A34D1" w:rsidRPr="001A34D1" w:rsidRDefault="001A34D1" w:rsidP="001A34D1">
      <w:pPr>
        <w:rPr>
          <w:b/>
        </w:rPr>
      </w:pPr>
      <w:r w:rsidRPr="001A34D1">
        <w:rPr>
          <w:b/>
        </w:rPr>
        <w:t>3.3.7 Entstehung funktionaler Relationen</w:t>
      </w:r>
    </w:p>
    <w:p w14:paraId="6E8D4E7D" w14:textId="77777777" w:rsidR="001A34D1" w:rsidRPr="001A34D1" w:rsidRDefault="001A34D1" w:rsidP="001A34D1">
      <w:pPr>
        <w:rPr>
          <w:b/>
        </w:rPr>
      </w:pPr>
      <w:r w:rsidRPr="001A34D1">
        <w:rPr>
          <w:b/>
        </w:rPr>
        <w:t>3.3.8 Erste Definition funktionaler Raum-Zeit-Kohärenz</w:t>
      </w:r>
    </w:p>
    <w:p w14:paraId="3E090E51" w14:textId="77777777" w:rsidR="001A34D1" w:rsidRDefault="001A34D1" w:rsidP="001A34D1">
      <w:pPr>
        <w:rPr>
          <w:b/>
        </w:rPr>
      </w:pPr>
      <w:r w:rsidRPr="001A34D1">
        <w:rPr>
          <w:b/>
        </w:rPr>
        <w:t>3.3.9 Zusammenfassung</w:t>
      </w:r>
    </w:p>
    <w:p w14:paraId="2A3E7DDE" w14:textId="77777777" w:rsidR="00C752F1" w:rsidRPr="00C752F1" w:rsidRDefault="00C752F1" w:rsidP="00C752F1">
      <w:pPr>
        <w:ind w:left="1134"/>
        <w:rPr>
          <w:b/>
        </w:rPr>
      </w:pPr>
      <w:r w:rsidRPr="00C752F1">
        <w:rPr>
          <w:b/>
        </w:rPr>
        <w:t>Meine Empfehlung für die endgültige Architektur von 3.3</w:t>
      </w:r>
    </w:p>
    <w:p w14:paraId="3A6F6B8A" w14:textId="77777777" w:rsidR="00C752F1" w:rsidRPr="00C752F1" w:rsidRDefault="00C752F1" w:rsidP="00C752F1">
      <w:pPr>
        <w:ind w:left="1134"/>
        <w:rPr>
          <w:bCs w:val="0"/>
        </w:rPr>
      </w:pPr>
      <w:r w:rsidRPr="00C752F1">
        <w:rPr>
          <w:bCs w:val="0"/>
        </w:rPr>
        <w:lastRenderedPageBreak/>
        <w:t>Ich würde den bisherigen Aufbau beibehalten, ihn aber mathematisch deutlich schärfer formulieren:</w:t>
      </w:r>
    </w:p>
    <w:p w14:paraId="5F7D6852" w14:textId="77777777" w:rsidR="00C752F1" w:rsidRPr="00C752F1" w:rsidRDefault="00C752F1" w:rsidP="00C752F1">
      <w:pPr>
        <w:ind w:left="1134"/>
        <w:rPr>
          <w:bCs w:val="0"/>
        </w:rPr>
      </w:pPr>
      <w:r w:rsidRPr="00C752F1">
        <w:rPr>
          <w:b/>
        </w:rPr>
        <w:t>3.3 Mathematische Axiome des Funktionalen Raum-Zeit-Kohärenzsystems</w:t>
      </w:r>
    </w:p>
    <w:p w14:paraId="6917EDCC" w14:textId="77777777" w:rsidR="00C752F1" w:rsidRPr="00C752F1" w:rsidRDefault="00C752F1" w:rsidP="00C752F1">
      <w:pPr>
        <w:ind w:left="1134"/>
        <w:rPr>
          <w:bCs w:val="0"/>
        </w:rPr>
      </w:pPr>
      <w:r w:rsidRPr="00C752F1">
        <w:rPr>
          <w:bCs w:val="0"/>
          <w:i/>
          <w:iCs/>
        </w:rPr>
        <w:t>(nicht nummerierte Einleitung)</w:t>
      </w:r>
    </w:p>
    <w:p w14:paraId="560AAD69" w14:textId="77777777" w:rsidR="00C752F1" w:rsidRPr="00C752F1" w:rsidRDefault="00C752F1" w:rsidP="00C752F1">
      <w:pPr>
        <w:ind w:left="1134"/>
        <w:rPr>
          <w:bCs w:val="0"/>
        </w:rPr>
      </w:pPr>
      <w:r w:rsidRPr="00C752F1">
        <w:rPr>
          <w:bCs w:val="0"/>
        </w:rPr>
        <w:t>↓</w:t>
      </w:r>
    </w:p>
    <w:p w14:paraId="72AB6A1C" w14:textId="77777777" w:rsidR="00C752F1" w:rsidRPr="00C752F1" w:rsidRDefault="00C752F1" w:rsidP="00C752F1">
      <w:pPr>
        <w:ind w:left="1134"/>
        <w:rPr>
          <w:bCs w:val="0"/>
        </w:rPr>
      </w:pPr>
      <w:r w:rsidRPr="00C752F1">
        <w:rPr>
          <w:b/>
        </w:rPr>
        <w:t>3.3.1 Axiomatische Anforderungen</w:t>
      </w:r>
    </w:p>
    <w:p w14:paraId="3512B3A0" w14:textId="77777777" w:rsidR="00C752F1" w:rsidRPr="00C752F1" w:rsidRDefault="00C752F1" w:rsidP="00C752F1">
      <w:pPr>
        <w:ind w:left="1134"/>
        <w:rPr>
          <w:bCs w:val="0"/>
        </w:rPr>
      </w:pPr>
      <w:r w:rsidRPr="00C752F1">
        <w:rPr>
          <w:bCs w:val="0"/>
        </w:rPr>
        <w:t>Nicht sofort Axiome formulieren.</w:t>
      </w:r>
    </w:p>
    <w:p w14:paraId="2981D9EB" w14:textId="77777777" w:rsidR="00C752F1" w:rsidRPr="00C752F1" w:rsidRDefault="00C752F1" w:rsidP="00C752F1">
      <w:pPr>
        <w:ind w:left="1134"/>
        <w:rPr>
          <w:bCs w:val="0"/>
        </w:rPr>
      </w:pPr>
      <w:r w:rsidRPr="00C752F1">
        <w:rPr>
          <w:bCs w:val="0"/>
        </w:rPr>
        <w:t>Zunächst mathematisch begründen,</w:t>
      </w:r>
    </w:p>
    <w:p w14:paraId="7591C936" w14:textId="77777777" w:rsidR="00C752F1" w:rsidRPr="00C752F1" w:rsidRDefault="00C752F1">
      <w:pPr>
        <w:numPr>
          <w:ilvl w:val="0"/>
          <w:numId w:val="40"/>
        </w:numPr>
        <w:rPr>
          <w:bCs w:val="0"/>
        </w:rPr>
      </w:pPr>
      <w:r w:rsidRPr="00C752F1">
        <w:rPr>
          <w:bCs w:val="0"/>
        </w:rPr>
        <w:t xml:space="preserve">warum jedes </w:t>
      </w:r>
      <w:proofErr w:type="spellStart"/>
      <w:r w:rsidRPr="00C752F1">
        <w:rPr>
          <w:bCs w:val="0"/>
        </w:rPr>
        <w:t>Axiomensystem</w:t>
      </w:r>
      <w:proofErr w:type="spellEnd"/>
      <w:r w:rsidRPr="00C752F1">
        <w:rPr>
          <w:bCs w:val="0"/>
        </w:rPr>
        <w:t xml:space="preserve"> Minimalannahmen benötigt, </w:t>
      </w:r>
    </w:p>
    <w:p w14:paraId="74E10956" w14:textId="77777777" w:rsidR="00C752F1" w:rsidRPr="00C752F1" w:rsidRDefault="00C752F1">
      <w:pPr>
        <w:numPr>
          <w:ilvl w:val="0"/>
          <w:numId w:val="40"/>
        </w:numPr>
        <w:rPr>
          <w:bCs w:val="0"/>
        </w:rPr>
      </w:pPr>
      <w:r w:rsidRPr="00C752F1">
        <w:rPr>
          <w:bCs w:val="0"/>
        </w:rPr>
        <w:t xml:space="preserve">welche Anforderungen sich aus Kapitel 3.1 und 3.2 ergeben, </w:t>
      </w:r>
    </w:p>
    <w:p w14:paraId="783017A8" w14:textId="77777777" w:rsidR="00C752F1" w:rsidRPr="00C752F1" w:rsidRDefault="00C752F1">
      <w:pPr>
        <w:numPr>
          <w:ilvl w:val="0"/>
          <w:numId w:val="40"/>
        </w:numPr>
        <w:rPr>
          <w:bCs w:val="0"/>
        </w:rPr>
      </w:pPr>
      <w:r w:rsidRPr="00C752F1">
        <w:rPr>
          <w:bCs w:val="0"/>
        </w:rPr>
        <w:t xml:space="preserve">welche Eigenschaften die neuen Axiome besitzen müssen: </w:t>
      </w:r>
    </w:p>
    <w:p w14:paraId="68088C21" w14:textId="77777777" w:rsidR="00C752F1" w:rsidRPr="00C752F1" w:rsidRDefault="00C752F1">
      <w:pPr>
        <w:numPr>
          <w:ilvl w:val="0"/>
          <w:numId w:val="40"/>
        </w:numPr>
        <w:rPr>
          <w:bCs w:val="0"/>
        </w:rPr>
      </w:pPr>
      <w:r w:rsidRPr="00C752F1">
        <w:rPr>
          <w:bCs w:val="0"/>
        </w:rPr>
        <w:t xml:space="preserve">minimale Voraussetzung, </w:t>
      </w:r>
    </w:p>
    <w:p w14:paraId="2AF4B0D2" w14:textId="77777777" w:rsidR="00C752F1" w:rsidRPr="00C752F1" w:rsidRDefault="00C752F1">
      <w:pPr>
        <w:numPr>
          <w:ilvl w:val="0"/>
          <w:numId w:val="40"/>
        </w:numPr>
        <w:rPr>
          <w:bCs w:val="0"/>
        </w:rPr>
      </w:pPr>
      <w:r w:rsidRPr="00C752F1">
        <w:rPr>
          <w:bCs w:val="0"/>
        </w:rPr>
        <w:t xml:space="preserve">Widerspruchsfreiheit, </w:t>
      </w:r>
    </w:p>
    <w:p w14:paraId="0830322C" w14:textId="77777777" w:rsidR="00C752F1" w:rsidRPr="00C752F1" w:rsidRDefault="00C752F1">
      <w:pPr>
        <w:numPr>
          <w:ilvl w:val="0"/>
          <w:numId w:val="40"/>
        </w:numPr>
        <w:rPr>
          <w:bCs w:val="0"/>
        </w:rPr>
      </w:pPr>
      <w:r w:rsidRPr="00C752F1">
        <w:rPr>
          <w:bCs w:val="0"/>
        </w:rPr>
        <w:t xml:space="preserve">Rekursivität, </w:t>
      </w:r>
    </w:p>
    <w:p w14:paraId="3C017935" w14:textId="77777777" w:rsidR="00C752F1" w:rsidRPr="00C752F1" w:rsidRDefault="00C752F1">
      <w:pPr>
        <w:numPr>
          <w:ilvl w:val="0"/>
          <w:numId w:val="40"/>
        </w:numPr>
        <w:rPr>
          <w:bCs w:val="0"/>
        </w:rPr>
      </w:pPr>
      <w:r w:rsidRPr="00C752F1">
        <w:rPr>
          <w:bCs w:val="0"/>
        </w:rPr>
        <w:t xml:space="preserve">Erweiterbarkeit, </w:t>
      </w:r>
    </w:p>
    <w:p w14:paraId="1F93BB13" w14:textId="77777777" w:rsidR="00C752F1" w:rsidRPr="00C752F1" w:rsidRDefault="00C752F1">
      <w:pPr>
        <w:numPr>
          <w:ilvl w:val="0"/>
          <w:numId w:val="40"/>
        </w:numPr>
        <w:rPr>
          <w:bCs w:val="0"/>
        </w:rPr>
      </w:pPr>
      <w:r w:rsidRPr="00C752F1">
        <w:rPr>
          <w:bCs w:val="0"/>
        </w:rPr>
        <w:t xml:space="preserve">empirische Operationalisierbarkeit, </w:t>
      </w:r>
    </w:p>
    <w:p w14:paraId="017C930F" w14:textId="77777777" w:rsidR="00C752F1" w:rsidRPr="00C752F1" w:rsidRDefault="00C752F1">
      <w:pPr>
        <w:numPr>
          <w:ilvl w:val="0"/>
          <w:numId w:val="40"/>
        </w:numPr>
        <w:rPr>
          <w:bCs w:val="0"/>
        </w:rPr>
      </w:pPr>
      <w:proofErr w:type="spellStart"/>
      <w:r w:rsidRPr="00C752F1">
        <w:rPr>
          <w:bCs w:val="0"/>
        </w:rPr>
        <w:t>Implementierbarkeit</w:t>
      </w:r>
      <w:proofErr w:type="spellEnd"/>
      <w:r w:rsidRPr="00C752F1">
        <w:rPr>
          <w:bCs w:val="0"/>
        </w:rPr>
        <w:t xml:space="preserve">. </w:t>
      </w:r>
    </w:p>
    <w:p w14:paraId="2322610C" w14:textId="77777777" w:rsidR="00C752F1" w:rsidRPr="00C752F1" w:rsidRDefault="00C752F1" w:rsidP="00C752F1">
      <w:pPr>
        <w:ind w:left="1134"/>
        <w:rPr>
          <w:bCs w:val="0"/>
        </w:rPr>
      </w:pPr>
      <w:r w:rsidRPr="00C752F1">
        <w:rPr>
          <w:bCs w:val="0"/>
        </w:rPr>
        <w:t>Erst danach beginnen die eigentlichen Axiome.</w:t>
      </w:r>
    </w:p>
    <w:p w14:paraId="78F1BE7B" w14:textId="77777777" w:rsidR="00C752F1" w:rsidRPr="00C752F1" w:rsidRDefault="00C752F1" w:rsidP="00C752F1">
      <w:pPr>
        <w:ind w:left="1134"/>
        <w:rPr>
          <w:bCs w:val="0"/>
        </w:rPr>
      </w:pPr>
      <w:r w:rsidRPr="00C752F1">
        <w:rPr>
          <w:bCs w:val="0"/>
        </w:rPr>
        <w:pict w14:anchorId="1C180AE8">
          <v:rect id="_x0000_i1346" style="width:0;height:1.5pt" o:hralign="center" o:hrstd="t" o:hr="t" fillcolor="#a0a0a0" stroked="f"/>
        </w:pict>
      </w:r>
    </w:p>
    <w:p w14:paraId="6D257811" w14:textId="77777777" w:rsidR="00C752F1" w:rsidRPr="00C752F1" w:rsidRDefault="00C752F1" w:rsidP="00C752F1">
      <w:pPr>
        <w:ind w:left="1134"/>
        <w:rPr>
          <w:bCs w:val="0"/>
        </w:rPr>
      </w:pPr>
      <w:r w:rsidRPr="00C752F1">
        <w:rPr>
          <w:b/>
        </w:rPr>
        <w:t>3.3.2 Das funktionale Nullsystem</w:t>
      </w:r>
    </w:p>
    <w:p w14:paraId="517C24AD" w14:textId="77777777" w:rsidR="00C752F1" w:rsidRPr="00C752F1" w:rsidRDefault="00C752F1" w:rsidP="00C752F1">
      <w:pPr>
        <w:ind w:left="1134"/>
        <w:rPr>
          <w:bCs w:val="0"/>
        </w:rPr>
      </w:pPr>
      <w:r w:rsidRPr="00C752F1">
        <w:rPr>
          <w:bCs w:val="0"/>
        </w:rPr>
        <w:t>Hier beginnt die Eigenleistung.</w:t>
      </w:r>
    </w:p>
    <w:p w14:paraId="2297EE78" w14:textId="77777777" w:rsidR="00C752F1" w:rsidRPr="00C752F1" w:rsidRDefault="00C752F1" w:rsidP="00C752F1">
      <w:pPr>
        <w:ind w:left="1134"/>
        <w:rPr>
          <w:bCs w:val="0"/>
        </w:rPr>
      </w:pPr>
      <w:r w:rsidRPr="00C752F1">
        <w:rPr>
          <w:bCs w:val="0"/>
        </w:rPr>
        <w:t>Nicht mehr philosophisch.</w:t>
      </w:r>
    </w:p>
    <w:p w14:paraId="39A44178" w14:textId="77777777" w:rsidR="00C752F1" w:rsidRPr="00C752F1" w:rsidRDefault="00C752F1" w:rsidP="00C752F1">
      <w:pPr>
        <w:ind w:left="1134"/>
        <w:rPr>
          <w:bCs w:val="0"/>
        </w:rPr>
      </w:pPr>
      <w:r w:rsidRPr="00C752F1">
        <w:rPr>
          <w:bCs w:val="0"/>
        </w:rPr>
        <w:t>Sondern rein mathematisch.</w:t>
      </w:r>
    </w:p>
    <w:p w14:paraId="6D706432" w14:textId="77777777" w:rsidR="00C752F1" w:rsidRPr="00C752F1" w:rsidRDefault="00C752F1" w:rsidP="00C752F1">
      <w:pPr>
        <w:ind w:left="1134"/>
        <w:rPr>
          <w:bCs w:val="0"/>
        </w:rPr>
      </w:pPr>
      <w:r w:rsidRPr="00C752F1">
        <w:rPr>
          <w:bCs w:val="0"/>
        </w:rPr>
        <w:t>Ein minimales funktionales Ausgangssystem</w:t>
      </w:r>
    </w:p>
    <w:p w14:paraId="0BC0B692" w14:textId="77777777" w:rsidR="00C752F1" w:rsidRPr="00C752F1" w:rsidRDefault="00C752F1" w:rsidP="00C752F1">
      <w:pPr>
        <w:ind w:left="1134"/>
        <w:rPr>
          <w:bCs w:val="0"/>
        </w:rPr>
      </w:pPr>
      <w:r w:rsidRPr="00C752F1">
        <w:rPr>
          <w:bCs w:val="0"/>
        </w:rPr>
        <w:t>ohne</w:t>
      </w:r>
    </w:p>
    <w:p w14:paraId="7B28C1CC" w14:textId="77777777" w:rsidR="00C752F1" w:rsidRPr="00C752F1" w:rsidRDefault="00C752F1">
      <w:pPr>
        <w:numPr>
          <w:ilvl w:val="0"/>
          <w:numId w:val="41"/>
        </w:numPr>
        <w:rPr>
          <w:bCs w:val="0"/>
        </w:rPr>
      </w:pPr>
      <w:r w:rsidRPr="00C752F1">
        <w:rPr>
          <w:bCs w:val="0"/>
        </w:rPr>
        <w:t xml:space="preserve">Raum, </w:t>
      </w:r>
    </w:p>
    <w:p w14:paraId="659FA93E" w14:textId="77777777" w:rsidR="00C752F1" w:rsidRPr="00C752F1" w:rsidRDefault="00C752F1">
      <w:pPr>
        <w:numPr>
          <w:ilvl w:val="0"/>
          <w:numId w:val="41"/>
        </w:numPr>
        <w:rPr>
          <w:bCs w:val="0"/>
        </w:rPr>
      </w:pPr>
      <w:r w:rsidRPr="00C752F1">
        <w:rPr>
          <w:bCs w:val="0"/>
        </w:rPr>
        <w:t xml:space="preserve">Zeit, </w:t>
      </w:r>
    </w:p>
    <w:p w14:paraId="392C8C5C" w14:textId="77777777" w:rsidR="00C752F1" w:rsidRPr="00C752F1" w:rsidRDefault="00C752F1">
      <w:pPr>
        <w:numPr>
          <w:ilvl w:val="0"/>
          <w:numId w:val="41"/>
        </w:numPr>
        <w:rPr>
          <w:bCs w:val="0"/>
        </w:rPr>
      </w:pPr>
      <w:r w:rsidRPr="00C752F1">
        <w:rPr>
          <w:bCs w:val="0"/>
        </w:rPr>
        <w:t xml:space="preserve">Geometrie, </w:t>
      </w:r>
    </w:p>
    <w:p w14:paraId="7D118148" w14:textId="77777777" w:rsidR="00C752F1" w:rsidRPr="00C752F1" w:rsidRDefault="00C752F1">
      <w:pPr>
        <w:numPr>
          <w:ilvl w:val="0"/>
          <w:numId w:val="41"/>
        </w:numPr>
        <w:rPr>
          <w:bCs w:val="0"/>
        </w:rPr>
      </w:pPr>
      <w:r w:rsidRPr="00C752F1">
        <w:rPr>
          <w:bCs w:val="0"/>
        </w:rPr>
        <w:t xml:space="preserve">Metrik, </w:t>
      </w:r>
    </w:p>
    <w:p w14:paraId="23999B86" w14:textId="77777777" w:rsidR="00C752F1" w:rsidRPr="00C752F1" w:rsidRDefault="00C752F1">
      <w:pPr>
        <w:numPr>
          <w:ilvl w:val="0"/>
          <w:numId w:val="41"/>
        </w:numPr>
        <w:rPr>
          <w:bCs w:val="0"/>
        </w:rPr>
      </w:pPr>
      <w:r w:rsidRPr="00C752F1">
        <w:rPr>
          <w:bCs w:val="0"/>
        </w:rPr>
        <w:t xml:space="preserve">Objekte. </w:t>
      </w:r>
    </w:p>
    <w:p w14:paraId="56F01A9A" w14:textId="77777777" w:rsidR="00C752F1" w:rsidRPr="00C752F1" w:rsidRDefault="00C752F1" w:rsidP="00C752F1">
      <w:pPr>
        <w:ind w:left="1134"/>
        <w:rPr>
          <w:bCs w:val="0"/>
        </w:rPr>
      </w:pPr>
      <w:r w:rsidRPr="00C752F1">
        <w:rPr>
          <w:bCs w:val="0"/>
        </w:rPr>
        <w:t>Lediglich</w:t>
      </w:r>
    </w:p>
    <w:p w14:paraId="54396541" w14:textId="77777777" w:rsidR="00C752F1" w:rsidRPr="00C752F1" w:rsidRDefault="00C752F1">
      <w:pPr>
        <w:numPr>
          <w:ilvl w:val="0"/>
          <w:numId w:val="42"/>
        </w:numPr>
        <w:rPr>
          <w:bCs w:val="0"/>
        </w:rPr>
      </w:pPr>
      <w:r w:rsidRPr="00C752F1">
        <w:rPr>
          <w:bCs w:val="0"/>
        </w:rPr>
        <w:t xml:space="preserve">Zustandsmenge </w:t>
      </w:r>
    </w:p>
    <w:p w14:paraId="38EE4A40" w14:textId="77777777" w:rsidR="00C752F1" w:rsidRPr="00C752F1" w:rsidRDefault="00C752F1">
      <w:pPr>
        <w:numPr>
          <w:ilvl w:val="0"/>
          <w:numId w:val="42"/>
        </w:numPr>
        <w:rPr>
          <w:bCs w:val="0"/>
        </w:rPr>
      </w:pPr>
      <w:r w:rsidRPr="00C752F1">
        <w:rPr>
          <w:bCs w:val="0"/>
        </w:rPr>
        <w:t xml:space="preserve">und Möglichkeit funktionaler Zuweisung. </w:t>
      </w:r>
    </w:p>
    <w:p w14:paraId="28A358B6" w14:textId="77777777" w:rsidR="00C752F1" w:rsidRPr="00C752F1" w:rsidRDefault="00C752F1" w:rsidP="00C752F1">
      <w:pPr>
        <w:ind w:left="1134"/>
        <w:rPr>
          <w:bCs w:val="0"/>
        </w:rPr>
      </w:pPr>
      <w:r w:rsidRPr="00C752F1">
        <w:rPr>
          <w:bCs w:val="0"/>
        </w:rPr>
        <w:lastRenderedPageBreak/>
        <w:t xml:space="preserve">Die neuen Unterlagen formulieren diesen Gedanken inzwischen sehr deutlich: Raum, Zeit und Objektivität sollen </w:t>
      </w:r>
      <w:r w:rsidRPr="00C752F1">
        <w:rPr>
          <w:b/>
        </w:rPr>
        <w:t>nicht vorausgesetzt</w:t>
      </w:r>
      <w:r w:rsidRPr="00C752F1">
        <w:rPr>
          <w:bCs w:val="0"/>
        </w:rPr>
        <w:t xml:space="preserve">, sondern aus Operatoren hervorgehen. </w:t>
      </w:r>
    </w:p>
    <w:p w14:paraId="1D8F0155" w14:textId="77777777" w:rsidR="00C752F1" w:rsidRPr="00C752F1" w:rsidRDefault="00C752F1" w:rsidP="00C752F1">
      <w:pPr>
        <w:ind w:left="1134"/>
        <w:rPr>
          <w:bCs w:val="0"/>
        </w:rPr>
      </w:pPr>
      <w:r w:rsidRPr="00C752F1">
        <w:rPr>
          <w:bCs w:val="0"/>
        </w:rPr>
        <w:pict w14:anchorId="61672AC4">
          <v:rect id="_x0000_i1347" style="width:0;height:1.5pt" o:hralign="center" o:hrstd="t" o:hr="t" fillcolor="#a0a0a0" stroked="f"/>
        </w:pict>
      </w:r>
    </w:p>
    <w:p w14:paraId="1232CABC" w14:textId="77777777" w:rsidR="00C752F1" w:rsidRPr="00C752F1" w:rsidRDefault="00C752F1" w:rsidP="00C752F1">
      <w:pPr>
        <w:ind w:left="1134"/>
        <w:rPr>
          <w:bCs w:val="0"/>
        </w:rPr>
      </w:pPr>
      <w:r w:rsidRPr="00C752F1">
        <w:rPr>
          <w:b/>
        </w:rPr>
        <w:t>3.3.3 Definition funktionaler Operatoren</w:t>
      </w:r>
    </w:p>
    <w:p w14:paraId="41985242" w14:textId="77777777" w:rsidR="00C752F1" w:rsidRPr="00C752F1" w:rsidRDefault="00C752F1" w:rsidP="00C752F1">
      <w:pPr>
        <w:ind w:left="1134"/>
        <w:rPr>
          <w:bCs w:val="0"/>
        </w:rPr>
      </w:pPr>
      <w:r w:rsidRPr="00C752F1">
        <w:rPr>
          <w:bCs w:val="0"/>
        </w:rPr>
        <w:t>Jetzt erfolgt die Einführung der Operatoren</w:t>
      </w:r>
    </w:p>
    <w:p w14:paraId="0B987E27" w14:textId="77777777" w:rsidR="00C752F1" w:rsidRPr="00C752F1" w:rsidRDefault="00C752F1" w:rsidP="00C752F1">
      <w:pPr>
        <w:ind w:left="1134"/>
        <w:rPr>
          <w:bCs w:val="0"/>
        </w:rPr>
      </w:pPr>
      <w:proofErr w:type="spellStart"/>
      <w:r w:rsidRPr="00C752F1">
        <w:rPr>
          <w:bCs w:val="0"/>
        </w:rPr>
        <w:t>oi:S→S′o_i:S</w:t>
      </w:r>
      <w:proofErr w:type="spellEnd"/>
      <w:r w:rsidRPr="00C752F1">
        <w:rPr>
          <w:bCs w:val="0"/>
        </w:rPr>
        <w:t>\</w:t>
      </w:r>
      <w:proofErr w:type="spellStart"/>
      <w:r w:rsidRPr="00C752F1">
        <w:rPr>
          <w:bCs w:val="0"/>
        </w:rPr>
        <w:t>rightarrow</w:t>
      </w:r>
      <w:proofErr w:type="spellEnd"/>
      <w:r w:rsidRPr="00C752F1">
        <w:rPr>
          <w:bCs w:val="0"/>
        </w:rPr>
        <w:t xml:space="preserve"> </w:t>
      </w:r>
      <w:proofErr w:type="spellStart"/>
      <w:r w:rsidRPr="00C752F1">
        <w:rPr>
          <w:bCs w:val="0"/>
        </w:rPr>
        <w:t>S'oi</w:t>
      </w:r>
      <w:proofErr w:type="spellEnd"/>
      <w:r w:rsidRPr="00C752F1">
        <w:rPr>
          <w:bCs w:val="0"/>
        </w:rPr>
        <w:t xml:space="preserve">​:S→S′ </w:t>
      </w:r>
    </w:p>
    <w:p w14:paraId="742C5F47" w14:textId="77777777" w:rsidR="00C752F1" w:rsidRPr="00C752F1" w:rsidRDefault="00C752F1" w:rsidP="00C752F1">
      <w:pPr>
        <w:ind w:left="1134"/>
        <w:rPr>
          <w:bCs w:val="0"/>
        </w:rPr>
      </w:pPr>
      <w:r w:rsidRPr="00C752F1">
        <w:rPr>
          <w:bCs w:val="0"/>
        </w:rPr>
        <w:t>Word-</w:t>
      </w:r>
      <w:proofErr w:type="spellStart"/>
      <w:r w:rsidRPr="00C752F1">
        <w:rPr>
          <w:bCs w:val="0"/>
        </w:rPr>
        <w:t>LaTeX</w:t>
      </w:r>
      <w:proofErr w:type="spellEnd"/>
      <w:r w:rsidRPr="00C752F1">
        <w:rPr>
          <w:bCs w:val="0"/>
        </w:rPr>
        <w:t xml:space="preserve">: </w:t>
      </w:r>
      <w:proofErr w:type="spellStart"/>
      <w:r w:rsidRPr="00C752F1">
        <w:rPr>
          <w:bCs w:val="0"/>
        </w:rPr>
        <w:t>o_i:S</w:t>
      </w:r>
      <w:proofErr w:type="spellEnd"/>
      <w:r w:rsidRPr="00C752F1">
        <w:rPr>
          <w:bCs w:val="0"/>
        </w:rPr>
        <w:t>\</w:t>
      </w:r>
      <w:proofErr w:type="spellStart"/>
      <w:r w:rsidRPr="00C752F1">
        <w:rPr>
          <w:bCs w:val="0"/>
        </w:rPr>
        <w:t>rightarrow</w:t>
      </w:r>
      <w:proofErr w:type="spellEnd"/>
      <w:r w:rsidRPr="00C752F1">
        <w:rPr>
          <w:bCs w:val="0"/>
        </w:rPr>
        <w:t xml:space="preserve"> S'</w:t>
      </w:r>
    </w:p>
    <w:p w14:paraId="65502113" w14:textId="77777777" w:rsidR="00C752F1" w:rsidRPr="00C752F1" w:rsidRDefault="00C752F1" w:rsidP="00C752F1">
      <w:pPr>
        <w:ind w:left="1134"/>
        <w:rPr>
          <w:bCs w:val="0"/>
        </w:rPr>
      </w:pPr>
      <w:r w:rsidRPr="00C752F1">
        <w:rPr>
          <w:bCs w:val="0"/>
        </w:rPr>
        <w:t>aber diesmal</w:t>
      </w:r>
    </w:p>
    <w:p w14:paraId="4E11C086" w14:textId="77777777" w:rsidR="00C752F1" w:rsidRPr="00C752F1" w:rsidRDefault="00C752F1" w:rsidP="00C752F1">
      <w:pPr>
        <w:ind w:left="1134"/>
        <w:rPr>
          <w:bCs w:val="0"/>
        </w:rPr>
      </w:pPr>
      <w:r w:rsidRPr="00C752F1">
        <w:rPr>
          <w:bCs w:val="0"/>
        </w:rPr>
        <w:t>nicht als Beispiel,</w:t>
      </w:r>
    </w:p>
    <w:p w14:paraId="1A13C0BB" w14:textId="77777777" w:rsidR="00C752F1" w:rsidRPr="00C752F1" w:rsidRDefault="00C752F1" w:rsidP="00C752F1">
      <w:pPr>
        <w:ind w:left="1134"/>
        <w:rPr>
          <w:bCs w:val="0"/>
        </w:rPr>
      </w:pPr>
      <w:r w:rsidRPr="00C752F1">
        <w:rPr>
          <w:bCs w:val="0"/>
        </w:rPr>
        <w:t>sondern als</w:t>
      </w:r>
    </w:p>
    <w:p w14:paraId="02D57691" w14:textId="77777777" w:rsidR="00C752F1" w:rsidRPr="00C752F1" w:rsidRDefault="00C752F1" w:rsidP="00C752F1">
      <w:pPr>
        <w:ind w:left="1134"/>
        <w:rPr>
          <w:bCs w:val="0"/>
        </w:rPr>
      </w:pPr>
      <w:r w:rsidRPr="00C752F1">
        <w:rPr>
          <w:b/>
        </w:rPr>
        <w:t>axiomatische Primitive</w:t>
      </w:r>
      <w:r w:rsidRPr="00C752F1">
        <w:rPr>
          <w:bCs w:val="0"/>
        </w:rPr>
        <w:t>.</w:t>
      </w:r>
    </w:p>
    <w:p w14:paraId="523247BB" w14:textId="77777777" w:rsidR="00C752F1" w:rsidRPr="00C752F1" w:rsidRDefault="00C752F1" w:rsidP="00C752F1">
      <w:pPr>
        <w:ind w:left="1134"/>
        <w:rPr>
          <w:bCs w:val="0"/>
        </w:rPr>
      </w:pPr>
      <w:r w:rsidRPr="00C752F1">
        <w:rPr>
          <w:bCs w:val="0"/>
        </w:rPr>
        <w:t xml:space="preserve">Die Projektdokumente sprechen ausdrücklich von einer </w:t>
      </w:r>
      <w:proofErr w:type="spellStart"/>
      <w:r w:rsidRPr="00C752F1">
        <w:rPr>
          <w:bCs w:val="0"/>
        </w:rPr>
        <w:t>Operatorenmenge</w:t>
      </w:r>
      <w:proofErr w:type="spellEnd"/>
    </w:p>
    <w:p w14:paraId="6DF6AD78" w14:textId="77777777" w:rsidR="00C752F1" w:rsidRPr="00C752F1" w:rsidRDefault="00C752F1" w:rsidP="00C752F1">
      <w:pPr>
        <w:ind w:left="1134"/>
        <w:rPr>
          <w:bCs w:val="0"/>
        </w:rPr>
      </w:pPr>
      <w:r w:rsidRPr="00C752F1">
        <w:rPr>
          <w:bCs w:val="0"/>
        </w:rPr>
        <w:t>O={</w:t>
      </w:r>
      <w:proofErr w:type="spellStart"/>
      <w:r w:rsidRPr="00C752F1">
        <w:rPr>
          <w:bCs w:val="0"/>
        </w:rPr>
        <w:t>oi</w:t>
      </w:r>
      <w:proofErr w:type="spellEnd"/>
      <w:r w:rsidRPr="00C752F1">
        <w:rPr>
          <w:bCs w:val="0"/>
        </w:rPr>
        <w:t>}\</w:t>
      </w:r>
      <w:proofErr w:type="spellStart"/>
      <w:r w:rsidRPr="00C752F1">
        <w:rPr>
          <w:bCs w:val="0"/>
        </w:rPr>
        <w:t>mathcal</w:t>
      </w:r>
      <w:proofErr w:type="spellEnd"/>
      <w:r w:rsidRPr="00C752F1">
        <w:rPr>
          <w:bCs w:val="0"/>
        </w:rPr>
        <w:t xml:space="preserve"> O=\{</w:t>
      </w:r>
      <w:proofErr w:type="spellStart"/>
      <w:r w:rsidRPr="00C752F1">
        <w:rPr>
          <w:bCs w:val="0"/>
        </w:rPr>
        <w:t>o_i</w:t>
      </w:r>
      <w:proofErr w:type="spellEnd"/>
      <w:proofErr w:type="gramStart"/>
      <w:r w:rsidRPr="00C752F1">
        <w:rPr>
          <w:bCs w:val="0"/>
        </w:rPr>
        <w:t>\}O</w:t>
      </w:r>
      <w:proofErr w:type="gramEnd"/>
      <w:r w:rsidRPr="00C752F1">
        <w:rPr>
          <w:bCs w:val="0"/>
        </w:rPr>
        <w:t>={</w:t>
      </w:r>
      <w:proofErr w:type="spellStart"/>
      <w:r w:rsidRPr="00C752F1">
        <w:rPr>
          <w:bCs w:val="0"/>
        </w:rPr>
        <w:t>oi</w:t>
      </w:r>
      <w:proofErr w:type="spellEnd"/>
      <w:r w:rsidRPr="00C752F1">
        <w:rPr>
          <w:bCs w:val="0"/>
        </w:rPr>
        <w:t xml:space="preserve">​} </w:t>
      </w:r>
    </w:p>
    <w:p w14:paraId="2B69D1F3" w14:textId="77777777" w:rsidR="00C752F1" w:rsidRPr="00C752F1" w:rsidRDefault="00C752F1" w:rsidP="00C752F1">
      <w:pPr>
        <w:ind w:left="1134"/>
        <w:rPr>
          <w:bCs w:val="0"/>
        </w:rPr>
      </w:pPr>
      <w:r w:rsidRPr="00C752F1">
        <w:rPr>
          <w:bCs w:val="0"/>
        </w:rPr>
        <w:t>Word-</w:t>
      </w:r>
      <w:proofErr w:type="spellStart"/>
      <w:r w:rsidRPr="00C752F1">
        <w:rPr>
          <w:bCs w:val="0"/>
        </w:rPr>
        <w:t>LaTeX</w:t>
      </w:r>
      <w:proofErr w:type="spellEnd"/>
      <w:r w:rsidRPr="00C752F1">
        <w:rPr>
          <w:bCs w:val="0"/>
        </w:rPr>
        <w:t>: \</w:t>
      </w:r>
      <w:proofErr w:type="spellStart"/>
      <w:r w:rsidRPr="00C752F1">
        <w:rPr>
          <w:bCs w:val="0"/>
        </w:rPr>
        <w:t>mathcal</w:t>
      </w:r>
      <w:proofErr w:type="spellEnd"/>
      <w:r w:rsidRPr="00C752F1">
        <w:rPr>
          <w:bCs w:val="0"/>
        </w:rPr>
        <w:t xml:space="preserve"> O=\{</w:t>
      </w:r>
      <w:proofErr w:type="spellStart"/>
      <w:r w:rsidRPr="00C752F1">
        <w:rPr>
          <w:bCs w:val="0"/>
        </w:rPr>
        <w:t>o_i</w:t>
      </w:r>
      <w:proofErr w:type="spellEnd"/>
      <w:r w:rsidRPr="00C752F1">
        <w:rPr>
          <w:bCs w:val="0"/>
        </w:rPr>
        <w:t>\}</w:t>
      </w:r>
    </w:p>
    <w:p w14:paraId="15A82CC6" w14:textId="77777777" w:rsidR="00C752F1" w:rsidRPr="00C752F1" w:rsidRDefault="00C752F1" w:rsidP="00C752F1">
      <w:pPr>
        <w:ind w:left="1134"/>
        <w:rPr>
          <w:bCs w:val="0"/>
        </w:rPr>
      </w:pPr>
      <w:proofErr w:type="gramStart"/>
      <w:r w:rsidRPr="00C752F1">
        <w:rPr>
          <w:bCs w:val="0"/>
        </w:rPr>
        <w:t>die sämtliche weiteren Strukturen</w:t>
      </w:r>
      <w:proofErr w:type="gramEnd"/>
      <w:r w:rsidRPr="00C752F1">
        <w:rPr>
          <w:bCs w:val="0"/>
        </w:rPr>
        <w:t xml:space="preserve"> erzeugt. </w:t>
      </w:r>
    </w:p>
    <w:p w14:paraId="6FCA6512" w14:textId="77777777" w:rsidR="00C752F1" w:rsidRPr="00C752F1" w:rsidRDefault="00C752F1" w:rsidP="00C752F1">
      <w:pPr>
        <w:ind w:left="1134"/>
        <w:rPr>
          <w:bCs w:val="0"/>
        </w:rPr>
      </w:pPr>
      <w:r w:rsidRPr="00C752F1">
        <w:rPr>
          <w:bCs w:val="0"/>
        </w:rPr>
        <w:pict w14:anchorId="4DE07BCA">
          <v:rect id="_x0000_i1348" style="width:0;height:1.5pt" o:hralign="center" o:hrstd="t" o:hr="t" fillcolor="#a0a0a0" stroked="f"/>
        </w:pict>
      </w:r>
    </w:p>
    <w:p w14:paraId="429445C5" w14:textId="77777777" w:rsidR="00C752F1" w:rsidRPr="00C752F1" w:rsidRDefault="00C752F1" w:rsidP="00C752F1">
      <w:pPr>
        <w:ind w:left="1134"/>
        <w:rPr>
          <w:bCs w:val="0"/>
        </w:rPr>
      </w:pPr>
      <w:r w:rsidRPr="00C752F1">
        <w:rPr>
          <w:b/>
        </w:rPr>
        <w:t>3.3.4 Operatoralgebra des FRZK</w:t>
      </w:r>
    </w:p>
    <w:p w14:paraId="4D457580" w14:textId="77777777" w:rsidR="00C752F1" w:rsidRPr="00C752F1" w:rsidRDefault="00C752F1" w:rsidP="00C752F1">
      <w:pPr>
        <w:ind w:left="1134"/>
        <w:rPr>
          <w:bCs w:val="0"/>
        </w:rPr>
      </w:pPr>
      <w:r w:rsidRPr="00C752F1">
        <w:rPr>
          <w:bCs w:val="0"/>
        </w:rPr>
        <w:t>Hier sollte mathematisch gezeigt werden,</w:t>
      </w:r>
    </w:p>
    <w:p w14:paraId="7CB98EA8" w14:textId="77777777" w:rsidR="00C752F1" w:rsidRPr="00C752F1" w:rsidRDefault="00C752F1" w:rsidP="00C752F1">
      <w:pPr>
        <w:ind w:left="1134"/>
        <w:rPr>
          <w:bCs w:val="0"/>
        </w:rPr>
      </w:pPr>
      <w:r w:rsidRPr="00C752F1">
        <w:rPr>
          <w:bCs w:val="0"/>
        </w:rPr>
        <w:t>dass</w:t>
      </w:r>
    </w:p>
    <w:p w14:paraId="75A2B718" w14:textId="77777777" w:rsidR="00C752F1" w:rsidRPr="00C752F1" w:rsidRDefault="00C752F1" w:rsidP="00C752F1">
      <w:pPr>
        <w:ind w:left="1134"/>
        <w:rPr>
          <w:bCs w:val="0"/>
        </w:rPr>
      </w:pPr>
      <w:r w:rsidRPr="00C752F1">
        <w:rPr>
          <w:bCs w:val="0"/>
        </w:rPr>
        <w:t>(</w:t>
      </w:r>
      <w:proofErr w:type="spellStart"/>
      <w:proofErr w:type="gramStart"/>
      <w:r w:rsidRPr="00C752F1">
        <w:rPr>
          <w:bCs w:val="0"/>
        </w:rPr>
        <w:t>O,</w:t>
      </w:r>
      <w:r w:rsidRPr="00C752F1">
        <w:rPr>
          <w:rFonts w:ascii="Cambria Math" w:hAnsi="Cambria Math" w:cs="Cambria Math"/>
          <w:bCs w:val="0"/>
        </w:rPr>
        <w:t>∘</w:t>
      </w:r>
      <w:proofErr w:type="gramEnd"/>
      <w:r w:rsidRPr="00C752F1">
        <w:rPr>
          <w:bCs w:val="0"/>
        </w:rPr>
        <w:t>,e</w:t>
      </w:r>
      <w:proofErr w:type="spellEnd"/>
      <w:r w:rsidRPr="00C752F1">
        <w:rPr>
          <w:bCs w:val="0"/>
        </w:rPr>
        <w:t>)(\</w:t>
      </w:r>
      <w:proofErr w:type="spellStart"/>
      <w:r w:rsidRPr="00C752F1">
        <w:rPr>
          <w:bCs w:val="0"/>
        </w:rPr>
        <w:t>mathcal</w:t>
      </w:r>
      <w:proofErr w:type="spellEnd"/>
      <w:r w:rsidRPr="00C752F1">
        <w:rPr>
          <w:bCs w:val="0"/>
        </w:rPr>
        <w:t xml:space="preserve"> O,\</w:t>
      </w:r>
      <w:proofErr w:type="spellStart"/>
      <w:r w:rsidRPr="00C752F1">
        <w:rPr>
          <w:bCs w:val="0"/>
        </w:rPr>
        <w:t>circ,e</w:t>
      </w:r>
      <w:proofErr w:type="spellEnd"/>
      <w:r w:rsidRPr="00C752F1">
        <w:rPr>
          <w:bCs w:val="0"/>
        </w:rPr>
        <w:t>)(</w:t>
      </w:r>
      <w:proofErr w:type="spellStart"/>
      <w:r w:rsidRPr="00C752F1">
        <w:rPr>
          <w:bCs w:val="0"/>
        </w:rPr>
        <w:t>O,</w:t>
      </w:r>
      <w:r w:rsidRPr="00C752F1">
        <w:rPr>
          <w:rFonts w:ascii="Cambria Math" w:hAnsi="Cambria Math" w:cs="Cambria Math"/>
          <w:bCs w:val="0"/>
        </w:rPr>
        <w:t>∘</w:t>
      </w:r>
      <w:r w:rsidRPr="00C752F1">
        <w:rPr>
          <w:bCs w:val="0"/>
        </w:rPr>
        <w:t>,e</w:t>
      </w:r>
      <w:proofErr w:type="spellEnd"/>
      <w:r w:rsidRPr="00C752F1">
        <w:rPr>
          <w:bCs w:val="0"/>
        </w:rPr>
        <w:t xml:space="preserve">) </w:t>
      </w:r>
    </w:p>
    <w:p w14:paraId="7E56FB7E" w14:textId="77777777" w:rsidR="00C752F1" w:rsidRPr="00C752F1" w:rsidRDefault="00C752F1" w:rsidP="00C752F1">
      <w:pPr>
        <w:ind w:left="1134"/>
        <w:rPr>
          <w:bCs w:val="0"/>
        </w:rPr>
      </w:pPr>
      <w:r w:rsidRPr="00C752F1">
        <w:rPr>
          <w:bCs w:val="0"/>
        </w:rPr>
        <w:t>Word-</w:t>
      </w:r>
      <w:proofErr w:type="spellStart"/>
      <w:r w:rsidRPr="00C752F1">
        <w:rPr>
          <w:bCs w:val="0"/>
        </w:rPr>
        <w:t>LaTeX</w:t>
      </w:r>
      <w:proofErr w:type="spellEnd"/>
      <w:r w:rsidRPr="00C752F1">
        <w:rPr>
          <w:bCs w:val="0"/>
        </w:rPr>
        <w:t>: (\</w:t>
      </w:r>
      <w:proofErr w:type="spellStart"/>
      <w:r w:rsidRPr="00C752F1">
        <w:rPr>
          <w:bCs w:val="0"/>
        </w:rPr>
        <w:t>mathcal</w:t>
      </w:r>
      <w:proofErr w:type="spellEnd"/>
      <w:r w:rsidRPr="00C752F1">
        <w:rPr>
          <w:bCs w:val="0"/>
        </w:rPr>
        <w:t xml:space="preserve"> </w:t>
      </w:r>
      <w:proofErr w:type="gramStart"/>
      <w:r w:rsidRPr="00C752F1">
        <w:rPr>
          <w:bCs w:val="0"/>
        </w:rPr>
        <w:t>O,\</w:t>
      </w:r>
      <w:proofErr w:type="spellStart"/>
      <w:proofErr w:type="gramEnd"/>
      <w:r w:rsidRPr="00C752F1">
        <w:rPr>
          <w:bCs w:val="0"/>
        </w:rPr>
        <w:t>circ,e</w:t>
      </w:r>
      <w:proofErr w:type="spellEnd"/>
      <w:r w:rsidRPr="00C752F1">
        <w:rPr>
          <w:bCs w:val="0"/>
        </w:rPr>
        <w:t>)</w:t>
      </w:r>
    </w:p>
    <w:p w14:paraId="69FB00A4" w14:textId="77777777" w:rsidR="00C752F1" w:rsidRPr="00C752F1" w:rsidRDefault="00C752F1" w:rsidP="00C752F1">
      <w:pPr>
        <w:ind w:left="1134"/>
        <w:rPr>
          <w:bCs w:val="0"/>
        </w:rPr>
      </w:pPr>
      <w:r w:rsidRPr="00C752F1">
        <w:rPr>
          <w:bCs w:val="0"/>
        </w:rPr>
        <w:t xml:space="preserve">ein </w:t>
      </w:r>
      <w:proofErr w:type="spellStart"/>
      <w:r w:rsidRPr="00C752F1">
        <w:rPr>
          <w:bCs w:val="0"/>
        </w:rPr>
        <w:t>Monoid</w:t>
      </w:r>
      <w:proofErr w:type="spellEnd"/>
      <w:r w:rsidRPr="00C752F1">
        <w:rPr>
          <w:bCs w:val="0"/>
        </w:rPr>
        <w:t xml:space="preserve"> bildet.</w:t>
      </w:r>
    </w:p>
    <w:p w14:paraId="5D5474C2" w14:textId="77777777" w:rsidR="00C752F1" w:rsidRPr="00C752F1" w:rsidRDefault="00C752F1" w:rsidP="00C752F1">
      <w:pPr>
        <w:ind w:left="1134"/>
        <w:rPr>
          <w:bCs w:val="0"/>
        </w:rPr>
      </w:pPr>
      <w:r w:rsidRPr="00C752F1">
        <w:rPr>
          <w:bCs w:val="0"/>
        </w:rPr>
        <w:t>Den eigentlichen Beweis würde ich auslagern.</w:t>
      </w:r>
    </w:p>
    <w:p w14:paraId="0C1026DF" w14:textId="77777777" w:rsidR="00C752F1" w:rsidRPr="00C752F1" w:rsidRDefault="00C752F1" w:rsidP="00C752F1">
      <w:pPr>
        <w:ind w:left="1134"/>
        <w:rPr>
          <w:bCs w:val="0"/>
        </w:rPr>
      </w:pPr>
      <w:r w:rsidRPr="00C752F1">
        <w:rPr>
          <w:bCs w:val="0"/>
        </w:rPr>
        <w:t>Die neuen Dokumente empfehlen ausdrücklich,</w:t>
      </w:r>
    </w:p>
    <w:p w14:paraId="62AFFE2B" w14:textId="77777777" w:rsidR="00C752F1" w:rsidRPr="00C752F1" w:rsidRDefault="00C752F1" w:rsidP="00C752F1">
      <w:pPr>
        <w:ind w:left="1134"/>
        <w:rPr>
          <w:bCs w:val="0"/>
        </w:rPr>
      </w:pPr>
      <w:proofErr w:type="gramStart"/>
      <w:r w:rsidRPr="00C752F1">
        <w:rPr>
          <w:bCs w:val="0"/>
        </w:rPr>
        <w:t>die Lemmas</w:t>
      </w:r>
      <w:proofErr w:type="gramEnd"/>
    </w:p>
    <w:p w14:paraId="14B6AA90" w14:textId="77777777" w:rsidR="00C752F1" w:rsidRPr="00C752F1" w:rsidRDefault="00C752F1">
      <w:pPr>
        <w:numPr>
          <w:ilvl w:val="0"/>
          <w:numId w:val="43"/>
        </w:numPr>
        <w:rPr>
          <w:bCs w:val="0"/>
        </w:rPr>
      </w:pPr>
      <w:r w:rsidRPr="00C752F1">
        <w:rPr>
          <w:bCs w:val="0"/>
        </w:rPr>
        <w:t xml:space="preserve">Abgeschlossenheit </w:t>
      </w:r>
    </w:p>
    <w:p w14:paraId="3EBA2237" w14:textId="77777777" w:rsidR="00C752F1" w:rsidRPr="00C752F1" w:rsidRDefault="00C752F1">
      <w:pPr>
        <w:numPr>
          <w:ilvl w:val="0"/>
          <w:numId w:val="43"/>
        </w:numPr>
        <w:rPr>
          <w:bCs w:val="0"/>
        </w:rPr>
      </w:pPr>
      <w:r w:rsidRPr="00C752F1">
        <w:rPr>
          <w:bCs w:val="0"/>
        </w:rPr>
        <w:t xml:space="preserve">Assoziativität </w:t>
      </w:r>
    </w:p>
    <w:p w14:paraId="05BF71E6" w14:textId="77777777" w:rsidR="00C752F1" w:rsidRPr="00C752F1" w:rsidRDefault="00C752F1">
      <w:pPr>
        <w:numPr>
          <w:ilvl w:val="0"/>
          <w:numId w:val="43"/>
        </w:numPr>
        <w:rPr>
          <w:bCs w:val="0"/>
        </w:rPr>
      </w:pPr>
      <w:r w:rsidRPr="00C752F1">
        <w:rPr>
          <w:bCs w:val="0"/>
        </w:rPr>
        <w:t xml:space="preserve">neutrales Element </w:t>
      </w:r>
    </w:p>
    <w:p w14:paraId="1C8136D6" w14:textId="77777777" w:rsidR="00C752F1" w:rsidRPr="00C752F1" w:rsidRDefault="00C752F1" w:rsidP="00C752F1">
      <w:pPr>
        <w:ind w:left="1134"/>
        <w:rPr>
          <w:bCs w:val="0"/>
        </w:rPr>
      </w:pPr>
      <w:r w:rsidRPr="00C752F1">
        <w:rPr>
          <w:bCs w:val="0"/>
        </w:rPr>
        <w:t xml:space="preserve">als eigenen mathematischen Anhang zu führen. </w:t>
      </w:r>
    </w:p>
    <w:p w14:paraId="24215EA6" w14:textId="77777777" w:rsidR="00C752F1" w:rsidRPr="00C752F1" w:rsidRDefault="00C752F1" w:rsidP="00C752F1">
      <w:pPr>
        <w:ind w:left="1134"/>
        <w:rPr>
          <w:bCs w:val="0"/>
        </w:rPr>
      </w:pPr>
      <w:r w:rsidRPr="00C752F1">
        <w:rPr>
          <w:bCs w:val="0"/>
        </w:rPr>
        <w:t>Dadurch bleibt Kapitel 3.3 gut lesbar.</w:t>
      </w:r>
    </w:p>
    <w:p w14:paraId="2F38D4E8" w14:textId="77777777" w:rsidR="00C752F1" w:rsidRPr="00C752F1" w:rsidRDefault="00C752F1" w:rsidP="00C752F1">
      <w:pPr>
        <w:ind w:left="1134"/>
        <w:rPr>
          <w:bCs w:val="0"/>
        </w:rPr>
      </w:pPr>
      <w:r w:rsidRPr="00C752F1">
        <w:rPr>
          <w:bCs w:val="0"/>
        </w:rPr>
        <w:pict w14:anchorId="37F9E560">
          <v:rect id="_x0000_i1349" style="width:0;height:1.5pt" o:hralign="center" o:hrstd="t" o:hr="t" fillcolor="#a0a0a0" stroked="f"/>
        </w:pict>
      </w:r>
    </w:p>
    <w:p w14:paraId="324C9083" w14:textId="77777777" w:rsidR="00C752F1" w:rsidRPr="00C752F1" w:rsidRDefault="00C752F1" w:rsidP="00C752F1">
      <w:pPr>
        <w:ind w:left="1134"/>
        <w:rPr>
          <w:bCs w:val="0"/>
        </w:rPr>
      </w:pPr>
      <w:r w:rsidRPr="00C752F1">
        <w:rPr>
          <w:b/>
        </w:rPr>
        <w:t>3.3.5 Rekursive Operatorfolgen</w:t>
      </w:r>
    </w:p>
    <w:p w14:paraId="3E50CF53" w14:textId="77777777" w:rsidR="00C752F1" w:rsidRPr="00C752F1" w:rsidRDefault="00C752F1" w:rsidP="00C752F1">
      <w:pPr>
        <w:ind w:left="1134"/>
        <w:rPr>
          <w:bCs w:val="0"/>
        </w:rPr>
      </w:pPr>
      <w:r w:rsidRPr="00C752F1">
        <w:rPr>
          <w:bCs w:val="0"/>
        </w:rPr>
        <w:t>Jetzt entsteht erstmals Dynamik.</w:t>
      </w:r>
    </w:p>
    <w:p w14:paraId="3D2E85E9" w14:textId="77777777" w:rsidR="00C752F1" w:rsidRPr="00C752F1" w:rsidRDefault="00C752F1" w:rsidP="00C752F1">
      <w:pPr>
        <w:ind w:left="1134"/>
        <w:rPr>
          <w:bCs w:val="0"/>
        </w:rPr>
      </w:pPr>
      <w:r w:rsidRPr="00C752F1">
        <w:rPr>
          <w:bCs w:val="0"/>
        </w:rPr>
        <w:t>Nicht mehr</w:t>
      </w:r>
    </w:p>
    <w:p w14:paraId="3CD3FE8E" w14:textId="77777777" w:rsidR="00C752F1" w:rsidRPr="00C752F1" w:rsidRDefault="00C752F1" w:rsidP="00C752F1">
      <w:pPr>
        <w:ind w:left="1134"/>
        <w:rPr>
          <w:bCs w:val="0"/>
        </w:rPr>
      </w:pPr>
      <w:r w:rsidRPr="00C752F1">
        <w:rPr>
          <w:bCs w:val="0"/>
        </w:rPr>
        <w:lastRenderedPageBreak/>
        <w:t>Operator</w:t>
      </w:r>
    </w:p>
    <w:p w14:paraId="2BD96F4B" w14:textId="77777777" w:rsidR="00C752F1" w:rsidRPr="00C752F1" w:rsidRDefault="00C752F1" w:rsidP="00C752F1">
      <w:pPr>
        <w:ind w:left="1134"/>
        <w:rPr>
          <w:bCs w:val="0"/>
        </w:rPr>
      </w:pPr>
      <w:r w:rsidRPr="00C752F1">
        <w:rPr>
          <w:bCs w:val="0"/>
        </w:rPr>
        <w:t>sondern</w:t>
      </w:r>
    </w:p>
    <w:p w14:paraId="4F8F64B1" w14:textId="77777777" w:rsidR="00C752F1" w:rsidRPr="00C752F1" w:rsidRDefault="00C752F1" w:rsidP="00C752F1">
      <w:pPr>
        <w:ind w:left="1134"/>
        <w:rPr>
          <w:bCs w:val="0"/>
        </w:rPr>
      </w:pPr>
      <w:r w:rsidRPr="00C752F1">
        <w:rPr>
          <w:bCs w:val="0"/>
        </w:rPr>
        <w:t>Operatorketten.</w:t>
      </w:r>
    </w:p>
    <w:p w14:paraId="4B16A8FA" w14:textId="77777777" w:rsidR="00C752F1" w:rsidRPr="00C752F1" w:rsidRDefault="00C752F1" w:rsidP="00C752F1">
      <w:pPr>
        <w:ind w:left="1134"/>
        <w:rPr>
          <w:bCs w:val="0"/>
        </w:rPr>
      </w:pPr>
      <w:r w:rsidRPr="00C752F1">
        <w:rPr>
          <w:bCs w:val="0"/>
        </w:rPr>
        <w:t>Dadurch entstehen</w:t>
      </w:r>
    </w:p>
    <w:p w14:paraId="3F5D4E05" w14:textId="77777777" w:rsidR="00C752F1" w:rsidRPr="00C752F1" w:rsidRDefault="00C752F1" w:rsidP="00C752F1">
      <w:pPr>
        <w:ind w:left="1134"/>
        <w:rPr>
          <w:bCs w:val="0"/>
        </w:rPr>
      </w:pPr>
      <w:r w:rsidRPr="00C752F1">
        <w:rPr>
          <w:bCs w:val="0"/>
        </w:rPr>
        <w:t>Transformationen höherer Ordnung.</w:t>
      </w:r>
    </w:p>
    <w:p w14:paraId="7986EF6D" w14:textId="77777777" w:rsidR="00C752F1" w:rsidRPr="00C752F1" w:rsidRDefault="00C752F1" w:rsidP="00C752F1">
      <w:pPr>
        <w:ind w:left="1134"/>
        <w:rPr>
          <w:bCs w:val="0"/>
        </w:rPr>
      </w:pPr>
      <w:r w:rsidRPr="00C752F1">
        <w:rPr>
          <w:bCs w:val="0"/>
        </w:rPr>
        <w:t>Dies bildet anschließend den Übergang zu Kapitel 3.4.</w:t>
      </w:r>
    </w:p>
    <w:p w14:paraId="489C3217" w14:textId="77777777" w:rsidR="00C752F1" w:rsidRPr="00C752F1" w:rsidRDefault="00C752F1" w:rsidP="00C752F1">
      <w:pPr>
        <w:ind w:left="1134"/>
        <w:rPr>
          <w:bCs w:val="0"/>
        </w:rPr>
      </w:pPr>
      <w:r w:rsidRPr="00C752F1">
        <w:rPr>
          <w:bCs w:val="0"/>
        </w:rPr>
        <w:pict w14:anchorId="08E16A6C">
          <v:rect id="_x0000_i1350" style="width:0;height:1.5pt" o:hralign="center" o:hrstd="t" o:hr="t" fillcolor="#a0a0a0" stroked="f"/>
        </w:pict>
      </w:r>
    </w:p>
    <w:p w14:paraId="2B3A822F" w14:textId="77777777" w:rsidR="00C752F1" w:rsidRPr="00C752F1" w:rsidRDefault="00C752F1" w:rsidP="00C752F1">
      <w:pPr>
        <w:ind w:left="1134"/>
        <w:rPr>
          <w:bCs w:val="0"/>
        </w:rPr>
      </w:pPr>
      <w:r w:rsidRPr="00C752F1">
        <w:rPr>
          <w:b/>
        </w:rPr>
        <w:t>3.3.6 Entstehung funktionaler Zustände</w:t>
      </w:r>
    </w:p>
    <w:p w14:paraId="7EA11924" w14:textId="77777777" w:rsidR="00C752F1" w:rsidRPr="00C752F1" w:rsidRDefault="00C752F1" w:rsidP="00C752F1">
      <w:pPr>
        <w:ind w:left="1134"/>
        <w:rPr>
          <w:bCs w:val="0"/>
        </w:rPr>
      </w:pPr>
      <w:r w:rsidRPr="00C752F1">
        <w:rPr>
          <w:bCs w:val="0"/>
        </w:rPr>
        <w:t>Hier wird erstmals gezeigt,</w:t>
      </w:r>
    </w:p>
    <w:p w14:paraId="054E72A4" w14:textId="77777777" w:rsidR="00C752F1" w:rsidRPr="00C752F1" w:rsidRDefault="00C752F1" w:rsidP="00C752F1">
      <w:pPr>
        <w:ind w:left="1134"/>
        <w:rPr>
          <w:bCs w:val="0"/>
        </w:rPr>
      </w:pPr>
      <w:r w:rsidRPr="00C752F1">
        <w:rPr>
          <w:bCs w:val="0"/>
        </w:rPr>
        <w:t>dass Zustände</w:t>
      </w:r>
    </w:p>
    <w:p w14:paraId="2D90BB19" w14:textId="77777777" w:rsidR="00C752F1" w:rsidRPr="00C752F1" w:rsidRDefault="00C752F1" w:rsidP="00C752F1">
      <w:pPr>
        <w:ind w:left="1134"/>
        <w:rPr>
          <w:bCs w:val="0"/>
        </w:rPr>
      </w:pPr>
      <w:r w:rsidRPr="00C752F1">
        <w:rPr>
          <w:bCs w:val="0"/>
        </w:rPr>
        <w:t>nicht vorausgesetzt,</w:t>
      </w:r>
    </w:p>
    <w:p w14:paraId="2466666E" w14:textId="77777777" w:rsidR="00C752F1" w:rsidRPr="00C752F1" w:rsidRDefault="00C752F1" w:rsidP="00C752F1">
      <w:pPr>
        <w:ind w:left="1134"/>
        <w:rPr>
          <w:bCs w:val="0"/>
        </w:rPr>
      </w:pPr>
      <w:r w:rsidRPr="00C752F1">
        <w:rPr>
          <w:bCs w:val="0"/>
        </w:rPr>
        <w:t>sondern</w:t>
      </w:r>
    </w:p>
    <w:p w14:paraId="07745438" w14:textId="77777777" w:rsidR="00C752F1" w:rsidRPr="00C752F1" w:rsidRDefault="00C752F1" w:rsidP="00C752F1">
      <w:pPr>
        <w:ind w:left="1134"/>
        <w:rPr>
          <w:bCs w:val="0"/>
        </w:rPr>
      </w:pPr>
      <w:r w:rsidRPr="00C752F1">
        <w:rPr>
          <w:bCs w:val="0"/>
        </w:rPr>
        <w:t>durch rekursive Operatorfolgen erzeugt werden.</w:t>
      </w:r>
    </w:p>
    <w:p w14:paraId="14CF9C0C" w14:textId="77777777" w:rsidR="00C752F1" w:rsidRPr="00C752F1" w:rsidRDefault="00C752F1" w:rsidP="00C752F1">
      <w:pPr>
        <w:ind w:left="1134"/>
        <w:rPr>
          <w:bCs w:val="0"/>
        </w:rPr>
      </w:pPr>
      <w:r w:rsidRPr="00C752F1">
        <w:rPr>
          <w:bCs w:val="0"/>
        </w:rPr>
        <w:t>Dies ist die eigentliche Abgrenzung gegenüber klassischen Zustandsräumen.</w:t>
      </w:r>
    </w:p>
    <w:p w14:paraId="7BA23892" w14:textId="77777777" w:rsidR="00C752F1" w:rsidRPr="00C752F1" w:rsidRDefault="00C752F1" w:rsidP="00C752F1">
      <w:pPr>
        <w:ind w:left="1134"/>
        <w:rPr>
          <w:bCs w:val="0"/>
        </w:rPr>
      </w:pPr>
      <w:r w:rsidRPr="00C752F1">
        <w:rPr>
          <w:bCs w:val="0"/>
        </w:rPr>
        <w:pict w14:anchorId="4ABC5CD8">
          <v:rect id="_x0000_i1351" style="width:0;height:1.5pt" o:hralign="center" o:hrstd="t" o:hr="t" fillcolor="#a0a0a0" stroked="f"/>
        </w:pict>
      </w:r>
    </w:p>
    <w:p w14:paraId="19612C6E" w14:textId="77777777" w:rsidR="00C752F1" w:rsidRPr="00C752F1" w:rsidRDefault="00C752F1" w:rsidP="00C752F1">
      <w:pPr>
        <w:ind w:left="1134"/>
        <w:rPr>
          <w:bCs w:val="0"/>
        </w:rPr>
      </w:pPr>
      <w:r w:rsidRPr="00C752F1">
        <w:rPr>
          <w:b/>
        </w:rPr>
        <w:t>3.3.7 Entstehung funktionaler Relationen</w:t>
      </w:r>
    </w:p>
    <w:p w14:paraId="3FF2474F" w14:textId="77777777" w:rsidR="00C752F1" w:rsidRPr="00C752F1" w:rsidRDefault="00C752F1" w:rsidP="00C752F1">
      <w:pPr>
        <w:ind w:left="1134"/>
        <w:rPr>
          <w:bCs w:val="0"/>
        </w:rPr>
      </w:pPr>
      <w:r w:rsidRPr="00C752F1">
        <w:rPr>
          <w:bCs w:val="0"/>
        </w:rPr>
        <w:t>Erst nachdem Zustände existieren,</w:t>
      </w:r>
    </w:p>
    <w:p w14:paraId="4CA68940" w14:textId="77777777" w:rsidR="00C752F1" w:rsidRPr="00C752F1" w:rsidRDefault="00C752F1" w:rsidP="00C752F1">
      <w:pPr>
        <w:ind w:left="1134"/>
        <w:rPr>
          <w:bCs w:val="0"/>
        </w:rPr>
      </w:pPr>
      <w:r w:rsidRPr="00C752F1">
        <w:rPr>
          <w:bCs w:val="0"/>
        </w:rPr>
        <w:t>entstehen Relationen.</w:t>
      </w:r>
    </w:p>
    <w:p w14:paraId="2BEC3724" w14:textId="77777777" w:rsidR="00C752F1" w:rsidRPr="00C752F1" w:rsidRDefault="00C752F1" w:rsidP="00C752F1">
      <w:pPr>
        <w:ind w:left="1134"/>
        <w:rPr>
          <w:bCs w:val="0"/>
        </w:rPr>
      </w:pPr>
      <w:r w:rsidRPr="00C752F1">
        <w:rPr>
          <w:bCs w:val="0"/>
        </w:rPr>
        <w:t>Nicht umgekehrt.</w:t>
      </w:r>
    </w:p>
    <w:p w14:paraId="200C2038" w14:textId="77777777" w:rsidR="00C752F1" w:rsidRPr="00C752F1" w:rsidRDefault="00C752F1" w:rsidP="00C752F1">
      <w:pPr>
        <w:ind w:left="1134"/>
        <w:rPr>
          <w:bCs w:val="0"/>
        </w:rPr>
      </w:pPr>
      <w:r w:rsidRPr="00C752F1">
        <w:rPr>
          <w:bCs w:val="0"/>
        </w:rPr>
        <w:t>Das ist mathematisch wesentlich sauberer.</w:t>
      </w:r>
    </w:p>
    <w:p w14:paraId="0C3CCA68" w14:textId="77777777" w:rsidR="00C752F1" w:rsidRPr="00C752F1" w:rsidRDefault="00C752F1" w:rsidP="00C752F1">
      <w:pPr>
        <w:ind w:left="1134"/>
        <w:rPr>
          <w:bCs w:val="0"/>
        </w:rPr>
      </w:pPr>
      <w:r w:rsidRPr="00C752F1">
        <w:rPr>
          <w:bCs w:val="0"/>
        </w:rPr>
        <w:pict w14:anchorId="3742995E">
          <v:rect id="_x0000_i1352" style="width:0;height:1.5pt" o:hralign="center" o:hrstd="t" o:hr="t" fillcolor="#a0a0a0" stroked="f"/>
        </w:pict>
      </w:r>
    </w:p>
    <w:p w14:paraId="132DA4E4" w14:textId="77777777" w:rsidR="00C752F1" w:rsidRPr="00C752F1" w:rsidRDefault="00C752F1" w:rsidP="00C752F1">
      <w:pPr>
        <w:ind w:left="1134"/>
        <w:rPr>
          <w:bCs w:val="0"/>
        </w:rPr>
      </w:pPr>
      <w:r w:rsidRPr="00C752F1">
        <w:rPr>
          <w:b/>
        </w:rPr>
        <w:t>3.3.8 Erste Definition funktionaler Raum-Zeit-Kohärenz</w:t>
      </w:r>
    </w:p>
    <w:p w14:paraId="591B7FA4" w14:textId="77777777" w:rsidR="00C752F1" w:rsidRPr="00C752F1" w:rsidRDefault="00C752F1" w:rsidP="00C752F1">
      <w:pPr>
        <w:ind w:left="1134"/>
        <w:rPr>
          <w:bCs w:val="0"/>
        </w:rPr>
      </w:pPr>
      <w:r w:rsidRPr="00C752F1">
        <w:rPr>
          <w:bCs w:val="0"/>
        </w:rPr>
        <w:t>Hier erfolgt</w:t>
      </w:r>
    </w:p>
    <w:p w14:paraId="0EFC94FE" w14:textId="77777777" w:rsidR="00C752F1" w:rsidRPr="00C752F1" w:rsidRDefault="00C752F1" w:rsidP="00C752F1">
      <w:pPr>
        <w:ind w:left="1134"/>
        <w:rPr>
          <w:bCs w:val="0"/>
        </w:rPr>
      </w:pPr>
      <w:r w:rsidRPr="00C752F1">
        <w:rPr>
          <w:bCs w:val="0"/>
        </w:rPr>
        <w:t>noch keine vollständige Theorie.</w:t>
      </w:r>
    </w:p>
    <w:p w14:paraId="0AEC82A8" w14:textId="77777777" w:rsidR="00C752F1" w:rsidRPr="00C752F1" w:rsidRDefault="00C752F1" w:rsidP="00C752F1">
      <w:pPr>
        <w:ind w:left="1134"/>
        <w:rPr>
          <w:bCs w:val="0"/>
        </w:rPr>
      </w:pPr>
      <w:r w:rsidRPr="00C752F1">
        <w:rPr>
          <w:bCs w:val="0"/>
        </w:rPr>
        <w:t>Nur die erste formale Definition.</w:t>
      </w:r>
    </w:p>
    <w:p w14:paraId="2E5D2B38" w14:textId="77777777" w:rsidR="00C752F1" w:rsidRPr="00C752F1" w:rsidRDefault="00C752F1" w:rsidP="00C752F1">
      <w:pPr>
        <w:ind w:left="1134"/>
        <w:rPr>
          <w:bCs w:val="0"/>
        </w:rPr>
      </w:pPr>
      <w:r w:rsidRPr="00C752F1">
        <w:rPr>
          <w:bCs w:val="0"/>
        </w:rPr>
        <w:t>Kapitel 3.4 entwickelt anschließend daraus</w:t>
      </w:r>
    </w:p>
    <w:p w14:paraId="474FC20F" w14:textId="77777777" w:rsidR="00C752F1" w:rsidRPr="00C752F1" w:rsidRDefault="00C752F1">
      <w:pPr>
        <w:numPr>
          <w:ilvl w:val="0"/>
          <w:numId w:val="44"/>
        </w:numPr>
        <w:rPr>
          <w:bCs w:val="0"/>
        </w:rPr>
      </w:pPr>
      <w:r w:rsidRPr="00C752F1">
        <w:rPr>
          <w:bCs w:val="0"/>
        </w:rPr>
        <w:t xml:space="preserve">Metrik, </w:t>
      </w:r>
    </w:p>
    <w:p w14:paraId="59D49490" w14:textId="77777777" w:rsidR="00C752F1" w:rsidRPr="00C752F1" w:rsidRDefault="00C752F1">
      <w:pPr>
        <w:numPr>
          <w:ilvl w:val="0"/>
          <w:numId w:val="44"/>
        </w:numPr>
        <w:rPr>
          <w:bCs w:val="0"/>
        </w:rPr>
      </w:pPr>
      <w:r w:rsidRPr="00C752F1">
        <w:rPr>
          <w:bCs w:val="0"/>
        </w:rPr>
        <w:t xml:space="preserve">Raum, </w:t>
      </w:r>
    </w:p>
    <w:p w14:paraId="4B542D5B" w14:textId="77777777" w:rsidR="00C752F1" w:rsidRPr="00C752F1" w:rsidRDefault="00C752F1">
      <w:pPr>
        <w:numPr>
          <w:ilvl w:val="0"/>
          <w:numId w:val="44"/>
        </w:numPr>
        <w:rPr>
          <w:bCs w:val="0"/>
        </w:rPr>
      </w:pPr>
      <w:r w:rsidRPr="00C752F1">
        <w:rPr>
          <w:bCs w:val="0"/>
        </w:rPr>
        <w:t xml:space="preserve">Zeit, </w:t>
      </w:r>
    </w:p>
    <w:p w14:paraId="775CDC1D" w14:textId="77777777" w:rsidR="00C752F1" w:rsidRPr="00C752F1" w:rsidRDefault="00C752F1">
      <w:pPr>
        <w:numPr>
          <w:ilvl w:val="0"/>
          <w:numId w:val="44"/>
        </w:numPr>
        <w:rPr>
          <w:bCs w:val="0"/>
        </w:rPr>
      </w:pPr>
      <w:r w:rsidRPr="00C752F1">
        <w:rPr>
          <w:bCs w:val="0"/>
        </w:rPr>
        <w:t xml:space="preserve">Netzwerke, </w:t>
      </w:r>
    </w:p>
    <w:p w14:paraId="40753F7E" w14:textId="77777777" w:rsidR="00C752F1" w:rsidRPr="00C752F1" w:rsidRDefault="00C752F1">
      <w:pPr>
        <w:numPr>
          <w:ilvl w:val="0"/>
          <w:numId w:val="44"/>
        </w:numPr>
        <w:rPr>
          <w:bCs w:val="0"/>
        </w:rPr>
      </w:pPr>
      <w:r w:rsidRPr="00C752F1">
        <w:rPr>
          <w:bCs w:val="0"/>
        </w:rPr>
        <w:t xml:space="preserve">Kohärenz. </w:t>
      </w:r>
    </w:p>
    <w:p w14:paraId="6D11A175" w14:textId="77777777" w:rsidR="00C752F1" w:rsidRPr="00C752F1" w:rsidRDefault="00C752F1" w:rsidP="00C752F1">
      <w:pPr>
        <w:ind w:left="1134"/>
        <w:rPr>
          <w:bCs w:val="0"/>
        </w:rPr>
      </w:pPr>
      <w:r w:rsidRPr="00C752F1">
        <w:rPr>
          <w:bCs w:val="0"/>
        </w:rPr>
        <w:pict w14:anchorId="11028F41">
          <v:rect id="_x0000_i1353" style="width:0;height:1.5pt" o:hralign="center" o:hrstd="t" o:hr="t" fillcolor="#a0a0a0" stroked="f"/>
        </w:pict>
      </w:r>
    </w:p>
    <w:p w14:paraId="586BF9CB" w14:textId="77777777" w:rsidR="00C752F1" w:rsidRPr="00C752F1" w:rsidRDefault="00C752F1" w:rsidP="00C752F1">
      <w:pPr>
        <w:ind w:left="1134"/>
        <w:rPr>
          <w:bCs w:val="0"/>
        </w:rPr>
      </w:pPr>
      <w:r w:rsidRPr="00C752F1">
        <w:rPr>
          <w:b/>
        </w:rPr>
        <w:t>3.3.9 Zusammenfassung</w:t>
      </w:r>
    </w:p>
    <w:p w14:paraId="415AB6FD" w14:textId="77777777" w:rsidR="00C752F1" w:rsidRPr="00C752F1" w:rsidRDefault="00C752F1" w:rsidP="00C752F1">
      <w:pPr>
        <w:ind w:left="1134"/>
        <w:rPr>
          <w:bCs w:val="0"/>
        </w:rPr>
      </w:pPr>
      <w:r w:rsidRPr="00C752F1">
        <w:rPr>
          <w:bCs w:val="0"/>
        </w:rPr>
        <w:t>Am Ende sollte der Leser den Eindruck haben:</w:t>
      </w:r>
    </w:p>
    <w:p w14:paraId="502AE45F" w14:textId="77777777" w:rsidR="00C752F1" w:rsidRPr="00C752F1" w:rsidRDefault="00C752F1" w:rsidP="00C752F1">
      <w:pPr>
        <w:ind w:left="1134"/>
        <w:rPr>
          <w:bCs w:val="0"/>
        </w:rPr>
      </w:pPr>
      <w:r w:rsidRPr="00C752F1">
        <w:rPr>
          <w:bCs w:val="0"/>
        </w:rPr>
        <w:lastRenderedPageBreak/>
        <w:t xml:space="preserve">Bis hierhin existiert lediglich ein </w:t>
      </w:r>
      <w:proofErr w:type="spellStart"/>
      <w:r w:rsidRPr="00C752F1">
        <w:rPr>
          <w:bCs w:val="0"/>
        </w:rPr>
        <w:t>Axiomensystem</w:t>
      </w:r>
      <w:proofErr w:type="spellEnd"/>
      <w:r w:rsidRPr="00C752F1">
        <w:rPr>
          <w:bCs w:val="0"/>
        </w:rPr>
        <w:t>.</w:t>
      </w:r>
    </w:p>
    <w:p w14:paraId="1887EFE6" w14:textId="77777777" w:rsidR="00C752F1" w:rsidRPr="00C752F1" w:rsidRDefault="00C752F1" w:rsidP="00C752F1">
      <w:pPr>
        <w:ind w:left="1134"/>
        <w:rPr>
          <w:bCs w:val="0"/>
        </w:rPr>
      </w:pPr>
      <w:r w:rsidRPr="00C752F1">
        <w:rPr>
          <w:bCs w:val="0"/>
        </w:rPr>
        <w:t>Noch</w:t>
      </w:r>
    </w:p>
    <w:p w14:paraId="320B06CC" w14:textId="77777777" w:rsidR="00C752F1" w:rsidRPr="00C752F1" w:rsidRDefault="00C752F1" w:rsidP="00C752F1">
      <w:pPr>
        <w:ind w:left="1134"/>
        <w:rPr>
          <w:bCs w:val="0"/>
        </w:rPr>
      </w:pPr>
      <w:r w:rsidRPr="00C752F1">
        <w:rPr>
          <w:bCs w:val="0"/>
        </w:rPr>
        <w:t>kein Raum,</w:t>
      </w:r>
    </w:p>
    <w:p w14:paraId="6C109B72" w14:textId="77777777" w:rsidR="00C752F1" w:rsidRPr="00C752F1" w:rsidRDefault="00C752F1" w:rsidP="00C752F1">
      <w:pPr>
        <w:ind w:left="1134"/>
        <w:rPr>
          <w:bCs w:val="0"/>
        </w:rPr>
      </w:pPr>
      <w:r w:rsidRPr="00C752F1">
        <w:rPr>
          <w:bCs w:val="0"/>
        </w:rPr>
        <w:t>keine Zeit,</w:t>
      </w:r>
    </w:p>
    <w:p w14:paraId="54284E5D" w14:textId="77777777" w:rsidR="00C752F1" w:rsidRPr="00C752F1" w:rsidRDefault="00C752F1" w:rsidP="00C752F1">
      <w:pPr>
        <w:ind w:left="1134"/>
        <w:rPr>
          <w:bCs w:val="0"/>
        </w:rPr>
      </w:pPr>
      <w:r w:rsidRPr="00C752F1">
        <w:rPr>
          <w:bCs w:val="0"/>
        </w:rPr>
        <w:t>keine Metrik.</w:t>
      </w:r>
    </w:p>
    <w:p w14:paraId="295319A2" w14:textId="77777777" w:rsidR="00C752F1" w:rsidRPr="00C752F1" w:rsidRDefault="00C752F1" w:rsidP="00C752F1">
      <w:pPr>
        <w:ind w:left="1134"/>
        <w:rPr>
          <w:bCs w:val="0"/>
        </w:rPr>
      </w:pPr>
      <w:r w:rsidRPr="00C752F1">
        <w:rPr>
          <w:bCs w:val="0"/>
        </w:rPr>
        <w:t>Diese entstehen erst vollständig in Kapitel 3.4.</w:t>
      </w:r>
    </w:p>
    <w:p w14:paraId="740B1924" w14:textId="77777777" w:rsidR="00C752F1" w:rsidRPr="00C752F1" w:rsidRDefault="00C752F1" w:rsidP="00C752F1">
      <w:pPr>
        <w:ind w:left="1134"/>
        <w:rPr>
          <w:b/>
        </w:rPr>
      </w:pPr>
      <w:r w:rsidRPr="00C752F1">
        <w:rPr>
          <w:b/>
        </w:rPr>
        <w:t>Was ich gegenüber unserem bisherigen Plan ändern würde</w:t>
      </w:r>
    </w:p>
    <w:p w14:paraId="68D06A3E" w14:textId="77777777" w:rsidR="00C752F1" w:rsidRPr="00C752F1" w:rsidRDefault="00C752F1" w:rsidP="00C752F1">
      <w:pPr>
        <w:ind w:left="1134"/>
        <w:rPr>
          <w:bCs w:val="0"/>
        </w:rPr>
      </w:pPr>
      <w:r w:rsidRPr="00C752F1">
        <w:rPr>
          <w:bCs w:val="0"/>
        </w:rPr>
        <w:t>Durch die neu geladenen Dokumente würde ich Kapitel 3.3 noch stärker mathematisch fokussieren:</w:t>
      </w:r>
    </w:p>
    <w:p w14:paraId="1E88C995" w14:textId="77777777" w:rsidR="00C752F1" w:rsidRPr="00C752F1" w:rsidRDefault="00C752F1">
      <w:pPr>
        <w:numPr>
          <w:ilvl w:val="0"/>
          <w:numId w:val="45"/>
        </w:numPr>
        <w:rPr>
          <w:bCs w:val="0"/>
        </w:rPr>
      </w:pPr>
      <w:r w:rsidRPr="00C752F1">
        <w:rPr>
          <w:bCs w:val="0"/>
        </w:rPr>
        <w:t xml:space="preserve">philosophische Diskussionen vollständig entfernen (Appendix 3.P), </w:t>
      </w:r>
    </w:p>
    <w:p w14:paraId="00AA12AE" w14:textId="77777777" w:rsidR="00C752F1" w:rsidRPr="00C752F1" w:rsidRDefault="00C752F1">
      <w:pPr>
        <w:numPr>
          <w:ilvl w:val="0"/>
          <w:numId w:val="45"/>
        </w:numPr>
        <w:rPr>
          <w:bCs w:val="0"/>
        </w:rPr>
      </w:pPr>
      <w:r w:rsidRPr="00C752F1">
        <w:rPr>
          <w:bCs w:val="0"/>
        </w:rPr>
        <w:t xml:space="preserve">vollständige Beweise der </w:t>
      </w:r>
      <w:proofErr w:type="spellStart"/>
      <w:r w:rsidRPr="00C752F1">
        <w:rPr>
          <w:bCs w:val="0"/>
        </w:rPr>
        <w:t>Monoid</w:t>
      </w:r>
      <w:proofErr w:type="spellEnd"/>
      <w:r w:rsidRPr="00C752F1">
        <w:rPr>
          <w:bCs w:val="0"/>
        </w:rPr>
        <w:t xml:space="preserve">-Eigenschaften in den Anhang auslagern, </w:t>
      </w:r>
    </w:p>
    <w:p w14:paraId="179B3D82" w14:textId="77777777" w:rsidR="00C752F1" w:rsidRPr="00C752F1" w:rsidRDefault="00C752F1">
      <w:pPr>
        <w:numPr>
          <w:ilvl w:val="0"/>
          <w:numId w:val="45"/>
        </w:numPr>
        <w:rPr>
          <w:bCs w:val="0"/>
        </w:rPr>
      </w:pPr>
      <w:r w:rsidRPr="00C752F1">
        <w:rPr>
          <w:bCs w:val="0"/>
        </w:rPr>
        <w:t xml:space="preserve">einen </w:t>
      </w:r>
      <w:proofErr w:type="spellStart"/>
      <w:r w:rsidRPr="00C752F1">
        <w:rPr>
          <w:bCs w:val="0"/>
        </w:rPr>
        <w:t>Operatorenkatalog</w:t>
      </w:r>
      <w:proofErr w:type="spellEnd"/>
      <w:r w:rsidRPr="00C752F1">
        <w:rPr>
          <w:bCs w:val="0"/>
        </w:rPr>
        <w:t xml:space="preserve"> ebenfalls als Anlage führen, </w:t>
      </w:r>
    </w:p>
    <w:p w14:paraId="399362B8" w14:textId="77777777" w:rsidR="00C752F1" w:rsidRPr="00C752F1" w:rsidRDefault="00C752F1">
      <w:pPr>
        <w:numPr>
          <w:ilvl w:val="0"/>
          <w:numId w:val="45"/>
        </w:numPr>
        <w:rPr>
          <w:bCs w:val="0"/>
        </w:rPr>
      </w:pPr>
      <w:r w:rsidRPr="00C752F1">
        <w:rPr>
          <w:bCs w:val="0"/>
        </w:rPr>
        <w:t xml:space="preserve">ein Symbolverzeichnis für alle mathematischen Zeichen bereitstellen, </w:t>
      </w:r>
    </w:p>
    <w:p w14:paraId="663EFE8D" w14:textId="77777777" w:rsidR="00C752F1" w:rsidRPr="00C752F1" w:rsidRDefault="00C752F1">
      <w:pPr>
        <w:numPr>
          <w:ilvl w:val="0"/>
          <w:numId w:val="45"/>
        </w:numPr>
        <w:rPr>
          <w:bCs w:val="0"/>
        </w:rPr>
      </w:pPr>
      <w:r w:rsidRPr="00C752F1">
        <w:rPr>
          <w:bCs w:val="0"/>
        </w:rPr>
        <w:t xml:space="preserve">die vollständigen Herleitungen der Axiome A1–A4 ebenfalls in einen Anhang verlagern und im Haupttext nur die Kernaussagen verwenden. </w:t>
      </w:r>
    </w:p>
    <w:p w14:paraId="19B85751" w14:textId="77777777" w:rsidR="00C752F1" w:rsidRPr="00C752F1" w:rsidRDefault="00C752F1" w:rsidP="00C752F1">
      <w:pPr>
        <w:ind w:left="1134"/>
        <w:rPr>
          <w:bCs w:val="0"/>
        </w:rPr>
      </w:pPr>
      <w:r w:rsidRPr="00C752F1">
        <w:rPr>
          <w:bCs w:val="0"/>
        </w:rPr>
        <w:t xml:space="preserve">Ich halte diese Fassung für deutlich stärker als unsere ursprüngliche Planung. Kapitel 3.3 wird dadurch klar als </w:t>
      </w:r>
      <w:r w:rsidRPr="00C752F1">
        <w:rPr>
          <w:b/>
        </w:rPr>
        <w:t>mathematische Axiomatik</w:t>
      </w:r>
      <w:r w:rsidRPr="00C752F1">
        <w:rPr>
          <w:bCs w:val="0"/>
        </w:rPr>
        <w:t xml:space="preserve"> wahrgenommen, während die ausführlichen Beweise und Hilfsmaterialien die formale Nachvollziehbarkeit für Gutachter sichern, ohne den Lesefluss des Haupttextes zu unterbrechen.</w:t>
      </w:r>
    </w:p>
    <w:p w14:paraId="5B60D5B0" w14:textId="77777777" w:rsidR="00C752F1" w:rsidRPr="00C752F1" w:rsidRDefault="00C752F1" w:rsidP="00C752F1">
      <w:pPr>
        <w:ind w:left="1134"/>
        <w:rPr>
          <w:bCs w:val="0"/>
        </w:rPr>
      </w:pPr>
    </w:p>
    <w:p w14:paraId="7C770B78" w14:textId="77777777" w:rsidR="001A34D1" w:rsidRPr="001A34D1" w:rsidRDefault="00000000" w:rsidP="001A34D1">
      <w:r>
        <w:pict w14:anchorId="275956D3">
          <v:rect id="_x0000_i1051" style="width:0;height:1.5pt" o:hralign="center" o:hrstd="t" o:hr="t" fillcolor="#a0a0a0" stroked="f"/>
        </w:pict>
      </w:r>
    </w:p>
    <w:p w14:paraId="7DFFF6D2" w14:textId="77777777" w:rsidR="001A34D1" w:rsidRPr="001A34D1" w:rsidRDefault="001A34D1" w:rsidP="001A34D1">
      <w:pPr>
        <w:rPr>
          <w:b/>
        </w:rPr>
      </w:pPr>
      <w:r w:rsidRPr="001A34D1">
        <w:rPr>
          <w:b/>
        </w:rPr>
        <w:t>3.4 Herleitung des Funktionalen Raum-Zeit-Kohärenzsystems</w:t>
      </w:r>
    </w:p>
    <w:p w14:paraId="5FACDCC9" w14:textId="77777777" w:rsidR="001A34D1" w:rsidRPr="001A34D1" w:rsidRDefault="001A34D1" w:rsidP="001A34D1">
      <w:pPr>
        <w:rPr>
          <w:b/>
        </w:rPr>
      </w:pPr>
      <w:r w:rsidRPr="001A34D1">
        <w:rPr>
          <w:b/>
        </w:rPr>
        <w:t>3.4.0 Einleitung</w:t>
      </w:r>
    </w:p>
    <w:p w14:paraId="059EE6A9" w14:textId="77777777" w:rsidR="001A34D1" w:rsidRPr="001A34D1" w:rsidRDefault="001A34D1" w:rsidP="001A34D1">
      <w:pPr>
        <w:rPr>
          <w:b/>
        </w:rPr>
      </w:pPr>
      <w:r w:rsidRPr="001A34D1">
        <w:rPr>
          <w:b/>
        </w:rPr>
        <w:t>3.4.1 Rekursive Operatorentwicklung</w:t>
      </w:r>
    </w:p>
    <w:p w14:paraId="3C039A7E" w14:textId="77777777" w:rsidR="001A34D1" w:rsidRPr="001A34D1" w:rsidRDefault="001A34D1" w:rsidP="001A34D1">
      <w:pPr>
        <w:rPr>
          <w:b/>
        </w:rPr>
      </w:pPr>
      <w:r w:rsidRPr="001A34D1">
        <w:rPr>
          <w:b/>
        </w:rPr>
        <w:t>3.4.2 Bildung funktionaler Zustandsräume</w:t>
      </w:r>
    </w:p>
    <w:p w14:paraId="714A96FB" w14:textId="77777777" w:rsidR="001A34D1" w:rsidRPr="001A34D1" w:rsidRDefault="001A34D1" w:rsidP="001A34D1">
      <w:pPr>
        <w:rPr>
          <w:b/>
        </w:rPr>
      </w:pPr>
      <w:r w:rsidRPr="001A34D1">
        <w:rPr>
          <w:b/>
        </w:rPr>
        <w:t>3.4.3 Entstehung funktionaler Metriken</w:t>
      </w:r>
    </w:p>
    <w:p w14:paraId="558F18C3" w14:textId="77777777" w:rsidR="001A34D1" w:rsidRPr="001A34D1" w:rsidRDefault="001A34D1" w:rsidP="001A34D1">
      <w:pPr>
        <w:rPr>
          <w:b/>
        </w:rPr>
      </w:pPr>
      <w:r w:rsidRPr="001A34D1">
        <w:rPr>
          <w:b/>
        </w:rPr>
        <w:t>3.4.4 Ausbildung funktionaler Netzwerke</w:t>
      </w:r>
    </w:p>
    <w:p w14:paraId="6DB5DB29" w14:textId="77777777" w:rsidR="001A34D1" w:rsidRPr="001A34D1" w:rsidRDefault="001A34D1" w:rsidP="001A34D1">
      <w:pPr>
        <w:rPr>
          <w:b/>
        </w:rPr>
      </w:pPr>
      <w:r w:rsidRPr="001A34D1">
        <w:rPr>
          <w:b/>
        </w:rPr>
        <w:t>3.4.5 Ausbildung semantischer Räume</w:t>
      </w:r>
    </w:p>
    <w:p w14:paraId="74A5AA6E" w14:textId="77777777" w:rsidR="001A34D1" w:rsidRPr="001A34D1" w:rsidRDefault="001A34D1" w:rsidP="001A34D1">
      <w:pPr>
        <w:rPr>
          <w:b/>
        </w:rPr>
      </w:pPr>
      <w:r w:rsidRPr="001A34D1">
        <w:rPr>
          <w:b/>
        </w:rPr>
        <w:t>3.4.6 Ausbildung funktionaler Zeit</w:t>
      </w:r>
    </w:p>
    <w:p w14:paraId="12882597" w14:textId="77777777" w:rsidR="001A34D1" w:rsidRPr="001A34D1" w:rsidRDefault="001A34D1" w:rsidP="001A34D1">
      <w:pPr>
        <w:rPr>
          <w:b/>
        </w:rPr>
      </w:pPr>
      <w:r w:rsidRPr="001A34D1">
        <w:rPr>
          <w:b/>
        </w:rPr>
        <w:t>3.4.7 Ausbildung funktionaler Raumstrukturen</w:t>
      </w:r>
    </w:p>
    <w:p w14:paraId="0C16CD6D" w14:textId="77777777" w:rsidR="001A34D1" w:rsidRPr="001A34D1" w:rsidRDefault="001A34D1" w:rsidP="001A34D1">
      <w:pPr>
        <w:rPr>
          <w:b/>
        </w:rPr>
      </w:pPr>
      <w:r w:rsidRPr="001A34D1">
        <w:rPr>
          <w:b/>
        </w:rPr>
        <w:t xml:space="preserve">3.4.8 Entstehung stabiler </w:t>
      </w:r>
      <w:proofErr w:type="spellStart"/>
      <w:r w:rsidRPr="001A34D1">
        <w:rPr>
          <w:b/>
        </w:rPr>
        <w:t>Kohärenzen</w:t>
      </w:r>
      <w:proofErr w:type="spellEnd"/>
    </w:p>
    <w:p w14:paraId="61D39195" w14:textId="77777777" w:rsidR="001A34D1" w:rsidRPr="001A34D1" w:rsidRDefault="001A34D1" w:rsidP="001A34D1">
      <w:pPr>
        <w:rPr>
          <w:b/>
        </w:rPr>
      </w:pPr>
      <w:r w:rsidRPr="001A34D1">
        <w:rPr>
          <w:b/>
        </w:rPr>
        <w:t>3.4.9 Zusammenfassung</w:t>
      </w:r>
    </w:p>
    <w:p w14:paraId="0C84E9CF" w14:textId="77777777" w:rsidR="001A34D1" w:rsidRPr="001A34D1" w:rsidRDefault="00000000" w:rsidP="001A34D1">
      <w:r>
        <w:pict w14:anchorId="2964B55F">
          <v:rect id="_x0000_i1052" style="width:0;height:1.5pt" o:hralign="center" o:hrstd="t" o:hr="t" fillcolor="#a0a0a0" stroked="f"/>
        </w:pict>
      </w:r>
    </w:p>
    <w:p w14:paraId="620A5428" w14:textId="77777777" w:rsidR="001A34D1" w:rsidRPr="001A34D1" w:rsidRDefault="001A34D1" w:rsidP="001A34D1">
      <w:pPr>
        <w:rPr>
          <w:b/>
        </w:rPr>
      </w:pPr>
      <w:r w:rsidRPr="001A34D1">
        <w:rPr>
          <w:b/>
        </w:rPr>
        <w:t>3.5 Mathematische Eigenschaften des FRZK</w:t>
      </w:r>
    </w:p>
    <w:p w14:paraId="414B77F2" w14:textId="77777777" w:rsidR="001A34D1" w:rsidRPr="001A34D1" w:rsidRDefault="001A34D1" w:rsidP="001A34D1">
      <w:pPr>
        <w:rPr>
          <w:b/>
        </w:rPr>
      </w:pPr>
      <w:r w:rsidRPr="001A34D1">
        <w:rPr>
          <w:b/>
        </w:rPr>
        <w:t>3.5.0 Einleitung</w:t>
      </w:r>
    </w:p>
    <w:p w14:paraId="07454A98" w14:textId="77777777" w:rsidR="001A34D1" w:rsidRPr="001A34D1" w:rsidRDefault="001A34D1" w:rsidP="001A34D1">
      <w:pPr>
        <w:rPr>
          <w:b/>
        </w:rPr>
      </w:pPr>
      <w:r w:rsidRPr="001A34D1">
        <w:rPr>
          <w:b/>
        </w:rPr>
        <w:lastRenderedPageBreak/>
        <w:t>3.5.1 Existenz</w:t>
      </w:r>
    </w:p>
    <w:p w14:paraId="084B6E3B" w14:textId="77777777" w:rsidR="001A34D1" w:rsidRPr="001A34D1" w:rsidRDefault="001A34D1" w:rsidP="001A34D1">
      <w:pPr>
        <w:rPr>
          <w:b/>
        </w:rPr>
      </w:pPr>
      <w:r w:rsidRPr="001A34D1">
        <w:rPr>
          <w:b/>
        </w:rPr>
        <w:t>3.5.2 Eindeutigkeit</w:t>
      </w:r>
    </w:p>
    <w:p w14:paraId="50D08C13" w14:textId="77777777" w:rsidR="001A34D1" w:rsidRPr="001A34D1" w:rsidRDefault="001A34D1" w:rsidP="001A34D1">
      <w:pPr>
        <w:rPr>
          <w:b/>
        </w:rPr>
      </w:pPr>
      <w:r w:rsidRPr="001A34D1">
        <w:rPr>
          <w:b/>
        </w:rPr>
        <w:t>3.5.3 Stabilität</w:t>
      </w:r>
    </w:p>
    <w:p w14:paraId="6B9A890B" w14:textId="77777777" w:rsidR="001A34D1" w:rsidRPr="001A34D1" w:rsidRDefault="001A34D1" w:rsidP="001A34D1">
      <w:pPr>
        <w:rPr>
          <w:b/>
        </w:rPr>
      </w:pPr>
      <w:r w:rsidRPr="001A34D1">
        <w:rPr>
          <w:b/>
        </w:rPr>
        <w:t>3.5.4 Konvergenz</w:t>
      </w:r>
    </w:p>
    <w:p w14:paraId="22886A87" w14:textId="77777777" w:rsidR="001A34D1" w:rsidRPr="001A34D1" w:rsidRDefault="001A34D1" w:rsidP="001A34D1">
      <w:pPr>
        <w:rPr>
          <w:b/>
        </w:rPr>
      </w:pPr>
      <w:r w:rsidRPr="001A34D1">
        <w:rPr>
          <w:b/>
        </w:rPr>
        <w:t>3.5.5 Rekursion</w:t>
      </w:r>
    </w:p>
    <w:p w14:paraId="666B7683" w14:textId="77777777" w:rsidR="001A34D1" w:rsidRPr="001A34D1" w:rsidRDefault="001A34D1" w:rsidP="001A34D1">
      <w:pPr>
        <w:rPr>
          <w:b/>
        </w:rPr>
      </w:pPr>
      <w:r w:rsidRPr="001A34D1">
        <w:rPr>
          <w:b/>
        </w:rPr>
        <w:t>3.5.6 Emergenz</w:t>
      </w:r>
    </w:p>
    <w:p w14:paraId="43AE65A4" w14:textId="77777777" w:rsidR="001A34D1" w:rsidRPr="001A34D1" w:rsidRDefault="001A34D1" w:rsidP="001A34D1">
      <w:pPr>
        <w:rPr>
          <w:b/>
        </w:rPr>
      </w:pPr>
      <w:r w:rsidRPr="001A34D1">
        <w:rPr>
          <w:b/>
        </w:rPr>
        <w:t>3.5.7 Attraktoren</w:t>
      </w:r>
    </w:p>
    <w:p w14:paraId="147E2D8E" w14:textId="77777777" w:rsidR="001A34D1" w:rsidRPr="001A34D1" w:rsidRDefault="001A34D1" w:rsidP="001A34D1">
      <w:pPr>
        <w:rPr>
          <w:b/>
        </w:rPr>
      </w:pPr>
      <w:r w:rsidRPr="001A34D1">
        <w:rPr>
          <w:b/>
        </w:rPr>
        <w:t>3.5.8 Nichtlinearität</w:t>
      </w:r>
    </w:p>
    <w:p w14:paraId="47A6666B" w14:textId="77777777" w:rsidR="001A34D1" w:rsidRPr="001A34D1" w:rsidRDefault="001A34D1" w:rsidP="001A34D1">
      <w:pPr>
        <w:rPr>
          <w:b/>
        </w:rPr>
      </w:pPr>
      <w:r w:rsidRPr="001A34D1">
        <w:rPr>
          <w:b/>
        </w:rPr>
        <w:t>3.5.9 Skalierbarkeit</w:t>
      </w:r>
    </w:p>
    <w:p w14:paraId="55B3FBCC" w14:textId="77777777" w:rsidR="001A34D1" w:rsidRPr="001A34D1" w:rsidRDefault="001A34D1" w:rsidP="001A34D1">
      <w:pPr>
        <w:rPr>
          <w:b/>
        </w:rPr>
      </w:pPr>
      <w:r w:rsidRPr="001A34D1">
        <w:rPr>
          <w:b/>
        </w:rPr>
        <w:t>3.5.10 Komplexität</w:t>
      </w:r>
    </w:p>
    <w:p w14:paraId="74CFB4A5" w14:textId="77777777" w:rsidR="001A34D1" w:rsidRPr="001A34D1" w:rsidRDefault="001A34D1" w:rsidP="001A34D1">
      <w:pPr>
        <w:rPr>
          <w:b/>
        </w:rPr>
      </w:pPr>
      <w:r w:rsidRPr="001A34D1">
        <w:rPr>
          <w:b/>
        </w:rPr>
        <w:t>3.5.11 Grenzen des Modells</w:t>
      </w:r>
    </w:p>
    <w:p w14:paraId="5F522197" w14:textId="77777777" w:rsidR="001A34D1" w:rsidRPr="001A34D1" w:rsidRDefault="001A34D1" w:rsidP="001A34D1">
      <w:pPr>
        <w:rPr>
          <w:b/>
        </w:rPr>
      </w:pPr>
      <w:r w:rsidRPr="001A34D1">
        <w:rPr>
          <w:b/>
        </w:rPr>
        <w:t>3.5.12 Zusammenfassung</w:t>
      </w:r>
    </w:p>
    <w:p w14:paraId="6CDF7D3D" w14:textId="77777777" w:rsidR="001A34D1" w:rsidRPr="001A34D1" w:rsidRDefault="00000000" w:rsidP="001A34D1">
      <w:r>
        <w:pict w14:anchorId="178EB363">
          <v:rect id="_x0000_i1053" style="width:0;height:1.5pt" o:hralign="center" o:hrstd="t" o:hr="t" fillcolor="#a0a0a0" stroked="f"/>
        </w:pict>
      </w:r>
    </w:p>
    <w:p w14:paraId="54D46FC4" w14:textId="77777777" w:rsidR="001A34D1" w:rsidRPr="001A34D1" w:rsidRDefault="001A34D1" w:rsidP="001A34D1">
      <w:pPr>
        <w:rPr>
          <w:b/>
        </w:rPr>
      </w:pPr>
      <w:r w:rsidRPr="001A34D1">
        <w:rPr>
          <w:b/>
        </w:rPr>
        <w:t>3.6 Mathematische Konsequenzen und Überleitung zur empirischen Anwendung</w:t>
      </w:r>
    </w:p>
    <w:p w14:paraId="74D08D8A" w14:textId="77777777" w:rsidR="001A34D1" w:rsidRPr="001A34D1" w:rsidRDefault="001A34D1" w:rsidP="001A34D1">
      <w:pPr>
        <w:rPr>
          <w:b/>
        </w:rPr>
      </w:pPr>
      <w:r w:rsidRPr="001A34D1">
        <w:rPr>
          <w:b/>
        </w:rPr>
        <w:t>3.6.0 Einleitung</w:t>
      </w:r>
    </w:p>
    <w:p w14:paraId="7FD2D114" w14:textId="77777777" w:rsidR="001A34D1" w:rsidRPr="001A34D1" w:rsidRDefault="001A34D1" w:rsidP="001A34D1">
      <w:pPr>
        <w:rPr>
          <w:b/>
        </w:rPr>
      </w:pPr>
      <w:r w:rsidRPr="001A34D1">
        <w:rPr>
          <w:b/>
        </w:rPr>
        <w:t>3.6.1 Semantische Zustandsräume</w:t>
      </w:r>
    </w:p>
    <w:p w14:paraId="55ABE679" w14:textId="77777777" w:rsidR="001A34D1" w:rsidRPr="001A34D1" w:rsidRDefault="001A34D1" w:rsidP="001A34D1">
      <w:pPr>
        <w:rPr>
          <w:b/>
        </w:rPr>
      </w:pPr>
      <w:r w:rsidRPr="001A34D1">
        <w:rPr>
          <w:b/>
        </w:rPr>
        <w:t>3.6.2 Operatorbasierte Beschreibung von Kommunikation</w:t>
      </w:r>
    </w:p>
    <w:p w14:paraId="3EB593B0" w14:textId="77777777" w:rsidR="001A34D1" w:rsidRPr="001A34D1" w:rsidRDefault="001A34D1" w:rsidP="001A34D1">
      <w:pPr>
        <w:rPr>
          <w:b/>
        </w:rPr>
      </w:pPr>
      <w:r w:rsidRPr="001A34D1">
        <w:rPr>
          <w:b/>
        </w:rPr>
        <w:t>3.6.3 Funktionale Raum-Zeit-Kohärenz in Lernprozessen</w:t>
      </w:r>
    </w:p>
    <w:p w14:paraId="56EF97B6" w14:textId="77777777" w:rsidR="001A34D1" w:rsidRPr="001A34D1" w:rsidRDefault="001A34D1" w:rsidP="001A34D1">
      <w:pPr>
        <w:rPr>
          <w:b/>
        </w:rPr>
      </w:pPr>
      <w:r w:rsidRPr="001A34D1">
        <w:rPr>
          <w:b/>
        </w:rPr>
        <w:t>3.6.4 Mathematische Definition semantischer Dichte</w:t>
      </w:r>
    </w:p>
    <w:p w14:paraId="409BF39D" w14:textId="77777777" w:rsidR="001A34D1" w:rsidRPr="001A34D1" w:rsidRDefault="001A34D1" w:rsidP="001A34D1">
      <w:pPr>
        <w:rPr>
          <w:b/>
        </w:rPr>
      </w:pPr>
      <w:r w:rsidRPr="001A34D1">
        <w:rPr>
          <w:b/>
        </w:rPr>
        <w:t>3.6.5 Mathematische Definition von Dominanz</w:t>
      </w:r>
    </w:p>
    <w:p w14:paraId="39DDA75A" w14:textId="77777777" w:rsidR="001A34D1" w:rsidRPr="001A34D1" w:rsidRDefault="001A34D1" w:rsidP="001A34D1">
      <w:pPr>
        <w:rPr>
          <w:b/>
        </w:rPr>
      </w:pPr>
      <w:r w:rsidRPr="001A34D1">
        <w:rPr>
          <w:b/>
        </w:rPr>
        <w:t>3.6.6 Mathematische Definition von Drift</w:t>
      </w:r>
    </w:p>
    <w:p w14:paraId="0769EEF5" w14:textId="77777777" w:rsidR="001A34D1" w:rsidRPr="001A34D1" w:rsidRDefault="001A34D1" w:rsidP="001A34D1">
      <w:pPr>
        <w:rPr>
          <w:b/>
        </w:rPr>
      </w:pPr>
      <w:r w:rsidRPr="001A34D1">
        <w:rPr>
          <w:b/>
        </w:rPr>
        <w:t>3.6.7 Mathematische Definition von Attraktoren</w:t>
      </w:r>
    </w:p>
    <w:p w14:paraId="0600D685" w14:textId="77777777" w:rsidR="001A34D1" w:rsidRPr="001A34D1" w:rsidRDefault="001A34D1" w:rsidP="001A34D1">
      <w:pPr>
        <w:rPr>
          <w:b/>
        </w:rPr>
      </w:pPr>
      <w:r w:rsidRPr="001A34D1">
        <w:rPr>
          <w:b/>
        </w:rPr>
        <w:t>3.6.8 Mathematische Definition von Resonanz</w:t>
      </w:r>
    </w:p>
    <w:p w14:paraId="6932518E" w14:textId="77777777" w:rsidR="001A34D1" w:rsidRPr="001A34D1" w:rsidRDefault="001A34D1" w:rsidP="001A34D1">
      <w:pPr>
        <w:rPr>
          <w:b/>
        </w:rPr>
      </w:pPr>
      <w:r w:rsidRPr="001A34D1">
        <w:rPr>
          <w:b/>
        </w:rPr>
        <w:t>3.6.9 Mathematische Definition von Interdependenz</w:t>
      </w:r>
    </w:p>
    <w:p w14:paraId="4A6F98FD" w14:textId="77777777" w:rsidR="001A34D1" w:rsidRPr="001A34D1" w:rsidRDefault="001A34D1" w:rsidP="001A34D1">
      <w:pPr>
        <w:rPr>
          <w:b/>
        </w:rPr>
      </w:pPr>
      <w:r w:rsidRPr="001A34D1">
        <w:rPr>
          <w:b/>
        </w:rPr>
        <w:t>3.6.10 Mathematische Definition von Polarität</w:t>
      </w:r>
    </w:p>
    <w:p w14:paraId="364D0B09" w14:textId="77777777" w:rsidR="001A34D1" w:rsidRPr="001A34D1" w:rsidRDefault="001A34D1" w:rsidP="001A34D1">
      <w:pPr>
        <w:rPr>
          <w:b/>
        </w:rPr>
      </w:pPr>
      <w:r w:rsidRPr="001A34D1">
        <w:rPr>
          <w:b/>
        </w:rPr>
        <w:t>3.6.11 Überleitung zu Kapitel 4</w:t>
      </w:r>
    </w:p>
    <w:p w14:paraId="44AD2C0A" w14:textId="77777777" w:rsidR="001A34D1" w:rsidRPr="001A34D1" w:rsidRDefault="00000000" w:rsidP="001A34D1">
      <w:r>
        <w:pict w14:anchorId="5884A771">
          <v:rect id="_x0000_i1054" style="width:0;height:1.5pt" o:hralign="center" o:hrstd="t" o:hr="t" fillcolor="#a0a0a0" stroked="f"/>
        </w:pict>
      </w:r>
    </w:p>
    <w:p w14:paraId="427F5852" w14:textId="77777777" w:rsidR="001A34D1" w:rsidRPr="001A34D1" w:rsidRDefault="001A34D1" w:rsidP="001A34D1">
      <w:pPr>
        <w:rPr>
          <w:b/>
        </w:rPr>
      </w:pPr>
      <w:r w:rsidRPr="001A34D1">
        <w:rPr>
          <w:b/>
        </w:rPr>
        <w:t>Meine Einschätzung</w:t>
      </w:r>
    </w:p>
    <w:p w14:paraId="2A6C0FB7" w14:textId="77777777" w:rsidR="001A34D1" w:rsidRPr="001A34D1" w:rsidRDefault="001A34D1" w:rsidP="001A34D1">
      <w:r w:rsidRPr="001A34D1">
        <w:t>Ich halte diese Gliederung für deutlich stärker als den bisherigen Entwurf. Sie bildet eine klare wissenschaftliche Argumentationskette:</w:t>
      </w:r>
    </w:p>
    <w:p w14:paraId="0EA3B5BA" w14:textId="77777777" w:rsidR="001A34D1" w:rsidRPr="001A34D1" w:rsidRDefault="001A34D1">
      <w:pPr>
        <w:numPr>
          <w:ilvl w:val="0"/>
          <w:numId w:val="3"/>
        </w:numPr>
      </w:pPr>
      <w:r w:rsidRPr="001A34D1">
        <w:rPr>
          <w:b/>
        </w:rPr>
        <w:t>3.1</w:t>
      </w:r>
      <w:r w:rsidRPr="001A34D1">
        <w:t xml:space="preserve"> – Warum ist eine neue Theorie notwendig? (philosophische und wissenschaftstheoretische Begründung) </w:t>
      </w:r>
    </w:p>
    <w:p w14:paraId="397F56AB" w14:textId="77777777" w:rsidR="001A34D1" w:rsidRPr="001A34D1" w:rsidRDefault="001A34D1">
      <w:pPr>
        <w:numPr>
          <w:ilvl w:val="0"/>
          <w:numId w:val="3"/>
        </w:numPr>
      </w:pPr>
      <w:r w:rsidRPr="001A34D1">
        <w:rPr>
          <w:b/>
        </w:rPr>
        <w:t>3.2</w:t>
      </w:r>
      <w:r w:rsidRPr="001A34D1">
        <w:t xml:space="preserve"> – Welche mathematischen Werkzeuge existieren bereits? (Stand der Forschung) </w:t>
      </w:r>
    </w:p>
    <w:p w14:paraId="652CBD81" w14:textId="77777777" w:rsidR="001A34D1" w:rsidRPr="001A34D1" w:rsidRDefault="001A34D1">
      <w:pPr>
        <w:numPr>
          <w:ilvl w:val="0"/>
          <w:numId w:val="3"/>
        </w:numPr>
      </w:pPr>
      <w:r w:rsidRPr="001A34D1">
        <w:rPr>
          <w:b/>
        </w:rPr>
        <w:t>3.3</w:t>
      </w:r>
      <w:r w:rsidRPr="001A34D1">
        <w:t xml:space="preserve"> – Welche neuen Axiome führt das FRZK ein? (Beginn der Eigenleistung) </w:t>
      </w:r>
    </w:p>
    <w:p w14:paraId="006EE079" w14:textId="77777777" w:rsidR="001A34D1" w:rsidRPr="001A34D1" w:rsidRDefault="001A34D1">
      <w:pPr>
        <w:numPr>
          <w:ilvl w:val="0"/>
          <w:numId w:val="3"/>
        </w:numPr>
      </w:pPr>
      <w:r w:rsidRPr="001A34D1">
        <w:rPr>
          <w:b/>
        </w:rPr>
        <w:t>3.4</w:t>
      </w:r>
      <w:r w:rsidRPr="001A34D1">
        <w:t xml:space="preserve"> – Wie wird das FRZK mathematisch hergeleitet? </w:t>
      </w:r>
    </w:p>
    <w:p w14:paraId="38A636EF" w14:textId="77777777" w:rsidR="001A34D1" w:rsidRPr="001A34D1" w:rsidRDefault="001A34D1">
      <w:pPr>
        <w:numPr>
          <w:ilvl w:val="0"/>
          <w:numId w:val="3"/>
        </w:numPr>
      </w:pPr>
      <w:r w:rsidRPr="001A34D1">
        <w:rPr>
          <w:b/>
        </w:rPr>
        <w:lastRenderedPageBreak/>
        <w:t>3.5</w:t>
      </w:r>
      <w:r w:rsidRPr="001A34D1">
        <w:t xml:space="preserve"> – Welche mathematischen Eigenschaften besitzt das Modell? </w:t>
      </w:r>
    </w:p>
    <w:p w14:paraId="5B963269" w14:textId="77777777" w:rsidR="001A34D1" w:rsidRPr="001A34D1" w:rsidRDefault="001A34D1">
      <w:pPr>
        <w:numPr>
          <w:ilvl w:val="0"/>
          <w:numId w:val="3"/>
        </w:numPr>
      </w:pPr>
      <w:r w:rsidRPr="001A34D1">
        <w:rPr>
          <w:b/>
        </w:rPr>
        <w:t>3.6</w:t>
      </w:r>
      <w:r w:rsidRPr="001A34D1">
        <w:t xml:space="preserve"> – Welche Konsequenzen ergeben sich für die spätere empirische Anwendung? </w:t>
      </w:r>
    </w:p>
    <w:p w14:paraId="2C18C54E" w14:textId="77777777" w:rsidR="001A34D1" w:rsidRPr="001A34D1" w:rsidRDefault="001A34D1" w:rsidP="001A34D1">
      <w:r w:rsidRPr="001A34D1">
        <w:t>Diese Struktur trennt sauber den internationalen Forschungsstand von deiner eigenen Theorieentwicklung und entspricht dem Aufbau, den Gutachter mathematisch orientierter Dissertationen in der Regel erwarten.</w:t>
      </w:r>
    </w:p>
    <w:p w14:paraId="52843B80" w14:textId="70843BA8" w:rsidR="009734C1" w:rsidRPr="001A34D1" w:rsidRDefault="009734C1" w:rsidP="001A34D1">
      <w:pPr>
        <w:rPr>
          <w:rStyle w:val="SQLTabellen"/>
          <w:rFonts w:ascii="Calibri" w:hAnsi="Calibri"/>
          <w:b w:val="0"/>
          <w:sz w:val="24"/>
        </w:rPr>
      </w:pPr>
    </w:p>
    <w:sectPr w:rsidR="009734C1" w:rsidRPr="001A34D1">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02E10"/>
    <w:multiLevelType w:val="multilevel"/>
    <w:tmpl w:val="A518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47FED"/>
    <w:multiLevelType w:val="multilevel"/>
    <w:tmpl w:val="0BCA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E1509"/>
    <w:multiLevelType w:val="multilevel"/>
    <w:tmpl w:val="668E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AF7EBC"/>
    <w:multiLevelType w:val="multilevel"/>
    <w:tmpl w:val="8B48B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C5356"/>
    <w:multiLevelType w:val="multilevel"/>
    <w:tmpl w:val="92B6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6430F"/>
    <w:multiLevelType w:val="multilevel"/>
    <w:tmpl w:val="D086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64AC3"/>
    <w:multiLevelType w:val="multilevel"/>
    <w:tmpl w:val="AF68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E05C4"/>
    <w:multiLevelType w:val="multilevel"/>
    <w:tmpl w:val="CA38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25AFF"/>
    <w:multiLevelType w:val="multilevel"/>
    <w:tmpl w:val="5678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36394"/>
    <w:multiLevelType w:val="multilevel"/>
    <w:tmpl w:val="E920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27E10"/>
    <w:multiLevelType w:val="multilevel"/>
    <w:tmpl w:val="1D36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D23AD"/>
    <w:multiLevelType w:val="multilevel"/>
    <w:tmpl w:val="AD54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36B66"/>
    <w:multiLevelType w:val="multilevel"/>
    <w:tmpl w:val="D28E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77964"/>
    <w:multiLevelType w:val="multilevel"/>
    <w:tmpl w:val="69DA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E15AC"/>
    <w:multiLevelType w:val="multilevel"/>
    <w:tmpl w:val="29E0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F3115"/>
    <w:multiLevelType w:val="multilevel"/>
    <w:tmpl w:val="39C2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85450"/>
    <w:multiLevelType w:val="multilevel"/>
    <w:tmpl w:val="6C8C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51B98"/>
    <w:multiLevelType w:val="multilevel"/>
    <w:tmpl w:val="870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C5366"/>
    <w:multiLevelType w:val="multilevel"/>
    <w:tmpl w:val="8B48B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0F73E3"/>
    <w:multiLevelType w:val="multilevel"/>
    <w:tmpl w:val="1334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70FE7"/>
    <w:multiLevelType w:val="multilevel"/>
    <w:tmpl w:val="75A0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9A2459"/>
    <w:multiLevelType w:val="multilevel"/>
    <w:tmpl w:val="410E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128C5"/>
    <w:multiLevelType w:val="multilevel"/>
    <w:tmpl w:val="B4C2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8C5E95"/>
    <w:multiLevelType w:val="multilevel"/>
    <w:tmpl w:val="6CD6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056C78"/>
    <w:multiLevelType w:val="multilevel"/>
    <w:tmpl w:val="2FDE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F0B6A"/>
    <w:multiLevelType w:val="multilevel"/>
    <w:tmpl w:val="478E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70A0E"/>
    <w:multiLevelType w:val="multilevel"/>
    <w:tmpl w:val="E7B83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4100ED"/>
    <w:multiLevelType w:val="multilevel"/>
    <w:tmpl w:val="5240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E39D3"/>
    <w:multiLevelType w:val="multilevel"/>
    <w:tmpl w:val="391A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47683E"/>
    <w:multiLevelType w:val="multilevel"/>
    <w:tmpl w:val="C800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CE4999"/>
    <w:multiLevelType w:val="multilevel"/>
    <w:tmpl w:val="677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17DAF"/>
    <w:multiLevelType w:val="multilevel"/>
    <w:tmpl w:val="D4EA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AE57FB"/>
    <w:multiLevelType w:val="multilevel"/>
    <w:tmpl w:val="25AE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C1060C"/>
    <w:multiLevelType w:val="multilevel"/>
    <w:tmpl w:val="53CC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D6D62"/>
    <w:multiLevelType w:val="multilevel"/>
    <w:tmpl w:val="1382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A5120"/>
    <w:multiLevelType w:val="multilevel"/>
    <w:tmpl w:val="22D0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6C484E40"/>
    <w:multiLevelType w:val="multilevel"/>
    <w:tmpl w:val="4E16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B87119"/>
    <w:multiLevelType w:val="multilevel"/>
    <w:tmpl w:val="1F4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859D5"/>
    <w:multiLevelType w:val="multilevel"/>
    <w:tmpl w:val="057A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8902F0"/>
    <w:multiLevelType w:val="multilevel"/>
    <w:tmpl w:val="A710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53B5C"/>
    <w:multiLevelType w:val="multilevel"/>
    <w:tmpl w:val="D778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4B4C50"/>
    <w:multiLevelType w:val="multilevel"/>
    <w:tmpl w:val="B27A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7A51BB"/>
    <w:multiLevelType w:val="multilevel"/>
    <w:tmpl w:val="51BE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3"/>
  </w:num>
  <w:num w:numId="2" w16cid:durableId="998769572">
    <w:abstractNumId w:val="37"/>
  </w:num>
  <w:num w:numId="3" w16cid:durableId="523595677">
    <w:abstractNumId w:val="27"/>
  </w:num>
  <w:num w:numId="4" w16cid:durableId="616107437">
    <w:abstractNumId w:val="16"/>
  </w:num>
  <w:num w:numId="5" w16cid:durableId="1468932262">
    <w:abstractNumId w:val="0"/>
  </w:num>
  <w:num w:numId="6" w16cid:durableId="1490638104">
    <w:abstractNumId w:val="18"/>
  </w:num>
  <w:num w:numId="7" w16cid:durableId="2135975071">
    <w:abstractNumId w:val="28"/>
  </w:num>
  <w:num w:numId="8" w16cid:durableId="1486242920">
    <w:abstractNumId w:val="35"/>
  </w:num>
  <w:num w:numId="9" w16cid:durableId="493954878">
    <w:abstractNumId w:val="19"/>
  </w:num>
  <w:num w:numId="10" w16cid:durableId="1547449761">
    <w:abstractNumId w:val="14"/>
  </w:num>
  <w:num w:numId="11" w16cid:durableId="1375351202">
    <w:abstractNumId w:val="4"/>
  </w:num>
  <w:num w:numId="12" w16cid:durableId="1994606110">
    <w:abstractNumId w:val="26"/>
  </w:num>
  <w:num w:numId="13" w16cid:durableId="542714625">
    <w:abstractNumId w:val="33"/>
  </w:num>
  <w:num w:numId="14" w16cid:durableId="1177575788">
    <w:abstractNumId w:val="39"/>
  </w:num>
  <w:num w:numId="15" w16cid:durableId="1386642861">
    <w:abstractNumId w:val="13"/>
  </w:num>
  <w:num w:numId="16" w16cid:durableId="1097407520">
    <w:abstractNumId w:val="15"/>
  </w:num>
  <w:num w:numId="17" w16cid:durableId="1381175009">
    <w:abstractNumId w:val="12"/>
  </w:num>
  <w:num w:numId="18" w16cid:durableId="662584785">
    <w:abstractNumId w:val="43"/>
  </w:num>
  <w:num w:numId="19" w16cid:durableId="490558239">
    <w:abstractNumId w:val="24"/>
  </w:num>
  <w:num w:numId="20" w16cid:durableId="906375359">
    <w:abstractNumId w:val="8"/>
  </w:num>
  <w:num w:numId="21" w16cid:durableId="1954287966">
    <w:abstractNumId w:val="32"/>
  </w:num>
  <w:num w:numId="22" w16cid:durableId="1496260926">
    <w:abstractNumId w:val="40"/>
  </w:num>
  <w:num w:numId="23" w16cid:durableId="1613319939">
    <w:abstractNumId w:val="42"/>
  </w:num>
  <w:num w:numId="24" w16cid:durableId="1234705379">
    <w:abstractNumId w:val="34"/>
  </w:num>
  <w:num w:numId="25" w16cid:durableId="1775243613">
    <w:abstractNumId w:val="41"/>
  </w:num>
  <w:num w:numId="26" w16cid:durableId="363332375">
    <w:abstractNumId w:val="29"/>
  </w:num>
  <w:num w:numId="27" w16cid:durableId="2112429109">
    <w:abstractNumId w:val="17"/>
  </w:num>
  <w:num w:numId="28" w16cid:durableId="1921525163">
    <w:abstractNumId w:val="31"/>
  </w:num>
  <w:num w:numId="29" w16cid:durableId="1572885839">
    <w:abstractNumId w:val="20"/>
  </w:num>
  <w:num w:numId="30" w16cid:durableId="2088459897">
    <w:abstractNumId w:val="44"/>
  </w:num>
  <w:num w:numId="31" w16cid:durableId="1325091030">
    <w:abstractNumId w:val="1"/>
  </w:num>
  <w:num w:numId="32" w16cid:durableId="858273357">
    <w:abstractNumId w:val="38"/>
  </w:num>
  <w:num w:numId="33" w16cid:durableId="553976692">
    <w:abstractNumId w:val="36"/>
  </w:num>
  <w:num w:numId="34" w16cid:durableId="94642976">
    <w:abstractNumId w:val="10"/>
  </w:num>
  <w:num w:numId="35" w16cid:durableId="1470778571">
    <w:abstractNumId w:val="25"/>
  </w:num>
  <w:num w:numId="36" w16cid:durableId="1627853087">
    <w:abstractNumId w:val="23"/>
  </w:num>
  <w:num w:numId="37" w16cid:durableId="15352837">
    <w:abstractNumId w:val="7"/>
  </w:num>
  <w:num w:numId="38" w16cid:durableId="1355115286">
    <w:abstractNumId w:val="22"/>
  </w:num>
  <w:num w:numId="39" w16cid:durableId="167185450">
    <w:abstractNumId w:val="21"/>
  </w:num>
  <w:num w:numId="40" w16cid:durableId="1935019278">
    <w:abstractNumId w:val="5"/>
  </w:num>
  <w:num w:numId="41" w16cid:durableId="2092778814">
    <w:abstractNumId w:val="2"/>
  </w:num>
  <w:num w:numId="42" w16cid:durableId="1116758871">
    <w:abstractNumId w:val="9"/>
  </w:num>
  <w:num w:numId="43" w16cid:durableId="1629120502">
    <w:abstractNumId w:val="30"/>
  </w:num>
  <w:num w:numId="44" w16cid:durableId="1459448673">
    <w:abstractNumId w:val="6"/>
  </w:num>
  <w:num w:numId="45" w16cid:durableId="1666930369">
    <w:abstractNumId w:val="1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78"/>
    <w:rsid w:val="00003048"/>
    <w:rsid w:val="000467F2"/>
    <w:rsid w:val="0006156C"/>
    <w:rsid w:val="00082214"/>
    <w:rsid w:val="000B0C44"/>
    <w:rsid w:val="000B4878"/>
    <w:rsid w:val="000C2FC6"/>
    <w:rsid w:val="000D70EA"/>
    <w:rsid w:val="00103784"/>
    <w:rsid w:val="00106528"/>
    <w:rsid w:val="00153E4B"/>
    <w:rsid w:val="00174895"/>
    <w:rsid w:val="001830F2"/>
    <w:rsid w:val="0019229D"/>
    <w:rsid w:val="001A34D1"/>
    <w:rsid w:val="001A6E82"/>
    <w:rsid w:val="002B03D4"/>
    <w:rsid w:val="002D20FA"/>
    <w:rsid w:val="002D4202"/>
    <w:rsid w:val="00324306"/>
    <w:rsid w:val="0033509F"/>
    <w:rsid w:val="00341905"/>
    <w:rsid w:val="00433ECB"/>
    <w:rsid w:val="00436FC4"/>
    <w:rsid w:val="0044266C"/>
    <w:rsid w:val="00446557"/>
    <w:rsid w:val="00461C7A"/>
    <w:rsid w:val="00483AB8"/>
    <w:rsid w:val="00500020"/>
    <w:rsid w:val="005454E6"/>
    <w:rsid w:val="00560B17"/>
    <w:rsid w:val="005B5EFD"/>
    <w:rsid w:val="005E4CED"/>
    <w:rsid w:val="006016DC"/>
    <w:rsid w:val="006405B5"/>
    <w:rsid w:val="00687548"/>
    <w:rsid w:val="006B3395"/>
    <w:rsid w:val="00706409"/>
    <w:rsid w:val="007115B7"/>
    <w:rsid w:val="00795695"/>
    <w:rsid w:val="007A3369"/>
    <w:rsid w:val="007B7DE7"/>
    <w:rsid w:val="007E333F"/>
    <w:rsid w:val="007E47AB"/>
    <w:rsid w:val="00851743"/>
    <w:rsid w:val="008871CF"/>
    <w:rsid w:val="008B0C43"/>
    <w:rsid w:val="008C4935"/>
    <w:rsid w:val="009032D7"/>
    <w:rsid w:val="009734C1"/>
    <w:rsid w:val="00997246"/>
    <w:rsid w:val="009A595B"/>
    <w:rsid w:val="009D04D3"/>
    <w:rsid w:val="00A307C9"/>
    <w:rsid w:val="00AA4222"/>
    <w:rsid w:val="00AE408D"/>
    <w:rsid w:val="00AF6392"/>
    <w:rsid w:val="00B04313"/>
    <w:rsid w:val="00B53EE0"/>
    <w:rsid w:val="00B555C2"/>
    <w:rsid w:val="00B873C2"/>
    <w:rsid w:val="00BA5790"/>
    <w:rsid w:val="00BA664A"/>
    <w:rsid w:val="00BB30C9"/>
    <w:rsid w:val="00BE1C1A"/>
    <w:rsid w:val="00C2343F"/>
    <w:rsid w:val="00C42AD0"/>
    <w:rsid w:val="00C5416A"/>
    <w:rsid w:val="00C6537C"/>
    <w:rsid w:val="00C752F1"/>
    <w:rsid w:val="00CD2089"/>
    <w:rsid w:val="00CF1387"/>
    <w:rsid w:val="00D13CDD"/>
    <w:rsid w:val="00D33BDA"/>
    <w:rsid w:val="00D44FE7"/>
    <w:rsid w:val="00D542C6"/>
    <w:rsid w:val="00D67542"/>
    <w:rsid w:val="00D80CC8"/>
    <w:rsid w:val="00E22002"/>
    <w:rsid w:val="00E6450A"/>
    <w:rsid w:val="00EA1CC2"/>
    <w:rsid w:val="00EB3D1C"/>
    <w:rsid w:val="00EC35D8"/>
    <w:rsid w:val="00EE1062"/>
    <w:rsid w:val="00EE2879"/>
    <w:rsid w:val="00F40666"/>
    <w:rsid w:val="00F46CF6"/>
    <w:rsid w:val="00F63795"/>
    <w:rsid w:val="00F63881"/>
    <w:rsid w:val="00F74A0F"/>
    <w:rsid w:val="00FB3F4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ED6E2"/>
  <w15:chartTrackingRefBased/>
  <w15:docId w15:val="{90FB2F91-9F4A-41A6-AA11-1194D2ED5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bCs/>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2"/>
      </w:numPr>
      <w:spacing w:line="360" w:lineRule="auto"/>
      <w:ind w:left="1077" w:hanging="357"/>
    </w:pPr>
  </w:style>
  <w:style w:type="character" w:customStyle="1" w:styleId="ZahlenlisteZchn">
    <w:name w:val="Zahlenliste Zchn"/>
    <w:link w:val="Zahlenliste"/>
    <w:rsid w:val="00997246"/>
    <w:rPr>
      <w:rFonts w:eastAsia="Times New Roman" w:cs="Calibri"/>
      <w:bCs/>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7308">
      <w:bodyDiv w:val="1"/>
      <w:marLeft w:val="0"/>
      <w:marRight w:val="0"/>
      <w:marTop w:val="0"/>
      <w:marBottom w:val="0"/>
      <w:divBdr>
        <w:top w:val="none" w:sz="0" w:space="0" w:color="auto"/>
        <w:left w:val="none" w:sz="0" w:space="0" w:color="auto"/>
        <w:bottom w:val="none" w:sz="0" w:space="0" w:color="auto"/>
        <w:right w:val="none" w:sz="0" w:space="0" w:color="auto"/>
      </w:divBdr>
      <w:divsChild>
        <w:div w:id="1195577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23199">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23545788">
      <w:bodyDiv w:val="1"/>
      <w:marLeft w:val="0"/>
      <w:marRight w:val="0"/>
      <w:marTop w:val="0"/>
      <w:marBottom w:val="0"/>
      <w:divBdr>
        <w:top w:val="none" w:sz="0" w:space="0" w:color="auto"/>
        <w:left w:val="none" w:sz="0" w:space="0" w:color="auto"/>
        <w:bottom w:val="none" w:sz="0" w:space="0" w:color="auto"/>
        <w:right w:val="none" w:sz="0" w:space="0" w:color="auto"/>
      </w:divBdr>
      <w:divsChild>
        <w:div w:id="1050805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565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846422">
          <w:blockQuote w:val="1"/>
          <w:marLeft w:val="720"/>
          <w:marRight w:val="720"/>
          <w:marTop w:val="100"/>
          <w:marBottom w:val="100"/>
          <w:divBdr>
            <w:top w:val="none" w:sz="0" w:space="0" w:color="auto"/>
            <w:left w:val="none" w:sz="0" w:space="0" w:color="auto"/>
            <w:bottom w:val="none" w:sz="0" w:space="0" w:color="auto"/>
            <w:right w:val="none" w:sz="0" w:space="0" w:color="auto"/>
          </w:divBdr>
        </w:div>
        <w:div w:id="504587981">
          <w:blockQuote w:val="1"/>
          <w:marLeft w:val="720"/>
          <w:marRight w:val="720"/>
          <w:marTop w:val="100"/>
          <w:marBottom w:val="100"/>
          <w:divBdr>
            <w:top w:val="none" w:sz="0" w:space="0" w:color="auto"/>
            <w:left w:val="none" w:sz="0" w:space="0" w:color="auto"/>
            <w:bottom w:val="none" w:sz="0" w:space="0" w:color="auto"/>
            <w:right w:val="none" w:sz="0" w:space="0" w:color="auto"/>
          </w:divBdr>
        </w:div>
        <w:div w:id="8251679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39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39102">
      <w:bodyDiv w:val="1"/>
      <w:marLeft w:val="0"/>
      <w:marRight w:val="0"/>
      <w:marTop w:val="0"/>
      <w:marBottom w:val="0"/>
      <w:divBdr>
        <w:top w:val="none" w:sz="0" w:space="0" w:color="auto"/>
        <w:left w:val="none" w:sz="0" w:space="0" w:color="auto"/>
        <w:bottom w:val="none" w:sz="0" w:space="0" w:color="auto"/>
        <w:right w:val="none" w:sz="0" w:space="0" w:color="auto"/>
      </w:divBdr>
    </w:div>
    <w:div w:id="257250874">
      <w:bodyDiv w:val="1"/>
      <w:marLeft w:val="0"/>
      <w:marRight w:val="0"/>
      <w:marTop w:val="0"/>
      <w:marBottom w:val="0"/>
      <w:divBdr>
        <w:top w:val="none" w:sz="0" w:space="0" w:color="auto"/>
        <w:left w:val="none" w:sz="0" w:space="0" w:color="auto"/>
        <w:bottom w:val="none" w:sz="0" w:space="0" w:color="auto"/>
        <w:right w:val="none" w:sz="0" w:space="0" w:color="auto"/>
      </w:divBdr>
      <w:divsChild>
        <w:div w:id="2003391929">
          <w:marLeft w:val="0"/>
          <w:marRight w:val="0"/>
          <w:marTop w:val="0"/>
          <w:marBottom w:val="0"/>
          <w:divBdr>
            <w:top w:val="none" w:sz="0" w:space="0" w:color="auto"/>
            <w:left w:val="none" w:sz="0" w:space="0" w:color="auto"/>
            <w:bottom w:val="none" w:sz="0" w:space="0" w:color="auto"/>
            <w:right w:val="none" w:sz="0" w:space="0" w:color="auto"/>
          </w:divBdr>
          <w:divsChild>
            <w:div w:id="1333681208">
              <w:marLeft w:val="0"/>
              <w:marRight w:val="0"/>
              <w:marTop w:val="0"/>
              <w:marBottom w:val="0"/>
              <w:divBdr>
                <w:top w:val="none" w:sz="0" w:space="0" w:color="auto"/>
                <w:left w:val="none" w:sz="0" w:space="0" w:color="auto"/>
                <w:bottom w:val="none" w:sz="0" w:space="0" w:color="auto"/>
                <w:right w:val="none" w:sz="0" w:space="0" w:color="auto"/>
              </w:divBdr>
              <w:divsChild>
                <w:div w:id="29843832">
                  <w:marLeft w:val="0"/>
                  <w:marRight w:val="0"/>
                  <w:marTop w:val="0"/>
                  <w:marBottom w:val="0"/>
                  <w:divBdr>
                    <w:top w:val="none" w:sz="0" w:space="0" w:color="auto"/>
                    <w:left w:val="none" w:sz="0" w:space="0" w:color="auto"/>
                    <w:bottom w:val="none" w:sz="0" w:space="0" w:color="auto"/>
                    <w:right w:val="none" w:sz="0" w:space="0" w:color="auto"/>
                  </w:divBdr>
                  <w:divsChild>
                    <w:div w:id="1647127822">
                      <w:marLeft w:val="0"/>
                      <w:marRight w:val="0"/>
                      <w:marTop w:val="0"/>
                      <w:marBottom w:val="0"/>
                      <w:divBdr>
                        <w:top w:val="none" w:sz="0" w:space="0" w:color="auto"/>
                        <w:left w:val="none" w:sz="0" w:space="0" w:color="auto"/>
                        <w:bottom w:val="none" w:sz="0" w:space="0" w:color="auto"/>
                        <w:right w:val="none" w:sz="0" w:space="0" w:color="auto"/>
                      </w:divBdr>
                      <w:divsChild>
                        <w:div w:id="1729691947">
                          <w:marLeft w:val="0"/>
                          <w:marRight w:val="0"/>
                          <w:marTop w:val="0"/>
                          <w:marBottom w:val="0"/>
                          <w:divBdr>
                            <w:top w:val="none" w:sz="0" w:space="0" w:color="auto"/>
                            <w:left w:val="none" w:sz="0" w:space="0" w:color="auto"/>
                            <w:bottom w:val="none" w:sz="0" w:space="0" w:color="auto"/>
                            <w:right w:val="none" w:sz="0" w:space="0" w:color="auto"/>
                          </w:divBdr>
                          <w:divsChild>
                            <w:div w:id="1430740357">
                              <w:marLeft w:val="0"/>
                              <w:marRight w:val="0"/>
                              <w:marTop w:val="0"/>
                              <w:marBottom w:val="0"/>
                              <w:divBdr>
                                <w:top w:val="none" w:sz="0" w:space="0" w:color="auto"/>
                                <w:left w:val="none" w:sz="0" w:space="0" w:color="auto"/>
                                <w:bottom w:val="none" w:sz="0" w:space="0" w:color="auto"/>
                                <w:right w:val="none" w:sz="0" w:space="0" w:color="auto"/>
                              </w:divBdr>
                              <w:divsChild>
                                <w:div w:id="1882669726">
                                  <w:marLeft w:val="0"/>
                                  <w:marRight w:val="0"/>
                                  <w:marTop w:val="0"/>
                                  <w:marBottom w:val="0"/>
                                  <w:divBdr>
                                    <w:top w:val="none" w:sz="0" w:space="0" w:color="auto"/>
                                    <w:left w:val="none" w:sz="0" w:space="0" w:color="auto"/>
                                    <w:bottom w:val="none" w:sz="0" w:space="0" w:color="auto"/>
                                    <w:right w:val="none" w:sz="0" w:space="0" w:color="auto"/>
                                  </w:divBdr>
                                  <w:divsChild>
                                    <w:div w:id="1353187774">
                                      <w:marLeft w:val="0"/>
                                      <w:marRight w:val="0"/>
                                      <w:marTop w:val="0"/>
                                      <w:marBottom w:val="0"/>
                                      <w:divBdr>
                                        <w:top w:val="none" w:sz="0" w:space="0" w:color="auto"/>
                                        <w:left w:val="none" w:sz="0" w:space="0" w:color="auto"/>
                                        <w:bottom w:val="none" w:sz="0" w:space="0" w:color="auto"/>
                                        <w:right w:val="none" w:sz="0" w:space="0" w:color="auto"/>
                                      </w:divBdr>
                                      <w:divsChild>
                                        <w:div w:id="1631977911">
                                          <w:marLeft w:val="0"/>
                                          <w:marRight w:val="0"/>
                                          <w:marTop w:val="0"/>
                                          <w:marBottom w:val="0"/>
                                          <w:divBdr>
                                            <w:top w:val="none" w:sz="0" w:space="0" w:color="auto"/>
                                            <w:left w:val="none" w:sz="0" w:space="0" w:color="auto"/>
                                            <w:bottom w:val="none" w:sz="0" w:space="0" w:color="auto"/>
                                            <w:right w:val="none" w:sz="0" w:space="0" w:color="auto"/>
                                          </w:divBdr>
                                          <w:divsChild>
                                            <w:div w:id="368527117">
                                              <w:marLeft w:val="0"/>
                                              <w:marRight w:val="0"/>
                                              <w:marTop w:val="0"/>
                                              <w:marBottom w:val="0"/>
                                              <w:divBdr>
                                                <w:top w:val="none" w:sz="0" w:space="0" w:color="auto"/>
                                                <w:left w:val="none" w:sz="0" w:space="0" w:color="auto"/>
                                                <w:bottom w:val="none" w:sz="0" w:space="0" w:color="auto"/>
                                                <w:right w:val="none" w:sz="0" w:space="0" w:color="auto"/>
                                              </w:divBdr>
                                              <w:divsChild>
                                                <w:div w:id="677386803">
                                                  <w:marLeft w:val="0"/>
                                                  <w:marRight w:val="0"/>
                                                  <w:marTop w:val="0"/>
                                                  <w:marBottom w:val="0"/>
                                                  <w:divBdr>
                                                    <w:top w:val="none" w:sz="0" w:space="0" w:color="auto"/>
                                                    <w:left w:val="none" w:sz="0" w:space="0" w:color="auto"/>
                                                    <w:bottom w:val="none" w:sz="0" w:space="0" w:color="auto"/>
                                                    <w:right w:val="none" w:sz="0" w:space="0" w:color="auto"/>
                                                  </w:divBdr>
                                                  <w:divsChild>
                                                    <w:div w:id="1375158841">
                                                      <w:marLeft w:val="0"/>
                                                      <w:marRight w:val="0"/>
                                                      <w:marTop w:val="0"/>
                                                      <w:marBottom w:val="0"/>
                                                      <w:divBdr>
                                                        <w:top w:val="none" w:sz="0" w:space="0" w:color="auto"/>
                                                        <w:left w:val="none" w:sz="0" w:space="0" w:color="auto"/>
                                                        <w:bottom w:val="none" w:sz="0" w:space="0" w:color="auto"/>
                                                        <w:right w:val="none" w:sz="0" w:space="0" w:color="auto"/>
                                                      </w:divBdr>
                                                      <w:divsChild>
                                                        <w:div w:id="6923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868151">
          <w:marLeft w:val="0"/>
          <w:marRight w:val="0"/>
          <w:marTop w:val="0"/>
          <w:marBottom w:val="0"/>
          <w:divBdr>
            <w:top w:val="none" w:sz="0" w:space="0" w:color="auto"/>
            <w:left w:val="none" w:sz="0" w:space="0" w:color="auto"/>
            <w:bottom w:val="none" w:sz="0" w:space="0" w:color="auto"/>
            <w:right w:val="none" w:sz="0" w:space="0" w:color="auto"/>
          </w:divBdr>
          <w:divsChild>
            <w:div w:id="1659114843">
              <w:marLeft w:val="0"/>
              <w:marRight w:val="0"/>
              <w:marTop w:val="0"/>
              <w:marBottom w:val="0"/>
              <w:divBdr>
                <w:top w:val="none" w:sz="0" w:space="0" w:color="auto"/>
                <w:left w:val="none" w:sz="0" w:space="0" w:color="auto"/>
                <w:bottom w:val="none" w:sz="0" w:space="0" w:color="auto"/>
                <w:right w:val="none" w:sz="0" w:space="0" w:color="auto"/>
              </w:divBdr>
              <w:divsChild>
                <w:div w:id="199443570">
                  <w:marLeft w:val="0"/>
                  <w:marRight w:val="0"/>
                  <w:marTop w:val="0"/>
                  <w:marBottom w:val="0"/>
                  <w:divBdr>
                    <w:top w:val="none" w:sz="0" w:space="0" w:color="auto"/>
                    <w:left w:val="none" w:sz="0" w:space="0" w:color="auto"/>
                    <w:bottom w:val="none" w:sz="0" w:space="0" w:color="auto"/>
                    <w:right w:val="none" w:sz="0" w:space="0" w:color="auto"/>
                  </w:divBdr>
                  <w:divsChild>
                    <w:div w:id="1104807166">
                      <w:marLeft w:val="0"/>
                      <w:marRight w:val="0"/>
                      <w:marTop w:val="0"/>
                      <w:marBottom w:val="0"/>
                      <w:divBdr>
                        <w:top w:val="none" w:sz="0" w:space="0" w:color="auto"/>
                        <w:left w:val="none" w:sz="0" w:space="0" w:color="auto"/>
                        <w:bottom w:val="none" w:sz="0" w:space="0" w:color="auto"/>
                        <w:right w:val="none" w:sz="0" w:space="0" w:color="auto"/>
                      </w:divBdr>
                      <w:divsChild>
                        <w:div w:id="1632318950">
                          <w:marLeft w:val="0"/>
                          <w:marRight w:val="0"/>
                          <w:marTop w:val="0"/>
                          <w:marBottom w:val="0"/>
                          <w:divBdr>
                            <w:top w:val="none" w:sz="0" w:space="0" w:color="auto"/>
                            <w:left w:val="none" w:sz="0" w:space="0" w:color="auto"/>
                            <w:bottom w:val="none" w:sz="0" w:space="0" w:color="auto"/>
                            <w:right w:val="none" w:sz="0" w:space="0" w:color="auto"/>
                          </w:divBdr>
                          <w:divsChild>
                            <w:div w:id="1224414642">
                              <w:marLeft w:val="0"/>
                              <w:marRight w:val="0"/>
                              <w:marTop w:val="0"/>
                              <w:marBottom w:val="0"/>
                              <w:divBdr>
                                <w:top w:val="none" w:sz="0" w:space="0" w:color="auto"/>
                                <w:left w:val="none" w:sz="0" w:space="0" w:color="auto"/>
                                <w:bottom w:val="none" w:sz="0" w:space="0" w:color="auto"/>
                                <w:right w:val="none" w:sz="0" w:space="0" w:color="auto"/>
                              </w:divBdr>
                              <w:divsChild>
                                <w:div w:id="1365204407">
                                  <w:marLeft w:val="0"/>
                                  <w:marRight w:val="0"/>
                                  <w:marTop w:val="0"/>
                                  <w:marBottom w:val="0"/>
                                  <w:divBdr>
                                    <w:top w:val="none" w:sz="0" w:space="0" w:color="auto"/>
                                    <w:left w:val="none" w:sz="0" w:space="0" w:color="auto"/>
                                    <w:bottom w:val="none" w:sz="0" w:space="0" w:color="auto"/>
                                    <w:right w:val="none" w:sz="0" w:space="0" w:color="auto"/>
                                  </w:divBdr>
                                  <w:divsChild>
                                    <w:div w:id="1655644538">
                                      <w:marLeft w:val="0"/>
                                      <w:marRight w:val="0"/>
                                      <w:marTop w:val="0"/>
                                      <w:marBottom w:val="0"/>
                                      <w:divBdr>
                                        <w:top w:val="none" w:sz="0" w:space="0" w:color="auto"/>
                                        <w:left w:val="none" w:sz="0" w:space="0" w:color="auto"/>
                                        <w:bottom w:val="none" w:sz="0" w:space="0" w:color="auto"/>
                                        <w:right w:val="none" w:sz="0" w:space="0" w:color="auto"/>
                                      </w:divBdr>
                                      <w:divsChild>
                                        <w:div w:id="379213579">
                                          <w:marLeft w:val="0"/>
                                          <w:marRight w:val="0"/>
                                          <w:marTop w:val="0"/>
                                          <w:marBottom w:val="0"/>
                                          <w:divBdr>
                                            <w:top w:val="none" w:sz="0" w:space="0" w:color="auto"/>
                                            <w:left w:val="none" w:sz="0" w:space="0" w:color="auto"/>
                                            <w:bottom w:val="none" w:sz="0" w:space="0" w:color="auto"/>
                                            <w:right w:val="none" w:sz="0" w:space="0" w:color="auto"/>
                                          </w:divBdr>
                                          <w:divsChild>
                                            <w:div w:id="2099133948">
                                              <w:marLeft w:val="0"/>
                                              <w:marRight w:val="0"/>
                                              <w:marTop w:val="0"/>
                                              <w:marBottom w:val="0"/>
                                              <w:divBdr>
                                                <w:top w:val="none" w:sz="0" w:space="0" w:color="auto"/>
                                                <w:left w:val="none" w:sz="0" w:space="0" w:color="auto"/>
                                                <w:bottom w:val="none" w:sz="0" w:space="0" w:color="auto"/>
                                                <w:right w:val="none" w:sz="0" w:space="0" w:color="auto"/>
                                              </w:divBdr>
                                              <w:divsChild>
                                                <w:div w:id="1796945777">
                                                  <w:marLeft w:val="0"/>
                                                  <w:marRight w:val="0"/>
                                                  <w:marTop w:val="0"/>
                                                  <w:marBottom w:val="0"/>
                                                  <w:divBdr>
                                                    <w:top w:val="none" w:sz="0" w:space="0" w:color="auto"/>
                                                    <w:left w:val="none" w:sz="0" w:space="0" w:color="auto"/>
                                                    <w:bottom w:val="none" w:sz="0" w:space="0" w:color="auto"/>
                                                    <w:right w:val="none" w:sz="0" w:space="0" w:color="auto"/>
                                                  </w:divBdr>
                                                  <w:divsChild>
                                                    <w:div w:id="1699548133">
                                                      <w:marLeft w:val="0"/>
                                                      <w:marRight w:val="0"/>
                                                      <w:marTop w:val="0"/>
                                                      <w:marBottom w:val="0"/>
                                                      <w:divBdr>
                                                        <w:top w:val="none" w:sz="0" w:space="0" w:color="auto"/>
                                                        <w:left w:val="none" w:sz="0" w:space="0" w:color="auto"/>
                                                        <w:bottom w:val="none" w:sz="0" w:space="0" w:color="auto"/>
                                                        <w:right w:val="none" w:sz="0" w:space="0" w:color="auto"/>
                                                      </w:divBdr>
                                                      <w:divsChild>
                                                        <w:div w:id="99846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306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22143297">
      <w:bodyDiv w:val="1"/>
      <w:marLeft w:val="0"/>
      <w:marRight w:val="0"/>
      <w:marTop w:val="0"/>
      <w:marBottom w:val="0"/>
      <w:divBdr>
        <w:top w:val="none" w:sz="0" w:space="0" w:color="auto"/>
        <w:left w:val="none" w:sz="0" w:space="0" w:color="auto"/>
        <w:bottom w:val="none" w:sz="0" w:space="0" w:color="auto"/>
        <w:right w:val="none" w:sz="0" w:space="0" w:color="auto"/>
      </w:divBdr>
      <w:divsChild>
        <w:div w:id="516121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898080">
          <w:blockQuote w:val="1"/>
          <w:marLeft w:val="720"/>
          <w:marRight w:val="720"/>
          <w:marTop w:val="100"/>
          <w:marBottom w:val="100"/>
          <w:divBdr>
            <w:top w:val="none" w:sz="0" w:space="0" w:color="auto"/>
            <w:left w:val="none" w:sz="0" w:space="0" w:color="auto"/>
            <w:bottom w:val="none" w:sz="0" w:space="0" w:color="auto"/>
            <w:right w:val="none" w:sz="0" w:space="0" w:color="auto"/>
          </w:divBdr>
        </w:div>
        <w:div w:id="59613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3058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472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001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582905">
      <w:bodyDiv w:val="1"/>
      <w:marLeft w:val="0"/>
      <w:marRight w:val="0"/>
      <w:marTop w:val="0"/>
      <w:marBottom w:val="0"/>
      <w:divBdr>
        <w:top w:val="none" w:sz="0" w:space="0" w:color="auto"/>
        <w:left w:val="none" w:sz="0" w:space="0" w:color="auto"/>
        <w:bottom w:val="none" w:sz="0" w:space="0" w:color="auto"/>
        <w:right w:val="none" w:sz="0" w:space="0" w:color="auto"/>
      </w:divBdr>
      <w:divsChild>
        <w:div w:id="552809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781119">
          <w:blockQuote w:val="1"/>
          <w:marLeft w:val="720"/>
          <w:marRight w:val="720"/>
          <w:marTop w:val="100"/>
          <w:marBottom w:val="100"/>
          <w:divBdr>
            <w:top w:val="none" w:sz="0" w:space="0" w:color="auto"/>
            <w:left w:val="none" w:sz="0" w:space="0" w:color="auto"/>
            <w:bottom w:val="none" w:sz="0" w:space="0" w:color="auto"/>
            <w:right w:val="none" w:sz="0" w:space="0" w:color="auto"/>
          </w:divBdr>
        </w:div>
        <w:div w:id="297495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9521469">
      <w:bodyDiv w:val="1"/>
      <w:marLeft w:val="0"/>
      <w:marRight w:val="0"/>
      <w:marTop w:val="0"/>
      <w:marBottom w:val="0"/>
      <w:divBdr>
        <w:top w:val="none" w:sz="0" w:space="0" w:color="auto"/>
        <w:left w:val="none" w:sz="0" w:space="0" w:color="auto"/>
        <w:bottom w:val="none" w:sz="0" w:space="0" w:color="auto"/>
        <w:right w:val="none" w:sz="0" w:space="0" w:color="auto"/>
      </w:divBdr>
    </w:div>
    <w:div w:id="520553464">
      <w:bodyDiv w:val="1"/>
      <w:marLeft w:val="0"/>
      <w:marRight w:val="0"/>
      <w:marTop w:val="0"/>
      <w:marBottom w:val="0"/>
      <w:divBdr>
        <w:top w:val="none" w:sz="0" w:space="0" w:color="auto"/>
        <w:left w:val="none" w:sz="0" w:space="0" w:color="auto"/>
        <w:bottom w:val="none" w:sz="0" w:space="0" w:color="auto"/>
        <w:right w:val="none" w:sz="0" w:space="0" w:color="auto"/>
      </w:divBdr>
      <w:divsChild>
        <w:div w:id="971254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463495">
          <w:blockQuote w:val="1"/>
          <w:marLeft w:val="720"/>
          <w:marRight w:val="720"/>
          <w:marTop w:val="100"/>
          <w:marBottom w:val="100"/>
          <w:divBdr>
            <w:top w:val="none" w:sz="0" w:space="0" w:color="auto"/>
            <w:left w:val="none" w:sz="0" w:space="0" w:color="auto"/>
            <w:bottom w:val="none" w:sz="0" w:space="0" w:color="auto"/>
            <w:right w:val="none" w:sz="0" w:space="0" w:color="auto"/>
          </w:divBdr>
        </w:div>
        <w:div w:id="79445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431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036035">
          <w:blockQuote w:val="1"/>
          <w:marLeft w:val="720"/>
          <w:marRight w:val="720"/>
          <w:marTop w:val="100"/>
          <w:marBottom w:val="100"/>
          <w:divBdr>
            <w:top w:val="none" w:sz="0" w:space="0" w:color="auto"/>
            <w:left w:val="none" w:sz="0" w:space="0" w:color="auto"/>
            <w:bottom w:val="none" w:sz="0" w:space="0" w:color="auto"/>
            <w:right w:val="none" w:sz="0" w:space="0" w:color="auto"/>
          </w:divBdr>
        </w:div>
        <w:div w:id="72595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56589452">
          <w:blockQuote w:val="1"/>
          <w:marLeft w:val="720"/>
          <w:marRight w:val="720"/>
          <w:marTop w:val="100"/>
          <w:marBottom w:val="100"/>
          <w:divBdr>
            <w:top w:val="none" w:sz="0" w:space="0" w:color="auto"/>
            <w:left w:val="none" w:sz="0" w:space="0" w:color="auto"/>
            <w:bottom w:val="none" w:sz="0" w:space="0" w:color="auto"/>
            <w:right w:val="none" w:sz="0" w:space="0" w:color="auto"/>
          </w:divBdr>
        </w:div>
        <w:div w:id="4314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3134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778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359038">
          <w:blockQuote w:val="1"/>
          <w:marLeft w:val="720"/>
          <w:marRight w:val="720"/>
          <w:marTop w:val="100"/>
          <w:marBottom w:val="100"/>
          <w:divBdr>
            <w:top w:val="none" w:sz="0" w:space="0" w:color="auto"/>
            <w:left w:val="none" w:sz="0" w:space="0" w:color="auto"/>
            <w:bottom w:val="none" w:sz="0" w:space="0" w:color="auto"/>
            <w:right w:val="none" w:sz="0" w:space="0" w:color="auto"/>
          </w:divBdr>
        </w:div>
        <w:div w:id="6349149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342193">
          <w:marLeft w:val="0"/>
          <w:marRight w:val="0"/>
          <w:marTop w:val="0"/>
          <w:marBottom w:val="0"/>
          <w:divBdr>
            <w:top w:val="none" w:sz="0" w:space="0" w:color="auto"/>
            <w:left w:val="none" w:sz="0" w:space="0" w:color="auto"/>
            <w:bottom w:val="none" w:sz="0" w:space="0" w:color="auto"/>
            <w:right w:val="none" w:sz="0" w:space="0" w:color="auto"/>
          </w:divBdr>
          <w:divsChild>
            <w:div w:id="416680547">
              <w:marLeft w:val="0"/>
              <w:marRight w:val="0"/>
              <w:marTop w:val="0"/>
              <w:marBottom w:val="0"/>
              <w:divBdr>
                <w:top w:val="none" w:sz="0" w:space="0" w:color="auto"/>
                <w:left w:val="none" w:sz="0" w:space="0" w:color="auto"/>
                <w:bottom w:val="none" w:sz="0" w:space="0" w:color="auto"/>
                <w:right w:val="none" w:sz="0" w:space="0" w:color="auto"/>
              </w:divBdr>
            </w:div>
          </w:divsChild>
        </w:div>
        <w:div w:id="1115710231">
          <w:blockQuote w:val="1"/>
          <w:marLeft w:val="720"/>
          <w:marRight w:val="720"/>
          <w:marTop w:val="100"/>
          <w:marBottom w:val="100"/>
          <w:divBdr>
            <w:top w:val="none" w:sz="0" w:space="0" w:color="auto"/>
            <w:left w:val="none" w:sz="0" w:space="0" w:color="auto"/>
            <w:bottom w:val="none" w:sz="0" w:space="0" w:color="auto"/>
            <w:right w:val="none" w:sz="0" w:space="0" w:color="auto"/>
          </w:divBdr>
        </w:div>
        <w:div w:id="515926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19249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96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686145">
      <w:bodyDiv w:val="1"/>
      <w:marLeft w:val="0"/>
      <w:marRight w:val="0"/>
      <w:marTop w:val="0"/>
      <w:marBottom w:val="0"/>
      <w:divBdr>
        <w:top w:val="none" w:sz="0" w:space="0" w:color="auto"/>
        <w:left w:val="none" w:sz="0" w:space="0" w:color="auto"/>
        <w:bottom w:val="none" w:sz="0" w:space="0" w:color="auto"/>
        <w:right w:val="none" w:sz="0" w:space="0" w:color="auto"/>
      </w:divBdr>
      <w:divsChild>
        <w:div w:id="1954551860">
          <w:marLeft w:val="0"/>
          <w:marRight w:val="0"/>
          <w:marTop w:val="0"/>
          <w:marBottom w:val="0"/>
          <w:divBdr>
            <w:top w:val="none" w:sz="0" w:space="0" w:color="auto"/>
            <w:left w:val="none" w:sz="0" w:space="0" w:color="auto"/>
            <w:bottom w:val="none" w:sz="0" w:space="0" w:color="auto"/>
            <w:right w:val="none" w:sz="0" w:space="0" w:color="auto"/>
          </w:divBdr>
          <w:divsChild>
            <w:div w:id="1071852430">
              <w:marLeft w:val="0"/>
              <w:marRight w:val="0"/>
              <w:marTop w:val="0"/>
              <w:marBottom w:val="0"/>
              <w:divBdr>
                <w:top w:val="none" w:sz="0" w:space="0" w:color="auto"/>
                <w:left w:val="none" w:sz="0" w:space="0" w:color="auto"/>
                <w:bottom w:val="none" w:sz="0" w:space="0" w:color="auto"/>
                <w:right w:val="none" w:sz="0" w:space="0" w:color="auto"/>
              </w:divBdr>
              <w:divsChild>
                <w:div w:id="2065105328">
                  <w:marLeft w:val="0"/>
                  <w:marRight w:val="0"/>
                  <w:marTop w:val="0"/>
                  <w:marBottom w:val="0"/>
                  <w:divBdr>
                    <w:top w:val="none" w:sz="0" w:space="0" w:color="auto"/>
                    <w:left w:val="none" w:sz="0" w:space="0" w:color="auto"/>
                    <w:bottom w:val="none" w:sz="0" w:space="0" w:color="auto"/>
                    <w:right w:val="none" w:sz="0" w:space="0" w:color="auto"/>
                  </w:divBdr>
                  <w:divsChild>
                    <w:div w:id="1906597581">
                      <w:marLeft w:val="0"/>
                      <w:marRight w:val="0"/>
                      <w:marTop w:val="0"/>
                      <w:marBottom w:val="0"/>
                      <w:divBdr>
                        <w:top w:val="none" w:sz="0" w:space="0" w:color="auto"/>
                        <w:left w:val="none" w:sz="0" w:space="0" w:color="auto"/>
                        <w:bottom w:val="none" w:sz="0" w:space="0" w:color="auto"/>
                        <w:right w:val="none" w:sz="0" w:space="0" w:color="auto"/>
                      </w:divBdr>
                      <w:divsChild>
                        <w:div w:id="1830633900">
                          <w:marLeft w:val="0"/>
                          <w:marRight w:val="0"/>
                          <w:marTop w:val="0"/>
                          <w:marBottom w:val="0"/>
                          <w:divBdr>
                            <w:top w:val="none" w:sz="0" w:space="0" w:color="auto"/>
                            <w:left w:val="none" w:sz="0" w:space="0" w:color="auto"/>
                            <w:bottom w:val="none" w:sz="0" w:space="0" w:color="auto"/>
                            <w:right w:val="none" w:sz="0" w:space="0" w:color="auto"/>
                          </w:divBdr>
                          <w:divsChild>
                            <w:div w:id="1863740977">
                              <w:marLeft w:val="0"/>
                              <w:marRight w:val="0"/>
                              <w:marTop w:val="0"/>
                              <w:marBottom w:val="0"/>
                              <w:divBdr>
                                <w:top w:val="none" w:sz="0" w:space="0" w:color="auto"/>
                                <w:left w:val="none" w:sz="0" w:space="0" w:color="auto"/>
                                <w:bottom w:val="none" w:sz="0" w:space="0" w:color="auto"/>
                                <w:right w:val="none" w:sz="0" w:space="0" w:color="auto"/>
                              </w:divBdr>
                              <w:divsChild>
                                <w:div w:id="509761505">
                                  <w:marLeft w:val="0"/>
                                  <w:marRight w:val="0"/>
                                  <w:marTop w:val="0"/>
                                  <w:marBottom w:val="0"/>
                                  <w:divBdr>
                                    <w:top w:val="none" w:sz="0" w:space="0" w:color="auto"/>
                                    <w:left w:val="none" w:sz="0" w:space="0" w:color="auto"/>
                                    <w:bottom w:val="none" w:sz="0" w:space="0" w:color="auto"/>
                                    <w:right w:val="none" w:sz="0" w:space="0" w:color="auto"/>
                                  </w:divBdr>
                                  <w:divsChild>
                                    <w:div w:id="859244442">
                                      <w:marLeft w:val="0"/>
                                      <w:marRight w:val="0"/>
                                      <w:marTop w:val="0"/>
                                      <w:marBottom w:val="0"/>
                                      <w:divBdr>
                                        <w:top w:val="none" w:sz="0" w:space="0" w:color="auto"/>
                                        <w:left w:val="none" w:sz="0" w:space="0" w:color="auto"/>
                                        <w:bottom w:val="none" w:sz="0" w:space="0" w:color="auto"/>
                                        <w:right w:val="none" w:sz="0" w:space="0" w:color="auto"/>
                                      </w:divBdr>
                                      <w:divsChild>
                                        <w:div w:id="1187253927">
                                          <w:marLeft w:val="0"/>
                                          <w:marRight w:val="0"/>
                                          <w:marTop w:val="0"/>
                                          <w:marBottom w:val="0"/>
                                          <w:divBdr>
                                            <w:top w:val="none" w:sz="0" w:space="0" w:color="auto"/>
                                            <w:left w:val="none" w:sz="0" w:space="0" w:color="auto"/>
                                            <w:bottom w:val="none" w:sz="0" w:space="0" w:color="auto"/>
                                            <w:right w:val="none" w:sz="0" w:space="0" w:color="auto"/>
                                          </w:divBdr>
                                          <w:divsChild>
                                            <w:div w:id="826751902">
                                              <w:marLeft w:val="0"/>
                                              <w:marRight w:val="0"/>
                                              <w:marTop w:val="0"/>
                                              <w:marBottom w:val="0"/>
                                              <w:divBdr>
                                                <w:top w:val="none" w:sz="0" w:space="0" w:color="auto"/>
                                                <w:left w:val="none" w:sz="0" w:space="0" w:color="auto"/>
                                                <w:bottom w:val="none" w:sz="0" w:space="0" w:color="auto"/>
                                                <w:right w:val="none" w:sz="0" w:space="0" w:color="auto"/>
                                              </w:divBdr>
                                              <w:divsChild>
                                                <w:div w:id="125591156">
                                                  <w:marLeft w:val="0"/>
                                                  <w:marRight w:val="0"/>
                                                  <w:marTop w:val="0"/>
                                                  <w:marBottom w:val="0"/>
                                                  <w:divBdr>
                                                    <w:top w:val="none" w:sz="0" w:space="0" w:color="auto"/>
                                                    <w:left w:val="none" w:sz="0" w:space="0" w:color="auto"/>
                                                    <w:bottom w:val="none" w:sz="0" w:space="0" w:color="auto"/>
                                                    <w:right w:val="none" w:sz="0" w:space="0" w:color="auto"/>
                                                  </w:divBdr>
                                                  <w:divsChild>
                                                    <w:div w:id="182671693">
                                                      <w:marLeft w:val="0"/>
                                                      <w:marRight w:val="0"/>
                                                      <w:marTop w:val="0"/>
                                                      <w:marBottom w:val="0"/>
                                                      <w:divBdr>
                                                        <w:top w:val="none" w:sz="0" w:space="0" w:color="auto"/>
                                                        <w:left w:val="none" w:sz="0" w:space="0" w:color="auto"/>
                                                        <w:bottom w:val="none" w:sz="0" w:space="0" w:color="auto"/>
                                                        <w:right w:val="none" w:sz="0" w:space="0" w:color="auto"/>
                                                      </w:divBdr>
                                                      <w:divsChild>
                                                        <w:div w:id="5627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3518436">
          <w:marLeft w:val="0"/>
          <w:marRight w:val="0"/>
          <w:marTop w:val="0"/>
          <w:marBottom w:val="0"/>
          <w:divBdr>
            <w:top w:val="none" w:sz="0" w:space="0" w:color="auto"/>
            <w:left w:val="none" w:sz="0" w:space="0" w:color="auto"/>
            <w:bottom w:val="none" w:sz="0" w:space="0" w:color="auto"/>
            <w:right w:val="none" w:sz="0" w:space="0" w:color="auto"/>
          </w:divBdr>
          <w:divsChild>
            <w:div w:id="1913731110">
              <w:marLeft w:val="0"/>
              <w:marRight w:val="0"/>
              <w:marTop w:val="0"/>
              <w:marBottom w:val="0"/>
              <w:divBdr>
                <w:top w:val="none" w:sz="0" w:space="0" w:color="auto"/>
                <w:left w:val="none" w:sz="0" w:space="0" w:color="auto"/>
                <w:bottom w:val="none" w:sz="0" w:space="0" w:color="auto"/>
                <w:right w:val="none" w:sz="0" w:space="0" w:color="auto"/>
              </w:divBdr>
              <w:divsChild>
                <w:div w:id="1227108795">
                  <w:marLeft w:val="0"/>
                  <w:marRight w:val="0"/>
                  <w:marTop w:val="0"/>
                  <w:marBottom w:val="0"/>
                  <w:divBdr>
                    <w:top w:val="none" w:sz="0" w:space="0" w:color="auto"/>
                    <w:left w:val="none" w:sz="0" w:space="0" w:color="auto"/>
                    <w:bottom w:val="none" w:sz="0" w:space="0" w:color="auto"/>
                    <w:right w:val="none" w:sz="0" w:space="0" w:color="auto"/>
                  </w:divBdr>
                  <w:divsChild>
                    <w:div w:id="1066800285">
                      <w:marLeft w:val="0"/>
                      <w:marRight w:val="0"/>
                      <w:marTop w:val="0"/>
                      <w:marBottom w:val="0"/>
                      <w:divBdr>
                        <w:top w:val="none" w:sz="0" w:space="0" w:color="auto"/>
                        <w:left w:val="none" w:sz="0" w:space="0" w:color="auto"/>
                        <w:bottom w:val="none" w:sz="0" w:space="0" w:color="auto"/>
                        <w:right w:val="none" w:sz="0" w:space="0" w:color="auto"/>
                      </w:divBdr>
                      <w:divsChild>
                        <w:div w:id="1585142165">
                          <w:marLeft w:val="0"/>
                          <w:marRight w:val="0"/>
                          <w:marTop w:val="0"/>
                          <w:marBottom w:val="0"/>
                          <w:divBdr>
                            <w:top w:val="none" w:sz="0" w:space="0" w:color="auto"/>
                            <w:left w:val="none" w:sz="0" w:space="0" w:color="auto"/>
                            <w:bottom w:val="none" w:sz="0" w:space="0" w:color="auto"/>
                            <w:right w:val="none" w:sz="0" w:space="0" w:color="auto"/>
                          </w:divBdr>
                          <w:divsChild>
                            <w:div w:id="1926524411">
                              <w:marLeft w:val="0"/>
                              <w:marRight w:val="0"/>
                              <w:marTop w:val="0"/>
                              <w:marBottom w:val="0"/>
                              <w:divBdr>
                                <w:top w:val="none" w:sz="0" w:space="0" w:color="auto"/>
                                <w:left w:val="none" w:sz="0" w:space="0" w:color="auto"/>
                                <w:bottom w:val="none" w:sz="0" w:space="0" w:color="auto"/>
                                <w:right w:val="none" w:sz="0" w:space="0" w:color="auto"/>
                              </w:divBdr>
                              <w:divsChild>
                                <w:div w:id="1034233238">
                                  <w:marLeft w:val="0"/>
                                  <w:marRight w:val="0"/>
                                  <w:marTop w:val="0"/>
                                  <w:marBottom w:val="0"/>
                                  <w:divBdr>
                                    <w:top w:val="none" w:sz="0" w:space="0" w:color="auto"/>
                                    <w:left w:val="none" w:sz="0" w:space="0" w:color="auto"/>
                                    <w:bottom w:val="none" w:sz="0" w:space="0" w:color="auto"/>
                                    <w:right w:val="none" w:sz="0" w:space="0" w:color="auto"/>
                                  </w:divBdr>
                                  <w:divsChild>
                                    <w:div w:id="438332075">
                                      <w:marLeft w:val="0"/>
                                      <w:marRight w:val="0"/>
                                      <w:marTop w:val="0"/>
                                      <w:marBottom w:val="0"/>
                                      <w:divBdr>
                                        <w:top w:val="none" w:sz="0" w:space="0" w:color="auto"/>
                                        <w:left w:val="none" w:sz="0" w:space="0" w:color="auto"/>
                                        <w:bottom w:val="none" w:sz="0" w:space="0" w:color="auto"/>
                                        <w:right w:val="none" w:sz="0" w:space="0" w:color="auto"/>
                                      </w:divBdr>
                                      <w:divsChild>
                                        <w:div w:id="1922981762">
                                          <w:marLeft w:val="0"/>
                                          <w:marRight w:val="0"/>
                                          <w:marTop w:val="0"/>
                                          <w:marBottom w:val="0"/>
                                          <w:divBdr>
                                            <w:top w:val="none" w:sz="0" w:space="0" w:color="auto"/>
                                            <w:left w:val="none" w:sz="0" w:space="0" w:color="auto"/>
                                            <w:bottom w:val="none" w:sz="0" w:space="0" w:color="auto"/>
                                            <w:right w:val="none" w:sz="0" w:space="0" w:color="auto"/>
                                          </w:divBdr>
                                          <w:divsChild>
                                            <w:div w:id="1416786635">
                                              <w:marLeft w:val="0"/>
                                              <w:marRight w:val="0"/>
                                              <w:marTop w:val="0"/>
                                              <w:marBottom w:val="0"/>
                                              <w:divBdr>
                                                <w:top w:val="none" w:sz="0" w:space="0" w:color="auto"/>
                                                <w:left w:val="none" w:sz="0" w:space="0" w:color="auto"/>
                                                <w:bottom w:val="none" w:sz="0" w:space="0" w:color="auto"/>
                                                <w:right w:val="none" w:sz="0" w:space="0" w:color="auto"/>
                                              </w:divBdr>
                                              <w:divsChild>
                                                <w:div w:id="1772048428">
                                                  <w:marLeft w:val="0"/>
                                                  <w:marRight w:val="0"/>
                                                  <w:marTop w:val="0"/>
                                                  <w:marBottom w:val="0"/>
                                                  <w:divBdr>
                                                    <w:top w:val="none" w:sz="0" w:space="0" w:color="auto"/>
                                                    <w:left w:val="none" w:sz="0" w:space="0" w:color="auto"/>
                                                    <w:bottom w:val="none" w:sz="0" w:space="0" w:color="auto"/>
                                                    <w:right w:val="none" w:sz="0" w:space="0" w:color="auto"/>
                                                  </w:divBdr>
                                                  <w:divsChild>
                                                    <w:div w:id="1862666360">
                                                      <w:marLeft w:val="0"/>
                                                      <w:marRight w:val="0"/>
                                                      <w:marTop w:val="0"/>
                                                      <w:marBottom w:val="0"/>
                                                      <w:divBdr>
                                                        <w:top w:val="none" w:sz="0" w:space="0" w:color="auto"/>
                                                        <w:left w:val="none" w:sz="0" w:space="0" w:color="auto"/>
                                                        <w:bottom w:val="none" w:sz="0" w:space="0" w:color="auto"/>
                                                        <w:right w:val="none" w:sz="0" w:space="0" w:color="auto"/>
                                                      </w:divBdr>
                                                      <w:divsChild>
                                                        <w:div w:id="56101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999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175139">
      <w:bodyDiv w:val="1"/>
      <w:marLeft w:val="0"/>
      <w:marRight w:val="0"/>
      <w:marTop w:val="0"/>
      <w:marBottom w:val="0"/>
      <w:divBdr>
        <w:top w:val="none" w:sz="0" w:space="0" w:color="auto"/>
        <w:left w:val="none" w:sz="0" w:space="0" w:color="auto"/>
        <w:bottom w:val="none" w:sz="0" w:space="0" w:color="auto"/>
        <w:right w:val="none" w:sz="0" w:space="0" w:color="auto"/>
      </w:divBdr>
    </w:div>
    <w:div w:id="741175154">
      <w:bodyDiv w:val="1"/>
      <w:marLeft w:val="0"/>
      <w:marRight w:val="0"/>
      <w:marTop w:val="0"/>
      <w:marBottom w:val="0"/>
      <w:divBdr>
        <w:top w:val="none" w:sz="0" w:space="0" w:color="auto"/>
        <w:left w:val="none" w:sz="0" w:space="0" w:color="auto"/>
        <w:bottom w:val="none" w:sz="0" w:space="0" w:color="auto"/>
        <w:right w:val="none" w:sz="0" w:space="0" w:color="auto"/>
      </w:divBdr>
      <w:divsChild>
        <w:div w:id="1186020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782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580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53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793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62550907">
      <w:bodyDiv w:val="1"/>
      <w:marLeft w:val="0"/>
      <w:marRight w:val="0"/>
      <w:marTop w:val="0"/>
      <w:marBottom w:val="0"/>
      <w:divBdr>
        <w:top w:val="none" w:sz="0" w:space="0" w:color="auto"/>
        <w:left w:val="none" w:sz="0" w:space="0" w:color="auto"/>
        <w:bottom w:val="none" w:sz="0" w:space="0" w:color="auto"/>
        <w:right w:val="none" w:sz="0" w:space="0" w:color="auto"/>
      </w:divBdr>
      <w:divsChild>
        <w:div w:id="1857843363">
          <w:blockQuote w:val="1"/>
          <w:marLeft w:val="720"/>
          <w:marRight w:val="720"/>
          <w:marTop w:val="100"/>
          <w:marBottom w:val="100"/>
          <w:divBdr>
            <w:top w:val="none" w:sz="0" w:space="0" w:color="auto"/>
            <w:left w:val="none" w:sz="0" w:space="0" w:color="auto"/>
            <w:bottom w:val="none" w:sz="0" w:space="0" w:color="auto"/>
            <w:right w:val="none" w:sz="0" w:space="0" w:color="auto"/>
          </w:divBdr>
        </w:div>
        <w:div w:id="558394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9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945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376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061168">
      <w:bodyDiv w:val="1"/>
      <w:marLeft w:val="0"/>
      <w:marRight w:val="0"/>
      <w:marTop w:val="0"/>
      <w:marBottom w:val="0"/>
      <w:divBdr>
        <w:top w:val="none" w:sz="0" w:space="0" w:color="auto"/>
        <w:left w:val="none" w:sz="0" w:space="0" w:color="auto"/>
        <w:bottom w:val="none" w:sz="0" w:space="0" w:color="auto"/>
        <w:right w:val="none" w:sz="0" w:space="0" w:color="auto"/>
      </w:divBdr>
      <w:divsChild>
        <w:div w:id="1803964266">
          <w:marLeft w:val="0"/>
          <w:marRight w:val="0"/>
          <w:marTop w:val="0"/>
          <w:marBottom w:val="0"/>
          <w:divBdr>
            <w:top w:val="none" w:sz="0" w:space="0" w:color="auto"/>
            <w:left w:val="none" w:sz="0" w:space="0" w:color="auto"/>
            <w:bottom w:val="none" w:sz="0" w:space="0" w:color="auto"/>
            <w:right w:val="none" w:sz="0" w:space="0" w:color="auto"/>
          </w:divBdr>
          <w:divsChild>
            <w:div w:id="1724215393">
              <w:marLeft w:val="0"/>
              <w:marRight w:val="0"/>
              <w:marTop w:val="0"/>
              <w:marBottom w:val="0"/>
              <w:divBdr>
                <w:top w:val="none" w:sz="0" w:space="0" w:color="auto"/>
                <w:left w:val="none" w:sz="0" w:space="0" w:color="auto"/>
                <w:bottom w:val="none" w:sz="0" w:space="0" w:color="auto"/>
                <w:right w:val="none" w:sz="0" w:space="0" w:color="auto"/>
              </w:divBdr>
              <w:divsChild>
                <w:div w:id="93982413">
                  <w:marLeft w:val="0"/>
                  <w:marRight w:val="0"/>
                  <w:marTop w:val="0"/>
                  <w:marBottom w:val="0"/>
                  <w:divBdr>
                    <w:top w:val="none" w:sz="0" w:space="0" w:color="auto"/>
                    <w:left w:val="none" w:sz="0" w:space="0" w:color="auto"/>
                    <w:bottom w:val="none" w:sz="0" w:space="0" w:color="auto"/>
                    <w:right w:val="none" w:sz="0" w:space="0" w:color="auto"/>
                  </w:divBdr>
                  <w:divsChild>
                    <w:div w:id="167210699">
                      <w:marLeft w:val="0"/>
                      <w:marRight w:val="0"/>
                      <w:marTop w:val="0"/>
                      <w:marBottom w:val="0"/>
                      <w:divBdr>
                        <w:top w:val="none" w:sz="0" w:space="0" w:color="auto"/>
                        <w:left w:val="none" w:sz="0" w:space="0" w:color="auto"/>
                        <w:bottom w:val="none" w:sz="0" w:space="0" w:color="auto"/>
                        <w:right w:val="none" w:sz="0" w:space="0" w:color="auto"/>
                      </w:divBdr>
                      <w:divsChild>
                        <w:div w:id="1642491505">
                          <w:marLeft w:val="0"/>
                          <w:marRight w:val="0"/>
                          <w:marTop w:val="0"/>
                          <w:marBottom w:val="0"/>
                          <w:divBdr>
                            <w:top w:val="none" w:sz="0" w:space="0" w:color="auto"/>
                            <w:left w:val="none" w:sz="0" w:space="0" w:color="auto"/>
                            <w:bottom w:val="none" w:sz="0" w:space="0" w:color="auto"/>
                            <w:right w:val="none" w:sz="0" w:space="0" w:color="auto"/>
                          </w:divBdr>
                          <w:divsChild>
                            <w:div w:id="1914847416">
                              <w:marLeft w:val="0"/>
                              <w:marRight w:val="0"/>
                              <w:marTop w:val="0"/>
                              <w:marBottom w:val="0"/>
                              <w:divBdr>
                                <w:top w:val="none" w:sz="0" w:space="0" w:color="auto"/>
                                <w:left w:val="none" w:sz="0" w:space="0" w:color="auto"/>
                                <w:bottom w:val="none" w:sz="0" w:space="0" w:color="auto"/>
                                <w:right w:val="none" w:sz="0" w:space="0" w:color="auto"/>
                              </w:divBdr>
                              <w:divsChild>
                                <w:div w:id="899293973">
                                  <w:marLeft w:val="0"/>
                                  <w:marRight w:val="0"/>
                                  <w:marTop w:val="0"/>
                                  <w:marBottom w:val="0"/>
                                  <w:divBdr>
                                    <w:top w:val="none" w:sz="0" w:space="0" w:color="auto"/>
                                    <w:left w:val="none" w:sz="0" w:space="0" w:color="auto"/>
                                    <w:bottom w:val="none" w:sz="0" w:space="0" w:color="auto"/>
                                    <w:right w:val="none" w:sz="0" w:space="0" w:color="auto"/>
                                  </w:divBdr>
                                  <w:divsChild>
                                    <w:div w:id="1768306156">
                                      <w:marLeft w:val="0"/>
                                      <w:marRight w:val="0"/>
                                      <w:marTop w:val="0"/>
                                      <w:marBottom w:val="0"/>
                                      <w:divBdr>
                                        <w:top w:val="none" w:sz="0" w:space="0" w:color="auto"/>
                                        <w:left w:val="none" w:sz="0" w:space="0" w:color="auto"/>
                                        <w:bottom w:val="none" w:sz="0" w:space="0" w:color="auto"/>
                                        <w:right w:val="none" w:sz="0" w:space="0" w:color="auto"/>
                                      </w:divBdr>
                                      <w:divsChild>
                                        <w:div w:id="61493880">
                                          <w:marLeft w:val="0"/>
                                          <w:marRight w:val="0"/>
                                          <w:marTop w:val="0"/>
                                          <w:marBottom w:val="0"/>
                                          <w:divBdr>
                                            <w:top w:val="none" w:sz="0" w:space="0" w:color="auto"/>
                                            <w:left w:val="none" w:sz="0" w:space="0" w:color="auto"/>
                                            <w:bottom w:val="none" w:sz="0" w:space="0" w:color="auto"/>
                                            <w:right w:val="none" w:sz="0" w:space="0" w:color="auto"/>
                                          </w:divBdr>
                                          <w:divsChild>
                                            <w:div w:id="2040158584">
                                              <w:marLeft w:val="0"/>
                                              <w:marRight w:val="0"/>
                                              <w:marTop w:val="0"/>
                                              <w:marBottom w:val="0"/>
                                              <w:divBdr>
                                                <w:top w:val="none" w:sz="0" w:space="0" w:color="auto"/>
                                                <w:left w:val="none" w:sz="0" w:space="0" w:color="auto"/>
                                                <w:bottom w:val="none" w:sz="0" w:space="0" w:color="auto"/>
                                                <w:right w:val="none" w:sz="0" w:space="0" w:color="auto"/>
                                              </w:divBdr>
                                              <w:divsChild>
                                                <w:div w:id="593440998">
                                                  <w:marLeft w:val="0"/>
                                                  <w:marRight w:val="0"/>
                                                  <w:marTop w:val="0"/>
                                                  <w:marBottom w:val="0"/>
                                                  <w:divBdr>
                                                    <w:top w:val="none" w:sz="0" w:space="0" w:color="auto"/>
                                                    <w:left w:val="none" w:sz="0" w:space="0" w:color="auto"/>
                                                    <w:bottom w:val="none" w:sz="0" w:space="0" w:color="auto"/>
                                                    <w:right w:val="none" w:sz="0" w:space="0" w:color="auto"/>
                                                  </w:divBdr>
                                                  <w:divsChild>
                                                    <w:div w:id="250628549">
                                                      <w:marLeft w:val="0"/>
                                                      <w:marRight w:val="0"/>
                                                      <w:marTop w:val="0"/>
                                                      <w:marBottom w:val="0"/>
                                                      <w:divBdr>
                                                        <w:top w:val="none" w:sz="0" w:space="0" w:color="auto"/>
                                                        <w:left w:val="none" w:sz="0" w:space="0" w:color="auto"/>
                                                        <w:bottom w:val="none" w:sz="0" w:space="0" w:color="auto"/>
                                                        <w:right w:val="none" w:sz="0" w:space="0" w:color="auto"/>
                                                      </w:divBdr>
                                                      <w:divsChild>
                                                        <w:div w:id="68729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46355">
          <w:marLeft w:val="0"/>
          <w:marRight w:val="0"/>
          <w:marTop w:val="0"/>
          <w:marBottom w:val="0"/>
          <w:divBdr>
            <w:top w:val="none" w:sz="0" w:space="0" w:color="auto"/>
            <w:left w:val="none" w:sz="0" w:space="0" w:color="auto"/>
            <w:bottom w:val="none" w:sz="0" w:space="0" w:color="auto"/>
            <w:right w:val="none" w:sz="0" w:space="0" w:color="auto"/>
          </w:divBdr>
          <w:divsChild>
            <w:div w:id="114951715">
              <w:marLeft w:val="0"/>
              <w:marRight w:val="0"/>
              <w:marTop w:val="0"/>
              <w:marBottom w:val="0"/>
              <w:divBdr>
                <w:top w:val="none" w:sz="0" w:space="0" w:color="auto"/>
                <w:left w:val="none" w:sz="0" w:space="0" w:color="auto"/>
                <w:bottom w:val="none" w:sz="0" w:space="0" w:color="auto"/>
                <w:right w:val="none" w:sz="0" w:space="0" w:color="auto"/>
              </w:divBdr>
              <w:divsChild>
                <w:div w:id="1563255935">
                  <w:marLeft w:val="0"/>
                  <w:marRight w:val="0"/>
                  <w:marTop w:val="0"/>
                  <w:marBottom w:val="0"/>
                  <w:divBdr>
                    <w:top w:val="none" w:sz="0" w:space="0" w:color="auto"/>
                    <w:left w:val="none" w:sz="0" w:space="0" w:color="auto"/>
                    <w:bottom w:val="none" w:sz="0" w:space="0" w:color="auto"/>
                    <w:right w:val="none" w:sz="0" w:space="0" w:color="auto"/>
                  </w:divBdr>
                  <w:divsChild>
                    <w:div w:id="1162626906">
                      <w:marLeft w:val="0"/>
                      <w:marRight w:val="0"/>
                      <w:marTop w:val="0"/>
                      <w:marBottom w:val="0"/>
                      <w:divBdr>
                        <w:top w:val="none" w:sz="0" w:space="0" w:color="auto"/>
                        <w:left w:val="none" w:sz="0" w:space="0" w:color="auto"/>
                        <w:bottom w:val="none" w:sz="0" w:space="0" w:color="auto"/>
                        <w:right w:val="none" w:sz="0" w:space="0" w:color="auto"/>
                      </w:divBdr>
                      <w:divsChild>
                        <w:div w:id="1549413594">
                          <w:marLeft w:val="0"/>
                          <w:marRight w:val="0"/>
                          <w:marTop w:val="0"/>
                          <w:marBottom w:val="0"/>
                          <w:divBdr>
                            <w:top w:val="none" w:sz="0" w:space="0" w:color="auto"/>
                            <w:left w:val="none" w:sz="0" w:space="0" w:color="auto"/>
                            <w:bottom w:val="none" w:sz="0" w:space="0" w:color="auto"/>
                            <w:right w:val="none" w:sz="0" w:space="0" w:color="auto"/>
                          </w:divBdr>
                          <w:divsChild>
                            <w:div w:id="892542603">
                              <w:marLeft w:val="0"/>
                              <w:marRight w:val="0"/>
                              <w:marTop w:val="0"/>
                              <w:marBottom w:val="0"/>
                              <w:divBdr>
                                <w:top w:val="none" w:sz="0" w:space="0" w:color="auto"/>
                                <w:left w:val="none" w:sz="0" w:space="0" w:color="auto"/>
                                <w:bottom w:val="none" w:sz="0" w:space="0" w:color="auto"/>
                                <w:right w:val="none" w:sz="0" w:space="0" w:color="auto"/>
                              </w:divBdr>
                              <w:divsChild>
                                <w:div w:id="895431541">
                                  <w:marLeft w:val="0"/>
                                  <w:marRight w:val="0"/>
                                  <w:marTop w:val="0"/>
                                  <w:marBottom w:val="0"/>
                                  <w:divBdr>
                                    <w:top w:val="none" w:sz="0" w:space="0" w:color="auto"/>
                                    <w:left w:val="none" w:sz="0" w:space="0" w:color="auto"/>
                                    <w:bottom w:val="none" w:sz="0" w:space="0" w:color="auto"/>
                                    <w:right w:val="none" w:sz="0" w:space="0" w:color="auto"/>
                                  </w:divBdr>
                                  <w:divsChild>
                                    <w:div w:id="1500389289">
                                      <w:marLeft w:val="0"/>
                                      <w:marRight w:val="0"/>
                                      <w:marTop w:val="0"/>
                                      <w:marBottom w:val="0"/>
                                      <w:divBdr>
                                        <w:top w:val="none" w:sz="0" w:space="0" w:color="auto"/>
                                        <w:left w:val="none" w:sz="0" w:space="0" w:color="auto"/>
                                        <w:bottom w:val="none" w:sz="0" w:space="0" w:color="auto"/>
                                        <w:right w:val="none" w:sz="0" w:space="0" w:color="auto"/>
                                      </w:divBdr>
                                      <w:divsChild>
                                        <w:div w:id="2036535319">
                                          <w:marLeft w:val="0"/>
                                          <w:marRight w:val="0"/>
                                          <w:marTop w:val="0"/>
                                          <w:marBottom w:val="0"/>
                                          <w:divBdr>
                                            <w:top w:val="none" w:sz="0" w:space="0" w:color="auto"/>
                                            <w:left w:val="none" w:sz="0" w:space="0" w:color="auto"/>
                                            <w:bottom w:val="none" w:sz="0" w:space="0" w:color="auto"/>
                                            <w:right w:val="none" w:sz="0" w:space="0" w:color="auto"/>
                                          </w:divBdr>
                                          <w:divsChild>
                                            <w:div w:id="1909223061">
                                              <w:marLeft w:val="0"/>
                                              <w:marRight w:val="0"/>
                                              <w:marTop w:val="0"/>
                                              <w:marBottom w:val="0"/>
                                              <w:divBdr>
                                                <w:top w:val="none" w:sz="0" w:space="0" w:color="auto"/>
                                                <w:left w:val="none" w:sz="0" w:space="0" w:color="auto"/>
                                                <w:bottom w:val="none" w:sz="0" w:space="0" w:color="auto"/>
                                                <w:right w:val="none" w:sz="0" w:space="0" w:color="auto"/>
                                              </w:divBdr>
                                              <w:divsChild>
                                                <w:div w:id="451245074">
                                                  <w:marLeft w:val="0"/>
                                                  <w:marRight w:val="0"/>
                                                  <w:marTop w:val="0"/>
                                                  <w:marBottom w:val="0"/>
                                                  <w:divBdr>
                                                    <w:top w:val="none" w:sz="0" w:space="0" w:color="auto"/>
                                                    <w:left w:val="none" w:sz="0" w:space="0" w:color="auto"/>
                                                    <w:bottom w:val="none" w:sz="0" w:space="0" w:color="auto"/>
                                                    <w:right w:val="none" w:sz="0" w:space="0" w:color="auto"/>
                                                  </w:divBdr>
                                                  <w:divsChild>
                                                    <w:div w:id="679896629">
                                                      <w:marLeft w:val="0"/>
                                                      <w:marRight w:val="0"/>
                                                      <w:marTop w:val="0"/>
                                                      <w:marBottom w:val="0"/>
                                                      <w:divBdr>
                                                        <w:top w:val="none" w:sz="0" w:space="0" w:color="auto"/>
                                                        <w:left w:val="none" w:sz="0" w:space="0" w:color="auto"/>
                                                        <w:bottom w:val="none" w:sz="0" w:space="0" w:color="auto"/>
                                                        <w:right w:val="none" w:sz="0" w:space="0" w:color="auto"/>
                                                      </w:divBdr>
                                                      <w:divsChild>
                                                        <w:div w:id="104471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342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102082">
      <w:bodyDiv w:val="1"/>
      <w:marLeft w:val="0"/>
      <w:marRight w:val="0"/>
      <w:marTop w:val="0"/>
      <w:marBottom w:val="0"/>
      <w:divBdr>
        <w:top w:val="none" w:sz="0" w:space="0" w:color="auto"/>
        <w:left w:val="none" w:sz="0" w:space="0" w:color="auto"/>
        <w:bottom w:val="none" w:sz="0" w:space="0" w:color="auto"/>
        <w:right w:val="none" w:sz="0" w:space="0" w:color="auto"/>
      </w:divBdr>
    </w:div>
    <w:div w:id="939022626">
      <w:bodyDiv w:val="1"/>
      <w:marLeft w:val="0"/>
      <w:marRight w:val="0"/>
      <w:marTop w:val="0"/>
      <w:marBottom w:val="0"/>
      <w:divBdr>
        <w:top w:val="none" w:sz="0" w:space="0" w:color="auto"/>
        <w:left w:val="none" w:sz="0" w:space="0" w:color="auto"/>
        <w:bottom w:val="none" w:sz="0" w:space="0" w:color="auto"/>
        <w:right w:val="none" w:sz="0" w:space="0" w:color="auto"/>
      </w:divBdr>
      <w:divsChild>
        <w:div w:id="46341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0899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669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42679">
      <w:bodyDiv w:val="1"/>
      <w:marLeft w:val="0"/>
      <w:marRight w:val="0"/>
      <w:marTop w:val="0"/>
      <w:marBottom w:val="0"/>
      <w:divBdr>
        <w:top w:val="none" w:sz="0" w:space="0" w:color="auto"/>
        <w:left w:val="none" w:sz="0" w:space="0" w:color="auto"/>
        <w:bottom w:val="none" w:sz="0" w:space="0" w:color="auto"/>
        <w:right w:val="none" w:sz="0" w:space="0" w:color="auto"/>
      </w:divBdr>
      <w:divsChild>
        <w:div w:id="229538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932453">
      <w:bodyDiv w:val="1"/>
      <w:marLeft w:val="0"/>
      <w:marRight w:val="0"/>
      <w:marTop w:val="0"/>
      <w:marBottom w:val="0"/>
      <w:divBdr>
        <w:top w:val="none" w:sz="0" w:space="0" w:color="auto"/>
        <w:left w:val="none" w:sz="0" w:space="0" w:color="auto"/>
        <w:bottom w:val="none" w:sz="0" w:space="0" w:color="auto"/>
        <w:right w:val="none" w:sz="0" w:space="0" w:color="auto"/>
      </w:divBdr>
      <w:divsChild>
        <w:div w:id="1125080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5982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7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494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230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175514">
      <w:bodyDiv w:val="1"/>
      <w:marLeft w:val="0"/>
      <w:marRight w:val="0"/>
      <w:marTop w:val="0"/>
      <w:marBottom w:val="0"/>
      <w:divBdr>
        <w:top w:val="none" w:sz="0" w:space="0" w:color="auto"/>
        <w:left w:val="none" w:sz="0" w:space="0" w:color="auto"/>
        <w:bottom w:val="none" w:sz="0" w:space="0" w:color="auto"/>
        <w:right w:val="none" w:sz="0" w:space="0" w:color="auto"/>
      </w:divBdr>
    </w:div>
    <w:div w:id="1406999620">
      <w:bodyDiv w:val="1"/>
      <w:marLeft w:val="0"/>
      <w:marRight w:val="0"/>
      <w:marTop w:val="0"/>
      <w:marBottom w:val="0"/>
      <w:divBdr>
        <w:top w:val="none" w:sz="0" w:space="0" w:color="auto"/>
        <w:left w:val="none" w:sz="0" w:space="0" w:color="auto"/>
        <w:bottom w:val="none" w:sz="0" w:space="0" w:color="auto"/>
        <w:right w:val="none" w:sz="0" w:space="0" w:color="auto"/>
      </w:divBdr>
      <w:divsChild>
        <w:div w:id="607591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391712">
          <w:blockQuote w:val="1"/>
          <w:marLeft w:val="720"/>
          <w:marRight w:val="720"/>
          <w:marTop w:val="100"/>
          <w:marBottom w:val="100"/>
          <w:divBdr>
            <w:top w:val="none" w:sz="0" w:space="0" w:color="auto"/>
            <w:left w:val="none" w:sz="0" w:space="0" w:color="auto"/>
            <w:bottom w:val="none" w:sz="0" w:space="0" w:color="auto"/>
            <w:right w:val="none" w:sz="0" w:space="0" w:color="auto"/>
          </w:divBdr>
        </w:div>
        <w:div w:id="967902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739487">
          <w:blockQuote w:val="1"/>
          <w:marLeft w:val="720"/>
          <w:marRight w:val="720"/>
          <w:marTop w:val="100"/>
          <w:marBottom w:val="100"/>
          <w:divBdr>
            <w:top w:val="none" w:sz="0" w:space="0" w:color="auto"/>
            <w:left w:val="none" w:sz="0" w:space="0" w:color="auto"/>
            <w:bottom w:val="none" w:sz="0" w:space="0" w:color="auto"/>
            <w:right w:val="none" w:sz="0" w:space="0" w:color="auto"/>
          </w:divBdr>
        </w:div>
        <w:div w:id="52738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871964">
      <w:bodyDiv w:val="1"/>
      <w:marLeft w:val="0"/>
      <w:marRight w:val="0"/>
      <w:marTop w:val="0"/>
      <w:marBottom w:val="0"/>
      <w:divBdr>
        <w:top w:val="none" w:sz="0" w:space="0" w:color="auto"/>
        <w:left w:val="none" w:sz="0" w:space="0" w:color="auto"/>
        <w:bottom w:val="none" w:sz="0" w:space="0" w:color="auto"/>
        <w:right w:val="none" w:sz="0" w:space="0" w:color="auto"/>
      </w:divBdr>
      <w:divsChild>
        <w:div w:id="1272396439">
          <w:blockQuote w:val="1"/>
          <w:marLeft w:val="720"/>
          <w:marRight w:val="720"/>
          <w:marTop w:val="100"/>
          <w:marBottom w:val="100"/>
          <w:divBdr>
            <w:top w:val="none" w:sz="0" w:space="0" w:color="auto"/>
            <w:left w:val="none" w:sz="0" w:space="0" w:color="auto"/>
            <w:bottom w:val="none" w:sz="0" w:space="0" w:color="auto"/>
            <w:right w:val="none" w:sz="0" w:space="0" w:color="auto"/>
          </w:divBdr>
        </w:div>
        <w:div w:id="762839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880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611122">
      <w:bodyDiv w:val="1"/>
      <w:marLeft w:val="0"/>
      <w:marRight w:val="0"/>
      <w:marTop w:val="0"/>
      <w:marBottom w:val="0"/>
      <w:divBdr>
        <w:top w:val="none" w:sz="0" w:space="0" w:color="auto"/>
        <w:left w:val="none" w:sz="0" w:space="0" w:color="auto"/>
        <w:bottom w:val="none" w:sz="0" w:space="0" w:color="auto"/>
        <w:right w:val="none" w:sz="0" w:space="0" w:color="auto"/>
      </w:divBdr>
      <w:divsChild>
        <w:div w:id="879710673">
          <w:marLeft w:val="0"/>
          <w:marRight w:val="0"/>
          <w:marTop w:val="0"/>
          <w:marBottom w:val="0"/>
          <w:divBdr>
            <w:top w:val="none" w:sz="0" w:space="0" w:color="auto"/>
            <w:left w:val="none" w:sz="0" w:space="0" w:color="auto"/>
            <w:bottom w:val="none" w:sz="0" w:space="0" w:color="auto"/>
            <w:right w:val="none" w:sz="0" w:space="0" w:color="auto"/>
          </w:divBdr>
          <w:divsChild>
            <w:div w:id="1463160190">
              <w:marLeft w:val="0"/>
              <w:marRight w:val="0"/>
              <w:marTop w:val="0"/>
              <w:marBottom w:val="0"/>
              <w:divBdr>
                <w:top w:val="none" w:sz="0" w:space="0" w:color="auto"/>
                <w:left w:val="none" w:sz="0" w:space="0" w:color="auto"/>
                <w:bottom w:val="none" w:sz="0" w:space="0" w:color="auto"/>
                <w:right w:val="none" w:sz="0" w:space="0" w:color="auto"/>
              </w:divBdr>
              <w:divsChild>
                <w:div w:id="1032338268">
                  <w:marLeft w:val="0"/>
                  <w:marRight w:val="0"/>
                  <w:marTop w:val="0"/>
                  <w:marBottom w:val="0"/>
                  <w:divBdr>
                    <w:top w:val="none" w:sz="0" w:space="0" w:color="auto"/>
                    <w:left w:val="none" w:sz="0" w:space="0" w:color="auto"/>
                    <w:bottom w:val="none" w:sz="0" w:space="0" w:color="auto"/>
                    <w:right w:val="none" w:sz="0" w:space="0" w:color="auto"/>
                  </w:divBdr>
                  <w:divsChild>
                    <w:div w:id="839396353">
                      <w:marLeft w:val="0"/>
                      <w:marRight w:val="0"/>
                      <w:marTop w:val="0"/>
                      <w:marBottom w:val="0"/>
                      <w:divBdr>
                        <w:top w:val="none" w:sz="0" w:space="0" w:color="auto"/>
                        <w:left w:val="none" w:sz="0" w:space="0" w:color="auto"/>
                        <w:bottom w:val="none" w:sz="0" w:space="0" w:color="auto"/>
                        <w:right w:val="none" w:sz="0" w:space="0" w:color="auto"/>
                      </w:divBdr>
                      <w:divsChild>
                        <w:div w:id="52698919">
                          <w:marLeft w:val="0"/>
                          <w:marRight w:val="0"/>
                          <w:marTop w:val="0"/>
                          <w:marBottom w:val="0"/>
                          <w:divBdr>
                            <w:top w:val="none" w:sz="0" w:space="0" w:color="auto"/>
                            <w:left w:val="none" w:sz="0" w:space="0" w:color="auto"/>
                            <w:bottom w:val="none" w:sz="0" w:space="0" w:color="auto"/>
                            <w:right w:val="none" w:sz="0" w:space="0" w:color="auto"/>
                          </w:divBdr>
                          <w:divsChild>
                            <w:div w:id="1651710978">
                              <w:marLeft w:val="0"/>
                              <w:marRight w:val="0"/>
                              <w:marTop w:val="0"/>
                              <w:marBottom w:val="0"/>
                              <w:divBdr>
                                <w:top w:val="none" w:sz="0" w:space="0" w:color="auto"/>
                                <w:left w:val="none" w:sz="0" w:space="0" w:color="auto"/>
                                <w:bottom w:val="none" w:sz="0" w:space="0" w:color="auto"/>
                                <w:right w:val="none" w:sz="0" w:space="0" w:color="auto"/>
                              </w:divBdr>
                              <w:divsChild>
                                <w:div w:id="7297179">
                                  <w:marLeft w:val="0"/>
                                  <w:marRight w:val="0"/>
                                  <w:marTop w:val="0"/>
                                  <w:marBottom w:val="0"/>
                                  <w:divBdr>
                                    <w:top w:val="none" w:sz="0" w:space="0" w:color="auto"/>
                                    <w:left w:val="none" w:sz="0" w:space="0" w:color="auto"/>
                                    <w:bottom w:val="none" w:sz="0" w:space="0" w:color="auto"/>
                                    <w:right w:val="none" w:sz="0" w:space="0" w:color="auto"/>
                                  </w:divBdr>
                                  <w:divsChild>
                                    <w:div w:id="1689213681">
                                      <w:marLeft w:val="0"/>
                                      <w:marRight w:val="0"/>
                                      <w:marTop w:val="0"/>
                                      <w:marBottom w:val="0"/>
                                      <w:divBdr>
                                        <w:top w:val="none" w:sz="0" w:space="0" w:color="auto"/>
                                        <w:left w:val="none" w:sz="0" w:space="0" w:color="auto"/>
                                        <w:bottom w:val="none" w:sz="0" w:space="0" w:color="auto"/>
                                        <w:right w:val="none" w:sz="0" w:space="0" w:color="auto"/>
                                      </w:divBdr>
                                      <w:divsChild>
                                        <w:div w:id="214318754">
                                          <w:marLeft w:val="0"/>
                                          <w:marRight w:val="0"/>
                                          <w:marTop w:val="0"/>
                                          <w:marBottom w:val="0"/>
                                          <w:divBdr>
                                            <w:top w:val="none" w:sz="0" w:space="0" w:color="auto"/>
                                            <w:left w:val="none" w:sz="0" w:space="0" w:color="auto"/>
                                            <w:bottom w:val="none" w:sz="0" w:space="0" w:color="auto"/>
                                            <w:right w:val="none" w:sz="0" w:space="0" w:color="auto"/>
                                          </w:divBdr>
                                          <w:divsChild>
                                            <w:div w:id="1222790039">
                                              <w:marLeft w:val="0"/>
                                              <w:marRight w:val="0"/>
                                              <w:marTop w:val="0"/>
                                              <w:marBottom w:val="0"/>
                                              <w:divBdr>
                                                <w:top w:val="none" w:sz="0" w:space="0" w:color="auto"/>
                                                <w:left w:val="none" w:sz="0" w:space="0" w:color="auto"/>
                                                <w:bottom w:val="none" w:sz="0" w:space="0" w:color="auto"/>
                                                <w:right w:val="none" w:sz="0" w:space="0" w:color="auto"/>
                                              </w:divBdr>
                                              <w:divsChild>
                                                <w:div w:id="1277909957">
                                                  <w:marLeft w:val="0"/>
                                                  <w:marRight w:val="0"/>
                                                  <w:marTop w:val="0"/>
                                                  <w:marBottom w:val="0"/>
                                                  <w:divBdr>
                                                    <w:top w:val="none" w:sz="0" w:space="0" w:color="auto"/>
                                                    <w:left w:val="none" w:sz="0" w:space="0" w:color="auto"/>
                                                    <w:bottom w:val="none" w:sz="0" w:space="0" w:color="auto"/>
                                                    <w:right w:val="none" w:sz="0" w:space="0" w:color="auto"/>
                                                  </w:divBdr>
                                                  <w:divsChild>
                                                    <w:div w:id="755126920">
                                                      <w:marLeft w:val="0"/>
                                                      <w:marRight w:val="0"/>
                                                      <w:marTop w:val="0"/>
                                                      <w:marBottom w:val="0"/>
                                                      <w:divBdr>
                                                        <w:top w:val="none" w:sz="0" w:space="0" w:color="auto"/>
                                                        <w:left w:val="none" w:sz="0" w:space="0" w:color="auto"/>
                                                        <w:bottom w:val="none" w:sz="0" w:space="0" w:color="auto"/>
                                                        <w:right w:val="none" w:sz="0" w:space="0" w:color="auto"/>
                                                      </w:divBdr>
                                                      <w:divsChild>
                                                        <w:div w:id="15318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12192">
          <w:marLeft w:val="0"/>
          <w:marRight w:val="0"/>
          <w:marTop w:val="0"/>
          <w:marBottom w:val="0"/>
          <w:divBdr>
            <w:top w:val="none" w:sz="0" w:space="0" w:color="auto"/>
            <w:left w:val="none" w:sz="0" w:space="0" w:color="auto"/>
            <w:bottom w:val="none" w:sz="0" w:space="0" w:color="auto"/>
            <w:right w:val="none" w:sz="0" w:space="0" w:color="auto"/>
          </w:divBdr>
          <w:divsChild>
            <w:div w:id="1332178612">
              <w:marLeft w:val="0"/>
              <w:marRight w:val="0"/>
              <w:marTop w:val="0"/>
              <w:marBottom w:val="0"/>
              <w:divBdr>
                <w:top w:val="none" w:sz="0" w:space="0" w:color="auto"/>
                <w:left w:val="none" w:sz="0" w:space="0" w:color="auto"/>
                <w:bottom w:val="none" w:sz="0" w:space="0" w:color="auto"/>
                <w:right w:val="none" w:sz="0" w:space="0" w:color="auto"/>
              </w:divBdr>
              <w:divsChild>
                <w:div w:id="668751470">
                  <w:marLeft w:val="0"/>
                  <w:marRight w:val="0"/>
                  <w:marTop w:val="0"/>
                  <w:marBottom w:val="0"/>
                  <w:divBdr>
                    <w:top w:val="none" w:sz="0" w:space="0" w:color="auto"/>
                    <w:left w:val="none" w:sz="0" w:space="0" w:color="auto"/>
                    <w:bottom w:val="none" w:sz="0" w:space="0" w:color="auto"/>
                    <w:right w:val="none" w:sz="0" w:space="0" w:color="auto"/>
                  </w:divBdr>
                  <w:divsChild>
                    <w:div w:id="2117480149">
                      <w:marLeft w:val="0"/>
                      <w:marRight w:val="0"/>
                      <w:marTop w:val="0"/>
                      <w:marBottom w:val="0"/>
                      <w:divBdr>
                        <w:top w:val="none" w:sz="0" w:space="0" w:color="auto"/>
                        <w:left w:val="none" w:sz="0" w:space="0" w:color="auto"/>
                        <w:bottom w:val="none" w:sz="0" w:space="0" w:color="auto"/>
                        <w:right w:val="none" w:sz="0" w:space="0" w:color="auto"/>
                      </w:divBdr>
                      <w:divsChild>
                        <w:div w:id="566189162">
                          <w:marLeft w:val="0"/>
                          <w:marRight w:val="0"/>
                          <w:marTop w:val="0"/>
                          <w:marBottom w:val="0"/>
                          <w:divBdr>
                            <w:top w:val="none" w:sz="0" w:space="0" w:color="auto"/>
                            <w:left w:val="none" w:sz="0" w:space="0" w:color="auto"/>
                            <w:bottom w:val="none" w:sz="0" w:space="0" w:color="auto"/>
                            <w:right w:val="none" w:sz="0" w:space="0" w:color="auto"/>
                          </w:divBdr>
                          <w:divsChild>
                            <w:div w:id="1692342455">
                              <w:marLeft w:val="0"/>
                              <w:marRight w:val="0"/>
                              <w:marTop w:val="0"/>
                              <w:marBottom w:val="0"/>
                              <w:divBdr>
                                <w:top w:val="none" w:sz="0" w:space="0" w:color="auto"/>
                                <w:left w:val="none" w:sz="0" w:space="0" w:color="auto"/>
                                <w:bottom w:val="none" w:sz="0" w:space="0" w:color="auto"/>
                                <w:right w:val="none" w:sz="0" w:space="0" w:color="auto"/>
                              </w:divBdr>
                              <w:divsChild>
                                <w:div w:id="796876959">
                                  <w:marLeft w:val="0"/>
                                  <w:marRight w:val="0"/>
                                  <w:marTop w:val="0"/>
                                  <w:marBottom w:val="0"/>
                                  <w:divBdr>
                                    <w:top w:val="none" w:sz="0" w:space="0" w:color="auto"/>
                                    <w:left w:val="none" w:sz="0" w:space="0" w:color="auto"/>
                                    <w:bottom w:val="none" w:sz="0" w:space="0" w:color="auto"/>
                                    <w:right w:val="none" w:sz="0" w:space="0" w:color="auto"/>
                                  </w:divBdr>
                                  <w:divsChild>
                                    <w:div w:id="144931409">
                                      <w:marLeft w:val="0"/>
                                      <w:marRight w:val="0"/>
                                      <w:marTop w:val="0"/>
                                      <w:marBottom w:val="0"/>
                                      <w:divBdr>
                                        <w:top w:val="none" w:sz="0" w:space="0" w:color="auto"/>
                                        <w:left w:val="none" w:sz="0" w:space="0" w:color="auto"/>
                                        <w:bottom w:val="none" w:sz="0" w:space="0" w:color="auto"/>
                                        <w:right w:val="none" w:sz="0" w:space="0" w:color="auto"/>
                                      </w:divBdr>
                                      <w:divsChild>
                                        <w:div w:id="1443450562">
                                          <w:marLeft w:val="0"/>
                                          <w:marRight w:val="0"/>
                                          <w:marTop w:val="0"/>
                                          <w:marBottom w:val="0"/>
                                          <w:divBdr>
                                            <w:top w:val="none" w:sz="0" w:space="0" w:color="auto"/>
                                            <w:left w:val="none" w:sz="0" w:space="0" w:color="auto"/>
                                            <w:bottom w:val="none" w:sz="0" w:space="0" w:color="auto"/>
                                            <w:right w:val="none" w:sz="0" w:space="0" w:color="auto"/>
                                          </w:divBdr>
                                          <w:divsChild>
                                            <w:div w:id="1794595078">
                                              <w:marLeft w:val="0"/>
                                              <w:marRight w:val="0"/>
                                              <w:marTop w:val="0"/>
                                              <w:marBottom w:val="0"/>
                                              <w:divBdr>
                                                <w:top w:val="none" w:sz="0" w:space="0" w:color="auto"/>
                                                <w:left w:val="none" w:sz="0" w:space="0" w:color="auto"/>
                                                <w:bottom w:val="none" w:sz="0" w:space="0" w:color="auto"/>
                                                <w:right w:val="none" w:sz="0" w:space="0" w:color="auto"/>
                                              </w:divBdr>
                                              <w:divsChild>
                                                <w:div w:id="1513182387">
                                                  <w:marLeft w:val="0"/>
                                                  <w:marRight w:val="0"/>
                                                  <w:marTop w:val="0"/>
                                                  <w:marBottom w:val="0"/>
                                                  <w:divBdr>
                                                    <w:top w:val="none" w:sz="0" w:space="0" w:color="auto"/>
                                                    <w:left w:val="none" w:sz="0" w:space="0" w:color="auto"/>
                                                    <w:bottom w:val="none" w:sz="0" w:space="0" w:color="auto"/>
                                                    <w:right w:val="none" w:sz="0" w:space="0" w:color="auto"/>
                                                  </w:divBdr>
                                                  <w:divsChild>
                                                    <w:div w:id="964189803">
                                                      <w:marLeft w:val="0"/>
                                                      <w:marRight w:val="0"/>
                                                      <w:marTop w:val="0"/>
                                                      <w:marBottom w:val="0"/>
                                                      <w:divBdr>
                                                        <w:top w:val="none" w:sz="0" w:space="0" w:color="auto"/>
                                                        <w:left w:val="none" w:sz="0" w:space="0" w:color="auto"/>
                                                        <w:bottom w:val="none" w:sz="0" w:space="0" w:color="auto"/>
                                                        <w:right w:val="none" w:sz="0" w:space="0" w:color="auto"/>
                                                      </w:divBdr>
                                                      <w:divsChild>
                                                        <w:div w:id="19199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5707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578951">
      <w:bodyDiv w:val="1"/>
      <w:marLeft w:val="0"/>
      <w:marRight w:val="0"/>
      <w:marTop w:val="0"/>
      <w:marBottom w:val="0"/>
      <w:divBdr>
        <w:top w:val="none" w:sz="0" w:space="0" w:color="auto"/>
        <w:left w:val="none" w:sz="0" w:space="0" w:color="auto"/>
        <w:bottom w:val="none" w:sz="0" w:space="0" w:color="auto"/>
        <w:right w:val="none" w:sz="0" w:space="0" w:color="auto"/>
      </w:divBdr>
      <w:divsChild>
        <w:div w:id="210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90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666747">
          <w:blockQuote w:val="1"/>
          <w:marLeft w:val="720"/>
          <w:marRight w:val="720"/>
          <w:marTop w:val="100"/>
          <w:marBottom w:val="100"/>
          <w:divBdr>
            <w:top w:val="none" w:sz="0" w:space="0" w:color="auto"/>
            <w:left w:val="none" w:sz="0" w:space="0" w:color="auto"/>
            <w:bottom w:val="none" w:sz="0" w:space="0" w:color="auto"/>
            <w:right w:val="none" w:sz="0" w:space="0" w:color="auto"/>
          </w:divBdr>
        </w:div>
        <w:div w:id="387729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435280">
          <w:blockQuote w:val="1"/>
          <w:marLeft w:val="720"/>
          <w:marRight w:val="720"/>
          <w:marTop w:val="100"/>
          <w:marBottom w:val="100"/>
          <w:divBdr>
            <w:top w:val="none" w:sz="0" w:space="0" w:color="auto"/>
            <w:left w:val="none" w:sz="0" w:space="0" w:color="auto"/>
            <w:bottom w:val="none" w:sz="0" w:space="0" w:color="auto"/>
            <w:right w:val="none" w:sz="0" w:space="0" w:color="auto"/>
          </w:divBdr>
        </w:div>
        <w:div w:id="725224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402153">
          <w:blockQuote w:val="1"/>
          <w:marLeft w:val="720"/>
          <w:marRight w:val="720"/>
          <w:marTop w:val="100"/>
          <w:marBottom w:val="100"/>
          <w:divBdr>
            <w:top w:val="none" w:sz="0" w:space="0" w:color="auto"/>
            <w:left w:val="none" w:sz="0" w:space="0" w:color="auto"/>
            <w:bottom w:val="none" w:sz="0" w:space="0" w:color="auto"/>
            <w:right w:val="none" w:sz="0" w:space="0" w:color="auto"/>
          </w:divBdr>
        </w:div>
        <w:div w:id="555822390">
          <w:blockQuote w:val="1"/>
          <w:marLeft w:val="720"/>
          <w:marRight w:val="720"/>
          <w:marTop w:val="100"/>
          <w:marBottom w:val="100"/>
          <w:divBdr>
            <w:top w:val="none" w:sz="0" w:space="0" w:color="auto"/>
            <w:left w:val="none" w:sz="0" w:space="0" w:color="auto"/>
            <w:bottom w:val="none" w:sz="0" w:space="0" w:color="auto"/>
            <w:right w:val="none" w:sz="0" w:space="0" w:color="auto"/>
          </w:divBdr>
        </w:div>
        <w:div w:id="787926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748616">
          <w:blockQuote w:val="1"/>
          <w:marLeft w:val="720"/>
          <w:marRight w:val="720"/>
          <w:marTop w:val="100"/>
          <w:marBottom w:val="100"/>
          <w:divBdr>
            <w:top w:val="none" w:sz="0" w:space="0" w:color="auto"/>
            <w:left w:val="none" w:sz="0" w:space="0" w:color="auto"/>
            <w:bottom w:val="none" w:sz="0" w:space="0" w:color="auto"/>
            <w:right w:val="none" w:sz="0" w:space="0" w:color="auto"/>
          </w:divBdr>
        </w:div>
        <w:div w:id="99226863">
          <w:blockQuote w:val="1"/>
          <w:marLeft w:val="720"/>
          <w:marRight w:val="720"/>
          <w:marTop w:val="100"/>
          <w:marBottom w:val="100"/>
          <w:divBdr>
            <w:top w:val="none" w:sz="0" w:space="0" w:color="auto"/>
            <w:left w:val="none" w:sz="0" w:space="0" w:color="auto"/>
            <w:bottom w:val="none" w:sz="0" w:space="0" w:color="auto"/>
            <w:right w:val="none" w:sz="0" w:space="0" w:color="auto"/>
          </w:divBdr>
        </w:div>
        <w:div w:id="328682798">
          <w:blockQuote w:val="1"/>
          <w:marLeft w:val="720"/>
          <w:marRight w:val="720"/>
          <w:marTop w:val="100"/>
          <w:marBottom w:val="100"/>
          <w:divBdr>
            <w:top w:val="none" w:sz="0" w:space="0" w:color="auto"/>
            <w:left w:val="none" w:sz="0" w:space="0" w:color="auto"/>
            <w:bottom w:val="none" w:sz="0" w:space="0" w:color="auto"/>
            <w:right w:val="none" w:sz="0" w:space="0" w:color="auto"/>
          </w:divBdr>
        </w:div>
        <w:div w:id="300885474">
          <w:marLeft w:val="0"/>
          <w:marRight w:val="0"/>
          <w:marTop w:val="0"/>
          <w:marBottom w:val="0"/>
          <w:divBdr>
            <w:top w:val="none" w:sz="0" w:space="0" w:color="auto"/>
            <w:left w:val="none" w:sz="0" w:space="0" w:color="auto"/>
            <w:bottom w:val="none" w:sz="0" w:space="0" w:color="auto"/>
            <w:right w:val="none" w:sz="0" w:space="0" w:color="auto"/>
          </w:divBdr>
          <w:divsChild>
            <w:div w:id="893780212">
              <w:marLeft w:val="0"/>
              <w:marRight w:val="0"/>
              <w:marTop w:val="0"/>
              <w:marBottom w:val="0"/>
              <w:divBdr>
                <w:top w:val="none" w:sz="0" w:space="0" w:color="auto"/>
                <w:left w:val="none" w:sz="0" w:space="0" w:color="auto"/>
                <w:bottom w:val="none" w:sz="0" w:space="0" w:color="auto"/>
                <w:right w:val="none" w:sz="0" w:space="0" w:color="auto"/>
              </w:divBdr>
            </w:div>
          </w:divsChild>
        </w:div>
        <w:div w:id="1533613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446666">
          <w:blockQuote w:val="1"/>
          <w:marLeft w:val="720"/>
          <w:marRight w:val="720"/>
          <w:marTop w:val="100"/>
          <w:marBottom w:val="100"/>
          <w:divBdr>
            <w:top w:val="none" w:sz="0" w:space="0" w:color="auto"/>
            <w:left w:val="none" w:sz="0" w:space="0" w:color="auto"/>
            <w:bottom w:val="none" w:sz="0" w:space="0" w:color="auto"/>
            <w:right w:val="none" w:sz="0" w:space="0" w:color="auto"/>
          </w:divBdr>
        </w:div>
        <w:div w:id="760183261">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35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713998">
      <w:bodyDiv w:val="1"/>
      <w:marLeft w:val="0"/>
      <w:marRight w:val="0"/>
      <w:marTop w:val="0"/>
      <w:marBottom w:val="0"/>
      <w:divBdr>
        <w:top w:val="none" w:sz="0" w:space="0" w:color="auto"/>
        <w:left w:val="none" w:sz="0" w:space="0" w:color="auto"/>
        <w:bottom w:val="none" w:sz="0" w:space="0" w:color="auto"/>
        <w:right w:val="none" w:sz="0" w:space="0" w:color="auto"/>
      </w:divBdr>
      <w:divsChild>
        <w:div w:id="809900252">
          <w:marLeft w:val="0"/>
          <w:marRight w:val="0"/>
          <w:marTop w:val="0"/>
          <w:marBottom w:val="0"/>
          <w:divBdr>
            <w:top w:val="none" w:sz="0" w:space="0" w:color="auto"/>
            <w:left w:val="none" w:sz="0" w:space="0" w:color="auto"/>
            <w:bottom w:val="none" w:sz="0" w:space="0" w:color="auto"/>
            <w:right w:val="none" w:sz="0" w:space="0" w:color="auto"/>
          </w:divBdr>
          <w:divsChild>
            <w:div w:id="716201161">
              <w:marLeft w:val="0"/>
              <w:marRight w:val="0"/>
              <w:marTop w:val="0"/>
              <w:marBottom w:val="0"/>
              <w:divBdr>
                <w:top w:val="none" w:sz="0" w:space="0" w:color="auto"/>
                <w:left w:val="none" w:sz="0" w:space="0" w:color="auto"/>
                <w:bottom w:val="none" w:sz="0" w:space="0" w:color="auto"/>
                <w:right w:val="none" w:sz="0" w:space="0" w:color="auto"/>
              </w:divBdr>
            </w:div>
          </w:divsChild>
        </w:div>
        <w:div w:id="985086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962320">
      <w:bodyDiv w:val="1"/>
      <w:marLeft w:val="0"/>
      <w:marRight w:val="0"/>
      <w:marTop w:val="0"/>
      <w:marBottom w:val="0"/>
      <w:divBdr>
        <w:top w:val="none" w:sz="0" w:space="0" w:color="auto"/>
        <w:left w:val="none" w:sz="0" w:space="0" w:color="auto"/>
        <w:bottom w:val="none" w:sz="0" w:space="0" w:color="auto"/>
        <w:right w:val="none" w:sz="0" w:space="0" w:color="auto"/>
      </w:divBdr>
      <w:divsChild>
        <w:div w:id="1513493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797374">
          <w:blockQuote w:val="1"/>
          <w:marLeft w:val="720"/>
          <w:marRight w:val="720"/>
          <w:marTop w:val="100"/>
          <w:marBottom w:val="100"/>
          <w:divBdr>
            <w:top w:val="none" w:sz="0" w:space="0" w:color="auto"/>
            <w:left w:val="none" w:sz="0" w:space="0" w:color="auto"/>
            <w:bottom w:val="none" w:sz="0" w:space="0" w:color="auto"/>
            <w:right w:val="none" w:sz="0" w:space="0" w:color="auto"/>
          </w:divBdr>
        </w:div>
        <w:div w:id="524901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039087">
      <w:bodyDiv w:val="1"/>
      <w:marLeft w:val="0"/>
      <w:marRight w:val="0"/>
      <w:marTop w:val="0"/>
      <w:marBottom w:val="0"/>
      <w:divBdr>
        <w:top w:val="none" w:sz="0" w:space="0" w:color="auto"/>
        <w:left w:val="none" w:sz="0" w:space="0" w:color="auto"/>
        <w:bottom w:val="none" w:sz="0" w:space="0" w:color="auto"/>
        <w:right w:val="none" w:sz="0" w:space="0" w:color="auto"/>
      </w:divBdr>
      <w:divsChild>
        <w:div w:id="1093235685">
          <w:marLeft w:val="0"/>
          <w:marRight w:val="0"/>
          <w:marTop w:val="0"/>
          <w:marBottom w:val="0"/>
          <w:divBdr>
            <w:top w:val="none" w:sz="0" w:space="0" w:color="auto"/>
            <w:left w:val="none" w:sz="0" w:space="0" w:color="auto"/>
            <w:bottom w:val="none" w:sz="0" w:space="0" w:color="auto"/>
            <w:right w:val="none" w:sz="0" w:space="0" w:color="auto"/>
          </w:divBdr>
          <w:divsChild>
            <w:div w:id="1372026076">
              <w:marLeft w:val="0"/>
              <w:marRight w:val="0"/>
              <w:marTop w:val="0"/>
              <w:marBottom w:val="0"/>
              <w:divBdr>
                <w:top w:val="none" w:sz="0" w:space="0" w:color="auto"/>
                <w:left w:val="none" w:sz="0" w:space="0" w:color="auto"/>
                <w:bottom w:val="none" w:sz="0" w:space="0" w:color="auto"/>
                <w:right w:val="none" w:sz="0" w:space="0" w:color="auto"/>
              </w:divBdr>
            </w:div>
          </w:divsChild>
        </w:div>
        <w:div w:id="1059282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905062">
      <w:bodyDiv w:val="1"/>
      <w:marLeft w:val="0"/>
      <w:marRight w:val="0"/>
      <w:marTop w:val="0"/>
      <w:marBottom w:val="0"/>
      <w:divBdr>
        <w:top w:val="none" w:sz="0" w:space="0" w:color="auto"/>
        <w:left w:val="none" w:sz="0" w:space="0" w:color="auto"/>
        <w:bottom w:val="none" w:sz="0" w:space="0" w:color="auto"/>
        <w:right w:val="none" w:sz="0" w:space="0" w:color="auto"/>
      </w:divBdr>
    </w:div>
    <w:div w:id="209258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1</Pages>
  <Words>3432</Words>
  <Characters>21628</Characters>
  <Application>Microsoft Office Word</Application>
  <DocSecurity>0</DocSecurity>
  <Lines>180</Lines>
  <Paragraphs>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10</cp:revision>
  <dcterms:created xsi:type="dcterms:W3CDTF">2026-07-09T07:26:00Z</dcterms:created>
  <dcterms:modified xsi:type="dcterms:W3CDTF">2026-07-11T07:20:00Z</dcterms:modified>
</cp:coreProperties>
</file>