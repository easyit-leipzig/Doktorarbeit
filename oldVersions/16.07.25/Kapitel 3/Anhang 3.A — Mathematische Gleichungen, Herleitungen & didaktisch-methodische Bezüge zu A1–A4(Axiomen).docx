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5159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Anhang 3.A — Mathematische Gleichungen, Herleitungen &amp; didaktisch-methodische Bezüge zu A1–A4</w:t>
      </w:r>
    </w:p>
    <w:p w14:paraId="1BAD874B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Einleitung (Kurz)</w:t>
      </w:r>
    </w:p>
    <w:p w14:paraId="6B2C186B" w14:textId="77777777" w:rsidR="009236D9" w:rsidRPr="009236D9" w:rsidRDefault="009236D9" w:rsidP="009236D9">
      <w:r w:rsidRPr="009236D9">
        <w:t xml:space="preserve">Die Axiome A1–A4 sind sowohl formale Setzungen als auch methodische Leitplanken. In diesem Anhang werden für jedes Axiom: 1) die präzise Gleichungs-/Operator-Formulierung, 2) kurze Herleitung bzw. logische Konsequenzen, 3) Verknüpfung zu konkreten Modellgleichungen (wo sinnvoll) und 4) didaktisch-methodische Implikationen dargestellt. Dieser Anhang liefert die Brücke von der abstrakten Axiomatik zu konkreten, reproduzierbaren Gleichungen und Unterrichtspraktiken (siehe auch Empfehlungen für Toy-Modelle in Kapitel 3). </w:t>
      </w:r>
    </w:p>
    <w:p w14:paraId="15B1A85A" w14:textId="77777777" w:rsidR="009236D9" w:rsidRPr="009236D9" w:rsidRDefault="009236D9" w:rsidP="009236D9">
      <w:r w:rsidRPr="009236D9">
        <w:pict w14:anchorId="333BC606">
          <v:rect id="_x0000_i1073" style="width:0;height:1.5pt" o:hralign="center" o:hrstd="t" o:hr="t" fillcolor="#a0a0a0" stroked="f"/>
        </w:pict>
      </w:r>
    </w:p>
    <w:p w14:paraId="5B943253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A1 — Leermengenaxiom (Existenz der Leere)</w:t>
      </w:r>
    </w:p>
    <w:p w14:paraId="5F5B8BBE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Formale Gleichung / Definition</w:t>
      </w:r>
    </w:p>
    <w:p w14:paraId="560CDFF3" w14:textId="77777777" w:rsidR="009236D9" w:rsidRPr="009236D9" w:rsidRDefault="009236D9" w:rsidP="009236D9">
      <w:r w:rsidRPr="009236D9">
        <w:rPr>
          <w:rFonts w:ascii="Cambria Math" w:hAnsi="Cambria Math" w:cs="Cambria Math"/>
        </w:rPr>
        <w:t>∃</w:t>
      </w:r>
      <w:r w:rsidRPr="009236D9">
        <w:t>!</w:t>
      </w:r>
      <w:r w:rsidRPr="009236D9">
        <w:rPr>
          <w:rFonts w:cs="Calibri"/>
        </w:rPr>
        <w:t>  </w:t>
      </w:r>
      <w:r w:rsidRPr="009236D9">
        <w:rPr>
          <w:rFonts w:ascii="Cambria Math" w:hAnsi="Cambria Math" w:cs="Cambria Math"/>
        </w:rPr>
        <w:t>∅</w:t>
      </w:r>
      <w:proofErr w:type="spellStart"/>
      <w:r w:rsidRPr="009236D9">
        <w:t>mit</w:t>
      </w:r>
      <w:r w:rsidRPr="009236D9">
        <w:rPr>
          <w:rFonts w:ascii="Cambria Math" w:hAnsi="Cambria Math" w:cs="Cambria Math"/>
        </w:rPr>
        <w:t>∀</w:t>
      </w:r>
      <w:r w:rsidRPr="009236D9">
        <w:t>x</w:t>
      </w:r>
      <w:proofErr w:type="spellEnd"/>
      <w:r w:rsidRPr="009236D9">
        <w:t>:</w:t>
      </w:r>
      <w:r w:rsidRPr="009236D9">
        <w:rPr>
          <w:rFonts w:cs="Calibri"/>
        </w:rPr>
        <w:t>  </w:t>
      </w:r>
      <w:r w:rsidRPr="009236D9">
        <w:t>x</w:t>
      </w:r>
      <w:r w:rsidRPr="009236D9">
        <w:rPr>
          <w:rFonts w:ascii="Cambria Math" w:hAnsi="Cambria Math" w:cs="Cambria Math"/>
        </w:rPr>
        <w:t>∉∅</w:t>
      </w:r>
      <w:r w:rsidRPr="009236D9">
        <w:t>\</w:t>
      </w:r>
      <w:proofErr w:type="spellStart"/>
      <w:proofErr w:type="gramStart"/>
      <w:r w:rsidRPr="009236D9">
        <w:t>exists</w:t>
      </w:r>
      <w:proofErr w:type="spellEnd"/>
      <w:r w:rsidRPr="009236D9">
        <w:t>!\</w:t>
      </w:r>
      <w:proofErr w:type="gramEnd"/>
      <w:r w:rsidRPr="009236D9">
        <w:t>; \</w:t>
      </w:r>
      <w:proofErr w:type="spellStart"/>
      <w:r w:rsidRPr="009236D9">
        <w:t>varnothing</w:t>
      </w:r>
      <w:proofErr w:type="spellEnd"/>
      <w:r w:rsidRPr="009236D9">
        <w:t xml:space="preserve"> \</w:t>
      </w:r>
      <w:proofErr w:type="spellStart"/>
      <w:r w:rsidRPr="009236D9">
        <w:t>qquad</w:t>
      </w:r>
      <w:proofErr w:type="spellEnd"/>
      <w:r w:rsidRPr="009236D9">
        <w:t>\</w:t>
      </w:r>
      <w:proofErr w:type="spellStart"/>
      <w:r w:rsidRPr="009236D9">
        <w:t>text</w:t>
      </w:r>
      <w:proofErr w:type="spellEnd"/>
      <w:r w:rsidRPr="009236D9">
        <w:t>{mit}\</w:t>
      </w:r>
      <w:proofErr w:type="spellStart"/>
      <w:r w:rsidRPr="009236D9">
        <w:t>qquad</w:t>
      </w:r>
      <w:proofErr w:type="spellEnd"/>
      <w:r w:rsidRPr="009236D9">
        <w:t xml:space="preserve"> \</w:t>
      </w:r>
      <w:proofErr w:type="spellStart"/>
      <w:r w:rsidRPr="009236D9">
        <w:t>forall</w:t>
      </w:r>
      <w:proofErr w:type="spellEnd"/>
      <w:r w:rsidRPr="009236D9">
        <w:t xml:space="preserve"> x:\; x\</w:t>
      </w:r>
      <w:proofErr w:type="spellStart"/>
      <w:r w:rsidRPr="009236D9">
        <w:t>notin</w:t>
      </w:r>
      <w:proofErr w:type="spellEnd"/>
      <w:r w:rsidRPr="009236D9">
        <w:t>\</w:t>
      </w:r>
      <w:proofErr w:type="spellStart"/>
      <w:r w:rsidRPr="009236D9">
        <w:t>varnothing</w:t>
      </w:r>
      <w:proofErr w:type="spellEnd"/>
      <w:r w:rsidRPr="009236D9">
        <w:rPr>
          <w:rFonts w:ascii="Cambria Math" w:hAnsi="Cambria Math" w:cs="Cambria Math"/>
        </w:rPr>
        <w:t>∃</w:t>
      </w:r>
      <w:r w:rsidRPr="009236D9">
        <w:t>!</w:t>
      </w:r>
      <w:r w:rsidRPr="009236D9">
        <w:rPr>
          <w:rFonts w:ascii="Cambria Math" w:hAnsi="Cambria Math" w:cs="Cambria Math"/>
        </w:rPr>
        <w:t>∅</w:t>
      </w:r>
      <w:proofErr w:type="spellStart"/>
      <w:r w:rsidRPr="009236D9">
        <w:t>mit</w:t>
      </w:r>
      <w:r w:rsidRPr="009236D9">
        <w:rPr>
          <w:rFonts w:ascii="Cambria Math" w:hAnsi="Cambria Math" w:cs="Cambria Math"/>
        </w:rPr>
        <w:t>∀</w:t>
      </w:r>
      <w:r w:rsidRPr="009236D9">
        <w:t>x:x</w:t>
      </w:r>
      <w:proofErr w:type="spellEnd"/>
      <w:r w:rsidRPr="009236D9">
        <w:rPr>
          <w:rFonts w:ascii="Cambria Math" w:hAnsi="Cambria Math" w:cs="Cambria Math"/>
        </w:rPr>
        <w:t>∈</w:t>
      </w:r>
      <w:r w:rsidRPr="009236D9">
        <w:t>/</w:t>
      </w:r>
      <w:r w:rsidRPr="009236D9">
        <w:rPr>
          <w:rFonts w:ascii="Cambria Math" w:hAnsi="Cambria Math" w:cs="Cambria Math"/>
        </w:rPr>
        <w:t>∅</w:t>
      </w:r>
      <w:r w:rsidRPr="009236D9">
        <w:t xml:space="preserve"> </w:t>
      </w:r>
    </w:p>
    <w:p w14:paraId="46F844A5" w14:textId="77777777" w:rsidR="009236D9" w:rsidRPr="009236D9" w:rsidRDefault="009236D9" w:rsidP="009236D9">
      <w:r w:rsidRPr="009236D9">
        <w:t>Zustandsmenge der Ordnung 0:</w:t>
      </w:r>
    </w:p>
    <w:p w14:paraId="3D6E3FD7" w14:textId="77777777" w:rsidR="009236D9" w:rsidRPr="009236D9" w:rsidRDefault="009236D9" w:rsidP="009236D9">
      <w:r w:rsidRPr="009236D9">
        <w:t>S</w:t>
      </w:r>
      <w:proofErr w:type="gramStart"/>
      <w:r w:rsidRPr="009236D9">
        <w:t>0  =</w:t>
      </w:r>
      <w:proofErr w:type="gramEnd"/>
      <w:r w:rsidRPr="009236D9">
        <w:t>  {</w:t>
      </w:r>
      <w:r w:rsidRPr="009236D9">
        <w:rPr>
          <w:rFonts w:ascii="Cambria Math" w:hAnsi="Cambria Math" w:cs="Cambria Math"/>
        </w:rPr>
        <w:t>∅</w:t>
      </w:r>
      <w:r w:rsidRPr="009236D9">
        <w:t>}.S_0 \;=\; \{\</w:t>
      </w:r>
      <w:proofErr w:type="spellStart"/>
      <w:r w:rsidRPr="009236D9">
        <w:t>varnothing</w:t>
      </w:r>
      <w:proofErr w:type="spellEnd"/>
      <w:r w:rsidRPr="009236D9">
        <w:t>\}.S0​={</w:t>
      </w:r>
      <w:r w:rsidRPr="009236D9">
        <w:rPr>
          <w:rFonts w:ascii="Cambria Math" w:hAnsi="Cambria Math" w:cs="Cambria Math"/>
        </w:rPr>
        <w:t>∅</w:t>
      </w:r>
      <w:r w:rsidRPr="009236D9">
        <w:t xml:space="preserve">}. </w:t>
      </w:r>
    </w:p>
    <w:p w14:paraId="4993E309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Logische Konsequenzen / Herleitung</w:t>
      </w:r>
    </w:p>
    <w:p w14:paraId="4979B87F" w14:textId="77777777" w:rsidR="009236D9" w:rsidRPr="009236D9" w:rsidRDefault="009236D9" w:rsidP="009236D9">
      <w:pPr>
        <w:numPr>
          <w:ilvl w:val="0"/>
          <w:numId w:val="4"/>
        </w:numPr>
      </w:pPr>
      <w:r w:rsidRPr="009236D9">
        <w:t>Die Leere bildet das neutrale Bezugsobjekt. Jede spätere Zustandsmenge SSS wird durch Zuweisung(</w:t>
      </w:r>
      <w:proofErr w:type="spellStart"/>
      <w:r w:rsidRPr="009236D9">
        <w:t>soperatoren</w:t>
      </w:r>
      <w:proofErr w:type="spellEnd"/>
      <w:r w:rsidRPr="009236D9">
        <w:t>) auf S0S_0S0​ aufgebaut:</w:t>
      </w:r>
    </w:p>
    <w:p w14:paraId="5DA7AD03" w14:textId="77777777" w:rsidR="009236D9" w:rsidRPr="009236D9" w:rsidRDefault="009236D9" w:rsidP="009236D9">
      <w:r w:rsidRPr="009236D9">
        <w:t>S</w:t>
      </w:r>
      <w:proofErr w:type="gramStart"/>
      <w:r w:rsidRPr="009236D9">
        <w:t>1  =</w:t>
      </w:r>
      <w:proofErr w:type="gramEnd"/>
      <w:r w:rsidRPr="009236D9">
        <w:t>  o(</w:t>
      </w:r>
      <w:r w:rsidRPr="009236D9">
        <w:rPr>
          <w:rFonts w:ascii="Cambria Math" w:hAnsi="Cambria Math" w:cs="Cambria Math"/>
        </w:rPr>
        <w:t>∅</w:t>
      </w:r>
      <w:r w:rsidRPr="009236D9">
        <w:t>),o</w:t>
      </w:r>
      <w:r w:rsidRPr="009236D9">
        <w:rPr>
          <w:rFonts w:ascii="Cambria Math" w:hAnsi="Cambria Math" w:cs="Cambria Math"/>
        </w:rPr>
        <w:t>∈</w:t>
      </w:r>
      <w:r w:rsidRPr="009236D9">
        <w:t>O.S_1 \;=\; o(\</w:t>
      </w:r>
      <w:proofErr w:type="spellStart"/>
      <w:r w:rsidRPr="009236D9">
        <w:t>varnothing</w:t>
      </w:r>
      <w:proofErr w:type="spellEnd"/>
      <w:r w:rsidRPr="009236D9">
        <w:t>),\</w:t>
      </w:r>
      <w:proofErr w:type="spellStart"/>
      <w:r w:rsidRPr="009236D9">
        <w:t>quad</w:t>
      </w:r>
      <w:proofErr w:type="spellEnd"/>
      <w:r w:rsidRPr="009236D9">
        <w:t xml:space="preserve"> o\in O.S1​=o(</w:t>
      </w:r>
      <w:r w:rsidRPr="009236D9">
        <w:rPr>
          <w:rFonts w:ascii="Cambria Math" w:hAnsi="Cambria Math" w:cs="Cambria Math"/>
        </w:rPr>
        <w:t>∅</w:t>
      </w:r>
      <w:r w:rsidRPr="009236D9">
        <w:t>),</w:t>
      </w:r>
      <w:proofErr w:type="spellStart"/>
      <w:r w:rsidRPr="009236D9">
        <w:t>o</w:t>
      </w:r>
      <w:r w:rsidRPr="009236D9">
        <w:rPr>
          <w:rFonts w:ascii="Cambria Math" w:hAnsi="Cambria Math" w:cs="Cambria Math"/>
        </w:rPr>
        <w:t>∈</w:t>
      </w:r>
      <w:r w:rsidRPr="009236D9">
        <w:t>O</w:t>
      </w:r>
      <w:proofErr w:type="spellEnd"/>
      <w:r w:rsidRPr="009236D9">
        <w:t xml:space="preserve">. </w:t>
      </w:r>
    </w:p>
    <w:p w14:paraId="04A533DF" w14:textId="77777777" w:rsidR="009236D9" w:rsidRPr="009236D9" w:rsidRDefault="009236D9" w:rsidP="009236D9">
      <w:pPr>
        <w:numPr>
          <w:ilvl w:val="0"/>
          <w:numId w:val="4"/>
        </w:numPr>
      </w:pPr>
      <w:r w:rsidRPr="009236D9">
        <w:t xml:space="preserve">Formal sichert A1, dass keine implizit vorausgesetzte Struktur existiert — Ableitungen müssen alle auf </w:t>
      </w:r>
      <w:proofErr w:type="spellStart"/>
      <w:r w:rsidRPr="009236D9">
        <w:t>Operatorenaktionen</w:t>
      </w:r>
      <w:proofErr w:type="spellEnd"/>
      <w:r w:rsidRPr="009236D9">
        <w:t xml:space="preserve"> auf </w:t>
      </w:r>
      <w:r w:rsidRPr="009236D9">
        <w:rPr>
          <w:rFonts w:ascii="Cambria Math" w:hAnsi="Cambria Math" w:cs="Cambria Math"/>
        </w:rPr>
        <w:t>∅</w:t>
      </w:r>
      <w:r w:rsidRPr="009236D9">
        <w:t>\</w:t>
      </w:r>
      <w:proofErr w:type="spellStart"/>
      <w:r w:rsidRPr="009236D9">
        <w:t>varnothing</w:t>
      </w:r>
      <w:proofErr w:type="spellEnd"/>
      <w:r w:rsidRPr="009236D9">
        <w:rPr>
          <w:rFonts w:ascii="Cambria Math" w:hAnsi="Cambria Math" w:cs="Cambria Math"/>
        </w:rPr>
        <w:t>∅</w:t>
      </w:r>
      <w:r w:rsidRPr="009236D9">
        <w:t xml:space="preserve"> zurückgeführt werden.</w:t>
      </w:r>
    </w:p>
    <w:p w14:paraId="50C39514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Verbindung zu Modellgleichungen</w:t>
      </w:r>
    </w:p>
    <w:p w14:paraId="7A3AFA67" w14:textId="77777777" w:rsidR="009236D9" w:rsidRPr="009236D9" w:rsidRDefault="009236D9" w:rsidP="009236D9">
      <w:pPr>
        <w:numPr>
          <w:ilvl w:val="0"/>
          <w:numId w:val="5"/>
        </w:numPr>
      </w:pPr>
      <w:r w:rsidRPr="009236D9">
        <w:t xml:space="preserve">Wenn </w:t>
      </w:r>
      <w:proofErr w:type="spellStart"/>
      <w:r w:rsidRPr="009236D9">
        <w:t>ooo</w:t>
      </w:r>
      <w:proofErr w:type="spellEnd"/>
      <w:r w:rsidRPr="009236D9">
        <w:t xml:space="preserve"> als Abbildung o: </w:t>
      </w:r>
      <w:proofErr w:type="spellStart"/>
      <w:r w:rsidRPr="009236D9">
        <w:t>S→S′o</w:t>
      </w:r>
      <w:proofErr w:type="spellEnd"/>
      <w:r w:rsidRPr="009236D9">
        <w:t>:\ S\</w:t>
      </w:r>
      <w:proofErr w:type="spellStart"/>
      <w:r w:rsidRPr="009236D9">
        <w:t>to</w:t>
      </w:r>
      <w:proofErr w:type="spellEnd"/>
      <w:r w:rsidRPr="009236D9">
        <w:t xml:space="preserve"> </w:t>
      </w:r>
      <w:proofErr w:type="spellStart"/>
      <w:r w:rsidRPr="009236D9">
        <w:t>S'o</w:t>
      </w:r>
      <w:proofErr w:type="spellEnd"/>
      <w:r w:rsidRPr="009236D9">
        <w:t>: S→S′ gilt, so ist der erste nichttriviale Zustand:</w:t>
      </w:r>
    </w:p>
    <w:p w14:paraId="43A52EF7" w14:textId="77777777" w:rsidR="009236D9" w:rsidRPr="009236D9" w:rsidRDefault="009236D9" w:rsidP="009236D9">
      <w:proofErr w:type="gramStart"/>
      <w:r w:rsidRPr="009236D9">
        <w:t>I  =</w:t>
      </w:r>
      <w:proofErr w:type="gramEnd"/>
      <w:r w:rsidRPr="009236D9">
        <w:t>  o1(</w:t>
      </w:r>
      <w:r w:rsidRPr="009236D9">
        <w:rPr>
          <w:rFonts w:ascii="Cambria Math" w:hAnsi="Cambria Math" w:cs="Cambria Math"/>
        </w:rPr>
        <w:t>∅</w:t>
      </w:r>
      <w:r w:rsidRPr="009236D9">
        <w:t>).I \;=\; o_1(\</w:t>
      </w:r>
      <w:proofErr w:type="spellStart"/>
      <w:r w:rsidRPr="009236D9">
        <w:t>varnothing</w:t>
      </w:r>
      <w:proofErr w:type="spellEnd"/>
      <w:r w:rsidRPr="009236D9">
        <w:t>).I=o1​(</w:t>
      </w:r>
      <w:r w:rsidRPr="009236D9">
        <w:rPr>
          <w:rFonts w:ascii="Cambria Math" w:hAnsi="Cambria Math" w:cs="Cambria Math"/>
        </w:rPr>
        <w:t>∅</w:t>
      </w:r>
      <w:r w:rsidRPr="009236D9">
        <w:t xml:space="preserve">). </w:t>
      </w:r>
    </w:p>
    <w:p w14:paraId="330782C9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Didaktisch / methodisch</w:t>
      </w:r>
    </w:p>
    <w:p w14:paraId="423136AE" w14:textId="77777777" w:rsidR="009236D9" w:rsidRPr="009236D9" w:rsidRDefault="009236D9" w:rsidP="009236D9">
      <w:pPr>
        <w:numPr>
          <w:ilvl w:val="0"/>
          <w:numId w:val="6"/>
        </w:numPr>
      </w:pPr>
      <w:r w:rsidRPr="009236D9">
        <w:t xml:space="preserve">Unterrichtsaufgabe: Schreibübung mit „leerer Tafel“ ({}) → zeige, wie ein erster Marker (Symbol / Messsignal) die Menge S1S_1S1​ erzeugt. Dies trainiert die Konzepte von Anfangsbedingung und konstruierter Ordnung. (vgl. Kapitel 3 Einbettung A1). </w:t>
      </w:r>
    </w:p>
    <w:p w14:paraId="750B8CFF" w14:textId="77777777" w:rsidR="009236D9" w:rsidRPr="009236D9" w:rsidRDefault="009236D9" w:rsidP="009236D9">
      <w:r w:rsidRPr="009236D9">
        <w:pict w14:anchorId="17289A17">
          <v:rect id="_x0000_i1074" style="width:0;height:1.5pt" o:hralign="center" o:hrstd="t" o:hr="t" fillcolor="#a0a0a0" stroked="f"/>
        </w:pict>
      </w:r>
    </w:p>
    <w:p w14:paraId="572D0008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A2 — Initialpunktaxiom (Setzung der ersten Differenz)</w:t>
      </w:r>
    </w:p>
    <w:p w14:paraId="7467143C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Formale Gleichung / Definition</w:t>
      </w:r>
    </w:p>
    <w:p w14:paraId="31804021" w14:textId="77777777" w:rsidR="009236D9" w:rsidRPr="009236D9" w:rsidRDefault="009236D9" w:rsidP="009236D9">
      <w:r w:rsidRPr="009236D9">
        <w:t>Existenz eines Initialpunktes III:</w:t>
      </w:r>
    </w:p>
    <w:p w14:paraId="2028EF0F" w14:textId="77777777" w:rsidR="009236D9" w:rsidRPr="009236D9" w:rsidRDefault="009236D9" w:rsidP="009236D9">
      <w:r w:rsidRPr="009236D9">
        <w:rPr>
          <w:rFonts w:ascii="Cambria Math" w:hAnsi="Cambria Math" w:cs="Cambria Math"/>
        </w:rPr>
        <w:t>∃</w:t>
      </w:r>
      <w:proofErr w:type="gramStart"/>
      <w:r w:rsidRPr="009236D9">
        <w:t>I:I</w:t>
      </w:r>
      <w:proofErr w:type="gramEnd"/>
      <w:r w:rsidRPr="009236D9">
        <w:rPr>
          <w:rFonts w:cs="Calibri"/>
        </w:rPr>
        <w:t>≠</w:t>
      </w:r>
      <w:r w:rsidRPr="009236D9">
        <w:rPr>
          <w:rFonts w:ascii="Cambria Math" w:hAnsi="Cambria Math" w:cs="Cambria Math"/>
        </w:rPr>
        <w:t>∅∧∃</w:t>
      </w:r>
      <w:r w:rsidRPr="009236D9">
        <w:t>R(I,</w:t>
      </w:r>
      <w:r w:rsidRPr="009236D9">
        <w:rPr>
          <w:rFonts w:ascii="Cambria Math" w:hAnsi="Cambria Math" w:cs="Cambria Math"/>
        </w:rPr>
        <w:t>∅</w:t>
      </w:r>
      <w:r w:rsidRPr="009236D9">
        <w:t>),\</w:t>
      </w:r>
      <w:proofErr w:type="spellStart"/>
      <w:r w:rsidRPr="009236D9">
        <w:t>exists</w:t>
      </w:r>
      <w:proofErr w:type="spellEnd"/>
      <w:r w:rsidRPr="009236D9">
        <w:t xml:space="preserve"> I:\quad I \</w:t>
      </w:r>
      <w:proofErr w:type="spellStart"/>
      <w:r w:rsidRPr="009236D9">
        <w:t>neq</w:t>
      </w:r>
      <w:proofErr w:type="spellEnd"/>
      <w:r w:rsidRPr="009236D9">
        <w:t xml:space="preserve"> \</w:t>
      </w:r>
      <w:proofErr w:type="spellStart"/>
      <w:r w:rsidRPr="009236D9">
        <w:t>varnothing</w:t>
      </w:r>
      <w:proofErr w:type="spellEnd"/>
      <w:r w:rsidRPr="009236D9">
        <w:t xml:space="preserve"> \</w:t>
      </w:r>
      <w:proofErr w:type="spellStart"/>
      <w:r w:rsidRPr="009236D9">
        <w:t>quad</w:t>
      </w:r>
      <w:proofErr w:type="spellEnd"/>
      <w:r w:rsidRPr="009236D9">
        <w:t>\</w:t>
      </w:r>
      <w:proofErr w:type="spellStart"/>
      <w:r w:rsidRPr="009236D9">
        <w:t>wedge</w:t>
      </w:r>
      <w:proofErr w:type="spellEnd"/>
      <w:r w:rsidRPr="009236D9">
        <w:t>\</w:t>
      </w:r>
      <w:proofErr w:type="spellStart"/>
      <w:r w:rsidRPr="009236D9">
        <w:t>quad</w:t>
      </w:r>
      <w:proofErr w:type="spellEnd"/>
      <w:r w:rsidRPr="009236D9">
        <w:t xml:space="preserve"> \</w:t>
      </w:r>
      <w:proofErr w:type="spellStart"/>
      <w:r w:rsidRPr="009236D9">
        <w:t>exists</w:t>
      </w:r>
      <w:proofErr w:type="spellEnd"/>
      <w:r w:rsidRPr="009236D9">
        <w:t xml:space="preserve"> R(I,\</w:t>
      </w:r>
      <w:proofErr w:type="spellStart"/>
      <w:r w:rsidRPr="009236D9">
        <w:t>varnothing</w:t>
      </w:r>
      <w:proofErr w:type="spellEnd"/>
      <w:r w:rsidRPr="009236D9">
        <w:t>),</w:t>
      </w:r>
      <w:r w:rsidRPr="009236D9">
        <w:rPr>
          <w:rFonts w:ascii="Cambria Math" w:hAnsi="Cambria Math" w:cs="Cambria Math"/>
        </w:rPr>
        <w:t>∃</w:t>
      </w:r>
      <w:r w:rsidRPr="009236D9">
        <w:t>I:I=</w:t>
      </w:r>
      <w:r w:rsidRPr="009236D9">
        <w:rPr>
          <w:rFonts w:ascii="Cambria Math" w:hAnsi="Cambria Math" w:cs="Cambria Math"/>
        </w:rPr>
        <w:t>∅∧∃</w:t>
      </w:r>
      <w:r w:rsidRPr="009236D9">
        <w:t>R(I,</w:t>
      </w:r>
      <w:r w:rsidRPr="009236D9">
        <w:rPr>
          <w:rFonts w:ascii="Cambria Math" w:hAnsi="Cambria Math" w:cs="Cambria Math"/>
        </w:rPr>
        <w:t>∅</w:t>
      </w:r>
      <w:r w:rsidRPr="009236D9">
        <w:t xml:space="preserve">), </w:t>
      </w:r>
    </w:p>
    <w:p w14:paraId="5D67C759" w14:textId="77777777" w:rsidR="009236D9" w:rsidRPr="009236D9" w:rsidRDefault="009236D9" w:rsidP="009236D9">
      <w:r w:rsidRPr="009236D9">
        <w:t>wobei RRR eine relationale Abbildung ist (erste Relation/Markierung).</w:t>
      </w:r>
    </w:p>
    <w:p w14:paraId="7157844F" w14:textId="77777777" w:rsidR="009236D9" w:rsidRPr="009236D9" w:rsidRDefault="009236D9" w:rsidP="009236D9">
      <w:pPr>
        <w:rPr>
          <w:b/>
          <w:bCs/>
        </w:rPr>
      </w:pPr>
      <w:proofErr w:type="spellStart"/>
      <w:r w:rsidRPr="009236D9">
        <w:rPr>
          <w:b/>
          <w:bCs/>
        </w:rPr>
        <w:lastRenderedPageBreak/>
        <w:t>Operatorielle</w:t>
      </w:r>
      <w:proofErr w:type="spellEnd"/>
      <w:r w:rsidRPr="009236D9">
        <w:rPr>
          <w:b/>
          <w:bCs/>
        </w:rPr>
        <w:t xml:space="preserve"> Sicht (</w:t>
      </w:r>
      <w:proofErr w:type="spellStart"/>
      <w:r w:rsidRPr="009236D9">
        <w:rPr>
          <w:b/>
          <w:bCs/>
        </w:rPr>
        <w:t>notation</w:t>
      </w:r>
      <w:proofErr w:type="spellEnd"/>
      <w:r w:rsidRPr="009236D9">
        <w:rPr>
          <w:b/>
          <w:bCs/>
        </w:rPr>
        <w:t>)</w:t>
      </w:r>
    </w:p>
    <w:p w14:paraId="457BC8E1" w14:textId="77777777" w:rsidR="009236D9" w:rsidRPr="009236D9" w:rsidRDefault="009236D9" w:rsidP="009236D9">
      <w:r w:rsidRPr="009236D9">
        <w:t xml:space="preserve">Sei </w:t>
      </w:r>
      <w:proofErr w:type="spellStart"/>
      <w:r w:rsidRPr="009236D9">
        <w:t>r</w:t>
      </w:r>
      <w:r w:rsidRPr="009236D9">
        <w:rPr>
          <w:rFonts w:ascii="Cambria Math" w:hAnsi="Cambria Math" w:cs="Cambria Math"/>
        </w:rPr>
        <w:t>∈</w:t>
      </w:r>
      <w:r w:rsidRPr="009236D9">
        <w:t>ORr</w:t>
      </w:r>
      <w:proofErr w:type="spellEnd"/>
      <w:r w:rsidRPr="009236D9">
        <w:t xml:space="preserve">\in </w:t>
      </w:r>
      <w:proofErr w:type="spellStart"/>
      <w:r w:rsidRPr="009236D9">
        <w:t>O_Rr</w:t>
      </w:r>
      <w:r w:rsidRPr="009236D9">
        <w:rPr>
          <w:rFonts w:ascii="Cambria Math" w:hAnsi="Cambria Math" w:cs="Cambria Math"/>
        </w:rPr>
        <w:t>∈</w:t>
      </w:r>
      <w:r w:rsidRPr="009236D9">
        <w:t>OR</w:t>
      </w:r>
      <w:proofErr w:type="spellEnd"/>
      <w:r w:rsidRPr="009236D9">
        <w:t>​ ein Relationsoperator, dann:</w:t>
      </w:r>
    </w:p>
    <w:p w14:paraId="38D63515" w14:textId="77777777" w:rsidR="009236D9" w:rsidRPr="009236D9" w:rsidRDefault="009236D9" w:rsidP="009236D9">
      <w:proofErr w:type="gramStart"/>
      <w:r w:rsidRPr="009236D9">
        <w:t>I  =</w:t>
      </w:r>
      <w:proofErr w:type="gramEnd"/>
      <w:r w:rsidRPr="009236D9">
        <w:t>  r(</w:t>
      </w:r>
      <w:r w:rsidRPr="009236D9">
        <w:rPr>
          <w:rFonts w:ascii="Cambria Math" w:hAnsi="Cambria Math" w:cs="Cambria Math"/>
        </w:rPr>
        <w:t>∅</w:t>
      </w:r>
      <w:r w:rsidRPr="009236D9">
        <w:t>)</w:t>
      </w:r>
      <w:proofErr w:type="spellStart"/>
      <w:r w:rsidRPr="009236D9">
        <w:t>bzw</w:t>
      </w:r>
      <w:proofErr w:type="spellEnd"/>
      <w:r w:rsidRPr="009236D9">
        <w:t>.</w:t>
      </w:r>
      <w:r w:rsidRPr="009236D9">
        <w:rPr>
          <w:rFonts w:ascii="Cambria Math" w:hAnsi="Cambria Math" w:cs="Cambria Math"/>
        </w:rPr>
        <w:t>∃</w:t>
      </w:r>
      <w:r w:rsidRPr="009236D9">
        <w:t>r:</w:t>
      </w:r>
      <w:r w:rsidRPr="009236D9">
        <w:rPr>
          <w:rFonts w:cs="Calibri"/>
        </w:rPr>
        <w:t>  </w:t>
      </w:r>
      <w:r w:rsidRPr="009236D9">
        <w:t>r:</w:t>
      </w:r>
      <w:r w:rsidRPr="009236D9">
        <w:rPr>
          <w:rFonts w:ascii="Cambria Math" w:hAnsi="Cambria Math" w:cs="Cambria Math"/>
        </w:rPr>
        <w:t>∅↦</w:t>
      </w:r>
      <w:r w:rsidRPr="009236D9">
        <w:t>I.I \;=\; r(\</w:t>
      </w:r>
      <w:proofErr w:type="spellStart"/>
      <w:r w:rsidRPr="009236D9">
        <w:t>varnothing</w:t>
      </w:r>
      <w:proofErr w:type="spellEnd"/>
      <w:r w:rsidRPr="009236D9">
        <w:t>) \</w:t>
      </w:r>
      <w:proofErr w:type="spellStart"/>
      <w:r w:rsidRPr="009236D9">
        <w:t>quad</w:t>
      </w:r>
      <w:proofErr w:type="spellEnd"/>
      <w:r w:rsidRPr="009236D9">
        <w:t>\</w:t>
      </w:r>
      <w:proofErr w:type="spellStart"/>
      <w:r w:rsidRPr="009236D9">
        <w:t>text</w:t>
      </w:r>
      <w:proofErr w:type="spellEnd"/>
      <w:r w:rsidRPr="009236D9">
        <w:t>{bzw.}\</w:t>
      </w:r>
      <w:proofErr w:type="spellStart"/>
      <w:r w:rsidRPr="009236D9">
        <w:t>quad</w:t>
      </w:r>
      <w:proofErr w:type="spellEnd"/>
      <w:r w:rsidRPr="009236D9">
        <w:t xml:space="preserve"> \</w:t>
      </w:r>
      <w:proofErr w:type="spellStart"/>
      <w:r w:rsidRPr="009236D9">
        <w:t>exists</w:t>
      </w:r>
      <w:proofErr w:type="spellEnd"/>
      <w:r w:rsidRPr="009236D9">
        <w:t xml:space="preserve"> r:\; r:\varnothing \</w:t>
      </w:r>
      <w:proofErr w:type="spellStart"/>
      <w:r w:rsidRPr="009236D9">
        <w:t>mapsto</w:t>
      </w:r>
      <w:proofErr w:type="spellEnd"/>
      <w:r w:rsidRPr="009236D9">
        <w:t xml:space="preserve"> I.I=r(</w:t>
      </w:r>
      <w:r w:rsidRPr="009236D9">
        <w:rPr>
          <w:rFonts w:ascii="Cambria Math" w:hAnsi="Cambria Math" w:cs="Cambria Math"/>
        </w:rPr>
        <w:t>∅</w:t>
      </w:r>
      <w:r w:rsidRPr="009236D9">
        <w:t>)</w:t>
      </w:r>
      <w:proofErr w:type="spellStart"/>
      <w:r w:rsidRPr="009236D9">
        <w:t>bzw</w:t>
      </w:r>
      <w:proofErr w:type="spellEnd"/>
      <w:r w:rsidRPr="009236D9">
        <w:t>.</w:t>
      </w:r>
      <w:r w:rsidRPr="009236D9">
        <w:rPr>
          <w:rFonts w:ascii="Cambria Math" w:hAnsi="Cambria Math" w:cs="Cambria Math"/>
        </w:rPr>
        <w:t>∃</w:t>
      </w:r>
      <w:proofErr w:type="spellStart"/>
      <w:r w:rsidRPr="009236D9">
        <w:t>r:r</w:t>
      </w:r>
      <w:proofErr w:type="spellEnd"/>
      <w:r w:rsidRPr="009236D9">
        <w:t>:</w:t>
      </w:r>
      <w:r w:rsidRPr="009236D9">
        <w:rPr>
          <w:rFonts w:ascii="Cambria Math" w:hAnsi="Cambria Math" w:cs="Cambria Math"/>
        </w:rPr>
        <w:t>∅↦</w:t>
      </w:r>
      <w:r w:rsidRPr="009236D9">
        <w:t xml:space="preserve">I. </w:t>
      </w:r>
    </w:p>
    <w:p w14:paraId="0CBF3C33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Herleitung / Bedeutung</w:t>
      </w:r>
    </w:p>
    <w:p w14:paraId="1F7534A4" w14:textId="77777777" w:rsidR="009236D9" w:rsidRPr="009236D9" w:rsidRDefault="009236D9" w:rsidP="009236D9">
      <w:pPr>
        <w:numPr>
          <w:ilvl w:val="0"/>
          <w:numId w:val="7"/>
        </w:numPr>
      </w:pPr>
      <w:r w:rsidRPr="009236D9">
        <w:t xml:space="preserve">Der Initialpunkt ist nicht als geometrischer Platz zu lesen, sondern als </w:t>
      </w:r>
      <w:r w:rsidRPr="009236D9">
        <w:rPr>
          <w:i/>
          <w:iCs/>
        </w:rPr>
        <w:t>funktionales Element</w:t>
      </w:r>
      <w:r w:rsidRPr="009236D9">
        <w:t xml:space="preserve">, d.h. als Ergebnis einer ersten Operatoraktion. Mathematisch ist das ein Bild eines Operators auf </w:t>
      </w:r>
      <w:r w:rsidRPr="009236D9">
        <w:rPr>
          <w:rFonts w:ascii="Cambria Math" w:hAnsi="Cambria Math" w:cs="Cambria Math"/>
        </w:rPr>
        <w:t>∅</w:t>
      </w:r>
      <w:r w:rsidRPr="009236D9">
        <w:t>\</w:t>
      </w:r>
      <w:proofErr w:type="spellStart"/>
      <w:r w:rsidRPr="009236D9">
        <w:t>varnothing</w:t>
      </w:r>
      <w:proofErr w:type="spellEnd"/>
      <w:r w:rsidRPr="009236D9">
        <w:rPr>
          <w:rFonts w:ascii="Cambria Math" w:hAnsi="Cambria Math" w:cs="Cambria Math"/>
        </w:rPr>
        <w:t>∅</w:t>
      </w:r>
      <w:r w:rsidRPr="009236D9">
        <w:t>.</w:t>
      </w:r>
    </w:p>
    <w:p w14:paraId="6E712F53" w14:textId="77777777" w:rsidR="009236D9" w:rsidRPr="009236D9" w:rsidRDefault="009236D9" w:rsidP="009236D9">
      <w:pPr>
        <w:numPr>
          <w:ilvl w:val="0"/>
          <w:numId w:val="7"/>
        </w:numPr>
      </w:pPr>
      <w:r w:rsidRPr="009236D9">
        <w:t xml:space="preserve">Aus III lassen sich Koordinaten- und Beobachtungsfunktionen definieren: Sei </w:t>
      </w:r>
      <w:proofErr w:type="gramStart"/>
      <w:r w:rsidRPr="009236D9">
        <w:t>ψ:I</w:t>
      </w:r>
      <w:proofErr w:type="gramEnd"/>
      <w:r w:rsidRPr="009236D9">
        <w:rPr>
          <w:rFonts w:ascii="Cambria Math" w:hAnsi="Cambria Math" w:cs="Cambria Math"/>
        </w:rPr>
        <w:t>↦</w:t>
      </w:r>
      <w:r w:rsidRPr="009236D9">
        <w:t>C\psi:I\mapsto \</w:t>
      </w:r>
      <w:proofErr w:type="spellStart"/>
      <w:r w:rsidRPr="009236D9">
        <w:t>mathcal</w:t>
      </w:r>
      <w:proofErr w:type="spellEnd"/>
      <w:r w:rsidRPr="009236D9">
        <w:t>{C}</w:t>
      </w:r>
      <w:proofErr w:type="spellStart"/>
      <w:r w:rsidRPr="009236D9">
        <w:t>ψ:I</w:t>
      </w:r>
      <w:r w:rsidRPr="009236D9">
        <w:rPr>
          <w:rFonts w:ascii="Cambria Math" w:hAnsi="Cambria Math" w:cs="Cambria Math"/>
        </w:rPr>
        <w:t>↦</w:t>
      </w:r>
      <w:r w:rsidRPr="009236D9">
        <w:t>C</w:t>
      </w:r>
      <w:proofErr w:type="spellEnd"/>
      <w:r w:rsidRPr="009236D9">
        <w:t xml:space="preserve"> eine Koordinatenfunktion (z. B. semantische Dichte), dann entstehen aus III erste messbare Werte.</w:t>
      </w:r>
    </w:p>
    <w:p w14:paraId="07316264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Beispiel-Gleichungen (Operation → Koordinate)</w:t>
      </w:r>
    </w:p>
    <w:p w14:paraId="0C9844B6" w14:textId="77777777" w:rsidR="009236D9" w:rsidRPr="009236D9" w:rsidRDefault="009236D9" w:rsidP="009236D9">
      <w:pPr>
        <w:numPr>
          <w:ilvl w:val="0"/>
          <w:numId w:val="8"/>
        </w:numPr>
      </w:pPr>
      <w:r w:rsidRPr="009236D9">
        <w:t>Koordinatenfunktion ψ\</w:t>
      </w:r>
      <w:proofErr w:type="spellStart"/>
      <w:r w:rsidRPr="009236D9">
        <w:t>psiψ</w:t>
      </w:r>
      <w:proofErr w:type="spellEnd"/>
      <w:r w:rsidRPr="009236D9">
        <w:t>:</w:t>
      </w:r>
    </w:p>
    <w:p w14:paraId="4890BE4D" w14:textId="77777777" w:rsidR="009236D9" w:rsidRPr="009236D9" w:rsidRDefault="009236D9" w:rsidP="009236D9">
      <w:r w:rsidRPr="009236D9">
        <w:t>ψ:S→</w:t>
      </w:r>
      <w:proofErr w:type="gramStart"/>
      <w:r w:rsidRPr="009236D9">
        <w:t>Rm,ψ</w:t>
      </w:r>
      <w:proofErr w:type="gramEnd"/>
      <w:r w:rsidRPr="009236D9">
        <w:t>(I)=cI.\psi : S \</w:t>
      </w:r>
      <w:proofErr w:type="spellStart"/>
      <w:r w:rsidRPr="009236D9">
        <w:t>to</w:t>
      </w:r>
      <w:proofErr w:type="spellEnd"/>
      <w:r w:rsidRPr="009236D9">
        <w:t xml:space="preserve"> \</w:t>
      </w:r>
      <w:proofErr w:type="spellStart"/>
      <w:r w:rsidRPr="009236D9">
        <w:t>mathbb</w:t>
      </w:r>
      <w:proofErr w:type="spellEnd"/>
      <w:r w:rsidRPr="009236D9">
        <w:t>{R}^m,\</w:t>
      </w:r>
      <w:proofErr w:type="spellStart"/>
      <w:r w:rsidRPr="009236D9">
        <w:t>qquad</w:t>
      </w:r>
      <w:proofErr w:type="spellEnd"/>
      <w:r w:rsidRPr="009236D9">
        <w:t xml:space="preserve"> \</w:t>
      </w:r>
      <w:proofErr w:type="spellStart"/>
      <w:r w:rsidRPr="009236D9">
        <w:t>psi</w:t>
      </w:r>
      <w:proofErr w:type="spellEnd"/>
      <w:r w:rsidRPr="009236D9">
        <w:t>(I) = \</w:t>
      </w:r>
      <w:proofErr w:type="spellStart"/>
      <w:r w:rsidRPr="009236D9">
        <w:t>mathbf</w:t>
      </w:r>
      <w:proofErr w:type="spellEnd"/>
      <w:r w:rsidRPr="009236D9">
        <w:t>{c}_</w:t>
      </w:r>
      <w:proofErr w:type="spellStart"/>
      <w:r w:rsidRPr="009236D9">
        <w:t>I.ψ:S→Rm,ψ</w:t>
      </w:r>
      <w:proofErr w:type="spellEnd"/>
      <w:r w:rsidRPr="009236D9">
        <w:t>(I)=</w:t>
      </w:r>
      <w:proofErr w:type="spellStart"/>
      <w:r w:rsidRPr="009236D9">
        <w:t>cI</w:t>
      </w:r>
      <w:proofErr w:type="spellEnd"/>
      <w:r w:rsidRPr="009236D9">
        <w:t xml:space="preserve">​. </w:t>
      </w:r>
    </w:p>
    <w:p w14:paraId="73E1750C" w14:textId="77777777" w:rsidR="009236D9" w:rsidRPr="009236D9" w:rsidRDefault="009236D9" w:rsidP="009236D9">
      <w:pPr>
        <w:numPr>
          <w:ilvl w:val="0"/>
          <w:numId w:val="8"/>
        </w:numPr>
      </w:pPr>
      <w:r w:rsidRPr="009236D9">
        <w:t>In Messsettings: erster Sensorausgang s(t</w:t>
      </w:r>
      <w:proofErr w:type="gramStart"/>
      <w:r w:rsidRPr="009236D9">
        <w:t>0)≠</w:t>
      </w:r>
      <w:proofErr w:type="gramEnd"/>
      <w:r w:rsidRPr="009236D9">
        <w:t>0s(t_0) \</w:t>
      </w:r>
      <w:proofErr w:type="spellStart"/>
      <w:r w:rsidRPr="009236D9">
        <w:t>neq</w:t>
      </w:r>
      <w:proofErr w:type="spellEnd"/>
      <w:r w:rsidRPr="009236D9">
        <w:t xml:space="preserve"> 0s(t0​)=0 kann formal als III.</w:t>
      </w:r>
    </w:p>
    <w:p w14:paraId="2B544ED6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Didaktisch / methodisch</w:t>
      </w:r>
    </w:p>
    <w:p w14:paraId="5C613CC9" w14:textId="77777777" w:rsidR="009236D9" w:rsidRPr="009236D9" w:rsidRDefault="009236D9" w:rsidP="009236D9">
      <w:pPr>
        <w:numPr>
          <w:ilvl w:val="0"/>
          <w:numId w:val="9"/>
        </w:numPr>
      </w:pPr>
      <w:r w:rsidRPr="009236D9">
        <w:t xml:space="preserve">Lernaktivität: Messung eines ersten Wertes (Sensor, Umfrage, Beobachtung) dokumentieren und als Initialpunkt III interpretieren — macht sichtbar, wie Bedeutung aus Differenz entsteht (Kap. 6 Transfer). </w:t>
      </w:r>
    </w:p>
    <w:p w14:paraId="1965CB15" w14:textId="77777777" w:rsidR="009236D9" w:rsidRPr="009236D9" w:rsidRDefault="009236D9" w:rsidP="009236D9">
      <w:r w:rsidRPr="009236D9">
        <w:pict w14:anchorId="0BAC29E4">
          <v:rect id="_x0000_i1075" style="width:0;height:1.5pt" o:hralign="center" o:hrstd="t" o:hr="t" fillcolor="#a0a0a0" stroked="f"/>
        </w:pict>
      </w:r>
    </w:p>
    <w:p w14:paraId="712C92DB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 xml:space="preserve">A3 — </w:t>
      </w:r>
      <w:proofErr w:type="spellStart"/>
      <w:r w:rsidRPr="009236D9">
        <w:rPr>
          <w:b/>
          <w:bCs/>
        </w:rPr>
        <w:t>Operatorenmonoid</w:t>
      </w:r>
      <w:proofErr w:type="spellEnd"/>
      <w:r w:rsidRPr="009236D9">
        <w:rPr>
          <w:b/>
          <w:bCs/>
        </w:rPr>
        <w:t xml:space="preserve"> (Komposition &amp; Typentrennung)</w:t>
      </w:r>
    </w:p>
    <w:p w14:paraId="560ADE88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Formale Gleichungen / Struktur</w:t>
      </w:r>
    </w:p>
    <w:p w14:paraId="7A07F4B9" w14:textId="77777777" w:rsidR="009236D9" w:rsidRPr="009236D9" w:rsidRDefault="009236D9" w:rsidP="009236D9">
      <w:r w:rsidRPr="009236D9">
        <w:t>Sei OOO die Menge aller Operatoren:</w:t>
      </w:r>
    </w:p>
    <w:p w14:paraId="1E445DF0" w14:textId="77777777" w:rsidR="009236D9" w:rsidRPr="009236D9" w:rsidRDefault="009236D9" w:rsidP="009236D9">
      <w:r w:rsidRPr="009236D9">
        <w:t>O={</w:t>
      </w:r>
      <w:proofErr w:type="spellStart"/>
      <w:r w:rsidRPr="009236D9">
        <w:t>o</w:t>
      </w:r>
      <w:r w:rsidRPr="009236D9">
        <w:rPr>
          <w:rFonts w:ascii="Cambria Math" w:hAnsi="Cambria Math" w:cs="Cambria Math"/>
        </w:rPr>
        <w:t>∣</w:t>
      </w:r>
      <w:r w:rsidRPr="009236D9">
        <w:t>o:S</w:t>
      </w:r>
      <w:r w:rsidRPr="009236D9">
        <w:rPr>
          <w:rFonts w:cs="Calibri"/>
        </w:rPr>
        <w:t>→</w:t>
      </w:r>
      <w:r w:rsidRPr="009236D9">
        <w:t>S</w:t>
      </w:r>
      <w:proofErr w:type="spellEnd"/>
      <w:r w:rsidRPr="009236D9">
        <w:rPr>
          <w:rFonts w:cs="Calibri"/>
        </w:rPr>
        <w:t>′</w:t>
      </w:r>
      <w:proofErr w:type="gramStart"/>
      <w:r w:rsidRPr="009236D9">
        <w:t>}.O</w:t>
      </w:r>
      <w:proofErr w:type="gramEnd"/>
      <w:r w:rsidRPr="009236D9">
        <w:t xml:space="preserve"> = \{ o \</w:t>
      </w:r>
      <w:proofErr w:type="spellStart"/>
      <w:r w:rsidRPr="009236D9">
        <w:t>mid</w:t>
      </w:r>
      <w:proofErr w:type="spellEnd"/>
      <w:r w:rsidRPr="009236D9">
        <w:t xml:space="preserve"> o: S \</w:t>
      </w:r>
      <w:proofErr w:type="spellStart"/>
      <w:r w:rsidRPr="009236D9">
        <w:t>to</w:t>
      </w:r>
      <w:proofErr w:type="spellEnd"/>
      <w:r w:rsidRPr="009236D9">
        <w:t xml:space="preserve"> S' \}.O={</w:t>
      </w:r>
      <w:proofErr w:type="spellStart"/>
      <w:r w:rsidRPr="009236D9">
        <w:t>o</w:t>
      </w:r>
      <w:r w:rsidRPr="009236D9">
        <w:rPr>
          <w:rFonts w:ascii="Cambria Math" w:hAnsi="Cambria Math" w:cs="Cambria Math"/>
        </w:rPr>
        <w:t>∣</w:t>
      </w:r>
      <w:r w:rsidRPr="009236D9">
        <w:t>o:S→S</w:t>
      </w:r>
      <w:proofErr w:type="spellEnd"/>
      <w:r w:rsidRPr="009236D9">
        <w:t xml:space="preserve">′}. </w:t>
      </w:r>
    </w:p>
    <w:p w14:paraId="3FD47610" w14:textId="77777777" w:rsidR="009236D9" w:rsidRPr="009236D9" w:rsidRDefault="009236D9" w:rsidP="009236D9">
      <w:proofErr w:type="spellStart"/>
      <w:r w:rsidRPr="009236D9">
        <w:t>Monoid</w:t>
      </w:r>
      <w:proofErr w:type="spellEnd"/>
      <w:r w:rsidRPr="009236D9">
        <w:t>-Eigenschaften:</w:t>
      </w:r>
    </w:p>
    <w:p w14:paraId="54C20E4A" w14:textId="77777777" w:rsidR="009236D9" w:rsidRPr="009236D9" w:rsidRDefault="009236D9" w:rsidP="009236D9">
      <w:r w:rsidRPr="009236D9">
        <w:rPr>
          <w:rFonts w:ascii="Cambria Math" w:hAnsi="Cambria Math" w:cs="Cambria Math"/>
        </w:rPr>
        <w:t>∀</w:t>
      </w:r>
      <w:r w:rsidRPr="009236D9">
        <w:t>o</w:t>
      </w:r>
      <w:proofErr w:type="gramStart"/>
      <w:r w:rsidRPr="009236D9">
        <w:t>1,o</w:t>
      </w:r>
      <w:proofErr w:type="gramEnd"/>
      <w:r w:rsidRPr="009236D9">
        <w:t>2</w:t>
      </w:r>
      <w:r w:rsidRPr="009236D9">
        <w:rPr>
          <w:rFonts w:ascii="Cambria Math" w:hAnsi="Cambria Math" w:cs="Cambria Math"/>
        </w:rPr>
        <w:t>∈</w:t>
      </w:r>
      <w:r w:rsidRPr="009236D9">
        <w:t>O:</w:t>
      </w:r>
      <w:r w:rsidRPr="009236D9">
        <w:rPr>
          <w:rFonts w:cs="Calibri"/>
        </w:rPr>
        <w:t>  </w:t>
      </w:r>
      <w:r w:rsidRPr="009236D9">
        <w:t>o1</w:t>
      </w:r>
      <w:r w:rsidRPr="009236D9">
        <w:rPr>
          <w:rFonts w:ascii="Cambria Math" w:hAnsi="Cambria Math" w:cs="Cambria Math"/>
        </w:rPr>
        <w:t>∘</w:t>
      </w:r>
      <w:r w:rsidRPr="009236D9">
        <w:t>o2</w:t>
      </w:r>
      <w:r w:rsidRPr="009236D9">
        <w:rPr>
          <w:rFonts w:ascii="Cambria Math" w:hAnsi="Cambria Math" w:cs="Cambria Math"/>
        </w:rPr>
        <w:t>∈</w:t>
      </w:r>
      <w:r w:rsidRPr="009236D9">
        <w:t>O,</w:t>
      </w:r>
      <w:r w:rsidRPr="009236D9">
        <w:rPr>
          <w:rFonts w:ascii="Cambria Math" w:hAnsi="Cambria Math" w:cs="Cambria Math"/>
        </w:rPr>
        <w:t>∃</w:t>
      </w:r>
      <w:r w:rsidRPr="009236D9">
        <w:t>e</w:t>
      </w:r>
      <w:r w:rsidRPr="009236D9">
        <w:rPr>
          <w:rFonts w:ascii="Cambria Math" w:hAnsi="Cambria Math" w:cs="Cambria Math"/>
        </w:rPr>
        <w:t>∈</w:t>
      </w:r>
      <w:r w:rsidRPr="009236D9">
        <w:t>O:</w:t>
      </w:r>
      <w:r w:rsidRPr="009236D9">
        <w:rPr>
          <w:rFonts w:cs="Calibri"/>
        </w:rPr>
        <w:t>  </w:t>
      </w:r>
      <w:proofErr w:type="spellStart"/>
      <w:r w:rsidRPr="009236D9">
        <w:t>e</w:t>
      </w:r>
      <w:r w:rsidRPr="009236D9">
        <w:rPr>
          <w:rFonts w:ascii="Cambria Math" w:hAnsi="Cambria Math" w:cs="Cambria Math"/>
        </w:rPr>
        <w:t>∘</w:t>
      </w:r>
      <w:r w:rsidRPr="009236D9">
        <w:t>o</w:t>
      </w:r>
      <w:proofErr w:type="spellEnd"/>
      <w:r w:rsidRPr="009236D9">
        <w:t>=</w:t>
      </w:r>
      <w:proofErr w:type="spellStart"/>
      <w:r w:rsidRPr="009236D9">
        <w:t>o</w:t>
      </w:r>
      <w:r w:rsidRPr="009236D9">
        <w:rPr>
          <w:rFonts w:ascii="Cambria Math" w:hAnsi="Cambria Math" w:cs="Cambria Math"/>
        </w:rPr>
        <w:t>∘</w:t>
      </w:r>
      <w:r w:rsidRPr="009236D9">
        <w:t>e</w:t>
      </w:r>
      <w:proofErr w:type="spellEnd"/>
      <w:r w:rsidRPr="009236D9">
        <w:t>=o.\</w:t>
      </w:r>
      <w:proofErr w:type="spellStart"/>
      <w:r w:rsidRPr="009236D9">
        <w:t>forall</w:t>
      </w:r>
      <w:proofErr w:type="spellEnd"/>
      <w:r w:rsidRPr="009236D9">
        <w:t xml:space="preserve"> o_1,o_2\in O:\; o_1\</w:t>
      </w:r>
      <w:proofErr w:type="spellStart"/>
      <w:r w:rsidRPr="009236D9">
        <w:t>circ</w:t>
      </w:r>
      <w:proofErr w:type="spellEnd"/>
      <w:r w:rsidRPr="009236D9">
        <w:t xml:space="preserve"> o_2 \in O, \</w:t>
      </w:r>
      <w:proofErr w:type="spellStart"/>
      <w:r w:rsidRPr="009236D9">
        <w:t>qquad</w:t>
      </w:r>
      <w:proofErr w:type="spellEnd"/>
      <w:r w:rsidRPr="009236D9">
        <w:t xml:space="preserve"> \</w:t>
      </w:r>
      <w:proofErr w:type="spellStart"/>
      <w:r w:rsidRPr="009236D9">
        <w:t>exists</w:t>
      </w:r>
      <w:proofErr w:type="spellEnd"/>
      <w:r w:rsidRPr="009236D9">
        <w:t xml:space="preserve"> e\in O:\; e\</w:t>
      </w:r>
      <w:proofErr w:type="spellStart"/>
      <w:r w:rsidRPr="009236D9">
        <w:t>circ</w:t>
      </w:r>
      <w:proofErr w:type="spellEnd"/>
      <w:r w:rsidRPr="009236D9">
        <w:t xml:space="preserve"> o=o\</w:t>
      </w:r>
      <w:proofErr w:type="spellStart"/>
      <w:r w:rsidRPr="009236D9">
        <w:t>circ</w:t>
      </w:r>
      <w:proofErr w:type="spellEnd"/>
      <w:r w:rsidRPr="009236D9">
        <w:t xml:space="preserve"> e=o.</w:t>
      </w:r>
      <w:r w:rsidRPr="009236D9">
        <w:rPr>
          <w:rFonts w:ascii="Cambria Math" w:hAnsi="Cambria Math" w:cs="Cambria Math"/>
        </w:rPr>
        <w:t>∀</w:t>
      </w:r>
      <w:r w:rsidRPr="009236D9">
        <w:t>o1​,o2​</w:t>
      </w:r>
      <w:r w:rsidRPr="009236D9">
        <w:rPr>
          <w:rFonts w:ascii="Cambria Math" w:hAnsi="Cambria Math" w:cs="Cambria Math"/>
        </w:rPr>
        <w:t>∈</w:t>
      </w:r>
      <w:r w:rsidRPr="009236D9">
        <w:t>O:o1​</w:t>
      </w:r>
      <w:r w:rsidRPr="009236D9">
        <w:rPr>
          <w:rFonts w:ascii="Cambria Math" w:hAnsi="Cambria Math" w:cs="Cambria Math"/>
        </w:rPr>
        <w:t>∘</w:t>
      </w:r>
      <w:r w:rsidRPr="009236D9">
        <w:t>o2​</w:t>
      </w:r>
      <w:r w:rsidRPr="009236D9">
        <w:rPr>
          <w:rFonts w:ascii="Cambria Math" w:hAnsi="Cambria Math" w:cs="Cambria Math"/>
        </w:rPr>
        <w:t>∈</w:t>
      </w:r>
      <w:r w:rsidRPr="009236D9">
        <w:t>O,</w:t>
      </w:r>
      <w:r w:rsidRPr="009236D9">
        <w:rPr>
          <w:rFonts w:ascii="Cambria Math" w:hAnsi="Cambria Math" w:cs="Cambria Math"/>
        </w:rPr>
        <w:t>∃</w:t>
      </w:r>
      <w:proofErr w:type="spellStart"/>
      <w:r w:rsidRPr="009236D9">
        <w:t>e</w:t>
      </w:r>
      <w:r w:rsidRPr="009236D9">
        <w:rPr>
          <w:rFonts w:ascii="Cambria Math" w:hAnsi="Cambria Math" w:cs="Cambria Math"/>
        </w:rPr>
        <w:t>∈</w:t>
      </w:r>
      <w:r w:rsidRPr="009236D9">
        <w:t>O:e</w:t>
      </w:r>
      <w:r w:rsidRPr="009236D9">
        <w:rPr>
          <w:rFonts w:ascii="Cambria Math" w:hAnsi="Cambria Math" w:cs="Cambria Math"/>
        </w:rPr>
        <w:t>∘</w:t>
      </w:r>
      <w:r w:rsidRPr="009236D9">
        <w:t>o</w:t>
      </w:r>
      <w:proofErr w:type="spellEnd"/>
      <w:r w:rsidRPr="009236D9">
        <w:t>=</w:t>
      </w:r>
      <w:proofErr w:type="spellStart"/>
      <w:r w:rsidRPr="009236D9">
        <w:t>o</w:t>
      </w:r>
      <w:r w:rsidRPr="009236D9">
        <w:rPr>
          <w:rFonts w:ascii="Cambria Math" w:hAnsi="Cambria Math" w:cs="Cambria Math"/>
        </w:rPr>
        <w:t>∘</w:t>
      </w:r>
      <w:r w:rsidRPr="009236D9">
        <w:t>e</w:t>
      </w:r>
      <w:proofErr w:type="spellEnd"/>
      <w:r w:rsidRPr="009236D9">
        <w:t xml:space="preserve">=o. </w:t>
      </w:r>
    </w:p>
    <w:p w14:paraId="33AB1BDA" w14:textId="77777777" w:rsidR="009236D9" w:rsidRPr="009236D9" w:rsidRDefault="009236D9" w:rsidP="009236D9">
      <w:r w:rsidRPr="009236D9">
        <w:t>Typzerlegung:</w:t>
      </w:r>
    </w:p>
    <w:p w14:paraId="46585469" w14:textId="77777777" w:rsidR="009236D9" w:rsidRPr="009236D9" w:rsidRDefault="009236D9" w:rsidP="009236D9">
      <w:proofErr w:type="gramStart"/>
      <w:r w:rsidRPr="009236D9">
        <w:t>O  =</w:t>
      </w:r>
      <w:proofErr w:type="gramEnd"/>
      <w:r w:rsidRPr="009236D9">
        <w:t>  </w:t>
      </w:r>
      <w:proofErr w:type="spellStart"/>
      <w:r w:rsidRPr="009236D9">
        <w:t>Oσ</w:t>
      </w:r>
      <w:r w:rsidRPr="009236D9">
        <w:rPr>
          <w:rFonts w:ascii="Cambria Math" w:hAnsi="Cambria Math" w:cs="Cambria Math"/>
        </w:rPr>
        <w:t>∪</w:t>
      </w:r>
      <w:r w:rsidRPr="009236D9">
        <w:t>OM</w:t>
      </w:r>
      <w:r w:rsidRPr="009236D9">
        <w:rPr>
          <w:rFonts w:ascii="Cambria Math" w:hAnsi="Cambria Math" w:cs="Cambria Math"/>
        </w:rPr>
        <w:t>∪</w:t>
      </w:r>
      <w:r w:rsidRPr="009236D9">
        <w:t>OR</w:t>
      </w:r>
      <w:r w:rsidRPr="009236D9">
        <w:rPr>
          <w:rFonts w:ascii="Cambria Math" w:hAnsi="Cambria Math" w:cs="Cambria Math"/>
        </w:rPr>
        <w:t>∪</w:t>
      </w:r>
      <w:r w:rsidRPr="009236D9">
        <w:t>OE,O</w:t>
      </w:r>
      <w:proofErr w:type="spellEnd"/>
      <w:r w:rsidRPr="009236D9">
        <w:t xml:space="preserve"> \;=\; O_\</w:t>
      </w:r>
      <w:proofErr w:type="spellStart"/>
      <w:r w:rsidRPr="009236D9">
        <w:t>sigma</w:t>
      </w:r>
      <w:proofErr w:type="spellEnd"/>
      <w:r w:rsidRPr="009236D9">
        <w:t xml:space="preserve"> \</w:t>
      </w:r>
      <w:proofErr w:type="spellStart"/>
      <w:r w:rsidRPr="009236D9">
        <w:t>cup</w:t>
      </w:r>
      <w:proofErr w:type="spellEnd"/>
      <w:r w:rsidRPr="009236D9">
        <w:t xml:space="preserve"> O_M \</w:t>
      </w:r>
      <w:proofErr w:type="spellStart"/>
      <w:r w:rsidRPr="009236D9">
        <w:t>cup</w:t>
      </w:r>
      <w:proofErr w:type="spellEnd"/>
      <w:r w:rsidRPr="009236D9">
        <w:t xml:space="preserve"> O_R \</w:t>
      </w:r>
      <w:proofErr w:type="spellStart"/>
      <w:r w:rsidRPr="009236D9">
        <w:t>cup</w:t>
      </w:r>
      <w:proofErr w:type="spellEnd"/>
      <w:r w:rsidRPr="009236D9">
        <w:t xml:space="preserve"> O_E,O=</w:t>
      </w:r>
      <w:proofErr w:type="spellStart"/>
      <w:r w:rsidRPr="009236D9">
        <w:t>Oσ</w:t>
      </w:r>
      <w:proofErr w:type="spellEnd"/>
      <w:r w:rsidRPr="009236D9">
        <w:t>​</w:t>
      </w:r>
      <w:r w:rsidRPr="009236D9">
        <w:rPr>
          <w:rFonts w:ascii="Cambria Math" w:hAnsi="Cambria Math" w:cs="Cambria Math"/>
        </w:rPr>
        <w:t>∪</w:t>
      </w:r>
      <w:r w:rsidRPr="009236D9">
        <w:t>OM​</w:t>
      </w:r>
      <w:r w:rsidRPr="009236D9">
        <w:rPr>
          <w:rFonts w:ascii="Cambria Math" w:hAnsi="Cambria Math" w:cs="Cambria Math"/>
        </w:rPr>
        <w:t>∪</w:t>
      </w:r>
      <w:r w:rsidRPr="009236D9">
        <w:t>OR​</w:t>
      </w:r>
      <w:r w:rsidRPr="009236D9">
        <w:rPr>
          <w:rFonts w:ascii="Cambria Math" w:hAnsi="Cambria Math" w:cs="Cambria Math"/>
        </w:rPr>
        <w:t>∪</w:t>
      </w:r>
      <w:r w:rsidRPr="009236D9">
        <w:t xml:space="preserve">OE​, </w:t>
      </w:r>
    </w:p>
    <w:p w14:paraId="45AB0E4B" w14:textId="77777777" w:rsidR="009236D9" w:rsidRPr="009236D9" w:rsidRDefault="009236D9" w:rsidP="009236D9">
      <w:r w:rsidRPr="009236D9">
        <w:t xml:space="preserve">wobei z.B. OMO_MOM​ </w:t>
      </w:r>
      <w:proofErr w:type="spellStart"/>
      <w:r w:rsidRPr="009236D9">
        <w:t>Metrikoperatoren</w:t>
      </w:r>
      <w:proofErr w:type="spellEnd"/>
      <w:r w:rsidRPr="009236D9">
        <w:t xml:space="preserve"> enthält, </w:t>
      </w:r>
      <w:proofErr w:type="spellStart"/>
      <w:r w:rsidRPr="009236D9">
        <w:t>OσO</w:t>
      </w:r>
      <w:proofErr w:type="spellEnd"/>
      <w:r w:rsidRPr="009236D9">
        <w:t>_\</w:t>
      </w:r>
      <w:proofErr w:type="spellStart"/>
      <w:r w:rsidRPr="009236D9">
        <w:t>sigmaOσ</w:t>
      </w:r>
      <w:proofErr w:type="spellEnd"/>
      <w:r w:rsidRPr="009236D9">
        <w:t>​ Selektionsoperatoren etc.</w:t>
      </w:r>
    </w:p>
    <w:p w14:paraId="4E503E65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Detaillierte Gleichungs-Beispiele der Typen</w:t>
      </w:r>
    </w:p>
    <w:p w14:paraId="777678C9" w14:textId="77777777" w:rsidR="009236D9" w:rsidRPr="009236D9" w:rsidRDefault="009236D9" w:rsidP="009236D9">
      <w:pPr>
        <w:numPr>
          <w:ilvl w:val="0"/>
          <w:numId w:val="10"/>
        </w:numPr>
      </w:pPr>
      <w:r w:rsidRPr="009236D9">
        <w:rPr>
          <w:b/>
          <w:bCs/>
        </w:rPr>
        <w:t>Selektionsoperator</w:t>
      </w:r>
      <w:r w:rsidRPr="009236D9">
        <w:t xml:space="preserve"> σ\</w:t>
      </w:r>
      <w:proofErr w:type="spellStart"/>
      <w:r w:rsidRPr="009236D9">
        <w:t>sigmaσ</w:t>
      </w:r>
      <w:proofErr w:type="spellEnd"/>
      <w:r w:rsidRPr="009236D9">
        <w:t>:</w:t>
      </w:r>
    </w:p>
    <w:p w14:paraId="1704BDE5" w14:textId="77777777" w:rsidR="009236D9" w:rsidRPr="009236D9" w:rsidRDefault="009236D9" w:rsidP="009236D9">
      <w:r w:rsidRPr="009236D9">
        <w:t>σ:S→</w:t>
      </w:r>
      <w:proofErr w:type="gramStart"/>
      <w:r w:rsidRPr="009236D9">
        <w:t>Ssel,σ</w:t>
      </w:r>
      <w:proofErr w:type="gramEnd"/>
      <w:r w:rsidRPr="009236D9">
        <w:t>(x)={xfalls ϕ(x) </w:t>
      </w:r>
      <w:proofErr w:type="spellStart"/>
      <w:r w:rsidRPr="009236D9">
        <w:t>erfu¨llt</w:t>
      </w:r>
      <w:proofErr w:type="spellEnd"/>
      <w:r w:rsidRPr="009236D9">
        <w:t>,</w:t>
      </w:r>
      <w:r w:rsidRPr="009236D9">
        <w:rPr>
          <w:rFonts w:ascii="Cambria Math" w:hAnsi="Cambria Math" w:cs="Cambria Math"/>
        </w:rPr>
        <w:t>∅</w:t>
      </w:r>
      <w:r w:rsidRPr="009236D9">
        <w:t>sonst.\</w:t>
      </w:r>
      <w:proofErr w:type="spellStart"/>
      <w:r w:rsidRPr="009236D9">
        <w:t>sigma</w:t>
      </w:r>
      <w:proofErr w:type="spellEnd"/>
      <w:r w:rsidRPr="009236D9">
        <w:t>: S \</w:t>
      </w:r>
      <w:proofErr w:type="spellStart"/>
      <w:r w:rsidRPr="009236D9">
        <w:t>to</w:t>
      </w:r>
      <w:proofErr w:type="spellEnd"/>
      <w:r w:rsidRPr="009236D9">
        <w:t xml:space="preserve"> S_\</w:t>
      </w:r>
      <w:proofErr w:type="spellStart"/>
      <w:r w:rsidRPr="009236D9">
        <w:t>text</w:t>
      </w:r>
      <w:proofErr w:type="spellEnd"/>
      <w:r w:rsidRPr="009236D9">
        <w:t>{</w:t>
      </w:r>
      <w:proofErr w:type="spellStart"/>
      <w:r w:rsidRPr="009236D9">
        <w:t>sel</w:t>
      </w:r>
      <w:proofErr w:type="spellEnd"/>
      <w:r w:rsidRPr="009236D9">
        <w:t>},\</w:t>
      </w:r>
      <w:proofErr w:type="spellStart"/>
      <w:r w:rsidRPr="009236D9">
        <w:t>qquad</w:t>
      </w:r>
      <w:proofErr w:type="spellEnd"/>
      <w:r w:rsidRPr="009236D9">
        <w:t xml:space="preserve"> \</w:t>
      </w:r>
      <w:proofErr w:type="spellStart"/>
      <w:r w:rsidRPr="009236D9">
        <w:t>sigma</w:t>
      </w:r>
      <w:proofErr w:type="spellEnd"/>
      <w:r w:rsidRPr="009236D9">
        <w:t>(x)=\</w:t>
      </w:r>
      <w:proofErr w:type="spellStart"/>
      <w:r w:rsidRPr="009236D9">
        <w:t>begin</w:t>
      </w:r>
      <w:proofErr w:type="spellEnd"/>
      <w:r w:rsidRPr="009236D9">
        <w:t>{</w:t>
      </w:r>
      <w:proofErr w:type="spellStart"/>
      <w:r w:rsidRPr="009236D9">
        <w:t>cases</w:t>
      </w:r>
      <w:proofErr w:type="spellEnd"/>
      <w:r w:rsidRPr="009236D9">
        <w:t>} x &amp; \</w:t>
      </w:r>
      <w:proofErr w:type="spellStart"/>
      <w:r w:rsidRPr="009236D9">
        <w:t>text</w:t>
      </w:r>
      <w:proofErr w:type="spellEnd"/>
      <w:r w:rsidRPr="009236D9">
        <w:t>{falls } \</w:t>
      </w:r>
      <w:proofErr w:type="spellStart"/>
      <w:r w:rsidRPr="009236D9">
        <w:t>phi</w:t>
      </w:r>
      <w:proofErr w:type="spellEnd"/>
      <w:r w:rsidRPr="009236D9">
        <w:t>(x)\ \</w:t>
      </w:r>
      <w:proofErr w:type="spellStart"/>
      <w:r w:rsidRPr="009236D9">
        <w:t>text</w:t>
      </w:r>
      <w:proofErr w:type="spellEnd"/>
      <w:r w:rsidRPr="009236D9">
        <w:t>{erf</w:t>
      </w:r>
      <w:r w:rsidRPr="009236D9">
        <w:rPr>
          <w:rFonts w:cs="Calibri"/>
        </w:rPr>
        <w:t>ü</w:t>
      </w:r>
      <w:r w:rsidRPr="009236D9">
        <w:t>llt},\\ \</w:t>
      </w:r>
      <w:proofErr w:type="spellStart"/>
      <w:r w:rsidRPr="009236D9">
        <w:t>varnothing</w:t>
      </w:r>
      <w:proofErr w:type="spellEnd"/>
      <w:r w:rsidRPr="009236D9">
        <w:t xml:space="preserve"> &amp; \</w:t>
      </w:r>
      <w:proofErr w:type="spellStart"/>
      <w:r w:rsidRPr="009236D9">
        <w:t>text</w:t>
      </w:r>
      <w:proofErr w:type="spellEnd"/>
      <w:r w:rsidRPr="009236D9">
        <w:t>{sonst.} \end{</w:t>
      </w:r>
      <w:proofErr w:type="spellStart"/>
      <w:r w:rsidRPr="009236D9">
        <w:t>cases</w:t>
      </w:r>
      <w:proofErr w:type="spellEnd"/>
      <w:r w:rsidRPr="009236D9">
        <w:t>}</w:t>
      </w:r>
      <w:proofErr w:type="spellStart"/>
      <w:r w:rsidRPr="009236D9">
        <w:t>σ:S→Ssel</w:t>
      </w:r>
      <w:proofErr w:type="spellEnd"/>
      <w:r w:rsidRPr="009236D9">
        <w:t>​,σ(x)={x</w:t>
      </w:r>
      <w:r w:rsidRPr="009236D9">
        <w:rPr>
          <w:rFonts w:ascii="Cambria Math" w:hAnsi="Cambria Math" w:cs="Cambria Math"/>
        </w:rPr>
        <w:t>∅</w:t>
      </w:r>
      <w:r w:rsidRPr="009236D9">
        <w:t>​falls ϕ(x) </w:t>
      </w:r>
      <w:proofErr w:type="spellStart"/>
      <w:r w:rsidRPr="009236D9">
        <w:t>erfu¨llt,sonst</w:t>
      </w:r>
      <w:proofErr w:type="spellEnd"/>
      <w:r w:rsidRPr="009236D9">
        <w:t xml:space="preserve">.​ </w:t>
      </w:r>
    </w:p>
    <w:p w14:paraId="2BF5ABDF" w14:textId="77777777" w:rsidR="009236D9" w:rsidRPr="009236D9" w:rsidRDefault="009236D9" w:rsidP="009236D9">
      <w:r w:rsidRPr="009236D9">
        <w:t>mit Selektionsbedingung ϕ\</w:t>
      </w:r>
      <w:proofErr w:type="spellStart"/>
      <w:r w:rsidRPr="009236D9">
        <w:t>phiϕ</w:t>
      </w:r>
      <w:proofErr w:type="spellEnd"/>
      <w:r w:rsidRPr="009236D9">
        <w:t>.</w:t>
      </w:r>
    </w:p>
    <w:p w14:paraId="0ACF4DE6" w14:textId="77777777" w:rsidR="009236D9" w:rsidRPr="009236D9" w:rsidRDefault="009236D9" w:rsidP="009236D9">
      <w:pPr>
        <w:numPr>
          <w:ilvl w:val="0"/>
          <w:numId w:val="10"/>
        </w:numPr>
      </w:pPr>
      <w:proofErr w:type="spellStart"/>
      <w:r w:rsidRPr="009236D9">
        <w:rPr>
          <w:b/>
          <w:bCs/>
        </w:rPr>
        <w:t>Metrikoperator</w:t>
      </w:r>
      <w:proofErr w:type="spellEnd"/>
      <w:r w:rsidRPr="009236D9">
        <w:t xml:space="preserve"> MMM:</w:t>
      </w:r>
    </w:p>
    <w:p w14:paraId="4DEC39C2" w14:textId="77777777" w:rsidR="009236D9" w:rsidRPr="009236D9" w:rsidRDefault="009236D9" w:rsidP="009236D9">
      <w:r w:rsidRPr="009236D9">
        <w:t>M:S×S→R</w:t>
      </w:r>
      <w:proofErr w:type="gramStart"/>
      <w:r w:rsidRPr="009236D9">
        <w:t>+,M</w:t>
      </w:r>
      <w:proofErr w:type="gramEnd"/>
      <w:r w:rsidRPr="009236D9">
        <w:t>(i,j)=dij.M: S \</w:t>
      </w:r>
      <w:proofErr w:type="spellStart"/>
      <w:r w:rsidRPr="009236D9">
        <w:t>times</w:t>
      </w:r>
      <w:proofErr w:type="spellEnd"/>
      <w:r w:rsidRPr="009236D9">
        <w:t xml:space="preserve"> S \</w:t>
      </w:r>
      <w:proofErr w:type="spellStart"/>
      <w:r w:rsidRPr="009236D9">
        <w:t>to</w:t>
      </w:r>
      <w:proofErr w:type="spellEnd"/>
      <w:r w:rsidRPr="009236D9">
        <w:t xml:space="preserve"> \</w:t>
      </w:r>
      <w:proofErr w:type="spellStart"/>
      <w:r w:rsidRPr="009236D9">
        <w:t>mathbb</w:t>
      </w:r>
      <w:proofErr w:type="spellEnd"/>
      <w:r w:rsidRPr="009236D9">
        <w:t>{R}^+,\</w:t>
      </w:r>
      <w:proofErr w:type="spellStart"/>
      <w:r w:rsidRPr="009236D9">
        <w:t>qquad</w:t>
      </w:r>
      <w:proofErr w:type="spellEnd"/>
      <w:r w:rsidRPr="009236D9">
        <w:t xml:space="preserve"> M(</w:t>
      </w:r>
      <w:proofErr w:type="spellStart"/>
      <w:r w:rsidRPr="009236D9">
        <w:t>i,j</w:t>
      </w:r>
      <w:proofErr w:type="spellEnd"/>
      <w:r w:rsidRPr="009236D9">
        <w:t>)=d_{</w:t>
      </w:r>
      <w:proofErr w:type="spellStart"/>
      <w:r w:rsidRPr="009236D9">
        <w:t>ij</w:t>
      </w:r>
      <w:proofErr w:type="spellEnd"/>
      <w:r w:rsidRPr="009236D9">
        <w:t>}.M:S×S→R+,M(</w:t>
      </w:r>
      <w:proofErr w:type="spellStart"/>
      <w:r w:rsidRPr="009236D9">
        <w:t>i,j</w:t>
      </w:r>
      <w:proofErr w:type="spellEnd"/>
      <w:r w:rsidRPr="009236D9">
        <w:t>)=</w:t>
      </w:r>
      <w:proofErr w:type="spellStart"/>
      <w:r w:rsidRPr="009236D9">
        <w:t>dij</w:t>
      </w:r>
      <w:proofErr w:type="spellEnd"/>
      <w:r w:rsidRPr="009236D9">
        <w:t xml:space="preserve">​. </w:t>
      </w:r>
    </w:p>
    <w:p w14:paraId="7A70B312" w14:textId="77777777" w:rsidR="009236D9" w:rsidRPr="009236D9" w:rsidRDefault="009236D9" w:rsidP="009236D9">
      <w:r w:rsidRPr="009236D9">
        <w:t>Zwei konkrete Realisierungen (siehe Toy-Model):</w:t>
      </w:r>
    </w:p>
    <w:p w14:paraId="5092B372" w14:textId="77777777" w:rsidR="009236D9" w:rsidRPr="009236D9" w:rsidRDefault="009236D9" w:rsidP="009236D9">
      <w:pPr>
        <w:numPr>
          <w:ilvl w:val="1"/>
          <w:numId w:val="10"/>
        </w:numPr>
      </w:pPr>
      <w:r w:rsidRPr="009236D9">
        <w:t>Pearson-Korrelation → Distanz:</w:t>
      </w:r>
    </w:p>
    <w:p w14:paraId="26FB0AA3" w14:textId="77777777" w:rsidR="009236D9" w:rsidRPr="009236D9" w:rsidRDefault="009236D9" w:rsidP="009236D9">
      <w:proofErr w:type="spellStart"/>
      <w:proofErr w:type="gramStart"/>
      <w:r w:rsidRPr="009236D9">
        <w:t>dij</w:t>
      </w:r>
      <w:proofErr w:type="spellEnd"/>
      <w:r w:rsidRPr="009236D9">
        <w:t>  =</w:t>
      </w:r>
      <w:proofErr w:type="gramEnd"/>
      <w:r w:rsidRPr="009236D9">
        <w:t>  2(1−rij).d_{</w:t>
      </w:r>
      <w:proofErr w:type="spellStart"/>
      <w:r w:rsidRPr="009236D9">
        <w:t>ij</w:t>
      </w:r>
      <w:proofErr w:type="spellEnd"/>
      <w:r w:rsidRPr="009236D9">
        <w:t>} \;=\; \</w:t>
      </w:r>
      <w:proofErr w:type="spellStart"/>
      <w:r w:rsidRPr="009236D9">
        <w:t>sqrt</w:t>
      </w:r>
      <w:proofErr w:type="spellEnd"/>
      <w:r w:rsidRPr="009236D9">
        <w:t>{2(1-r_{</w:t>
      </w:r>
      <w:proofErr w:type="spellStart"/>
      <w:r w:rsidRPr="009236D9">
        <w:t>ij</w:t>
      </w:r>
      <w:proofErr w:type="spellEnd"/>
      <w:r w:rsidRPr="009236D9">
        <w:t>})}.</w:t>
      </w:r>
      <w:proofErr w:type="spellStart"/>
      <w:r w:rsidRPr="009236D9">
        <w:t>dij</w:t>
      </w:r>
      <w:proofErr w:type="spellEnd"/>
      <w:r w:rsidRPr="009236D9">
        <w:t xml:space="preserve">​=2(1−rij​)​. </w:t>
      </w:r>
    </w:p>
    <w:p w14:paraId="07D3CA1D" w14:textId="77777777" w:rsidR="009236D9" w:rsidRPr="009236D9" w:rsidRDefault="009236D9" w:rsidP="009236D9">
      <w:pPr>
        <w:numPr>
          <w:ilvl w:val="1"/>
          <w:numId w:val="10"/>
        </w:numPr>
      </w:pPr>
      <w:r w:rsidRPr="009236D9">
        <w:t>Mutual Information → Distanz (informell):</w:t>
      </w:r>
    </w:p>
    <w:p w14:paraId="62FD652B" w14:textId="77777777" w:rsidR="009236D9" w:rsidRPr="009236D9" w:rsidRDefault="009236D9" w:rsidP="009236D9">
      <w:proofErr w:type="spellStart"/>
      <w:proofErr w:type="gramStart"/>
      <w:r w:rsidRPr="009236D9">
        <w:t>dij</w:t>
      </w:r>
      <w:proofErr w:type="spellEnd"/>
      <w:r w:rsidRPr="009236D9">
        <w:t>  =</w:t>
      </w:r>
      <w:proofErr w:type="gramEnd"/>
      <w:r w:rsidRPr="009236D9">
        <w:t>  −log</w:t>
      </w:r>
      <w:r w:rsidRPr="009236D9">
        <w:rPr>
          <w:rFonts w:ascii="Cambria Math" w:hAnsi="Cambria Math" w:cs="Cambria Math"/>
        </w:rPr>
        <w:t>⁡</w:t>
      </w:r>
      <w:r w:rsidRPr="009236D9">
        <w:t>(</w:t>
      </w:r>
      <w:proofErr w:type="spellStart"/>
      <w:r w:rsidRPr="009236D9">
        <w:t>Iijmax</w:t>
      </w:r>
      <w:r w:rsidRPr="009236D9">
        <w:rPr>
          <w:rFonts w:ascii="Cambria Math" w:hAnsi="Cambria Math" w:cs="Cambria Math"/>
        </w:rPr>
        <w:t>⁡</w:t>
      </w:r>
      <w:r w:rsidRPr="009236D9">
        <w:t>I+</w:t>
      </w:r>
      <w:r w:rsidRPr="009236D9">
        <w:rPr>
          <w:rFonts w:cs="Calibri"/>
        </w:rPr>
        <w:t>ε</w:t>
      </w:r>
      <w:proofErr w:type="spellEnd"/>
      <w:r w:rsidRPr="009236D9">
        <w:t>)d_{</w:t>
      </w:r>
      <w:proofErr w:type="spellStart"/>
      <w:r w:rsidRPr="009236D9">
        <w:t>ij</w:t>
      </w:r>
      <w:proofErr w:type="spellEnd"/>
      <w:r w:rsidRPr="009236D9">
        <w:t>} \;=\; -\log\</w:t>
      </w:r>
      <w:proofErr w:type="spellStart"/>
      <w:r w:rsidRPr="009236D9">
        <w:t>bigg</w:t>
      </w:r>
      <w:proofErr w:type="spellEnd"/>
      <w:r w:rsidRPr="009236D9">
        <w:t>(\</w:t>
      </w:r>
      <w:proofErr w:type="spellStart"/>
      <w:r w:rsidRPr="009236D9">
        <w:t>frac</w:t>
      </w:r>
      <w:proofErr w:type="spellEnd"/>
      <w:r w:rsidRPr="009236D9">
        <w:t>{I_{</w:t>
      </w:r>
      <w:proofErr w:type="spellStart"/>
      <w:r w:rsidRPr="009236D9">
        <w:t>ij</w:t>
      </w:r>
      <w:proofErr w:type="spellEnd"/>
      <w:r w:rsidRPr="009236D9">
        <w:t>}}{\</w:t>
      </w:r>
      <w:proofErr w:type="spellStart"/>
      <w:r w:rsidRPr="009236D9">
        <w:t>max</w:t>
      </w:r>
      <w:proofErr w:type="spellEnd"/>
      <w:r w:rsidRPr="009236D9">
        <w:t xml:space="preserve"> I} + \</w:t>
      </w:r>
      <w:proofErr w:type="spellStart"/>
      <w:r w:rsidRPr="009236D9">
        <w:t>varepsilon</w:t>
      </w:r>
      <w:proofErr w:type="spellEnd"/>
      <w:r w:rsidRPr="009236D9">
        <w:t>\</w:t>
      </w:r>
      <w:proofErr w:type="spellStart"/>
      <w:r w:rsidRPr="009236D9">
        <w:t>bigg</w:t>
      </w:r>
      <w:proofErr w:type="spellEnd"/>
      <w:r w:rsidRPr="009236D9">
        <w:t>)</w:t>
      </w:r>
      <w:proofErr w:type="spellStart"/>
      <w:r w:rsidRPr="009236D9">
        <w:t>dij</w:t>
      </w:r>
      <w:proofErr w:type="spellEnd"/>
      <w:r w:rsidRPr="009236D9">
        <w:t>​=−log(</w:t>
      </w:r>
      <w:proofErr w:type="spellStart"/>
      <w:r w:rsidRPr="009236D9">
        <w:t>maxIIij</w:t>
      </w:r>
      <w:proofErr w:type="spellEnd"/>
      <w:r w:rsidRPr="009236D9">
        <w:t xml:space="preserve">​​+ε) </w:t>
      </w:r>
    </w:p>
    <w:p w14:paraId="2E1F0A06" w14:textId="77777777" w:rsidR="009236D9" w:rsidRPr="009236D9" w:rsidRDefault="009236D9" w:rsidP="009236D9">
      <w:r w:rsidRPr="009236D9">
        <w:t>(Normierung/ε zur numerischen Stabilität).</w:t>
      </w:r>
    </w:p>
    <w:p w14:paraId="77D05521" w14:textId="77777777" w:rsidR="009236D9" w:rsidRPr="009236D9" w:rsidRDefault="009236D9" w:rsidP="009236D9">
      <w:pPr>
        <w:numPr>
          <w:ilvl w:val="0"/>
          <w:numId w:val="10"/>
        </w:numPr>
      </w:pPr>
      <w:r w:rsidRPr="009236D9">
        <w:rPr>
          <w:b/>
          <w:bCs/>
        </w:rPr>
        <w:t>Relationsoperator</w:t>
      </w:r>
      <w:r w:rsidRPr="009236D9">
        <w:t xml:space="preserve"> RRR:</w:t>
      </w:r>
    </w:p>
    <w:p w14:paraId="0E5EC1BC" w14:textId="77777777" w:rsidR="009236D9" w:rsidRPr="009236D9" w:rsidRDefault="009236D9" w:rsidP="009236D9">
      <w:r w:rsidRPr="009236D9">
        <w:t>R(</w:t>
      </w:r>
      <w:proofErr w:type="spellStart"/>
      <w:proofErr w:type="gramStart"/>
      <w:r w:rsidRPr="009236D9">
        <w:t>i,j</w:t>
      </w:r>
      <w:proofErr w:type="spellEnd"/>
      <w:proofErr w:type="gramEnd"/>
      <w:r w:rsidRPr="009236D9">
        <w:t>)={1wenn Relation existiert,0sonstR(</w:t>
      </w:r>
      <w:proofErr w:type="spellStart"/>
      <w:r w:rsidRPr="009236D9">
        <w:t>i,j</w:t>
      </w:r>
      <w:proofErr w:type="spellEnd"/>
      <w:r w:rsidRPr="009236D9">
        <w:t>)=\</w:t>
      </w:r>
      <w:proofErr w:type="spellStart"/>
      <w:r w:rsidRPr="009236D9">
        <w:t>begin</w:t>
      </w:r>
      <w:proofErr w:type="spellEnd"/>
      <w:r w:rsidRPr="009236D9">
        <w:t>{</w:t>
      </w:r>
      <w:proofErr w:type="spellStart"/>
      <w:r w:rsidRPr="009236D9">
        <w:t>cases</w:t>
      </w:r>
      <w:proofErr w:type="spellEnd"/>
      <w:r w:rsidRPr="009236D9">
        <w:t>}1 &amp; \</w:t>
      </w:r>
      <w:proofErr w:type="spellStart"/>
      <w:r w:rsidRPr="009236D9">
        <w:t>text</w:t>
      </w:r>
      <w:proofErr w:type="spellEnd"/>
      <w:r w:rsidRPr="009236D9">
        <w:t>{wenn Relation existiert},\\ 0 &amp; \</w:t>
      </w:r>
      <w:proofErr w:type="spellStart"/>
      <w:r w:rsidRPr="009236D9">
        <w:t>text</w:t>
      </w:r>
      <w:proofErr w:type="spellEnd"/>
      <w:r w:rsidRPr="009236D9">
        <w:t>{sonst}\end{</w:t>
      </w:r>
      <w:proofErr w:type="spellStart"/>
      <w:r w:rsidRPr="009236D9">
        <w:t>cases</w:t>
      </w:r>
      <w:proofErr w:type="spellEnd"/>
      <w:r w:rsidRPr="009236D9">
        <w:t>}R(</w:t>
      </w:r>
      <w:proofErr w:type="spellStart"/>
      <w:r w:rsidRPr="009236D9">
        <w:t>i,j</w:t>
      </w:r>
      <w:proofErr w:type="spellEnd"/>
      <w:r w:rsidRPr="009236D9">
        <w:t>)={10​wenn Relation </w:t>
      </w:r>
      <w:proofErr w:type="spellStart"/>
      <w:r w:rsidRPr="009236D9">
        <w:t>existiert,sonst</w:t>
      </w:r>
      <w:proofErr w:type="spellEnd"/>
      <w:r w:rsidRPr="009236D9">
        <w:t xml:space="preserve">​ </w:t>
      </w:r>
    </w:p>
    <w:p w14:paraId="643B0EC1" w14:textId="77777777" w:rsidR="009236D9" w:rsidRPr="009236D9" w:rsidRDefault="009236D9" w:rsidP="009236D9">
      <w:pPr>
        <w:numPr>
          <w:ilvl w:val="0"/>
          <w:numId w:val="10"/>
        </w:numPr>
      </w:pPr>
      <w:proofErr w:type="spellStart"/>
      <w:r w:rsidRPr="009236D9">
        <w:rPr>
          <w:b/>
          <w:bCs/>
        </w:rPr>
        <w:t>Emergenzoperator</w:t>
      </w:r>
      <w:proofErr w:type="spellEnd"/>
      <w:r w:rsidRPr="009236D9">
        <w:t xml:space="preserve"> EEE:</w:t>
      </w:r>
    </w:p>
    <w:p w14:paraId="48B1EA90" w14:textId="77777777" w:rsidR="009236D9" w:rsidRPr="009236D9" w:rsidRDefault="009236D9" w:rsidP="009236D9">
      <w:r w:rsidRPr="009236D9">
        <w:t>E:P(S)→S′</w:t>
      </w:r>
      <w:proofErr w:type="gramStart"/>
      <w:r w:rsidRPr="009236D9">
        <w:t>′,E</w:t>
      </w:r>
      <w:proofErr w:type="gramEnd"/>
      <w:r w:rsidRPr="009236D9">
        <w:t>(A)=neues Element aus Menge A.E: \</w:t>
      </w:r>
      <w:proofErr w:type="spellStart"/>
      <w:r w:rsidRPr="009236D9">
        <w:t>mathcal</w:t>
      </w:r>
      <w:proofErr w:type="spellEnd"/>
      <w:r w:rsidRPr="009236D9">
        <w:t>{P}(S) \</w:t>
      </w:r>
      <w:proofErr w:type="spellStart"/>
      <w:r w:rsidRPr="009236D9">
        <w:t>to</w:t>
      </w:r>
      <w:proofErr w:type="spellEnd"/>
      <w:r w:rsidRPr="009236D9">
        <w:t xml:space="preserve"> S'',\</w:t>
      </w:r>
      <w:proofErr w:type="spellStart"/>
      <w:r w:rsidRPr="009236D9">
        <w:t>qquad</w:t>
      </w:r>
      <w:proofErr w:type="spellEnd"/>
      <w:r w:rsidRPr="009236D9">
        <w:t xml:space="preserve"> E(A)=\</w:t>
      </w:r>
      <w:proofErr w:type="spellStart"/>
      <w:r w:rsidRPr="009236D9">
        <w:t>text</w:t>
      </w:r>
      <w:proofErr w:type="spellEnd"/>
      <w:r w:rsidRPr="009236D9">
        <w:t xml:space="preserve">{neues Element aus Menge }A.E:P(S)→S′′,E(A)=neues Element aus Menge A. </w:t>
      </w:r>
    </w:p>
    <w:p w14:paraId="6C807817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Ableitung / Herleitung (</w:t>
      </w:r>
      <w:proofErr w:type="spellStart"/>
      <w:r w:rsidRPr="009236D9">
        <w:rPr>
          <w:b/>
          <w:bCs/>
        </w:rPr>
        <w:t>Monoid</w:t>
      </w:r>
      <w:proofErr w:type="spellEnd"/>
      <w:r w:rsidRPr="009236D9">
        <w:rPr>
          <w:b/>
          <w:bCs/>
        </w:rPr>
        <w:t xml:space="preserve"> → Kaskade)</w:t>
      </w:r>
    </w:p>
    <w:p w14:paraId="178C0C22" w14:textId="77777777" w:rsidR="009236D9" w:rsidRPr="009236D9" w:rsidRDefault="009236D9" w:rsidP="009236D9">
      <w:pPr>
        <w:numPr>
          <w:ilvl w:val="0"/>
          <w:numId w:val="11"/>
        </w:numPr>
      </w:pPr>
      <w:r w:rsidRPr="009236D9">
        <w:t>Wegen Abgeschlossenheit kann eine Sequenz on</w:t>
      </w:r>
      <w:r w:rsidRPr="009236D9">
        <w:rPr>
          <w:rFonts w:ascii="Cambria Math" w:hAnsi="Cambria Math" w:cs="Cambria Math"/>
        </w:rPr>
        <w:t>∘⋯∘</w:t>
      </w:r>
      <w:r w:rsidRPr="009236D9">
        <w:t>o1o_n\</w:t>
      </w:r>
      <w:proofErr w:type="spellStart"/>
      <w:r w:rsidRPr="009236D9">
        <w:t>circ</w:t>
      </w:r>
      <w:proofErr w:type="spellEnd"/>
      <w:r w:rsidRPr="009236D9">
        <w:t>\</w:t>
      </w:r>
      <w:proofErr w:type="spellStart"/>
      <w:r w:rsidRPr="009236D9">
        <w:t>cdots</w:t>
      </w:r>
      <w:proofErr w:type="spellEnd"/>
      <w:r w:rsidRPr="009236D9">
        <w:t>\</w:t>
      </w:r>
      <w:proofErr w:type="spellStart"/>
      <w:r w:rsidRPr="009236D9">
        <w:t>circ</w:t>
      </w:r>
      <w:proofErr w:type="spellEnd"/>
      <w:r w:rsidRPr="009236D9">
        <w:t xml:space="preserve"> o_1on​</w:t>
      </w:r>
      <w:r w:rsidRPr="009236D9">
        <w:rPr>
          <w:rFonts w:ascii="Cambria Math" w:hAnsi="Cambria Math" w:cs="Cambria Math"/>
        </w:rPr>
        <w:t>∘⋯∘</w:t>
      </w:r>
      <w:r w:rsidRPr="009236D9">
        <w:t>o1​ als einzelner Operator o</w:t>
      </w:r>
      <w:r w:rsidRPr="009236D9">
        <w:rPr>
          <w:rFonts w:ascii="Cambria Math" w:hAnsi="Cambria Math" w:cs="Cambria Math"/>
        </w:rPr>
        <w:t>∗∈</w:t>
      </w:r>
      <w:r w:rsidRPr="009236D9">
        <w:t>Oo^\</w:t>
      </w:r>
      <w:proofErr w:type="spellStart"/>
      <w:r w:rsidRPr="009236D9">
        <w:t>ast</w:t>
      </w:r>
      <w:proofErr w:type="spellEnd"/>
      <w:r w:rsidRPr="009236D9">
        <w:t>\in Oo</w:t>
      </w:r>
      <w:r w:rsidRPr="009236D9">
        <w:rPr>
          <w:rFonts w:ascii="Cambria Math" w:hAnsi="Cambria Math" w:cs="Cambria Math"/>
        </w:rPr>
        <w:t>∗∈</w:t>
      </w:r>
      <w:r w:rsidRPr="009236D9">
        <w:t>O aufgefasst werden:</w:t>
      </w:r>
    </w:p>
    <w:p w14:paraId="72BA3EE7" w14:textId="77777777" w:rsidR="009236D9" w:rsidRPr="009236D9" w:rsidRDefault="009236D9" w:rsidP="009236D9">
      <w:r w:rsidRPr="009236D9">
        <w:t>o</w:t>
      </w:r>
      <w:proofErr w:type="gramStart"/>
      <w:r w:rsidRPr="009236D9">
        <w:rPr>
          <w:rFonts w:ascii="Cambria Math" w:hAnsi="Cambria Math" w:cs="Cambria Math"/>
        </w:rPr>
        <w:t>∗</w:t>
      </w:r>
      <w:r w:rsidRPr="009236D9">
        <w:t>:=</w:t>
      </w:r>
      <w:proofErr w:type="gramEnd"/>
      <w:r w:rsidRPr="009236D9">
        <w:t>on</w:t>
      </w:r>
      <w:r w:rsidRPr="009236D9">
        <w:rPr>
          <w:rFonts w:ascii="Cambria Math" w:hAnsi="Cambria Math" w:cs="Cambria Math"/>
        </w:rPr>
        <w:t>∘⋯∘</w:t>
      </w:r>
      <w:r w:rsidRPr="009236D9">
        <w:t>o1,o</w:t>
      </w:r>
      <w:r w:rsidRPr="009236D9">
        <w:rPr>
          <w:rFonts w:ascii="Cambria Math" w:hAnsi="Cambria Math" w:cs="Cambria Math"/>
        </w:rPr>
        <w:t>∗</w:t>
      </w:r>
      <w:r w:rsidRPr="009236D9">
        <w:t>(</w:t>
      </w:r>
      <w:r w:rsidRPr="009236D9">
        <w:rPr>
          <w:rFonts w:ascii="Cambria Math" w:hAnsi="Cambria Math" w:cs="Cambria Math"/>
        </w:rPr>
        <w:t>∅</w:t>
      </w:r>
      <w:r w:rsidRPr="009236D9">
        <w:t>)=</w:t>
      </w:r>
      <w:proofErr w:type="spellStart"/>
      <w:r w:rsidRPr="009236D9">
        <w:t>Sn.o</w:t>
      </w:r>
      <w:proofErr w:type="spellEnd"/>
      <w:r w:rsidRPr="009236D9">
        <w:t>^\</w:t>
      </w:r>
      <w:proofErr w:type="spellStart"/>
      <w:r w:rsidRPr="009236D9">
        <w:t>ast</w:t>
      </w:r>
      <w:proofErr w:type="spellEnd"/>
      <w:r w:rsidRPr="009236D9">
        <w:t xml:space="preserve"> := </w:t>
      </w:r>
      <w:proofErr w:type="spellStart"/>
      <w:r w:rsidRPr="009236D9">
        <w:t>o_n</w:t>
      </w:r>
      <w:proofErr w:type="spellEnd"/>
      <w:r w:rsidRPr="009236D9">
        <w:t>\</w:t>
      </w:r>
      <w:proofErr w:type="spellStart"/>
      <w:r w:rsidRPr="009236D9">
        <w:t>circ</w:t>
      </w:r>
      <w:proofErr w:type="spellEnd"/>
      <w:r w:rsidRPr="009236D9">
        <w:t>\</w:t>
      </w:r>
      <w:proofErr w:type="spellStart"/>
      <w:r w:rsidRPr="009236D9">
        <w:t>cdots</w:t>
      </w:r>
      <w:proofErr w:type="spellEnd"/>
      <w:r w:rsidRPr="009236D9">
        <w:t>\</w:t>
      </w:r>
      <w:proofErr w:type="spellStart"/>
      <w:r w:rsidRPr="009236D9">
        <w:t>circ</w:t>
      </w:r>
      <w:proofErr w:type="spellEnd"/>
      <w:r w:rsidRPr="009236D9">
        <w:t xml:space="preserve"> o_1,\</w:t>
      </w:r>
      <w:proofErr w:type="spellStart"/>
      <w:r w:rsidRPr="009236D9">
        <w:t>qquad</w:t>
      </w:r>
      <w:proofErr w:type="spellEnd"/>
      <w:r w:rsidRPr="009236D9">
        <w:t xml:space="preserve"> o^\</w:t>
      </w:r>
      <w:proofErr w:type="spellStart"/>
      <w:r w:rsidRPr="009236D9">
        <w:t>ast</w:t>
      </w:r>
      <w:proofErr w:type="spellEnd"/>
      <w:r w:rsidRPr="009236D9">
        <w:t>(\</w:t>
      </w:r>
      <w:proofErr w:type="spellStart"/>
      <w:r w:rsidRPr="009236D9">
        <w:t>varnothing</w:t>
      </w:r>
      <w:proofErr w:type="spellEnd"/>
      <w:r w:rsidRPr="009236D9">
        <w:t xml:space="preserve">) = </w:t>
      </w:r>
      <w:proofErr w:type="spellStart"/>
      <w:r w:rsidRPr="009236D9">
        <w:t>S_n.o</w:t>
      </w:r>
      <w:proofErr w:type="spellEnd"/>
      <w:r w:rsidRPr="009236D9">
        <w:rPr>
          <w:rFonts w:ascii="Cambria Math" w:hAnsi="Cambria Math" w:cs="Cambria Math"/>
        </w:rPr>
        <w:t>∗</w:t>
      </w:r>
      <w:r w:rsidRPr="009236D9">
        <w:t>:=on​</w:t>
      </w:r>
      <w:r w:rsidRPr="009236D9">
        <w:rPr>
          <w:rFonts w:ascii="Cambria Math" w:hAnsi="Cambria Math" w:cs="Cambria Math"/>
        </w:rPr>
        <w:t>∘⋯∘</w:t>
      </w:r>
      <w:r w:rsidRPr="009236D9">
        <w:t>o1​,o</w:t>
      </w:r>
      <w:r w:rsidRPr="009236D9">
        <w:rPr>
          <w:rFonts w:ascii="Cambria Math" w:hAnsi="Cambria Math" w:cs="Cambria Math"/>
        </w:rPr>
        <w:t>∗</w:t>
      </w:r>
      <w:r w:rsidRPr="009236D9">
        <w:t>(</w:t>
      </w:r>
      <w:r w:rsidRPr="009236D9">
        <w:rPr>
          <w:rFonts w:ascii="Cambria Math" w:hAnsi="Cambria Math" w:cs="Cambria Math"/>
        </w:rPr>
        <w:t>∅</w:t>
      </w:r>
      <w:r w:rsidRPr="009236D9">
        <w:t>)=</w:t>
      </w:r>
      <w:proofErr w:type="spellStart"/>
      <w:r w:rsidRPr="009236D9">
        <w:t>Sn</w:t>
      </w:r>
      <w:proofErr w:type="spellEnd"/>
      <w:r w:rsidRPr="009236D9">
        <w:t xml:space="preserve">​. </w:t>
      </w:r>
    </w:p>
    <w:p w14:paraId="6E0C19DA" w14:textId="77777777" w:rsidR="009236D9" w:rsidRPr="009236D9" w:rsidRDefault="009236D9" w:rsidP="009236D9">
      <w:pPr>
        <w:numPr>
          <w:ilvl w:val="0"/>
          <w:numId w:val="11"/>
        </w:numPr>
      </w:pPr>
      <w:r w:rsidRPr="009236D9">
        <w:t xml:space="preserve">Das erlaubt </w:t>
      </w:r>
      <w:proofErr w:type="spellStart"/>
      <w:r w:rsidRPr="009236D9">
        <w:t>definitionale</w:t>
      </w:r>
      <w:proofErr w:type="spellEnd"/>
      <w:r w:rsidRPr="009236D9">
        <w:t xml:space="preserve"> Rekursion (</w:t>
      </w:r>
      <w:proofErr w:type="spellStart"/>
      <w:r w:rsidRPr="009236D9">
        <w:t>Operatorenkaskade</w:t>
      </w:r>
      <w:proofErr w:type="spellEnd"/>
      <w:r w:rsidRPr="009236D9">
        <w:t xml:space="preserve">), aus der </w:t>
      </w:r>
      <w:proofErr w:type="spellStart"/>
      <w:r w:rsidRPr="009236D9">
        <w:t>Brane</w:t>
      </w:r>
      <w:proofErr w:type="spellEnd"/>
      <w:r w:rsidRPr="009236D9">
        <w:t xml:space="preserve">/Metrik/Dynamik-Operatoren emergieren (Kap. 4 Ausgabe/Herleitung). </w:t>
      </w:r>
    </w:p>
    <w:p w14:paraId="6148BCCD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Methodisch / didaktisch</w:t>
      </w:r>
    </w:p>
    <w:p w14:paraId="3E7FE102" w14:textId="77777777" w:rsidR="009236D9" w:rsidRPr="009236D9" w:rsidRDefault="009236D9" w:rsidP="009236D9">
      <w:pPr>
        <w:numPr>
          <w:ilvl w:val="0"/>
          <w:numId w:val="12"/>
        </w:numPr>
      </w:pPr>
      <w:r w:rsidRPr="009236D9">
        <w:t xml:space="preserve">Didaktische Sequenz: Modellierung eines einfachen </w:t>
      </w:r>
      <w:proofErr w:type="spellStart"/>
      <w:r w:rsidRPr="009236D9">
        <w:t>Operatorenpfads</w:t>
      </w:r>
      <w:proofErr w:type="spellEnd"/>
      <w:r w:rsidRPr="009236D9">
        <w:t xml:space="preserve"> (z. B. σ\</w:t>
      </w:r>
      <w:proofErr w:type="spellStart"/>
      <w:r w:rsidRPr="009236D9">
        <w:t>sigmaσ</w:t>
      </w:r>
      <w:proofErr w:type="spellEnd"/>
      <w:r w:rsidRPr="009236D9">
        <w:t xml:space="preserve"> → RRR → MMM) in Gruppenarbeit; anschließend Reflexion über „Welche Schritte erzeugten welche Eigenschaften?“ — fördert Prozessverständnis und Nachvollziehbarkeit. (Vgl. Aufgaben in Kapitel 6). </w:t>
      </w:r>
    </w:p>
    <w:p w14:paraId="4AE7F014" w14:textId="77777777" w:rsidR="009236D9" w:rsidRPr="009236D9" w:rsidRDefault="009236D9" w:rsidP="009236D9">
      <w:r w:rsidRPr="009236D9">
        <w:pict w14:anchorId="66CFD8E2">
          <v:rect id="_x0000_i1076" style="width:0;height:1.5pt" o:hralign="center" o:hrstd="t" o:hr="t" fillcolor="#a0a0a0" stroked="f"/>
        </w:pict>
      </w:r>
    </w:p>
    <w:p w14:paraId="3EF20DC0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A4 — Transitive Zuweisung (Eindeutigkeit &amp; Rekonstruierbarkeit)</w:t>
      </w:r>
    </w:p>
    <w:p w14:paraId="67065A76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Formale Forderung</w:t>
      </w:r>
    </w:p>
    <w:p w14:paraId="79C9474A" w14:textId="77777777" w:rsidR="009236D9" w:rsidRPr="009236D9" w:rsidRDefault="009236D9" w:rsidP="009236D9">
      <w:r w:rsidRPr="009236D9">
        <w:t>Für jede endliche Sequenz (o</w:t>
      </w:r>
      <w:proofErr w:type="gramStart"/>
      <w:r w:rsidRPr="009236D9">
        <w:t>1,…</w:t>
      </w:r>
      <w:proofErr w:type="gramEnd"/>
      <w:r w:rsidRPr="009236D9">
        <w:t>,on)</w:t>
      </w:r>
      <w:r w:rsidRPr="009236D9">
        <w:rPr>
          <w:rFonts w:ascii="Cambria Math" w:hAnsi="Cambria Math" w:cs="Cambria Math"/>
        </w:rPr>
        <w:t>⊂</w:t>
      </w:r>
      <w:r w:rsidRPr="009236D9">
        <w:t>O(o_1,\</w:t>
      </w:r>
      <w:proofErr w:type="spellStart"/>
      <w:r w:rsidRPr="009236D9">
        <w:t>dots,o_n</w:t>
      </w:r>
      <w:proofErr w:type="spellEnd"/>
      <w:r w:rsidRPr="009236D9">
        <w:t>)\</w:t>
      </w:r>
      <w:proofErr w:type="spellStart"/>
      <w:r w:rsidRPr="009236D9">
        <w:t>subset</w:t>
      </w:r>
      <w:proofErr w:type="spellEnd"/>
      <w:r w:rsidRPr="009236D9">
        <w:t xml:space="preserve"> O(o1​,…,on​)</w:t>
      </w:r>
      <w:r w:rsidRPr="009236D9">
        <w:rPr>
          <w:rFonts w:ascii="Cambria Math" w:hAnsi="Cambria Math" w:cs="Cambria Math"/>
        </w:rPr>
        <w:t>⊂</w:t>
      </w:r>
      <w:r w:rsidRPr="009236D9">
        <w:t>O ist das Ergebnis eindeutig:</w:t>
      </w:r>
    </w:p>
    <w:p w14:paraId="39C0EDB3" w14:textId="77777777" w:rsidR="009236D9" w:rsidRPr="009236D9" w:rsidRDefault="009236D9" w:rsidP="009236D9">
      <w:proofErr w:type="spellStart"/>
      <w:proofErr w:type="gramStart"/>
      <w:r w:rsidRPr="009236D9">
        <w:t>Sn</w:t>
      </w:r>
      <w:proofErr w:type="spellEnd"/>
      <w:r w:rsidRPr="009236D9">
        <w:t>  =</w:t>
      </w:r>
      <w:proofErr w:type="gramEnd"/>
      <w:r w:rsidRPr="009236D9">
        <w:t>  on</w:t>
      </w:r>
      <w:r w:rsidRPr="009236D9">
        <w:rPr>
          <w:rFonts w:ascii="Cambria Math" w:hAnsi="Cambria Math" w:cs="Cambria Math"/>
        </w:rPr>
        <w:t>∘⋯∘</w:t>
      </w:r>
      <w:r w:rsidRPr="009236D9">
        <w:t>o1(</w:t>
      </w:r>
      <w:r w:rsidRPr="009236D9">
        <w:rPr>
          <w:rFonts w:ascii="Cambria Math" w:hAnsi="Cambria Math" w:cs="Cambria Math"/>
        </w:rPr>
        <w:t>∅</w:t>
      </w:r>
      <w:r w:rsidRPr="009236D9">
        <w:t>)</w:t>
      </w:r>
      <w:proofErr w:type="spellStart"/>
      <w:r w:rsidRPr="009236D9">
        <w:t>S_n</w:t>
      </w:r>
      <w:proofErr w:type="spellEnd"/>
      <w:r w:rsidRPr="009236D9">
        <w:t xml:space="preserve"> \;=\; </w:t>
      </w:r>
      <w:proofErr w:type="spellStart"/>
      <w:r w:rsidRPr="009236D9">
        <w:t>o_n</w:t>
      </w:r>
      <w:proofErr w:type="spellEnd"/>
      <w:r w:rsidRPr="009236D9">
        <w:t>\</w:t>
      </w:r>
      <w:proofErr w:type="spellStart"/>
      <w:r w:rsidRPr="009236D9">
        <w:t>circ</w:t>
      </w:r>
      <w:proofErr w:type="spellEnd"/>
      <w:r w:rsidRPr="009236D9">
        <w:t>\</w:t>
      </w:r>
      <w:proofErr w:type="spellStart"/>
      <w:r w:rsidRPr="009236D9">
        <w:t>cdots</w:t>
      </w:r>
      <w:proofErr w:type="spellEnd"/>
      <w:r w:rsidRPr="009236D9">
        <w:t>\</w:t>
      </w:r>
      <w:proofErr w:type="spellStart"/>
      <w:r w:rsidRPr="009236D9">
        <w:t>circ</w:t>
      </w:r>
      <w:proofErr w:type="spellEnd"/>
      <w:r w:rsidRPr="009236D9">
        <w:t xml:space="preserve"> o_1 (\</w:t>
      </w:r>
      <w:proofErr w:type="spellStart"/>
      <w:r w:rsidRPr="009236D9">
        <w:t>varnothing</w:t>
      </w:r>
      <w:proofErr w:type="spellEnd"/>
      <w:r w:rsidRPr="009236D9">
        <w:t>)</w:t>
      </w:r>
      <w:proofErr w:type="spellStart"/>
      <w:r w:rsidRPr="009236D9">
        <w:t>Sn</w:t>
      </w:r>
      <w:proofErr w:type="spellEnd"/>
      <w:r w:rsidRPr="009236D9">
        <w:t>​=on​</w:t>
      </w:r>
      <w:r w:rsidRPr="009236D9">
        <w:rPr>
          <w:rFonts w:ascii="Cambria Math" w:hAnsi="Cambria Math" w:cs="Cambria Math"/>
        </w:rPr>
        <w:t>∘⋯∘</w:t>
      </w:r>
      <w:r w:rsidRPr="009236D9">
        <w:t>o1​(</w:t>
      </w:r>
      <w:r w:rsidRPr="009236D9">
        <w:rPr>
          <w:rFonts w:ascii="Cambria Math" w:hAnsi="Cambria Math" w:cs="Cambria Math"/>
        </w:rPr>
        <w:t>∅</w:t>
      </w:r>
      <w:r w:rsidRPr="009236D9">
        <w:t xml:space="preserve">) </w:t>
      </w:r>
    </w:p>
    <w:p w14:paraId="396BC3C5" w14:textId="77777777" w:rsidR="009236D9" w:rsidRPr="009236D9" w:rsidRDefault="009236D9" w:rsidP="009236D9">
      <w:r w:rsidRPr="009236D9">
        <w:t>und es existiert ein Rekonstruktionsverfahren R−1R</w:t>
      </w:r>
      <w:proofErr w:type="gramStart"/>
      <w:r w:rsidRPr="009236D9">
        <w:t>^{</w:t>
      </w:r>
      <w:proofErr w:type="gramEnd"/>
      <w:r w:rsidRPr="009236D9">
        <w:t>-1}R−1 (oder Protokoll/Log), sodass</w:t>
      </w:r>
    </w:p>
    <w:p w14:paraId="76422AF0" w14:textId="77777777" w:rsidR="009236D9" w:rsidRPr="009236D9" w:rsidRDefault="009236D9" w:rsidP="009236D9">
      <w:r w:rsidRPr="009236D9">
        <w:t>R−1(</w:t>
      </w:r>
      <w:proofErr w:type="spellStart"/>
      <w:proofErr w:type="gramStart"/>
      <w:r w:rsidRPr="009236D9">
        <w:t>Sn</w:t>
      </w:r>
      <w:proofErr w:type="spellEnd"/>
      <w:r w:rsidRPr="009236D9">
        <w:t>)  </w:t>
      </w:r>
      <w:r w:rsidRPr="009236D9">
        <w:rPr>
          <w:rFonts w:ascii="Cambria Math" w:hAnsi="Cambria Math" w:cs="Cambria Math"/>
        </w:rPr>
        <w:t>↦</w:t>
      </w:r>
      <w:proofErr w:type="gramEnd"/>
      <w:r w:rsidRPr="009236D9">
        <w:rPr>
          <w:rFonts w:cs="Calibri"/>
        </w:rPr>
        <w:t>  </w:t>
      </w:r>
      <w:r w:rsidRPr="009236D9">
        <w:t>(o1,</w:t>
      </w:r>
      <w:r w:rsidRPr="009236D9">
        <w:rPr>
          <w:rFonts w:cs="Calibri"/>
        </w:rPr>
        <w:t>…</w:t>
      </w:r>
      <w:r w:rsidRPr="009236D9">
        <w:t>,on)R^{-1}(</w:t>
      </w:r>
      <w:proofErr w:type="spellStart"/>
      <w:r w:rsidRPr="009236D9">
        <w:t>S_n</w:t>
      </w:r>
      <w:proofErr w:type="spellEnd"/>
      <w:r w:rsidRPr="009236D9">
        <w:t>) \;\</w:t>
      </w:r>
      <w:proofErr w:type="spellStart"/>
      <w:r w:rsidRPr="009236D9">
        <w:t>mapsto</w:t>
      </w:r>
      <w:proofErr w:type="spellEnd"/>
      <w:r w:rsidRPr="009236D9">
        <w:t>\; (o_1,\</w:t>
      </w:r>
      <w:proofErr w:type="spellStart"/>
      <w:r w:rsidRPr="009236D9">
        <w:t>dots,o_n</w:t>
      </w:r>
      <w:proofErr w:type="spellEnd"/>
      <w:r w:rsidRPr="009236D9">
        <w:t>)R−1(</w:t>
      </w:r>
      <w:proofErr w:type="spellStart"/>
      <w:r w:rsidRPr="009236D9">
        <w:t>Sn</w:t>
      </w:r>
      <w:proofErr w:type="spellEnd"/>
      <w:r w:rsidRPr="009236D9">
        <w:t>​)</w:t>
      </w:r>
      <w:r w:rsidRPr="009236D9">
        <w:rPr>
          <w:rFonts w:ascii="Cambria Math" w:hAnsi="Cambria Math" w:cs="Cambria Math"/>
        </w:rPr>
        <w:t>↦</w:t>
      </w:r>
      <w:r w:rsidRPr="009236D9">
        <w:t xml:space="preserve">(o1​,…,on​) </w:t>
      </w:r>
    </w:p>
    <w:p w14:paraId="6376393D" w14:textId="77777777" w:rsidR="009236D9" w:rsidRPr="009236D9" w:rsidRDefault="009236D9" w:rsidP="009236D9">
      <w:r w:rsidRPr="009236D9">
        <w:t xml:space="preserve">bzw. zumindest eine Äquivalenzklasse von Sequenzen, die zu </w:t>
      </w:r>
      <w:proofErr w:type="spellStart"/>
      <w:r w:rsidRPr="009236D9">
        <w:t>SnS_nSn</w:t>
      </w:r>
      <w:proofErr w:type="spellEnd"/>
      <w:r w:rsidRPr="009236D9">
        <w:t>​ führen.</w:t>
      </w:r>
    </w:p>
    <w:p w14:paraId="497EC355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Präzisierung (praktisch)</w:t>
      </w:r>
    </w:p>
    <w:p w14:paraId="1F187C7B" w14:textId="77777777" w:rsidR="009236D9" w:rsidRPr="009236D9" w:rsidRDefault="009236D9" w:rsidP="009236D9">
      <w:pPr>
        <w:numPr>
          <w:ilvl w:val="0"/>
          <w:numId w:val="13"/>
        </w:numPr>
      </w:pPr>
      <w:r w:rsidRPr="009236D9">
        <w:t xml:space="preserve">Vollständige </w:t>
      </w:r>
      <w:proofErr w:type="spellStart"/>
      <w:r w:rsidRPr="009236D9">
        <w:t>Invertierbarkeit</w:t>
      </w:r>
      <w:proofErr w:type="spellEnd"/>
      <w:r w:rsidRPr="009236D9">
        <w:t xml:space="preserve"> ist oft zu stark; </w:t>
      </w:r>
      <w:proofErr w:type="spellStart"/>
      <w:r w:rsidRPr="009236D9">
        <w:t>forderbar</w:t>
      </w:r>
      <w:proofErr w:type="spellEnd"/>
      <w:r w:rsidRPr="009236D9">
        <w:t xml:space="preserve"> ist ein </w:t>
      </w:r>
      <w:r w:rsidRPr="009236D9">
        <w:rPr>
          <w:b/>
          <w:bCs/>
        </w:rPr>
        <w:t>rekonstruktionsfähiges Protokoll</w:t>
      </w:r>
      <w:r w:rsidRPr="009236D9">
        <w:t xml:space="preserve"> (Meta-Information), </w:t>
      </w:r>
      <w:proofErr w:type="gramStart"/>
      <w:r w:rsidRPr="009236D9">
        <w:t>das</w:t>
      </w:r>
      <w:proofErr w:type="gramEnd"/>
      <w:r w:rsidRPr="009236D9">
        <w:t xml:space="preserve"> die Nachvollziehbarkeit garantiert:</w:t>
      </w:r>
    </w:p>
    <w:p w14:paraId="096C440B" w14:textId="77777777" w:rsidR="009236D9" w:rsidRPr="009236D9" w:rsidRDefault="009236D9" w:rsidP="009236D9">
      <w:proofErr w:type="gramStart"/>
      <w:r w:rsidRPr="009236D9">
        <w:t>log(</w:t>
      </w:r>
      <w:proofErr w:type="spellStart"/>
      <w:proofErr w:type="gramEnd"/>
      <w:r w:rsidRPr="009236D9">
        <w:t>Sn</w:t>
      </w:r>
      <w:proofErr w:type="spellEnd"/>
      <w:r w:rsidRPr="009236D9">
        <w:t>):=((o1,θ1),…,(</w:t>
      </w:r>
      <w:proofErr w:type="spellStart"/>
      <w:r w:rsidRPr="009236D9">
        <w:t>on,θn</w:t>
      </w:r>
      <w:proofErr w:type="spellEnd"/>
      <w:r w:rsidRPr="009236D9">
        <w:t>))\</w:t>
      </w:r>
      <w:proofErr w:type="spellStart"/>
      <w:r w:rsidRPr="009236D9">
        <w:t>text</w:t>
      </w:r>
      <w:proofErr w:type="spellEnd"/>
      <w:r w:rsidRPr="009236D9">
        <w:t>{log}(</w:t>
      </w:r>
      <w:proofErr w:type="spellStart"/>
      <w:r w:rsidRPr="009236D9">
        <w:t>S_n</w:t>
      </w:r>
      <w:proofErr w:type="spellEnd"/>
      <w:r w:rsidRPr="009236D9">
        <w:t>) := \</w:t>
      </w:r>
      <w:proofErr w:type="spellStart"/>
      <w:r w:rsidRPr="009236D9">
        <w:t>big</w:t>
      </w:r>
      <w:proofErr w:type="spellEnd"/>
      <w:r w:rsidRPr="009236D9">
        <w:t>( (o_1,\theta_1),\</w:t>
      </w:r>
      <w:proofErr w:type="spellStart"/>
      <w:r w:rsidRPr="009236D9">
        <w:t>dots</w:t>
      </w:r>
      <w:proofErr w:type="spellEnd"/>
      <w:r w:rsidRPr="009236D9">
        <w:t>,(</w:t>
      </w:r>
      <w:proofErr w:type="spellStart"/>
      <w:r w:rsidRPr="009236D9">
        <w:t>o_n</w:t>
      </w:r>
      <w:proofErr w:type="spellEnd"/>
      <w:r w:rsidRPr="009236D9">
        <w:t>,\</w:t>
      </w:r>
      <w:proofErr w:type="spellStart"/>
      <w:r w:rsidRPr="009236D9">
        <w:t>theta_n</w:t>
      </w:r>
      <w:proofErr w:type="spellEnd"/>
      <w:r w:rsidRPr="009236D9">
        <w:t>) \</w:t>
      </w:r>
      <w:proofErr w:type="spellStart"/>
      <w:r w:rsidRPr="009236D9">
        <w:t>big</w:t>
      </w:r>
      <w:proofErr w:type="spellEnd"/>
      <w:r w:rsidRPr="009236D9">
        <w:t>)log(</w:t>
      </w:r>
      <w:proofErr w:type="spellStart"/>
      <w:r w:rsidRPr="009236D9">
        <w:t>Sn</w:t>
      </w:r>
      <w:proofErr w:type="spellEnd"/>
      <w:r w:rsidRPr="009236D9">
        <w:t>​):=((o1​,θ1​),…,(on​,</w:t>
      </w:r>
      <w:proofErr w:type="spellStart"/>
      <w:r w:rsidRPr="009236D9">
        <w:t>θn</w:t>
      </w:r>
      <w:proofErr w:type="spellEnd"/>
      <w:r w:rsidRPr="009236D9">
        <w:t xml:space="preserve">​)) </w:t>
      </w:r>
    </w:p>
    <w:p w14:paraId="197B06CE" w14:textId="77777777" w:rsidR="009236D9" w:rsidRPr="009236D9" w:rsidRDefault="009236D9" w:rsidP="009236D9">
      <w:r w:rsidRPr="009236D9">
        <w:t xml:space="preserve">mit Parametervektoren </w:t>
      </w:r>
      <w:proofErr w:type="spellStart"/>
      <w:r w:rsidRPr="009236D9">
        <w:t>θk</w:t>
      </w:r>
      <w:proofErr w:type="spellEnd"/>
      <w:r w:rsidRPr="009236D9">
        <w:t>\</w:t>
      </w:r>
      <w:proofErr w:type="spellStart"/>
      <w:r w:rsidRPr="009236D9">
        <w:t>theta_kθk</w:t>
      </w:r>
      <w:proofErr w:type="spellEnd"/>
      <w:r w:rsidRPr="009236D9">
        <w:t xml:space="preserve">​ je Operator. Aus </w:t>
      </w:r>
      <w:proofErr w:type="gramStart"/>
      <w:r w:rsidRPr="009236D9">
        <w:t>log(</w:t>
      </w:r>
      <w:proofErr w:type="spellStart"/>
      <w:proofErr w:type="gramEnd"/>
      <w:r w:rsidRPr="009236D9">
        <w:t>Sn</w:t>
      </w:r>
      <w:proofErr w:type="spellEnd"/>
      <w:r w:rsidRPr="009236D9">
        <w:t>)\</w:t>
      </w:r>
      <w:proofErr w:type="spellStart"/>
      <w:r w:rsidRPr="009236D9">
        <w:t>text</w:t>
      </w:r>
      <w:proofErr w:type="spellEnd"/>
      <w:r w:rsidRPr="009236D9">
        <w:t>{log}(</w:t>
      </w:r>
      <w:proofErr w:type="spellStart"/>
      <w:r w:rsidRPr="009236D9">
        <w:t>S_n</w:t>
      </w:r>
      <w:proofErr w:type="spellEnd"/>
      <w:r w:rsidRPr="009236D9">
        <w:t>)log(</w:t>
      </w:r>
      <w:proofErr w:type="spellStart"/>
      <w:r w:rsidRPr="009236D9">
        <w:t>Sn</w:t>
      </w:r>
      <w:proofErr w:type="spellEnd"/>
      <w:r w:rsidRPr="009236D9">
        <w:t xml:space="preserve">​) ist </w:t>
      </w:r>
      <w:proofErr w:type="spellStart"/>
      <w:r w:rsidRPr="009236D9">
        <w:t>SnS_nSn</w:t>
      </w:r>
      <w:proofErr w:type="spellEnd"/>
      <w:r w:rsidRPr="009236D9">
        <w:t>​ reproduzierbar.</w:t>
      </w:r>
    </w:p>
    <w:p w14:paraId="1FC0D824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Herleitung / mathematische Konsequenz</w:t>
      </w:r>
    </w:p>
    <w:p w14:paraId="4430A59C" w14:textId="77777777" w:rsidR="009236D9" w:rsidRPr="009236D9" w:rsidRDefault="009236D9" w:rsidP="009236D9">
      <w:pPr>
        <w:numPr>
          <w:ilvl w:val="0"/>
          <w:numId w:val="14"/>
        </w:numPr>
      </w:pPr>
      <w:r w:rsidRPr="009236D9">
        <w:t xml:space="preserve">A4 sichert Konsistenz: Verschiedene </w:t>
      </w:r>
      <w:proofErr w:type="spellStart"/>
      <w:r w:rsidRPr="009236D9">
        <w:t>Operatorensequenzen</w:t>
      </w:r>
      <w:proofErr w:type="spellEnd"/>
      <w:r w:rsidRPr="009236D9">
        <w:t xml:space="preserve"> dürfen nicht zu widersprüchlichen Zuständen führen, die nicht durch Zusatzinformationen erklärbar wären. Formal:</w:t>
      </w:r>
    </w:p>
    <w:p w14:paraId="194E24EB" w14:textId="77777777" w:rsidR="009236D9" w:rsidRPr="009236D9" w:rsidRDefault="009236D9" w:rsidP="009236D9">
      <w:r w:rsidRPr="009236D9">
        <w:t>on</w:t>
      </w:r>
      <w:r w:rsidRPr="009236D9">
        <w:rPr>
          <w:rFonts w:ascii="Cambria Math" w:hAnsi="Cambria Math" w:cs="Cambria Math"/>
        </w:rPr>
        <w:t>∘⋯∘</w:t>
      </w:r>
      <w:r w:rsidRPr="009236D9">
        <w:t>o1(</w:t>
      </w:r>
      <w:proofErr w:type="gramStart"/>
      <w:r w:rsidRPr="009236D9">
        <w:rPr>
          <w:rFonts w:ascii="Cambria Math" w:hAnsi="Cambria Math" w:cs="Cambria Math"/>
        </w:rPr>
        <w:t>∅</w:t>
      </w:r>
      <w:r w:rsidRPr="009236D9">
        <w:t>)=</w:t>
      </w:r>
      <w:proofErr w:type="gramEnd"/>
      <w:r w:rsidRPr="009236D9">
        <w:t>om</w:t>
      </w:r>
      <w:r w:rsidRPr="009236D9">
        <w:rPr>
          <w:rFonts w:cs="Calibri"/>
        </w:rPr>
        <w:t>′</w:t>
      </w:r>
      <w:r w:rsidRPr="009236D9">
        <w:rPr>
          <w:rFonts w:ascii="Cambria Math" w:hAnsi="Cambria Math" w:cs="Cambria Math"/>
        </w:rPr>
        <w:t>∘⋯∘</w:t>
      </w:r>
      <w:r w:rsidRPr="009236D9">
        <w:t>o1</w:t>
      </w:r>
      <w:r w:rsidRPr="009236D9">
        <w:rPr>
          <w:rFonts w:cs="Calibri"/>
        </w:rPr>
        <w:t>′</w:t>
      </w:r>
      <w:r w:rsidRPr="009236D9">
        <w:t>(</w:t>
      </w:r>
      <w:r w:rsidRPr="009236D9">
        <w:rPr>
          <w:rFonts w:ascii="Cambria Math" w:hAnsi="Cambria Math" w:cs="Cambria Math"/>
        </w:rPr>
        <w:t>∅</w:t>
      </w:r>
      <w:r w:rsidRPr="009236D9">
        <w:t>)</w:t>
      </w:r>
      <w:r w:rsidRPr="009236D9">
        <w:rPr>
          <w:rFonts w:ascii="Cambria Math" w:hAnsi="Cambria Math" w:cs="Cambria Math"/>
        </w:rPr>
        <w:t>⇒</w:t>
      </w:r>
      <w:r w:rsidRPr="009236D9">
        <w:t>(Existenz</w:t>
      </w:r>
      <w:r w:rsidRPr="009236D9">
        <w:rPr>
          <w:rFonts w:cs="Calibri"/>
        </w:rPr>
        <w:t> </w:t>
      </w:r>
      <w:r w:rsidRPr="009236D9">
        <w:t>einer</w:t>
      </w:r>
      <w:r w:rsidRPr="009236D9">
        <w:rPr>
          <w:rFonts w:cs="Calibri"/>
        </w:rPr>
        <w:t> </w:t>
      </w:r>
      <w:r w:rsidRPr="009236D9">
        <w:t>Begru</w:t>
      </w:r>
      <w:r w:rsidRPr="009236D9">
        <w:rPr>
          <w:rFonts w:cs="Calibri"/>
        </w:rPr>
        <w:t>¨</w:t>
      </w:r>
      <w:r w:rsidRPr="009236D9">
        <w:t>ndung</w:t>
      </w:r>
      <w:r w:rsidRPr="009236D9">
        <w:rPr>
          <w:rFonts w:cs="Calibri"/>
        </w:rPr>
        <w:t> </w:t>
      </w:r>
      <w:r w:rsidRPr="009236D9">
        <w:t>/</w:t>
      </w:r>
      <w:r w:rsidRPr="009236D9">
        <w:rPr>
          <w:rFonts w:cs="Calibri"/>
        </w:rPr>
        <w:t> </w:t>
      </w:r>
      <w:r w:rsidRPr="009236D9">
        <w:t>Umformungsregel).o_n\circ\cdots\circ o_1(\</w:t>
      </w:r>
      <w:proofErr w:type="spellStart"/>
      <w:r w:rsidRPr="009236D9">
        <w:t>varnothing</w:t>
      </w:r>
      <w:proofErr w:type="spellEnd"/>
      <w:r w:rsidRPr="009236D9">
        <w:t xml:space="preserve">) = </w:t>
      </w:r>
      <w:proofErr w:type="spellStart"/>
      <w:r w:rsidRPr="009236D9">
        <w:t>o'_m</w:t>
      </w:r>
      <w:proofErr w:type="spellEnd"/>
      <w:r w:rsidRPr="009236D9">
        <w:t>\</w:t>
      </w:r>
      <w:proofErr w:type="spellStart"/>
      <w:r w:rsidRPr="009236D9">
        <w:t>circ</w:t>
      </w:r>
      <w:proofErr w:type="spellEnd"/>
      <w:r w:rsidRPr="009236D9">
        <w:t>\</w:t>
      </w:r>
      <w:proofErr w:type="spellStart"/>
      <w:r w:rsidRPr="009236D9">
        <w:t>cdots</w:t>
      </w:r>
      <w:proofErr w:type="spellEnd"/>
      <w:r w:rsidRPr="009236D9">
        <w:t>\</w:t>
      </w:r>
      <w:proofErr w:type="spellStart"/>
      <w:r w:rsidRPr="009236D9">
        <w:t>circ</w:t>
      </w:r>
      <w:proofErr w:type="spellEnd"/>
      <w:r w:rsidRPr="009236D9">
        <w:t xml:space="preserve"> o'_1(\</w:t>
      </w:r>
      <w:proofErr w:type="spellStart"/>
      <w:r w:rsidRPr="009236D9">
        <w:t>varnothing</w:t>
      </w:r>
      <w:proofErr w:type="spellEnd"/>
      <w:r w:rsidRPr="009236D9">
        <w:t>) \</w:t>
      </w:r>
      <w:proofErr w:type="spellStart"/>
      <w:r w:rsidRPr="009236D9">
        <w:t>quad</w:t>
      </w:r>
      <w:proofErr w:type="spellEnd"/>
      <w:r w:rsidRPr="009236D9">
        <w:t>\</w:t>
      </w:r>
      <w:proofErr w:type="spellStart"/>
      <w:r w:rsidRPr="009236D9">
        <w:t>Rightarrow</w:t>
      </w:r>
      <w:proofErr w:type="spellEnd"/>
      <w:r w:rsidRPr="009236D9">
        <w:t>\</w:t>
      </w:r>
      <w:proofErr w:type="spellStart"/>
      <w:r w:rsidRPr="009236D9">
        <w:t>quad</w:t>
      </w:r>
      <w:proofErr w:type="spellEnd"/>
      <w:r w:rsidRPr="009236D9">
        <w:t xml:space="preserve"> \</w:t>
      </w:r>
      <w:proofErr w:type="spellStart"/>
      <w:r w:rsidRPr="009236D9">
        <w:t>text</w:t>
      </w:r>
      <w:proofErr w:type="spellEnd"/>
      <w:r w:rsidRPr="009236D9">
        <w:t>{(Existenz einer Begr</w:t>
      </w:r>
      <w:r w:rsidRPr="009236D9">
        <w:rPr>
          <w:rFonts w:cs="Calibri"/>
        </w:rPr>
        <w:t>ü</w:t>
      </w:r>
      <w:r w:rsidRPr="009236D9">
        <w:t>ndung / Umformungsregel)}.on​</w:t>
      </w:r>
      <w:r w:rsidRPr="009236D9">
        <w:rPr>
          <w:rFonts w:ascii="Cambria Math" w:hAnsi="Cambria Math" w:cs="Cambria Math"/>
        </w:rPr>
        <w:t>∘⋯∘</w:t>
      </w:r>
      <w:r w:rsidRPr="009236D9">
        <w:t>o1​(</w:t>
      </w:r>
      <w:r w:rsidRPr="009236D9">
        <w:rPr>
          <w:rFonts w:ascii="Cambria Math" w:hAnsi="Cambria Math" w:cs="Cambria Math"/>
        </w:rPr>
        <w:t>∅</w:t>
      </w:r>
      <w:r w:rsidRPr="009236D9">
        <w:t>)=om′​</w:t>
      </w:r>
      <w:r w:rsidRPr="009236D9">
        <w:rPr>
          <w:rFonts w:ascii="Cambria Math" w:hAnsi="Cambria Math" w:cs="Cambria Math"/>
        </w:rPr>
        <w:t>∘⋯∘</w:t>
      </w:r>
      <w:r w:rsidRPr="009236D9">
        <w:t>o1′​(</w:t>
      </w:r>
      <w:r w:rsidRPr="009236D9">
        <w:rPr>
          <w:rFonts w:ascii="Cambria Math" w:hAnsi="Cambria Math" w:cs="Cambria Math"/>
        </w:rPr>
        <w:t>∅</w:t>
      </w:r>
      <w:r w:rsidRPr="009236D9">
        <w:t>)</w:t>
      </w:r>
      <w:r w:rsidRPr="009236D9">
        <w:rPr>
          <w:rFonts w:ascii="Cambria Math" w:hAnsi="Cambria Math" w:cs="Cambria Math"/>
        </w:rPr>
        <w:t>⇒</w:t>
      </w:r>
      <w:r w:rsidRPr="009236D9">
        <w:t xml:space="preserve">(Existenz einer Begru¨ndung / Umformungsregel). </w:t>
      </w:r>
    </w:p>
    <w:p w14:paraId="65EB1DA4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Praktische Rechenbeispiele (Verbindung zu Toy-Model)</w:t>
      </w:r>
    </w:p>
    <w:p w14:paraId="07DD075B" w14:textId="77777777" w:rsidR="009236D9" w:rsidRPr="009236D9" w:rsidRDefault="009236D9" w:rsidP="009236D9">
      <w:pPr>
        <w:numPr>
          <w:ilvl w:val="0"/>
          <w:numId w:val="15"/>
        </w:numPr>
      </w:pPr>
      <w:r w:rsidRPr="009236D9">
        <w:t>Bei der numerischen Rekonstruktion (Toy-Model, MDS + Procrustes) besteht A4 in der Forderung, dass die MDS-Einbettung plus Alignment (Procrustes) reproduzierbar ist, wenn Seed/Log vorhanden sind:</w:t>
      </w:r>
    </w:p>
    <w:p w14:paraId="456FDB51" w14:textId="77777777" w:rsidR="009236D9" w:rsidRPr="009236D9" w:rsidRDefault="009236D9" w:rsidP="009236D9">
      <w:proofErr w:type="spellStart"/>
      <w:r w:rsidRPr="009236D9">
        <w:t>Xmds</w:t>
      </w:r>
      <w:proofErr w:type="spellEnd"/>
      <w:r w:rsidRPr="009236D9">
        <w:t>=MDS(D</w:t>
      </w:r>
      <w:proofErr w:type="gramStart"/>
      <w:r w:rsidRPr="009236D9">
        <w:t>),</w:t>
      </w:r>
      <w:proofErr w:type="spellStart"/>
      <w:r w:rsidRPr="009236D9">
        <w:t>Xaligned</w:t>
      </w:r>
      <w:proofErr w:type="spellEnd"/>
      <w:proofErr w:type="gramEnd"/>
      <w:r w:rsidRPr="009236D9">
        <w:t>=</w:t>
      </w:r>
      <w:proofErr w:type="spellStart"/>
      <w:r w:rsidRPr="009236D9">
        <w:t>s</w:t>
      </w:r>
      <w:r w:rsidRPr="009236D9">
        <w:rPr>
          <w:rFonts w:ascii="Cambria Math" w:hAnsi="Cambria Math" w:cs="Cambria Math"/>
        </w:rPr>
        <w:t>⋅</w:t>
      </w:r>
      <w:r w:rsidRPr="009236D9">
        <w:t>XmdsR+tX</w:t>
      </w:r>
      <w:proofErr w:type="spellEnd"/>
      <w:r w:rsidRPr="009236D9">
        <w:t>_{\</w:t>
      </w:r>
      <w:proofErr w:type="spellStart"/>
      <w:r w:rsidRPr="009236D9">
        <w:t>text</w:t>
      </w:r>
      <w:proofErr w:type="spellEnd"/>
      <w:r w:rsidRPr="009236D9">
        <w:t>{</w:t>
      </w:r>
      <w:proofErr w:type="spellStart"/>
      <w:r w:rsidRPr="009236D9">
        <w:t>mds</w:t>
      </w:r>
      <w:proofErr w:type="spellEnd"/>
      <w:r w:rsidRPr="009236D9">
        <w:t>}} = \</w:t>
      </w:r>
      <w:proofErr w:type="spellStart"/>
      <w:r w:rsidRPr="009236D9">
        <w:t>text</w:t>
      </w:r>
      <w:proofErr w:type="spellEnd"/>
      <w:r w:rsidRPr="009236D9">
        <w:t>{MDS}(D),\</w:t>
      </w:r>
      <w:proofErr w:type="spellStart"/>
      <w:r w:rsidRPr="009236D9">
        <w:t>qquad</w:t>
      </w:r>
      <w:proofErr w:type="spellEnd"/>
      <w:r w:rsidRPr="009236D9">
        <w:t xml:space="preserve"> X_{\</w:t>
      </w:r>
      <w:proofErr w:type="spellStart"/>
      <w:r w:rsidRPr="009236D9">
        <w:t>text</w:t>
      </w:r>
      <w:proofErr w:type="spellEnd"/>
      <w:r w:rsidRPr="009236D9">
        <w:t>{</w:t>
      </w:r>
      <w:proofErr w:type="spellStart"/>
      <w:r w:rsidRPr="009236D9">
        <w:t>aligned</w:t>
      </w:r>
      <w:proofErr w:type="spellEnd"/>
      <w:r w:rsidRPr="009236D9">
        <w:t>}} = s\</w:t>
      </w:r>
      <w:proofErr w:type="spellStart"/>
      <w:r w:rsidRPr="009236D9">
        <w:t>cdot</w:t>
      </w:r>
      <w:proofErr w:type="spellEnd"/>
      <w:r w:rsidRPr="009236D9">
        <w:t xml:space="preserve"> X_{\</w:t>
      </w:r>
      <w:proofErr w:type="spellStart"/>
      <w:r w:rsidRPr="009236D9">
        <w:t>text</w:t>
      </w:r>
      <w:proofErr w:type="spellEnd"/>
      <w:r w:rsidRPr="009236D9">
        <w:t>{</w:t>
      </w:r>
      <w:proofErr w:type="spellStart"/>
      <w:r w:rsidRPr="009236D9">
        <w:t>mds</w:t>
      </w:r>
      <w:proofErr w:type="spellEnd"/>
      <w:r w:rsidRPr="009236D9">
        <w:t xml:space="preserve">}} R + </w:t>
      </w:r>
      <w:proofErr w:type="spellStart"/>
      <w:r w:rsidRPr="009236D9">
        <w:t>tXmds</w:t>
      </w:r>
      <w:proofErr w:type="spellEnd"/>
      <w:r w:rsidRPr="009236D9">
        <w:t>​=MDS(D),</w:t>
      </w:r>
      <w:proofErr w:type="spellStart"/>
      <w:r w:rsidRPr="009236D9">
        <w:t>Xaligned</w:t>
      </w:r>
      <w:proofErr w:type="spellEnd"/>
      <w:r w:rsidRPr="009236D9">
        <w:t>​=</w:t>
      </w:r>
      <w:proofErr w:type="spellStart"/>
      <w:r w:rsidRPr="009236D9">
        <w:t>s</w:t>
      </w:r>
      <w:r w:rsidRPr="009236D9">
        <w:rPr>
          <w:rFonts w:ascii="Cambria Math" w:hAnsi="Cambria Math" w:cs="Cambria Math"/>
        </w:rPr>
        <w:t>⋅</w:t>
      </w:r>
      <w:r w:rsidRPr="009236D9">
        <w:t>Xmds</w:t>
      </w:r>
      <w:proofErr w:type="spellEnd"/>
      <w:r w:rsidRPr="009236D9">
        <w:t>​</w:t>
      </w:r>
      <w:proofErr w:type="spellStart"/>
      <w:r w:rsidRPr="009236D9">
        <w:t>R+t</w:t>
      </w:r>
      <w:proofErr w:type="spellEnd"/>
      <w:r w:rsidRPr="009236D9">
        <w:t xml:space="preserve"> </w:t>
      </w:r>
    </w:p>
    <w:p w14:paraId="6F3D812C" w14:textId="77777777" w:rsidR="009236D9" w:rsidRPr="009236D9" w:rsidRDefault="009236D9" w:rsidP="009236D9">
      <w:r w:rsidRPr="009236D9">
        <w:t xml:space="preserve">wobei </w:t>
      </w:r>
      <w:proofErr w:type="spellStart"/>
      <w:proofErr w:type="gramStart"/>
      <w:r w:rsidRPr="009236D9">
        <w:t>s,R</w:t>
      </w:r>
      <w:proofErr w:type="gramEnd"/>
      <w:r w:rsidRPr="009236D9">
        <w:t>,ts,R,ts,R,t</w:t>
      </w:r>
      <w:proofErr w:type="spellEnd"/>
      <w:r w:rsidRPr="009236D9">
        <w:t xml:space="preserve"> (</w:t>
      </w:r>
      <w:proofErr w:type="spellStart"/>
      <w:r w:rsidRPr="009236D9">
        <w:t>scale</w:t>
      </w:r>
      <w:proofErr w:type="spellEnd"/>
      <w:r w:rsidRPr="009236D9">
        <w:t xml:space="preserve">, </w:t>
      </w:r>
      <w:proofErr w:type="spellStart"/>
      <w:r w:rsidRPr="009236D9">
        <w:t>rotation</w:t>
      </w:r>
      <w:proofErr w:type="spellEnd"/>
      <w:r w:rsidRPr="009236D9">
        <w:t xml:space="preserve">, </w:t>
      </w:r>
      <w:proofErr w:type="spellStart"/>
      <w:r w:rsidRPr="009236D9">
        <w:t>translation</w:t>
      </w:r>
      <w:proofErr w:type="spellEnd"/>
      <w:r w:rsidRPr="009236D9">
        <w:t>) aus dem Procrustes-Fit berechnet werden — diese Parameter gehören in das Reproduktions-Log. (Siehe das Toy-</w:t>
      </w:r>
      <w:proofErr w:type="spellStart"/>
      <w:r w:rsidRPr="009236D9">
        <w:t>Script</w:t>
      </w:r>
      <w:proofErr w:type="spellEnd"/>
      <w:r w:rsidRPr="009236D9">
        <w:t xml:space="preserve"> in Anhang 3.B.)</w:t>
      </w:r>
    </w:p>
    <w:p w14:paraId="25917184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Didaktisch / methodisch</w:t>
      </w:r>
    </w:p>
    <w:p w14:paraId="57BCAA98" w14:textId="77777777" w:rsidR="009236D9" w:rsidRPr="009236D9" w:rsidRDefault="009236D9" w:rsidP="009236D9">
      <w:pPr>
        <w:numPr>
          <w:ilvl w:val="0"/>
          <w:numId w:val="16"/>
        </w:numPr>
      </w:pPr>
      <w:r w:rsidRPr="009236D9">
        <w:t>Im Unterricht: Führe Protokolle, die jede Operation dokumentieren (z. B. bei Gruppenprojekten). So wird A4 operationalisiert: Ergebnisse müssen nachvollziehbar und reproduzierbar sein. Erlaube auch Diskussionen zu Nicht-</w:t>
      </w:r>
      <w:proofErr w:type="spellStart"/>
      <w:r w:rsidRPr="009236D9">
        <w:t>Invertierbarkeit</w:t>
      </w:r>
      <w:proofErr w:type="spellEnd"/>
      <w:r w:rsidRPr="009236D9">
        <w:t xml:space="preserve"> (was geht verloren?) — fördert kritische Reflexion über Evidenz und Rekonstruktion. </w:t>
      </w:r>
    </w:p>
    <w:p w14:paraId="7BE97AA8" w14:textId="77777777" w:rsidR="009236D9" w:rsidRPr="009236D9" w:rsidRDefault="009236D9" w:rsidP="009236D9">
      <w:r w:rsidRPr="009236D9">
        <w:pict w14:anchorId="4EC033C3">
          <v:rect id="_x0000_i1077" style="width:0;height:1.5pt" o:hralign="center" o:hrstd="t" o:hr="t" fillcolor="#a0a0a0" stroked="f"/>
        </w:pict>
      </w:r>
    </w:p>
    <w:p w14:paraId="47137F62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Ergänzende, konkrete Gleichungen (für die Anwendung im FRZK)</w:t>
      </w:r>
    </w:p>
    <w:p w14:paraId="520AB249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 xml:space="preserve">1) </w:t>
      </w:r>
      <w:proofErr w:type="spellStart"/>
      <w:r w:rsidRPr="009236D9">
        <w:rPr>
          <w:b/>
          <w:bCs/>
        </w:rPr>
        <w:t>Korrelations</w:t>
      </w:r>
      <w:proofErr w:type="spellEnd"/>
      <w:r w:rsidRPr="009236D9">
        <w:rPr>
          <w:b/>
          <w:bCs/>
        </w:rPr>
        <w:t xml:space="preserve"> → Distanz (Toy-Model; empfohlen)</w:t>
      </w:r>
    </w:p>
    <w:p w14:paraId="7F6672A2" w14:textId="77777777" w:rsidR="009236D9" w:rsidRPr="009236D9" w:rsidRDefault="009236D9" w:rsidP="009236D9">
      <w:r w:rsidRPr="009236D9">
        <w:t xml:space="preserve">Pearson-Korrelation </w:t>
      </w:r>
      <w:proofErr w:type="spellStart"/>
      <w:r w:rsidRPr="009236D9">
        <w:t>rijr</w:t>
      </w:r>
      <w:proofErr w:type="spellEnd"/>
      <w:r w:rsidRPr="009236D9">
        <w:t>_{</w:t>
      </w:r>
      <w:proofErr w:type="spellStart"/>
      <w:r w:rsidRPr="009236D9">
        <w:t>ij</w:t>
      </w:r>
      <w:proofErr w:type="spellEnd"/>
      <w:r w:rsidRPr="009236D9">
        <w:t>}</w:t>
      </w:r>
      <w:proofErr w:type="spellStart"/>
      <w:r w:rsidRPr="009236D9">
        <w:t>rij</w:t>
      </w:r>
      <w:proofErr w:type="spellEnd"/>
      <w:r w:rsidRPr="009236D9">
        <w:t>​ zwischen Zeitreihen xi(t</w:t>
      </w:r>
      <w:proofErr w:type="gramStart"/>
      <w:r w:rsidRPr="009236D9">
        <w:t>),</w:t>
      </w:r>
      <w:proofErr w:type="spellStart"/>
      <w:r w:rsidRPr="009236D9">
        <w:t>xj</w:t>
      </w:r>
      <w:proofErr w:type="spellEnd"/>
      <w:proofErr w:type="gramEnd"/>
      <w:r w:rsidRPr="009236D9">
        <w:t>(t)</w:t>
      </w:r>
      <w:proofErr w:type="spellStart"/>
      <w:r w:rsidRPr="009236D9">
        <w:t>x_i</w:t>
      </w:r>
      <w:proofErr w:type="spellEnd"/>
      <w:r w:rsidRPr="009236D9">
        <w:t>(t),</w:t>
      </w:r>
      <w:proofErr w:type="spellStart"/>
      <w:r w:rsidRPr="009236D9">
        <w:t>x_j</w:t>
      </w:r>
      <w:proofErr w:type="spellEnd"/>
      <w:r w:rsidRPr="009236D9">
        <w:t>(t)xi​(t),</w:t>
      </w:r>
      <w:proofErr w:type="spellStart"/>
      <w:r w:rsidRPr="009236D9">
        <w:t>xj</w:t>
      </w:r>
      <w:proofErr w:type="spellEnd"/>
      <w:r w:rsidRPr="009236D9">
        <w:t>​(t):</w:t>
      </w:r>
    </w:p>
    <w:p w14:paraId="1848A212" w14:textId="77777777" w:rsidR="009236D9" w:rsidRPr="009236D9" w:rsidRDefault="009236D9" w:rsidP="009236D9">
      <w:proofErr w:type="spellStart"/>
      <w:proofErr w:type="gramStart"/>
      <w:r w:rsidRPr="009236D9">
        <w:t>rij</w:t>
      </w:r>
      <w:proofErr w:type="spellEnd"/>
      <w:r w:rsidRPr="009236D9">
        <w:t>  =</w:t>
      </w:r>
      <w:proofErr w:type="gramEnd"/>
      <w:r w:rsidRPr="009236D9">
        <w:t>  </w:t>
      </w:r>
      <w:proofErr w:type="spellStart"/>
      <w:r w:rsidRPr="009236D9">
        <w:t>Cov</w:t>
      </w:r>
      <w:proofErr w:type="spellEnd"/>
      <w:r w:rsidRPr="009236D9">
        <w:t>(</w:t>
      </w:r>
      <w:proofErr w:type="spellStart"/>
      <w:r w:rsidRPr="009236D9">
        <w:t>xi,xj</w:t>
      </w:r>
      <w:proofErr w:type="spellEnd"/>
      <w:r w:rsidRPr="009236D9">
        <w:t>)</w:t>
      </w:r>
      <w:proofErr w:type="spellStart"/>
      <w:r w:rsidRPr="009236D9">
        <w:t>σxiσxj.r</w:t>
      </w:r>
      <w:proofErr w:type="spellEnd"/>
      <w:r w:rsidRPr="009236D9">
        <w:t>_{</w:t>
      </w:r>
      <w:proofErr w:type="spellStart"/>
      <w:r w:rsidRPr="009236D9">
        <w:t>ij</w:t>
      </w:r>
      <w:proofErr w:type="spellEnd"/>
      <w:r w:rsidRPr="009236D9">
        <w:t xml:space="preserve">} \;=\; \frac{\mathrm{Cov}(x_i,x_j)}{\sigma_{x_i}\sigma_{x_j}}.rij​=σxi​​σxj​​Cov(xi​,xj​)​. </w:t>
      </w:r>
    </w:p>
    <w:p w14:paraId="357E51B3" w14:textId="77777777" w:rsidR="009236D9" w:rsidRPr="009236D9" w:rsidRDefault="009236D9" w:rsidP="009236D9">
      <w:r w:rsidRPr="009236D9">
        <w:t>Konversion in Distanz (klassische Form):</w:t>
      </w:r>
    </w:p>
    <w:p w14:paraId="4A110C9B" w14:textId="77777777" w:rsidR="009236D9" w:rsidRPr="009236D9" w:rsidRDefault="009236D9" w:rsidP="009236D9">
      <w:proofErr w:type="spellStart"/>
      <w:proofErr w:type="gramStart"/>
      <w:r w:rsidRPr="009236D9">
        <w:t>dij</w:t>
      </w:r>
      <w:proofErr w:type="spellEnd"/>
      <w:r w:rsidRPr="009236D9">
        <w:t>  =</w:t>
      </w:r>
      <w:proofErr w:type="gramEnd"/>
      <w:r w:rsidRPr="009236D9">
        <w:t>  2(1−rij).d_{</w:t>
      </w:r>
      <w:proofErr w:type="spellStart"/>
      <w:r w:rsidRPr="009236D9">
        <w:t>ij</w:t>
      </w:r>
      <w:proofErr w:type="spellEnd"/>
      <w:r w:rsidRPr="009236D9">
        <w:t>} \;=\; \</w:t>
      </w:r>
      <w:proofErr w:type="spellStart"/>
      <w:r w:rsidRPr="009236D9">
        <w:t>sqrt</w:t>
      </w:r>
      <w:proofErr w:type="spellEnd"/>
      <w:r w:rsidRPr="009236D9">
        <w:t>{2(1-r_{</w:t>
      </w:r>
      <w:proofErr w:type="spellStart"/>
      <w:r w:rsidRPr="009236D9">
        <w:t>ij</w:t>
      </w:r>
      <w:proofErr w:type="spellEnd"/>
      <w:r w:rsidRPr="009236D9">
        <w:t>})}.</w:t>
      </w:r>
      <w:proofErr w:type="spellStart"/>
      <w:r w:rsidRPr="009236D9">
        <w:t>dij</w:t>
      </w:r>
      <w:proofErr w:type="spellEnd"/>
      <w:r w:rsidRPr="009236D9">
        <w:t xml:space="preserve">​=2(1−rij​)​. </w:t>
      </w:r>
    </w:p>
    <w:p w14:paraId="0B1D6237" w14:textId="77777777" w:rsidR="009236D9" w:rsidRPr="009236D9" w:rsidRDefault="009236D9" w:rsidP="009236D9">
      <w:r w:rsidRPr="009236D9">
        <w:rPr>
          <w:b/>
          <w:bCs/>
        </w:rPr>
        <w:t>Begründung:</w:t>
      </w:r>
      <w:r w:rsidRPr="009236D9">
        <w:t xml:space="preserve"> Für standardisierte Variablen entspricht dij2=2(1−</w:t>
      </w:r>
      <w:proofErr w:type="gramStart"/>
      <w:r w:rsidRPr="009236D9">
        <w:t>rij)d</w:t>
      </w:r>
      <w:proofErr w:type="gramEnd"/>
      <w:r w:rsidRPr="009236D9">
        <w:t>_{</w:t>
      </w:r>
      <w:proofErr w:type="spellStart"/>
      <w:r w:rsidRPr="009236D9">
        <w:t>ij</w:t>
      </w:r>
      <w:proofErr w:type="spellEnd"/>
      <w:r w:rsidRPr="009236D9">
        <w:t>}^2=2(1-r_{</w:t>
      </w:r>
      <w:proofErr w:type="spellStart"/>
      <w:r w:rsidRPr="009236D9">
        <w:t>ij</w:t>
      </w:r>
      <w:proofErr w:type="spellEnd"/>
      <w:r w:rsidRPr="009236D9">
        <w:t xml:space="preserve">})dij2​=2(1−rij​) einer </w:t>
      </w:r>
      <w:proofErr w:type="spellStart"/>
      <w:r w:rsidRPr="009236D9">
        <w:t>euklidähnlichen</w:t>
      </w:r>
      <w:proofErr w:type="spellEnd"/>
      <w:r w:rsidRPr="009236D9">
        <w:t xml:space="preserve"> Distanzbeziehung (wird in MDS-Kontexten genutzt). (Toy-Model und Empfehlung in Kap. 3). </w:t>
      </w:r>
    </w:p>
    <w:p w14:paraId="014D8B89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2) Mutual Information → Distanz (alternative)</w:t>
      </w:r>
    </w:p>
    <w:p w14:paraId="16EEB90D" w14:textId="77777777" w:rsidR="009236D9" w:rsidRPr="009236D9" w:rsidRDefault="009236D9" w:rsidP="009236D9">
      <w:r w:rsidRPr="009236D9">
        <w:t xml:space="preserve">Mutual Information </w:t>
      </w:r>
      <w:proofErr w:type="spellStart"/>
      <w:r w:rsidRPr="009236D9">
        <w:t>IijI</w:t>
      </w:r>
      <w:proofErr w:type="spellEnd"/>
      <w:r w:rsidRPr="009236D9">
        <w:t>_{</w:t>
      </w:r>
      <w:proofErr w:type="spellStart"/>
      <w:r w:rsidRPr="009236D9">
        <w:t>ij</w:t>
      </w:r>
      <w:proofErr w:type="spellEnd"/>
      <w:r w:rsidRPr="009236D9">
        <w:t>}</w:t>
      </w:r>
      <w:proofErr w:type="spellStart"/>
      <w:r w:rsidRPr="009236D9">
        <w:t>Iij</w:t>
      </w:r>
      <w:proofErr w:type="spellEnd"/>
      <w:r w:rsidRPr="009236D9">
        <w:t>​ (geschätzt z. B. via k-NN):</w:t>
      </w:r>
    </w:p>
    <w:p w14:paraId="5F3DD6A1" w14:textId="77777777" w:rsidR="009236D9" w:rsidRPr="009236D9" w:rsidRDefault="009236D9" w:rsidP="009236D9">
      <w:proofErr w:type="spellStart"/>
      <w:proofErr w:type="gramStart"/>
      <w:r w:rsidRPr="009236D9">
        <w:t>Iij</w:t>
      </w:r>
      <w:proofErr w:type="spellEnd"/>
      <w:r w:rsidRPr="009236D9">
        <w:t>  =</w:t>
      </w:r>
      <w:proofErr w:type="gramEnd"/>
      <w:r w:rsidRPr="009236D9">
        <w:t>  ∫∫p(</w:t>
      </w:r>
      <w:proofErr w:type="spellStart"/>
      <w:r w:rsidRPr="009236D9">
        <w:t>xi,xj</w:t>
      </w:r>
      <w:proofErr w:type="spellEnd"/>
      <w:r w:rsidRPr="009236D9">
        <w:t>)</w:t>
      </w:r>
      <w:proofErr w:type="spellStart"/>
      <w:r w:rsidRPr="009236D9">
        <w:t>log</w:t>
      </w:r>
      <w:r w:rsidRPr="009236D9">
        <w:rPr>
          <w:rFonts w:ascii="Cambria Math" w:hAnsi="Cambria Math" w:cs="Cambria Math"/>
        </w:rPr>
        <w:t>⁡</w:t>
      </w:r>
      <w:r w:rsidRPr="009236D9">
        <w:t>p</w:t>
      </w:r>
      <w:proofErr w:type="spellEnd"/>
      <w:r w:rsidRPr="009236D9">
        <w:t>(</w:t>
      </w:r>
      <w:proofErr w:type="spellStart"/>
      <w:r w:rsidRPr="009236D9">
        <w:t>xi,xj</w:t>
      </w:r>
      <w:proofErr w:type="spellEnd"/>
      <w:r w:rsidRPr="009236D9">
        <w:t>)p(xi)p(</w:t>
      </w:r>
      <w:proofErr w:type="spellStart"/>
      <w:r w:rsidRPr="009236D9">
        <w:t>xj</w:t>
      </w:r>
      <w:proofErr w:type="spellEnd"/>
      <w:r w:rsidRPr="009236D9">
        <w:t>)</w:t>
      </w:r>
      <w:r w:rsidRPr="009236D9">
        <w:rPr>
          <w:rFonts w:cs="Calibri"/>
        </w:rPr>
        <w:t> </w:t>
      </w:r>
      <w:proofErr w:type="spellStart"/>
      <w:r w:rsidRPr="009236D9">
        <w:t>dxidxj.I</w:t>
      </w:r>
      <w:proofErr w:type="spellEnd"/>
      <w:r w:rsidRPr="009236D9">
        <w:t>_{</w:t>
      </w:r>
      <w:proofErr w:type="spellStart"/>
      <w:r w:rsidRPr="009236D9">
        <w:t>ij</w:t>
      </w:r>
      <w:proofErr w:type="spellEnd"/>
      <w:r w:rsidRPr="009236D9">
        <w:t>} \;=\; \</w:t>
      </w:r>
      <w:proofErr w:type="spellStart"/>
      <w:r w:rsidRPr="009236D9">
        <w:t>int</w:t>
      </w:r>
      <w:proofErr w:type="spellEnd"/>
      <w:r w:rsidRPr="009236D9">
        <w:t>\</w:t>
      </w:r>
      <w:proofErr w:type="spellStart"/>
      <w:r w:rsidRPr="009236D9">
        <w:t>int</w:t>
      </w:r>
      <w:proofErr w:type="spellEnd"/>
      <w:r w:rsidRPr="009236D9">
        <w:t xml:space="preserve"> p(</w:t>
      </w:r>
      <w:proofErr w:type="spellStart"/>
      <w:r w:rsidRPr="009236D9">
        <w:t>x_i,x_j</w:t>
      </w:r>
      <w:proofErr w:type="spellEnd"/>
      <w:r w:rsidRPr="009236D9">
        <w:t>) \log\</w:t>
      </w:r>
      <w:proofErr w:type="spellStart"/>
      <w:r w:rsidRPr="009236D9">
        <w:t>frac</w:t>
      </w:r>
      <w:proofErr w:type="spellEnd"/>
      <w:r w:rsidRPr="009236D9">
        <w:t>{p(</w:t>
      </w:r>
      <w:proofErr w:type="spellStart"/>
      <w:r w:rsidRPr="009236D9">
        <w:t>x_i,x_j</w:t>
      </w:r>
      <w:proofErr w:type="spellEnd"/>
      <w:r w:rsidRPr="009236D9">
        <w:t>)}{p(</w:t>
      </w:r>
      <w:proofErr w:type="spellStart"/>
      <w:r w:rsidRPr="009236D9">
        <w:t>x_i</w:t>
      </w:r>
      <w:proofErr w:type="spellEnd"/>
      <w:r w:rsidRPr="009236D9">
        <w:t>)p(</w:t>
      </w:r>
      <w:proofErr w:type="spellStart"/>
      <w:r w:rsidRPr="009236D9">
        <w:t>x_j</w:t>
      </w:r>
      <w:proofErr w:type="spellEnd"/>
      <w:r w:rsidRPr="009236D9">
        <w:t>)}\,</w:t>
      </w:r>
      <w:proofErr w:type="spellStart"/>
      <w:r w:rsidRPr="009236D9">
        <w:t>dx_i</w:t>
      </w:r>
      <w:proofErr w:type="spellEnd"/>
      <w:r w:rsidRPr="009236D9">
        <w:t xml:space="preserve"> </w:t>
      </w:r>
      <w:proofErr w:type="spellStart"/>
      <w:r w:rsidRPr="009236D9">
        <w:t>dx_j.Iij</w:t>
      </w:r>
      <w:proofErr w:type="spellEnd"/>
      <w:r w:rsidRPr="009236D9">
        <w:t>​=∫∫p(xi​,</w:t>
      </w:r>
      <w:proofErr w:type="spellStart"/>
      <w:r w:rsidRPr="009236D9">
        <w:t>xj</w:t>
      </w:r>
      <w:proofErr w:type="spellEnd"/>
      <w:r w:rsidRPr="009236D9">
        <w:t>​)</w:t>
      </w:r>
      <w:proofErr w:type="spellStart"/>
      <w:r w:rsidRPr="009236D9">
        <w:t>logp</w:t>
      </w:r>
      <w:proofErr w:type="spellEnd"/>
      <w:r w:rsidRPr="009236D9">
        <w:t>(xi​)p(</w:t>
      </w:r>
      <w:proofErr w:type="spellStart"/>
      <w:r w:rsidRPr="009236D9">
        <w:t>xj</w:t>
      </w:r>
      <w:proofErr w:type="spellEnd"/>
      <w:r w:rsidRPr="009236D9">
        <w:t>​)p(xi​,</w:t>
      </w:r>
      <w:proofErr w:type="spellStart"/>
      <w:r w:rsidRPr="009236D9">
        <w:t>xj</w:t>
      </w:r>
      <w:proofErr w:type="spellEnd"/>
      <w:r w:rsidRPr="009236D9">
        <w:t>​)​dxi​</w:t>
      </w:r>
      <w:proofErr w:type="spellStart"/>
      <w:r w:rsidRPr="009236D9">
        <w:t>dxj</w:t>
      </w:r>
      <w:proofErr w:type="spellEnd"/>
      <w:r w:rsidRPr="009236D9">
        <w:t xml:space="preserve">​. </w:t>
      </w:r>
    </w:p>
    <w:p w14:paraId="625FB896" w14:textId="77777777" w:rsidR="009236D9" w:rsidRPr="009236D9" w:rsidRDefault="009236D9" w:rsidP="009236D9">
      <w:r w:rsidRPr="009236D9">
        <w:t>Normieren und zu Distanz machen:</w:t>
      </w:r>
    </w:p>
    <w:p w14:paraId="0D394FC7" w14:textId="77777777" w:rsidR="009236D9" w:rsidRPr="009236D9" w:rsidRDefault="009236D9" w:rsidP="009236D9">
      <w:proofErr w:type="spellStart"/>
      <w:proofErr w:type="gramStart"/>
      <w:r w:rsidRPr="009236D9">
        <w:t>dij</w:t>
      </w:r>
      <w:proofErr w:type="spellEnd"/>
      <w:r w:rsidRPr="009236D9">
        <w:t>  =</w:t>
      </w:r>
      <w:proofErr w:type="gramEnd"/>
      <w:r w:rsidRPr="009236D9">
        <w:t>  −log</w:t>
      </w:r>
      <w:r w:rsidRPr="009236D9">
        <w:rPr>
          <w:rFonts w:ascii="Cambria Math" w:hAnsi="Cambria Math" w:cs="Cambria Math"/>
        </w:rPr>
        <w:t>⁡</w:t>
      </w:r>
      <w:r w:rsidRPr="009236D9">
        <w:rPr>
          <w:rFonts w:cs="Calibri"/>
        </w:rPr>
        <w:t> </w:t>
      </w:r>
      <w:r w:rsidRPr="009236D9">
        <w:rPr>
          <w:rFonts w:ascii="Cambria Math" w:hAnsi="Cambria Math" w:cs="Cambria Math"/>
        </w:rPr>
        <w:t>⁣</w:t>
      </w:r>
      <w:r w:rsidRPr="009236D9">
        <w:t>(</w:t>
      </w:r>
      <w:proofErr w:type="spellStart"/>
      <w:r w:rsidRPr="009236D9">
        <w:t>Iijmax</w:t>
      </w:r>
      <w:r w:rsidRPr="009236D9">
        <w:rPr>
          <w:rFonts w:ascii="Cambria Math" w:hAnsi="Cambria Math" w:cs="Cambria Math"/>
        </w:rPr>
        <w:t>⁡</w:t>
      </w:r>
      <w:r w:rsidRPr="009236D9">
        <w:t>a,bIab+</w:t>
      </w:r>
      <w:r w:rsidRPr="009236D9">
        <w:rPr>
          <w:rFonts w:cs="Calibri"/>
        </w:rPr>
        <w:t>ε</w:t>
      </w:r>
      <w:proofErr w:type="spellEnd"/>
      <w:r w:rsidRPr="009236D9">
        <w:t>).d_{</w:t>
      </w:r>
      <w:proofErr w:type="spellStart"/>
      <w:r w:rsidRPr="009236D9">
        <w:t>ij</w:t>
      </w:r>
      <w:proofErr w:type="spellEnd"/>
      <w:r w:rsidRPr="009236D9">
        <w:t>} \;=\; -\log\!\Big(\</w:t>
      </w:r>
      <w:proofErr w:type="spellStart"/>
      <w:r w:rsidRPr="009236D9">
        <w:t>frac</w:t>
      </w:r>
      <w:proofErr w:type="spellEnd"/>
      <w:r w:rsidRPr="009236D9">
        <w:t>{I_{</w:t>
      </w:r>
      <w:proofErr w:type="spellStart"/>
      <w:r w:rsidRPr="009236D9">
        <w:t>ij</w:t>
      </w:r>
      <w:proofErr w:type="spellEnd"/>
      <w:r w:rsidRPr="009236D9">
        <w:t>}}{\</w:t>
      </w:r>
      <w:proofErr w:type="spellStart"/>
      <w:r w:rsidRPr="009236D9">
        <w:t>max</w:t>
      </w:r>
      <w:proofErr w:type="spellEnd"/>
      <w:r w:rsidRPr="009236D9">
        <w:t>_{</w:t>
      </w:r>
      <w:proofErr w:type="spellStart"/>
      <w:r w:rsidRPr="009236D9">
        <w:t>a,b</w:t>
      </w:r>
      <w:proofErr w:type="spellEnd"/>
      <w:r w:rsidRPr="009236D9">
        <w:t>} I_{ab}} + \</w:t>
      </w:r>
      <w:proofErr w:type="spellStart"/>
      <w:r w:rsidRPr="009236D9">
        <w:t>varepsilon</w:t>
      </w:r>
      <w:proofErr w:type="spellEnd"/>
      <w:r w:rsidRPr="009236D9">
        <w:t>\Big).</w:t>
      </w:r>
      <w:proofErr w:type="spellStart"/>
      <w:r w:rsidRPr="009236D9">
        <w:t>dij</w:t>
      </w:r>
      <w:proofErr w:type="spellEnd"/>
      <w:r w:rsidRPr="009236D9">
        <w:t>​=−log(</w:t>
      </w:r>
      <w:proofErr w:type="spellStart"/>
      <w:r w:rsidRPr="009236D9">
        <w:t>maxa,b</w:t>
      </w:r>
      <w:proofErr w:type="spellEnd"/>
      <w:r w:rsidRPr="009236D9">
        <w:t>​</w:t>
      </w:r>
      <w:proofErr w:type="spellStart"/>
      <w:r w:rsidRPr="009236D9">
        <w:t>Iab</w:t>
      </w:r>
      <w:proofErr w:type="spellEnd"/>
      <w:r w:rsidRPr="009236D9">
        <w:t>​</w:t>
      </w:r>
      <w:proofErr w:type="spellStart"/>
      <w:r w:rsidRPr="009236D9">
        <w:t>Iij</w:t>
      </w:r>
      <w:proofErr w:type="spellEnd"/>
      <w:r w:rsidRPr="009236D9">
        <w:t xml:space="preserve">​​+ε). </w:t>
      </w:r>
    </w:p>
    <w:p w14:paraId="6AB62D61" w14:textId="77777777" w:rsidR="009236D9" w:rsidRPr="009236D9" w:rsidRDefault="009236D9" w:rsidP="009236D9">
      <w:r w:rsidRPr="009236D9">
        <w:rPr>
          <w:b/>
          <w:bCs/>
        </w:rPr>
        <w:t>Hinweis:</w:t>
      </w:r>
      <w:r w:rsidRPr="009236D9">
        <w:t xml:space="preserve"> MI fängt nichtlineare Abhängigkeiten ein, kann aber größere Stichproben/Numerik verlangen. (Empfehlung im Kapitel 3 Toy-Model-Vorschlag). </w:t>
      </w:r>
    </w:p>
    <w:p w14:paraId="69F7C2E5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3) Klassische MDS (Herleitung kurz)</w:t>
      </w:r>
    </w:p>
    <w:p w14:paraId="60FCB12B" w14:textId="77777777" w:rsidR="009236D9" w:rsidRPr="009236D9" w:rsidRDefault="009236D9" w:rsidP="009236D9">
      <w:r w:rsidRPr="009236D9">
        <w:t xml:space="preserve">Gegeben Distanzmatrix DDD mit </w:t>
      </w:r>
      <w:proofErr w:type="spellStart"/>
      <w:r w:rsidRPr="009236D9">
        <w:t>Dij</w:t>
      </w:r>
      <w:proofErr w:type="spellEnd"/>
      <w:r w:rsidRPr="009236D9">
        <w:t>=</w:t>
      </w:r>
      <w:proofErr w:type="spellStart"/>
      <w:r w:rsidRPr="009236D9">
        <w:t>dijD</w:t>
      </w:r>
      <w:proofErr w:type="spellEnd"/>
      <w:r w:rsidRPr="009236D9">
        <w:t>_{</w:t>
      </w:r>
      <w:proofErr w:type="spellStart"/>
      <w:r w:rsidRPr="009236D9">
        <w:t>ij</w:t>
      </w:r>
      <w:proofErr w:type="spellEnd"/>
      <w:r w:rsidRPr="009236D9">
        <w:t>}=d_{</w:t>
      </w:r>
      <w:proofErr w:type="spellStart"/>
      <w:r w:rsidRPr="009236D9">
        <w:t>ij</w:t>
      </w:r>
      <w:proofErr w:type="spellEnd"/>
      <w:r w:rsidRPr="009236D9">
        <w:t>}</w:t>
      </w:r>
      <w:proofErr w:type="spellStart"/>
      <w:r w:rsidRPr="009236D9">
        <w:t>Dij</w:t>
      </w:r>
      <w:proofErr w:type="spellEnd"/>
      <w:r w:rsidRPr="009236D9">
        <w:t>​=</w:t>
      </w:r>
      <w:proofErr w:type="spellStart"/>
      <w:r w:rsidRPr="009236D9">
        <w:t>dij</w:t>
      </w:r>
      <w:proofErr w:type="spellEnd"/>
      <w:r w:rsidRPr="009236D9">
        <w:t>​. Definiere Zentrierungsmatrix J=I−1n11</w:t>
      </w:r>
      <w:r w:rsidRPr="009236D9">
        <w:rPr>
          <w:rFonts w:ascii="Cambria Math" w:hAnsi="Cambria Math" w:cs="Cambria Math"/>
        </w:rPr>
        <w:t>⊤</w:t>
      </w:r>
      <w:r w:rsidRPr="009236D9">
        <w:t>J = I - \</w:t>
      </w:r>
      <w:proofErr w:type="spellStart"/>
      <w:r w:rsidRPr="009236D9">
        <w:t>frac</w:t>
      </w:r>
      <w:proofErr w:type="spellEnd"/>
      <w:r w:rsidRPr="009236D9">
        <w:t>{1}{</w:t>
      </w:r>
      <w:proofErr w:type="gramStart"/>
      <w:r w:rsidRPr="009236D9">
        <w:t>n}\</w:t>
      </w:r>
      <w:proofErr w:type="spellStart"/>
      <w:proofErr w:type="gramEnd"/>
      <w:r w:rsidRPr="009236D9">
        <w:t>mathbf</w:t>
      </w:r>
      <w:proofErr w:type="spellEnd"/>
      <w:r w:rsidRPr="009236D9">
        <w:t>{1}\</w:t>
      </w:r>
      <w:proofErr w:type="spellStart"/>
      <w:r w:rsidRPr="009236D9">
        <w:t>mathbf</w:t>
      </w:r>
      <w:proofErr w:type="spellEnd"/>
      <w:r w:rsidRPr="009236D9">
        <w:t>{1}^\</w:t>
      </w:r>
      <w:proofErr w:type="spellStart"/>
      <w:r w:rsidRPr="009236D9">
        <w:t>topJ</w:t>
      </w:r>
      <w:proofErr w:type="spellEnd"/>
      <w:r w:rsidRPr="009236D9">
        <w:t>=I−n1​11</w:t>
      </w:r>
      <w:r w:rsidRPr="009236D9">
        <w:rPr>
          <w:rFonts w:ascii="Cambria Math" w:hAnsi="Cambria Math" w:cs="Cambria Math"/>
        </w:rPr>
        <w:t>⊤</w:t>
      </w:r>
      <w:r w:rsidRPr="009236D9">
        <w:t>. Dann</w:t>
      </w:r>
    </w:p>
    <w:p w14:paraId="5925A0A0" w14:textId="77777777" w:rsidR="009236D9" w:rsidRPr="009236D9" w:rsidRDefault="009236D9" w:rsidP="009236D9">
      <w:r w:rsidRPr="009236D9">
        <w:t>B=−12JD(2</w:t>
      </w:r>
      <w:proofErr w:type="gramStart"/>
      <w:r w:rsidRPr="009236D9">
        <w:t>)</w:t>
      </w:r>
      <w:proofErr w:type="spellStart"/>
      <w:r w:rsidRPr="009236D9">
        <w:t>J,Dij</w:t>
      </w:r>
      <w:proofErr w:type="spellEnd"/>
      <w:proofErr w:type="gramEnd"/>
      <w:r w:rsidRPr="009236D9">
        <w:t>(2)=dij2.B = -\</w:t>
      </w:r>
      <w:proofErr w:type="spellStart"/>
      <w:r w:rsidRPr="009236D9">
        <w:t>tfrac</w:t>
      </w:r>
      <w:proofErr w:type="spellEnd"/>
      <w:r w:rsidRPr="009236D9">
        <w:t>{1}{2} J D^{(2)} J,\</w:t>
      </w:r>
      <w:proofErr w:type="spellStart"/>
      <w:r w:rsidRPr="009236D9">
        <w:t>qquad</w:t>
      </w:r>
      <w:proofErr w:type="spellEnd"/>
      <w:r w:rsidRPr="009236D9">
        <w:t xml:space="preserve"> D^{(2)}_{</w:t>
      </w:r>
      <w:proofErr w:type="spellStart"/>
      <w:r w:rsidRPr="009236D9">
        <w:t>ij</w:t>
      </w:r>
      <w:proofErr w:type="spellEnd"/>
      <w:r w:rsidRPr="009236D9">
        <w:t>} = d_{</w:t>
      </w:r>
      <w:proofErr w:type="spellStart"/>
      <w:r w:rsidRPr="009236D9">
        <w:t>ij</w:t>
      </w:r>
      <w:proofErr w:type="spellEnd"/>
      <w:r w:rsidRPr="009236D9">
        <w:t>}^2.B=−21​JD(2)</w:t>
      </w:r>
      <w:proofErr w:type="spellStart"/>
      <w:r w:rsidRPr="009236D9">
        <w:t>J,Dij</w:t>
      </w:r>
      <w:proofErr w:type="spellEnd"/>
      <w:r w:rsidRPr="009236D9">
        <w:t xml:space="preserve">(2)​=dij2​. </w:t>
      </w:r>
    </w:p>
    <w:p w14:paraId="13900A72" w14:textId="77777777" w:rsidR="009236D9" w:rsidRPr="009236D9" w:rsidRDefault="009236D9" w:rsidP="009236D9">
      <w:r w:rsidRPr="009236D9">
        <w:t>Eigenzerlegung B=VΛV</w:t>
      </w:r>
      <w:r w:rsidRPr="009236D9">
        <w:rPr>
          <w:rFonts w:ascii="Cambria Math" w:hAnsi="Cambria Math" w:cs="Cambria Math"/>
        </w:rPr>
        <w:t>⊤</w:t>
      </w:r>
      <w:r w:rsidRPr="009236D9">
        <w:t>B = V\Lambda V^\</w:t>
      </w:r>
      <w:proofErr w:type="spellStart"/>
      <w:r w:rsidRPr="009236D9">
        <w:t>topB</w:t>
      </w:r>
      <w:proofErr w:type="spellEnd"/>
      <w:r w:rsidRPr="009236D9">
        <w:t>=VΛV</w:t>
      </w:r>
      <w:r w:rsidRPr="009236D9">
        <w:rPr>
          <w:rFonts w:ascii="Cambria Math" w:hAnsi="Cambria Math" w:cs="Cambria Math"/>
        </w:rPr>
        <w:t>⊤</w:t>
      </w:r>
      <w:r w:rsidRPr="009236D9">
        <w:t xml:space="preserve">. Die </w:t>
      </w:r>
      <w:proofErr w:type="spellStart"/>
      <w:r w:rsidRPr="009236D9">
        <w:t>embedding</w:t>
      </w:r>
      <w:proofErr w:type="spellEnd"/>
      <w:r w:rsidRPr="009236D9">
        <w:t>-Koordinaten (k-dimensional) sind</w:t>
      </w:r>
    </w:p>
    <w:p w14:paraId="17ED759B" w14:textId="77777777" w:rsidR="009236D9" w:rsidRPr="009236D9" w:rsidRDefault="009236D9" w:rsidP="009236D9">
      <w:r w:rsidRPr="009236D9">
        <w:t xml:space="preserve">X=VkΛk1/2.X = </w:t>
      </w:r>
      <w:proofErr w:type="spellStart"/>
      <w:r w:rsidRPr="009236D9">
        <w:t>V_k</w:t>
      </w:r>
      <w:proofErr w:type="spellEnd"/>
      <w:r w:rsidRPr="009236D9">
        <w:t xml:space="preserve"> \</w:t>
      </w:r>
      <w:proofErr w:type="spellStart"/>
      <w:r w:rsidRPr="009236D9">
        <w:t>Lambda_k</w:t>
      </w:r>
      <w:proofErr w:type="spellEnd"/>
      <w:proofErr w:type="gramStart"/>
      <w:r w:rsidRPr="009236D9">
        <w:t>^{</w:t>
      </w:r>
      <w:proofErr w:type="gramEnd"/>
      <w:r w:rsidRPr="009236D9">
        <w:t>1/2}.X=</w:t>
      </w:r>
      <w:proofErr w:type="spellStart"/>
      <w:r w:rsidRPr="009236D9">
        <w:t>Vk</w:t>
      </w:r>
      <w:proofErr w:type="spellEnd"/>
      <w:r w:rsidRPr="009236D9">
        <w:t xml:space="preserve">​Λk1/2​. </w:t>
      </w:r>
    </w:p>
    <w:p w14:paraId="0BC58C03" w14:textId="77777777" w:rsidR="009236D9" w:rsidRPr="009236D9" w:rsidRDefault="009236D9" w:rsidP="009236D9">
      <w:r w:rsidRPr="009236D9">
        <w:t>(</w:t>
      </w:r>
      <w:proofErr w:type="spellStart"/>
      <w:r w:rsidRPr="009236D9">
        <w:t>Beispielimplementation</w:t>
      </w:r>
      <w:proofErr w:type="spellEnd"/>
      <w:r w:rsidRPr="009236D9">
        <w:t xml:space="preserve"> im Toy-</w:t>
      </w:r>
      <w:proofErr w:type="spellStart"/>
      <w:r w:rsidRPr="009236D9">
        <w:t>Script</w:t>
      </w:r>
      <w:proofErr w:type="spellEnd"/>
      <w:r w:rsidRPr="009236D9">
        <w:t xml:space="preserve"> und in Anhang 3.B).</w:t>
      </w:r>
    </w:p>
    <w:p w14:paraId="3498F441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4) Procrustes-Alignment (Kurzformel)</w:t>
      </w:r>
    </w:p>
    <w:p w14:paraId="6ADF3F0C" w14:textId="77777777" w:rsidR="009236D9" w:rsidRPr="009236D9" w:rsidRDefault="009236D9" w:rsidP="009236D9">
      <w:r w:rsidRPr="009236D9">
        <w:t xml:space="preserve">Gegeben XXX (Embedding) und YYY (Ground </w:t>
      </w:r>
      <w:proofErr w:type="spellStart"/>
      <w:r w:rsidRPr="009236D9">
        <w:t>truth</w:t>
      </w:r>
      <w:proofErr w:type="spellEnd"/>
      <w:r w:rsidRPr="009236D9">
        <w:t>), zentriert. SVD von X</w:t>
      </w:r>
      <w:r w:rsidRPr="009236D9">
        <w:rPr>
          <w:rFonts w:ascii="Cambria Math" w:hAnsi="Cambria Math" w:cs="Cambria Math"/>
        </w:rPr>
        <w:t>⊤</w:t>
      </w:r>
      <w:r w:rsidRPr="009236D9">
        <w:t>Y=U</w:t>
      </w:r>
      <w:r w:rsidRPr="009236D9">
        <w:rPr>
          <w:rFonts w:cs="Calibri"/>
        </w:rPr>
        <w:t>Σ</w:t>
      </w:r>
      <w:r w:rsidRPr="009236D9">
        <w:t>V</w:t>
      </w:r>
      <w:r w:rsidRPr="009236D9">
        <w:rPr>
          <w:rFonts w:ascii="Cambria Math" w:hAnsi="Cambria Math" w:cs="Cambria Math"/>
        </w:rPr>
        <w:t>⊤</w:t>
      </w:r>
      <w:r w:rsidRPr="009236D9">
        <w:t>X^\top Y = U \Sigma V^\</w:t>
      </w:r>
      <w:proofErr w:type="spellStart"/>
      <w:r w:rsidRPr="009236D9">
        <w:t>topX</w:t>
      </w:r>
      <w:r w:rsidRPr="009236D9">
        <w:rPr>
          <w:rFonts w:ascii="Cambria Math" w:hAnsi="Cambria Math" w:cs="Cambria Math"/>
        </w:rPr>
        <w:t>⊤</w:t>
      </w:r>
      <w:r w:rsidRPr="009236D9">
        <w:t>Y</w:t>
      </w:r>
      <w:proofErr w:type="spellEnd"/>
      <w:r w:rsidRPr="009236D9">
        <w:t>=UΣV</w:t>
      </w:r>
      <w:r w:rsidRPr="009236D9">
        <w:rPr>
          <w:rFonts w:ascii="Cambria Math" w:hAnsi="Cambria Math" w:cs="Cambria Math"/>
        </w:rPr>
        <w:t>⊤</w:t>
      </w:r>
      <w:r w:rsidRPr="009236D9">
        <w:t>. Optimale Rotation</w:t>
      </w:r>
    </w:p>
    <w:p w14:paraId="11829C9C" w14:textId="77777777" w:rsidR="009236D9" w:rsidRPr="009236D9" w:rsidRDefault="009236D9" w:rsidP="009236D9">
      <w:r w:rsidRPr="009236D9">
        <w:t>R=UV</w:t>
      </w:r>
      <w:r w:rsidRPr="009236D9">
        <w:rPr>
          <w:rFonts w:ascii="Cambria Math" w:hAnsi="Cambria Math" w:cs="Cambria Math"/>
        </w:rPr>
        <w:t>⊤</w:t>
      </w:r>
      <w:r w:rsidRPr="009236D9">
        <w:t>.R = U V^\</w:t>
      </w:r>
      <w:proofErr w:type="spellStart"/>
      <w:proofErr w:type="gramStart"/>
      <w:r w:rsidRPr="009236D9">
        <w:t>top.R</w:t>
      </w:r>
      <w:proofErr w:type="spellEnd"/>
      <w:proofErr w:type="gramEnd"/>
      <w:r w:rsidRPr="009236D9">
        <w:t>=UV</w:t>
      </w:r>
      <w:r w:rsidRPr="009236D9">
        <w:rPr>
          <w:rFonts w:ascii="Cambria Math" w:hAnsi="Cambria Math" w:cs="Cambria Math"/>
        </w:rPr>
        <w:t>⊤</w:t>
      </w:r>
      <w:r w:rsidRPr="009236D9">
        <w:t xml:space="preserve">. </w:t>
      </w:r>
    </w:p>
    <w:p w14:paraId="5ABEB9DA" w14:textId="77777777" w:rsidR="009236D9" w:rsidRPr="009236D9" w:rsidRDefault="009236D9" w:rsidP="009236D9">
      <w:r w:rsidRPr="009236D9">
        <w:t>Skalierung:</w:t>
      </w:r>
    </w:p>
    <w:p w14:paraId="61ECCE57" w14:textId="77777777" w:rsidR="009236D9" w:rsidRPr="009236D9" w:rsidRDefault="009236D9" w:rsidP="009236D9">
      <w:r w:rsidRPr="009236D9">
        <w:t>s=trace(Σ)trace(X</w:t>
      </w:r>
      <w:r w:rsidRPr="009236D9">
        <w:rPr>
          <w:rFonts w:ascii="Cambria Math" w:hAnsi="Cambria Math" w:cs="Cambria Math"/>
        </w:rPr>
        <w:t>⊤</w:t>
      </w:r>
      <w:r w:rsidRPr="009236D9">
        <w:t>X</w:t>
      </w:r>
      <w:proofErr w:type="gramStart"/>
      <w:r w:rsidRPr="009236D9">
        <w:t>).s</w:t>
      </w:r>
      <w:proofErr w:type="gramEnd"/>
      <w:r w:rsidRPr="009236D9">
        <w:t xml:space="preserve"> = \</w:t>
      </w:r>
      <w:proofErr w:type="spellStart"/>
      <w:r w:rsidRPr="009236D9">
        <w:t>frac</w:t>
      </w:r>
      <w:proofErr w:type="spellEnd"/>
      <w:r w:rsidRPr="009236D9">
        <w:t>{\</w:t>
      </w:r>
      <w:proofErr w:type="spellStart"/>
      <w:r w:rsidRPr="009236D9">
        <w:t>mathrm</w:t>
      </w:r>
      <w:proofErr w:type="spellEnd"/>
      <w:r w:rsidRPr="009236D9">
        <w:t>{trace}(\Sigma)}{\</w:t>
      </w:r>
      <w:proofErr w:type="spellStart"/>
      <w:r w:rsidRPr="009236D9">
        <w:t>mathrm</w:t>
      </w:r>
      <w:proofErr w:type="spellEnd"/>
      <w:r w:rsidRPr="009236D9">
        <w:t>{trace}(X^\top X)}.s=trace(X</w:t>
      </w:r>
      <w:r w:rsidRPr="009236D9">
        <w:rPr>
          <w:rFonts w:ascii="Cambria Math" w:hAnsi="Cambria Math" w:cs="Cambria Math"/>
        </w:rPr>
        <w:t>⊤</w:t>
      </w:r>
      <w:r w:rsidRPr="009236D9">
        <w:t xml:space="preserve">X)trace(Σ)​. </w:t>
      </w:r>
    </w:p>
    <w:p w14:paraId="54B4B9E5" w14:textId="77777777" w:rsidR="009236D9" w:rsidRPr="009236D9" w:rsidRDefault="009236D9" w:rsidP="009236D9">
      <w:r w:rsidRPr="009236D9">
        <w:t>Transformiertes XXX:</w:t>
      </w:r>
    </w:p>
    <w:p w14:paraId="344C5B50" w14:textId="77777777" w:rsidR="009236D9" w:rsidRPr="009236D9" w:rsidRDefault="009236D9" w:rsidP="009236D9">
      <w:r w:rsidRPr="009236D9">
        <w:t>X′=</w:t>
      </w:r>
      <w:proofErr w:type="spellStart"/>
      <w:r w:rsidRPr="009236D9">
        <w:t>sXR.X</w:t>
      </w:r>
      <w:proofErr w:type="spellEnd"/>
      <w:r w:rsidRPr="009236D9">
        <w:t>' = s X R.X′=</w:t>
      </w:r>
      <w:proofErr w:type="spellStart"/>
      <w:r w:rsidRPr="009236D9">
        <w:t>sXR</w:t>
      </w:r>
      <w:proofErr w:type="spellEnd"/>
      <w:r w:rsidRPr="009236D9">
        <w:t xml:space="preserve">. </w:t>
      </w:r>
    </w:p>
    <w:p w14:paraId="7057CCB9" w14:textId="77777777" w:rsidR="009236D9" w:rsidRPr="009236D9" w:rsidRDefault="009236D9" w:rsidP="009236D9">
      <w:r w:rsidRPr="009236D9">
        <w:t>(Verwendet im Toy-Model; siehe Skript in Anhang 3.B.)</w:t>
      </w:r>
    </w:p>
    <w:p w14:paraId="7355CC0A" w14:textId="77777777" w:rsidR="009236D9" w:rsidRPr="009236D9" w:rsidRDefault="009236D9" w:rsidP="009236D9">
      <w:r w:rsidRPr="009236D9">
        <w:pict w14:anchorId="3E8E9BA1">
          <v:rect id="_x0000_i1078" style="width:0;height:1.5pt" o:hralign="center" o:hrstd="t" o:hr="t" fillcolor="#a0a0a0" stroked="f"/>
        </w:pict>
      </w:r>
    </w:p>
    <w:p w14:paraId="3D819F22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Quellen (aus deinen Dateien — zentrale Referenzen, weitere Leseliste)</w:t>
      </w:r>
    </w:p>
    <w:p w14:paraId="30C2ACCD" w14:textId="77777777" w:rsidR="009236D9" w:rsidRPr="009236D9" w:rsidRDefault="009236D9" w:rsidP="009236D9">
      <w:pPr>
        <w:numPr>
          <w:ilvl w:val="0"/>
          <w:numId w:val="17"/>
        </w:numPr>
      </w:pPr>
      <w:proofErr w:type="spellStart"/>
      <w:r w:rsidRPr="009236D9">
        <w:t>Hanada</w:t>
      </w:r>
      <w:proofErr w:type="spellEnd"/>
      <w:r w:rsidRPr="009236D9">
        <w:t xml:space="preserve">, </w:t>
      </w:r>
      <w:proofErr w:type="spellStart"/>
      <w:r w:rsidRPr="009236D9">
        <w:t>Jevicki</w:t>
      </w:r>
      <w:proofErr w:type="spellEnd"/>
      <w:r w:rsidRPr="009236D9">
        <w:t xml:space="preserve"> &amp; Peng — emergent </w:t>
      </w:r>
      <w:proofErr w:type="spellStart"/>
      <w:r w:rsidRPr="009236D9">
        <w:t>spacetime</w:t>
      </w:r>
      <w:proofErr w:type="spellEnd"/>
      <w:r w:rsidRPr="009236D9">
        <w:t xml:space="preserve"> Modelle (genannte Referenz als konzeptuelle Parallele). </w:t>
      </w:r>
    </w:p>
    <w:p w14:paraId="376BF8F5" w14:textId="77777777" w:rsidR="009236D9" w:rsidRPr="009236D9" w:rsidRDefault="009236D9" w:rsidP="009236D9">
      <w:pPr>
        <w:numPr>
          <w:ilvl w:val="0"/>
          <w:numId w:val="17"/>
        </w:numPr>
      </w:pPr>
      <w:r w:rsidRPr="009236D9">
        <w:t xml:space="preserve">Spencer-Brown, </w:t>
      </w:r>
      <w:r w:rsidRPr="009236D9">
        <w:rPr>
          <w:i/>
          <w:iCs/>
        </w:rPr>
        <w:t xml:space="preserve">Laws </w:t>
      </w:r>
      <w:proofErr w:type="spellStart"/>
      <w:r w:rsidRPr="009236D9">
        <w:rPr>
          <w:i/>
          <w:iCs/>
        </w:rPr>
        <w:t>of</w:t>
      </w:r>
      <w:proofErr w:type="spellEnd"/>
      <w:r w:rsidRPr="009236D9">
        <w:rPr>
          <w:i/>
          <w:iCs/>
        </w:rPr>
        <w:t xml:space="preserve"> Form</w:t>
      </w:r>
      <w:r w:rsidRPr="009236D9">
        <w:t xml:space="preserve"> — Idee der Markierung / Differenz (Unterbau A2). </w:t>
      </w:r>
    </w:p>
    <w:p w14:paraId="443AA998" w14:textId="77777777" w:rsidR="009236D9" w:rsidRPr="009236D9" w:rsidRDefault="009236D9" w:rsidP="009236D9">
      <w:pPr>
        <w:numPr>
          <w:ilvl w:val="0"/>
          <w:numId w:val="17"/>
        </w:numPr>
      </w:pPr>
      <w:r w:rsidRPr="009236D9">
        <w:t xml:space="preserve">Varela — operative Geschlossenheit (Bezug zu </w:t>
      </w:r>
      <w:proofErr w:type="spellStart"/>
      <w:r w:rsidRPr="009236D9">
        <w:t>Operatorenkonzept</w:t>
      </w:r>
      <w:proofErr w:type="spellEnd"/>
      <w:r w:rsidRPr="009236D9">
        <w:t xml:space="preserve">). </w:t>
      </w:r>
    </w:p>
    <w:p w14:paraId="1988F6DA" w14:textId="77777777" w:rsidR="009236D9" w:rsidRPr="009236D9" w:rsidRDefault="009236D9" w:rsidP="009236D9">
      <w:pPr>
        <w:numPr>
          <w:ilvl w:val="0"/>
          <w:numId w:val="17"/>
        </w:numPr>
      </w:pPr>
      <w:proofErr w:type="spellStart"/>
      <w:r w:rsidRPr="009236D9">
        <w:t>Delva</w:t>
      </w:r>
      <w:proofErr w:type="spellEnd"/>
      <w:r w:rsidRPr="009236D9">
        <w:t xml:space="preserve"> et al. (GNSS-Tests) — Vorschlag Vergleich numerischer Geometrien mit physikalischen Messdaten. </w:t>
      </w:r>
    </w:p>
    <w:p w14:paraId="3672B960" w14:textId="77777777" w:rsidR="009236D9" w:rsidRPr="009236D9" w:rsidRDefault="009236D9" w:rsidP="009236D9">
      <w:pPr>
        <w:numPr>
          <w:ilvl w:val="0"/>
          <w:numId w:val="17"/>
        </w:numPr>
      </w:pPr>
      <w:r w:rsidRPr="009236D9">
        <w:t xml:space="preserve">Hinweise zu didaktischer Umsetzung / Projektunterricht: Kapitel 6 und Literatur zu projektbasiertem Lernen (Thomas, </w:t>
      </w:r>
      <w:proofErr w:type="spellStart"/>
      <w:r w:rsidRPr="009236D9">
        <w:t>Kolodner</w:t>
      </w:r>
      <w:proofErr w:type="spellEnd"/>
      <w:r w:rsidRPr="009236D9">
        <w:t xml:space="preserve"> u. a.). </w:t>
      </w:r>
    </w:p>
    <w:p w14:paraId="6A3E69D8" w14:textId="77777777" w:rsidR="009236D9" w:rsidRPr="009236D9" w:rsidRDefault="009236D9" w:rsidP="009236D9">
      <w:r w:rsidRPr="009236D9">
        <w:t xml:space="preserve">(Die spezifischen Zitate und bibliographischen Einträge findest du in deinen Kapiteldateien; ich habe die relevanten Stellen aus Kapitel 3/4/6 zur Stützung der </w:t>
      </w:r>
      <w:proofErr w:type="gramStart"/>
      <w:r w:rsidRPr="009236D9">
        <w:t>oben stehenden</w:t>
      </w:r>
      <w:proofErr w:type="gramEnd"/>
      <w:r w:rsidRPr="009236D9">
        <w:t xml:space="preserve"> Formeln herangezogen.) </w:t>
      </w:r>
    </w:p>
    <w:p w14:paraId="776F78BA" w14:textId="77777777" w:rsidR="009236D9" w:rsidRPr="009236D9" w:rsidRDefault="009236D9" w:rsidP="009236D9">
      <w:r w:rsidRPr="009236D9">
        <w:pict w14:anchorId="7FF53684">
          <v:rect id="_x0000_i1079" style="width:0;height:1.5pt" o:hralign="center" o:hrstd="t" o:hr="t" fillcolor="#a0a0a0" stroked="f"/>
        </w:pict>
      </w:r>
    </w:p>
    <w:p w14:paraId="0A77820B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Methodisch-didaktische Handlungsempfehlungen (konkret, umsetzbar)</w:t>
      </w:r>
    </w:p>
    <w:p w14:paraId="25C486E3" w14:textId="77777777" w:rsidR="009236D9" w:rsidRPr="009236D9" w:rsidRDefault="009236D9" w:rsidP="009236D9">
      <w:pPr>
        <w:numPr>
          <w:ilvl w:val="0"/>
          <w:numId w:val="18"/>
        </w:numPr>
      </w:pPr>
      <w:r w:rsidRPr="009236D9">
        <w:rPr>
          <w:b/>
          <w:bCs/>
        </w:rPr>
        <w:t>Anhang 3.B (empirisches Toy-Model)</w:t>
      </w:r>
      <w:r w:rsidRPr="009236D9">
        <w:t>: Füge das Python-Skript (</w:t>
      </w:r>
      <w:proofErr w:type="spellStart"/>
      <w:r w:rsidRPr="009236D9">
        <w:t>Korrelations→MDS→Procrustes</w:t>
      </w:r>
      <w:proofErr w:type="spellEnd"/>
      <w:r w:rsidRPr="009236D9">
        <w:t xml:space="preserve">) ein — inklusive Parameterlog (Seed, </w:t>
      </w:r>
      <w:proofErr w:type="spellStart"/>
      <w:r w:rsidRPr="009236D9">
        <w:t>noise_level</w:t>
      </w:r>
      <w:proofErr w:type="spellEnd"/>
      <w:r w:rsidRPr="009236D9">
        <w:t xml:space="preserve">, K). So ist A4 (Reproduzierbarkeit) erfüllt. (Skript bereits vorgelegt; Bilder generieren und abspeichern). </w:t>
      </w:r>
    </w:p>
    <w:p w14:paraId="7F77705A" w14:textId="77777777" w:rsidR="009236D9" w:rsidRPr="009236D9" w:rsidRDefault="009236D9" w:rsidP="009236D9">
      <w:pPr>
        <w:numPr>
          <w:ilvl w:val="0"/>
          <w:numId w:val="18"/>
        </w:numPr>
      </w:pPr>
      <w:r w:rsidRPr="009236D9">
        <w:rPr>
          <w:b/>
          <w:bCs/>
        </w:rPr>
        <w:t>Variationsstudien</w:t>
      </w:r>
      <w:r w:rsidRPr="009236D9">
        <w:t xml:space="preserve">: Systematische Variation von TTT, </w:t>
      </w:r>
      <w:proofErr w:type="spellStart"/>
      <w:r w:rsidRPr="009236D9">
        <w:t>noise_std</w:t>
      </w:r>
      <w:proofErr w:type="spellEnd"/>
      <w:r w:rsidRPr="009236D9">
        <w:t xml:space="preserve"> und der Wahl von Distanz-Formeln (Pearson </w:t>
      </w:r>
      <w:proofErr w:type="spellStart"/>
      <w:r w:rsidRPr="009236D9">
        <w:t>vs</w:t>
      </w:r>
      <w:proofErr w:type="spellEnd"/>
      <w:r w:rsidRPr="009236D9">
        <w:t xml:space="preserve"> MI) und tabellarische Darstellung von RMSE/stress — das macht die Stabilität der M-Operator-Definition empirisch überprüfbar. </w:t>
      </w:r>
    </w:p>
    <w:p w14:paraId="241E2E40" w14:textId="77777777" w:rsidR="009236D9" w:rsidRPr="009236D9" w:rsidRDefault="009236D9" w:rsidP="009236D9">
      <w:pPr>
        <w:numPr>
          <w:ilvl w:val="0"/>
          <w:numId w:val="18"/>
        </w:numPr>
      </w:pPr>
      <w:r w:rsidRPr="009236D9">
        <w:rPr>
          <w:b/>
          <w:bCs/>
        </w:rPr>
        <w:t>Didaktische Module</w:t>
      </w:r>
      <w:r w:rsidRPr="009236D9">
        <w:t xml:space="preserve">: Drei Unterrichtssequenzen: (a) Leermengenaxiom und Markierung (A1/A2), (b) </w:t>
      </w:r>
      <w:proofErr w:type="spellStart"/>
      <w:r w:rsidRPr="009236D9">
        <w:t>Operatorenketten</w:t>
      </w:r>
      <w:proofErr w:type="spellEnd"/>
      <w:r w:rsidRPr="009236D9">
        <w:t xml:space="preserve"> als Algorithmus (A3) — Gruppenarbeit mit Logbuch, (c) Reproduzierbarkeit &amp; Protokollpflicht (A4) — Peer-Rekonstruktion von Ergebnissen. Diese Module lassen sich in Kapitel 6 einbauen. </w:t>
      </w:r>
    </w:p>
    <w:p w14:paraId="34E102F9" w14:textId="77777777" w:rsidR="009236D9" w:rsidRPr="009236D9" w:rsidRDefault="009236D9" w:rsidP="009236D9">
      <w:r w:rsidRPr="009236D9">
        <w:pict w14:anchorId="7D396DA5">
          <v:rect id="_x0000_i1080" style="width:0;height:1.5pt" o:hralign="center" o:hrstd="t" o:hr="t" fillcolor="#a0a0a0" stroked="f"/>
        </w:pict>
      </w:r>
    </w:p>
    <w:p w14:paraId="373BED5D" w14:textId="77777777" w:rsidR="009236D9" w:rsidRPr="009236D9" w:rsidRDefault="009236D9" w:rsidP="009236D9">
      <w:pPr>
        <w:rPr>
          <w:b/>
          <w:bCs/>
        </w:rPr>
      </w:pPr>
      <w:r w:rsidRPr="009236D9">
        <w:rPr>
          <w:b/>
          <w:bCs/>
        </w:rPr>
        <w:t>Hinweise zur Einfügung in deine Dissertation</w:t>
      </w:r>
    </w:p>
    <w:p w14:paraId="110DD9A3" w14:textId="77777777" w:rsidR="009236D9" w:rsidRPr="009236D9" w:rsidRDefault="009236D9" w:rsidP="009236D9">
      <w:pPr>
        <w:numPr>
          <w:ilvl w:val="0"/>
          <w:numId w:val="19"/>
        </w:numPr>
      </w:pPr>
      <w:r w:rsidRPr="009236D9">
        <w:rPr>
          <w:b/>
          <w:bCs/>
        </w:rPr>
        <w:t>Kurzversion direkt in Kapitel 3.2</w:t>
      </w:r>
      <w:r w:rsidRPr="009236D9">
        <w:t xml:space="preserve">: Fasse die Kerngleichungen (oben) in 1–2 Seiten zusammen. Verweise auf diesen Anhang für vollständige Herleitungen/Toy-Code. </w:t>
      </w:r>
    </w:p>
    <w:p w14:paraId="5B62F551" w14:textId="77777777" w:rsidR="009236D9" w:rsidRPr="009236D9" w:rsidRDefault="009236D9" w:rsidP="009236D9">
      <w:pPr>
        <w:numPr>
          <w:ilvl w:val="0"/>
          <w:numId w:val="19"/>
        </w:numPr>
      </w:pPr>
      <w:r w:rsidRPr="009236D9">
        <w:rPr>
          <w:b/>
          <w:bCs/>
        </w:rPr>
        <w:t>Anhang 3.B</w:t>
      </w:r>
      <w:r w:rsidRPr="009236D9">
        <w:t>: Vollständiges Python-Skript + PNG/SVG Abbildungen (Positionen; Distanz-</w:t>
      </w:r>
      <w:proofErr w:type="spellStart"/>
      <w:r w:rsidRPr="009236D9">
        <w:t>Scatter</w:t>
      </w:r>
      <w:proofErr w:type="spellEnd"/>
      <w:r w:rsidRPr="009236D9">
        <w:t xml:space="preserve">). Diese Datei fungiert als Reproduktionsnachweis (A4). </w:t>
      </w:r>
    </w:p>
    <w:p w14:paraId="712E8EB1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443E"/>
    <w:multiLevelType w:val="multilevel"/>
    <w:tmpl w:val="968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56702"/>
    <w:multiLevelType w:val="multilevel"/>
    <w:tmpl w:val="15B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323EC"/>
    <w:multiLevelType w:val="multilevel"/>
    <w:tmpl w:val="B87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69CC"/>
    <w:multiLevelType w:val="multilevel"/>
    <w:tmpl w:val="233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B1B4B"/>
    <w:multiLevelType w:val="multilevel"/>
    <w:tmpl w:val="A8A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E79DE"/>
    <w:multiLevelType w:val="multilevel"/>
    <w:tmpl w:val="2D1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517D6"/>
    <w:multiLevelType w:val="multilevel"/>
    <w:tmpl w:val="64E0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00270"/>
    <w:multiLevelType w:val="multilevel"/>
    <w:tmpl w:val="7AF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A3632"/>
    <w:multiLevelType w:val="multilevel"/>
    <w:tmpl w:val="9EC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A6F92"/>
    <w:multiLevelType w:val="multilevel"/>
    <w:tmpl w:val="26F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A46A3"/>
    <w:multiLevelType w:val="multilevel"/>
    <w:tmpl w:val="3CC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33AB6"/>
    <w:multiLevelType w:val="multilevel"/>
    <w:tmpl w:val="0D5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F4A4D"/>
    <w:multiLevelType w:val="multilevel"/>
    <w:tmpl w:val="42FE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4362F"/>
    <w:multiLevelType w:val="multilevel"/>
    <w:tmpl w:val="D0B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66287"/>
    <w:multiLevelType w:val="multilevel"/>
    <w:tmpl w:val="2E86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E855A5"/>
    <w:multiLevelType w:val="multilevel"/>
    <w:tmpl w:val="A6E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0313">
    <w:abstractNumId w:val="1"/>
  </w:num>
  <w:num w:numId="2" w16cid:durableId="1142843263">
    <w:abstractNumId w:val="3"/>
  </w:num>
  <w:num w:numId="3" w16cid:durableId="1386220355">
    <w:abstractNumId w:val="7"/>
  </w:num>
  <w:num w:numId="4" w16cid:durableId="1928491005">
    <w:abstractNumId w:val="18"/>
  </w:num>
  <w:num w:numId="5" w16cid:durableId="1068266421">
    <w:abstractNumId w:val="0"/>
  </w:num>
  <w:num w:numId="6" w16cid:durableId="1734040530">
    <w:abstractNumId w:val="9"/>
  </w:num>
  <w:num w:numId="7" w16cid:durableId="418717830">
    <w:abstractNumId w:val="11"/>
  </w:num>
  <w:num w:numId="8" w16cid:durableId="1348674397">
    <w:abstractNumId w:val="13"/>
  </w:num>
  <w:num w:numId="9" w16cid:durableId="1837574571">
    <w:abstractNumId w:val="14"/>
  </w:num>
  <w:num w:numId="10" w16cid:durableId="88046380">
    <w:abstractNumId w:val="8"/>
  </w:num>
  <w:num w:numId="11" w16cid:durableId="766344950">
    <w:abstractNumId w:val="5"/>
  </w:num>
  <w:num w:numId="12" w16cid:durableId="653143358">
    <w:abstractNumId w:val="15"/>
  </w:num>
  <w:num w:numId="13" w16cid:durableId="1655640211">
    <w:abstractNumId w:val="12"/>
  </w:num>
  <w:num w:numId="14" w16cid:durableId="1246768327">
    <w:abstractNumId w:val="2"/>
  </w:num>
  <w:num w:numId="15" w16cid:durableId="545260380">
    <w:abstractNumId w:val="16"/>
  </w:num>
  <w:num w:numId="16" w16cid:durableId="1288245572">
    <w:abstractNumId w:val="4"/>
  </w:num>
  <w:num w:numId="17" w16cid:durableId="686640436">
    <w:abstractNumId w:val="6"/>
  </w:num>
  <w:num w:numId="18" w16cid:durableId="1689719126">
    <w:abstractNumId w:val="17"/>
  </w:num>
  <w:num w:numId="19" w16cid:durableId="671185279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D9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236D9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57D1D"/>
  <w15:chartTrackingRefBased/>
  <w15:docId w15:val="{011F4F51-530F-40A3-A222-804D56DF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6</Pages>
  <Words>1662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2025-09-25T07:29:00Z</dcterms:created>
  <dcterms:modified xsi:type="dcterms:W3CDTF">2025-09-25T07:29:00Z</dcterms:modified>
</cp:coreProperties>
</file>